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0005" w14:textId="14D3339C" w:rsidR="0025261C" w:rsidRPr="00322F3B" w:rsidRDefault="00017CB4" w:rsidP="00A524BC">
      <w:r w:rsidRPr="00A05EE9">
        <w:object w:dxaOrig="2146" w:dyaOrig="1561" w14:anchorId="1158C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77067" r:id="rId9"/>
        </w:object>
      </w:r>
    </w:p>
    <w:p w14:paraId="05E27612" w14:textId="77777777" w:rsidR="0025261C" w:rsidRPr="00322F3B" w:rsidRDefault="0025261C" w:rsidP="00A524BC">
      <w:pPr>
        <w:pStyle w:val="ShortT"/>
        <w:spacing w:before="240"/>
      </w:pPr>
      <w:r w:rsidRPr="00322F3B">
        <w:t>Income Tax Assessment Act 1997</w:t>
      </w:r>
    </w:p>
    <w:p w14:paraId="5BD83122" w14:textId="77777777" w:rsidR="0025261C" w:rsidRPr="00322F3B" w:rsidRDefault="0025261C" w:rsidP="00A524BC">
      <w:pPr>
        <w:pStyle w:val="CompiledActNo"/>
        <w:spacing w:before="240"/>
      </w:pPr>
      <w:r w:rsidRPr="00322F3B">
        <w:t>No.</w:t>
      </w:r>
      <w:r w:rsidR="00825006" w:rsidRPr="00322F3B">
        <w:t> </w:t>
      </w:r>
      <w:r w:rsidRPr="00322F3B">
        <w:t>38, 1997</w:t>
      </w:r>
    </w:p>
    <w:p w14:paraId="0FE1BFB8" w14:textId="796062F3" w:rsidR="0025261C" w:rsidRPr="00322F3B" w:rsidRDefault="0025261C" w:rsidP="00D446B5">
      <w:pPr>
        <w:spacing w:before="600"/>
        <w:rPr>
          <w:rFonts w:cs="Arial"/>
          <w:b/>
          <w:sz w:val="32"/>
          <w:szCs w:val="32"/>
        </w:rPr>
      </w:pPr>
      <w:r w:rsidRPr="00322F3B">
        <w:rPr>
          <w:rFonts w:cs="Arial"/>
          <w:b/>
          <w:sz w:val="32"/>
          <w:szCs w:val="32"/>
        </w:rPr>
        <w:t>Compilation No.</w:t>
      </w:r>
      <w:r w:rsidR="00825006" w:rsidRPr="00322F3B">
        <w:rPr>
          <w:rFonts w:cs="Arial"/>
          <w:b/>
          <w:sz w:val="32"/>
          <w:szCs w:val="32"/>
        </w:rPr>
        <w:t> </w:t>
      </w:r>
      <w:r w:rsidRPr="00322F3B">
        <w:rPr>
          <w:rFonts w:cs="Arial"/>
          <w:b/>
          <w:sz w:val="32"/>
          <w:szCs w:val="32"/>
        </w:rPr>
        <w:fldChar w:fldCharType="begin"/>
      </w:r>
      <w:r w:rsidRPr="00322F3B">
        <w:rPr>
          <w:rFonts w:cs="Arial"/>
          <w:b/>
          <w:sz w:val="32"/>
          <w:szCs w:val="32"/>
        </w:rPr>
        <w:instrText xml:space="preserve"> DOCPROPERTY  CompilationNumber </w:instrText>
      </w:r>
      <w:r w:rsidRPr="00322F3B">
        <w:rPr>
          <w:rFonts w:cs="Arial"/>
          <w:b/>
          <w:sz w:val="32"/>
          <w:szCs w:val="32"/>
        </w:rPr>
        <w:fldChar w:fldCharType="separate"/>
      </w:r>
      <w:r w:rsidR="007B78F9">
        <w:rPr>
          <w:rFonts w:cs="Arial"/>
          <w:b/>
          <w:sz w:val="32"/>
          <w:szCs w:val="32"/>
        </w:rPr>
        <w:t>258</w:t>
      </w:r>
      <w:r w:rsidRPr="00322F3B">
        <w:rPr>
          <w:rFonts w:cs="Arial"/>
          <w:b/>
          <w:sz w:val="32"/>
          <w:szCs w:val="32"/>
        </w:rPr>
        <w:fldChar w:fldCharType="end"/>
      </w:r>
    </w:p>
    <w:p w14:paraId="6284AB91" w14:textId="403A2400" w:rsidR="0025261C" w:rsidRPr="00322F3B" w:rsidRDefault="0025261C" w:rsidP="00FB4618">
      <w:pPr>
        <w:tabs>
          <w:tab w:val="left" w:pos="2551"/>
        </w:tabs>
        <w:spacing w:before="480"/>
        <w:rPr>
          <w:rFonts w:cs="Arial"/>
          <w:sz w:val="24"/>
        </w:rPr>
      </w:pPr>
      <w:r w:rsidRPr="00322F3B">
        <w:rPr>
          <w:rFonts w:cs="Arial"/>
          <w:b/>
          <w:sz w:val="24"/>
        </w:rPr>
        <w:t>Compilation date:</w:t>
      </w:r>
      <w:r w:rsidR="00DD3908" w:rsidRPr="00322F3B">
        <w:rPr>
          <w:rFonts w:cs="Arial"/>
          <w:b/>
          <w:sz w:val="24"/>
        </w:rPr>
        <w:tab/>
      </w:r>
      <w:r w:rsidRPr="007B78F9">
        <w:rPr>
          <w:rFonts w:cs="Arial"/>
          <w:sz w:val="24"/>
        </w:rPr>
        <w:fldChar w:fldCharType="begin"/>
      </w:r>
      <w:r w:rsidR="007B78F9" w:rsidRPr="007B78F9">
        <w:rPr>
          <w:rFonts w:cs="Arial"/>
          <w:sz w:val="24"/>
        </w:rPr>
        <w:instrText>DOCPROPERTY StartDate \@ "d MMMM yyyy" \* MERGEFORMAT</w:instrText>
      </w:r>
      <w:r w:rsidRPr="007B78F9">
        <w:rPr>
          <w:rFonts w:cs="Arial"/>
          <w:sz w:val="24"/>
        </w:rPr>
        <w:fldChar w:fldCharType="separate"/>
      </w:r>
      <w:r w:rsidR="007B78F9" w:rsidRPr="007B78F9">
        <w:rPr>
          <w:rFonts w:cs="Arial"/>
          <w:sz w:val="24"/>
        </w:rPr>
        <w:t>1 July 2025</w:t>
      </w:r>
      <w:r w:rsidRPr="007B78F9">
        <w:rPr>
          <w:rFonts w:cs="Arial"/>
          <w:sz w:val="24"/>
        </w:rPr>
        <w:fldChar w:fldCharType="end"/>
      </w:r>
    </w:p>
    <w:p w14:paraId="16B6BC95" w14:textId="0BF2122C" w:rsidR="0025261C" w:rsidRPr="00322F3B" w:rsidRDefault="00FB4618" w:rsidP="007B78F9">
      <w:pPr>
        <w:tabs>
          <w:tab w:val="left" w:pos="2551"/>
        </w:tabs>
        <w:spacing w:before="240" w:after="240"/>
        <w:ind w:left="2551" w:hanging="2551"/>
        <w:rPr>
          <w:rFonts w:cs="Arial"/>
          <w:sz w:val="24"/>
        </w:rPr>
      </w:pPr>
      <w:r w:rsidRPr="00322F3B">
        <w:rPr>
          <w:rFonts w:cs="Arial"/>
          <w:b/>
          <w:sz w:val="24"/>
        </w:rPr>
        <w:t>Includes amendments:</w:t>
      </w:r>
      <w:r w:rsidR="0025261C" w:rsidRPr="00322F3B">
        <w:rPr>
          <w:rFonts w:cs="Arial"/>
          <w:b/>
          <w:sz w:val="24"/>
        </w:rPr>
        <w:tab/>
      </w:r>
      <w:r w:rsidR="0025261C" w:rsidRPr="007B78F9">
        <w:rPr>
          <w:rFonts w:cs="Arial"/>
          <w:sz w:val="24"/>
        </w:rPr>
        <w:fldChar w:fldCharType="begin"/>
      </w:r>
      <w:r w:rsidR="0025261C" w:rsidRPr="007B78F9">
        <w:rPr>
          <w:rFonts w:cs="Arial"/>
          <w:sz w:val="24"/>
        </w:rPr>
        <w:instrText xml:space="preserve"> DOCPROPERTY IncludesUpTo </w:instrText>
      </w:r>
      <w:r w:rsidR="0025261C" w:rsidRPr="007B78F9">
        <w:rPr>
          <w:rFonts w:cs="Arial"/>
          <w:sz w:val="24"/>
        </w:rPr>
        <w:fldChar w:fldCharType="separate"/>
      </w:r>
      <w:r w:rsidR="007B78F9" w:rsidRPr="007B78F9">
        <w:rPr>
          <w:rFonts w:cs="Arial"/>
          <w:sz w:val="24"/>
        </w:rPr>
        <w:t>Act No. 70, 2015</w:t>
      </w:r>
      <w:r w:rsidR="0025261C" w:rsidRPr="007B78F9">
        <w:rPr>
          <w:rFonts w:cs="Arial"/>
          <w:sz w:val="24"/>
        </w:rPr>
        <w:fldChar w:fldCharType="end"/>
      </w:r>
    </w:p>
    <w:p w14:paraId="7B6D70F9" w14:textId="77777777" w:rsidR="00A524BC" w:rsidRPr="00322F3B" w:rsidRDefault="00A524BC" w:rsidP="00A524BC">
      <w:pPr>
        <w:spacing w:before="120"/>
        <w:rPr>
          <w:rFonts w:cs="Arial"/>
          <w:sz w:val="24"/>
        </w:rPr>
      </w:pPr>
      <w:r w:rsidRPr="00322F3B">
        <w:rPr>
          <w:rFonts w:cs="Arial"/>
          <w:sz w:val="24"/>
        </w:rPr>
        <w:t>This compilation is in 12 volumes</w:t>
      </w:r>
    </w:p>
    <w:p w14:paraId="30940049" w14:textId="56F8507A" w:rsidR="0025261C" w:rsidRPr="00322F3B" w:rsidRDefault="0025261C" w:rsidP="007B78F9">
      <w:pPr>
        <w:tabs>
          <w:tab w:val="left" w:pos="1440"/>
        </w:tabs>
        <w:spacing w:before="120"/>
        <w:rPr>
          <w:rFonts w:cs="Arial"/>
          <w:sz w:val="24"/>
        </w:rPr>
      </w:pPr>
      <w:r w:rsidRPr="00322F3B">
        <w:rPr>
          <w:rFonts w:cs="Arial"/>
          <w:sz w:val="24"/>
        </w:rPr>
        <w:t>Volume 1:</w:t>
      </w:r>
      <w:r w:rsidRPr="00322F3B">
        <w:rPr>
          <w:rFonts w:cs="Arial"/>
          <w:sz w:val="24"/>
        </w:rPr>
        <w:tab/>
        <w:t>sections</w:t>
      </w:r>
      <w:r w:rsidR="00825006" w:rsidRPr="00322F3B">
        <w:rPr>
          <w:rFonts w:cs="Arial"/>
          <w:sz w:val="24"/>
        </w:rPr>
        <w:t> </w:t>
      </w:r>
      <w:r w:rsidRPr="00322F3B">
        <w:rPr>
          <w:rFonts w:cs="Arial"/>
          <w:sz w:val="24"/>
        </w:rPr>
        <w:t>1</w:t>
      </w:r>
      <w:r w:rsidR="009953FD">
        <w:rPr>
          <w:rFonts w:cs="Arial"/>
          <w:sz w:val="24"/>
        </w:rPr>
        <w:noBreakHyphen/>
      </w:r>
      <w:r w:rsidRPr="00322F3B">
        <w:rPr>
          <w:rFonts w:cs="Arial"/>
          <w:sz w:val="24"/>
        </w:rPr>
        <w:t>1 to 36</w:t>
      </w:r>
      <w:r w:rsidR="009953FD">
        <w:rPr>
          <w:rFonts w:cs="Arial"/>
          <w:sz w:val="24"/>
        </w:rPr>
        <w:noBreakHyphen/>
      </w:r>
      <w:r w:rsidRPr="00322F3B">
        <w:rPr>
          <w:rFonts w:cs="Arial"/>
          <w:sz w:val="24"/>
        </w:rPr>
        <w:t>55</w:t>
      </w:r>
    </w:p>
    <w:p w14:paraId="38DBC5DD" w14:textId="3CD705CB" w:rsidR="0025261C" w:rsidRPr="00322F3B" w:rsidRDefault="0025261C" w:rsidP="007B78F9">
      <w:pPr>
        <w:tabs>
          <w:tab w:val="left" w:pos="1440"/>
        </w:tabs>
        <w:rPr>
          <w:rFonts w:cs="Arial"/>
          <w:sz w:val="24"/>
        </w:rPr>
      </w:pPr>
      <w:r w:rsidRPr="00322F3B">
        <w:rPr>
          <w:rFonts w:cs="Arial"/>
          <w:sz w:val="24"/>
        </w:rPr>
        <w:t>Volume 2:</w:t>
      </w:r>
      <w:r w:rsidRPr="00322F3B">
        <w:rPr>
          <w:rFonts w:cs="Arial"/>
          <w:sz w:val="24"/>
        </w:rPr>
        <w:tab/>
      </w:r>
      <w:r w:rsidR="009953FD">
        <w:rPr>
          <w:rFonts w:cs="Arial"/>
          <w:sz w:val="24"/>
        </w:rPr>
        <w:t>sections 4</w:t>
      </w:r>
      <w:r w:rsidRPr="00322F3B">
        <w:rPr>
          <w:rFonts w:cs="Arial"/>
          <w:sz w:val="24"/>
        </w:rPr>
        <w:t>0</w:t>
      </w:r>
      <w:r w:rsidR="009953FD">
        <w:rPr>
          <w:rFonts w:cs="Arial"/>
          <w:sz w:val="24"/>
        </w:rPr>
        <w:noBreakHyphen/>
      </w:r>
      <w:r w:rsidRPr="00322F3B">
        <w:rPr>
          <w:rFonts w:cs="Arial"/>
          <w:sz w:val="24"/>
        </w:rPr>
        <w:t>1 to 67</w:t>
      </w:r>
      <w:r w:rsidR="009953FD">
        <w:rPr>
          <w:rFonts w:cs="Arial"/>
          <w:sz w:val="24"/>
        </w:rPr>
        <w:noBreakHyphen/>
      </w:r>
      <w:r w:rsidRPr="00322F3B">
        <w:rPr>
          <w:rFonts w:cs="Arial"/>
          <w:sz w:val="24"/>
        </w:rPr>
        <w:t>30</w:t>
      </w:r>
    </w:p>
    <w:p w14:paraId="624284DA" w14:textId="54B91021" w:rsidR="0025261C" w:rsidRPr="00322F3B" w:rsidRDefault="0025261C" w:rsidP="007B78F9">
      <w:pPr>
        <w:tabs>
          <w:tab w:val="left" w:pos="1440"/>
        </w:tabs>
        <w:rPr>
          <w:rFonts w:cs="Arial"/>
          <w:sz w:val="24"/>
        </w:rPr>
      </w:pPr>
      <w:r w:rsidRPr="00322F3B">
        <w:rPr>
          <w:rFonts w:cs="Arial"/>
          <w:sz w:val="24"/>
        </w:rPr>
        <w:t>Volume 3:</w:t>
      </w:r>
      <w:r w:rsidRPr="00322F3B">
        <w:rPr>
          <w:rFonts w:cs="Arial"/>
          <w:sz w:val="24"/>
        </w:rPr>
        <w:tab/>
        <w:t>sections</w:t>
      </w:r>
      <w:r w:rsidR="00825006" w:rsidRPr="00322F3B">
        <w:rPr>
          <w:rFonts w:cs="Arial"/>
          <w:sz w:val="24"/>
        </w:rPr>
        <w:t> </w:t>
      </w:r>
      <w:r w:rsidRPr="00322F3B">
        <w:rPr>
          <w:rFonts w:cs="Arial"/>
          <w:sz w:val="24"/>
        </w:rPr>
        <w:t>70</w:t>
      </w:r>
      <w:r w:rsidR="009953FD">
        <w:rPr>
          <w:rFonts w:cs="Arial"/>
          <w:sz w:val="24"/>
        </w:rPr>
        <w:noBreakHyphen/>
      </w:r>
      <w:r w:rsidRPr="00322F3B">
        <w:rPr>
          <w:rFonts w:cs="Arial"/>
          <w:sz w:val="24"/>
        </w:rPr>
        <w:t>1 to 121</w:t>
      </w:r>
      <w:r w:rsidR="009953FD">
        <w:rPr>
          <w:rFonts w:cs="Arial"/>
          <w:sz w:val="24"/>
        </w:rPr>
        <w:noBreakHyphen/>
      </w:r>
      <w:r w:rsidRPr="00322F3B">
        <w:rPr>
          <w:rFonts w:cs="Arial"/>
          <w:sz w:val="24"/>
        </w:rPr>
        <w:t>35</w:t>
      </w:r>
    </w:p>
    <w:p w14:paraId="2CEF89AB" w14:textId="593B5A63" w:rsidR="0025261C" w:rsidRPr="00322F3B" w:rsidRDefault="0025261C" w:rsidP="007B78F9">
      <w:pPr>
        <w:tabs>
          <w:tab w:val="left" w:pos="1440"/>
        </w:tabs>
        <w:rPr>
          <w:rFonts w:cs="Arial"/>
          <w:sz w:val="24"/>
        </w:rPr>
      </w:pPr>
      <w:r w:rsidRPr="00322F3B">
        <w:rPr>
          <w:rFonts w:cs="Arial"/>
          <w:sz w:val="24"/>
        </w:rPr>
        <w:t>Volume 4:</w:t>
      </w:r>
      <w:r w:rsidRPr="00322F3B">
        <w:rPr>
          <w:rFonts w:cs="Arial"/>
          <w:sz w:val="24"/>
        </w:rPr>
        <w:tab/>
        <w:t>sections</w:t>
      </w:r>
      <w:r w:rsidR="00825006" w:rsidRPr="00322F3B">
        <w:rPr>
          <w:rFonts w:cs="Arial"/>
          <w:sz w:val="24"/>
        </w:rPr>
        <w:t> </w:t>
      </w:r>
      <w:r w:rsidRPr="00322F3B">
        <w:rPr>
          <w:rFonts w:cs="Arial"/>
          <w:sz w:val="24"/>
        </w:rPr>
        <w:t>122</w:t>
      </w:r>
      <w:r w:rsidR="009953FD">
        <w:rPr>
          <w:rFonts w:cs="Arial"/>
          <w:sz w:val="24"/>
        </w:rPr>
        <w:noBreakHyphen/>
      </w:r>
      <w:r w:rsidRPr="00322F3B">
        <w:rPr>
          <w:rFonts w:cs="Arial"/>
          <w:sz w:val="24"/>
        </w:rPr>
        <w:t>1 to 197</w:t>
      </w:r>
      <w:r w:rsidR="009953FD">
        <w:rPr>
          <w:rFonts w:cs="Arial"/>
          <w:sz w:val="24"/>
        </w:rPr>
        <w:noBreakHyphen/>
      </w:r>
      <w:r w:rsidRPr="00322F3B">
        <w:rPr>
          <w:rFonts w:cs="Arial"/>
          <w:sz w:val="24"/>
        </w:rPr>
        <w:t>85</w:t>
      </w:r>
    </w:p>
    <w:p w14:paraId="7C81433A" w14:textId="21A7266F" w:rsidR="0025261C" w:rsidRPr="00322F3B" w:rsidRDefault="0025261C" w:rsidP="007B78F9">
      <w:pPr>
        <w:tabs>
          <w:tab w:val="left" w:pos="1440"/>
        </w:tabs>
        <w:rPr>
          <w:rFonts w:cs="Arial"/>
          <w:sz w:val="24"/>
        </w:rPr>
      </w:pPr>
      <w:r w:rsidRPr="00322F3B">
        <w:rPr>
          <w:rFonts w:cs="Arial"/>
          <w:sz w:val="24"/>
        </w:rPr>
        <w:t>Volume 5:</w:t>
      </w:r>
      <w:r w:rsidRPr="00322F3B">
        <w:rPr>
          <w:rFonts w:cs="Arial"/>
          <w:sz w:val="24"/>
        </w:rPr>
        <w:tab/>
        <w:t>sections</w:t>
      </w:r>
      <w:r w:rsidR="00825006" w:rsidRPr="00322F3B">
        <w:rPr>
          <w:rFonts w:cs="Arial"/>
          <w:sz w:val="24"/>
        </w:rPr>
        <w:t> </w:t>
      </w:r>
      <w:r w:rsidRPr="00322F3B">
        <w:rPr>
          <w:rFonts w:cs="Arial"/>
          <w:sz w:val="24"/>
        </w:rPr>
        <w:t>200</w:t>
      </w:r>
      <w:r w:rsidR="009953FD">
        <w:rPr>
          <w:rFonts w:cs="Arial"/>
          <w:sz w:val="24"/>
        </w:rPr>
        <w:noBreakHyphen/>
      </w:r>
      <w:r w:rsidRPr="00322F3B">
        <w:rPr>
          <w:rFonts w:cs="Arial"/>
          <w:sz w:val="24"/>
        </w:rPr>
        <w:t>1 to 253</w:t>
      </w:r>
      <w:r w:rsidR="009953FD">
        <w:rPr>
          <w:rFonts w:cs="Arial"/>
          <w:sz w:val="24"/>
        </w:rPr>
        <w:noBreakHyphen/>
      </w:r>
      <w:r w:rsidRPr="00322F3B">
        <w:rPr>
          <w:rFonts w:cs="Arial"/>
          <w:sz w:val="24"/>
        </w:rPr>
        <w:t>15</w:t>
      </w:r>
    </w:p>
    <w:p w14:paraId="05FD0DAC" w14:textId="79707CC2" w:rsidR="0025261C" w:rsidRPr="00322F3B" w:rsidRDefault="0025261C" w:rsidP="007B78F9">
      <w:pPr>
        <w:tabs>
          <w:tab w:val="left" w:pos="1440"/>
        </w:tabs>
        <w:rPr>
          <w:rFonts w:cs="Arial"/>
          <w:sz w:val="24"/>
        </w:rPr>
      </w:pPr>
      <w:r w:rsidRPr="00322F3B">
        <w:rPr>
          <w:rFonts w:cs="Arial"/>
          <w:sz w:val="24"/>
        </w:rPr>
        <w:t>Volume 6:</w:t>
      </w:r>
      <w:r w:rsidRPr="00322F3B">
        <w:rPr>
          <w:rFonts w:cs="Arial"/>
          <w:sz w:val="24"/>
        </w:rPr>
        <w:tab/>
        <w:t>sections</w:t>
      </w:r>
      <w:r w:rsidR="00825006" w:rsidRPr="00322F3B">
        <w:rPr>
          <w:rFonts w:cs="Arial"/>
          <w:sz w:val="24"/>
        </w:rPr>
        <w:t> </w:t>
      </w:r>
      <w:r w:rsidRPr="00322F3B">
        <w:rPr>
          <w:rFonts w:cs="Arial"/>
          <w:sz w:val="24"/>
        </w:rPr>
        <w:t>275</w:t>
      </w:r>
      <w:r w:rsidR="009953FD">
        <w:rPr>
          <w:rFonts w:cs="Arial"/>
          <w:sz w:val="24"/>
        </w:rPr>
        <w:noBreakHyphen/>
      </w:r>
      <w:r w:rsidRPr="00322F3B">
        <w:rPr>
          <w:rFonts w:cs="Arial"/>
          <w:sz w:val="24"/>
        </w:rPr>
        <w:t>1 to 313</w:t>
      </w:r>
      <w:r w:rsidR="009953FD">
        <w:rPr>
          <w:rFonts w:cs="Arial"/>
          <w:sz w:val="24"/>
        </w:rPr>
        <w:noBreakHyphen/>
      </w:r>
      <w:r w:rsidRPr="00322F3B">
        <w:rPr>
          <w:rFonts w:cs="Arial"/>
          <w:sz w:val="24"/>
        </w:rPr>
        <w:t>85</w:t>
      </w:r>
    </w:p>
    <w:p w14:paraId="58022DDD" w14:textId="73882EEF" w:rsidR="0025261C" w:rsidRPr="00322F3B" w:rsidRDefault="0025261C" w:rsidP="007B78F9">
      <w:pPr>
        <w:tabs>
          <w:tab w:val="left" w:pos="1440"/>
        </w:tabs>
        <w:rPr>
          <w:rFonts w:cs="Arial"/>
          <w:b/>
          <w:sz w:val="24"/>
        </w:rPr>
      </w:pPr>
      <w:r w:rsidRPr="00322F3B">
        <w:rPr>
          <w:rFonts w:cs="Arial"/>
          <w:b/>
          <w:sz w:val="24"/>
        </w:rPr>
        <w:t>Volume 7:</w:t>
      </w:r>
      <w:r w:rsidRPr="00322F3B">
        <w:rPr>
          <w:rFonts w:cs="Arial"/>
          <w:b/>
          <w:sz w:val="24"/>
        </w:rPr>
        <w:tab/>
        <w:t>sections</w:t>
      </w:r>
      <w:r w:rsidR="00825006" w:rsidRPr="00322F3B">
        <w:rPr>
          <w:rFonts w:cs="Arial"/>
          <w:b/>
          <w:sz w:val="24"/>
        </w:rPr>
        <w:t> </w:t>
      </w:r>
      <w:r w:rsidRPr="00322F3B">
        <w:rPr>
          <w:rFonts w:cs="Arial"/>
          <w:b/>
          <w:sz w:val="24"/>
        </w:rPr>
        <w:t>315</w:t>
      </w:r>
      <w:r w:rsidR="009953FD">
        <w:rPr>
          <w:rFonts w:cs="Arial"/>
          <w:b/>
          <w:sz w:val="24"/>
        </w:rPr>
        <w:noBreakHyphen/>
      </w:r>
      <w:r w:rsidRPr="00322F3B">
        <w:rPr>
          <w:rFonts w:cs="Arial"/>
          <w:b/>
          <w:sz w:val="24"/>
        </w:rPr>
        <w:t>1 to 420</w:t>
      </w:r>
      <w:r w:rsidR="009953FD">
        <w:rPr>
          <w:rFonts w:cs="Arial"/>
          <w:b/>
          <w:sz w:val="24"/>
        </w:rPr>
        <w:noBreakHyphen/>
      </w:r>
      <w:r w:rsidRPr="00322F3B">
        <w:rPr>
          <w:rFonts w:cs="Arial"/>
          <w:b/>
          <w:sz w:val="24"/>
        </w:rPr>
        <w:t>70</w:t>
      </w:r>
    </w:p>
    <w:p w14:paraId="66A661D5" w14:textId="6D418166" w:rsidR="0025261C" w:rsidRPr="00322F3B" w:rsidRDefault="0025261C" w:rsidP="007B78F9">
      <w:pPr>
        <w:tabs>
          <w:tab w:val="left" w:pos="1440"/>
        </w:tabs>
        <w:rPr>
          <w:rFonts w:cs="Arial"/>
          <w:sz w:val="24"/>
        </w:rPr>
      </w:pPr>
      <w:r w:rsidRPr="00322F3B">
        <w:rPr>
          <w:rFonts w:cs="Arial"/>
          <w:sz w:val="24"/>
        </w:rPr>
        <w:t>Volume 8:</w:t>
      </w:r>
      <w:r w:rsidRPr="00322F3B">
        <w:rPr>
          <w:rFonts w:cs="Arial"/>
          <w:sz w:val="24"/>
        </w:rPr>
        <w:tab/>
        <w:t>sections</w:t>
      </w:r>
      <w:r w:rsidR="00825006" w:rsidRPr="00322F3B">
        <w:rPr>
          <w:rFonts w:cs="Arial"/>
          <w:sz w:val="24"/>
        </w:rPr>
        <w:t> </w:t>
      </w:r>
      <w:r w:rsidRPr="00322F3B">
        <w:rPr>
          <w:rFonts w:cs="Arial"/>
          <w:sz w:val="24"/>
        </w:rPr>
        <w:t>615</w:t>
      </w:r>
      <w:r w:rsidR="009953FD">
        <w:rPr>
          <w:rFonts w:cs="Arial"/>
          <w:sz w:val="24"/>
        </w:rPr>
        <w:noBreakHyphen/>
      </w:r>
      <w:r w:rsidRPr="00322F3B">
        <w:rPr>
          <w:rFonts w:cs="Arial"/>
          <w:sz w:val="24"/>
        </w:rPr>
        <w:t>1 to 721</w:t>
      </w:r>
      <w:r w:rsidR="009953FD">
        <w:rPr>
          <w:rFonts w:cs="Arial"/>
          <w:sz w:val="24"/>
        </w:rPr>
        <w:noBreakHyphen/>
      </w:r>
      <w:r w:rsidRPr="00322F3B">
        <w:rPr>
          <w:rFonts w:cs="Arial"/>
          <w:sz w:val="24"/>
        </w:rPr>
        <w:t>40</w:t>
      </w:r>
    </w:p>
    <w:p w14:paraId="18040D76" w14:textId="059AF7C3" w:rsidR="0025261C" w:rsidRPr="00322F3B" w:rsidRDefault="0025261C" w:rsidP="007B78F9">
      <w:pPr>
        <w:tabs>
          <w:tab w:val="left" w:pos="1440"/>
        </w:tabs>
        <w:rPr>
          <w:rFonts w:cs="Arial"/>
          <w:sz w:val="24"/>
        </w:rPr>
      </w:pPr>
      <w:r w:rsidRPr="00322F3B">
        <w:rPr>
          <w:rFonts w:cs="Arial"/>
          <w:sz w:val="24"/>
        </w:rPr>
        <w:t>Volume 9:</w:t>
      </w:r>
      <w:r w:rsidRPr="00322F3B">
        <w:rPr>
          <w:rFonts w:cs="Arial"/>
          <w:sz w:val="24"/>
        </w:rPr>
        <w:tab/>
        <w:t>sections</w:t>
      </w:r>
      <w:r w:rsidR="00825006" w:rsidRPr="00322F3B">
        <w:rPr>
          <w:rFonts w:cs="Arial"/>
          <w:sz w:val="24"/>
        </w:rPr>
        <w:t> </w:t>
      </w:r>
      <w:r w:rsidRPr="00322F3B">
        <w:rPr>
          <w:rFonts w:cs="Arial"/>
          <w:sz w:val="24"/>
        </w:rPr>
        <w:t>723</w:t>
      </w:r>
      <w:r w:rsidR="009953FD">
        <w:rPr>
          <w:rFonts w:cs="Arial"/>
          <w:sz w:val="24"/>
        </w:rPr>
        <w:noBreakHyphen/>
      </w:r>
      <w:r w:rsidRPr="00322F3B">
        <w:rPr>
          <w:rFonts w:cs="Arial"/>
          <w:sz w:val="24"/>
        </w:rPr>
        <w:t>1 to 880</w:t>
      </w:r>
      <w:r w:rsidR="009953FD">
        <w:rPr>
          <w:rFonts w:cs="Arial"/>
          <w:sz w:val="24"/>
        </w:rPr>
        <w:noBreakHyphen/>
      </w:r>
      <w:r w:rsidRPr="00322F3B">
        <w:rPr>
          <w:rFonts w:cs="Arial"/>
          <w:sz w:val="24"/>
        </w:rPr>
        <w:t>205</w:t>
      </w:r>
    </w:p>
    <w:p w14:paraId="6E851C9D" w14:textId="2925DAD2" w:rsidR="0025261C" w:rsidRPr="00322F3B" w:rsidRDefault="0025261C" w:rsidP="0025261C">
      <w:pPr>
        <w:rPr>
          <w:rFonts w:cs="Arial"/>
          <w:sz w:val="24"/>
        </w:rPr>
      </w:pPr>
      <w:r w:rsidRPr="00322F3B">
        <w:rPr>
          <w:rFonts w:cs="Arial"/>
          <w:sz w:val="24"/>
        </w:rPr>
        <w:t>Volume 10:</w:t>
      </w:r>
      <w:r w:rsidRPr="00322F3B">
        <w:rPr>
          <w:rFonts w:cs="Arial"/>
          <w:sz w:val="24"/>
        </w:rPr>
        <w:tab/>
        <w:t>sections</w:t>
      </w:r>
      <w:r w:rsidR="00825006" w:rsidRPr="00322F3B">
        <w:rPr>
          <w:rFonts w:cs="Arial"/>
          <w:sz w:val="24"/>
        </w:rPr>
        <w:t> </w:t>
      </w:r>
      <w:r w:rsidRPr="00322F3B">
        <w:rPr>
          <w:rFonts w:cs="Arial"/>
          <w:sz w:val="24"/>
        </w:rPr>
        <w:t>900</w:t>
      </w:r>
      <w:r w:rsidR="009953FD">
        <w:rPr>
          <w:rFonts w:cs="Arial"/>
          <w:sz w:val="24"/>
        </w:rPr>
        <w:noBreakHyphen/>
      </w:r>
      <w:r w:rsidRPr="00322F3B">
        <w:rPr>
          <w:rFonts w:cs="Arial"/>
          <w:sz w:val="24"/>
        </w:rPr>
        <w:t>1 to 995</w:t>
      </w:r>
      <w:r w:rsidR="009953FD">
        <w:rPr>
          <w:rFonts w:cs="Arial"/>
          <w:sz w:val="24"/>
        </w:rPr>
        <w:noBreakHyphen/>
      </w:r>
      <w:r w:rsidRPr="00322F3B">
        <w:rPr>
          <w:rFonts w:cs="Arial"/>
          <w:sz w:val="24"/>
        </w:rPr>
        <w:t>1</w:t>
      </w:r>
    </w:p>
    <w:p w14:paraId="03A7AE72" w14:textId="77777777" w:rsidR="0025261C" w:rsidRPr="00322F3B" w:rsidRDefault="0025261C" w:rsidP="0025261C">
      <w:pPr>
        <w:rPr>
          <w:rFonts w:cs="Arial"/>
          <w:sz w:val="24"/>
        </w:rPr>
      </w:pPr>
      <w:r w:rsidRPr="00322F3B">
        <w:rPr>
          <w:rFonts w:cs="Arial"/>
          <w:sz w:val="24"/>
        </w:rPr>
        <w:t>Volume 11:</w:t>
      </w:r>
      <w:r w:rsidRPr="00322F3B">
        <w:rPr>
          <w:rFonts w:cs="Arial"/>
          <w:sz w:val="24"/>
        </w:rPr>
        <w:tab/>
        <w:t>Endnotes 1 to 3</w:t>
      </w:r>
    </w:p>
    <w:p w14:paraId="52DC052F" w14:textId="5B4BEA76" w:rsidR="0025261C" w:rsidRPr="00322F3B" w:rsidRDefault="0025261C" w:rsidP="0025261C">
      <w:pPr>
        <w:rPr>
          <w:rFonts w:cs="Arial"/>
          <w:sz w:val="24"/>
        </w:rPr>
      </w:pPr>
      <w:r w:rsidRPr="00322F3B">
        <w:rPr>
          <w:rFonts w:cs="Arial"/>
          <w:sz w:val="24"/>
        </w:rPr>
        <w:t>Volume 12:</w:t>
      </w:r>
      <w:r w:rsidRPr="00322F3B">
        <w:rPr>
          <w:rFonts w:cs="Arial"/>
          <w:sz w:val="24"/>
        </w:rPr>
        <w:tab/>
      </w:r>
      <w:r w:rsidR="000E4BF5" w:rsidRPr="00322F3B">
        <w:rPr>
          <w:rFonts w:cs="Arial"/>
          <w:sz w:val="24"/>
        </w:rPr>
        <w:t>Endnote 4</w:t>
      </w:r>
    </w:p>
    <w:p w14:paraId="5DBFB7A3" w14:textId="77777777" w:rsidR="0066118D" w:rsidRPr="00322F3B" w:rsidRDefault="0066118D" w:rsidP="0066118D">
      <w:pPr>
        <w:spacing w:before="120" w:after="240"/>
        <w:rPr>
          <w:rFonts w:cs="Arial"/>
          <w:sz w:val="24"/>
        </w:rPr>
      </w:pPr>
      <w:r w:rsidRPr="00322F3B">
        <w:rPr>
          <w:rFonts w:cs="Arial"/>
          <w:sz w:val="24"/>
        </w:rPr>
        <w:t>Each volume has its own contents</w:t>
      </w:r>
    </w:p>
    <w:p w14:paraId="1EF4C0B5" w14:textId="77777777" w:rsidR="0025261C" w:rsidRPr="00322F3B" w:rsidRDefault="0025261C" w:rsidP="00A524BC">
      <w:pPr>
        <w:pageBreakBefore/>
        <w:rPr>
          <w:rFonts w:cs="Arial"/>
          <w:b/>
          <w:sz w:val="32"/>
          <w:szCs w:val="32"/>
        </w:rPr>
      </w:pPr>
      <w:r w:rsidRPr="00322F3B">
        <w:rPr>
          <w:rFonts w:cs="Arial"/>
          <w:b/>
          <w:sz w:val="32"/>
          <w:szCs w:val="32"/>
        </w:rPr>
        <w:lastRenderedPageBreak/>
        <w:t>About this compilation</w:t>
      </w:r>
    </w:p>
    <w:p w14:paraId="2E91A716" w14:textId="77777777" w:rsidR="0025261C" w:rsidRPr="00322F3B" w:rsidRDefault="0025261C" w:rsidP="00A524BC">
      <w:pPr>
        <w:spacing w:before="240"/>
        <w:rPr>
          <w:rFonts w:cs="Arial"/>
        </w:rPr>
      </w:pPr>
      <w:r w:rsidRPr="00322F3B">
        <w:rPr>
          <w:rFonts w:cs="Arial"/>
          <w:b/>
          <w:szCs w:val="22"/>
        </w:rPr>
        <w:t>This compilation</w:t>
      </w:r>
    </w:p>
    <w:p w14:paraId="24C3CDD6" w14:textId="42ABE7CE" w:rsidR="0025261C" w:rsidRPr="00322F3B" w:rsidRDefault="0025261C" w:rsidP="00A524BC">
      <w:pPr>
        <w:spacing w:before="120" w:after="120"/>
        <w:rPr>
          <w:rFonts w:cs="Arial"/>
          <w:szCs w:val="22"/>
        </w:rPr>
      </w:pPr>
      <w:r w:rsidRPr="00322F3B">
        <w:rPr>
          <w:rFonts w:cs="Arial"/>
          <w:szCs w:val="22"/>
        </w:rPr>
        <w:t xml:space="preserve">This is a compilation of the </w:t>
      </w:r>
      <w:r w:rsidRPr="00322F3B">
        <w:rPr>
          <w:rFonts w:cs="Arial"/>
          <w:i/>
          <w:szCs w:val="22"/>
        </w:rPr>
        <w:fldChar w:fldCharType="begin"/>
      </w:r>
      <w:r w:rsidRPr="00322F3B">
        <w:rPr>
          <w:rFonts w:cs="Arial"/>
          <w:i/>
          <w:szCs w:val="22"/>
        </w:rPr>
        <w:instrText xml:space="preserve"> STYLEREF  ShortT </w:instrText>
      </w:r>
      <w:r w:rsidRPr="00322F3B">
        <w:rPr>
          <w:rFonts w:cs="Arial"/>
          <w:i/>
          <w:szCs w:val="22"/>
        </w:rPr>
        <w:fldChar w:fldCharType="separate"/>
      </w:r>
      <w:r w:rsidR="007B78F9">
        <w:rPr>
          <w:rFonts w:cs="Arial"/>
          <w:i/>
          <w:noProof/>
          <w:szCs w:val="22"/>
        </w:rPr>
        <w:t>Income Tax Assessment Act 1997</w:t>
      </w:r>
      <w:r w:rsidRPr="00322F3B">
        <w:rPr>
          <w:rFonts w:cs="Arial"/>
          <w:i/>
          <w:szCs w:val="22"/>
        </w:rPr>
        <w:fldChar w:fldCharType="end"/>
      </w:r>
      <w:r w:rsidRPr="00322F3B">
        <w:rPr>
          <w:rFonts w:cs="Arial"/>
          <w:szCs w:val="22"/>
        </w:rPr>
        <w:t xml:space="preserve"> that shows the text of the law as amended and in force on </w:t>
      </w:r>
      <w:r w:rsidRPr="007B78F9">
        <w:rPr>
          <w:rFonts w:cs="Arial"/>
          <w:szCs w:val="22"/>
        </w:rPr>
        <w:fldChar w:fldCharType="begin"/>
      </w:r>
      <w:r w:rsidR="007B78F9" w:rsidRPr="007B78F9">
        <w:rPr>
          <w:rFonts w:cs="Arial"/>
          <w:szCs w:val="22"/>
        </w:rPr>
        <w:instrText>DOCPROPERTY StartDate \@ "d MMMM yyyy" \* MERGEFORMAT</w:instrText>
      </w:r>
      <w:r w:rsidRPr="007B78F9">
        <w:rPr>
          <w:rFonts w:cs="Arial"/>
          <w:szCs w:val="22"/>
        </w:rPr>
        <w:fldChar w:fldCharType="separate"/>
      </w:r>
      <w:r w:rsidR="007B78F9" w:rsidRPr="007B78F9">
        <w:rPr>
          <w:rFonts w:cs="Arial"/>
          <w:szCs w:val="22"/>
        </w:rPr>
        <w:t>1 July 2025</w:t>
      </w:r>
      <w:r w:rsidRPr="007B78F9">
        <w:rPr>
          <w:rFonts w:cs="Arial"/>
          <w:szCs w:val="22"/>
        </w:rPr>
        <w:fldChar w:fldCharType="end"/>
      </w:r>
      <w:r w:rsidRPr="00322F3B">
        <w:rPr>
          <w:rFonts w:cs="Arial"/>
          <w:szCs w:val="22"/>
        </w:rPr>
        <w:t xml:space="preserve"> (the </w:t>
      </w:r>
      <w:r w:rsidRPr="00322F3B">
        <w:rPr>
          <w:rFonts w:cs="Arial"/>
          <w:b/>
          <w:i/>
          <w:szCs w:val="22"/>
        </w:rPr>
        <w:t>compilation date</w:t>
      </w:r>
      <w:r w:rsidRPr="00322F3B">
        <w:rPr>
          <w:rFonts w:cs="Arial"/>
          <w:szCs w:val="22"/>
        </w:rPr>
        <w:t>).</w:t>
      </w:r>
    </w:p>
    <w:p w14:paraId="06BC523A" w14:textId="77777777" w:rsidR="0025261C" w:rsidRPr="00322F3B" w:rsidRDefault="0025261C" w:rsidP="00A524BC">
      <w:pPr>
        <w:spacing w:after="120"/>
        <w:rPr>
          <w:rFonts w:cs="Arial"/>
          <w:szCs w:val="22"/>
        </w:rPr>
      </w:pPr>
      <w:r w:rsidRPr="00322F3B">
        <w:rPr>
          <w:rFonts w:cs="Arial"/>
          <w:szCs w:val="22"/>
        </w:rPr>
        <w:t xml:space="preserve">The notes at the end of this compilation (the </w:t>
      </w:r>
      <w:r w:rsidRPr="00322F3B">
        <w:rPr>
          <w:rFonts w:cs="Arial"/>
          <w:b/>
          <w:i/>
          <w:szCs w:val="22"/>
        </w:rPr>
        <w:t>endnotes</w:t>
      </w:r>
      <w:r w:rsidRPr="00322F3B">
        <w:rPr>
          <w:rFonts w:cs="Arial"/>
          <w:szCs w:val="22"/>
        </w:rPr>
        <w:t>) include information about amending laws and the amendment history of provisions of the compiled law.</w:t>
      </w:r>
    </w:p>
    <w:p w14:paraId="01AB397D" w14:textId="77777777" w:rsidR="0025261C" w:rsidRPr="00322F3B" w:rsidRDefault="0025261C" w:rsidP="00A524BC">
      <w:pPr>
        <w:tabs>
          <w:tab w:val="left" w:pos="5640"/>
        </w:tabs>
        <w:spacing w:before="120" w:after="120"/>
        <w:rPr>
          <w:rFonts w:cs="Arial"/>
          <w:b/>
          <w:szCs w:val="22"/>
        </w:rPr>
      </w:pPr>
      <w:r w:rsidRPr="00322F3B">
        <w:rPr>
          <w:rFonts w:cs="Arial"/>
          <w:b/>
          <w:szCs w:val="22"/>
        </w:rPr>
        <w:t>Uncommenced amendments</w:t>
      </w:r>
    </w:p>
    <w:p w14:paraId="20C92FA7" w14:textId="77777777" w:rsidR="0025261C" w:rsidRPr="00322F3B" w:rsidRDefault="0025261C" w:rsidP="00A524BC">
      <w:pPr>
        <w:spacing w:after="120"/>
        <w:rPr>
          <w:rFonts w:cs="Arial"/>
          <w:szCs w:val="22"/>
        </w:rPr>
      </w:pPr>
      <w:r w:rsidRPr="00322F3B">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6135D8D5" w14:textId="77777777" w:rsidR="0025261C" w:rsidRPr="00322F3B" w:rsidRDefault="0025261C" w:rsidP="00A524BC">
      <w:pPr>
        <w:spacing w:before="120" w:after="120"/>
        <w:rPr>
          <w:rFonts w:cs="Arial"/>
          <w:b/>
          <w:szCs w:val="22"/>
        </w:rPr>
      </w:pPr>
      <w:r w:rsidRPr="00322F3B">
        <w:rPr>
          <w:rFonts w:cs="Arial"/>
          <w:b/>
          <w:szCs w:val="22"/>
        </w:rPr>
        <w:t>Application, saving and transitional provisions for provisions and amendments</w:t>
      </w:r>
    </w:p>
    <w:p w14:paraId="69CC58F0" w14:textId="77777777" w:rsidR="0025261C" w:rsidRPr="00322F3B" w:rsidRDefault="0025261C" w:rsidP="00A524BC">
      <w:pPr>
        <w:spacing w:after="120"/>
        <w:rPr>
          <w:rFonts w:cs="Arial"/>
          <w:szCs w:val="22"/>
        </w:rPr>
      </w:pPr>
      <w:r w:rsidRPr="00322F3B">
        <w:rPr>
          <w:rFonts w:cs="Arial"/>
          <w:szCs w:val="22"/>
        </w:rPr>
        <w:t>If the operation of a provision or amendment of the compiled law is affected by an application, saving or transitional provision that is not included in this compilation, details are included in the endnotes.</w:t>
      </w:r>
    </w:p>
    <w:p w14:paraId="5F7CEF2A" w14:textId="77777777" w:rsidR="0025261C" w:rsidRPr="00322F3B" w:rsidRDefault="0025261C" w:rsidP="00A524BC">
      <w:pPr>
        <w:spacing w:after="120"/>
        <w:rPr>
          <w:rFonts w:cs="Arial"/>
          <w:b/>
          <w:szCs w:val="22"/>
        </w:rPr>
      </w:pPr>
      <w:r w:rsidRPr="00322F3B">
        <w:rPr>
          <w:rFonts w:cs="Arial"/>
          <w:b/>
          <w:szCs w:val="22"/>
        </w:rPr>
        <w:t>Editorial changes</w:t>
      </w:r>
    </w:p>
    <w:p w14:paraId="56F00163" w14:textId="77777777" w:rsidR="0025261C" w:rsidRPr="00322F3B" w:rsidRDefault="0025261C" w:rsidP="00A524BC">
      <w:pPr>
        <w:spacing w:after="120"/>
        <w:rPr>
          <w:rFonts w:cs="Arial"/>
          <w:szCs w:val="22"/>
        </w:rPr>
      </w:pPr>
      <w:r w:rsidRPr="00322F3B">
        <w:rPr>
          <w:rFonts w:cs="Arial"/>
          <w:szCs w:val="22"/>
        </w:rPr>
        <w:t>For more information about any editorial changes made in this compilation, see the endnotes.</w:t>
      </w:r>
    </w:p>
    <w:p w14:paraId="507218B7" w14:textId="77777777" w:rsidR="0025261C" w:rsidRPr="00322F3B" w:rsidRDefault="0025261C" w:rsidP="00A524BC">
      <w:pPr>
        <w:spacing w:before="120" w:after="120"/>
        <w:rPr>
          <w:rFonts w:cs="Arial"/>
          <w:b/>
          <w:szCs w:val="22"/>
        </w:rPr>
      </w:pPr>
      <w:r w:rsidRPr="00322F3B">
        <w:rPr>
          <w:rFonts w:cs="Arial"/>
          <w:b/>
          <w:szCs w:val="22"/>
        </w:rPr>
        <w:t>Modifications</w:t>
      </w:r>
    </w:p>
    <w:p w14:paraId="442B17F2" w14:textId="77777777" w:rsidR="0025261C" w:rsidRPr="00322F3B" w:rsidRDefault="0025261C" w:rsidP="00A524BC">
      <w:pPr>
        <w:spacing w:after="120"/>
        <w:rPr>
          <w:rFonts w:cs="Arial"/>
          <w:szCs w:val="22"/>
        </w:rPr>
      </w:pPr>
      <w:r w:rsidRPr="00322F3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4442753B" w14:textId="71C8BCC6" w:rsidR="0025261C" w:rsidRPr="00322F3B" w:rsidRDefault="0025261C" w:rsidP="00A524BC">
      <w:pPr>
        <w:spacing w:before="80" w:after="120"/>
        <w:rPr>
          <w:rFonts w:cs="Arial"/>
          <w:b/>
          <w:szCs w:val="22"/>
        </w:rPr>
      </w:pPr>
      <w:r w:rsidRPr="00322F3B">
        <w:rPr>
          <w:rFonts w:cs="Arial"/>
          <w:b/>
          <w:szCs w:val="22"/>
        </w:rPr>
        <w:t>Self</w:t>
      </w:r>
      <w:r w:rsidR="009953FD">
        <w:rPr>
          <w:rFonts w:cs="Arial"/>
          <w:b/>
          <w:szCs w:val="22"/>
        </w:rPr>
        <w:noBreakHyphen/>
      </w:r>
      <w:r w:rsidRPr="00322F3B">
        <w:rPr>
          <w:rFonts w:cs="Arial"/>
          <w:b/>
          <w:szCs w:val="22"/>
        </w:rPr>
        <w:t>repealing provisions</w:t>
      </w:r>
    </w:p>
    <w:p w14:paraId="44983BDD" w14:textId="77777777" w:rsidR="0025261C" w:rsidRPr="00322F3B" w:rsidRDefault="0025261C" w:rsidP="00A524BC">
      <w:pPr>
        <w:spacing w:after="120"/>
        <w:rPr>
          <w:rFonts w:cs="Arial"/>
          <w:szCs w:val="22"/>
        </w:rPr>
      </w:pPr>
      <w:r w:rsidRPr="00322F3B">
        <w:rPr>
          <w:rFonts w:cs="Arial"/>
          <w:szCs w:val="22"/>
        </w:rPr>
        <w:t>If a provision of the compiled law has been repealed in accordance with a provision of the law, details are included in the endnotes.</w:t>
      </w:r>
    </w:p>
    <w:p w14:paraId="1F3D688D" w14:textId="77777777" w:rsidR="0025261C" w:rsidRPr="00322F3B" w:rsidRDefault="0025261C" w:rsidP="00A524BC">
      <w:pPr>
        <w:pStyle w:val="Header"/>
        <w:tabs>
          <w:tab w:val="clear" w:pos="4150"/>
          <w:tab w:val="clear" w:pos="8307"/>
        </w:tabs>
      </w:pPr>
      <w:r w:rsidRPr="00322F3B">
        <w:rPr>
          <w:rStyle w:val="CharChapNo"/>
        </w:rPr>
        <w:t xml:space="preserve"> </w:t>
      </w:r>
      <w:r w:rsidRPr="00322F3B">
        <w:rPr>
          <w:rStyle w:val="CharChapText"/>
        </w:rPr>
        <w:t xml:space="preserve"> </w:t>
      </w:r>
    </w:p>
    <w:p w14:paraId="11E0A5D8" w14:textId="77777777" w:rsidR="0025261C" w:rsidRPr="00322F3B" w:rsidRDefault="0025261C" w:rsidP="00A524BC">
      <w:pPr>
        <w:pStyle w:val="Header"/>
        <w:tabs>
          <w:tab w:val="clear" w:pos="4150"/>
          <w:tab w:val="clear" w:pos="8307"/>
        </w:tabs>
      </w:pPr>
      <w:r w:rsidRPr="00322F3B">
        <w:rPr>
          <w:rStyle w:val="CharPartNo"/>
        </w:rPr>
        <w:t xml:space="preserve"> </w:t>
      </w:r>
      <w:r w:rsidRPr="00322F3B">
        <w:rPr>
          <w:rStyle w:val="CharPartText"/>
        </w:rPr>
        <w:t xml:space="preserve"> </w:t>
      </w:r>
    </w:p>
    <w:p w14:paraId="724700EB" w14:textId="77777777" w:rsidR="0025261C" w:rsidRPr="00322F3B" w:rsidRDefault="0025261C" w:rsidP="00A524BC">
      <w:pPr>
        <w:pStyle w:val="Header"/>
        <w:tabs>
          <w:tab w:val="clear" w:pos="4150"/>
          <w:tab w:val="clear" w:pos="8307"/>
        </w:tabs>
      </w:pPr>
      <w:r w:rsidRPr="00322F3B">
        <w:rPr>
          <w:rStyle w:val="CharDivNo"/>
        </w:rPr>
        <w:t xml:space="preserve"> </w:t>
      </w:r>
      <w:r w:rsidRPr="00322F3B">
        <w:rPr>
          <w:rStyle w:val="CharDivText"/>
        </w:rPr>
        <w:t xml:space="preserve"> </w:t>
      </w:r>
    </w:p>
    <w:p w14:paraId="28FB3314" w14:textId="77777777" w:rsidR="0025261C" w:rsidRPr="00322F3B" w:rsidRDefault="0025261C" w:rsidP="00A524BC">
      <w:pPr>
        <w:sectPr w:rsidR="0025261C" w:rsidRPr="00322F3B" w:rsidSect="005B1A3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47E35BE9" w14:textId="77777777" w:rsidR="0037072A" w:rsidRPr="00322F3B" w:rsidRDefault="0037072A" w:rsidP="0037072A">
      <w:pPr>
        <w:rPr>
          <w:sz w:val="36"/>
        </w:rPr>
      </w:pPr>
      <w:r w:rsidRPr="00322F3B">
        <w:rPr>
          <w:sz w:val="36"/>
        </w:rPr>
        <w:lastRenderedPageBreak/>
        <w:t>Contents</w:t>
      </w:r>
    </w:p>
    <w:p w14:paraId="1DC21813" w14:textId="7A2CCB29" w:rsidR="00A970D8" w:rsidRDefault="00983C00">
      <w:pPr>
        <w:pStyle w:val="TOC1"/>
        <w:rPr>
          <w:rFonts w:asciiTheme="minorHAnsi" w:eastAsiaTheme="minorEastAsia" w:hAnsiTheme="minorHAnsi" w:cstheme="minorBidi"/>
          <w:b w:val="0"/>
          <w:noProof/>
          <w:kern w:val="2"/>
          <w:sz w:val="24"/>
          <w:szCs w:val="24"/>
          <w14:ligatures w14:val="standardContextual"/>
        </w:rPr>
      </w:pPr>
      <w:r w:rsidRPr="00322F3B">
        <w:fldChar w:fldCharType="begin"/>
      </w:r>
      <w:r w:rsidRPr="00322F3B">
        <w:instrText xml:space="preserve"> TOC \o "1-9" </w:instrText>
      </w:r>
      <w:r w:rsidRPr="00322F3B">
        <w:fldChar w:fldCharType="separate"/>
      </w:r>
      <w:r w:rsidR="00A970D8">
        <w:rPr>
          <w:noProof/>
        </w:rPr>
        <w:t>Chapter 3—Specialist liability rules</w:t>
      </w:r>
      <w:r w:rsidR="00A970D8" w:rsidRPr="00A970D8">
        <w:rPr>
          <w:b w:val="0"/>
          <w:noProof/>
          <w:sz w:val="18"/>
        </w:rPr>
        <w:tab/>
      </w:r>
      <w:r w:rsidR="00A970D8" w:rsidRPr="00A970D8">
        <w:rPr>
          <w:b w:val="0"/>
          <w:noProof/>
          <w:sz w:val="18"/>
        </w:rPr>
        <w:fldChar w:fldCharType="begin"/>
      </w:r>
      <w:r w:rsidR="00A970D8" w:rsidRPr="00A970D8">
        <w:rPr>
          <w:b w:val="0"/>
          <w:noProof/>
          <w:sz w:val="18"/>
        </w:rPr>
        <w:instrText xml:space="preserve"> PAGEREF _Toc201755479 \h </w:instrText>
      </w:r>
      <w:r w:rsidR="00A970D8" w:rsidRPr="00A970D8">
        <w:rPr>
          <w:b w:val="0"/>
          <w:noProof/>
          <w:sz w:val="18"/>
        </w:rPr>
      </w:r>
      <w:r w:rsidR="00A970D8" w:rsidRPr="00A970D8">
        <w:rPr>
          <w:b w:val="0"/>
          <w:noProof/>
          <w:sz w:val="18"/>
        </w:rPr>
        <w:fldChar w:fldCharType="separate"/>
      </w:r>
      <w:r w:rsidR="00A970D8" w:rsidRPr="00A970D8">
        <w:rPr>
          <w:b w:val="0"/>
          <w:noProof/>
          <w:sz w:val="18"/>
        </w:rPr>
        <w:t>1</w:t>
      </w:r>
      <w:r w:rsidR="00A970D8" w:rsidRPr="00A970D8">
        <w:rPr>
          <w:b w:val="0"/>
          <w:noProof/>
          <w:sz w:val="18"/>
        </w:rPr>
        <w:fldChar w:fldCharType="end"/>
      </w:r>
    </w:p>
    <w:p w14:paraId="3A22426E" w14:textId="43304E1B" w:rsidR="00A970D8" w:rsidRDefault="00A970D8">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32—Co</w:t>
      </w:r>
      <w:r>
        <w:rPr>
          <w:noProof/>
        </w:rPr>
        <w:noBreakHyphen/>
        <w:t>operatives and mutual entities</w:t>
      </w:r>
      <w:r w:rsidRPr="00A970D8">
        <w:rPr>
          <w:b w:val="0"/>
          <w:noProof/>
          <w:sz w:val="18"/>
        </w:rPr>
        <w:tab/>
      </w:r>
      <w:r w:rsidRPr="00A970D8">
        <w:rPr>
          <w:b w:val="0"/>
          <w:noProof/>
          <w:sz w:val="18"/>
        </w:rPr>
        <w:fldChar w:fldCharType="begin"/>
      </w:r>
      <w:r w:rsidRPr="00A970D8">
        <w:rPr>
          <w:b w:val="0"/>
          <w:noProof/>
          <w:sz w:val="18"/>
        </w:rPr>
        <w:instrText xml:space="preserve"> PAGEREF _Toc201755480 \h </w:instrText>
      </w:r>
      <w:r w:rsidRPr="00A970D8">
        <w:rPr>
          <w:b w:val="0"/>
          <w:noProof/>
          <w:sz w:val="18"/>
        </w:rPr>
      </w:r>
      <w:r w:rsidRPr="00A970D8">
        <w:rPr>
          <w:b w:val="0"/>
          <w:noProof/>
          <w:sz w:val="18"/>
        </w:rPr>
        <w:fldChar w:fldCharType="separate"/>
      </w:r>
      <w:r w:rsidRPr="00A970D8">
        <w:rPr>
          <w:b w:val="0"/>
          <w:noProof/>
          <w:sz w:val="18"/>
        </w:rPr>
        <w:t>1</w:t>
      </w:r>
      <w:r w:rsidRPr="00A970D8">
        <w:rPr>
          <w:b w:val="0"/>
          <w:noProof/>
          <w:sz w:val="18"/>
        </w:rPr>
        <w:fldChar w:fldCharType="end"/>
      </w:r>
    </w:p>
    <w:p w14:paraId="4F5B5246" w14:textId="5B15F4B6"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315—Demutualisation of private health insurers</w:t>
      </w:r>
      <w:r w:rsidRPr="00A970D8">
        <w:rPr>
          <w:b w:val="0"/>
          <w:noProof/>
          <w:sz w:val="18"/>
        </w:rPr>
        <w:tab/>
      </w:r>
      <w:r w:rsidRPr="00A970D8">
        <w:rPr>
          <w:b w:val="0"/>
          <w:noProof/>
          <w:sz w:val="18"/>
        </w:rPr>
        <w:fldChar w:fldCharType="begin"/>
      </w:r>
      <w:r w:rsidRPr="00A970D8">
        <w:rPr>
          <w:b w:val="0"/>
          <w:noProof/>
          <w:sz w:val="18"/>
        </w:rPr>
        <w:instrText xml:space="preserve"> PAGEREF _Toc201755481 \h </w:instrText>
      </w:r>
      <w:r w:rsidRPr="00A970D8">
        <w:rPr>
          <w:b w:val="0"/>
          <w:noProof/>
          <w:sz w:val="18"/>
        </w:rPr>
      </w:r>
      <w:r w:rsidRPr="00A970D8">
        <w:rPr>
          <w:b w:val="0"/>
          <w:noProof/>
          <w:sz w:val="18"/>
        </w:rPr>
        <w:fldChar w:fldCharType="separate"/>
      </w:r>
      <w:r w:rsidRPr="00A970D8">
        <w:rPr>
          <w:b w:val="0"/>
          <w:noProof/>
          <w:sz w:val="18"/>
        </w:rPr>
        <w:t>1</w:t>
      </w:r>
      <w:r w:rsidRPr="00A970D8">
        <w:rPr>
          <w:b w:val="0"/>
          <w:noProof/>
          <w:sz w:val="18"/>
        </w:rPr>
        <w:fldChar w:fldCharType="end"/>
      </w:r>
    </w:p>
    <w:p w14:paraId="7D7018E0" w14:textId="7630F46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315</w:t>
      </w:r>
      <w:r>
        <w:rPr>
          <w:noProof/>
        </w:rPr>
        <w:tab/>
      </w:r>
      <w:r w:rsidRPr="00A970D8">
        <w:rPr>
          <w:b w:val="0"/>
          <w:noProof/>
          <w:sz w:val="18"/>
        </w:rPr>
        <w:fldChar w:fldCharType="begin"/>
      </w:r>
      <w:r w:rsidRPr="00A970D8">
        <w:rPr>
          <w:b w:val="0"/>
          <w:noProof/>
          <w:sz w:val="18"/>
        </w:rPr>
        <w:instrText xml:space="preserve"> PAGEREF _Toc201755482 \h </w:instrText>
      </w:r>
      <w:r w:rsidRPr="00A970D8">
        <w:rPr>
          <w:b w:val="0"/>
          <w:noProof/>
          <w:sz w:val="18"/>
        </w:rPr>
      </w:r>
      <w:r w:rsidRPr="00A970D8">
        <w:rPr>
          <w:b w:val="0"/>
          <w:noProof/>
          <w:sz w:val="18"/>
        </w:rPr>
        <w:fldChar w:fldCharType="separate"/>
      </w:r>
      <w:r w:rsidRPr="00A970D8">
        <w:rPr>
          <w:b w:val="0"/>
          <w:noProof/>
          <w:sz w:val="18"/>
        </w:rPr>
        <w:t>1</w:t>
      </w:r>
      <w:r w:rsidRPr="00A970D8">
        <w:rPr>
          <w:b w:val="0"/>
          <w:noProof/>
          <w:sz w:val="18"/>
        </w:rPr>
        <w:fldChar w:fldCharType="end"/>
      </w:r>
    </w:p>
    <w:p w14:paraId="50773439" w14:textId="4FCA053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_Toc201755483 \h </w:instrText>
      </w:r>
      <w:r w:rsidRPr="00A970D8">
        <w:rPr>
          <w:noProof/>
        </w:rPr>
      </w:r>
      <w:r w:rsidRPr="00A970D8">
        <w:rPr>
          <w:noProof/>
        </w:rPr>
        <w:fldChar w:fldCharType="separate"/>
      </w:r>
      <w:r w:rsidRPr="00A970D8">
        <w:rPr>
          <w:noProof/>
        </w:rPr>
        <w:t>1</w:t>
      </w:r>
      <w:r w:rsidRPr="00A970D8">
        <w:rPr>
          <w:noProof/>
        </w:rPr>
        <w:fldChar w:fldCharType="end"/>
      </w:r>
    </w:p>
    <w:p w14:paraId="081B4973" w14:textId="20A53E6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A—Capital gains and losses connected with a demutualisation of a private health insurer to be disregarded</w:t>
      </w:r>
      <w:r w:rsidRPr="00A970D8">
        <w:rPr>
          <w:b w:val="0"/>
          <w:noProof/>
          <w:sz w:val="18"/>
        </w:rPr>
        <w:tab/>
      </w:r>
      <w:r w:rsidRPr="00A970D8">
        <w:rPr>
          <w:b w:val="0"/>
          <w:noProof/>
          <w:sz w:val="18"/>
        </w:rPr>
        <w:fldChar w:fldCharType="begin"/>
      </w:r>
      <w:r w:rsidRPr="00A970D8">
        <w:rPr>
          <w:b w:val="0"/>
          <w:noProof/>
          <w:sz w:val="18"/>
        </w:rPr>
        <w:instrText xml:space="preserve"> PAGEREF _Toc201755484 \h </w:instrText>
      </w:r>
      <w:r w:rsidRPr="00A970D8">
        <w:rPr>
          <w:b w:val="0"/>
          <w:noProof/>
          <w:sz w:val="18"/>
        </w:rPr>
      </w:r>
      <w:r w:rsidRPr="00A970D8">
        <w:rPr>
          <w:b w:val="0"/>
          <w:noProof/>
          <w:sz w:val="18"/>
        </w:rPr>
        <w:fldChar w:fldCharType="separate"/>
      </w:r>
      <w:r w:rsidRPr="00A970D8">
        <w:rPr>
          <w:b w:val="0"/>
          <w:noProof/>
          <w:sz w:val="18"/>
        </w:rPr>
        <w:t>2</w:t>
      </w:r>
      <w:r w:rsidRPr="00A970D8">
        <w:rPr>
          <w:b w:val="0"/>
          <w:noProof/>
          <w:sz w:val="18"/>
        </w:rPr>
        <w:fldChar w:fldCharType="end"/>
      </w:r>
    </w:p>
    <w:p w14:paraId="19DD72FB" w14:textId="0A4CDF0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Rules for policy holders</w:t>
      </w:r>
      <w:r w:rsidRPr="00A970D8">
        <w:rPr>
          <w:b w:val="0"/>
          <w:noProof/>
          <w:sz w:val="18"/>
        </w:rPr>
        <w:tab/>
      </w:r>
      <w:r w:rsidRPr="00A970D8">
        <w:rPr>
          <w:b w:val="0"/>
          <w:noProof/>
          <w:sz w:val="18"/>
        </w:rPr>
        <w:fldChar w:fldCharType="begin"/>
      </w:r>
      <w:r w:rsidRPr="00A970D8">
        <w:rPr>
          <w:b w:val="0"/>
          <w:noProof/>
          <w:sz w:val="18"/>
        </w:rPr>
        <w:instrText xml:space="preserve"> PAGEREF _Toc201755485 \h </w:instrText>
      </w:r>
      <w:r w:rsidRPr="00A970D8">
        <w:rPr>
          <w:b w:val="0"/>
          <w:noProof/>
          <w:sz w:val="18"/>
        </w:rPr>
      </w:r>
      <w:r w:rsidRPr="00A970D8">
        <w:rPr>
          <w:b w:val="0"/>
          <w:noProof/>
          <w:sz w:val="18"/>
        </w:rPr>
        <w:fldChar w:fldCharType="separate"/>
      </w:r>
      <w:r w:rsidRPr="00A970D8">
        <w:rPr>
          <w:b w:val="0"/>
          <w:noProof/>
          <w:sz w:val="18"/>
        </w:rPr>
        <w:t>3</w:t>
      </w:r>
      <w:r w:rsidRPr="00A970D8">
        <w:rPr>
          <w:b w:val="0"/>
          <w:noProof/>
          <w:sz w:val="18"/>
        </w:rPr>
        <w:fldChar w:fldCharType="end"/>
      </w:r>
    </w:p>
    <w:p w14:paraId="5F90D57B" w14:textId="276C923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5</w:t>
      </w:r>
      <w:r>
        <w:rPr>
          <w:noProof/>
        </w:rPr>
        <w:tab/>
        <w:t>Policy holders to disregard capital gains and losses related to demutualisation of private health insurer</w:t>
      </w:r>
      <w:r w:rsidRPr="00A970D8">
        <w:rPr>
          <w:noProof/>
        </w:rPr>
        <w:tab/>
      </w:r>
      <w:r w:rsidRPr="00A970D8">
        <w:rPr>
          <w:noProof/>
        </w:rPr>
        <w:fldChar w:fldCharType="begin"/>
      </w:r>
      <w:r w:rsidRPr="00A970D8">
        <w:rPr>
          <w:noProof/>
        </w:rPr>
        <w:instrText xml:space="preserve"> PAGEREF _Toc201755486 \h </w:instrText>
      </w:r>
      <w:r w:rsidRPr="00A970D8">
        <w:rPr>
          <w:noProof/>
        </w:rPr>
      </w:r>
      <w:r w:rsidRPr="00A970D8">
        <w:rPr>
          <w:noProof/>
        </w:rPr>
        <w:fldChar w:fldCharType="separate"/>
      </w:r>
      <w:r w:rsidRPr="00A970D8">
        <w:rPr>
          <w:noProof/>
        </w:rPr>
        <w:t>3</w:t>
      </w:r>
      <w:r w:rsidRPr="00A970D8">
        <w:rPr>
          <w:noProof/>
        </w:rPr>
        <w:fldChar w:fldCharType="end"/>
      </w:r>
    </w:p>
    <w:p w14:paraId="525AC8C4" w14:textId="4760C21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10</w:t>
      </w:r>
      <w:r>
        <w:rPr>
          <w:noProof/>
        </w:rPr>
        <w:tab/>
        <w:t>Effect on the legal personal representative or beneficiary</w:t>
      </w:r>
      <w:r w:rsidRPr="00A970D8">
        <w:rPr>
          <w:noProof/>
        </w:rPr>
        <w:tab/>
      </w:r>
      <w:r w:rsidRPr="00A970D8">
        <w:rPr>
          <w:noProof/>
        </w:rPr>
        <w:fldChar w:fldCharType="begin"/>
      </w:r>
      <w:r w:rsidRPr="00A970D8">
        <w:rPr>
          <w:noProof/>
        </w:rPr>
        <w:instrText xml:space="preserve"> PAGEREF _Toc201755487 \h </w:instrText>
      </w:r>
      <w:r w:rsidRPr="00A970D8">
        <w:rPr>
          <w:noProof/>
        </w:rPr>
      </w:r>
      <w:r w:rsidRPr="00A970D8">
        <w:rPr>
          <w:noProof/>
        </w:rPr>
        <w:fldChar w:fldCharType="separate"/>
      </w:r>
      <w:r w:rsidRPr="00A970D8">
        <w:rPr>
          <w:noProof/>
        </w:rPr>
        <w:t>3</w:t>
      </w:r>
      <w:r w:rsidRPr="00A970D8">
        <w:rPr>
          <w:noProof/>
        </w:rPr>
        <w:fldChar w:fldCharType="end"/>
      </w:r>
    </w:p>
    <w:p w14:paraId="7FD4F56B" w14:textId="3D3C7CE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15</w:t>
      </w:r>
      <w:r>
        <w:rPr>
          <w:noProof/>
        </w:rPr>
        <w:tab/>
        <w:t>Demutualisations to which this Division applies</w:t>
      </w:r>
      <w:r w:rsidRPr="00A970D8">
        <w:rPr>
          <w:noProof/>
        </w:rPr>
        <w:tab/>
      </w:r>
      <w:r w:rsidRPr="00A970D8">
        <w:rPr>
          <w:noProof/>
        </w:rPr>
        <w:fldChar w:fldCharType="begin"/>
      </w:r>
      <w:r w:rsidRPr="00A970D8">
        <w:rPr>
          <w:noProof/>
        </w:rPr>
        <w:instrText xml:space="preserve"> PAGEREF _Toc201755488 \h </w:instrText>
      </w:r>
      <w:r w:rsidRPr="00A970D8">
        <w:rPr>
          <w:noProof/>
        </w:rPr>
      </w:r>
      <w:r w:rsidRPr="00A970D8">
        <w:rPr>
          <w:noProof/>
        </w:rPr>
        <w:fldChar w:fldCharType="separate"/>
      </w:r>
      <w:r w:rsidRPr="00A970D8">
        <w:rPr>
          <w:noProof/>
        </w:rPr>
        <w:t>3</w:t>
      </w:r>
      <w:r w:rsidRPr="00A970D8">
        <w:rPr>
          <w:noProof/>
        </w:rPr>
        <w:fldChar w:fldCharType="end"/>
      </w:r>
    </w:p>
    <w:p w14:paraId="27D8117E" w14:textId="1BE94C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20</w:t>
      </w:r>
      <w:r>
        <w:rPr>
          <w:noProof/>
        </w:rPr>
        <w:tab/>
        <w:t>What assets are covered</w:t>
      </w:r>
      <w:r w:rsidRPr="00A970D8">
        <w:rPr>
          <w:noProof/>
        </w:rPr>
        <w:tab/>
      </w:r>
      <w:r w:rsidRPr="00A970D8">
        <w:rPr>
          <w:noProof/>
        </w:rPr>
        <w:fldChar w:fldCharType="begin"/>
      </w:r>
      <w:r w:rsidRPr="00A970D8">
        <w:rPr>
          <w:noProof/>
        </w:rPr>
        <w:instrText xml:space="preserve"> PAGEREF _Toc201755489 \h </w:instrText>
      </w:r>
      <w:r w:rsidRPr="00A970D8">
        <w:rPr>
          <w:noProof/>
        </w:rPr>
      </w:r>
      <w:r w:rsidRPr="00A970D8">
        <w:rPr>
          <w:noProof/>
        </w:rPr>
        <w:fldChar w:fldCharType="separate"/>
      </w:r>
      <w:r w:rsidRPr="00A970D8">
        <w:rPr>
          <w:noProof/>
        </w:rPr>
        <w:t>4</w:t>
      </w:r>
      <w:r w:rsidRPr="00A970D8">
        <w:rPr>
          <w:noProof/>
        </w:rPr>
        <w:fldChar w:fldCharType="end"/>
      </w:r>
    </w:p>
    <w:p w14:paraId="2723DFEC" w14:textId="6D5B81A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Rules for demutualising health insurer</w:t>
      </w:r>
      <w:r w:rsidRPr="00A970D8">
        <w:rPr>
          <w:b w:val="0"/>
          <w:noProof/>
          <w:sz w:val="18"/>
        </w:rPr>
        <w:tab/>
      </w:r>
      <w:r w:rsidRPr="00A970D8">
        <w:rPr>
          <w:b w:val="0"/>
          <w:noProof/>
          <w:sz w:val="18"/>
        </w:rPr>
        <w:fldChar w:fldCharType="begin"/>
      </w:r>
      <w:r w:rsidRPr="00A970D8">
        <w:rPr>
          <w:b w:val="0"/>
          <w:noProof/>
          <w:sz w:val="18"/>
        </w:rPr>
        <w:instrText xml:space="preserve"> PAGEREF _Toc201755490 \h </w:instrText>
      </w:r>
      <w:r w:rsidRPr="00A970D8">
        <w:rPr>
          <w:b w:val="0"/>
          <w:noProof/>
          <w:sz w:val="18"/>
        </w:rPr>
      </w:r>
      <w:r w:rsidRPr="00A970D8">
        <w:rPr>
          <w:b w:val="0"/>
          <w:noProof/>
          <w:sz w:val="18"/>
        </w:rPr>
        <w:fldChar w:fldCharType="separate"/>
      </w:r>
      <w:r w:rsidRPr="00A970D8">
        <w:rPr>
          <w:b w:val="0"/>
          <w:noProof/>
          <w:sz w:val="18"/>
        </w:rPr>
        <w:t>4</w:t>
      </w:r>
      <w:r w:rsidRPr="00A970D8">
        <w:rPr>
          <w:b w:val="0"/>
          <w:noProof/>
          <w:sz w:val="18"/>
        </w:rPr>
        <w:fldChar w:fldCharType="end"/>
      </w:r>
    </w:p>
    <w:p w14:paraId="26522FB6" w14:textId="050C225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25</w:t>
      </w:r>
      <w:r>
        <w:rPr>
          <w:noProof/>
        </w:rPr>
        <w:tab/>
        <w:t>Demutualising health insurers to disregard capital gains and losses related to demutualisation</w:t>
      </w:r>
      <w:r w:rsidRPr="00A970D8">
        <w:rPr>
          <w:noProof/>
        </w:rPr>
        <w:tab/>
      </w:r>
      <w:r w:rsidRPr="00A970D8">
        <w:rPr>
          <w:noProof/>
        </w:rPr>
        <w:fldChar w:fldCharType="begin"/>
      </w:r>
      <w:r w:rsidRPr="00A970D8">
        <w:rPr>
          <w:noProof/>
        </w:rPr>
        <w:instrText xml:space="preserve"> PAGEREF _Toc201755491 \h </w:instrText>
      </w:r>
      <w:r w:rsidRPr="00A970D8">
        <w:rPr>
          <w:noProof/>
        </w:rPr>
      </w:r>
      <w:r w:rsidRPr="00A970D8">
        <w:rPr>
          <w:noProof/>
        </w:rPr>
        <w:fldChar w:fldCharType="separate"/>
      </w:r>
      <w:r w:rsidRPr="00A970D8">
        <w:rPr>
          <w:noProof/>
        </w:rPr>
        <w:t>4</w:t>
      </w:r>
      <w:r w:rsidRPr="00A970D8">
        <w:rPr>
          <w:noProof/>
        </w:rPr>
        <w:fldChar w:fldCharType="end"/>
      </w:r>
    </w:p>
    <w:p w14:paraId="39FD1DD4" w14:textId="2020893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Rules for other entities</w:t>
      </w:r>
      <w:r w:rsidRPr="00A970D8">
        <w:rPr>
          <w:b w:val="0"/>
          <w:noProof/>
          <w:sz w:val="18"/>
        </w:rPr>
        <w:tab/>
      </w:r>
      <w:r w:rsidRPr="00A970D8">
        <w:rPr>
          <w:b w:val="0"/>
          <w:noProof/>
          <w:sz w:val="18"/>
        </w:rPr>
        <w:fldChar w:fldCharType="begin"/>
      </w:r>
      <w:r w:rsidRPr="00A970D8">
        <w:rPr>
          <w:b w:val="0"/>
          <w:noProof/>
          <w:sz w:val="18"/>
        </w:rPr>
        <w:instrText xml:space="preserve"> PAGEREF _Toc201755492 \h </w:instrText>
      </w:r>
      <w:r w:rsidRPr="00A970D8">
        <w:rPr>
          <w:b w:val="0"/>
          <w:noProof/>
          <w:sz w:val="18"/>
        </w:rPr>
      </w:r>
      <w:r w:rsidRPr="00A970D8">
        <w:rPr>
          <w:b w:val="0"/>
          <w:noProof/>
          <w:sz w:val="18"/>
        </w:rPr>
        <w:fldChar w:fldCharType="separate"/>
      </w:r>
      <w:r w:rsidRPr="00A970D8">
        <w:rPr>
          <w:b w:val="0"/>
          <w:noProof/>
          <w:sz w:val="18"/>
        </w:rPr>
        <w:t>5</w:t>
      </w:r>
      <w:r w:rsidRPr="00A970D8">
        <w:rPr>
          <w:b w:val="0"/>
          <w:noProof/>
          <w:sz w:val="18"/>
        </w:rPr>
        <w:fldChar w:fldCharType="end"/>
      </w:r>
    </w:p>
    <w:p w14:paraId="3E6E1725" w14:textId="1F0CFA8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30</w:t>
      </w:r>
      <w:r>
        <w:rPr>
          <w:noProof/>
        </w:rPr>
        <w:tab/>
        <w:t>Other entities to disregard capital gains and losses related to demutualisation</w:t>
      </w:r>
      <w:r w:rsidRPr="00A970D8">
        <w:rPr>
          <w:noProof/>
        </w:rPr>
        <w:tab/>
      </w:r>
      <w:r w:rsidRPr="00A970D8">
        <w:rPr>
          <w:noProof/>
        </w:rPr>
        <w:fldChar w:fldCharType="begin"/>
      </w:r>
      <w:r w:rsidRPr="00A970D8">
        <w:rPr>
          <w:noProof/>
        </w:rPr>
        <w:instrText xml:space="preserve"> PAGEREF _Toc201755493 \h </w:instrText>
      </w:r>
      <w:r w:rsidRPr="00A970D8">
        <w:rPr>
          <w:noProof/>
        </w:rPr>
      </w:r>
      <w:r w:rsidRPr="00A970D8">
        <w:rPr>
          <w:noProof/>
        </w:rPr>
        <w:fldChar w:fldCharType="separate"/>
      </w:r>
      <w:r w:rsidRPr="00A970D8">
        <w:rPr>
          <w:noProof/>
        </w:rPr>
        <w:t>5</w:t>
      </w:r>
      <w:r w:rsidRPr="00A970D8">
        <w:rPr>
          <w:noProof/>
        </w:rPr>
        <w:fldChar w:fldCharType="end"/>
      </w:r>
    </w:p>
    <w:p w14:paraId="207ACB13" w14:textId="727684C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B—Cost base of certain shares and rights in private health insurers</w:t>
      </w:r>
      <w:r w:rsidRPr="00A970D8">
        <w:rPr>
          <w:b w:val="0"/>
          <w:noProof/>
          <w:sz w:val="18"/>
        </w:rPr>
        <w:tab/>
      </w:r>
      <w:r w:rsidRPr="00A970D8">
        <w:rPr>
          <w:b w:val="0"/>
          <w:noProof/>
          <w:sz w:val="18"/>
        </w:rPr>
        <w:fldChar w:fldCharType="begin"/>
      </w:r>
      <w:r w:rsidRPr="00A970D8">
        <w:rPr>
          <w:b w:val="0"/>
          <w:noProof/>
          <w:sz w:val="18"/>
        </w:rPr>
        <w:instrText xml:space="preserve"> PAGEREF _Toc201755494 \h </w:instrText>
      </w:r>
      <w:r w:rsidRPr="00A970D8">
        <w:rPr>
          <w:b w:val="0"/>
          <w:noProof/>
          <w:sz w:val="18"/>
        </w:rPr>
      </w:r>
      <w:r w:rsidRPr="00A970D8">
        <w:rPr>
          <w:b w:val="0"/>
          <w:noProof/>
          <w:sz w:val="18"/>
        </w:rPr>
        <w:fldChar w:fldCharType="separate"/>
      </w:r>
      <w:r w:rsidRPr="00A970D8">
        <w:rPr>
          <w:b w:val="0"/>
          <w:noProof/>
          <w:sz w:val="18"/>
        </w:rPr>
        <w:t>5</w:t>
      </w:r>
      <w:r w:rsidRPr="00A970D8">
        <w:rPr>
          <w:b w:val="0"/>
          <w:noProof/>
          <w:sz w:val="18"/>
        </w:rPr>
        <w:fldChar w:fldCharType="end"/>
      </w:r>
    </w:p>
    <w:p w14:paraId="21CD4935" w14:textId="5CE4472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80</w:t>
      </w:r>
      <w:r>
        <w:rPr>
          <w:noProof/>
        </w:rPr>
        <w:tab/>
        <w:t>Cost base and acquisition time of demutualisation assets</w:t>
      </w:r>
      <w:r w:rsidRPr="00A970D8">
        <w:rPr>
          <w:noProof/>
        </w:rPr>
        <w:tab/>
      </w:r>
      <w:r w:rsidRPr="00A970D8">
        <w:rPr>
          <w:noProof/>
        </w:rPr>
        <w:fldChar w:fldCharType="begin"/>
      </w:r>
      <w:r w:rsidRPr="00A970D8">
        <w:rPr>
          <w:noProof/>
        </w:rPr>
        <w:instrText xml:space="preserve"> PAGEREF _Toc201755495 \h </w:instrText>
      </w:r>
      <w:r w:rsidRPr="00A970D8">
        <w:rPr>
          <w:noProof/>
        </w:rPr>
      </w:r>
      <w:r w:rsidRPr="00A970D8">
        <w:rPr>
          <w:noProof/>
        </w:rPr>
        <w:fldChar w:fldCharType="separate"/>
      </w:r>
      <w:r w:rsidRPr="00A970D8">
        <w:rPr>
          <w:noProof/>
        </w:rPr>
        <w:t>6</w:t>
      </w:r>
      <w:r w:rsidRPr="00A970D8">
        <w:rPr>
          <w:noProof/>
        </w:rPr>
        <w:fldChar w:fldCharType="end"/>
      </w:r>
    </w:p>
    <w:p w14:paraId="5B7E3DA9" w14:textId="17C2218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85</w:t>
      </w:r>
      <w:r>
        <w:rPr>
          <w:noProof/>
        </w:rPr>
        <w:tab/>
        <w:t>Demutualisation asset</w:t>
      </w:r>
      <w:r w:rsidRPr="00A970D8">
        <w:rPr>
          <w:noProof/>
        </w:rPr>
        <w:tab/>
      </w:r>
      <w:r w:rsidRPr="00A970D8">
        <w:rPr>
          <w:noProof/>
        </w:rPr>
        <w:fldChar w:fldCharType="begin"/>
      </w:r>
      <w:r w:rsidRPr="00A970D8">
        <w:rPr>
          <w:noProof/>
        </w:rPr>
        <w:instrText xml:space="preserve"> PAGEREF _Toc201755496 \h </w:instrText>
      </w:r>
      <w:r w:rsidRPr="00A970D8">
        <w:rPr>
          <w:noProof/>
        </w:rPr>
      </w:r>
      <w:r w:rsidRPr="00A970D8">
        <w:rPr>
          <w:noProof/>
        </w:rPr>
        <w:fldChar w:fldCharType="separate"/>
      </w:r>
      <w:r w:rsidRPr="00A970D8">
        <w:rPr>
          <w:noProof/>
        </w:rPr>
        <w:t>6</w:t>
      </w:r>
      <w:r w:rsidRPr="00A970D8">
        <w:rPr>
          <w:noProof/>
        </w:rPr>
        <w:fldChar w:fldCharType="end"/>
      </w:r>
    </w:p>
    <w:p w14:paraId="15105A35" w14:textId="4D3A68D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90</w:t>
      </w:r>
      <w:r>
        <w:rPr>
          <w:noProof/>
        </w:rPr>
        <w:tab/>
        <w:t>Participating policy holders</w:t>
      </w:r>
      <w:r w:rsidRPr="00A970D8">
        <w:rPr>
          <w:noProof/>
        </w:rPr>
        <w:tab/>
      </w:r>
      <w:r w:rsidRPr="00A970D8">
        <w:rPr>
          <w:noProof/>
        </w:rPr>
        <w:fldChar w:fldCharType="begin"/>
      </w:r>
      <w:r w:rsidRPr="00A970D8">
        <w:rPr>
          <w:noProof/>
        </w:rPr>
        <w:instrText xml:space="preserve"> PAGEREF _Toc201755497 \h </w:instrText>
      </w:r>
      <w:r w:rsidRPr="00A970D8">
        <w:rPr>
          <w:noProof/>
        </w:rPr>
      </w:r>
      <w:r w:rsidRPr="00A970D8">
        <w:rPr>
          <w:noProof/>
        </w:rPr>
        <w:fldChar w:fldCharType="separate"/>
      </w:r>
      <w:r w:rsidRPr="00A970D8">
        <w:rPr>
          <w:noProof/>
        </w:rPr>
        <w:t>7</w:t>
      </w:r>
      <w:r w:rsidRPr="00A970D8">
        <w:rPr>
          <w:noProof/>
        </w:rPr>
        <w:fldChar w:fldCharType="end"/>
      </w:r>
    </w:p>
    <w:p w14:paraId="2F61669E" w14:textId="66EA8F6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C—Lost policy holders trust</w:t>
      </w:r>
      <w:r w:rsidRPr="00A970D8">
        <w:rPr>
          <w:b w:val="0"/>
          <w:noProof/>
          <w:sz w:val="18"/>
        </w:rPr>
        <w:tab/>
      </w:r>
      <w:r w:rsidRPr="00A970D8">
        <w:rPr>
          <w:b w:val="0"/>
          <w:noProof/>
          <w:sz w:val="18"/>
        </w:rPr>
        <w:fldChar w:fldCharType="begin"/>
      </w:r>
      <w:r w:rsidRPr="00A970D8">
        <w:rPr>
          <w:b w:val="0"/>
          <w:noProof/>
          <w:sz w:val="18"/>
        </w:rPr>
        <w:instrText xml:space="preserve"> PAGEREF _Toc201755498 \h </w:instrText>
      </w:r>
      <w:r w:rsidRPr="00A970D8">
        <w:rPr>
          <w:b w:val="0"/>
          <w:noProof/>
          <w:sz w:val="18"/>
        </w:rPr>
      </w:r>
      <w:r w:rsidRPr="00A970D8">
        <w:rPr>
          <w:b w:val="0"/>
          <w:noProof/>
          <w:sz w:val="18"/>
        </w:rPr>
        <w:fldChar w:fldCharType="separate"/>
      </w:r>
      <w:r w:rsidRPr="00A970D8">
        <w:rPr>
          <w:b w:val="0"/>
          <w:noProof/>
          <w:sz w:val="18"/>
        </w:rPr>
        <w:t>8</w:t>
      </w:r>
      <w:r w:rsidRPr="00A970D8">
        <w:rPr>
          <w:b w:val="0"/>
          <w:noProof/>
          <w:sz w:val="18"/>
        </w:rPr>
        <w:fldChar w:fldCharType="end"/>
      </w:r>
    </w:p>
    <w:p w14:paraId="46AA7A30" w14:textId="1FE9117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140</w:t>
      </w:r>
      <w:r>
        <w:rPr>
          <w:noProof/>
        </w:rPr>
        <w:tab/>
        <w:t>Lost policy holders trust</w:t>
      </w:r>
      <w:r w:rsidRPr="00A970D8">
        <w:rPr>
          <w:noProof/>
        </w:rPr>
        <w:tab/>
      </w:r>
      <w:r w:rsidRPr="00A970D8">
        <w:rPr>
          <w:noProof/>
        </w:rPr>
        <w:fldChar w:fldCharType="begin"/>
      </w:r>
      <w:r w:rsidRPr="00A970D8">
        <w:rPr>
          <w:noProof/>
        </w:rPr>
        <w:instrText xml:space="preserve"> PAGEREF _Toc201755499 \h </w:instrText>
      </w:r>
      <w:r w:rsidRPr="00A970D8">
        <w:rPr>
          <w:noProof/>
        </w:rPr>
      </w:r>
      <w:r w:rsidRPr="00A970D8">
        <w:rPr>
          <w:noProof/>
        </w:rPr>
        <w:fldChar w:fldCharType="separate"/>
      </w:r>
      <w:r w:rsidRPr="00A970D8">
        <w:rPr>
          <w:noProof/>
        </w:rPr>
        <w:t>8</w:t>
      </w:r>
      <w:r w:rsidRPr="00A970D8">
        <w:rPr>
          <w:noProof/>
        </w:rPr>
        <w:fldChar w:fldCharType="end"/>
      </w:r>
    </w:p>
    <w:p w14:paraId="151E6586" w14:textId="73C3083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145</w:t>
      </w:r>
      <w:r>
        <w:rPr>
          <w:noProof/>
        </w:rPr>
        <w:tab/>
        <w:t>CGT treatment of demutualisation assets in lost policy holders trust</w:t>
      </w:r>
      <w:r w:rsidRPr="00A970D8">
        <w:rPr>
          <w:noProof/>
        </w:rPr>
        <w:tab/>
      </w:r>
      <w:r w:rsidRPr="00A970D8">
        <w:rPr>
          <w:noProof/>
        </w:rPr>
        <w:fldChar w:fldCharType="begin"/>
      </w:r>
      <w:r w:rsidRPr="00A970D8">
        <w:rPr>
          <w:noProof/>
        </w:rPr>
        <w:instrText xml:space="preserve"> PAGEREF _Toc201755500 \h </w:instrText>
      </w:r>
      <w:r w:rsidRPr="00A970D8">
        <w:rPr>
          <w:noProof/>
        </w:rPr>
      </w:r>
      <w:r w:rsidRPr="00A970D8">
        <w:rPr>
          <w:noProof/>
        </w:rPr>
        <w:fldChar w:fldCharType="separate"/>
      </w:r>
      <w:r w:rsidRPr="00A970D8">
        <w:rPr>
          <w:noProof/>
        </w:rPr>
        <w:t>9</w:t>
      </w:r>
      <w:r w:rsidRPr="00A970D8">
        <w:rPr>
          <w:noProof/>
        </w:rPr>
        <w:fldChar w:fldCharType="end"/>
      </w:r>
    </w:p>
    <w:p w14:paraId="4A29703D" w14:textId="7A0A2E8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150</w:t>
      </w:r>
      <w:r>
        <w:rPr>
          <w:noProof/>
        </w:rPr>
        <w:tab/>
        <w:t>Roll</w:t>
      </w:r>
      <w:r>
        <w:rPr>
          <w:noProof/>
        </w:rPr>
        <w:noBreakHyphen/>
        <w:t>over where assets transferred to lost policy holder</w:t>
      </w:r>
      <w:r w:rsidRPr="00A970D8">
        <w:rPr>
          <w:noProof/>
        </w:rPr>
        <w:tab/>
      </w:r>
      <w:r w:rsidRPr="00A970D8">
        <w:rPr>
          <w:noProof/>
        </w:rPr>
        <w:fldChar w:fldCharType="begin"/>
      </w:r>
      <w:r w:rsidRPr="00A970D8">
        <w:rPr>
          <w:noProof/>
        </w:rPr>
        <w:instrText xml:space="preserve"> PAGEREF _Toc201755501 \h </w:instrText>
      </w:r>
      <w:r w:rsidRPr="00A970D8">
        <w:rPr>
          <w:noProof/>
        </w:rPr>
      </w:r>
      <w:r w:rsidRPr="00A970D8">
        <w:rPr>
          <w:noProof/>
        </w:rPr>
        <w:fldChar w:fldCharType="separate"/>
      </w:r>
      <w:r w:rsidRPr="00A970D8">
        <w:rPr>
          <w:noProof/>
        </w:rPr>
        <w:t>9</w:t>
      </w:r>
      <w:r w:rsidRPr="00A970D8">
        <w:rPr>
          <w:noProof/>
        </w:rPr>
        <w:fldChar w:fldCharType="end"/>
      </w:r>
    </w:p>
    <w:p w14:paraId="32C3B498" w14:textId="14E6133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155</w:t>
      </w:r>
      <w:r>
        <w:rPr>
          <w:noProof/>
        </w:rPr>
        <w:tab/>
        <w:t>Trustee assessed if assets dealt with not for benefit of lost policy holder</w:t>
      </w:r>
      <w:r w:rsidRPr="00A970D8">
        <w:rPr>
          <w:noProof/>
        </w:rPr>
        <w:tab/>
      </w:r>
      <w:r w:rsidRPr="00A970D8">
        <w:rPr>
          <w:noProof/>
        </w:rPr>
        <w:fldChar w:fldCharType="begin"/>
      </w:r>
      <w:r w:rsidRPr="00A970D8">
        <w:rPr>
          <w:noProof/>
        </w:rPr>
        <w:instrText xml:space="preserve"> PAGEREF _Toc201755502 \h </w:instrText>
      </w:r>
      <w:r w:rsidRPr="00A970D8">
        <w:rPr>
          <w:noProof/>
        </w:rPr>
      </w:r>
      <w:r w:rsidRPr="00A970D8">
        <w:rPr>
          <w:noProof/>
        </w:rPr>
        <w:fldChar w:fldCharType="separate"/>
      </w:r>
      <w:r w:rsidRPr="00A970D8">
        <w:rPr>
          <w:noProof/>
        </w:rPr>
        <w:t>10</w:t>
      </w:r>
      <w:r w:rsidRPr="00A970D8">
        <w:rPr>
          <w:noProof/>
        </w:rPr>
        <w:fldChar w:fldCharType="end"/>
      </w:r>
    </w:p>
    <w:p w14:paraId="18F3FC4B" w14:textId="2A8EDE7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315</w:t>
      </w:r>
      <w:r>
        <w:rPr>
          <w:noProof/>
        </w:rPr>
        <w:noBreakHyphen/>
        <w:t>160</w:t>
      </w:r>
      <w:r>
        <w:rPr>
          <w:noProof/>
        </w:rPr>
        <w:tab/>
        <w:t>Subdivision 126</w:t>
      </w:r>
      <w:r>
        <w:rPr>
          <w:noProof/>
        </w:rPr>
        <w:noBreakHyphen/>
        <w:t>E does not apply to lost policy holders trust</w:t>
      </w:r>
      <w:r w:rsidRPr="00A970D8">
        <w:rPr>
          <w:noProof/>
        </w:rPr>
        <w:tab/>
      </w:r>
      <w:r w:rsidRPr="00A970D8">
        <w:rPr>
          <w:noProof/>
        </w:rPr>
        <w:fldChar w:fldCharType="begin"/>
      </w:r>
      <w:r w:rsidRPr="00A970D8">
        <w:rPr>
          <w:noProof/>
        </w:rPr>
        <w:instrText xml:space="preserve"> PAGEREF _Toc201755503 \h </w:instrText>
      </w:r>
      <w:r w:rsidRPr="00A970D8">
        <w:rPr>
          <w:noProof/>
        </w:rPr>
      </w:r>
      <w:r w:rsidRPr="00A970D8">
        <w:rPr>
          <w:noProof/>
        </w:rPr>
        <w:fldChar w:fldCharType="separate"/>
      </w:r>
      <w:r w:rsidRPr="00A970D8">
        <w:rPr>
          <w:noProof/>
        </w:rPr>
        <w:t>10</w:t>
      </w:r>
      <w:r w:rsidRPr="00A970D8">
        <w:rPr>
          <w:noProof/>
        </w:rPr>
        <w:fldChar w:fldCharType="end"/>
      </w:r>
    </w:p>
    <w:p w14:paraId="63229140" w14:textId="392AF11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D—Special cost base rules for certain shares and rights in holding companies</w:t>
      </w:r>
      <w:r w:rsidRPr="00A970D8">
        <w:rPr>
          <w:b w:val="0"/>
          <w:noProof/>
          <w:sz w:val="18"/>
        </w:rPr>
        <w:tab/>
      </w:r>
      <w:r w:rsidRPr="00A970D8">
        <w:rPr>
          <w:b w:val="0"/>
          <w:noProof/>
          <w:sz w:val="18"/>
        </w:rPr>
        <w:fldChar w:fldCharType="begin"/>
      </w:r>
      <w:r w:rsidRPr="00A970D8">
        <w:rPr>
          <w:b w:val="0"/>
          <w:noProof/>
          <w:sz w:val="18"/>
        </w:rPr>
        <w:instrText xml:space="preserve"> PAGEREF _Toc201755504 \h </w:instrText>
      </w:r>
      <w:r w:rsidRPr="00A970D8">
        <w:rPr>
          <w:b w:val="0"/>
          <w:noProof/>
          <w:sz w:val="18"/>
        </w:rPr>
      </w:r>
      <w:r w:rsidRPr="00A970D8">
        <w:rPr>
          <w:b w:val="0"/>
          <w:noProof/>
          <w:sz w:val="18"/>
        </w:rPr>
        <w:fldChar w:fldCharType="separate"/>
      </w:r>
      <w:r w:rsidRPr="00A970D8">
        <w:rPr>
          <w:b w:val="0"/>
          <w:noProof/>
          <w:sz w:val="18"/>
        </w:rPr>
        <w:t>10</w:t>
      </w:r>
      <w:r w:rsidRPr="00A970D8">
        <w:rPr>
          <w:b w:val="0"/>
          <w:noProof/>
          <w:sz w:val="18"/>
        </w:rPr>
        <w:fldChar w:fldCharType="end"/>
      </w:r>
    </w:p>
    <w:p w14:paraId="402B3372" w14:textId="02FD6D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210</w:t>
      </w:r>
      <w:r>
        <w:rPr>
          <w:noProof/>
        </w:rPr>
        <w:tab/>
        <w:t>Cost base for shares and rights in certain holding companies</w:t>
      </w:r>
      <w:r w:rsidRPr="00A970D8">
        <w:rPr>
          <w:noProof/>
        </w:rPr>
        <w:tab/>
      </w:r>
      <w:r w:rsidRPr="00A970D8">
        <w:rPr>
          <w:noProof/>
        </w:rPr>
        <w:fldChar w:fldCharType="begin"/>
      </w:r>
      <w:r w:rsidRPr="00A970D8">
        <w:rPr>
          <w:noProof/>
        </w:rPr>
        <w:instrText xml:space="preserve"> PAGEREF _Toc201755505 \h </w:instrText>
      </w:r>
      <w:r w:rsidRPr="00A970D8">
        <w:rPr>
          <w:noProof/>
        </w:rPr>
      </w:r>
      <w:r w:rsidRPr="00A970D8">
        <w:rPr>
          <w:noProof/>
        </w:rPr>
        <w:fldChar w:fldCharType="separate"/>
      </w:r>
      <w:r w:rsidRPr="00A970D8">
        <w:rPr>
          <w:noProof/>
        </w:rPr>
        <w:t>11</w:t>
      </w:r>
      <w:r w:rsidRPr="00A970D8">
        <w:rPr>
          <w:noProof/>
        </w:rPr>
        <w:fldChar w:fldCharType="end"/>
      </w:r>
    </w:p>
    <w:p w14:paraId="5461652B" w14:textId="72C5FB5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E—Special CGT rule for legal personal representatives and beneficiaries</w:t>
      </w:r>
      <w:r w:rsidRPr="00A970D8">
        <w:rPr>
          <w:b w:val="0"/>
          <w:noProof/>
          <w:sz w:val="18"/>
        </w:rPr>
        <w:tab/>
      </w:r>
      <w:r w:rsidRPr="00A970D8">
        <w:rPr>
          <w:b w:val="0"/>
          <w:noProof/>
          <w:sz w:val="18"/>
        </w:rPr>
        <w:fldChar w:fldCharType="begin"/>
      </w:r>
      <w:r w:rsidRPr="00A970D8">
        <w:rPr>
          <w:b w:val="0"/>
          <w:noProof/>
          <w:sz w:val="18"/>
        </w:rPr>
        <w:instrText xml:space="preserve"> PAGEREF _Toc201755506 \h </w:instrText>
      </w:r>
      <w:r w:rsidRPr="00A970D8">
        <w:rPr>
          <w:b w:val="0"/>
          <w:noProof/>
          <w:sz w:val="18"/>
        </w:rPr>
      </w:r>
      <w:r w:rsidRPr="00A970D8">
        <w:rPr>
          <w:b w:val="0"/>
          <w:noProof/>
          <w:sz w:val="18"/>
        </w:rPr>
        <w:fldChar w:fldCharType="separate"/>
      </w:r>
      <w:r w:rsidRPr="00A970D8">
        <w:rPr>
          <w:b w:val="0"/>
          <w:noProof/>
          <w:sz w:val="18"/>
        </w:rPr>
        <w:t>12</w:t>
      </w:r>
      <w:r w:rsidRPr="00A970D8">
        <w:rPr>
          <w:b w:val="0"/>
          <w:noProof/>
          <w:sz w:val="18"/>
        </w:rPr>
        <w:fldChar w:fldCharType="end"/>
      </w:r>
    </w:p>
    <w:p w14:paraId="37730AC6" w14:textId="440123C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260</w:t>
      </w:r>
      <w:r>
        <w:rPr>
          <w:noProof/>
        </w:rPr>
        <w:tab/>
        <w:t>Special CGT rule for legal personal representatives and beneficiaries</w:t>
      </w:r>
      <w:r w:rsidRPr="00A970D8">
        <w:rPr>
          <w:noProof/>
        </w:rPr>
        <w:tab/>
      </w:r>
      <w:r w:rsidRPr="00A970D8">
        <w:rPr>
          <w:noProof/>
        </w:rPr>
        <w:fldChar w:fldCharType="begin"/>
      </w:r>
      <w:r w:rsidRPr="00A970D8">
        <w:rPr>
          <w:noProof/>
        </w:rPr>
        <w:instrText xml:space="preserve"> PAGEREF _Toc201755507 \h </w:instrText>
      </w:r>
      <w:r w:rsidRPr="00A970D8">
        <w:rPr>
          <w:noProof/>
        </w:rPr>
      </w:r>
      <w:r w:rsidRPr="00A970D8">
        <w:rPr>
          <w:noProof/>
        </w:rPr>
        <w:fldChar w:fldCharType="separate"/>
      </w:r>
      <w:r w:rsidRPr="00A970D8">
        <w:rPr>
          <w:noProof/>
        </w:rPr>
        <w:t>13</w:t>
      </w:r>
      <w:r w:rsidRPr="00A970D8">
        <w:rPr>
          <w:noProof/>
        </w:rPr>
        <w:fldChar w:fldCharType="end"/>
      </w:r>
    </w:p>
    <w:p w14:paraId="537113D6" w14:textId="41760D8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315</w:t>
      </w:r>
      <w:r>
        <w:rPr>
          <w:noProof/>
        </w:rPr>
        <w:noBreakHyphen/>
        <w:t>F—Non</w:t>
      </w:r>
      <w:r>
        <w:rPr>
          <w:noProof/>
        </w:rPr>
        <w:noBreakHyphen/>
        <w:t>CGT consequences of demutualisation</w:t>
      </w:r>
      <w:r w:rsidRPr="00A970D8">
        <w:rPr>
          <w:b w:val="0"/>
          <w:noProof/>
          <w:sz w:val="18"/>
        </w:rPr>
        <w:tab/>
      </w:r>
      <w:r w:rsidRPr="00A970D8">
        <w:rPr>
          <w:b w:val="0"/>
          <w:noProof/>
          <w:sz w:val="18"/>
        </w:rPr>
        <w:fldChar w:fldCharType="begin"/>
      </w:r>
      <w:r w:rsidRPr="00A970D8">
        <w:rPr>
          <w:b w:val="0"/>
          <w:noProof/>
          <w:sz w:val="18"/>
        </w:rPr>
        <w:instrText xml:space="preserve"> PAGEREF _Toc201755508 \h </w:instrText>
      </w:r>
      <w:r w:rsidRPr="00A970D8">
        <w:rPr>
          <w:b w:val="0"/>
          <w:noProof/>
          <w:sz w:val="18"/>
        </w:rPr>
      </w:r>
      <w:r w:rsidRPr="00A970D8">
        <w:rPr>
          <w:b w:val="0"/>
          <w:noProof/>
          <w:sz w:val="18"/>
        </w:rPr>
        <w:fldChar w:fldCharType="separate"/>
      </w:r>
      <w:r w:rsidRPr="00A970D8">
        <w:rPr>
          <w:b w:val="0"/>
          <w:noProof/>
          <w:sz w:val="18"/>
        </w:rPr>
        <w:t>13</w:t>
      </w:r>
      <w:r w:rsidRPr="00A970D8">
        <w:rPr>
          <w:b w:val="0"/>
          <w:noProof/>
          <w:sz w:val="18"/>
        </w:rPr>
        <w:fldChar w:fldCharType="end"/>
      </w:r>
    </w:p>
    <w:p w14:paraId="3412E4A4" w14:textId="5871912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310</w:t>
      </w:r>
      <w:r>
        <w:rPr>
          <w:noProof/>
        </w:rPr>
        <w:tab/>
        <w:t>General taxation consequences of issue of demutualisation assets etc.</w:t>
      </w:r>
      <w:r w:rsidRPr="00A970D8">
        <w:rPr>
          <w:noProof/>
        </w:rPr>
        <w:tab/>
      </w:r>
      <w:r w:rsidRPr="00A970D8">
        <w:rPr>
          <w:noProof/>
        </w:rPr>
        <w:fldChar w:fldCharType="begin"/>
      </w:r>
      <w:r w:rsidRPr="00A970D8">
        <w:rPr>
          <w:noProof/>
        </w:rPr>
        <w:instrText xml:space="preserve"> PAGEREF _Toc201755509 \h </w:instrText>
      </w:r>
      <w:r w:rsidRPr="00A970D8">
        <w:rPr>
          <w:noProof/>
        </w:rPr>
      </w:r>
      <w:r w:rsidRPr="00A970D8">
        <w:rPr>
          <w:noProof/>
        </w:rPr>
        <w:fldChar w:fldCharType="separate"/>
      </w:r>
      <w:r w:rsidRPr="00A970D8">
        <w:rPr>
          <w:noProof/>
        </w:rPr>
        <w:t>14</w:t>
      </w:r>
      <w:r w:rsidRPr="00A970D8">
        <w:rPr>
          <w:noProof/>
        </w:rPr>
        <w:fldChar w:fldCharType="end"/>
      </w:r>
    </w:p>
    <w:p w14:paraId="53DA30A2" w14:textId="55969DD0"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316—Demutualisation of friendly society health or life insurers</w:t>
      </w:r>
      <w:r w:rsidRPr="00A970D8">
        <w:rPr>
          <w:b w:val="0"/>
          <w:noProof/>
          <w:sz w:val="18"/>
        </w:rPr>
        <w:tab/>
      </w:r>
      <w:r w:rsidRPr="00A970D8">
        <w:rPr>
          <w:b w:val="0"/>
          <w:noProof/>
          <w:sz w:val="18"/>
        </w:rPr>
        <w:fldChar w:fldCharType="begin"/>
      </w:r>
      <w:r w:rsidRPr="00A970D8">
        <w:rPr>
          <w:b w:val="0"/>
          <w:noProof/>
          <w:sz w:val="18"/>
        </w:rPr>
        <w:instrText xml:space="preserve"> PAGEREF _Toc201755510 \h </w:instrText>
      </w:r>
      <w:r w:rsidRPr="00A970D8">
        <w:rPr>
          <w:b w:val="0"/>
          <w:noProof/>
          <w:sz w:val="18"/>
        </w:rPr>
      </w:r>
      <w:r w:rsidRPr="00A970D8">
        <w:rPr>
          <w:b w:val="0"/>
          <w:noProof/>
          <w:sz w:val="18"/>
        </w:rPr>
        <w:fldChar w:fldCharType="separate"/>
      </w:r>
      <w:r w:rsidRPr="00A970D8">
        <w:rPr>
          <w:b w:val="0"/>
          <w:noProof/>
          <w:sz w:val="18"/>
        </w:rPr>
        <w:t>15</w:t>
      </w:r>
      <w:r w:rsidRPr="00A970D8">
        <w:rPr>
          <w:b w:val="0"/>
          <w:noProof/>
          <w:sz w:val="18"/>
        </w:rPr>
        <w:fldChar w:fldCharType="end"/>
      </w:r>
    </w:p>
    <w:p w14:paraId="74889482" w14:textId="6AF5CBF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316</w:t>
      </w:r>
      <w:r>
        <w:rPr>
          <w:noProof/>
        </w:rPr>
        <w:tab/>
      </w:r>
      <w:r w:rsidRPr="00A970D8">
        <w:rPr>
          <w:b w:val="0"/>
          <w:noProof/>
          <w:sz w:val="18"/>
        </w:rPr>
        <w:fldChar w:fldCharType="begin"/>
      </w:r>
      <w:r w:rsidRPr="00A970D8">
        <w:rPr>
          <w:b w:val="0"/>
          <w:noProof/>
          <w:sz w:val="18"/>
        </w:rPr>
        <w:instrText xml:space="preserve"> PAGEREF _Toc201755511 \h </w:instrText>
      </w:r>
      <w:r w:rsidRPr="00A970D8">
        <w:rPr>
          <w:b w:val="0"/>
          <w:noProof/>
          <w:sz w:val="18"/>
        </w:rPr>
      </w:r>
      <w:r w:rsidRPr="00A970D8">
        <w:rPr>
          <w:b w:val="0"/>
          <w:noProof/>
          <w:sz w:val="18"/>
        </w:rPr>
        <w:fldChar w:fldCharType="separate"/>
      </w:r>
      <w:r w:rsidRPr="00A970D8">
        <w:rPr>
          <w:b w:val="0"/>
          <w:noProof/>
          <w:sz w:val="18"/>
        </w:rPr>
        <w:t>15</w:t>
      </w:r>
      <w:r w:rsidRPr="00A970D8">
        <w:rPr>
          <w:b w:val="0"/>
          <w:noProof/>
          <w:sz w:val="18"/>
        </w:rPr>
        <w:fldChar w:fldCharType="end"/>
      </w:r>
    </w:p>
    <w:p w14:paraId="36B64161" w14:textId="4C00D8E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_Toc201755512 \h </w:instrText>
      </w:r>
      <w:r w:rsidRPr="00A970D8">
        <w:rPr>
          <w:noProof/>
        </w:rPr>
      </w:r>
      <w:r w:rsidRPr="00A970D8">
        <w:rPr>
          <w:noProof/>
        </w:rPr>
        <w:fldChar w:fldCharType="separate"/>
      </w:r>
      <w:r w:rsidRPr="00A970D8">
        <w:rPr>
          <w:noProof/>
        </w:rPr>
        <w:t>15</w:t>
      </w:r>
      <w:r w:rsidRPr="00A970D8">
        <w:rPr>
          <w:noProof/>
        </w:rPr>
        <w:fldChar w:fldCharType="end"/>
      </w:r>
    </w:p>
    <w:p w14:paraId="08F6ED59" w14:textId="3CF8833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316</w:t>
      </w:r>
      <w:r>
        <w:rPr>
          <w:noProof/>
        </w:rPr>
        <w:noBreakHyphen/>
        <w:t>A—Application</w:t>
      </w:r>
      <w:r w:rsidRPr="00A970D8">
        <w:rPr>
          <w:b w:val="0"/>
          <w:noProof/>
          <w:sz w:val="18"/>
        </w:rPr>
        <w:tab/>
      </w:r>
      <w:r w:rsidRPr="00A970D8">
        <w:rPr>
          <w:b w:val="0"/>
          <w:noProof/>
          <w:sz w:val="18"/>
        </w:rPr>
        <w:fldChar w:fldCharType="begin"/>
      </w:r>
      <w:r w:rsidRPr="00A970D8">
        <w:rPr>
          <w:b w:val="0"/>
          <w:noProof/>
          <w:sz w:val="18"/>
        </w:rPr>
        <w:instrText xml:space="preserve"> PAGEREF _Toc201755513 \h </w:instrText>
      </w:r>
      <w:r w:rsidRPr="00A970D8">
        <w:rPr>
          <w:b w:val="0"/>
          <w:noProof/>
          <w:sz w:val="18"/>
        </w:rPr>
      </w:r>
      <w:r w:rsidRPr="00A970D8">
        <w:rPr>
          <w:b w:val="0"/>
          <w:noProof/>
          <w:sz w:val="18"/>
        </w:rPr>
        <w:fldChar w:fldCharType="separate"/>
      </w:r>
      <w:r w:rsidRPr="00A970D8">
        <w:rPr>
          <w:b w:val="0"/>
          <w:noProof/>
          <w:sz w:val="18"/>
        </w:rPr>
        <w:t>15</w:t>
      </w:r>
      <w:r w:rsidRPr="00A970D8">
        <w:rPr>
          <w:b w:val="0"/>
          <w:noProof/>
          <w:sz w:val="18"/>
        </w:rPr>
        <w:fldChar w:fldCharType="end"/>
      </w:r>
    </w:p>
    <w:p w14:paraId="03FC3146" w14:textId="077C69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5</w:t>
      </w:r>
      <w:r>
        <w:rPr>
          <w:noProof/>
        </w:rPr>
        <w:tab/>
        <w:t>Application of this Division</w:t>
      </w:r>
      <w:r w:rsidRPr="00A970D8">
        <w:rPr>
          <w:noProof/>
        </w:rPr>
        <w:tab/>
      </w:r>
      <w:r w:rsidRPr="00A970D8">
        <w:rPr>
          <w:noProof/>
        </w:rPr>
        <w:fldChar w:fldCharType="begin"/>
      </w:r>
      <w:r w:rsidRPr="00A970D8">
        <w:rPr>
          <w:noProof/>
        </w:rPr>
        <w:instrText xml:space="preserve"> PAGEREF _Toc201755514 \h </w:instrText>
      </w:r>
      <w:r w:rsidRPr="00A970D8">
        <w:rPr>
          <w:noProof/>
        </w:rPr>
      </w:r>
      <w:r w:rsidRPr="00A970D8">
        <w:rPr>
          <w:noProof/>
        </w:rPr>
        <w:fldChar w:fldCharType="separate"/>
      </w:r>
      <w:r w:rsidRPr="00A970D8">
        <w:rPr>
          <w:noProof/>
        </w:rPr>
        <w:t>15</w:t>
      </w:r>
      <w:r w:rsidRPr="00A970D8">
        <w:rPr>
          <w:noProof/>
        </w:rPr>
        <w:fldChar w:fldCharType="end"/>
      </w:r>
    </w:p>
    <w:p w14:paraId="7CFAF7E8" w14:textId="0318CD5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316</w:t>
      </w:r>
      <w:r>
        <w:rPr>
          <w:noProof/>
        </w:rPr>
        <w:noBreakHyphen/>
        <w:t>B—Capital gains and losses connected with the demutualisation</w:t>
      </w:r>
      <w:r w:rsidRPr="00A970D8">
        <w:rPr>
          <w:b w:val="0"/>
          <w:noProof/>
          <w:sz w:val="18"/>
        </w:rPr>
        <w:tab/>
      </w:r>
      <w:r w:rsidRPr="00A970D8">
        <w:rPr>
          <w:b w:val="0"/>
          <w:noProof/>
          <w:sz w:val="18"/>
        </w:rPr>
        <w:fldChar w:fldCharType="begin"/>
      </w:r>
      <w:r w:rsidRPr="00A970D8">
        <w:rPr>
          <w:b w:val="0"/>
          <w:noProof/>
          <w:sz w:val="18"/>
        </w:rPr>
        <w:instrText xml:space="preserve"> PAGEREF _Toc201755515 \h </w:instrText>
      </w:r>
      <w:r w:rsidRPr="00A970D8">
        <w:rPr>
          <w:b w:val="0"/>
          <w:noProof/>
          <w:sz w:val="18"/>
        </w:rPr>
      </w:r>
      <w:r w:rsidRPr="00A970D8">
        <w:rPr>
          <w:b w:val="0"/>
          <w:noProof/>
          <w:sz w:val="18"/>
        </w:rPr>
        <w:fldChar w:fldCharType="separate"/>
      </w:r>
      <w:r w:rsidRPr="00A970D8">
        <w:rPr>
          <w:b w:val="0"/>
          <w:noProof/>
          <w:sz w:val="18"/>
        </w:rPr>
        <w:t>16</w:t>
      </w:r>
      <w:r w:rsidRPr="00A970D8">
        <w:rPr>
          <w:b w:val="0"/>
          <w:noProof/>
          <w:sz w:val="18"/>
        </w:rPr>
        <w:fldChar w:fldCharType="end"/>
      </w:r>
    </w:p>
    <w:p w14:paraId="4305894D" w14:textId="1952F3D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316</w:t>
      </w:r>
      <w:r>
        <w:rPr>
          <w:noProof/>
        </w:rPr>
        <w:noBreakHyphen/>
        <w:t>B</w:t>
      </w:r>
      <w:r w:rsidRPr="00A970D8">
        <w:rPr>
          <w:b w:val="0"/>
          <w:noProof/>
          <w:sz w:val="18"/>
        </w:rPr>
        <w:tab/>
      </w:r>
      <w:r w:rsidRPr="00A970D8">
        <w:rPr>
          <w:b w:val="0"/>
          <w:noProof/>
          <w:sz w:val="18"/>
        </w:rPr>
        <w:fldChar w:fldCharType="begin"/>
      </w:r>
      <w:r w:rsidRPr="00A970D8">
        <w:rPr>
          <w:b w:val="0"/>
          <w:noProof/>
          <w:sz w:val="18"/>
        </w:rPr>
        <w:instrText xml:space="preserve"> PAGEREF _Toc201755516 \h </w:instrText>
      </w:r>
      <w:r w:rsidRPr="00A970D8">
        <w:rPr>
          <w:b w:val="0"/>
          <w:noProof/>
          <w:sz w:val="18"/>
        </w:rPr>
      </w:r>
      <w:r w:rsidRPr="00A970D8">
        <w:rPr>
          <w:b w:val="0"/>
          <w:noProof/>
          <w:sz w:val="18"/>
        </w:rPr>
        <w:fldChar w:fldCharType="separate"/>
      </w:r>
      <w:r w:rsidRPr="00A970D8">
        <w:rPr>
          <w:b w:val="0"/>
          <w:noProof/>
          <w:sz w:val="18"/>
        </w:rPr>
        <w:t>16</w:t>
      </w:r>
      <w:r w:rsidRPr="00A970D8">
        <w:rPr>
          <w:b w:val="0"/>
          <w:noProof/>
          <w:sz w:val="18"/>
        </w:rPr>
        <w:fldChar w:fldCharType="end"/>
      </w:r>
    </w:p>
    <w:p w14:paraId="467118ED" w14:textId="3C47383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50</w:t>
      </w:r>
      <w:r>
        <w:rPr>
          <w:noProof/>
        </w:rPr>
        <w:tab/>
        <w:t>What this Subdivision is about</w:t>
      </w:r>
      <w:r w:rsidRPr="00A970D8">
        <w:rPr>
          <w:noProof/>
        </w:rPr>
        <w:tab/>
      </w:r>
      <w:r w:rsidRPr="00A970D8">
        <w:rPr>
          <w:noProof/>
        </w:rPr>
        <w:fldChar w:fldCharType="begin"/>
      </w:r>
      <w:r w:rsidRPr="00A970D8">
        <w:rPr>
          <w:noProof/>
        </w:rPr>
        <w:instrText xml:space="preserve"> PAGEREF _Toc201755517 \h </w:instrText>
      </w:r>
      <w:r w:rsidRPr="00A970D8">
        <w:rPr>
          <w:noProof/>
        </w:rPr>
      </w:r>
      <w:r w:rsidRPr="00A970D8">
        <w:rPr>
          <w:noProof/>
        </w:rPr>
        <w:fldChar w:fldCharType="separate"/>
      </w:r>
      <w:r w:rsidRPr="00A970D8">
        <w:rPr>
          <w:noProof/>
        </w:rPr>
        <w:t>16</w:t>
      </w:r>
      <w:r w:rsidRPr="00A970D8">
        <w:rPr>
          <w:noProof/>
        </w:rPr>
        <w:fldChar w:fldCharType="end"/>
      </w:r>
    </w:p>
    <w:p w14:paraId="7BD620A6" w14:textId="6C46CFC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Gains and losses of members, insured entities and successors</w:t>
      </w:r>
      <w:r w:rsidRPr="00A970D8">
        <w:rPr>
          <w:b w:val="0"/>
          <w:noProof/>
          <w:sz w:val="18"/>
        </w:rPr>
        <w:tab/>
      </w:r>
      <w:r w:rsidRPr="00A970D8">
        <w:rPr>
          <w:b w:val="0"/>
          <w:noProof/>
          <w:sz w:val="18"/>
        </w:rPr>
        <w:fldChar w:fldCharType="begin"/>
      </w:r>
      <w:r w:rsidRPr="00A970D8">
        <w:rPr>
          <w:b w:val="0"/>
          <w:noProof/>
          <w:sz w:val="18"/>
        </w:rPr>
        <w:instrText xml:space="preserve"> PAGEREF _Toc201755518 \h </w:instrText>
      </w:r>
      <w:r w:rsidRPr="00A970D8">
        <w:rPr>
          <w:b w:val="0"/>
          <w:noProof/>
          <w:sz w:val="18"/>
        </w:rPr>
      </w:r>
      <w:r w:rsidRPr="00A970D8">
        <w:rPr>
          <w:b w:val="0"/>
          <w:noProof/>
          <w:sz w:val="18"/>
        </w:rPr>
        <w:fldChar w:fldCharType="separate"/>
      </w:r>
      <w:r w:rsidRPr="00A970D8">
        <w:rPr>
          <w:b w:val="0"/>
          <w:noProof/>
          <w:sz w:val="18"/>
        </w:rPr>
        <w:t>17</w:t>
      </w:r>
      <w:r w:rsidRPr="00A970D8">
        <w:rPr>
          <w:b w:val="0"/>
          <w:noProof/>
          <w:sz w:val="18"/>
        </w:rPr>
        <w:fldChar w:fldCharType="end"/>
      </w:r>
    </w:p>
    <w:p w14:paraId="60AF775D" w14:textId="44B34F4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55</w:t>
      </w:r>
      <w:r>
        <w:rPr>
          <w:noProof/>
        </w:rPr>
        <w:tab/>
        <w:t>Disregarding capital gains and losses, except some involving receipt of money</w:t>
      </w:r>
      <w:r w:rsidRPr="00A970D8">
        <w:rPr>
          <w:noProof/>
        </w:rPr>
        <w:tab/>
      </w:r>
      <w:r w:rsidRPr="00A970D8">
        <w:rPr>
          <w:noProof/>
        </w:rPr>
        <w:fldChar w:fldCharType="begin"/>
      </w:r>
      <w:r w:rsidRPr="00A970D8">
        <w:rPr>
          <w:noProof/>
        </w:rPr>
        <w:instrText xml:space="preserve"> PAGEREF _Toc201755519 \h </w:instrText>
      </w:r>
      <w:r w:rsidRPr="00A970D8">
        <w:rPr>
          <w:noProof/>
        </w:rPr>
      </w:r>
      <w:r w:rsidRPr="00A970D8">
        <w:rPr>
          <w:noProof/>
        </w:rPr>
        <w:fldChar w:fldCharType="separate"/>
      </w:r>
      <w:r w:rsidRPr="00A970D8">
        <w:rPr>
          <w:noProof/>
        </w:rPr>
        <w:t>17</w:t>
      </w:r>
      <w:r w:rsidRPr="00A970D8">
        <w:rPr>
          <w:noProof/>
        </w:rPr>
        <w:fldChar w:fldCharType="end"/>
      </w:r>
    </w:p>
    <w:p w14:paraId="46831CC0" w14:textId="0D8EB03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60</w:t>
      </w:r>
      <w:r>
        <w:rPr>
          <w:noProof/>
        </w:rPr>
        <w:tab/>
        <w:t>Taking account of some capital gains and losses involving receipt of money</w:t>
      </w:r>
      <w:r w:rsidRPr="00A970D8">
        <w:rPr>
          <w:noProof/>
        </w:rPr>
        <w:tab/>
      </w:r>
      <w:r w:rsidRPr="00A970D8">
        <w:rPr>
          <w:noProof/>
        </w:rPr>
        <w:fldChar w:fldCharType="begin"/>
      </w:r>
      <w:r w:rsidRPr="00A970D8">
        <w:rPr>
          <w:noProof/>
        </w:rPr>
        <w:instrText xml:space="preserve"> PAGEREF _Toc201755520 \h </w:instrText>
      </w:r>
      <w:r w:rsidRPr="00A970D8">
        <w:rPr>
          <w:noProof/>
        </w:rPr>
      </w:r>
      <w:r w:rsidRPr="00A970D8">
        <w:rPr>
          <w:noProof/>
        </w:rPr>
        <w:fldChar w:fldCharType="separate"/>
      </w:r>
      <w:r w:rsidRPr="00A970D8">
        <w:rPr>
          <w:noProof/>
        </w:rPr>
        <w:t>18</w:t>
      </w:r>
      <w:r w:rsidRPr="00A970D8">
        <w:rPr>
          <w:noProof/>
        </w:rPr>
        <w:fldChar w:fldCharType="end"/>
      </w:r>
    </w:p>
    <w:p w14:paraId="2EF2D628" w14:textId="42E9668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65</w:t>
      </w:r>
      <w:r>
        <w:rPr>
          <w:noProof/>
        </w:rPr>
        <w:tab/>
        <w:t>Valuation factor for sections 316</w:t>
      </w:r>
      <w:r>
        <w:rPr>
          <w:noProof/>
        </w:rPr>
        <w:noBreakHyphen/>
        <w:t>60, 316</w:t>
      </w:r>
      <w:r>
        <w:rPr>
          <w:noProof/>
        </w:rPr>
        <w:noBreakHyphen/>
        <w:t>105 and 316</w:t>
      </w:r>
      <w:r>
        <w:rPr>
          <w:noProof/>
        </w:rPr>
        <w:noBreakHyphen/>
        <w:t>165</w:t>
      </w:r>
      <w:r w:rsidRPr="00A970D8">
        <w:rPr>
          <w:noProof/>
        </w:rPr>
        <w:tab/>
      </w:r>
      <w:r w:rsidRPr="00A970D8">
        <w:rPr>
          <w:noProof/>
        </w:rPr>
        <w:fldChar w:fldCharType="begin"/>
      </w:r>
      <w:r w:rsidRPr="00A970D8">
        <w:rPr>
          <w:noProof/>
        </w:rPr>
        <w:instrText xml:space="preserve"> PAGEREF _Toc201755521 \h </w:instrText>
      </w:r>
      <w:r w:rsidRPr="00A970D8">
        <w:rPr>
          <w:noProof/>
        </w:rPr>
      </w:r>
      <w:r w:rsidRPr="00A970D8">
        <w:rPr>
          <w:noProof/>
        </w:rPr>
        <w:fldChar w:fldCharType="separate"/>
      </w:r>
      <w:r w:rsidRPr="00A970D8">
        <w:rPr>
          <w:noProof/>
        </w:rPr>
        <w:t>19</w:t>
      </w:r>
      <w:r w:rsidRPr="00A970D8">
        <w:rPr>
          <w:noProof/>
        </w:rPr>
        <w:fldChar w:fldCharType="end"/>
      </w:r>
    </w:p>
    <w:p w14:paraId="350E7F4B" w14:textId="2C8CC17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70</w:t>
      </w:r>
      <w:r>
        <w:rPr>
          <w:noProof/>
        </w:rPr>
        <w:tab/>
        <w:t>Value of the friendly society</w:t>
      </w:r>
      <w:r w:rsidRPr="00A970D8">
        <w:rPr>
          <w:noProof/>
        </w:rPr>
        <w:tab/>
      </w:r>
      <w:r w:rsidRPr="00A970D8">
        <w:rPr>
          <w:noProof/>
        </w:rPr>
        <w:fldChar w:fldCharType="begin"/>
      </w:r>
      <w:r w:rsidRPr="00A970D8">
        <w:rPr>
          <w:noProof/>
        </w:rPr>
        <w:instrText xml:space="preserve"> PAGEREF _Toc201755522 \h </w:instrText>
      </w:r>
      <w:r w:rsidRPr="00A970D8">
        <w:rPr>
          <w:noProof/>
        </w:rPr>
      </w:r>
      <w:r w:rsidRPr="00A970D8">
        <w:rPr>
          <w:noProof/>
        </w:rPr>
        <w:fldChar w:fldCharType="separate"/>
      </w:r>
      <w:r w:rsidRPr="00A970D8">
        <w:rPr>
          <w:noProof/>
        </w:rPr>
        <w:t>20</w:t>
      </w:r>
      <w:r w:rsidRPr="00A970D8">
        <w:rPr>
          <w:noProof/>
        </w:rPr>
        <w:fldChar w:fldCharType="end"/>
      </w:r>
    </w:p>
    <w:p w14:paraId="08363405" w14:textId="1CDAEF4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Friendly society’s gains and losses</w:t>
      </w:r>
      <w:r w:rsidRPr="00A970D8">
        <w:rPr>
          <w:b w:val="0"/>
          <w:noProof/>
          <w:sz w:val="18"/>
        </w:rPr>
        <w:tab/>
      </w:r>
      <w:r w:rsidRPr="00A970D8">
        <w:rPr>
          <w:b w:val="0"/>
          <w:noProof/>
          <w:sz w:val="18"/>
        </w:rPr>
        <w:fldChar w:fldCharType="begin"/>
      </w:r>
      <w:r w:rsidRPr="00A970D8">
        <w:rPr>
          <w:b w:val="0"/>
          <w:noProof/>
          <w:sz w:val="18"/>
        </w:rPr>
        <w:instrText xml:space="preserve"> PAGEREF _Toc201755523 \h </w:instrText>
      </w:r>
      <w:r w:rsidRPr="00A970D8">
        <w:rPr>
          <w:b w:val="0"/>
          <w:noProof/>
          <w:sz w:val="18"/>
        </w:rPr>
      </w:r>
      <w:r w:rsidRPr="00A970D8">
        <w:rPr>
          <w:b w:val="0"/>
          <w:noProof/>
          <w:sz w:val="18"/>
        </w:rPr>
        <w:fldChar w:fldCharType="separate"/>
      </w:r>
      <w:r w:rsidRPr="00A970D8">
        <w:rPr>
          <w:b w:val="0"/>
          <w:noProof/>
          <w:sz w:val="18"/>
        </w:rPr>
        <w:t>22</w:t>
      </w:r>
      <w:r w:rsidRPr="00A970D8">
        <w:rPr>
          <w:b w:val="0"/>
          <w:noProof/>
          <w:sz w:val="18"/>
        </w:rPr>
        <w:fldChar w:fldCharType="end"/>
      </w:r>
    </w:p>
    <w:p w14:paraId="22765A24" w14:textId="7F76489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75</w:t>
      </w:r>
      <w:r>
        <w:rPr>
          <w:noProof/>
        </w:rPr>
        <w:tab/>
        <w:t>Disregarding friendly society’s capital gains and losses</w:t>
      </w:r>
      <w:r w:rsidRPr="00A970D8">
        <w:rPr>
          <w:noProof/>
        </w:rPr>
        <w:tab/>
      </w:r>
      <w:r w:rsidRPr="00A970D8">
        <w:rPr>
          <w:noProof/>
        </w:rPr>
        <w:fldChar w:fldCharType="begin"/>
      </w:r>
      <w:r w:rsidRPr="00A970D8">
        <w:rPr>
          <w:noProof/>
        </w:rPr>
        <w:instrText xml:space="preserve"> PAGEREF _Toc201755524 \h </w:instrText>
      </w:r>
      <w:r w:rsidRPr="00A970D8">
        <w:rPr>
          <w:noProof/>
        </w:rPr>
      </w:r>
      <w:r w:rsidRPr="00A970D8">
        <w:rPr>
          <w:noProof/>
        </w:rPr>
        <w:fldChar w:fldCharType="separate"/>
      </w:r>
      <w:r w:rsidRPr="00A970D8">
        <w:rPr>
          <w:noProof/>
        </w:rPr>
        <w:t>22</w:t>
      </w:r>
      <w:r w:rsidRPr="00A970D8">
        <w:rPr>
          <w:noProof/>
        </w:rPr>
        <w:fldChar w:fldCharType="end"/>
      </w:r>
    </w:p>
    <w:p w14:paraId="316CE501" w14:textId="7543E3F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Other entities’ gains and losses</w:t>
      </w:r>
      <w:r w:rsidRPr="00A970D8">
        <w:rPr>
          <w:b w:val="0"/>
          <w:noProof/>
          <w:sz w:val="18"/>
        </w:rPr>
        <w:tab/>
      </w:r>
      <w:r w:rsidRPr="00A970D8">
        <w:rPr>
          <w:b w:val="0"/>
          <w:noProof/>
          <w:sz w:val="18"/>
        </w:rPr>
        <w:fldChar w:fldCharType="begin"/>
      </w:r>
      <w:r w:rsidRPr="00A970D8">
        <w:rPr>
          <w:b w:val="0"/>
          <w:noProof/>
          <w:sz w:val="18"/>
        </w:rPr>
        <w:instrText xml:space="preserve"> PAGEREF _Toc201755525 \h </w:instrText>
      </w:r>
      <w:r w:rsidRPr="00A970D8">
        <w:rPr>
          <w:b w:val="0"/>
          <w:noProof/>
          <w:sz w:val="18"/>
        </w:rPr>
      </w:r>
      <w:r w:rsidRPr="00A970D8">
        <w:rPr>
          <w:b w:val="0"/>
          <w:noProof/>
          <w:sz w:val="18"/>
        </w:rPr>
        <w:fldChar w:fldCharType="separate"/>
      </w:r>
      <w:r w:rsidRPr="00A970D8">
        <w:rPr>
          <w:b w:val="0"/>
          <w:noProof/>
          <w:sz w:val="18"/>
        </w:rPr>
        <w:t>22</w:t>
      </w:r>
      <w:r w:rsidRPr="00A970D8">
        <w:rPr>
          <w:b w:val="0"/>
          <w:noProof/>
          <w:sz w:val="18"/>
        </w:rPr>
        <w:fldChar w:fldCharType="end"/>
      </w:r>
    </w:p>
    <w:p w14:paraId="399A2D9B" w14:textId="75709E6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80</w:t>
      </w:r>
      <w:r>
        <w:rPr>
          <w:noProof/>
        </w:rPr>
        <w:tab/>
        <w:t>Disregarding other entities’ capital gains and losses</w:t>
      </w:r>
      <w:r w:rsidRPr="00A970D8">
        <w:rPr>
          <w:noProof/>
        </w:rPr>
        <w:tab/>
      </w:r>
      <w:r w:rsidRPr="00A970D8">
        <w:rPr>
          <w:noProof/>
        </w:rPr>
        <w:fldChar w:fldCharType="begin"/>
      </w:r>
      <w:r w:rsidRPr="00A970D8">
        <w:rPr>
          <w:noProof/>
        </w:rPr>
        <w:instrText xml:space="preserve"> PAGEREF _Toc201755526 \h </w:instrText>
      </w:r>
      <w:r w:rsidRPr="00A970D8">
        <w:rPr>
          <w:noProof/>
        </w:rPr>
      </w:r>
      <w:r w:rsidRPr="00A970D8">
        <w:rPr>
          <w:noProof/>
        </w:rPr>
        <w:fldChar w:fldCharType="separate"/>
      </w:r>
      <w:r w:rsidRPr="00A970D8">
        <w:rPr>
          <w:noProof/>
        </w:rPr>
        <w:t>22</w:t>
      </w:r>
      <w:r w:rsidRPr="00A970D8">
        <w:rPr>
          <w:noProof/>
        </w:rPr>
        <w:fldChar w:fldCharType="end"/>
      </w:r>
    </w:p>
    <w:p w14:paraId="6AD46FC5" w14:textId="05B4538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316</w:t>
      </w:r>
      <w:r>
        <w:rPr>
          <w:noProof/>
        </w:rPr>
        <w:noBreakHyphen/>
        <w:t>C—Cost base of shares and rights issued under the demutualisation</w:t>
      </w:r>
      <w:r w:rsidRPr="00A970D8">
        <w:rPr>
          <w:b w:val="0"/>
          <w:noProof/>
          <w:sz w:val="18"/>
        </w:rPr>
        <w:tab/>
      </w:r>
      <w:r w:rsidRPr="00A970D8">
        <w:rPr>
          <w:b w:val="0"/>
          <w:noProof/>
          <w:sz w:val="18"/>
        </w:rPr>
        <w:fldChar w:fldCharType="begin"/>
      </w:r>
      <w:r w:rsidRPr="00A970D8">
        <w:rPr>
          <w:b w:val="0"/>
          <w:noProof/>
          <w:sz w:val="18"/>
        </w:rPr>
        <w:instrText xml:space="preserve"> PAGEREF _Toc201755527 \h </w:instrText>
      </w:r>
      <w:r w:rsidRPr="00A970D8">
        <w:rPr>
          <w:b w:val="0"/>
          <w:noProof/>
          <w:sz w:val="18"/>
        </w:rPr>
      </w:r>
      <w:r w:rsidRPr="00A970D8">
        <w:rPr>
          <w:b w:val="0"/>
          <w:noProof/>
          <w:sz w:val="18"/>
        </w:rPr>
        <w:fldChar w:fldCharType="separate"/>
      </w:r>
      <w:r w:rsidRPr="00A970D8">
        <w:rPr>
          <w:b w:val="0"/>
          <w:noProof/>
          <w:sz w:val="18"/>
        </w:rPr>
        <w:t>23</w:t>
      </w:r>
      <w:r w:rsidRPr="00A970D8">
        <w:rPr>
          <w:b w:val="0"/>
          <w:noProof/>
          <w:sz w:val="18"/>
        </w:rPr>
        <w:fldChar w:fldCharType="end"/>
      </w:r>
    </w:p>
    <w:p w14:paraId="72D0B7F3" w14:textId="065B812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316</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_Toc201755528 \h </w:instrText>
      </w:r>
      <w:r w:rsidRPr="00A970D8">
        <w:rPr>
          <w:b w:val="0"/>
          <w:noProof/>
          <w:sz w:val="18"/>
        </w:rPr>
      </w:r>
      <w:r w:rsidRPr="00A970D8">
        <w:rPr>
          <w:b w:val="0"/>
          <w:noProof/>
          <w:sz w:val="18"/>
        </w:rPr>
        <w:fldChar w:fldCharType="separate"/>
      </w:r>
      <w:r w:rsidRPr="00A970D8">
        <w:rPr>
          <w:b w:val="0"/>
          <w:noProof/>
          <w:sz w:val="18"/>
        </w:rPr>
        <w:t>23</w:t>
      </w:r>
      <w:r w:rsidRPr="00A970D8">
        <w:rPr>
          <w:b w:val="0"/>
          <w:noProof/>
          <w:sz w:val="18"/>
        </w:rPr>
        <w:fldChar w:fldCharType="end"/>
      </w:r>
    </w:p>
    <w:p w14:paraId="4C2DC7F5" w14:textId="6B0A6F3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100</w:t>
      </w:r>
      <w:r>
        <w:rPr>
          <w:noProof/>
        </w:rPr>
        <w:tab/>
        <w:t>What this Subdivision is about</w:t>
      </w:r>
      <w:r w:rsidRPr="00A970D8">
        <w:rPr>
          <w:noProof/>
        </w:rPr>
        <w:tab/>
      </w:r>
      <w:r w:rsidRPr="00A970D8">
        <w:rPr>
          <w:noProof/>
        </w:rPr>
        <w:fldChar w:fldCharType="begin"/>
      </w:r>
      <w:r w:rsidRPr="00A970D8">
        <w:rPr>
          <w:noProof/>
        </w:rPr>
        <w:instrText xml:space="preserve"> PAGEREF _Toc201755529 \h </w:instrText>
      </w:r>
      <w:r w:rsidRPr="00A970D8">
        <w:rPr>
          <w:noProof/>
        </w:rPr>
      </w:r>
      <w:r w:rsidRPr="00A970D8">
        <w:rPr>
          <w:noProof/>
        </w:rPr>
        <w:fldChar w:fldCharType="separate"/>
      </w:r>
      <w:r w:rsidRPr="00A970D8">
        <w:rPr>
          <w:noProof/>
        </w:rPr>
        <w:t>23</w:t>
      </w:r>
      <w:r w:rsidRPr="00A970D8">
        <w:rPr>
          <w:noProof/>
        </w:rPr>
        <w:fldChar w:fldCharType="end"/>
      </w:r>
    </w:p>
    <w:p w14:paraId="135CE463" w14:textId="39714E0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105</w:t>
      </w:r>
      <w:r>
        <w:rPr>
          <w:noProof/>
        </w:rPr>
        <w:tab/>
        <w:t>Cost base and time of acquisition of shares and certain rights issued under demutualisation</w:t>
      </w:r>
      <w:r w:rsidRPr="00A970D8">
        <w:rPr>
          <w:noProof/>
        </w:rPr>
        <w:tab/>
      </w:r>
      <w:r w:rsidRPr="00A970D8">
        <w:rPr>
          <w:noProof/>
        </w:rPr>
        <w:fldChar w:fldCharType="begin"/>
      </w:r>
      <w:r w:rsidRPr="00A970D8">
        <w:rPr>
          <w:noProof/>
        </w:rPr>
        <w:instrText xml:space="preserve"> PAGEREF _Toc201755530 \h </w:instrText>
      </w:r>
      <w:r w:rsidRPr="00A970D8">
        <w:rPr>
          <w:noProof/>
        </w:rPr>
      </w:r>
      <w:r w:rsidRPr="00A970D8">
        <w:rPr>
          <w:noProof/>
        </w:rPr>
        <w:fldChar w:fldCharType="separate"/>
      </w:r>
      <w:r w:rsidRPr="00A970D8">
        <w:rPr>
          <w:noProof/>
        </w:rPr>
        <w:t>23</w:t>
      </w:r>
      <w:r w:rsidRPr="00A970D8">
        <w:rPr>
          <w:noProof/>
        </w:rPr>
        <w:fldChar w:fldCharType="end"/>
      </w:r>
    </w:p>
    <w:p w14:paraId="6DB27065" w14:textId="043419D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110</w:t>
      </w:r>
      <w:r>
        <w:rPr>
          <w:noProof/>
        </w:rPr>
        <w:tab/>
        <w:t>Demutualisation assets</w:t>
      </w:r>
      <w:r w:rsidRPr="00A970D8">
        <w:rPr>
          <w:noProof/>
        </w:rPr>
        <w:tab/>
      </w:r>
      <w:r w:rsidRPr="00A970D8">
        <w:rPr>
          <w:noProof/>
        </w:rPr>
        <w:fldChar w:fldCharType="begin"/>
      </w:r>
      <w:r w:rsidRPr="00A970D8">
        <w:rPr>
          <w:noProof/>
        </w:rPr>
        <w:instrText xml:space="preserve"> PAGEREF _Toc201755531 \h </w:instrText>
      </w:r>
      <w:r w:rsidRPr="00A970D8">
        <w:rPr>
          <w:noProof/>
        </w:rPr>
      </w:r>
      <w:r w:rsidRPr="00A970D8">
        <w:rPr>
          <w:noProof/>
        </w:rPr>
        <w:fldChar w:fldCharType="separate"/>
      </w:r>
      <w:r w:rsidRPr="00A970D8">
        <w:rPr>
          <w:noProof/>
        </w:rPr>
        <w:t>24</w:t>
      </w:r>
      <w:r w:rsidRPr="00A970D8">
        <w:rPr>
          <w:noProof/>
        </w:rPr>
        <w:fldChar w:fldCharType="end"/>
      </w:r>
    </w:p>
    <w:p w14:paraId="718EC900" w14:textId="007C350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115</w:t>
      </w:r>
      <w:r>
        <w:rPr>
          <w:noProof/>
        </w:rPr>
        <w:tab/>
        <w:t>Entities to which section 316</w:t>
      </w:r>
      <w:r>
        <w:rPr>
          <w:noProof/>
        </w:rPr>
        <w:noBreakHyphen/>
        <w:t>105 applies</w:t>
      </w:r>
      <w:r w:rsidRPr="00A970D8">
        <w:rPr>
          <w:noProof/>
        </w:rPr>
        <w:tab/>
      </w:r>
      <w:r w:rsidRPr="00A970D8">
        <w:rPr>
          <w:noProof/>
        </w:rPr>
        <w:fldChar w:fldCharType="begin"/>
      </w:r>
      <w:r w:rsidRPr="00A970D8">
        <w:rPr>
          <w:noProof/>
        </w:rPr>
        <w:instrText xml:space="preserve"> PAGEREF _Toc201755532 \h </w:instrText>
      </w:r>
      <w:r w:rsidRPr="00A970D8">
        <w:rPr>
          <w:noProof/>
        </w:rPr>
      </w:r>
      <w:r w:rsidRPr="00A970D8">
        <w:rPr>
          <w:noProof/>
        </w:rPr>
        <w:fldChar w:fldCharType="separate"/>
      </w:r>
      <w:r w:rsidRPr="00A970D8">
        <w:rPr>
          <w:noProof/>
        </w:rPr>
        <w:t>25</w:t>
      </w:r>
      <w:r w:rsidRPr="00A970D8">
        <w:rPr>
          <w:noProof/>
        </w:rPr>
        <w:fldChar w:fldCharType="end"/>
      </w:r>
    </w:p>
    <w:p w14:paraId="0DC1FE03" w14:textId="694336D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316</w:t>
      </w:r>
      <w:r>
        <w:rPr>
          <w:noProof/>
        </w:rPr>
        <w:noBreakHyphen/>
        <w:t>D—Lost policy holders trust</w:t>
      </w:r>
      <w:r w:rsidRPr="00A970D8">
        <w:rPr>
          <w:b w:val="0"/>
          <w:noProof/>
          <w:sz w:val="18"/>
        </w:rPr>
        <w:tab/>
      </w:r>
      <w:r w:rsidRPr="00A970D8">
        <w:rPr>
          <w:b w:val="0"/>
          <w:noProof/>
          <w:sz w:val="18"/>
        </w:rPr>
        <w:fldChar w:fldCharType="begin"/>
      </w:r>
      <w:r w:rsidRPr="00A970D8">
        <w:rPr>
          <w:b w:val="0"/>
          <w:noProof/>
          <w:sz w:val="18"/>
        </w:rPr>
        <w:instrText xml:space="preserve"> PAGEREF _Toc201755533 \h </w:instrText>
      </w:r>
      <w:r w:rsidRPr="00A970D8">
        <w:rPr>
          <w:b w:val="0"/>
          <w:noProof/>
          <w:sz w:val="18"/>
        </w:rPr>
      </w:r>
      <w:r w:rsidRPr="00A970D8">
        <w:rPr>
          <w:b w:val="0"/>
          <w:noProof/>
          <w:sz w:val="18"/>
        </w:rPr>
        <w:fldChar w:fldCharType="separate"/>
      </w:r>
      <w:r w:rsidRPr="00A970D8">
        <w:rPr>
          <w:b w:val="0"/>
          <w:noProof/>
          <w:sz w:val="18"/>
        </w:rPr>
        <w:t>25</w:t>
      </w:r>
      <w:r w:rsidRPr="00A970D8">
        <w:rPr>
          <w:b w:val="0"/>
          <w:noProof/>
          <w:sz w:val="18"/>
        </w:rPr>
        <w:fldChar w:fldCharType="end"/>
      </w:r>
    </w:p>
    <w:p w14:paraId="663A7A0D" w14:textId="7B4975E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316</w:t>
      </w:r>
      <w:r>
        <w:rPr>
          <w:noProof/>
        </w:rPr>
        <w:noBreakHyphen/>
        <w:t>D</w:t>
      </w:r>
      <w:r w:rsidRPr="00A970D8">
        <w:rPr>
          <w:b w:val="0"/>
          <w:noProof/>
          <w:sz w:val="18"/>
        </w:rPr>
        <w:tab/>
      </w:r>
      <w:r w:rsidRPr="00A970D8">
        <w:rPr>
          <w:b w:val="0"/>
          <w:noProof/>
          <w:sz w:val="18"/>
        </w:rPr>
        <w:fldChar w:fldCharType="begin"/>
      </w:r>
      <w:r w:rsidRPr="00A970D8">
        <w:rPr>
          <w:b w:val="0"/>
          <w:noProof/>
          <w:sz w:val="18"/>
        </w:rPr>
        <w:instrText xml:space="preserve"> PAGEREF _Toc201755534 \h </w:instrText>
      </w:r>
      <w:r w:rsidRPr="00A970D8">
        <w:rPr>
          <w:b w:val="0"/>
          <w:noProof/>
          <w:sz w:val="18"/>
        </w:rPr>
      </w:r>
      <w:r w:rsidRPr="00A970D8">
        <w:rPr>
          <w:b w:val="0"/>
          <w:noProof/>
          <w:sz w:val="18"/>
        </w:rPr>
        <w:fldChar w:fldCharType="separate"/>
      </w:r>
      <w:r w:rsidRPr="00A970D8">
        <w:rPr>
          <w:b w:val="0"/>
          <w:noProof/>
          <w:sz w:val="18"/>
        </w:rPr>
        <w:t>25</w:t>
      </w:r>
      <w:r w:rsidRPr="00A970D8">
        <w:rPr>
          <w:b w:val="0"/>
          <w:noProof/>
          <w:sz w:val="18"/>
        </w:rPr>
        <w:fldChar w:fldCharType="end"/>
      </w:r>
    </w:p>
    <w:p w14:paraId="6C693111" w14:textId="2D9423C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150</w:t>
      </w:r>
      <w:r>
        <w:rPr>
          <w:noProof/>
        </w:rPr>
        <w:tab/>
        <w:t>What this Subdivision is about</w:t>
      </w:r>
      <w:r w:rsidRPr="00A970D8">
        <w:rPr>
          <w:noProof/>
        </w:rPr>
        <w:tab/>
      </w:r>
      <w:r w:rsidRPr="00A970D8">
        <w:rPr>
          <w:noProof/>
        </w:rPr>
        <w:fldChar w:fldCharType="begin"/>
      </w:r>
      <w:r w:rsidRPr="00A970D8">
        <w:rPr>
          <w:noProof/>
        </w:rPr>
        <w:instrText xml:space="preserve"> PAGEREF _Toc201755535 \h </w:instrText>
      </w:r>
      <w:r w:rsidRPr="00A970D8">
        <w:rPr>
          <w:noProof/>
        </w:rPr>
      </w:r>
      <w:r w:rsidRPr="00A970D8">
        <w:rPr>
          <w:noProof/>
        </w:rPr>
        <w:fldChar w:fldCharType="separate"/>
      </w:r>
      <w:r w:rsidRPr="00A970D8">
        <w:rPr>
          <w:noProof/>
        </w:rPr>
        <w:t>25</w:t>
      </w:r>
      <w:r w:rsidRPr="00A970D8">
        <w:rPr>
          <w:noProof/>
        </w:rPr>
        <w:fldChar w:fldCharType="end"/>
      </w:r>
    </w:p>
    <w:p w14:paraId="1A8C4C0B" w14:textId="5177E79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Application</w:t>
      </w:r>
      <w:r w:rsidRPr="00A970D8">
        <w:rPr>
          <w:b w:val="0"/>
          <w:noProof/>
          <w:sz w:val="18"/>
        </w:rPr>
        <w:tab/>
      </w:r>
      <w:r w:rsidR="000B359B">
        <w:rPr>
          <w:b w:val="0"/>
          <w:noProof/>
          <w:sz w:val="18"/>
        </w:rPr>
        <w:tab/>
      </w:r>
      <w:r w:rsidRPr="00A970D8">
        <w:rPr>
          <w:b w:val="0"/>
          <w:noProof/>
          <w:sz w:val="18"/>
        </w:rPr>
        <w:fldChar w:fldCharType="begin"/>
      </w:r>
      <w:r w:rsidRPr="00A970D8">
        <w:rPr>
          <w:b w:val="0"/>
          <w:noProof/>
          <w:sz w:val="18"/>
        </w:rPr>
        <w:instrText xml:space="preserve"> PAGEREF _Toc201755536 \h </w:instrText>
      </w:r>
      <w:r w:rsidRPr="00A970D8">
        <w:rPr>
          <w:b w:val="0"/>
          <w:noProof/>
          <w:sz w:val="18"/>
        </w:rPr>
      </w:r>
      <w:r w:rsidRPr="00A970D8">
        <w:rPr>
          <w:b w:val="0"/>
          <w:noProof/>
          <w:sz w:val="18"/>
        </w:rPr>
        <w:fldChar w:fldCharType="separate"/>
      </w:r>
      <w:r w:rsidRPr="00A970D8">
        <w:rPr>
          <w:b w:val="0"/>
          <w:noProof/>
          <w:sz w:val="18"/>
        </w:rPr>
        <w:t>26</w:t>
      </w:r>
      <w:r w:rsidRPr="00A970D8">
        <w:rPr>
          <w:b w:val="0"/>
          <w:noProof/>
          <w:sz w:val="18"/>
        </w:rPr>
        <w:fldChar w:fldCharType="end"/>
      </w:r>
    </w:p>
    <w:p w14:paraId="134E0702" w14:textId="7E1394E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155</w:t>
      </w:r>
      <w:r>
        <w:rPr>
          <w:noProof/>
        </w:rPr>
        <w:tab/>
        <w:t>Lost policy holders trust</w:t>
      </w:r>
      <w:r w:rsidRPr="00A970D8">
        <w:rPr>
          <w:noProof/>
        </w:rPr>
        <w:tab/>
      </w:r>
      <w:r w:rsidRPr="00A970D8">
        <w:rPr>
          <w:noProof/>
        </w:rPr>
        <w:fldChar w:fldCharType="begin"/>
      </w:r>
      <w:r w:rsidRPr="00A970D8">
        <w:rPr>
          <w:noProof/>
        </w:rPr>
        <w:instrText xml:space="preserve"> PAGEREF _Toc201755537 \h </w:instrText>
      </w:r>
      <w:r w:rsidRPr="00A970D8">
        <w:rPr>
          <w:noProof/>
        </w:rPr>
      </w:r>
      <w:r w:rsidRPr="00A970D8">
        <w:rPr>
          <w:noProof/>
        </w:rPr>
        <w:fldChar w:fldCharType="separate"/>
      </w:r>
      <w:r w:rsidRPr="00A970D8">
        <w:rPr>
          <w:noProof/>
        </w:rPr>
        <w:t>26</w:t>
      </w:r>
      <w:r w:rsidRPr="00A970D8">
        <w:rPr>
          <w:noProof/>
        </w:rPr>
        <w:fldChar w:fldCharType="end"/>
      </w:r>
    </w:p>
    <w:p w14:paraId="336F965E" w14:textId="1C8A632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Effects of CGT events happening to interests and assets in trust</w:t>
      </w:r>
      <w:r w:rsidRPr="00A970D8">
        <w:rPr>
          <w:b w:val="0"/>
          <w:noProof/>
          <w:sz w:val="18"/>
        </w:rPr>
        <w:tab/>
      </w:r>
      <w:r w:rsidRPr="00A970D8">
        <w:rPr>
          <w:b w:val="0"/>
          <w:noProof/>
          <w:sz w:val="18"/>
        </w:rPr>
        <w:fldChar w:fldCharType="begin"/>
      </w:r>
      <w:r w:rsidRPr="00A970D8">
        <w:rPr>
          <w:b w:val="0"/>
          <w:noProof/>
          <w:sz w:val="18"/>
        </w:rPr>
        <w:instrText xml:space="preserve"> PAGEREF _Toc201755538 \h </w:instrText>
      </w:r>
      <w:r w:rsidRPr="00A970D8">
        <w:rPr>
          <w:b w:val="0"/>
          <w:noProof/>
          <w:sz w:val="18"/>
        </w:rPr>
      </w:r>
      <w:r w:rsidRPr="00A970D8">
        <w:rPr>
          <w:b w:val="0"/>
          <w:noProof/>
          <w:sz w:val="18"/>
        </w:rPr>
        <w:fldChar w:fldCharType="separate"/>
      </w:r>
      <w:r w:rsidRPr="00A970D8">
        <w:rPr>
          <w:b w:val="0"/>
          <w:noProof/>
          <w:sz w:val="18"/>
        </w:rPr>
        <w:t>28</w:t>
      </w:r>
      <w:r w:rsidRPr="00A970D8">
        <w:rPr>
          <w:b w:val="0"/>
          <w:noProof/>
          <w:sz w:val="18"/>
        </w:rPr>
        <w:fldChar w:fldCharType="end"/>
      </w:r>
    </w:p>
    <w:p w14:paraId="5AE8684B" w14:textId="1051DCE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160</w:t>
      </w:r>
      <w:r>
        <w:rPr>
          <w:noProof/>
        </w:rPr>
        <w:tab/>
        <w:t>Disregarding beneficiaries’ capital gains and losses, except some involving receipt of money</w:t>
      </w:r>
      <w:r w:rsidRPr="00A970D8">
        <w:rPr>
          <w:noProof/>
        </w:rPr>
        <w:tab/>
      </w:r>
      <w:r w:rsidRPr="00A970D8">
        <w:rPr>
          <w:noProof/>
        </w:rPr>
        <w:fldChar w:fldCharType="begin"/>
      </w:r>
      <w:r w:rsidRPr="00A970D8">
        <w:rPr>
          <w:noProof/>
        </w:rPr>
        <w:instrText xml:space="preserve"> PAGEREF _Toc201755539 \h </w:instrText>
      </w:r>
      <w:r w:rsidRPr="00A970D8">
        <w:rPr>
          <w:noProof/>
        </w:rPr>
      </w:r>
      <w:r w:rsidRPr="00A970D8">
        <w:rPr>
          <w:noProof/>
        </w:rPr>
        <w:fldChar w:fldCharType="separate"/>
      </w:r>
      <w:r w:rsidRPr="00A970D8">
        <w:rPr>
          <w:noProof/>
        </w:rPr>
        <w:t>28</w:t>
      </w:r>
      <w:r w:rsidRPr="00A970D8">
        <w:rPr>
          <w:noProof/>
        </w:rPr>
        <w:fldChar w:fldCharType="end"/>
      </w:r>
    </w:p>
    <w:p w14:paraId="20F5DE6A" w14:textId="072F33D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165</w:t>
      </w:r>
      <w:r>
        <w:rPr>
          <w:noProof/>
        </w:rPr>
        <w:tab/>
        <w:t>Taking account of some capital gains and losses involving receipt of money by beneficiaries</w:t>
      </w:r>
      <w:r w:rsidRPr="00A970D8">
        <w:rPr>
          <w:noProof/>
        </w:rPr>
        <w:tab/>
      </w:r>
      <w:r w:rsidRPr="00A970D8">
        <w:rPr>
          <w:noProof/>
        </w:rPr>
        <w:fldChar w:fldCharType="begin"/>
      </w:r>
      <w:r w:rsidRPr="00A970D8">
        <w:rPr>
          <w:noProof/>
        </w:rPr>
        <w:instrText xml:space="preserve"> PAGEREF _Toc201755540 \h </w:instrText>
      </w:r>
      <w:r w:rsidRPr="00A970D8">
        <w:rPr>
          <w:noProof/>
        </w:rPr>
      </w:r>
      <w:r w:rsidRPr="00A970D8">
        <w:rPr>
          <w:noProof/>
        </w:rPr>
        <w:fldChar w:fldCharType="separate"/>
      </w:r>
      <w:r w:rsidRPr="00A970D8">
        <w:rPr>
          <w:noProof/>
        </w:rPr>
        <w:t>28</w:t>
      </w:r>
      <w:r w:rsidRPr="00A970D8">
        <w:rPr>
          <w:noProof/>
        </w:rPr>
        <w:fldChar w:fldCharType="end"/>
      </w:r>
    </w:p>
    <w:p w14:paraId="136241D5" w14:textId="1E65AF9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170</w:t>
      </w:r>
      <w:r>
        <w:rPr>
          <w:noProof/>
        </w:rPr>
        <w:tab/>
        <w:t>Roll</w:t>
      </w:r>
      <w:r>
        <w:rPr>
          <w:noProof/>
        </w:rPr>
        <w:noBreakHyphen/>
        <w:t>over where shares or rights to acquire shares transferred to beneficiary of lost policy holders trust</w:t>
      </w:r>
      <w:r w:rsidRPr="00A970D8">
        <w:rPr>
          <w:noProof/>
        </w:rPr>
        <w:tab/>
      </w:r>
      <w:r w:rsidRPr="00A970D8">
        <w:rPr>
          <w:noProof/>
        </w:rPr>
        <w:fldChar w:fldCharType="begin"/>
      </w:r>
      <w:r w:rsidRPr="00A970D8">
        <w:rPr>
          <w:noProof/>
        </w:rPr>
        <w:instrText xml:space="preserve"> PAGEREF _Toc201755541 \h </w:instrText>
      </w:r>
      <w:r w:rsidRPr="00A970D8">
        <w:rPr>
          <w:noProof/>
        </w:rPr>
      </w:r>
      <w:r w:rsidRPr="00A970D8">
        <w:rPr>
          <w:noProof/>
        </w:rPr>
        <w:fldChar w:fldCharType="separate"/>
      </w:r>
      <w:r w:rsidRPr="00A970D8">
        <w:rPr>
          <w:noProof/>
        </w:rPr>
        <w:t>29</w:t>
      </w:r>
      <w:r w:rsidRPr="00A970D8">
        <w:rPr>
          <w:noProof/>
        </w:rPr>
        <w:fldChar w:fldCharType="end"/>
      </w:r>
    </w:p>
    <w:p w14:paraId="3B843A22" w14:textId="3DE243C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175</w:t>
      </w:r>
      <w:r>
        <w:rPr>
          <w:noProof/>
        </w:rPr>
        <w:tab/>
        <w:t>Trustee assessed if shares or rights dealt with not for benefit of beneficiary of lost policy holders trust</w:t>
      </w:r>
      <w:r w:rsidRPr="00A970D8">
        <w:rPr>
          <w:noProof/>
        </w:rPr>
        <w:tab/>
      </w:r>
      <w:r w:rsidRPr="00A970D8">
        <w:rPr>
          <w:noProof/>
        </w:rPr>
        <w:fldChar w:fldCharType="begin"/>
      </w:r>
      <w:r w:rsidRPr="00A970D8">
        <w:rPr>
          <w:noProof/>
        </w:rPr>
        <w:instrText xml:space="preserve"> PAGEREF _Toc201755542 \h </w:instrText>
      </w:r>
      <w:r w:rsidRPr="00A970D8">
        <w:rPr>
          <w:noProof/>
        </w:rPr>
      </w:r>
      <w:r w:rsidRPr="00A970D8">
        <w:rPr>
          <w:noProof/>
        </w:rPr>
        <w:fldChar w:fldCharType="separate"/>
      </w:r>
      <w:r w:rsidRPr="00A970D8">
        <w:rPr>
          <w:noProof/>
        </w:rPr>
        <w:t>30</w:t>
      </w:r>
      <w:r w:rsidRPr="00A970D8">
        <w:rPr>
          <w:noProof/>
        </w:rPr>
        <w:fldChar w:fldCharType="end"/>
      </w:r>
    </w:p>
    <w:p w14:paraId="5AB6F534" w14:textId="1ADFDEB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180</w:t>
      </w:r>
      <w:r>
        <w:rPr>
          <w:noProof/>
        </w:rPr>
        <w:tab/>
        <w:t>Subdivision 126</w:t>
      </w:r>
      <w:r>
        <w:rPr>
          <w:noProof/>
        </w:rPr>
        <w:noBreakHyphen/>
        <w:t>E does not apply</w:t>
      </w:r>
      <w:r w:rsidRPr="00A970D8">
        <w:rPr>
          <w:noProof/>
        </w:rPr>
        <w:tab/>
      </w:r>
      <w:r w:rsidRPr="00A970D8">
        <w:rPr>
          <w:noProof/>
        </w:rPr>
        <w:fldChar w:fldCharType="begin"/>
      </w:r>
      <w:r w:rsidRPr="00A970D8">
        <w:rPr>
          <w:noProof/>
        </w:rPr>
        <w:instrText xml:space="preserve"> PAGEREF _Toc201755543 \h </w:instrText>
      </w:r>
      <w:r w:rsidRPr="00A970D8">
        <w:rPr>
          <w:noProof/>
        </w:rPr>
      </w:r>
      <w:r w:rsidRPr="00A970D8">
        <w:rPr>
          <w:noProof/>
        </w:rPr>
        <w:fldChar w:fldCharType="separate"/>
      </w:r>
      <w:r w:rsidRPr="00A970D8">
        <w:rPr>
          <w:noProof/>
        </w:rPr>
        <w:t>30</w:t>
      </w:r>
      <w:r w:rsidRPr="00A970D8">
        <w:rPr>
          <w:noProof/>
        </w:rPr>
        <w:fldChar w:fldCharType="end"/>
      </w:r>
    </w:p>
    <w:p w14:paraId="37E9B757" w14:textId="7FACB92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316</w:t>
      </w:r>
      <w:r>
        <w:rPr>
          <w:noProof/>
        </w:rPr>
        <w:noBreakHyphen/>
        <w:t>E—Special CGT rules for legal personal representatives and beneficiaries</w:t>
      </w:r>
      <w:r w:rsidRPr="00A970D8">
        <w:rPr>
          <w:b w:val="0"/>
          <w:noProof/>
          <w:sz w:val="18"/>
        </w:rPr>
        <w:tab/>
      </w:r>
      <w:r w:rsidRPr="00A970D8">
        <w:rPr>
          <w:b w:val="0"/>
          <w:noProof/>
          <w:sz w:val="18"/>
        </w:rPr>
        <w:fldChar w:fldCharType="begin"/>
      </w:r>
      <w:r w:rsidRPr="00A970D8">
        <w:rPr>
          <w:b w:val="0"/>
          <w:noProof/>
          <w:sz w:val="18"/>
        </w:rPr>
        <w:instrText xml:space="preserve"> PAGEREF _Toc201755544 \h </w:instrText>
      </w:r>
      <w:r w:rsidRPr="00A970D8">
        <w:rPr>
          <w:b w:val="0"/>
          <w:noProof/>
          <w:sz w:val="18"/>
        </w:rPr>
      </w:r>
      <w:r w:rsidRPr="00A970D8">
        <w:rPr>
          <w:b w:val="0"/>
          <w:noProof/>
          <w:sz w:val="18"/>
        </w:rPr>
        <w:fldChar w:fldCharType="separate"/>
      </w:r>
      <w:r w:rsidRPr="00A970D8">
        <w:rPr>
          <w:b w:val="0"/>
          <w:noProof/>
          <w:sz w:val="18"/>
        </w:rPr>
        <w:t>30</w:t>
      </w:r>
      <w:r w:rsidRPr="00A970D8">
        <w:rPr>
          <w:b w:val="0"/>
          <w:noProof/>
          <w:sz w:val="18"/>
        </w:rPr>
        <w:fldChar w:fldCharType="end"/>
      </w:r>
    </w:p>
    <w:p w14:paraId="1C2B4A37" w14:textId="57BAD1A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200</w:t>
      </w:r>
      <w:r>
        <w:rPr>
          <w:noProof/>
        </w:rPr>
        <w:tab/>
        <w:t>Demutualisation assets not owned by deceased but passing to beneficiary in deceased estate</w:t>
      </w:r>
      <w:r w:rsidRPr="00A970D8">
        <w:rPr>
          <w:noProof/>
        </w:rPr>
        <w:tab/>
      </w:r>
      <w:r w:rsidRPr="00A970D8">
        <w:rPr>
          <w:noProof/>
        </w:rPr>
        <w:fldChar w:fldCharType="begin"/>
      </w:r>
      <w:r w:rsidRPr="00A970D8">
        <w:rPr>
          <w:noProof/>
        </w:rPr>
        <w:instrText xml:space="preserve"> PAGEREF _Toc201755545 \h </w:instrText>
      </w:r>
      <w:r w:rsidRPr="00A970D8">
        <w:rPr>
          <w:noProof/>
        </w:rPr>
      </w:r>
      <w:r w:rsidRPr="00A970D8">
        <w:rPr>
          <w:noProof/>
        </w:rPr>
        <w:fldChar w:fldCharType="separate"/>
      </w:r>
      <w:r w:rsidRPr="00A970D8">
        <w:rPr>
          <w:noProof/>
        </w:rPr>
        <w:t>31</w:t>
      </w:r>
      <w:r w:rsidRPr="00A970D8">
        <w:rPr>
          <w:noProof/>
        </w:rPr>
        <w:fldChar w:fldCharType="end"/>
      </w:r>
    </w:p>
    <w:p w14:paraId="43CAF001" w14:textId="68903A6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205</w:t>
      </w:r>
      <w:r>
        <w:rPr>
          <w:noProof/>
        </w:rPr>
        <w:tab/>
        <w:t>Interest in lost policy holders trust not owned by deceased but passing to beneficiary in deceased estate</w:t>
      </w:r>
      <w:r w:rsidRPr="00A970D8">
        <w:rPr>
          <w:noProof/>
        </w:rPr>
        <w:tab/>
      </w:r>
      <w:r w:rsidRPr="00A970D8">
        <w:rPr>
          <w:noProof/>
        </w:rPr>
        <w:fldChar w:fldCharType="begin"/>
      </w:r>
      <w:r w:rsidRPr="00A970D8">
        <w:rPr>
          <w:noProof/>
        </w:rPr>
        <w:instrText xml:space="preserve"> PAGEREF _Toc201755546 \h </w:instrText>
      </w:r>
      <w:r w:rsidRPr="00A970D8">
        <w:rPr>
          <w:noProof/>
        </w:rPr>
      </w:r>
      <w:r w:rsidRPr="00A970D8">
        <w:rPr>
          <w:noProof/>
        </w:rPr>
        <w:fldChar w:fldCharType="separate"/>
      </w:r>
      <w:r w:rsidRPr="00A970D8">
        <w:rPr>
          <w:noProof/>
        </w:rPr>
        <w:t>31</w:t>
      </w:r>
      <w:r w:rsidRPr="00A970D8">
        <w:rPr>
          <w:noProof/>
        </w:rPr>
        <w:fldChar w:fldCharType="end"/>
      </w:r>
    </w:p>
    <w:p w14:paraId="5B662FE7" w14:textId="5ED26D9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316</w:t>
      </w:r>
      <w:r>
        <w:rPr>
          <w:noProof/>
        </w:rPr>
        <w:noBreakHyphen/>
        <w:t>F—Non</w:t>
      </w:r>
      <w:r>
        <w:rPr>
          <w:noProof/>
        </w:rPr>
        <w:noBreakHyphen/>
        <w:t>CGT consequences of the demutualisation</w:t>
      </w:r>
      <w:r w:rsidRPr="00A970D8">
        <w:rPr>
          <w:b w:val="0"/>
          <w:noProof/>
          <w:sz w:val="18"/>
        </w:rPr>
        <w:tab/>
      </w:r>
      <w:r w:rsidRPr="00A970D8">
        <w:rPr>
          <w:b w:val="0"/>
          <w:noProof/>
          <w:sz w:val="18"/>
        </w:rPr>
        <w:fldChar w:fldCharType="begin"/>
      </w:r>
      <w:r w:rsidRPr="00A970D8">
        <w:rPr>
          <w:b w:val="0"/>
          <w:noProof/>
          <w:sz w:val="18"/>
        </w:rPr>
        <w:instrText xml:space="preserve"> PAGEREF _Toc201755547 \h </w:instrText>
      </w:r>
      <w:r w:rsidRPr="00A970D8">
        <w:rPr>
          <w:b w:val="0"/>
          <w:noProof/>
          <w:sz w:val="18"/>
        </w:rPr>
      </w:r>
      <w:r w:rsidRPr="00A970D8">
        <w:rPr>
          <w:b w:val="0"/>
          <w:noProof/>
          <w:sz w:val="18"/>
        </w:rPr>
        <w:fldChar w:fldCharType="separate"/>
      </w:r>
      <w:r w:rsidRPr="00A970D8">
        <w:rPr>
          <w:b w:val="0"/>
          <w:noProof/>
          <w:sz w:val="18"/>
        </w:rPr>
        <w:t>32</w:t>
      </w:r>
      <w:r w:rsidRPr="00A970D8">
        <w:rPr>
          <w:b w:val="0"/>
          <w:noProof/>
          <w:sz w:val="18"/>
        </w:rPr>
        <w:fldChar w:fldCharType="end"/>
      </w:r>
    </w:p>
    <w:p w14:paraId="7A488D14" w14:textId="430B127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316</w:t>
      </w:r>
      <w:r>
        <w:rPr>
          <w:noProof/>
        </w:rPr>
        <w:noBreakHyphen/>
        <w:t>F</w:t>
      </w:r>
      <w:r w:rsidRPr="00A970D8">
        <w:rPr>
          <w:b w:val="0"/>
          <w:noProof/>
          <w:sz w:val="18"/>
        </w:rPr>
        <w:tab/>
      </w:r>
      <w:r w:rsidRPr="00A970D8">
        <w:rPr>
          <w:b w:val="0"/>
          <w:noProof/>
          <w:sz w:val="18"/>
        </w:rPr>
        <w:fldChar w:fldCharType="begin"/>
      </w:r>
      <w:r w:rsidRPr="00A970D8">
        <w:rPr>
          <w:b w:val="0"/>
          <w:noProof/>
          <w:sz w:val="18"/>
        </w:rPr>
        <w:instrText xml:space="preserve"> PAGEREF _Toc201755548 \h </w:instrText>
      </w:r>
      <w:r w:rsidRPr="00A970D8">
        <w:rPr>
          <w:b w:val="0"/>
          <w:noProof/>
          <w:sz w:val="18"/>
        </w:rPr>
      </w:r>
      <w:r w:rsidRPr="00A970D8">
        <w:rPr>
          <w:b w:val="0"/>
          <w:noProof/>
          <w:sz w:val="18"/>
        </w:rPr>
        <w:fldChar w:fldCharType="separate"/>
      </w:r>
      <w:r w:rsidRPr="00A970D8">
        <w:rPr>
          <w:b w:val="0"/>
          <w:noProof/>
          <w:sz w:val="18"/>
        </w:rPr>
        <w:t>32</w:t>
      </w:r>
      <w:r w:rsidRPr="00A970D8">
        <w:rPr>
          <w:b w:val="0"/>
          <w:noProof/>
          <w:sz w:val="18"/>
        </w:rPr>
        <w:fldChar w:fldCharType="end"/>
      </w:r>
    </w:p>
    <w:p w14:paraId="4C592224" w14:textId="77E8506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250</w:t>
      </w:r>
      <w:r>
        <w:rPr>
          <w:noProof/>
        </w:rPr>
        <w:tab/>
        <w:t>What this Subdivision is about</w:t>
      </w:r>
      <w:r w:rsidRPr="00A970D8">
        <w:rPr>
          <w:noProof/>
        </w:rPr>
        <w:tab/>
      </w:r>
      <w:r w:rsidRPr="00A970D8">
        <w:rPr>
          <w:noProof/>
        </w:rPr>
        <w:fldChar w:fldCharType="begin"/>
      </w:r>
      <w:r w:rsidRPr="00A970D8">
        <w:rPr>
          <w:noProof/>
        </w:rPr>
        <w:instrText xml:space="preserve"> PAGEREF _Toc201755549 \h </w:instrText>
      </w:r>
      <w:r w:rsidRPr="00A970D8">
        <w:rPr>
          <w:noProof/>
        </w:rPr>
      </w:r>
      <w:r w:rsidRPr="00A970D8">
        <w:rPr>
          <w:noProof/>
        </w:rPr>
        <w:fldChar w:fldCharType="separate"/>
      </w:r>
      <w:r w:rsidRPr="00A970D8">
        <w:rPr>
          <w:noProof/>
        </w:rPr>
        <w:t>32</w:t>
      </w:r>
      <w:r w:rsidRPr="00A970D8">
        <w:rPr>
          <w:noProof/>
        </w:rPr>
        <w:fldChar w:fldCharType="end"/>
      </w:r>
    </w:p>
    <w:p w14:paraId="127F8BE2" w14:textId="5A20A95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255</w:t>
      </w:r>
      <w:r>
        <w:rPr>
          <w:noProof/>
        </w:rPr>
        <w:tab/>
        <w:t>General taxation consequences of issue of demutualisation assets etc.</w:t>
      </w:r>
      <w:r w:rsidRPr="00A970D8">
        <w:rPr>
          <w:noProof/>
        </w:rPr>
        <w:tab/>
      </w:r>
      <w:r w:rsidRPr="00A970D8">
        <w:rPr>
          <w:noProof/>
        </w:rPr>
        <w:fldChar w:fldCharType="begin"/>
      </w:r>
      <w:r w:rsidRPr="00A970D8">
        <w:rPr>
          <w:noProof/>
        </w:rPr>
        <w:instrText xml:space="preserve"> PAGEREF _Toc201755550 \h </w:instrText>
      </w:r>
      <w:r w:rsidRPr="00A970D8">
        <w:rPr>
          <w:noProof/>
        </w:rPr>
      </w:r>
      <w:r w:rsidRPr="00A970D8">
        <w:rPr>
          <w:noProof/>
        </w:rPr>
        <w:fldChar w:fldCharType="separate"/>
      </w:r>
      <w:r w:rsidRPr="00A970D8">
        <w:rPr>
          <w:noProof/>
        </w:rPr>
        <w:t>33</w:t>
      </w:r>
      <w:r w:rsidRPr="00A970D8">
        <w:rPr>
          <w:noProof/>
        </w:rPr>
        <w:fldChar w:fldCharType="end"/>
      </w:r>
    </w:p>
    <w:p w14:paraId="4226178C" w14:textId="70799F0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316</w:t>
      </w:r>
      <w:r>
        <w:rPr>
          <w:noProof/>
        </w:rPr>
        <w:noBreakHyphen/>
        <w:t>260</w:t>
      </w:r>
      <w:r>
        <w:rPr>
          <w:noProof/>
        </w:rPr>
        <w:tab/>
        <w:t>Franking debits to stop the friendly society and its subsidiaries having franking surpluses</w:t>
      </w:r>
      <w:r w:rsidRPr="00A970D8">
        <w:rPr>
          <w:noProof/>
        </w:rPr>
        <w:tab/>
      </w:r>
      <w:r w:rsidRPr="00A970D8">
        <w:rPr>
          <w:noProof/>
        </w:rPr>
        <w:fldChar w:fldCharType="begin"/>
      </w:r>
      <w:r w:rsidRPr="00A970D8">
        <w:rPr>
          <w:noProof/>
        </w:rPr>
        <w:instrText xml:space="preserve"> PAGEREF _Toc201755551 \h </w:instrText>
      </w:r>
      <w:r w:rsidRPr="00A970D8">
        <w:rPr>
          <w:noProof/>
        </w:rPr>
      </w:r>
      <w:r w:rsidRPr="00A970D8">
        <w:rPr>
          <w:noProof/>
        </w:rPr>
        <w:fldChar w:fldCharType="separate"/>
      </w:r>
      <w:r w:rsidRPr="00A970D8">
        <w:rPr>
          <w:noProof/>
        </w:rPr>
        <w:t>34</w:t>
      </w:r>
      <w:r w:rsidRPr="00A970D8">
        <w:rPr>
          <w:noProof/>
        </w:rPr>
        <w:fldChar w:fldCharType="end"/>
      </w:r>
    </w:p>
    <w:p w14:paraId="4A622369" w14:textId="5921E1B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265</w:t>
      </w:r>
      <w:r>
        <w:rPr>
          <w:noProof/>
        </w:rPr>
        <w:tab/>
        <w:t>Franking debits to negate franking credits from some distributions to friendly society and subsidiaries</w:t>
      </w:r>
      <w:r w:rsidRPr="00A970D8">
        <w:rPr>
          <w:noProof/>
        </w:rPr>
        <w:tab/>
      </w:r>
      <w:r w:rsidRPr="00A970D8">
        <w:rPr>
          <w:noProof/>
        </w:rPr>
        <w:fldChar w:fldCharType="begin"/>
      </w:r>
      <w:r w:rsidRPr="00A970D8">
        <w:rPr>
          <w:noProof/>
        </w:rPr>
        <w:instrText xml:space="preserve"> PAGEREF _Toc201755552 \h </w:instrText>
      </w:r>
      <w:r w:rsidRPr="00A970D8">
        <w:rPr>
          <w:noProof/>
        </w:rPr>
      </w:r>
      <w:r w:rsidRPr="00A970D8">
        <w:rPr>
          <w:noProof/>
        </w:rPr>
        <w:fldChar w:fldCharType="separate"/>
      </w:r>
      <w:r w:rsidRPr="00A970D8">
        <w:rPr>
          <w:noProof/>
        </w:rPr>
        <w:t>34</w:t>
      </w:r>
      <w:r w:rsidRPr="00A970D8">
        <w:rPr>
          <w:noProof/>
        </w:rPr>
        <w:fldChar w:fldCharType="end"/>
      </w:r>
    </w:p>
    <w:p w14:paraId="31F54CE9" w14:textId="5B54D98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270</w:t>
      </w:r>
      <w:r>
        <w:rPr>
          <w:noProof/>
        </w:rPr>
        <w:tab/>
        <w:t>Franking debits to negate franking credits from post</w:t>
      </w:r>
      <w:r>
        <w:rPr>
          <w:noProof/>
        </w:rPr>
        <w:noBreakHyphen/>
        <w:t>demutualisation payments of pre</w:t>
      </w:r>
      <w:r>
        <w:rPr>
          <w:noProof/>
        </w:rPr>
        <w:noBreakHyphen/>
        <w:t>demutualisation tax</w:t>
      </w:r>
      <w:r w:rsidRPr="00A970D8">
        <w:rPr>
          <w:noProof/>
        </w:rPr>
        <w:tab/>
      </w:r>
      <w:r w:rsidRPr="00A970D8">
        <w:rPr>
          <w:noProof/>
        </w:rPr>
        <w:fldChar w:fldCharType="begin"/>
      </w:r>
      <w:r w:rsidRPr="00A970D8">
        <w:rPr>
          <w:noProof/>
        </w:rPr>
        <w:instrText xml:space="preserve"> PAGEREF _Toc201755553 \h </w:instrText>
      </w:r>
      <w:r w:rsidRPr="00A970D8">
        <w:rPr>
          <w:noProof/>
        </w:rPr>
      </w:r>
      <w:r w:rsidRPr="00A970D8">
        <w:rPr>
          <w:noProof/>
        </w:rPr>
        <w:fldChar w:fldCharType="separate"/>
      </w:r>
      <w:r w:rsidRPr="00A970D8">
        <w:rPr>
          <w:noProof/>
        </w:rPr>
        <w:t>35</w:t>
      </w:r>
      <w:r w:rsidRPr="00A970D8">
        <w:rPr>
          <w:noProof/>
        </w:rPr>
        <w:fldChar w:fldCharType="end"/>
      </w:r>
    </w:p>
    <w:p w14:paraId="2A94515A" w14:textId="346549C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275</w:t>
      </w:r>
      <w:r>
        <w:rPr>
          <w:noProof/>
        </w:rPr>
        <w:tab/>
        <w:t>Franking credits to negate franking debits from refunds of tax paid before demutualisation</w:t>
      </w:r>
      <w:r w:rsidRPr="00A970D8">
        <w:rPr>
          <w:noProof/>
        </w:rPr>
        <w:tab/>
      </w:r>
      <w:r w:rsidRPr="00A970D8">
        <w:rPr>
          <w:noProof/>
        </w:rPr>
        <w:fldChar w:fldCharType="begin"/>
      </w:r>
      <w:r w:rsidRPr="00A970D8">
        <w:rPr>
          <w:noProof/>
        </w:rPr>
        <w:instrText xml:space="preserve"> PAGEREF _Toc201755554 \h </w:instrText>
      </w:r>
      <w:r w:rsidRPr="00A970D8">
        <w:rPr>
          <w:noProof/>
        </w:rPr>
      </w:r>
      <w:r w:rsidRPr="00A970D8">
        <w:rPr>
          <w:noProof/>
        </w:rPr>
        <w:fldChar w:fldCharType="separate"/>
      </w:r>
      <w:r w:rsidRPr="00A970D8">
        <w:rPr>
          <w:noProof/>
        </w:rPr>
        <w:t>35</w:t>
      </w:r>
      <w:r w:rsidRPr="00A970D8">
        <w:rPr>
          <w:noProof/>
        </w:rPr>
        <w:fldChar w:fldCharType="end"/>
      </w:r>
    </w:p>
    <w:p w14:paraId="1701A0D8" w14:textId="3EDD896A" w:rsidR="00A970D8" w:rsidRDefault="00A970D8">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35—Insurance business</w:t>
      </w:r>
      <w:r w:rsidRPr="00A970D8">
        <w:rPr>
          <w:b w:val="0"/>
          <w:noProof/>
          <w:sz w:val="18"/>
        </w:rPr>
        <w:tab/>
      </w:r>
      <w:r w:rsidRPr="00A970D8">
        <w:rPr>
          <w:b w:val="0"/>
          <w:noProof/>
          <w:sz w:val="18"/>
        </w:rPr>
        <w:fldChar w:fldCharType="begin"/>
      </w:r>
      <w:r w:rsidRPr="00A970D8">
        <w:rPr>
          <w:b w:val="0"/>
          <w:noProof/>
          <w:sz w:val="18"/>
        </w:rPr>
        <w:instrText xml:space="preserve"> PAGEREF _Toc201755555 \h </w:instrText>
      </w:r>
      <w:r w:rsidRPr="00A970D8">
        <w:rPr>
          <w:b w:val="0"/>
          <w:noProof/>
          <w:sz w:val="18"/>
        </w:rPr>
      </w:r>
      <w:r w:rsidRPr="00A970D8">
        <w:rPr>
          <w:b w:val="0"/>
          <w:noProof/>
          <w:sz w:val="18"/>
        </w:rPr>
        <w:fldChar w:fldCharType="separate"/>
      </w:r>
      <w:r w:rsidRPr="00A970D8">
        <w:rPr>
          <w:b w:val="0"/>
          <w:noProof/>
          <w:sz w:val="18"/>
        </w:rPr>
        <w:t>36</w:t>
      </w:r>
      <w:r w:rsidRPr="00A970D8">
        <w:rPr>
          <w:b w:val="0"/>
          <w:noProof/>
          <w:sz w:val="18"/>
        </w:rPr>
        <w:fldChar w:fldCharType="end"/>
      </w:r>
    </w:p>
    <w:p w14:paraId="34844C52" w14:textId="2C5A344C"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320—Life insurance companies</w:t>
      </w:r>
      <w:r w:rsidRPr="00A970D8">
        <w:rPr>
          <w:b w:val="0"/>
          <w:noProof/>
          <w:sz w:val="18"/>
        </w:rPr>
        <w:tab/>
      </w:r>
      <w:r w:rsidRPr="00A970D8">
        <w:rPr>
          <w:b w:val="0"/>
          <w:noProof/>
          <w:sz w:val="18"/>
        </w:rPr>
        <w:fldChar w:fldCharType="begin"/>
      </w:r>
      <w:r w:rsidRPr="00A970D8">
        <w:rPr>
          <w:b w:val="0"/>
          <w:noProof/>
          <w:sz w:val="18"/>
        </w:rPr>
        <w:instrText xml:space="preserve"> PAGEREF _Toc201755556 \h </w:instrText>
      </w:r>
      <w:r w:rsidRPr="00A970D8">
        <w:rPr>
          <w:b w:val="0"/>
          <w:noProof/>
          <w:sz w:val="18"/>
        </w:rPr>
      </w:r>
      <w:r w:rsidRPr="00A970D8">
        <w:rPr>
          <w:b w:val="0"/>
          <w:noProof/>
          <w:sz w:val="18"/>
        </w:rPr>
        <w:fldChar w:fldCharType="separate"/>
      </w:r>
      <w:r w:rsidRPr="00A970D8">
        <w:rPr>
          <w:b w:val="0"/>
          <w:noProof/>
          <w:sz w:val="18"/>
        </w:rPr>
        <w:t>36</w:t>
      </w:r>
      <w:r w:rsidRPr="00A970D8">
        <w:rPr>
          <w:b w:val="0"/>
          <w:noProof/>
          <w:sz w:val="18"/>
        </w:rPr>
        <w:fldChar w:fldCharType="end"/>
      </w:r>
    </w:p>
    <w:p w14:paraId="5270B510" w14:textId="41FBF51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320</w:t>
      </w:r>
      <w:r>
        <w:rPr>
          <w:noProof/>
        </w:rPr>
        <w:tab/>
      </w:r>
      <w:r w:rsidRPr="00A970D8">
        <w:rPr>
          <w:b w:val="0"/>
          <w:noProof/>
          <w:sz w:val="18"/>
        </w:rPr>
        <w:fldChar w:fldCharType="begin"/>
      </w:r>
      <w:r w:rsidRPr="00A970D8">
        <w:rPr>
          <w:b w:val="0"/>
          <w:noProof/>
          <w:sz w:val="18"/>
        </w:rPr>
        <w:instrText xml:space="preserve"> PAGEREF _Toc201755557 \h </w:instrText>
      </w:r>
      <w:r w:rsidRPr="00A970D8">
        <w:rPr>
          <w:b w:val="0"/>
          <w:noProof/>
          <w:sz w:val="18"/>
        </w:rPr>
      </w:r>
      <w:r w:rsidRPr="00A970D8">
        <w:rPr>
          <w:b w:val="0"/>
          <w:noProof/>
          <w:sz w:val="18"/>
        </w:rPr>
        <w:fldChar w:fldCharType="separate"/>
      </w:r>
      <w:r w:rsidRPr="00A970D8">
        <w:rPr>
          <w:b w:val="0"/>
          <w:noProof/>
          <w:sz w:val="18"/>
        </w:rPr>
        <w:t>36</w:t>
      </w:r>
      <w:r w:rsidRPr="00A970D8">
        <w:rPr>
          <w:b w:val="0"/>
          <w:noProof/>
          <w:sz w:val="18"/>
        </w:rPr>
        <w:fldChar w:fldCharType="end"/>
      </w:r>
    </w:p>
    <w:p w14:paraId="48DF0765" w14:textId="40A29D7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_Toc201755558 \h </w:instrText>
      </w:r>
      <w:r w:rsidRPr="00A970D8">
        <w:rPr>
          <w:noProof/>
        </w:rPr>
      </w:r>
      <w:r w:rsidRPr="00A970D8">
        <w:rPr>
          <w:noProof/>
        </w:rPr>
        <w:fldChar w:fldCharType="separate"/>
      </w:r>
      <w:r w:rsidRPr="00A970D8">
        <w:rPr>
          <w:noProof/>
        </w:rPr>
        <w:t>36</w:t>
      </w:r>
      <w:r w:rsidRPr="00A970D8">
        <w:rPr>
          <w:noProof/>
        </w:rPr>
        <w:fldChar w:fldCharType="end"/>
      </w:r>
    </w:p>
    <w:p w14:paraId="2F2B8CB4" w14:textId="5D99089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_Toc201755559 \h </w:instrText>
      </w:r>
      <w:r w:rsidRPr="00A970D8">
        <w:rPr>
          <w:b w:val="0"/>
          <w:noProof/>
          <w:sz w:val="18"/>
        </w:rPr>
      </w:r>
      <w:r w:rsidRPr="00A970D8">
        <w:rPr>
          <w:b w:val="0"/>
          <w:noProof/>
          <w:sz w:val="18"/>
        </w:rPr>
        <w:fldChar w:fldCharType="separate"/>
      </w:r>
      <w:r w:rsidRPr="00A970D8">
        <w:rPr>
          <w:b w:val="0"/>
          <w:noProof/>
          <w:sz w:val="18"/>
        </w:rPr>
        <w:t>38</w:t>
      </w:r>
      <w:r w:rsidRPr="00A970D8">
        <w:rPr>
          <w:b w:val="0"/>
          <w:noProof/>
          <w:sz w:val="18"/>
        </w:rPr>
        <w:fldChar w:fldCharType="end"/>
      </w:r>
    </w:p>
    <w:p w14:paraId="34C19528" w14:textId="399BFE6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A—Preliminary</w:t>
      </w:r>
      <w:r w:rsidRPr="00A970D8">
        <w:rPr>
          <w:b w:val="0"/>
          <w:noProof/>
          <w:sz w:val="18"/>
        </w:rPr>
        <w:tab/>
      </w:r>
      <w:r w:rsidRPr="00A970D8">
        <w:rPr>
          <w:b w:val="0"/>
          <w:noProof/>
          <w:sz w:val="18"/>
        </w:rPr>
        <w:fldChar w:fldCharType="begin"/>
      </w:r>
      <w:r w:rsidRPr="00A970D8">
        <w:rPr>
          <w:b w:val="0"/>
          <w:noProof/>
          <w:sz w:val="18"/>
        </w:rPr>
        <w:instrText xml:space="preserve"> PAGEREF _Toc201755560 \h </w:instrText>
      </w:r>
      <w:r w:rsidRPr="00A970D8">
        <w:rPr>
          <w:b w:val="0"/>
          <w:noProof/>
          <w:sz w:val="18"/>
        </w:rPr>
      </w:r>
      <w:r w:rsidRPr="00A970D8">
        <w:rPr>
          <w:b w:val="0"/>
          <w:noProof/>
          <w:sz w:val="18"/>
        </w:rPr>
        <w:fldChar w:fldCharType="separate"/>
      </w:r>
      <w:r w:rsidRPr="00A970D8">
        <w:rPr>
          <w:b w:val="0"/>
          <w:noProof/>
          <w:sz w:val="18"/>
        </w:rPr>
        <w:t>38</w:t>
      </w:r>
      <w:r w:rsidRPr="00A970D8">
        <w:rPr>
          <w:b w:val="0"/>
          <w:noProof/>
          <w:sz w:val="18"/>
        </w:rPr>
        <w:fldChar w:fldCharType="end"/>
      </w:r>
    </w:p>
    <w:p w14:paraId="0183E91D" w14:textId="5058543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5</w:t>
      </w:r>
      <w:r>
        <w:rPr>
          <w:noProof/>
        </w:rPr>
        <w:tab/>
        <w:t>Object of Division</w:t>
      </w:r>
      <w:r w:rsidRPr="00A970D8">
        <w:rPr>
          <w:noProof/>
        </w:rPr>
        <w:tab/>
      </w:r>
      <w:r w:rsidRPr="00A970D8">
        <w:rPr>
          <w:noProof/>
        </w:rPr>
        <w:fldChar w:fldCharType="begin"/>
      </w:r>
      <w:r w:rsidRPr="00A970D8">
        <w:rPr>
          <w:noProof/>
        </w:rPr>
        <w:instrText xml:space="preserve"> PAGEREF _Toc201755561 \h </w:instrText>
      </w:r>
      <w:r w:rsidRPr="00A970D8">
        <w:rPr>
          <w:noProof/>
        </w:rPr>
      </w:r>
      <w:r w:rsidRPr="00A970D8">
        <w:rPr>
          <w:noProof/>
        </w:rPr>
        <w:fldChar w:fldCharType="separate"/>
      </w:r>
      <w:r w:rsidRPr="00A970D8">
        <w:rPr>
          <w:noProof/>
        </w:rPr>
        <w:t>38</w:t>
      </w:r>
      <w:r w:rsidRPr="00A970D8">
        <w:rPr>
          <w:noProof/>
        </w:rPr>
        <w:fldChar w:fldCharType="end"/>
      </w:r>
    </w:p>
    <w:p w14:paraId="3C92BF3F" w14:textId="16E38BC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B—What is included in a life insurance company’s assessable income</w:t>
      </w:r>
      <w:r w:rsidRPr="00A970D8">
        <w:rPr>
          <w:b w:val="0"/>
          <w:noProof/>
          <w:sz w:val="18"/>
        </w:rPr>
        <w:tab/>
      </w:r>
      <w:r w:rsidRPr="00A970D8">
        <w:rPr>
          <w:b w:val="0"/>
          <w:noProof/>
          <w:sz w:val="18"/>
        </w:rPr>
        <w:fldChar w:fldCharType="begin"/>
      </w:r>
      <w:r w:rsidRPr="00A970D8">
        <w:rPr>
          <w:b w:val="0"/>
          <w:noProof/>
          <w:sz w:val="18"/>
        </w:rPr>
        <w:instrText xml:space="preserve"> PAGEREF _Toc201755562 \h </w:instrText>
      </w:r>
      <w:r w:rsidRPr="00A970D8">
        <w:rPr>
          <w:b w:val="0"/>
          <w:noProof/>
          <w:sz w:val="18"/>
        </w:rPr>
      </w:r>
      <w:r w:rsidRPr="00A970D8">
        <w:rPr>
          <w:b w:val="0"/>
          <w:noProof/>
          <w:sz w:val="18"/>
        </w:rPr>
        <w:fldChar w:fldCharType="separate"/>
      </w:r>
      <w:r w:rsidRPr="00A970D8">
        <w:rPr>
          <w:b w:val="0"/>
          <w:noProof/>
          <w:sz w:val="18"/>
        </w:rPr>
        <w:t>39</w:t>
      </w:r>
      <w:r w:rsidRPr="00A970D8">
        <w:rPr>
          <w:b w:val="0"/>
          <w:noProof/>
          <w:sz w:val="18"/>
        </w:rPr>
        <w:fldChar w:fldCharType="end"/>
      </w:r>
    </w:p>
    <w:p w14:paraId="64BFB930" w14:textId="709EB14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B</w:t>
      </w:r>
      <w:r w:rsidRPr="00A970D8">
        <w:rPr>
          <w:b w:val="0"/>
          <w:noProof/>
          <w:sz w:val="18"/>
        </w:rPr>
        <w:tab/>
      </w:r>
      <w:r w:rsidRPr="00A970D8">
        <w:rPr>
          <w:b w:val="0"/>
          <w:noProof/>
          <w:sz w:val="18"/>
        </w:rPr>
        <w:fldChar w:fldCharType="begin"/>
      </w:r>
      <w:r w:rsidRPr="00A970D8">
        <w:rPr>
          <w:b w:val="0"/>
          <w:noProof/>
          <w:sz w:val="18"/>
        </w:rPr>
        <w:instrText xml:space="preserve"> PAGEREF _Toc201755563 \h </w:instrText>
      </w:r>
      <w:r w:rsidRPr="00A970D8">
        <w:rPr>
          <w:b w:val="0"/>
          <w:noProof/>
          <w:sz w:val="18"/>
        </w:rPr>
      </w:r>
      <w:r w:rsidRPr="00A970D8">
        <w:rPr>
          <w:b w:val="0"/>
          <w:noProof/>
          <w:sz w:val="18"/>
        </w:rPr>
        <w:fldChar w:fldCharType="separate"/>
      </w:r>
      <w:r w:rsidRPr="00A970D8">
        <w:rPr>
          <w:b w:val="0"/>
          <w:noProof/>
          <w:sz w:val="18"/>
        </w:rPr>
        <w:t>39</w:t>
      </w:r>
      <w:r w:rsidRPr="00A970D8">
        <w:rPr>
          <w:b w:val="0"/>
          <w:noProof/>
          <w:sz w:val="18"/>
        </w:rPr>
        <w:fldChar w:fldCharType="end"/>
      </w:r>
    </w:p>
    <w:p w14:paraId="2A3061EC" w14:textId="26CF743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10</w:t>
      </w:r>
      <w:r>
        <w:rPr>
          <w:noProof/>
        </w:rPr>
        <w:tab/>
        <w:t>What this Subdivision is about</w:t>
      </w:r>
      <w:r w:rsidRPr="00A970D8">
        <w:rPr>
          <w:noProof/>
        </w:rPr>
        <w:tab/>
      </w:r>
      <w:r w:rsidRPr="00A970D8">
        <w:rPr>
          <w:noProof/>
        </w:rPr>
        <w:fldChar w:fldCharType="begin"/>
      </w:r>
      <w:r w:rsidRPr="00A970D8">
        <w:rPr>
          <w:noProof/>
        </w:rPr>
        <w:instrText xml:space="preserve"> PAGEREF _Toc201755564 \h </w:instrText>
      </w:r>
      <w:r w:rsidRPr="00A970D8">
        <w:rPr>
          <w:noProof/>
        </w:rPr>
      </w:r>
      <w:r w:rsidRPr="00A970D8">
        <w:rPr>
          <w:noProof/>
        </w:rPr>
        <w:fldChar w:fldCharType="separate"/>
      </w:r>
      <w:r w:rsidRPr="00A970D8">
        <w:rPr>
          <w:noProof/>
        </w:rPr>
        <w:t>39</w:t>
      </w:r>
      <w:r w:rsidRPr="00A970D8">
        <w:rPr>
          <w:noProof/>
        </w:rPr>
        <w:fldChar w:fldCharType="end"/>
      </w:r>
    </w:p>
    <w:p w14:paraId="1D295B66" w14:textId="7A3A125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_Toc201755565 \h </w:instrText>
      </w:r>
      <w:r w:rsidRPr="00A970D8">
        <w:rPr>
          <w:b w:val="0"/>
          <w:noProof/>
          <w:sz w:val="18"/>
        </w:rPr>
      </w:r>
      <w:r w:rsidRPr="00A970D8">
        <w:rPr>
          <w:b w:val="0"/>
          <w:noProof/>
          <w:sz w:val="18"/>
        </w:rPr>
        <w:fldChar w:fldCharType="separate"/>
      </w:r>
      <w:r w:rsidRPr="00A970D8">
        <w:rPr>
          <w:b w:val="0"/>
          <w:noProof/>
          <w:sz w:val="18"/>
        </w:rPr>
        <w:t>39</w:t>
      </w:r>
      <w:r w:rsidRPr="00A970D8">
        <w:rPr>
          <w:b w:val="0"/>
          <w:noProof/>
          <w:sz w:val="18"/>
        </w:rPr>
        <w:fldChar w:fldCharType="end"/>
      </w:r>
    </w:p>
    <w:p w14:paraId="56A42887" w14:textId="4DB803D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15</w:t>
      </w:r>
      <w:r>
        <w:rPr>
          <w:noProof/>
        </w:rPr>
        <w:tab/>
        <w:t>Assessable income—various amounts</w:t>
      </w:r>
      <w:r w:rsidRPr="00A970D8">
        <w:rPr>
          <w:noProof/>
        </w:rPr>
        <w:tab/>
      </w:r>
      <w:r w:rsidRPr="00A970D8">
        <w:rPr>
          <w:noProof/>
        </w:rPr>
        <w:fldChar w:fldCharType="begin"/>
      </w:r>
      <w:r w:rsidRPr="00A970D8">
        <w:rPr>
          <w:noProof/>
        </w:rPr>
        <w:instrText xml:space="preserve"> PAGEREF _Toc201755566 \h </w:instrText>
      </w:r>
      <w:r w:rsidRPr="00A970D8">
        <w:rPr>
          <w:noProof/>
        </w:rPr>
      </w:r>
      <w:r w:rsidRPr="00A970D8">
        <w:rPr>
          <w:noProof/>
        </w:rPr>
        <w:fldChar w:fldCharType="separate"/>
      </w:r>
      <w:r w:rsidRPr="00A970D8">
        <w:rPr>
          <w:noProof/>
        </w:rPr>
        <w:t>39</w:t>
      </w:r>
      <w:r w:rsidRPr="00A970D8">
        <w:rPr>
          <w:noProof/>
        </w:rPr>
        <w:fldChar w:fldCharType="end"/>
      </w:r>
    </w:p>
    <w:p w14:paraId="72B3A007" w14:textId="540A905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30</w:t>
      </w:r>
      <w:r>
        <w:rPr>
          <w:noProof/>
        </w:rPr>
        <w:tab/>
        <w:t>Assessable income—special provision for certain income years</w:t>
      </w:r>
      <w:r w:rsidRPr="00A970D8">
        <w:rPr>
          <w:noProof/>
        </w:rPr>
        <w:tab/>
      </w:r>
      <w:r w:rsidRPr="00A970D8">
        <w:rPr>
          <w:noProof/>
        </w:rPr>
        <w:fldChar w:fldCharType="begin"/>
      </w:r>
      <w:r w:rsidRPr="00A970D8">
        <w:rPr>
          <w:noProof/>
        </w:rPr>
        <w:instrText xml:space="preserve"> PAGEREF _Toc201755567 \h </w:instrText>
      </w:r>
      <w:r w:rsidRPr="00A970D8">
        <w:rPr>
          <w:noProof/>
        </w:rPr>
      </w:r>
      <w:r w:rsidRPr="00A970D8">
        <w:rPr>
          <w:noProof/>
        </w:rPr>
        <w:fldChar w:fldCharType="separate"/>
      </w:r>
      <w:r w:rsidRPr="00A970D8">
        <w:rPr>
          <w:noProof/>
        </w:rPr>
        <w:t>42</w:t>
      </w:r>
      <w:r w:rsidRPr="00A970D8">
        <w:rPr>
          <w:noProof/>
        </w:rPr>
        <w:fldChar w:fldCharType="end"/>
      </w:r>
    </w:p>
    <w:p w14:paraId="700F1657" w14:textId="247F35C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35</w:t>
      </w:r>
      <w:r>
        <w:rPr>
          <w:noProof/>
        </w:rPr>
        <w:tab/>
        <w:t>Exempt income</w:t>
      </w:r>
      <w:r w:rsidRPr="00A970D8">
        <w:rPr>
          <w:noProof/>
        </w:rPr>
        <w:tab/>
      </w:r>
      <w:r w:rsidRPr="00A970D8">
        <w:rPr>
          <w:noProof/>
        </w:rPr>
        <w:fldChar w:fldCharType="begin"/>
      </w:r>
      <w:r w:rsidRPr="00A970D8">
        <w:rPr>
          <w:noProof/>
        </w:rPr>
        <w:instrText xml:space="preserve"> PAGEREF _Toc201755568 \h </w:instrText>
      </w:r>
      <w:r w:rsidRPr="00A970D8">
        <w:rPr>
          <w:noProof/>
        </w:rPr>
      </w:r>
      <w:r w:rsidRPr="00A970D8">
        <w:rPr>
          <w:noProof/>
        </w:rPr>
        <w:fldChar w:fldCharType="separate"/>
      </w:r>
      <w:r w:rsidRPr="00A970D8">
        <w:rPr>
          <w:noProof/>
        </w:rPr>
        <w:t>42</w:t>
      </w:r>
      <w:r w:rsidRPr="00A970D8">
        <w:rPr>
          <w:noProof/>
        </w:rPr>
        <w:fldChar w:fldCharType="end"/>
      </w:r>
    </w:p>
    <w:p w14:paraId="0DD8F3BB" w14:textId="405CFAE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37</w:t>
      </w:r>
      <w:r>
        <w:rPr>
          <w:noProof/>
        </w:rPr>
        <w:tab/>
        <w:t>Non</w:t>
      </w:r>
      <w:r>
        <w:rPr>
          <w:noProof/>
        </w:rPr>
        <w:noBreakHyphen/>
        <w:t>assessable non</w:t>
      </w:r>
      <w:r>
        <w:rPr>
          <w:noProof/>
        </w:rPr>
        <w:noBreakHyphen/>
        <w:t>exempt income</w:t>
      </w:r>
      <w:r w:rsidRPr="00A970D8">
        <w:rPr>
          <w:noProof/>
        </w:rPr>
        <w:tab/>
      </w:r>
      <w:r w:rsidRPr="00A970D8">
        <w:rPr>
          <w:noProof/>
        </w:rPr>
        <w:fldChar w:fldCharType="begin"/>
      </w:r>
      <w:r w:rsidRPr="00A970D8">
        <w:rPr>
          <w:noProof/>
        </w:rPr>
        <w:instrText xml:space="preserve"> PAGEREF _Toc201755569 \h </w:instrText>
      </w:r>
      <w:r w:rsidRPr="00A970D8">
        <w:rPr>
          <w:noProof/>
        </w:rPr>
      </w:r>
      <w:r w:rsidRPr="00A970D8">
        <w:rPr>
          <w:noProof/>
        </w:rPr>
        <w:fldChar w:fldCharType="separate"/>
      </w:r>
      <w:r w:rsidRPr="00A970D8">
        <w:rPr>
          <w:noProof/>
        </w:rPr>
        <w:t>43</w:t>
      </w:r>
      <w:r w:rsidRPr="00A970D8">
        <w:rPr>
          <w:noProof/>
        </w:rPr>
        <w:fldChar w:fldCharType="end"/>
      </w:r>
    </w:p>
    <w:p w14:paraId="570B049B" w14:textId="154BD74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45</w:t>
      </w:r>
      <w:r>
        <w:rPr>
          <w:noProof/>
        </w:rPr>
        <w:tab/>
        <w:t>Tax treatment of gains or losses from CGT events in relation to complying superannuation assets</w:t>
      </w:r>
      <w:r w:rsidRPr="00A970D8">
        <w:rPr>
          <w:noProof/>
        </w:rPr>
        <w:tab/>
      </w:r>
      <w:r w:rsidRPr="00A970D8">
        <w:rPr>
          <w:noProof/>
        </w:rPr>
        <w:fldChar w:fldCharType="begin"/>
      </w:r>
      <w:r w:rsidRPr="00A970D8">
        <w:rPr>
          <w:noProof/>
        </w:rPr>
        <w:instrText xml:space="preserve"> PAGEREF _Toc201755570 \h </w:instrText>
      </w:r>
      <w:r w:rsidRPr="00A970D8">
        <w:rPr>
          <w:noProof/>
        </w:rPr>
      </w:r>
      <w:r w:rsidRPr="00A970D8">
        <w:rPr>
          <w:noProof/>
        </w:rPr>
        <w:fldChar w:fldCharType="separate"/>
      </w:r>
      <w:r w:rsidRPr="00A970D8">
        <w:rPr>
          <w:noProof/>
        </w:rPr>
        <w:t>45</w:t>
      </w:r>
      <w:r w:rsidRPr="00A970D8">
        <w:rPr>
          <w:noProof/>
        </w:rPr>
        <w:fldChar w:fldCharType="end"/>
      </w:r>
    </w:p>
    <w:p w14:paraId="5CBC8693" w14:textId="1FE7709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C—Deductions and capital losses</w:t>
      </w:r>
      <w:r w:rsidRPr="00A970D8">
        <w:rPr>
          <w:b w:val="0"/>
          <w:noProof/>
          <w:sz w:val="18"/>
        </w:rPr>
        <w:tab/>
      </w:r>
      <w:r w:rsidRPr="00A970D8">
        <w:rPr>
          <w:b w:val="0"/>
          <w:noProof/>
          <w:sz w:val="18"/>
        </w:rPr>
        <w:fldChar w:fldCharType="begin"/>
      </w:r>
      <w:r w:rsidRPr="00A970D8">
        <w:rPr>
          <w:b w:val="0"/>
          <w:noProof/>
          <w:sz w:val="18"/>
        </w:rPr>
        <w:instrText xml:space="preserve"> PAGEREF _Toc201755571 \h </w:instrText>
      </w:r>
      <w:r w:rsidRPr="00A970D8">
        <w:rPr>
          <w:b w:val="0"/>
          <w:noProof/>
          <w:sz w:val="18"/>
        </w:rPr>
      </w:r>
      <w:r w:rsidRPr="00A970D8">
        <w:rPr>
          <w:b w:val="0"/>
          <w:noProof/>
          <w:sz w:val="18"/>
        </w:rPr>
        <w:fldChar w:fldCharType="separate"/>
      </w:r>
      <w:r w:rsidRPr="00A970D8">
        <w:rPr>
          <w:b w:val="0"/>
          <w:noProof/>
          <w:sz w:val="18"/>
        </w:rPr>
        <w:t>46</w:t>
      </w:r>
      <w:r w:rsidRPr="00A970D8">
        <w:rPr>
          <w:b w:val="0"/>
          <w:noProof/>
          <w:sz w:val="18"/>
        </w:rPr>
        <w:fldChar w:fldCharType="end"/>
      </w:r>
    </w:p>
    <w:p w14:paraId="47838E31" w14:textId="7B8AE47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_Toc201755572 \h </w:instrText>
      </w:r>
      <w:r w:rsidRPr="00A970D8">
        <w:rPr>
          <w:b w:val="0"/>
          <w:noProof/>
          <w:sz w:val="18"/>
        </w:rPr>
      </w:r>
      <w:r w:rsidRPr="00A970D8">
        <w:rPr>
          <w:b w:val="0"/>
          <w:noProof/>
          <w:sz w:val="18"/>
        </w:rPr>
        <w:fldChar w:fldCharType="separate"/>
      </w:r>
      <w:r w:rsidRPr="00A970D8">
        <w:rPr>
          <w:b w:val="0"/>
          <w:noProof/>
          <w:sz w:val="18"/>
        </w:rPr>
        <w:t>46</w:t>
      </w:r>
      <w:r w:rsidRPr="00A970D8">
        <w:rPr>
          <w:b w:val="0"/>
          <w:noProof/>
          <w:sz w:val="18"/>
        </w:rPr>
        <w:fldChar w:fldCharType="end"/>
      </w:r>
    </w:p>
    <w:p w14:paraId="1CF2D102" w14:textId="1B9439F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50</w:t>
      </w:r>
      <w:r>
        <w:rPr>
          <w:noProof/>
        </w:rPr>
        <w:tab/>
        <w:t>What this Subdivision is about</w:t>
      </w:r>
      <w:r w:rsidRPr="00A970D8">
        <w:rPr>
          <w:noProof/>
        </w:rPr>
        <w:tab/>
      </w:r>
      <w:r w:rsidRPr="00A970D8">
        <w:rPr>
          <w:noProof/>
        </w:rPr>
        <w:fldChar w:fldCharType="begin"/>
      </w:r>
      <w:r w:rsidRPr="00A970D8">
        <w:rPr>
          <w:noProof/>
        </w:rPr>
        <w:instrText xml:space="preserve"> PAGEREF _Toc201755573 \h </w:instrText>
      </w:r>
      <w:r w:rsidRPr="00A970D8">
        <w:rPr>
          <w:noProof/>
        </w:rPr>
      </w:r>
      <w:r w:rsidRPr="00A970D8">
        <w:rPr>
          <w:noProof/>
        </w:rPr>
        <w:fldChar w:fldCharType="separate"/>
      </w:r>
      <w:r w:rsidRPr="00A970D8">
        <w:rPr>
          <w:noProof/>
        </w:rPr>
        <w:t>46</w:t>
      </w:r>
      <w:r w:rsidRPr="00A970D8">
        <w:rPr>
          <w:noProof/>
        </w:rPr>
        <w:fldChar w:fldCharType="end"/>
      </w:r>
    </w:p>
    <w:p w14:paraId="2A490016" w14:textId="6929009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_Toc201755574 \h </w:instrText>
      </w:r>
      <w:r w:rsidRPr="00A970D8">
        <w:rPr>
          <w:b w:val="0"/>
          <w:noProof/>
          <w:sz w:val="18"/>
        </w:rPr>
      </w:r>
      <w:r w:rsidRPr="00A970D8">
        <w:rPr>
          <w:b w:val="0"/>
          <w:noProof/>
          <w:sz w:val="18"/>
        </w:rPr>
        <w:fldChar w:fldCharType="separate"/>
      </w:r>
      <w:r w:rsidRPr="00A970D8">
        <w:rPr>
          <w:b w:val="0"/>
          <w:noProof/>
          <w:sz w:val="18"/>
        </w:rPr>
        <w:t>47</w:t>
      </w:r>
      <w:r w:rsidRPr="00A970D8">
        <w:rPr>
          <w:b w:val="0"/>
          <w:noProof/>
          <w:sz w:val="18"/>
        </w:rPr>
        <w:fldChar w:fldCharType="end"/>
      </w:r>
    </w:p>
    <w:p w14:paraId="4D9514F9" w14:textId="21B772C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55</w:t>
      </w:r>
      <w:r>
        <w:rPr>
          <w:noProof/>
        </w:rPr>
        <w:tab/>
        <w:t>Deduction for life insurance premiums where liabilities under life insurance policies are to be discharged from complying superannuation assets</w:t>
      </w:r>
      <w:r w:rsidRPr="00A970D8">
        <w:rPr>
          <w:noProof/>
        </w:rPr>
        <w:tab/>
      </w:r>
      <w:r w:rsidRPr="00A970D8">
        <w:rPr>
          <w:noProof/>
        </w:rPr>
        <w:fldChar w:fldCharType="begin"/>
      </w:r>
      <w:r w:rsidRPr="00A970D8">
        <w:rPr>
          <w:noProof/>
        </w:rPr>
        <w:instrText xml:space="preserve"> PAGEREF _Toc201755575 \h </w:instrText>
      </w:r>
      <w:r w:rsidRPr="00A970D8">
        <w:rPr>
          <w:noProof/>
        </w:rPr>
      </w:r>
      <w:r w:rsidRPr="00A970D8">
        <w:rPr>
          <w:noProof/>
        </w:rPr>
        <w:fldChar w:fldCharType="separate"/>
      </w:r>
      <w:r w:rsidRPr="00A970D8">
        <w:rPr>
          <w:noProof/>
        </w:rPr>
        <w:t>47</w:t>
      </w:r>
      <w:r w:rsidRPr="00A970D8">
        <w:rPr>
          <w:noProof/>
        </w:rPr>
        <w:fldChar w:fldCharType="end"/>
      </w:r>
    </w:p>
    <w:p w14:paraId="6B526B26" w14:textId="4F8A721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320</w:t>
      </w:r>
      <w:r>
        <w:rPr>
          <w:noProof/>
        </w:rPr>
        <w:noBreakHyphen/>
        <w:t>60</w:t>
      </w:r>
      <w:r>
        <w:rPr>
          <w:noProof/>
        </w:rPr>
        <w:tab/>
        <w:t>Deduction for life insurance premiums where liabilities under life insurance policies are to be discharged from segregated exempt assets</w:t>
      </w:r>
      <w:r w:rsidRPr="00A970D8">
        <w:rPr>
          <w:noProof/>
        </w:rPr>
        <w:tab/>
      </w:r>
      <w:r w:rsidRPr="00A970D8">
        <w:rPr>
          <w:noProof/>
        </w:rPr>
        <w:fldChar w:fldCharType="begin"/>
      </w:r>
      <w:r w:rsidRPr="00A970D8">
        <w:rPr>
          <w:noProof/>
        </w:rPr>
        <w:instrText xml:space="preserve"> PAGEREF _Toc201755576 \h </w:instrText>
      </w:r>
      <w:r w:rsidRPr="00A970D8">
        <w:rPr>
          <w:noProof/>
        </w:rPr>
      </w:r>
      <w:r w:rsidRPr="00A970D8">
        <w:rPr>
          <w:noProof/>
        </w:rPr>
        <w:fldChar w:fldCharType="separate"/>
      </w:r>
      <w:r w:rsidRPr="00A970D8">
        <w:rPr>
          <w:noProof/>
        </w:rPr>
        <w:t>48</w:t>
      </w:r>
      <w:r w:rsidRPr="00A970D8">
        <w:rPr>
          <w:noProof/>
        </w:rPr>
        <w:fldChar w:fldCharType="end"/>
      </w:r>
    </w:p>
    <w:p w14:paraId="53E570B6" w14:textId="0202F33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65</w:t>
      </w:r>
      <w:r>
        <w:rPr>
          <w:noProof/>
        </w:rPr>
        <w:tab/>
        <w:t>Deduction for life insurance premiums in respect of life insurance policies that provide for participating or discretionary benefits</w:t>
      </w:r>
      <w:r w:rsidRPr="00A970D8">
        <w:rPr>
          <w:noProof/>
        </w:rPr>
        <w:tab/>
      </w:r>
      <w:r w:rsidRPr="00A970D8">
        <w:rPr>
          <w:noProof/>
        </w:rPr>
        <w:fldChar w:fldCharType="begin"/>
      </w:r>
      <w:r w:rsidRPr="00A970D8">
        <w:rPr>
          <w:noProof/>
        </w:rPr>
        <w:instrText xml:space="preserve"> PAGEREF _Toc201755577 \h </w:instrText>
      </w:r>
      <w:r w:rsidRPr="00A970D8">
        <w:rPr>
          <w:noProof/>
        </w:rPr>
      </w:r>
      <w:r w:rsidRPr="00A970D8">
        <w:rPr>
          <w:noProof/>
        </w:rPr>
        <w:fldChar w:fldCharType="separate"/>
      </w:r>
      <w:r w:rsidRPr="00A970D8">
        <w:rPr>
          <w:noProof/>
        </w:rPr>
        <w:t>48</w:t>
      </w:r>
      <w:r w:rsidRPr="00A970D8">
        <w:rPr>
          <w:noProof/>
        </w:rPr>
        <w:fldChar w:fldCharType="end"/>
      </w:r>
    </w:p>
    <w:p w14:paraId="2421E324" w14:textId="793AC52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70</w:t>
      </w:r>
      <w:r>
        <w:rPr>
          <w:noProof/>
        </w:rPr>
        <w:tab/>
        <w:t>No deduction for life insurance premiums in respect of certain life insurance policies payable only on death or disability</w:t>
      </w:r>
      <w:r w:rsidRPr="00A970D8">
        <w:rPr>
          <w:noProof/>
        </w:rPr>
        <w:tab/>
      </w:r>
      <w:r w:rsidRPr="00A970D8">
        <w:rPr>
          <w:noProof/>
        </w:rPr>
        <w:fldChar w:fldCharType="begin"/>
      </w:r>
      <w:r w:rsidRPr="00A970D8">
        <w:rPr>
          <w:noProof/>
        </w:rPr>
        <w:instrText xml:space="preserve"> PAGEREF _Toc201755578 \h </w:instrText>
      </w:r>
      <w:r w:rsidRPr="00A970D8">
        <w:rPr>
          <w:noProof/>
        </w:rPr>
      </w:r>
      <w:r w:rsidRPr="00A970D8">
        <w:rPr>
          <w:noProof/>
        </w:rPr>
        <w:fldChar w:fldCharType="separate"/>
      </w:r>
      <w:r w:rsidRPr="00A970D8">
        <w:rPr>
          <w:noProof/>
        </w:rPr>
        <w:t>48</w:t>
      </w:r>
      <w:r w:rsidRPr="00A970D8">
        <w:rPr>
          <w:noProof/>
        </w:rPr>
        <w:fldChar w:fldCharType="end"/>
      </w:r>
    </w:p>
    <w:p w14:paraId="43139A92" w14:textId="4C67FE5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75</w:t>
      </w:r>
      <w:r>
        <w:rPr>
          <w:noProof/>
        </w:rPr>
        <w:tab/>
        <w:t>Deduction for ordinary investment policies</w:t>
      </w:r>
      <w:r w:rsidRPr="00A970D8">
        <w:rPr>
          <w:noProof/>
        </w:rPr>
        <w:tab/>
      </w:r>
      <w:r w:rsidRPr="00A970D8">
        <w:rPr>
          <w:noProof/>
        </w:rPr>
        <w:fldChar w:fldCharType="begin"/>
      </w:r>
      <w:r w:rsidRPr="00A970D8">
        <w:rPr>
          <w:noProof/>
        </w:rPr>
        <w:instrText xml:space="preserve"> PAGEREF _Toc201755579 \h </w:instrText>
      </w:r>
      <w:r w:rsidRPr="00A970D8">
        <w:rPr>
          <w:noProof/>
        </w:rPr>
      </w:r>
      <w:r w:rsidRPr="00A970D8">
        <w:rPr>
          <w:noProof/>
        </w:rPr>
        <w:fldChar w:fldCharType="separate"/>
      </w:r>
      <w:r w:rsidRPr="00A970D8">
        <w:rPr>
          <w:noProof/>
        </w:rPr>
        <w:t>48</w:t>
      </w:r>
      <w:r w:rsidRPr="00A970D8">
        <w:rPr>
          <w:noProof/>
        </w:rPr>
        <w:fldChar w:fldCharType="end"/>
      </w:r>
    </w:p>
    <w:p w14:paraId="621D993F" w14:textId="321EF31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80</w:t>
      </w:r>
      <w:r>
        <w:rPr>
          <w:noProof/>
        </w:rPr>
        <w:tab/>
        <w:t>Deduction for certain claims paid under life insurance policies</w:t>
      </w:r>
      <w:r w:rsidRPr="00A970D8">
        <w:rPr>
          <w:noProof/>
        </w:rPr>
        <w:tab/>
      </w:r>
      <w:r w:rsidRPr="00A970D8">
        <w:rPr>
          <w:noProof/>
        </w:rPr>
        <w:fldChar w:fldCharType="begin"/>
      </w:r>
      <w:r w:rsidRPr="00A970D8">
        <w:rPr>
          <w:noProof/>
        </w:rPr>
        <w:instrText xml:space="preserve"> PAGEREF _Toc201755580 \h </w:instrText>
      </w:r>
      <w:r w:rsidRPr="00A970D8">
        <w:rPr>
          <w:noProof/>
        </w:rPr>
      </w:r>
      <w:r w:rsidRPr="00A970D8">
        <w:rPr>
          <w:noProof/>
        </w:rPr>
        <w:fldChar w:fldCharType="separate"/>
      </w:r>
      <w:r w:rsidRPr="00A970D8">
        <w:rPr>
          <w:noProof/>
        </w:rPr>
        <w:t>49</w:t>
      </w:r>
      <w:r w:rsidRPr="00A970D8">
        <w:rPr>
          <w:noProof/>
        </w:rPr>
        <w:fldChar w:fldCharType="end"/>
      </w:r>
    </w:p>
    <w:p w14:paraId="248CE74C" w14:textId="6C6359E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85</w:t>
      </w:r>
      <w:r>
        <w:rPr>
          <w:noProof/>
        </w:rPr>
        <w:tab/>
        <w:t>Deduction for increase in value of liabilities under net risk components of life insurance policies</w:t>
      </w:r>
      <w:r w:rsidRPr="00A970D8">
        <w:rPr>
          <w:noProof/>
        </w:rPr>
        <w:tab/>
      </w:r>
      <w:r w:rsidRPr="00A970D8">
        <w:rPr>
          <w:noProof/>
        </w:rPr>
        <w:fldChar w:fldCharType="begin"/>
      </w:r>
      <w:r w:rsidRPr="00A970D8">
        <w:rPr>
          <w:noProof/>
        </w:rPr>
        <w:instrText xml:space="preserve"> PAGEREF _Toc201755581 \h </w:instrText>
      </w:r>
      <w:r w:rsidRPr="00A970D8">
        <w:rPr>
          <w:noProof/>
        </w:rPr>
      </w:r>
      <w:r w:rsidRPr="00A970D8">
        <w:rPr>
          <w:noProof/>
        </w:rPr>
        <w:fldChar w:fldCharType="separate"/>
      </w:r>
      <w:r w:rsidRPr="00A970D8">
        <w:rPr>
          <w:noProof/>
        </w:rPr>
        <w:t>50</w:t>
      </w:r>
      <w:r w:rsidRPr="00A970D8">
        <w:rPr>
          <w:noProof/>
        </w:rPr>
        <w:fldChar w:fldCharType="end"/>
      </w:r>
    </w:p>
    <w:p w14:paraId="4C92072E" w14:textId="4FCAE3F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87</w:t>
      </w:r>
      <w:r>
        <w:rPr>
          <w:noProof/>
        </w:rPr>
        <w:tab/>
        <w:t>Deduction for assets transferred from or to complying superannuation asset pool</w:t>
      </w:r>
      <w:r w:rsidRPr="00A970D8">
        <w:rPr>
          <w:noProof/>
        </w:rPr>
        <w:tab/>
      </w:r>
      <w:r w:rsidRPr="00A970D8">
        <w:rPr>
          <w:noProof/>
        </w:rPr>
        <w:fldChar w:fldCharType="begin"/>
      </w:r>
      <w:r w:rsidRPr="00A970D8">
        <w:rPr>
          <w:noProof/>
        </w:rPr>
        <w:instrText xml:space="preserve"> PAGEREF _Toc201755582 \h </w:instrText>
      </w:r>
      <w:r w:rsidRPr="00A970D8">
        <w:rPr>
          <w:noProof/>
        </w:rPr>
      </w:r>
      <w:r w:rsidRPr="00A970D8">
        <w:rPr>
          <w:noProof/>
        </w:rPr>
        <w:fldChar w:fldCharType="separate"/>
      </w:r>
      <w:r w:rsidRPr="00A970D8">
        <w:rPr>
          <w:noProof/>
        </w:rPr>
        <w:t>51</w:t>
      </w:r>
      <w:r w:rsidRPr="00A970D8">
        <w:rPr>
          <w:noProof/>
        </w:rPr>
        <w:fldChar w:fldCharType="end"/>
      </w:r>
    </w:p>
    <w:p w14:paraId="192A4EDF" w14:textId="35019C6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100</w:t>
      </w:r>
      <w:r>
        <w:rPr>
          <w:noProof/>
        </w:rPr>
        <w:tab/>
        <w:t>Deduction for life insurance premiums paid under certain contracts of reinsurance</w:t>
      </w:r>
      <w:r w:rsidRPr="00A970D8">
        <w:rPr>
          <w:noProof/>
        </w:rPr>
        <w:tab/>
      </w:r>
      <w:r w:rsidRPr="00A970D8">
        <w:rPr>
          <w:noProof/>
        </w:rPr>
        <w:fldChar w:fldCharType="begin"/>
      </w:r>
      <w:r w:rsidRPr="00A970D8">
        <w:rPr>
          <w:noProof/>
        </w:rPr>
        <w:instrText xml:space="preserve"> PAGEREF _Toc201755583 \h </w:instrText>
      </w:r>
      <w:r w:rsidRPr="00A970D8">
        <w:rPr>
          <w:noProof/>
        </w:rPr>
      </w:r>
      <w:r w:rsidRPr="00A970D8">
        <w:rPr>
          <w:noProof/>
        </w:rPr>
        <w:fldChar w:fldCharType="separate"/>
      </w:r>
      <w:r w:rsidRPr="00A970D8">
        <w:rPr>
          <w:noProof/>
        </w:rPr>
        <w:t>52</w:t>
      </w:r>
      <w:r w:rsidRPr="00A970D8">
        <w:rPr>
          <w:noProof/>
        </w:rPr>
        <w:fldChar w:fldCharType="end"/>
      </w:r>
    </w:p>
    <w:p w14:paraId="07208EB7" w14:textId="40003DE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105</w:t>
      </w:r>
      <w:r>
        <w:rPr>
          <w:noProof/>
        </w:rPr>
        <w:tab/>
        <w:t>Deduction for assets transferred to segregated exempt assets</w:t>
      </w:r>
      <w:r w:rsidRPr="00A970D8">
        <w:rPr>
          <w:noProof/>
        </w:rPr>
        <w:tab/>
      </w:r>
      <w:r w:rsidRPr="00A970D8">
        <w:rPr>
          <w:noProof/>
        </w:rPr>
        <w:fldChar w:fldCharType="begin"/>
      </w:r>
      <w:r w:rsidRPr="00A970D8">
        <w:rPr>
          <w:noProof/>
        </w:rPr>
        <w:instrText xml:space="preserve"> PAGEREF _Toc201755584 \h </w:instrText>
      </w:r>
      <w:r w:rsidRPr="00A970D8">
        <w:rPr>
          <w:noProof/>
        </w:rPr>
      </w:r>
      <w:r w:rsidRPr="00A970D8">
        <w:rPr>
          <w:noProof/>
        </w:rPr>
        <w:fldChar w:fldCharType="separate"/>
      </w:r>
      <w:r w:rsidRPr="00A970D8">
        <w:rPr>
          <w:noProof/>
        </w:rPr>
        <w:t>52</w:t>
      </w:r>
      <w:r w:rsidRPr="00A970D8">
        <w:rPr>
          <w:noProof/>
        </w:rPr>
        <w:fldChar w:fldCharType="end"/>
      </w:r>
    </w:p>
    <w:p w14:paraId="070FC3D2" w14:textId="72E156F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110</w:t>
      </w:r>
      <w:r>
        <w:rPr>
          <w:noProof/>
        </w:rPr>
        <w:tab/>
        <w:t>Deduction for interest credited to income bonds</w:t>
      </w:r>
      <w:r w:rsidRPr="00A970D8">
        <w:rPr>
          <w:noProof/>
        </w:rPr>
        <w:tab/>
      </w:r>
      <w:r w:rsidRPr="00A970D8">
        <w:rPr>
          <w:noProof/>
        </w:rPr>
        <w:fldChar w:fldCharType="begin"/>
      </w:r>
      <w:r w:rsidRPr="00A970D8">
        <w:rPr>
          <w:noProof/>
        </w:rPr>
        <w:instrText xml:space="preserve"> PAGEREF _Toc201755585 \h </w:instrText>
      </w:r>
      <w:r w:rsidRPr="00A970D8">
        <w:rPr>
          <w:noProof/>
        </w:rPr>
      </w:r>
      <w:r w:rsidRPr="00A970D8">
        <w:rPr>
          <w:noProof/>
        </w:rPr>
        <w:fldChar w:fldCharType="separate"/>
      </w:r>
      <w:r w:rsidRPr="00A970D8">
        <w:rPr>
          <w:noProof/>
        </w:rPr>
        <w:t>52</w:t>
      </w:r>
      <w:r w:rsidRPr="00A970D8">
        <w:rPr>
          <w:noProof/>
        </w:rPr>
        <w:fldChar w:fldCharType="end"/>
      </w:r>
    </w:p>
    <w:p w14:paraId="02D811C1" w14:textId="2925CFB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111</w:t>
      </w:r>
      <w:r>
        <w:rPr>
          <w:noProof/>
        </w:rPr>
        <w:tab/>
        <w:t>Deduction for funeral policy payout</w:t>
      </w:r>
      <w:r w:rsidRPr="00A970D8">
        <w:rPr>
          <w:noProof/>
        </w:rPr>
        <w:tab/>
      </w:r>
      <w:r w:rsidRPr="00A970D8">
        <w:rPr>
          <w:noProof/>
        </w:rPr>
        <w:fldChar w:fldCharType="begin"/>
      </w:r>
      <w:r w:rsidRPr="00A970D8">
        <w:rPr>
          <w:noProof/>
        </w:rPr>
        <w:instrText xml:space="preserve"> PAGEREF _Toc201755586 \h </w:instrText>
      </w:r>
      <w:r w:rsidRPr="00A970D8">
        <w:rPr>
          <w:noProof/>
        </w:rPr>
      </w:r>
      <w:r w:rsidRPr="00A970D8">
        <w:rPr>
          <w:noProof/>
        </w:rPr>
        <w:fldChar w:fldCharType="separate"/>
      </w:r>
      <w:r w:rsidRPr="00A970D8">
        <w:rPr>
          <w:noProof/>
        </w:rPr>
        <w:t>53</w:t>
      </w:r>
      <w:r w:rsidRPr="00A970D8">
        <w:rPr>
          <w:noProof/>
        </w:rPr>
        <w:fldChar w:fldCharType="end"/>
      </w:r>
    </w:p>
    <w:p w14:paraId="362DD103" w14:textId="09B58A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112</w:t>
      </w:r>
      <w:r>
        <w:rPr>
          <w:noProof/>
        </w:rPr>
        <w:tab/>
        <w:t>Deduction for scholarship plan payout</w:t>
      </w:r>
      <w:r w:rsidRPr="00A970D8">
        <w:rPr>
          <w:noProof/>
        </w:rPr>
        <w:tab/>
      </w:r>
      <w:r w:rsidRPr="00A970D8">
        <w:rPr>
          <w:noProof/>
        </w:rPr>
        <w:fldChar w:fldCharType="begin"/>
      </w:r>
      <w:r w:rsidRPr="00A970D8">
        <w:rPr>
          <w:noProof/>
        </w:rPr>
        <w:instrText xml:space="preserve"> PAGEREF _Toc201755587 \h </w:instrText>
      </w:r>
      <w:r w:rsidRPr="00A970D8">
        <w:rPr>
          <w:noProof/>
        </w:rPr>
      </w:r>
      <w:r w:rsidRPr="00A970D8">
        <w:rPr>
          <w:noProof/>
        </w:rPr>
        <w:fldChar w:fldCharType="separate"/>
      </w:r>
      <w:r w:rsidRPr="00A970D8">
        <w:rPr>
          <w:noProof/>
        </w:rPr>
        <w:t>53</w:t>
      </w:r>
      <w:r w:rsidRPr="00A970D8">
        <w:rPr>
          <w:noProof/>
        </w:rPr>
        <w:fldChar w:fldCharType="end"/>
      </w:r>
    </w:p>
    <w:p w14:paraId="16B826E7" w14:textId="1B57C48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115</w:t>
      </w:r>
      <w:r>
        <w:rPr>
          <w:noProof/>
        </w:rPr>
        <w:tab/>
        <w:t>No deduction for amounts credited to RSAs</w:t>
      </w:r>
      <w:r w:rsidRPr="00A970D8">
        <w:rPr>
          <w:noProof/>
        </w:rPr>
        <w:tab/>
      </w:r>
      <w:r w:rsidRPr="00A970D8">
        <w:rPr>
          <w:noProof/>
        </w:rPr>
        <w:fldChar w:fldCharType="begin"/>
      </w:r>
      <w:r w:rsidRPr="00A970D8">
        <w:rPr>
          <w:noProof/>
        </w:rPr>
        <w:instrText xml:space="preserve"> PAGEREF _Toc201755588 \h </w:instrText>
      </w:r>
      <w:r w:rsidRPr="00A970D8">
        <w:rPr>
          <w:noProof/>
        </w:rPr>
      </w:r>
      <w:r w:rsidRPr="00A970D8">
        <w:rPr>
          <w:noProof/>
        </w:rPr>
        <w:fldChar w:fldCharType="separate"/>
      </w:r>
      <w:r w:rsidRPr="00A970D8">
        <w:rPr>
          <w:noProof/>
        </w:rPr>
        <w:t>54</w:t>
      </w:r>
      <w:r w:rsidRPr="00A970D8">
        <w:rPr>
          <w:noProof/>
        </w:rPr>
        <w:fldChar w:fldCharType="end"/>
      </w:r>
    </w:p>
    <w:p w14:paraId="31B928FC" w14:textId="71D01C9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120</w:t>
      </w:r>
      <w:r>
        <w:rPr>
          <w:noProof/>
        </w:rPr>
        <w:tab/>
        <w:t>Capital losses from assets other than complying superannuation assets or segregated exempt assets</w:t>
      </w:r>
      <w:r w:rsidRPr="00A970D8">
        <w:rPr>
          <w:noProof/>
        </w:rPr>
        <w:tab/>
      </w:r>
      <w:r w:rsidRPr="00A970D8">
        <w:rPr>
          <w:noProof/>
        </w:rPr>
        <w:fldChar w:fldCharType="begin"/>
      </w:r>
      <w:r w:rsidRPr="00A970D8">
        <w:rPr>
          <w:noProof/>
        </w:rPr>
        <w:instrText xml:space="preserve"> PAGEREF _Toc201755589 \h </w:instrText>
      </w:r>
      <w:r w:rsidRPr="00A970D8">
        <w:rPr>
          <w:noProof/>
        </w:rPr>
      </w:r>
      <w:r w:rsidRPr="00A970D8">
        <w:rPr>
          <w:noProof/>
        </w:rPr>
        <w:fldChar w:fldCharType="separate"/>
      </w:r>
      <w:r w:rsidRPr="00A970D8">
        <w:rPr>
          <w:noProof/>
        </w:rPr>
        <w:t>54</w:t>
      </w:r>
      <w:r w:rsidRPr="00A970D8">
        <w:rPr>
          <w:noProof/>
        </w:rPr>
        <w:fldChar w:fldCharType="end"/>
      </w:r>
    </w:p>
    <w:p w14:paraId="276626D0" w14:textId="7D333FB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125</w:t>
      </w:r>
      <w:r>
        <w:rPr>
          <w:noProof/>
        </w:rPr>
        <w:tab/>
        <w:t>Capital losses from complying superannuation assets</w:t>
      </w:r>
      <w:r w:rsidRPr="00A970D8">
        <w:rPr>
          <w:noProof/>
        </w:rPr>
        <w:tab/>
      </w:r>
      <w:r w:rsidRPr="00A970D8">
        <w:rPr>
          <w:noProof/>
        </w:rPr>
        <w:fldChar w:fldCharType="begin"/>
      </w:r>
      <w:r w:rsidRPr="00A970D8">
        <w:rPr>
          <w:noProof/>
        </w:rPr>
        <w:instrText xml:space="preserve"> PAGEREF _Toc201755590 \h </w:instrText>
      </w:r>
      <w:r w:rsidRPr="00A970D8">
        <w:rPr>
          <w:noProof/>
        </w:rPr>
      </w:r>
      <w:r w:rsidRPr="00A970D8">
        <w:rPr>
          <w:noProof/>
        </w:rPr>
        <w:fldChar w:fldCharType="separate"/>
      </w:r>
      <w:r w:rsidRPr="00A970D8">
        <w:rPr>
          <w:noProof/>
        </w:rPr>
        <w:t>54</w:t>
      </w:r>
      <w:r w:rsidRPr="00A970D8">
        <w:rPr>
          <w:noProof/>
        </w:rPr>
        <w:fldChar w:fldCharType="end"/>
      </w:r>
    </w:p>
    <w:p w14:paraId="14EBB62F" w14:textId="6646F8C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D—Income tax, taxable income and tax loss of life insurance companies</w:t>
      </w:r>
      <w:r w:rsidRPr="00A970D8">
        <w:rPr>
          <w:b w:val="0"/>
          <w:noProof/>
          <w:sz w:val="18"/>
        </w:rPr>
        <w:tab/>
      </w:r>
      <w:r w:rsidRPr="00A970D8">
        <w:rPr>
          <w:b w:val="0"/>
          <w:noProof/>
          <w:sz w:val="18"/>
        </w:rPr>
        <w:fldChar w:fldCharType="begin"/>
      </w:r>
      <w:r w:rsidRPr="00A970D8">
        <w:rPr>
          <w:b w:val="0"/>
          <w:noProof/>
          <w:sz w:val="18"/>
        </w:rPr>
        <w:instrText xml:space="preserve"> PAGEREF _Toc201755591 \h </w:instrText>
      </w:r>
      <w:r w:rsidRPr="00A970D8">
        <w:rPr>
          <w:b w:val="0"/>
          <w:noProof/>
          <w:sz w:val="18"/>
        </w:rPr>
      </w:r>
      <w:r w:rsidRPr="00A970D8">
        <w:rPr>
          <w:b w:val="0"/>
          <w:noProof/>
          <w:sz w:val="18"/>
        </w:rPr>
        <w:fldChar w:fldCharType="separate"/>
      </w:r>
      <w:r w:rsidRPr="00A970D8">
        <w:rPr>
          <w:b w:val="0"/>
          <w:noProof/>
          <w:sz w:val="18"/>
        </w:rPr>
        <w:t>55</w:t>
      </w:r>
      <w:r w:rsidRPr="00A970D8">
        <w:rPr>
          <w:b w:val="0"/>
          <w:noProof/>
          <w:sz w:val="18"/>
        </w:rPr>
        <w:fldChar w:fldCharType="end"/>
      </w:r>
    </w:p>
    <w:p w14:paraId="31B8DA87" w14:textId="3D11863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D</w:t>
      </w:r>
      <w:r w:rsidRPr="00A970D8">
        <w:rPr>
          <w:b w:val="0"/>
          <w:noProof/>
          <w:sz w:val="18"/>
        </w:rPr>
        <w:tab/>
      </w:r>
      <w:r w:rsidRPr="00A970D8">
        <w:rPr>
          <w:b w:val="0"/>
          <w:noProof/>
          <w:sz w:val="18"/>
        </w:rPr>
        <w:fldChar w:fldCharType="begin"/>
      </w:r>
      <w:r w:rsidRPr="00A970D8">
        <w:rPr>
          <w:b w:val="0"/>
          <w:noProof/>
          <w:sz w:val="18"/>
        </w:rPr>
        <w:instrText xml:space="preserve"> PAGEREF _Toc201755592 \h </w:instrText>
      </w:r>
      <w:r w:rsidRPr="00A970D8">
        <w:rPr>
          <w:b w:val="0"/>
          <w:noProof/>
          <w:sz w:val="18"/>
        </w:rPr>
      </w:r>
      <w:r w:rsidRPr="00A970D8">
        <w:rPr>
          <w:b w:val="0"/>
          <w:noProof/>
          <w:sz w:val="18"/>
        </w:rPr>
        <w:fldChar w:fldCharType="separate"/>
      </w:r>
      <w:r w:rsidRPr="00A970D8">
        <w:rPr>
          <w:b w:val="0"/>
          <w:noProof/>
          <w:sz w:val="18"/>
        </w:rPr>
        <w:t>55</w:t>
      </w:r>
      <w:r w:rsidRPr="00A970D8">
        <w:rPr>
          <w:b w:val="0"/>
          <w:noProof/>
          <w:sz w:val="18"/>
        </w:rPr>
        <w:fldChar w:fldCharType="end"/>
      </w:r>
    </w:p>
    <w:p w14:paraId="1BA44264" w14:textId="05D564C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130</w:t>
      </w:r>
      <w:r>
        <w:rPr>
          <w:noProof/>
        </w:rPr>
        <w:tab/>
        <w:t>What this Subdivision is about</w:t>
      </w:r>
      <w:r w:rsidRPr="00A970D8">
        <w:rPr>
          <w:noProof/>
        </w:rPr>
        <w:tab/>
      </w:r>
      <w:r w:rsidRPr="00A970D8">
        <w:rPr>
          <w:noProof/>
        </w:rPr>
        <w:fldChar w:fldCharType="begin"/>
      </w:r>
      <w:r w:rsidRPr="00A970D8">
        <w:rPr>
          <w:noProof/>
        </w:rPr>
        <w:instrText xml:space="preserve"> PAGEREF _Toc201755593 \h </w:instrText>
      </w:r>
      <w:r w:rsidRPr="00A970D8">
        <w:rPr>
          <w:noProof/>
        </w:rPr>
      </w:r>
      <w:r w:rsidRPr="00A970D8">
        <w:rPr>
          <w:noProof/>
        </w:rPr>
        <w:fldChar w:fldCharType="separate"/>
      </w:r>
      <w:r w:rsidRPr="00A970D8">
        <w:rPr>
          <w:noProof/>
        </w:rPr>
        <w:t>55</w:t>
      </w:r>
      <w:r w:rsidRPr="00A970D8">
        <w:rPr>
          <w:noProof/>
        </w:rPr>
        <w:fldChar w:fldCharType="end"/>
      </w:r>
    </w:p>
    <w:p w14:paraId="0793A589" w14:textId="2901AA6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131</w:t>
      </w:r>
      <w:r>
        <w:rPr>
          <w:noProof/>
        </w:rPr>
        <w:tab/>
        <w:t>Overview of Subdivision</w:t>
      </w:r>
      <w:r w:rsidRPr="00A970D8">
        <w:rPr>
          <w:noProof/>
        </w:rPr>
        <w:tab/>
      </w:r>
      <w:r w:rsidRPr="00A970D8">
        <w:rPr>
          <w:noProof/>
        </w:rPr>
        <w:fldChar w:fldCharType="begin"/>
      </w:r>
      <w:r w:rsidRPr="00A970D8">
        <w:rPr>
          <w:noProof/>
        </w:rPr>
        <w:instrText xml:space="preserve"> PAGEREF _Toc201755594 \h </w:instrText>
      </w:r>
      <w:r w:rsidRPr="00A970D8">
        <w:rPr>
          <w:noProof/>
        </w:rPr>
      </w:r>
      <w:r w:rsidRPr="00A970D8">
        <w:rPr>
          <w:noProof/>
        </w:rPr>
        <w:fldChar w:fldCharType="separate"/>
      </w:r>
      <w:r w:rsidRPr="00A970D8">
        <w:rPr>
          <w:noProof/>
        </w:rPr>
        <w:t>55</w:t>
      </w:r>
      <w:r w:rsidRPr="00A970D8">
        <w:rPr>
          <w:noProof/>
        </w:rPr>
        <w:fldChar w:fldCharType="end"/>
      </w:r>
    </w:p>
    <w:p w14:paraId="46423CE1" w14:textId="7673152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A970D8">
        <w:rPr>
          <w:b w:val="0"/>
          <w:noProof/>
          <w:sz w:val="18"/>
        </w:rPr>
        <w:tab/>
      </w:r>
      <w:r w:rsidR="000B359B">
        <w:rPr>
          <w:b w:val="0"/>
          <w:noProof/>
          <w:sz w:val="18"/>
        </w:rPr>
        <w:tab/>
      </w:r>
      <w:r w:rsidRPr="00A970D8">
        <w:rPr>
          <w:b w:val="0"/>
          <w:noProof/>
          <w:sz w:val="18"/>
        </w:rPr>
        <w:fldChar w:fldCharType="begin"/>
      </w:r>
      <w:r w:rsidRPr="00A970D8">
        <w:rPr>
          <w:b w:val="0"/>
          <w:noProof/>
          <w:sz w:val="18"/>
        </w:rPr>
        <w:instrText xml:space="preserve"> PAGEREF _Toc201755595 \h </w:instrText>
      </w:r>
      <w:r w:rsidRPr="00A970D8">
        <w:rPr>
          <w:b w:val="0"/>
          <w:noProof/>
          <w:sz w:val="18"/>
        </w:rPr>
      </w:r>
      <w:r w:rsidRPr="00A970D8">
        <w:rPr>
          <w:b w:val="0"/>
          <w:noProof/>
          <w:sz w:val="18"/>
        </w:rPr>
        <w:fldChar w:fldCharType="separate"/>
      </w:r>
      <w:r w:rsidRPr="00A970D8">
        <w:rPr>
          <w:b w:val="0"/>
          <w:noProof/>
          <w:sz w:val="18"/>
        </w:rPr>
        <w:t>57</w:t>
      </w:r>
      <w:r w:rsidRPr="00A970D8">
        <w:rPr>
          <w:b w:val="0"/>
          <w:noProof/>
          <w:sz w:val="18"/>
        </w:rPr>
        <w:fldChar w:fldCharType="end"/>
      </w:r>
    </w:p>
    <w:p w14:paraId="762661D8" w14:textId="527DA39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133</w:t>
      </w:r>
      <w:r>
        <w:rPr>
          <w:noProof/>
        </w:rPr>
        <w:tab/>
        <w:t>Object of Subdivision</w:t>
      </w:r>
      <w:r w:rsidRPr="00A970D8">
        <w:rPr>
          <w:noProof/>
        </w:rPr>
        <w:tab/>
      </w:r>
      <w:r w:rsidRPr="00A970D8">
        <w:rPr>
          <w:noProof/>
        </w:rPr>
        <w:fldChar w:fldCharType="begin"/>
      </w:r>
      <w:r w:rsidRPr="00A970D8">
        <w:rPr>
          <w:noProof/>
        </w:rPr>
        <w:instrText xml:space="preserve"> PAGEREF _Toc201755596 \h </w:instrText>
      </w:r>
      <w:r w:rsidRPr="00A970D8">
        <w:rPr>
          <w:noProof/>
        </w:rPr>
      </w:r>
      <w:r w:rsidRPr="00A970D8">
        <w:rPr>
          <w:noProof/>
        </w:rPr>
        <w:fldChar w:fldCharType="separate"/>
      </w:r>
      <w:r w:rsidRPr="00A970D8">
        <w:rPr>
          <w:noProof/>
        </w:rPr>
        <w:t>57</w:t>
      </w:r>
      <w:r w:rsidRPr="00A970D8">
        <w:rPr>
          <w:noProof/>
        </w:rPr>
        <w:fldChar w:fldCharType="end"/>
      </w:r>
    </w:p>
    <w:p w14:paraId="3984A111" w14:textId="5899AB1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134</w:t>
      </w:r>
      <w:r>
        <w:rPr>
          <w:noProof/>
        </w:rPr>
        <w:tab/>
        <w:t>Income tax of a life insurance company</w:t>
      </w:r>
      <w:r w:rsidRPr="00A970D8">
        <w:rPr>
          <w:noProof/>
        </w:rPr>
        <w:tab/>
      </w:r>
      <w:r w:rsidRPr="00A970D8">
        <w:rPr>
          <w:noProof/>
        </w:rPr>
        <w:fldChar w:fldCharType="begin"/>
      </w:r>
      <w:r w:rsidRPr="00A970D8">
        <w:rPr>
          <w:noProof/>
        </w:rPr>
        <w:instrText xml:space="preserve"> PAGEREF _Toc201755597 \h </w:instrText>
      </w:r>
      <w:r w:rsidRPr="00A970D8">
        <w:rPr>
          <w:noProof/>
        </w:rPr>
      </w:r>
      <w:r w:rsidRPr="00A970D8">
        <w:rPr>
          <w:noProof/>
        </w:rPr>
        <w:fldChar w:fldCharType="separate"/>
      </w:r>
      <w:r w:rsidRPr="00A970D8">
        <w:rPr>
          <w:noProof/>
        </w:rPr>
        <w:t>58</w:t>
      </w:r>
      <w:r w:rsidRPr="00A970D8">
        <w:rPr>
          <w:noProof/>
        </w:rPr>
        <w:fldChar w:fldCharType="end"/>
      </w:r>
    </w:p>
    <w:p w14:paraId="3023DDEC" w14:textId="79A0501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135</w:t>
      </w:r>
      <w:r>
        <w:rPr>
          <w:noProof/>
        </w:rPr>
        <w:tab/>
        <w:t>Taxable income and tax loss of each of the 2 classes</w:t>
      </w:r>
      <w:r w:rsidRPr="00A970D8">
        <w:rPr>
          <w:noProof/>
        </w:rPr>
        <w:tab/>
      </w:r>
      <w:r w:rsidRPr="00A970D8">
        <w:rPr>
          <w:noProof/>
        </w:rPr>
        <w:fldChar w:fldCharType="begin"/>
      </w:r>
      <w:r w:rsidRPr="00A970D8">
        <w:rPr>
          <w:noProof/>
        </w:rPr>
        <w:instrText xml:space="preserve"> PAGEREF _Toc201755598 \h </w:instrText>
      </w:r>
      <w:r w:rsidRPr="00A970D8">
        <w:rPr>
          <w:noProof/>
        </w:rPr>
      </w:r>
      <w:r w:rsidRPr="00A970D8">
        <w:rPr>
          <w:noProof/>
        </w:rPr>
        <w:fldChar w:fldCharType="separate"/>
      </w:r>
      <w:r w:rsidRPr="00A970D8">
        <w:rPr>
          <w:noProof/>
        </w:rPr>
        <w:t>59</w:t>
      </w:r>
      <w:r w:rsidRPr="00A970D8">
        <w:rPr>
          <w:noProof/>
        </w:rPr>
        <w:fldChar w:fldCharType="end"/>
      </w:r>
    </w:p>
    <w:p w14:paraId="6B056AEB" w14:textId="52EE326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Taxable income and tax loss of life insurance companies</w:t>
      </w:r>
      <w:r w:rsidRPr="00A970D8">
        <w:rPr>
          <w:b w:val="0"/>
          <w:noProof/>
          <w:sz w:val="18"/>
        </w:rPr>
        <w:tab/>
      </w:r>
      <w:r w:rsidRPr="00A970D8">
        <w:rPr>
          <w:b w:val="0"/>
          <w:noProof/>
          <w:sz w:val="18"/>
        </w:rPr>
        <w:fldChar w:fldCharType="begin"/>
      </w:r>
      <w:r w:rsidRPr="00A970D8">
        <w:rPr>
          <w:b w:val="0"/>
          <w:noProof/>
          <w:sz w:val="18"/>
        </w:rPr>
        <w:instrText xml:space="preserve"> PAGEREF _Toc201755599 \h </w:instrText>
      </w:r>
      <w:r w:rsidRPr="00A970D8">
        <w:rPr>
          <w:b w:val="0"/>
          <w:noProof/>
          <w:sz w:val="18"/>
        </w:rPr>
      </w:r>
      <w:r w:rsidRPr="00A970D8">
        <w:rPr>
          <w:b w:val="0"/>
          <w:noProof/>
          <w:sz w:val="18"/>
        </w:rPr>
        <w:fldChar w:fldCharType="separate"/>
      </w:r>
      <w:r w:rsidRPr="00A970D8">
        <w:rPr>
          <w:b w:val="0"/>
          <w:noProof/>
          <w:sz w:val="18"/>
        </w:rPr>
        <w:t>59</w:t>
      </w:r>
      <w:r w:rsidRPr="00A970D8">
        <w:rPr>
          <w:b w:val="0"/>
          <w:noProof/>
          <w:sz w:val="18"/>
        </w:rPr>
        <w:fldChar w:fldCharType="end"/>
      </w:r>
    </w:p>
    <w:p w14:paraId="49E39E73" w14:textId="0711561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137</w:t>
      </w:r>
      <w:r>
        <w:rPr>
          <w:noProof/>
        </w:rPr>
        <w:tab/>
        <w:t>Taxable income—complying superannuation class</w:t>
      </w:r>
      <w:r w:rsidRPr="00A970D8">
        <w:rPr>
          <w:noProof/>
        </w:rPr>
        <w:tab/>
      </w:r>
      <w:r w:rsidRPr="00A970D8">
        <w:rPr>
          <w:noProof/>
        </w:rPr>
        <w:fldChar w:fldCharType="begin"/>
      </w:r>
      <w:r w:rsidRPr="00A970D8">
        <w:rPr>
          <w:noProof/>
        </w:rPr>
        <w:instrText xml:space="preserve"> PAGEREF _Toc201755600 \h </w:instrText>
      </w:r>
      <w:r w:rsidRPr="00A970D8">
        <w:rPr>
          <w:noProof/>
        </w:rPr>
      </w:r>
      <w:r w:rsidRPr="00A970D8">
        <w:rPr>
          <w:noProof/>
        </w:rPr>
        <w:fldChar w:fldCharType="separate"/>
      </w:r>
      <w:r w:rsidRPr="00A970D8">
        <w:rPr>
          <w:noProof/>
        </w:rPr>
        <w:t>59</w:t>
      </w:r>
      <w:r w:rsidRPr="00A970D8">
        <w:rPr>
          <w:noProof/>
        </w:rPr>
        <w:fldChar w:fldCharType="end"/>
      </w:r>
    </w:p>
    <w:p w14:paraId="3C427CF7" w14:textId="3E9E7FB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320</w:t>
      </w:r>
      <w:r>
        <w:rPr>
          <w:noProof/>
        </w:rPr>
        <w:noBreakHyphen/>
        <w:t>139</w:t>
      </w:r>
      <w:r>
        <w:rPr>
          <w:noProof/>
        </w:rPr>
        <w:tab/>
        <w:t>Taxable income—ordinary class</w:t>
      </w:r>
      <w:r w:rsidRPr="00A970D8">
        <w:rPr>
          <w:noProof/>
        </w:rPr>
        <w:tab/>
      </w:r>
      <w:r w:rsidRPr="00A970D8">
        <w:rPr>
          <w:noProof/>
        </w:rPr>
        <w:fldChar w:fldCharType="begin"/>
      </w:r>
      <w:r w:rsidRPr="00A970D8">
        <w:rPr>
          <w:noProof/>
        </w:rPr>
        <w:instrText xml:space="preserve"> PAGEREF _Toc201755601 \h </w:instrText>
      </w:r>
      <w:r w:rsidRPr="00A970D8">
        <w:rPr>
          <w:noProof/>
        </w:rPr>
      </w:r>
      <w:r w:rsidRPr="00A970D8">
        <w:rPr>
          <w:noProof/>
        </w:rPr>
        <w:fldChar w:fldCharType="separate"/>
      </w:r>
      <w:r w:rsidRPr="00A970D8">
        <w:rPr>
          <w:noProof/>
        </w:rPr>
        <w:t>62</w:t>
      </w:r>
      <w:r w:rsidRPr="00A970D8">
        <w:rPr>
          <w:noProof/>
        </w:rPr>
        <w:fldChar w:fldCharType="end"/>
      </w:r>
    </w:p>
    <w:p w14:paraId="5DC0EBBE" w14:textId="4AAAB0F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141</w:t>
      </w:r>
      <w:r>
        <w:rPr>
          <w:noProof/>
        </w:rPr>
        <w:tab/>
        <w:t>Tax loss—complying superannuation class</w:t>
      </w:r>
      <w:r w:rsidRPr="00A970D8">
        <w:rPr>
          <w:noProof/>
        </w:rPr>
        <w:tab/>
      </w:r>
      <w:r w:rsidRPr="00A970D8">
        <w:rPr>
          <w:noProof/>
        </w:rPr>
        <w:fldChar w:fldCharType="begin"/>
      </w:r>
      <w:r w:rsidRPr="00A970D8">
        <w:rPr>
          <w:noProof/>
        </w:rPr>
        <w:instrText xml:space="preserve"> PAGEREF _Toc201755602 \h </w:instrText>
      </w:r>
      <w:r w:rsidRPr="00A970D8">
        <w:rPr>
          <w:noProof/>
        </w:rPr>
      </w:r>
      <w:r w:rsidRPr="00A970D8">
        <w:rPr>
          <w:noProof/>
        </w:rPr>
        <w:fldChar w:fldCharType="separate"/>
      </w:r>
      <w:r w:rsidRPr="00A970D8">
        <w:rPr>
          <w:noProof/>
        </w:rPr>
        <w:t>62</w:t>
      </w:r>
      <w:r w:rsidRPr="00A970D8">
        <w:rPr>
          <w:noProof/>
        </w:rPr>
        <w:fldChar w:fldCharType="end"/>
      </w:r>
    </w:p>
    <w:p w14:paraId="4D20B3F6" w14:textId="41E33EF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143</w:t>
      </w:r>
      <w:r>
        <w:rPr>
          <w:noProof/>
        </w:rPr>
        <w:tab/>
        <w:t>Tax loss—ordinary class</w:t>
      </w:r>
      <w:r w:rsidRPr="00A970D8">
        <w:rPr>
          <w:noProof/>
        </w:rPr>
        <w:tab/>
      </w:r>
      <w:r w:rsidRPr="00A970D8">
        <w:rPr>
          <w:noProof/>
        </w:rPr>
        <w:fldChar w:fldCharType="begin"/>
      </w:r>
      <w:r w:rsidRPr="00A970D8">
        <w:rPr>
          <w:noProof/>
        </w:rPr>
        <w:instrText xml:space="preserve"> PAGEREF _Toc201755603 \h </w:instrText>
      </w:r>
      <w:r w:rsidRPr="00A970D8">
        <w:rPr>
          <w:noProof/>
        </w:rPr>
      </w:r>
      <w:r w:rsidRPr="00A970D8">
        <w:rPr>
          <w:noProof/>
        </w:rPr>
        <w:fldChar w:fldCharType="separate"/>
      </w:r>
      <w:r w:rsidRPr="00A970D8">
        <w:rPr>
          <w:noProof/>
        </w:rPr>
        <w:t>63</w:t>
      </w:r>
      <w:r w:rsidRPr="00A970D8">
        <w:rPr>
          <w:noProof/>
        </w:rPr>
        <w:fldChar w:fldCharType="end"/>
      </w:r>
    </w:p>
    <w:p w14:paraId="7AA4B955" w14:textId="3107020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149</w:t>
      </w:r>
      <w:r>
        <w:rPr>
          <w:noProof/>
        </w:rPr>
        <w:tab/>
        <w:t>Provisions that apply only in relation to the ordinary class</w:t>
      </w:r>
      <w:r w:rsidRPr="00A970D8">
        <w:rPr>
          <w:noProof/>
        </w:rPr>
        <w:tab/>
      </w:r>
      <w:r w:rsidRPr="00A970D8">
        <w:rPr>
          <w:noProof/>
        </w:rPr>
        <w:fldChar w:fldCharType="begin"/>
      </w:r>
      <w:r w:rsidRPr="00A970D8">
        <w:rPr>
          <w:noProof/>
        </w:rPr>
        <w:instrText xml:space="preserve"> PAGEREF _Toc201755604 \h </w:instrText>
      </w:r>
      <w:r w:rsidRPr="00A970D8">
        <w:rPr>
          <w:noProof/>
        </w:rPr>
      </w:r>
      <w:r w:rsidRPr="00A970D8">
        <w:rPr>
          <w:noProof/>
        </w:rPr>
        <w:fldChar w:fldCharType="separate"/>
      </w:r>
      <w:r w:rsidRPr="00A970D8">
        <w:rPr>
          <w:noProof/>
        </w:rPr>
        <w:t>64</w:t>
      </w:r>
      <w:r w:rsidRPr="00A970D8">
        <w:rPr>
          <w:noProof/>
        </w:rPr>
        <w:fldChar w:fldCharType="end"/>
      </w:r>
    </w:p>
    <w:p w14:paraId="1C66F156" w14:textId="6CDD90D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E—No</w:t>
      </w:r>
      <w:r>
        <w:rPr>
          <w:noProof/>
        </w:rPr>
        <w:noBreakHyphen/>
        <w:t>TFN contributions of life insurance companies that are RSA providers</w:t>
      </w:r>
      <w:r w:rsidRPr="00A970D8">
        <w:rPr>
          <w:b w:val="0"/>
          <w:noProof/>
          <w:sz w:val="18"/>
        </w:rPr>
        <w:tab/>
      </w:r>
      <w:r w:rsidRPr="00A970D8">
        <w:rPr>
          <w:b w:val="0"/>
          <w:noProof/>
          <w:sz w:val="18"/>
        </w:rPr>
        <w:fldChar w:fldCharType="begin"/>
      </w:r>
      <w:r w:rsidRPr="00A970D8">
        <w:rPr>
          <w:b w:val="0"/>
          <w:noProof/>
          <w:sz w:val="18"/>
        </w:rPr>
        <w:instrText xml:space="preserve"> PAGEREF _Toc201755605 \h </w:instrText>
      </w:r>
      <w:r w:rsidRPr="00A970D8">
        <w:rPr>
          <w:b w:val="0"/>
          <w:noProof/>
          <w:sz w:val="18"/>
        </w:rPr>
      </w:r>
      <w:r w:rsidRPr="00A970D8">
        <w:rPr>
          <w:b w:val="0"/>
          <w:noProof/>
          <w:sz w:val="18"/>
        </w:rPr>
        <w:fldChar w:fldCharType="separate"/>
      </w:r>
      <w:r w:rsidRPr="00A970D8">
        <w:rPr>
          <w:b w:val="0"/>
          <w:noProof/>
          <w:sz w:val="18"/>
        </w:rPr>
        <w:t>65</w:t>
      </w:r>
      <w:r w:rsidRPr="00A970D8">
        <w:rPr>
          <w:b w:val="0"/>
          <w:noProof/>
          <w:sz w:val="18"/>
        </w:rPr>
        <w:fldChar w:fldCharType="end"/>
      </w:r>
    </w:p>
    <w:p w14:paraId="344522AC" w14:textId="3B10937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E</w:t>
      </w:r>
      <w:r w:rsidRPr="00A970D8">
        <w:rPr>
          <w:b w:val="0"/>
          <w:noProof/>
          <w:sz w:val="18"/>
        </w:rPr>
        <w:tab/>
      </w:r>
      <w:r w:rsidRPr="00A970D8">
        <w:rPr>
          <w:b w:val="0"/>
          <w:noProof/>
          <w:sz w:val="18"/>
        </w:rPr>
        <w:fldChar w:fldCharType="begin"/>
      </w:r>
      <w:r w:rsidRPr="00A970D8">
        <w:rPr>
          <w:b w:val="0"/>
          <w:noProof/>
          <w:sz w:val="18"/>
        </w:rPr>
        <w:instrText xml:space="preserve"> PAGEREF _Toc201755606 \h </w:instrText>
      </w:r>
      <w:r w:rsidRPr="00A970D8">
        <w:rPr>
          <w:b w:val="0"/>
          <w:noProof/>
          <w:sz w:val="18"/>
        </w:rPr>
      </w:r>
      <w:r w:rsidRPr="00A970D8">
        <w:rPr>
          <w:b w:val="0"/>
          <w:noProof/>
          <w:sz w:val="18"/>
        </w:rPr>
        <w:fldChar w:fldCharType="separate"/>
      </w:r>
      <w:r w:rsidRPr="00A970D8">
        <w:rPr>
          <w:b w:val="0"/>
          <w:noProof/>
          <w:sz w:val="18"/>
        </w:rPr>
        <w:t>65</w:t>
      </w:r>
      <w:r w:rsidRPr="00A970D8">
        <w:rPr>
          <w:b w:val="0"/>
          <w:noProof/>
          <w:sz w:val="18"/>
        </w:rPr>
        <w:fldChar w:fldCharType="end"/>
      </w:r>
    </w:p>
    <w:p w14:paraId="5B4FDD53" w14:textId="46C2E22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150</w:t>
      </w:r>
      <w:r>
        <w:rPr>
          <w:noProof/>
        </w:rPr>
        <w:tab/>
        <w:t>What this Subdivision is about</w:t>
      </w:r>
      <w:r w:rsidRPr="00A970D8">
        <w:rPr>
          <w:noProof/>
        </w:rPr>
        <w:tab/>
      </w:r>
      <w:r w:rsidRPr="00A970D8">
        <w:rPr>
          <w:noProof/>
        </w:rPr>
        <w:fldChar w:fldCharType="begin"/>
      </w:r>
      <w:r w:rsidRPr="00A970D8">
        <w:rPr>
          <w:noProof/>
        </w:rPr>
        <w:instrText xml:space="preserve"> PAGEREF _Toc201755607 \h </w:instrText>
      </w:r>
      <w:r w:rsidRPr="00A970D8">
        <w:rPr>
          <w:noProof/>
        </w:rPr>
      </w:r>
      <w:r w:rsidRPr="00A970D8">
        <w:rPr>
          <w:noProof/>
        </w:rPr>
        <w:fldChar w:fldCharType="separate"/>
      </w:r>
      <w:r w:rsidRPr="00A970D8">
        <w:rPr>
          <w:noProof/>
        </w:rPr>
        <w:t>65</w:t>
      </w:r>
      <w:r w:rsidRPr="00A970D8">
        <w:rPr>
          <w:noProof/>
        </w:rPr>
        <w:fldChar w:fldCharType="end"/>
      </w:r>
    </w:p>
    <w:p w14:paraId="21EAA5E0" w14:textId="452400D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_Toc201755608 \h </w:instrText>
      </w:r>
      <w:r w:rsidRPr="00A970D8">
        <w:rPr>
          <w:b w:val="0"/>
          <w:noProof/>
          <w:sz w:val="18"/>
        </w:rPr>
      </w:r>
      <w:r w:rsidRPr="00A970D8">
        <w:rPr>
          <w:b w:val="0"/>
          <w:noProof/>
          <w:sz w:val="18"/>
        </w:rPr>
        <w:fldChar w:fldCharType="separate"/>
      </w:r>
      <w:r w:rsidRPr="00A970D8">
        <w:rPr>
          <w:b w:val="0"/>
          <w:noProof/>
          <w:sz w:val="18"/>
        </w:rPr>
        <w:t>65</w:t>
      </w:r>
      <w:r w:rsidRPr="00A970D8">
        <w:rPr>
          <w:b w:val="0"/>
          <w:noProof/>
          <w:sz w:val="18"/>
        </w:rPr>
        <w:fldChar w:fldCharType="end"/>
      </w:r>
    </w:p>
    <w:p w14:paraId="41EA4B5B" w14:textId="471563E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155</w:t>
      </w:r>
      <w:r>
        <w:rPr>
          <w:noProof/>
        </w:rPr>
        <w:tab/>
        <w:t>Subdivisions 295</w:t>
      </w:r>
      <w:r>
        <w:rPr>
          <w:noProof/>
        </w:rPr>
        <w:noBreakHyphen/>
        <w:t>I and 295</w:t>
      </w:r>
      <w:r>
        <w:rPr>
          <w:noProof/>
        </w:rPr>
        <w:noBreakHyphen/>
        <w:t>J apply to companies that are RSA providers</w:t>
      </w:r>
      <w:r w:rsidRPr="00A970D8">
        <w:rPr>
          <w:noProof/>
        </w:rPr>
        <w:tab/>
      </w:r>
      <w:r w:rsidRPr="00A970D8">
        <w:rPr>
          <w:noProof/>
        </w:rPr>
        <w:fldChar w:fldCharType="begin"/>
      </w:r>
      <w:r w:rsidRPr="00A970D8">
        <w:rPr>
          <w:noProof/>
        </w:rPr>
        <w:instrText xml:space="preserve"> PAGEREF _Toc201755609 \h </w:instrText>
      </w:r>
      <w:r w:rsidRPr="00A970D8">
        <w:rPr>
          <w:noProof/>
        </w:rPr>
      </w:r>
      <w:r w:rsidRPr="00A970D8">
        <w:rPr>
          <w:noProof/>
        </w:rPr>
        <w:fldChar w:fldCharType="separate"/>
      </w:r>
      <w:r w:rsidRPr="00A970D8">
        <w:rPr>
          <w:noProof/>
        </w:rPr>
        <w:t>65</w:t>
      </w:r>
      <w:r w:rsidRPr="00A970D8">
        <w:rPr>
          <w:noProof/>
        </w:rPr>
        <w:fldChar w:fldCharType="end"/>
      </w:r>
    </w:p>
    <w:p w14:paraId="5459B8C0" w14:textId="2F80F3B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F—Complying superannuation asset pool</w:t>
      </w:r>
      <w:r w:rsidRPr="00A970D8">
        <w:rPr>
          <w:b w:val="0"/>
          <w:noProof/>
          <w:sz w:val="18"/>
        </w:rPr>
        <w:tab/>
      </w:r>
      <w:r w:rsidRPr="00A970D8">
        <w:rPr>
          <w:b w:val="0"/>
          <w:noProof/>
          <w:sz w:val="18"/>
        </w:rPr>
        <w:fldChar w:fldCharType="begin"/>
      </w:r>
      <w:r w:rsidRPr="00A970D8">
        <w:rPr>
          <w:b w:val="0"/>
          <w:noProof/>
          <w:sz w:val="18"/>
        </w:rPr>
        <w:instrText xml:space="preserve"> PAGEREF _Toc201755610 \h </w:instrText>
      </w:r>
      <w:r w:rsidRPr="00A970D8">
        <w:rPr>
          <w:b w:val="0"/>
          <w:noProof/>
          <w:sz w:val="18"/>
        </w:rPr>
      </w:r>
      <w:r w:rsidRPr="00A970D8">
        <w:rPr>
          <w:b w:val="0"/>
          <w:noProof/>
          <w:sz w:val="18"/>
        </w:rPr>
        <w:fldChar w:fldCharType="separate"/>
      </w:r>
      <w:r w:rsidRPr="00A970D8">
        <w:rPr>
          <w:b w:val="0"/>
          <w:noProof/>
          <w:sz w:val="18"/>
        </w:rPr>
        <w:t>66</w:t>
      </w:r>
      <w:r w:rsidRPr="00A970D8">
        <w:rPr>
          <w:b w:val="0"/>
          <w:noProof/>
          <w:sz w:val="18"/>
        </w:rPr>
        <w:fldChar w:fldCharType="end"/>
      </w:r>
    </w:p>
    <w:p w14:paraId="11117DA9" w14:textId="6320ADF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F</w:t>
      </w:r>
      <w:r w:rsidRPr="00A970D8">
        <w:rPr>
          <w:b w:val="0"/>
          <w:noProof/>
          <w:sz w:val="18"/>
        </w:rPr>
        <w:tab/>
      </w:r>
      <w:r w:rsidRPr="00A970D8">
        <w:rPr>
          <w:b w:val="0"/>
          <w:noProof/>
          <w:sz w:val="18"/>
        </w:rPr>
        <w:fldChar w:fldCharType="begin"/>
      </w:r>
      <w:r w:rsidRPr="00A970D8">
        <w:rPr>
          <w:b w:val="0"/>
          <w:noProof/>
          <w:sz w:val="18"/>
        </w:rPr>
        <w:instrText xml:space="preserve"> PAGEREF _Toc201755611 \h </w:instrText>
      </w:r>
      <w:r w:rsidRPr="00A970D8">
        <w:rPr>
          <w:b w:val="0"/>
          <w:noProof/>
          <w:sz w:val="18"/>
        </w:rPr>
      </w:r>
      <w:r w:rsidRPr="00A970D8">
        <w:rPr>
          <w:b w:val="0"/>
          <w:noProof/>
          <w:sz w:val="18"/>
        </w:rPr>
        <w:fldChar w:fldCharType="separate"/>
      </w:r>
      <w:r w:rsidRPr="00A970D8">
        <w:rPr>
          <w:b w:val="0"/>
          <w:noProof/>
          <w:sz w:val="18"/>
        </w:rPr>
        <w:t>66</w:t>
      </w:r>
      <w:r w:rsidRPr="00A970D8">
        <w:rPr>
          <w:b w:val="0"/>
          <w:noProof/>
          <w:sz w:val="18"/>
        </w:rPr>
        <w:fldChar w:fldCharType="end"/>
      </w:r>
    </w:p>
    <w:p w14:paraId="670E830D" w14:textId="74294AE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165</w:t>
      </w:r>
      <w:r>
        <w:rPr>
          <w:noProof/>
        </w:rPr>
        <w:tab/>
        <w:t>What this Subdivision is about</w:t>
      </w:r>
      <w:r w:rsidRPr="00A970D8">
        <w:rPr>
          <w:noProof/>
        </w:rPr>
        <w:tab/>
      </w:r>
      <w:r w:rsidRPr="00A970D8">
        <w:rPr>
          <w:noProof/>
        </w:rPr>
        <w:fldChar w:fldCharType="begin"/>
      </w:r>
      <w:r w:rsidRPr="00A970D8">
        <w:rPr>
          <w:noProof/>
        </w:rPr>
        <w:instrText xml:space="preserve"> PAGEREF _Toc201755612 \h </w:instrText>
      </w:r>
      <w:r w:rsidRPr="00A970D8">
        <w:rPr>
          <w:noProof/>
        </w:rPr>
      </w:r>
      <w:r w:rsidRPr="00A970D8">
        <w:rPr>
          <w:noProof/>
        </w:rPr>
        <w:fldChar w:fldCharType="separate"/>
      </w:r>
      <w:r w:rsidRPr="00A970D8">
        <w:rPr>
          <w:noProof/>
        </w:rPr>
        <w:t>66</w:t>
      </w:r>
      <w:r w:rsidRPr="00A970D8">
        <w:rPr>
          <w:noProof/>
        </w:rPr>
        <w:fldChar w:fldCharType="end"/>
      </w:r>
    </w:p>
    <w:p w14:paraId="32C66E94" w14:textId="23F6328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_Toc201755613 \h </w:instrText>
      </w:r>
      <w:r w:rsidRPr="00A970D8">
        <w:rPr>
          <w:b w:val="0"/>
          <w:noProof/>
          <w:sz w:val="18"/>
        </w:rPr>
      </w:r>
      <w:r w:rsidRPr="00A970D8">
        <w:rPr>
          <w:b w:val="0"/>
          <w:noProof/>
          <w:sz w:val="18"/>
        </w:rPr>
        <w:fldChar w:fldCharType="separate"/>
      </w:r>
      <w:r w:rsidRPr="00A970D8">
        <w:rPr>
          <w:b w:val="0"/>
          <w:noProof/>
          <w:sz w:val="18"/>
        </w:rPr>
        <w:t>67</w:t>
      </w:r>
      <w:r w:rsidRPr="00A970D8">
        <w:rPr>
          <w:b w:val="0"/>
          <w:noProof/>
          <w:sz w:val="18"/>
        </w:rPr>
        <w:fldChar w:fldCharType="end"/>
      </w:r>
    </w:p>
    <w:p w14:paraId="018CE9FA" w14:textId="07E9C4A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170</w:t>
      </w:r>
      <w:r>
        <w:rPr>
          <w:noProof/>
        </w:rPr>
        <w:tab/>
        <w:t>Establishment of complying superannuation asset pool</w:t>
      </w:r>
      <w:r w:rsidRPr="00A970D8">
        <w:rPr>
          <w:noProof/>
        </w:rPr>
        <w:tab/>
      </w:r>
      <w:r w:rsidRPr="00A970D8">
        <w:rPr>
          <w:noProof/>
        </w:rPr>
        <w:fldChar w:fldCharType="begin"/>
      </w:r>
      <w:r w:rsidRPr="00A970D8">
        <w:rPr>
          <w:noProof/>
        </w:rPr>
        <w:instrText xml:space="preserve"> PAGEREF _Toc201755614 \h </w:instrText>
      </w:r>
      <w:r w:rsidRPr="00A970D8">
        <w:rPr>
          <w:noProof/>
        </w:rPr>
      </w:r>
      <w:r w:rsidRPr="00A970D8">
        <w:rPr>
          <w:noProof/>
        </w:rPr>
        <w:fldChar w:fldCharType="separate"/>
      </w:r>
      <w:r w:rsidRPr="00A970D8">
        <w:rPr>
          <w:noProof/>
        </w:rPr>
        <w:t>67</w:t>
      </w:r>
      <w:r w:rsidRPr="00A970D8">
        <w:rPr>
          <w:noProof/>
        </w:rPr>
        <w:fldChar w:fldCharType="end"/>
      </w:r>
    </w:p>
    <w:p w14:paraId="15F8D6DE" w14:textId="1E9859F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175</w:t>
      </w:r>
      <w:r>
        <w:rPr>
          <w:noProof/>
        </w:rPr>
        <w:tab/>
        <w:t>Valuations of complying superannuation assets and complying superannuation liabilities for each valuation time</w:t>
      </w:r>
      <w:r w:rsidRPr="00A970D8">
        <w:rPr>
          <w:noProof/>
        </w:rPr>
        <w:tab/>
      </w:r>
      <w:r w:rsidRPr="00A970D8">
        <w:rPr>
          <w:noProof/>
        </w:rPr>
        <w:fldChar w:fldCharType="begin"/>
      </w:r>
      <w:r w:rsidRPr="00A970D8">
        <w:rPr>
          <w:noProof/>
        </w:rPr>
        <w:instrText xml:space="preserve"> PAGEREF _Toc201755615 \h </w:instrText>
      </w:r>
      <w:r w:rsidRPr="00A970D8">
        <w:rPr>
          <w:noProof/>
        </w:rPr>
      </w:r>
      <w:r w:rsidRPr="00A970D8">
        <w:rPr>
          <w:noProof/>
        </w:rPr>
        <w:fldChar w:fldCharType="separate"/>
      </w:r>
      <w:r w:rsidRPr="00A970D8">
        <w:rPr>
          <w:noProof/>
        </w:rPr>
        <w:t>68</w:t>
      </w:r>
      <w:r w:rsidRPr="00A970D8">
        <w:rPr>
          <w:noProof/>
        </w:rPr>
        <w:fldChar w:fldCharType="end"/>
      </w:r>
    </w:p>
    <w:p w14:paraId="0657BB39" w14:textId="354D43F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180</w:t>
      </w:r>
      <w:r>
        <w:rPr>
          <w:noProof/>
        </w:rPr>
        <w:tab/>
        <w:t>Consequences of a valuation under section 320</w:t>
      </w:r>
      <w:r>
        <w:rPr>
          <w:noProof/>
        </w:rPr>
        <w:noBreakHyphen/>
        <w:t>175</w:t>
      </w:r>
      <w:r w:rsidRPr="00A970D8">
        <w:rPr>
          <w:noProof/>
        </w:rPr>
        <w:tab/>
      </w:r>
      <w:r w:rsidRPr="00A970D8">
        <w:rPr>
          <w:noProof/>
        </w:rPr>
        <w:fldChar w:fldCharType="begin"/>
      </w:r>
      <w:r w:rsidRPr="00A970D8">
        <w:rPr>
          <w:noProof/>
        </w:rPr>
        <w:instrText xml:space="preserve"> PAGEREF _Toc201755616 \h </w:instrText>
      </w:r>
      <w:r w:rsidRPr="00A970D8">
        <w:rPr>
          <w:noProof/>
        </w:rPr>
      </w:r>
      <w:r w:rsidRPr="00A970D8">
        <w:rPr>
          <w:noProof/>
        </w:rPr>
        <w:fldChar w:fldCharType="separate"/>
      </w:r>
      <w:r w:rsidRPr="00A970D8">
        <w:rPr>
          <w:noProof/>
        </w:rPr>
        <w:t>69</w:t>
      </w:r>
      <w:r w:rsidRPr="00A970D8">
        <w:rPr>
          <w:noProof/>
        </w:rPr>
        <w:fldChar w:fldCharType="end"/>
      </w:r>
    </w:p>
    <w:p w14:paraId="6EB63E00" w14:textId="27C61DE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185</w:t>
      </w:r>
      <w:r>
        <w:rPr>
          <w:noProof/>
        </w:rPr>
        <w:tab/>
        <w:t>Transfer of assets to complying superannuation asset pool otherwise than as a result of a valuation under section 320</w:t>
      </w:r>
      <w:r>
        <w:rPr>
          <w:noProof/>
        </w:rPr>
        <w:noBreakHyphen/>
        <w:t>175</w:t>
      </w:r>
      <w:r w:rsidRPr="00A970D8">
        <w:rPr>
          <w:noProof/>
        </w:rPr>
        <w:tab/>
      </w:r>
      <w:r w:rsidRPr="00A970D8">
        <w:rPr>
          <w:noProof/>
        </w:rPr>
        <w:fldChar w:fldCharType="begin"/>
      </w:r>
      <w:r w:rsidRPr="00A970D8">
        <w:rPr>
          <w:noProof/>
        </w:rPr>
        <w:instrText xml:space="preserve"> PAGEREF _Toc201755617 \h </w:instrText>
      </w:r>
      <w:r w:rsidRPr="00A970D8">
        <w:rPr>
          <w:noProof/>
        </w:rPr>
      </w:r>
      <w:r w:rsidRPr="00A970D8">
        <w:rPr>
          <w:noProof/>
        </w:rPr>
        <w:fldChar w:fldCharType="separate"/>
      </w:r>
      <w:r w:rsidRPr="00A970D8">
        <w:rPr>
          <w:noProof/>
        </w:rPr>
        <w:t>70</w:t>
      </w:r>
      <w:r w:rsidRPr="00A970D8">
        <w:rPr>
          <w:noProof/>
        </w:rPr>
        <w:fldChar w:fldCharType="end"/>
      </w:r>
    </w:p>
    <w:p w14:paraId="607588B6" w14:textId="2C6EB17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190</w:t>
      </w:r>
      <w:r>
        <w:rPr>
          <w:noProof/>
        </w:rPr>
        <w:tab/>
        <w:t>Complying superannuation liabilities</w:t>
      </w:r>
      <w:r w:rsidRPr="00A970D8">
        <w:rPr>
          <w:noProof/>
        </w:rPr>
        <w:tab/>
      </w:r>
      <w:r w:rsidRPr="00A970D8">
        <w:rPr>
          <w:noProof/>
        </w:rPr>
        <w:fldChar w:fldCharType="begin"/>
      </w:r>
      <w:r w:rsidRPr="00A970D8">
        <w:rPr>
          <w:noProof/>
        </w:rPr>
        <w:instrText xml:space="preserve"> PAGEREF _Toc201755618 \h </w:instrText>
      </w:r>
      <w:r w:rsidRPr="00A970D8">
        <w:rPr>
          <w:noProof/>
        </w:rPr>
      </w:r>
      <w:r w:rsidRPr="00A970D8">
        <w:rPr>
          <w:noProof/>
        </w:rPr>
        <w:fldChar w:fldCharType="separate"/>
      </w:r>
      <w:r w:rsidRPr="00A970D8">
        <w:rPr>
          <w:noProof/>
        </w:rPr>
        <w:t>71</w:t>
      </w:r>
      <w:r w:rsidRPr="00A970D8">
        <w:rPr>
          <w:noProof/>
        </w:rPr>
        <w:fldChar w:fldCharType="end"/>
      </w:r>
    </w:p>
    <w:p w14:paraId="180A9658" w14:textId="1BD95E9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195</w:t>
      </w:r>
      <w:r>
        <w:rPr>
          <w:noProof/>
        </w:rPr>
        <w:tab/>
        <w:t>Transfer of assets and payment of amounts from a complying superannuation asset pool otherwise than as a result of a valuation under section 320</w:t>
      </w:r>
      <w:r>
        <w:rPr>
          <w:noProof/>
        </w:rPr>
        <w:noBreakHyphen/>
        <w:t>175</w:t>
      </w:r>
      <w:r w:rsidRPr="00A970D8">
        <w:rPr>
          <w:noProof/>
        </w:rPr>
        <w:tab/>
      </w:r>
      <w:r w:rsidRPr="00A970D8">
        <w:rPr>
          <w:noProof/>
        </w:rPr>
        <w:fldChar w:fldCharType="begin"/>
      </w:r>
      <w:r w:rsidRPr="00A970D8">
        <w:rPr>
          <w:noProof/>
        </w:rPr>
        <w:instrText xml:space="preserve"> PAGEREF _Toc201755619 \h </w:instrText>
      </w:r>
      <w:r w:rsidRPr="00A970D8">
        <w:rPr>
          <w:noProof/>
        </w:rPr>
      </w:r>
      <w:r w:rsidRPr="00A970D8">
        <w:rPr>
          <w:noProof/>
        </w:rPr>
        <w:fldChar w:fldCharType="separate"/>
      </w:r>
      <w:r w:rsidRPr="00A970D8">
        <w:rPr>
          <w:noProof/>
        </w:rPr>
        <w:t>72</w:t>
      </w:r>
      <w:r w:rsidRPr="00A970D8">
        <w:rPr>
          <w:noProof/>
        </w:rPr>
        <w:fldChar w:fldCharType="end"/>
      </w:r>
    </w:p>
    <w:p w14:paraId="69367AD8" w14:textId="5A34345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200</w:t>
      </w:r>
      <w:r>
        <w:rPr>
          <w:noProof/>
        </w:rPr>
        <w:tab/>
        <w:t>Consequences of transfer of assets to or from complying superannuation asset pool</w:t>
      </w:r>
      <w:r w:rsidRPr="00A970D8">
        <w:rPr>
          <w:noProof/>
        </w:rPr>
        <w:tab/>
      </w:r>
      <w:r w:rsidRPr="00A970D8">
        <w:rPr>
          <w:noProof/>
        </w:rPr>
        <w:fldChar w:fldCharType="begin"/>
      </w:r>
      <w:r w:rsidRPr="00A970D8">
        <w:rPr>
          <w:noProof/>
        </w:rPr>
        <w:instrText xml:space="preserve"> PAGEREF _Toc201755620 \h </w:instrText>
      </w:r>
      <w:r w:rsidRPr="00A970D8">
        <w:rPr>
          <w:noProof/>
        </w:rPr>
      </w:r>
      <w:r w:rsidRPr="00A970D8">
        <w:rPr>
          <w:noProof/>
        </w:rPr>
        <w:fldChar w:fldCharType="separate"/>
      </w:r>
      <w:r w:rsidRPr="00A970D8">
        <w:rPr>
          <w:noProof/>
        </w:rPr>
        <w:t>73</w:t>
      </w:r>
      <w:r w:rsidRPr="00A970D8">
        <w:rPr>
          <w:noProof/>
        </w:rPr>
        <w:fldChar w:fldCharType="end"/>
      </w:r>
    </w:p>
    <w:p w14:paraId="6A13983E" w14:textId="5C1AE48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H—Segregation of assets to discharge exempt life insurance policy liabilities</w:t>
      </w:r>
      <w:r w:rsidRPr="00A970D8">
        <w:rPr>
          <w:b w:val="0"/>
          <w:noProof/>
          <w:sz w:val="18"/>
        </w:rPr>
        <w:tab/>
      </w:r>
      <w:r w:rsidRPr="00A970D8">
        <w:rPr>
          <w:b w:val="0"/>
          <w:noProof/>
          <w:sz w:val="18"/>
        </w:rPr>
        <w:fldChar w:fldCharType="begin"/>
      </w:r>
      <w:r w:rsidRPr="00A970D8">
        <w:rPr>
          <w:b w:val="0"/>
          <w:noProof/>
          <w:sz w:val="18"/>
        </w:rPr>
        <w:instrText xml:space="preserve"> PAGEREF _Toc201755621 \h </w:instrText>
      </w:r>
      <w:r w:rsidRPr="00A970D8">
        <w:rPr>
          <w:b w:val="0"/>
          <w:noProof/>
          <w:sz w:val="18"/>
        </w:rPr>
      </w:r>
      <w:r w:rsidRPr="00A970D8">
        <w:rPr>
          <w:b w:val="0"/>
          <w:noProof/>
          <w:sz w:val="18"/>
        </w:rPr>
        <w:fldChar w:fldCharType="separate"/>
      </w:r>
      <w:r w:rsidRPr="00A970D8">
        <w:rPr>
          <w:b w:val="0"/>
          <w:noProof/>
          <w:sz w:val="18"/>
        </w:rPr>
        <w:t>75</w:t>
      </w:r>
      <w:r w:rsidRPr="00A970D8">
        <w:rPr>
          <w:b w:val="0"/>
          <w:noProof/>
          <w:sz w:val="18"/>
        </w:rPr>
        <w:fldChar w:fldCharType="end"/>
      </w:r>
    </w:p>
    <w:p w14:paraId="0CC47252" w14:textId="7DB495A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H</w:t>
      </w:r>
      <w:r w:rsidRPr="00A970D8">
        <w:rPr>
          <w:b w:val="0"/>
          <w:noProof/>
          <w:sz w:val="18"/>
        </w:rPr>
        <w:tab/>
      </w:r>
      <w:r w:rsidRPr="00A970D8">
        <w:rPr>
          <w:b w:val="0"/>
          <w:noProof/>
          <w:sz w:val="18"/>
        </w:rPr>
        <w:fldChar w:fldCharType="begin"/>
      </w:r>
      <w:r w:rsidRPr="00A970D8">
        <w:rPr>
          <w:b w:val="0"/>
          <w:noProof/>
          <w:sz w:val="18"/>
        </w:rPr>
        <w:instrText xml:space="preserve"> PAGEREF _Toc201755622 \h </w:instrText>
      </w:r>
      <w:r w:rsidRPr="00A970D8">
        <w:rPr>
          <w:b w:val="0"/>
          <w:noProof/>
          <w:sz w:val="18"/>
        </w:rPr>
      </w:r>
      <w:r w:rsidRPr="00A970D8">
        <w:rPr>
          <w:b w:val="0"/>
          <w:noProof/>
          <w:sz w:val="18"/>
        </w:rPr>
        <w:fldChar w:fldCharType="separate"/>
      </w:r>
      <w:r w:rsidRPr="00A970D8">
        <w:rPr>
          <w:b w:val="0"/>
          <w:noProof/>
          <w:sz w:val="18"/>
        </w:rPr>
        <w:t>75</w:t>
      </w:r>
      <w:r w:rsidRPr="00A970D8">
        <w:rPr>
          <w:b w:val="0"/>
          <w:noProof/>
          <w:sz w:val="18"/>
        </w:rPr>
        <w:fldChar w:fldCharType="end"/>
      </w:r>
    </w:p>
    <w:p w14:paraId="67626790" w14:textId="6FA76AF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220</w:t>
      </w:r>
      <w:r>
        <w:rPr>
          <w:noProof/>
        </w:rPr>
        <w:tab/>
        <w:t>What this Subdivision is about</w:t>
      </w:r>
      <w:r w:rsidRPr="00A970D8">
        <w:rPr>
          <w:noProof/>
        </w:rPr>
        <w:tab/>
      </w:r>
      <w:r w:rsidRPr="00A970D8">
        <w:rPr>
          <w:noProof/>
        </w:rPr>
        <w:fldChar w:fldCharType="begin"/>
      </w:r>
      <w:r w:rsidRPr="00A970D8">
        <w:rPr>
          <w:noProof/>
        </w:rPr>
        <w:instrText xml:space="preserve"> PAGEREF _Toc201755623 \h </w:instrText>
      </w:r>
      <w:r w:rsidRPr="00A970D8">
        <w:rPr>
          <w:noProof/>
        </w:rPr>
      </w:r>
      <w:r w:rsidRPr="00A970D8">
        <w:rPr>
          <w:noProof/>
        </w:rPr>
        <w:fldChar w:fldCharType="separate"/>
      </w:r>
      <w:r w:rsidRPr="00A970D8">
        <w:rPr>
          <w:noProof/>
        </w:rPr>
        <w:t>75</w:t>
      </w:r>
      <w:r w:rsidRPr="00A970D8">
        <w:rPr>
          <w:noProof/>
        </w:rPr>
        <w:fldChar w:fldCharType="end"/>
      </w:r>
    </w:p>
    <w:p w14:paraId="452BECDC" w14:textId="324E05BA" w:rsidR="00A970D8" w:rsidRDefault="00A970D8" w:rsidP="000F7CB2">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_Toc201755624 \h </w:instrText>
      </w:r>
      <w:r w:rsidRPr="00A970D8">
        <w:rPr>
          <w:b w:val="0"/>
          <w:noProof/>
          <w:sz w:val="18"/>
        </w:rPr>
      </w:r>
      <w:r w:rsidRPr="00A970D8">
        <w:rPr>
          <w:b w:val="0"/>
          <w:noProof/>
          <w:sz w:val="18"/>
        </w:rPr>
        <w:fldChar w:fldCharType="separate"/>
      </w:r>
      <w:r w:rsidRPr="00A970D8">
        <w:rPr>
          <w:b w:val="0"/>
          <w:noProof/>
          <w:sz w:val="18"/>
        </w:rPr>
        <w:t>76</w:t>
      </w:r>
      <w:r w:rsidRPr="00A970D8">
        <w:rPr>
          <w:b w:val="0"/>
          <w:noProof/>
          <w:sz w:val="18"/>
        </w:rPr>
        <w:fldChar w:fldCharType="end"/>
      </w:r>
    </w:p>
    <w:p w14:paraId="412A7CD4" w14:textId="60B657A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225</w:t>
      </w:r>
      <w:r>
        <w:rPr>
          <w:noProof/>
        </w:rPr>
        <w:tab/>
        <w:t>Segregation of assets for purpose of discharging exempt life insurance policy liabilities</w:t>
      </w:r>
      <w:r w:rsidRPr="00A970D8">
        <w:rPr>
          <w:noProof/>
        </w:rPr>
        <w:tab/>
      </w:r>
      <w:r w:rsidRPr="00A970D8">
        <w:rPr>
          <w:noProof/>
        </w:rPr>
        <w:fldChar w:fldCharType="begin"/>
      </w:r>
      <w:r w:rsidRPr="00A970D8">
        <w:rPr>
          <w:noProof/>
        </w:rPr>
        <w:instrText xml:space="preserve"> PAGEREF _Toc201755625 \h </w:instrText>
      </w:r>
      <w:r w:rsidRPr="00A970D8">
        <w:rPr>
          <w:noProof/>
        </w:rPr>
      </w:r>
      <w:r w:rsidRPr="00A970D8">
        <w:rPr>
          <w:noProof/>
        </w:rPr>
        <w:fldChar w:fldCharType="separate"/>
      </w:r>
      <w:r w:rsidRPr="00A970D8">
        <w:rPr>
          <w:noProof/>
        </w:rPr>
        <w:t>76</w:t>
      </w:r>
      <w:r w:rsidRPr="00A970D8">
        <w:rPr>
          <w:noProof/>
        </w:rPr>
        <w:fldChar w:fldCharType="end"/>
      </w:r>
    </w:p>
    <w:p w14:paraId="1603A0BE" w14:textId="3CB3BC9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230</w:t>
      </w:r>
      <w:r>
        <w:rPr>
          <w:noProof/>
        </w:rPr>
        <w:tab/>
        <w:t>Valuations of segregated exempt assets and exempt life insurance policy liabilities for each valuation time</w:t>
      </w:r>
      <w:r w:rsidRPr="00A970D8">
        <w:rPr>
          <w:noProof/>
        </w:rPr>
        <w:tab/>
      </w:r>
      <w:r w:rsidRPr="00A970D8">
        <w:rPr>
          <w:noProof/>
        </w:rPr>
        <w:fldChar w:fldCharType="begin"/>
      </w:r>
      <w:r w:rsidRPr="00A970D8">
        <w:rPr>
          <w:noProof/>
        </w:rPr>
        <w:instrText xml:space="preserve"> PAGEREF _Toc201755626 \h </w:instrText>
      </w:r>
      <w:r w:rsidRPr="00A970D8">
        <w:rPr>
          <w:noProof/>
        </w:rPr>
      </w:r>
      <w:r w:rsidRPr="00A970D8">
        <w:rPr>
          <w:noProof/>
        </w:rPr>
        <w:fldChar w:fldCharType="separate"/>
      </w:r>
      <w:r w:rsidRPr="00A970D8">
        <w:rPr>
          <w:noProof/>
        </w:rPr>
        <w:t>77</w:t>
      </w:r>
      <w:r w:rsidRPr="00A970D8">
        <w:rPr>
          <w:noProof/>
        </w:rPr>
        <w:fldChar w:fldCharType="end"/>
      </w:r>
    </w:p>
    <w:p w14:paraId="243A56B1" w14:textId="69A458F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235</w:t>
      </w:r>
      <w:r>
        <w:rPr>
          <w:noProof/>
        </w:rPr>
        <w:tab/>
        <w:t>Consequences of a valuation under section 320</w:t>
      </w:r>
      <w:r>
        <w:rPr>
          <w:noProof/>
        </w:rPr>
        <w:noBreakHyphen/>
        <w:t>230</w:t>
      </w:r>
      <w:r w:rsidRPr="00A970D8">
        <w:rPr>
          <w:noProof/>
        </w:rPr>
        <w:tab/>
      </w:r>
      <w:r w:rsidRPr="00A970D8">
        <w:rPr>
          <w:noProof/>
        </w:rPr>
        <w:fldChar w:fldCharType="begin"/>
      </w:r>
      <w:r w:rsidRPr="00A970D8">
        <w:rPr>
          <w:noProof/>
        </w:rPr>
        <w:instrText xml:space="preserve"> PAGEREF _Toc201755627 \h </w:instrText>
      </w:r>
      <w:r w:rsidRPr="00A970D8">
        <w:rPr>
          <w:noProof/>
        </w:rPr>
      </w:r>
      <w:r w:rsidRPr="00A970D8">
        <w:rPr>
          <w:noProof/>
        </w:rPr>
        <w:fldChar w:fldCharType="separate"/>
      </w:r>
      <w:r w:rsidRPr="00A970D8">
        <w:rPr>
          <w:noProof/>
        </w:rPr>
        <w:t>78</w:t>
      </w:r>
      <w:r w:rsidRPr="00A970D8">
        <w:rPr>
          <w:noProof/>
        </w:rPr>
        <w:fldChar w:fldCharType="end"/>
      </w:r>
    </w:p>
    <w:p w14:paraId="6D1C8A95" w14:textId="4C46B65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240</w:t>
      </w:r>
      <w:r>
        <w:rPr>
          <w:noProof/>
        </w:rPr>
        <w:tab/>
        <w:t>Transfer of assets to segregated exempt assets otherwise than as a result of a valuation under section 320</w:t>
      </w:r>
      <w:r>
        <w:rPr>
          <w:noProof/>
        </w:rPr>
        <w:noBreakHyphen/>
        <w:t>230</w:t>
      </w:r>
      <w:r w:rsidRPr="00A970D8">
        <w:rPr>
          <w:noProof/>
        </w:rPr>
        <w:tab/>
      </w:r>
      <w:r w:rsidRPr="00A970D8">
        <w:rPr>
          <w:noProof/>
        </w:rPr>
        <w:fldChar w:fldCharType="begin"/>
      </w:r>
      <w:r w:rsidRPr="00A970D8">
        <w:rPr>
          <w:noProof/>
        </w:rPr>
        <w:instrText xml:space="preserve"> PAGEREF _Toc201755628 \h </w:instrText>
      </w:r>
      <w:r w:rsidRPr="00A970D8">
        <w:rPr>
          <w:noProof/>
        </w:rPr>
      </w:r>
      <w:r w:rsidRPr="00A970D8">
        <w:rPr>
          <w:noProof/>
        </w:rPr>
        <w:fldChar w:fldCharType="separate"/>
      </w:r>
      <w:r w:rsidRPr="00A970D8">
        <w:rPr>
          <w:noProof/>
        </w:rPr>
        <w:t>79</w:t>
      </w:r>
      <w:r w:rsidRPr="00A970D8">
        <w:rPr>
          <w:noProof/>
        </w:rPr>
        <w:fldChar w:fldCharType="end"/>
      </w:r>
    </w:p>
    <w:p w14:paraId="7AFD5E80" w14:textId="06A51F0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245</w:t>
      </w:r>
      <w:r>
        <w:rPr>
          <w:noProof/>
        </w:rPr>
        <w:tab/>
        <w:t>Exempt life insurance policy liabilities</w:t>
      </w:r>
      <w:r w:rsidRPr="00A970D8">
        <w:rPr>
          <w:noProof/>
        </w:rPr>
        <w:tab/>
      </w:r>
      <w:r w:rsidRPr="00A970D8">
        <w:rPr>
          <w:noProof/>
        </w:rPr>
        <w:fldChar w:fldCharType="begin"/>
      </w:r>
      <w:r w:rsidRPr="00A970D8">
        <w:rPr>
          <w:noProof/>
        </w:rPr>
        <w:instrText xml:space="preserve"> PAGEREF _Toc201755629 \h </w:instrText>
      </w:r>
      <w:r w:rsidRPr="00A970D8">
        <w:rPr>
          <w:noProof/>
        </w:rPr>
      </w:r>
      <w:r w:rsidRPr="00A970D8">
        <w:rPr>
          <w:noProof/>
        </w:rPr>
        <w:fldChar w:fldCharType="separate"/>
      </w:r>
      <w:r w:rsidRPr="00A970D8">
        <w:rPr>
          <w:noProof/>
        </w:rPr>
        <w:t>80</w:t>
      </w:r>
      <w:r w:rsidRPr="00A970D8">
        <w:rPr>
          <w:noProof/>
        </w:rPr>
        <w:fldChar w:fldCharType="end"/>
      </w:r>
    </w:p>
    <w:p w14:paraId="651F55C0" w14:textId="3F4D4C5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246</w:t>
      </w:r>
      <w:r>
        <w:rPr>
          <w:noProof/>
        </w:rPr>
        <w:tab/>
        <w:t>Exempt life insurance policy</w:t>
      </w:r>
      <w:r w:rsidRPr="00A970D8">
        <w:rPr>
          <w:noProof/>
        </w:rPr>
        <w:tab/>
      </w:r>
      <w:r w:rsidRPr="00A970D8">
        <w:rPr>
          <w:noProof/>
        </w:rPr>
        <w:fldChar w:fldCharType="begin"/>
      </w:r>
      <w:r w:rsidRPr="00A970D8">
        <w:rPr>
          <w:noProof/>
        </w:rPr>
        <w:instrText xml:space="preserve"> PAGEREF _Toc201755630 \h </w:instrText>
      </w:r>
      <w:r w:rsidRPr="00A970D8">
        <w:rPr>
          <w:noProof/>
        </w:rPr>
      </w:r>
      <w:r w:rsidRPr="00A970D8">
        <w:rPr>
          <w:noProof/>
        </w:rPr>
        <w:fldChar w:fldCharType="separate"/>
      </w:r>
      <w:r w:rsidRPr="00A970D8">
        <w:rPr>
          <w:noProof/>
        </w:rPr>
        <w:t>81</w:t>
      </w:r>
      <w:r w:rsidRPr="00A970D8">
        <w:rPr>
          <w:noProof/>
        </w:rPr>
        <w:fldChar w:fldCharType="end"/>
      </w:r>
    </w:p>
    <w:p w14:paraId="7E298D53" w14:textId="5579E0F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247</w:t>
      </w:r>
      <w:r>
        <w:rPr>
          <w:noProof/>
        </w:rPr>
        <w:tab/>
        <w:t>Policy split into an exempt life insurance policy and another life insurance policy</w:t>
      </w:r>
      <w:r w:rsidRPr="00A970D8">
        <w:rPr>
          <w:noProof/>
        </w:rPr>
        <w:tab/>
      </w:r>
      <w:r w:rsidRPr="00A970D8">
        <w:rPr>
          <w:noProof/>
        </w:rPr>
        <w:fldChar w:fldCharType="begin"/>
      </w:r>
      <w:r w:rsidRPr="00A970D8">
        <w:rPr>
          <w:noProof/>
        </w:rPr>
        <w:instrText xml:space="preserve"> PAGEREF _Toc201755631 \h </w:instrText>
      </w:r>
      <w:r w:rsidRPr="00A970D8">
        <w:rPr>
          <w:noProof/>
        </w:rPr>
      </w:r>
      <w:r w:rsidRPr="00A970D8">
        <w:rPr>
          <w:noProof/>
        </w:rPr>
        <w:fldChar w:fldCharType="separate"/>
      </w:r>
      <w:r w:rsidRPr="00A970D8">
        <w:rPr>
          <w:noProof/>
        </w:rPr>
        <w:t>84</w:t>
      </w:r>
      <w:r w:rsidRPr="00A970D8">
        <w:rPr>
          <w:noProof/>
        </w:rPr>
        <w:fldChar w:fldCharType="end"/>
      </w:r>
    </w:p>
    <w:p w14:paraId="1B1F9C8B" w14:textId="368FF42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250</w:t>
      </w:r>
      <w:r>
        <w:rPr>
          <w:noProof/>
        </w:rPr>
        <w:tab/>
        <w:t>Transfer of assets and payment of amounts from segregated exempt assets otherwise than as a result of a valuation under section 320</w:t>
      </w:r>
      <w:r>
        <w:rPr>
          <w:noProof/>
        </w:rPr>
        <w:noBreakHyphen/>
        <w:t>230</w:t>
      </w:r>
      <w:r w:rsidRPr="00A970D8">
        <w:rPr>
          <w:noProof/>
        </w:rPr>
        <w:tab/>
      </w:r>
      <w:r w:rsidRPr="00A970D8">
        <w:rPr>
          <w:noProof/>
        </w:rPr>
        <w:fldChar w:fldCharType="begin"/>
      </w:r>
      <w:r w:rsidRPr="00A970D8">
        <w:rPr>
          <w:noProof/>
        </w:rPr>
        <w:instrText xml:space="preserve"> PAGEREF _Toc201755632 \h </w:instrText>
      </w:r>
      <w:r w:rsidRPr="00A970D8">
        <w:rPr>
          <w:noProof/>
        </w:rPr>
      </w:r>
      <w:r w:rsidRPr="00A970D8">
        <w:rPr>
          <w:noProof/>
        </w:rPr>
        <w:fldChar w:fldCharType="separate"/>
      </w:r>
      <w:r w:rsidRPr="00A970D8">
        <w:rPr>
          <w:noProof/>
        </w:rPr>
        <w:t>85</w:t>
      </w:r>
      <w:r w:rsidRPr="00A970D8">
        <w:rPr>
          <w:noProof/>
        </w:rPr>
        <w:fldChar w:fldCharType="end"/>
      </w:r>
    </w:p>
    <w:p w14:paraId="26C54FD9" w14:textId="3E4C110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255</w:t>
      </w:r>
      <w:r>
        <w:rPr>
          <w:noProof/>
        </w:rPr>
        <w:tab/>
        <w:t>Consequences of transfer of assets to or from segregated exempt assets</w:t>
      </w:r>
      <w:r w:rsidRPr="00A970D8">
        <w:rPr>
          <w:noProof/>
        </w:rPr>
        <w:tab/>
      </w:r>
      <w:r w:rsidRPr="00A970D8">
        <w:rPr>
          <w:noProof/>
        </w:rPr>
        <w:fldChar w:fldCharType="begin"/>
      </w:r>
      <w:r w:rsidRPr="00A970D8">
        <w:rPr>
          <w:noProof/>
        </w:rPr>
        <w:instrText xml:space="preserve"> PAGEREF _Toc201755633 \h </w:instrText>
      </w:r>
      <w:r w:rsidRPr="00A970D8">
        <w:rPr>
          <w:noProof/>
        </w:rPr>
      </w:r>
      <w:r w:rsidRPr="00A970D8">
        <w:rPr>
          <w:noProof/>
        </w:rPr>
        <w:fldChar w:fldCharType="separate"/>
      </w:r>
      <w:r w:rsidRPr="00A970D8">
        <w:rPr>
          <w:noProof/>
        </w:rPr>
        <w:t>86</w:t>
      </w:r>
      <w:r w:rsidRPr="00A970D8">
        <w:rPr>
          <w:noProof/>
        </w:rPr>
        <w:fldChar w:fldCharType="end"/>
      </w:r>
    </w:p>
    <w:p w14:paraId="7A94F904" w14:textId="12D40C5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320</w:t>
      </w:r>
      <w:r>
        <w:rPr>
          <w:noProof/>
        </w:rPr>
        <w:noBreakHyphen/>
        <w:t>I—Transfers of business</w:t>
      </w:r>
      <w:r w:rsidRPr="00A970D8">
        <w:rPr>
          <w:b w:val="0"/>
          <w:noProof/>
          <w:sz w:val="18"/>
        </w:rPr>
        <w:tab/>
      </w:r>
      <w:r w:rsidRPr="00A970D8">
        <w:rPr>
          <w:b w:val="0"/>
          <w:noProof/>
          <w:sz w:val="18"/>
        </w:rPr>
        <w:fldChar w:fldCharType="begin"/>
      </w:r>
      <w:r w:rsidRPr="00A970D8">
        <w:rPr>
          <w:b w:val="0"/>
          <w:noProof/>
          <w:sz w:val="18"/>
        </w:rPr>
        <w:instrText xml:space="preserve"> PAGEREF _Toc201755634 \h </w:instrText>
      </w:r>
      <w:r w:rsidRPr="00A970D8">
        <w:rPr>
          <w:b w:val="0"/>
          <w:noProof/>
          <w:sz w:val="18"/>
        </w:rPr>
      </w:r>
      <w:r w:rsidRPr="00A970D8">
        <w:rPr>
          <w:b w:val="0"/>
          <w:noProof/>
          <w:sz w:val="18"/>
        </w:rPr>
        <w:fldChar w:fldCharType="separate"/>
      </w:r>
      <w:r w:rsidRPr="00A970D8">
        <w:rPr>
          <w:b w:val="0"/>
          <w:noProof/>
          <w:sz w:val="18"/>
        </w:rPr>
        <w:t>90</w:t>
      </w:r>
      <w:r w:rsidRPr="00A970D8">
        <w:rPr>
          <w:b w:val="0"/>
          <w:noProof/>
          <w:sz w:val="18"/>
        </w:rPr>
        <w:fldChar w:fldCharType="end"/>
      </w:r>
    </w:p>
    <w:p w14:paraId="40220FB4" w14:textId="2347229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320</w:t>
      </w:r>
      <w:r>
        <w:rPr>
          <w:noProof/>
        </w:rPr>
        <w:noBreakHyphen/>
        <w:t>I</w:t>
      </w:r>
      <w:r w:rsidRPr="00A970D8">
        <w:rPr>
          <w:b w:val="0"/>
          <w:noProof/>
          <w:sz w:val="18"/>
        </w:rPr>
        <w:tab/>
      </w:r>
      <w:r w:rsidRPr="00A970D8">
        <w:rPr>
          <w:b w:val="0"/>
          <w:noProof/>
          <w:sz w:val="18"/>
        </w:rPr>
        <w:fldChar w:fldCharType="begin"/>
      </w:r>
      <w:r w:rsidRPr="00A970D8">
        <w:rPr>
          <w:b w:val="0"/>
          <w:noProof/>
          <w:sz w:val="18"/>
        </w:rPr>
        <w:instrText xml:space="preserve"> PAGEREF _Toc201755635 \h </w:instrText>
      </w:r>
      <w:r w:rsidRPr="00A970D8">
        <w:rPr>
          <w:b w:val="0"/>
          <w:noProof/>
          <w:sz w:val="18"/>
        </w:rPr>
      </w:r>
      <w:r w:rsidRPr="00A970D8">
        <w:rPr>
          <w:b w:val="0"/>
          <w:noProof/>
          <w:sz w:val="18"/>
        </w:rPr>
        <w:fldChar w:fldCharType="separate"/>
      </w:r>
      <w:r w:rsidRPr="00A970D8">
        <w:rPr>
          <w:b w:val="0"/>
          <w:noProof/>
          <w:sz w:val="18"/>
        </w:rPr>
        <w:t>90</w:t>
      </w:r>
      <w:r w:rsidRPr="00A970D8">
        <w:rPr>
          <w:b w:val="0"/>
          <w:noProof/>
          <w:sz w:val="18"/>
        </w:rPr>
        <w:fldChar w:fldCharType="end"/>
      </w:r>
    </w:p>
    <w:p w14:paraId="75C152F7" w14:textId="6F342F2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300</w:t>
      </w:r>
      <w:r>
        <w:rPr>
          <w:noProof/>
        </w:rPr>
        <w:tab/>
        <w:t>What this Subdivision is about</w:t>
      </w:r>
      <w:r w:rsidRPr="00A970D8">
        <w:rPr>
          <w:noProof/>
        </w:rPr>
        <w:tab/>
      </w:r>
      <w:r w:rsidRPr="00A970D8">
        <w:rPr>
          <w:noProof/>
        </w:rPr>
        <w:fldChar w:fldCharType="begin"/>
      </w:r>
      <w:r w:rsidRPr="00A970D8">
        <w:rPr>
          <w:noProof/>
        </w:rPr>
        <w:instrText xml:space="preserve"> PAGEREF _Toc201755636 \h </w:instrText>
      </w:r>
      <w:r w:rsidRPr="00A970D8">
        <w:rPr>
          <w:noProof/>
        </w:rPr>
      </w:r>
      <w:r w:rsidRPr="00A970D8">
        <w:rPr>
          <w:noProof/>
        </w:rPr>
        <w:fldChar w:fldCharType="separate"/>
      </w:r>
      <w:r w:rsidRPr="00A970D8">
        <w:rPr>
          <w:noProof/>
        </w:rPr>
        <w:t>90</w:t>
      </w:r>
      <w:r w:rsidRPr="00A970D8">
        <w:rPr>
          <w:noProof/>
        </w:rPr>
        <w:fldChar w:fldCharType="end"/>
      </w:r>
    </w:p>
    <w:p w14:paraId="1498C11F" w14:textId="7596201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_Toc201755637 \h </w:instrText>
      </w:r>
      <w:r w:rsidRPr="00A970D8">
        <w:rPr>
          <w:b w:val="0"/>
          <w:noProof/>
          <w:sz w:val="18"/>
        </w:rPr>
      </w:r>
      <w:r w:rsidRPr="00A970D8">
        <w:rPr>
          <w:b w:val="0"/>
          <w:noProof/>
          <w:sz w:val="18"/>
        </w:rPr>
        <w:fldChar w:fldCharType="separate"/>
      </w:r>
      <w:r w:rsidRPr="00A970D8">
        <w:rPr>
          <w:b w:val="0"/>
          <w:noProof/>
          <w:sz w:val="18"/>
        </w:rPr>
        <w:t>91</w:t>
      </w:r>
      <w:r w:rsidRPr="00A970D8">
        <w:rPr>
          <w:b w:val="0"/>
          <w:noProof/>
          <w:sz w:val="18"/>
        </w:rPr>
        <w:fldChar w:fldCharType="end"/>
      </w:r>
    </w:p>
    <w:p w14:paraId="4335919C" w14:textId="4C2746C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305</w:t>
      </w:r>
      <w:r>
        <w:rPr>
          <w:noProof/>
        </w:rPr>
        <w:tab/>
        <w:t>When this Subdivision applies</w:t>
      </w:r>
      <w:r w:rsidRPr="00A970D8">
        <w:rPr>
          <w:noProof/>
        </w:rPr>
        <w:tab/>
      </w:r>
      <w:r w:rsidRPr="00A970D8">
        <w:rPr>
          <w:noProof/>
        </w:rPr>
        <w:fldChar w:fldCharType="begin"/>
      </w:r>
      <w:r w:rsidRPr="00A970D8">
        <w:rPr>
          <w:noProof/>
        </w:rPr>
        <w:instrText xml:space="preserve"> PAGEREF _Toc201755638 \h </w:instrText>
      </w:r>
      <w:r w:rsidRPr="00A970D8">
        <w:rPr>
          <w:noProof/>
        </w:rPr>
      </w:r>
      <w:r w:rsidRPr="00A970D8">
        <w:rPr>
          <w:noProof/>
        </w:rPr>
        <w:fldChar w:fldCharType="separate"/>
      </w:r>
      <w:r w:rsidRPr="00A970D8">
        <w:rPr>
          <w:noProof/>
        </w:rPr>
        <w:t>91</w:t>
      </w:r>
      <w:r w:rsidRPr="00A970D8">
        <w:rPr>
          <w:noProof/>
        </w:rPr>
        <w:fldChar w:fldCharType="end"/>
      </w:r>
    </w:p>
    <w:p w14:paraId="791FF538" w14:textId="2EC418F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310</w:t>
      </w:r>
      <w:r>
        <w:rPr>
          <w:noProof/>
        </w:rPr>
        <w:tab/>
        <w:t>Special deductions and amounts of assessable income</w:t>
      </w:r>
      <w:r w:rsidRPr="00A970D8">
        <w:rPr>
          <w:noProof/>
        </w:rPr>
        <w:tab/>
      </w:r>
      <w:r w:rsidRPr="00A970D8">
        <w:rPr>
          <w:noProof/>
        </w:rPr>
        <w:fldChar w:fldCharType="begin"/>
      </w:r>
      <w:r w:rsidRPr="00A970D8">
        <w:rPr>
          <w:noProof/>
        </w:rPr>
        <w:instrText xml:space="preserve"> PAGEREF _Toc201755639 \h </w:instrText>
      </w:r>
      <w:r w:rsidRPr="00A970D8">
        <w:rPr>
          <w:noProof/>
        </w:rPr>
      </w:r>
      <w:r w:rsidRPr="00A970D8">
        <w:rPr>
          <w:noProof/>
        </w:rPr>
        <w:fldChar w:fldCharType="separate"/>
      </w:r>
      <w:r w:rsidRPr="00A970D8">
        <w:rPr>
          <w:noProof/>
        </w:rPr>
        <w:t>91</w:t>
      </w:r>
      <w:r w:rsidRPr="00A970D8">
        <w:rPr>
          <w:noProof/>
        </w:rPr>
        <w:fldChar w:fldCharType="end"/>
      </w:r>
    </w:p>
    <w:p w14:paraId="5A0F6698" w14:textId="42E8F6D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315</w:t>
      </w:r>
      <w:r>
        <w:rPr>
          <w:noProof/>
        </w:rPr>
        <w:tab/>
        <w:t>Complying superannuation asset pool and segregated exempt assets</w:t>
      </w:r>
      <w:r w:rsidRPr="00A970D8">
        <w:rPr>
          <w:noProof/>
        </w:rPr>
        <w:tab/>
      </w:r>
      <w:r w:rsidRPr="00A970D8">
        <w:rPr>
          <w:noProof/>
        </w:rPr>
        <w:fldChar w:fldCharType="begin"/>
      </w:r>
      <w:r w:rsidRPr="00A970D8">
        <w:rPr>
          <w:noProof/>
        </w:rPr>
        <w:instrText xml:space="preserve"> PAGEREF _Toc201755640 \h </w:instrText>
      </w:r>
      <w:r w:rsidRPr="00A970D8">
        <w:rPr>
          <w:noProof/>
        </w:rPr>
      </w:r>
      <w:r w:rsidRPr="00A970D8">
        <w:rPr>
          <w:noProof/>
        </w:rPr>
        <w:fldChar w:fldCharType="separate"/>
      </w:r>
      <w:r w:rsidRPr="00A970D8">
        <w:rPr>
          <w:noProof/>
        </w:rPr>
        <w:t>92</w:t>
      </w:r>
      <w:r w:rsidRPr="00A970D8">
        <w:rPr>
          <w:noProof/>
        </w:rPr>
        <w:fldChar w:fldCharType="end"/>
      </w:r>
    </w:p>
    <w:p w14:paraId="1BDFBBCC" w14:textId="2E9F9E3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320</w:t>
      </w:r>
      <w:r>
        <w:rPr>
          <w:noProof/>
        </w:rPr>
        <w:tab/>
        <w:t>Certain amounts treated as life insurance premiums</w:t>
      </w:r>
      <w:r w:rsidRPr="00A970D8">
        <w:rPr>
          <w:noProof/>
        </w:rPr>
        <w:tab/>
      </w:r>
      <w:r w:rsidRPr="00A970D8">
        <w:rPr>
          <w:noProof/>
        </w:rPr>
        <w:fldChar w:fldCharType="begin"/>
      </w:r>
      <w:r w:rsidRPr="00A970D8">
        <w:rPr>
          <w:noProof/>
        </w:rPr>
        <w:instrText xml:space="preserve"> PAGEREF _Toc201755641 \h </w:instrText>
      </w:r>
      <w:r w:rsidRPr="00A970D8">
        <w:rPr>
          <w:noProof/>
        </w:rPr>
      </w:r>
      <w:r w:rsidRPr="00A970D8">
        <w:rPr>
          <w:noProof/>
        </w:rPr>
        <w:fldChar w:fldCharType="separate"/>
      </w:r>
      <w:r w:rsidRPr="00A970D8">
        <w:rPr>
          <w:noProof/>
        </w:rPr>
        <w:t>92</w:t>
      </w:r>
      <w:r w:rsidRPr="00A970D8">
        <w:rPr>
          <w:noProof/>
        </w:rPr>
        <w:fldChar w:fldCharType="end"/>
      </w:r>
    </w:p>
    <w:p w14:paraId="71344E22" w14:textId="69D0E09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325</w:t>
      </w:r>
      <w:r>
        <w:rPr>
          <w:noProof/>
        </w:rPr>
        <w:tab/>
        <w:t>Friendly societies</w:t>
      </w:r>
      <w:r w:rsidRPr="00A970D8">
        <w:rPr>
          <w:noProof/>
        </w:rPr>
        <w:tab/>
      </w:r>
      <w:r w:rsidRPr="00A970D8">
        <w:rPr>
          <w:noProof/>
        </w:rPr>
        <w:fldChar w:fldCharType="begin"/>
      </w:r>
      <w:r w:rsidRPr="00A970D8">
        <w:rPr>
          <w:noProof/>
        </w:rPr>
        <w:instrText xml:space="preserve"> PAGEREF _Toc201755642 \h </w:instrText>
      </w:r>
      <w:r w:rsidRPr="00A970D8">
        <w:rPr>
          <w:noProof/>
        </w:rPr>
      </w:r>
      <w:r w:rsidRPr="00A970D8">
        <w:rPr>
          <w:noProof/>
        </w:rPr>
        <w:fldChar w:fldCharType="separate"/>
      </w:r>
      <w:r w:rsidRPr="00A970D8">
        <w:rPr>
          <w:noProof/>
        </w:rPr>
        <w:t>92</w:t>
      </w:r>
      <w:r w:rsidRPr="00A970D8">
        <w:rPr>
          <w:noProof/>
        </w:rPr>
        <w:fldChar w:fldCharType="end"/>
      </w:r>
    </w:p>
    <w:p w14:paraId="7EA6640F" w14:textId="2F7F3D7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330</w:t>
      </w:r>
      <w:r>
        <w:rPr>
          <w:noProof/>
        </w:rPr>
        <w:tab/>
        <w:t>Immediate annuities</w:t>
      </w:r>
      <w:r w:rsidRPr="00A970D8">
        <w:rPr>
          <w:noProof/>
        </w:rPr>
        <w:tab/>
      </w:r>
      <w:r w:rsidRPr="00A970D8">
        <w:rPr>
          <w:noProof/>
        </w:rPr>
        <w:fldChar w:fldCharType="begin"/>
      </w:r>
      <w:r w:rsidRPr="00A970D8">
        <w:rPr>
          <w:noProof/>
        </w:rPr>
        <w:instrText xml:space="preserve"> PAGEREF _Toc201755643 \h </w:instrText>
      </w:r>
      <w:r w:rsidRPr="00A970D8">
        <w:rPr>
          <w:noProof/>
        </w:rPr>
      </w:r>
      <w:r w:rsidRPr="00A970D8">
        <w:rPr>
          <w:noProof/>
        </w:rPr>
        <w:fldChar w:fldCharType="separate"/>
      </w:r>
      <w:r w:rsidRPr="00A970D8">
        <w:rPr>
          <w:noProof/>
        </w:rPr>
        <w:t>93</w:t>
      </w:r>
      <w:r w:rsidRPr="00A970D8">
        <w:rPr>
          <w:noProof/>
        </w:rPr>
        <w:fldChar w:fldCharType="end"/>
      </w:r>
    </w:p>
    <w:p w14:paraId="5059A170" w14:textId="6CCCC52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335</w:t>
      </w:r>
      <w:r>
        <w:rPr>
          <w:noProof/>
        </w:rPr>
        <w:tab/>
        <w:t>Parts of assets treated as separate assets</w:t>
      </w:r>
      <w:r w:rsidRPr="00A970D8">
        <w:rPr>
          <w:noProof/>
        </w:rPr>
        <w:tab/>
      </w:r>
      <w:r w:rsidRPr="00A970D8">
        <w:rPr>
          <w:noProof/>
        </w:rPr>
        <w:fldChar w:fldCharType="begin"/>
      </w:r>
      <w:r w:rsidRPr="00A970D8">
        <w:rPr>
          <w:noProof/>
        </w:rPr>
        <w:instrText xml:space="preserve"> PAGEREF _Toc201755644 \h </w:instrText>
      </w:r>
      <w:r w:rsidRPr="00A970D8">
        <w:rPr>
          <w:noProof/>
        </w:rPr>
      </w:r>
      <w:r w:rsidRPr="00A970D8">
        <w:rPr>
          <w:noProof/>
        </w:rPr>
        <w:fldChar w:fldCharType="separate"/>
      </w:r>
      <w:r w:rsidRPr="00A970D8">
        <w:rPr>
          <w:noProof/>
        </w:rPr>
        <w:t>93</w:t>
      </w:r>
      <w:r w:rsidRPr="00A970D8">
        <w:rPr>
          <w:noProof/>
        </w:rPr>
        <w:fldChar w:fldCharType="end"/>
      </w:r>
    </w:p>
    <w:p w14:paraId="1993279F" w14:textId="306938C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340</w:t>
      </w:r>
      <w:r>
        <w:rPr>
          <w:noProof/>
        </w:rPr>
        <w:tab/>
        <w:t>Continuous disability policies</w:t>
      </w:r>
      <w:r w:rsidRPr="00A970D8">
        <w:rPr>
          <w:noProof/>
        </w:rPr>
        <w:tab/>
      </w:r>
      <w:r w:rsidRPr="00A970D8">
        <w:rPr>
          <w:noProof/>
        </w:rPr>
        <w:fldChar w:fldCharType="begin"/>
      </w:r>
      <w:r w:rsidRPr="00A970D8">
        <w:rPr>
          <w:noProof/>
        </w:rPr>
        <w:instrText xml:space="preserve"> PAGEREF _Toc201755645 \h </w:instrText>
      </w:r>
      <w:r w:rsidRPr="00A970D8">
        <w:rPr>
          <w:noProof/>
        </w:rPr>
      </w:r>
      <w:r w:rsidRPr="00A970D8">
        <w:rPr>
          <w:noProof/>
        </w:rPr>
        <w:fldChar w:fldCharType="separate"/>
      </w:r>
      <w:r w:rsidRPr="00A970D8">
        <w:rPr>
          <w:noProof/>
        </w:rPr>
        <w:t>93</w:t>
      </w:r>
      <w:r w:rsidRPr="00A970D8">
        <w:rPr>
          <w:noProof/>
        </w:rPr>
        <w:fldChar w:fldCharType="end"/>
      </w:r>
    </w:p>
    <w:p w14:paraId="3D63C1C0" w14:textId="57B9499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345</w:t>
      </w:r>
      <w:r>
        <w:rPr>
          <w:noProof/>
        </w:rPr>
        <w:tab/>
        <w:t>Exemption of management fees</w:t>
      </w:r>
      <w:r w:rsidRPr="00A970D8">
        <w:rPr>
          <w:noProof/>
        </w:rPr>
        <w:tab/>
      </w:r>
      <w:r w:rsidRPr="00A970D8">
        <w:rPr>
          <w:noProof/>
        </w:rPr>
        <w:fldChar w:fldCharType="begin"/>
      </w:r>
      <w:r w:rsidRPr="00A970D8">
        <w:rPr>
          <w:noProof/>
        </w:rPr>
        <w:instrText xml:space="preserve"> PAGEREF _Toc201755646 \h </w:instrText>
      </w:r>
      <w:r w:rsidRPr="00A970D8">
        <w:rPr>
          <w:noProof/>
        </w:rPr>
      </w:r>
      <w:r w:rsidRPr="00A970D8">
        <w:rPr>
          <w:noProof/>
        </w:rPr>
        <w:fldChar w:fldCharType="separate"/>
      </w:r>
      <w:r w:rsidRPr="00A970D8">
        <w:rPr>
          <w:noProof/>
        </w:rPr>
        <w:t>95</w:t>
      </w:r>
      <w:r w:rsidRPr="00A970D8">
        <w:rPr>
          <w:noProof/>
        </w:rPr>
        <w:fldChar w:fldCharType="end"/>
      </w:r>
    </w:p>
    <w:p w14:paraId="370CA510" w14:textId="4139833C" w:rsidR="00A970D8" w:rsidRDefault="00A970D8" w:rsidP="003B3B69">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321—General insurance companies and companies that self</w:t>
      </w:r>
      <w:r>
        <w:rPr>
          <w:noProof/>
        </w:rPr>
        <w:noBreakHyphen/>
        <w:t>insure in respect of workers’ compensation liabilities</w:t>
      </w:r>
      <w:r w:rsidRPr="00A970D8">
        <w:rPr>
          <w:b w:val="0"/>
          <w:noProof/>
          <w:sz w:val="18"/>
        </w:rPr>
        <w:tab/>
      </w:r>
      <w:r w:rsidRPr="00A970D8">
        <w:rPr>
          <w:b w:val="0"/>
          <w:noProof/>
          <w:sz w:val="18"/>
        </w:rPr>
        <w:fldChar w:fldCharType="begin"/>
      </w:r>
      <w:r w:rsidRPr="00A970D8">
        <w:rPr>
          <w:b w:val="0"/>
          <w:noProof/>
          <w:sz w:val="18"/>
        </w:rPr>
        <w:instrText xml:space="preserve"> PAGEREF _Toc201755647 \h </w:instrText>
      </w:r>
      <w:r w:rsidRPr="00A970D8">
        <w:rPr>
          <w:b w:val="0"/>
          <w:noProof/>
          <w:sz w:val="18"/>
        </w:rPr>
      </w:r>
      <w:r w:rsidRPr="00A970D8">
        <w:rPr>
          <w:b w:val="0"/>
          <w:noProof/>
          <w:sz w:val="18"/>
        </w:rPr>
        <w:fldChar w:fldCharType="separate"/>
      </w:r>
      <w:r w:rsidRPr="00A970D8">
        <w:rPr>
          <w:b w:val="0"/>
          <w:noProof/>
          <w:sz w:val="18"/>
        </w:rPr>
        <w:t>96</w:t>
      </w:r>
      <w:r w:rsidRPr="00A970D8">
        <w:rPr>
          <w:b w:val="0"/>
          <w:noProof/>
          <w:sz w:val="18"/>
        </w:rPr>
        <w:fldChar w:fldCharType="end"/>
      </w:r>
    </w:p>
    <w:p w14:paraId="7B252722" w14:textId="5F3413E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321</w:t>
      </w:r>
      <w:r>
        <w:rPr>
          <w:noProof/>
        </w:rPr>
        <w:noBreakHyphen/>
        <w:t>A—Provision for, and payment of, claims by general insurance companies</w:t>
      </w:r>
      <w:r w:rsidRPr="00A970D8">
        <w:rPr>
          <w:b w:val="0"/>
          <w:noProof/>
          <w:sz w:val="18"/>
        </w:rPr>
        <w:tab/>
      </w:r>
      <w:r w:rsidRPr="00A970D8">
        <w:rPr>
          <w:b w:val="0"/>
          <w:noProof/>
          <w:sz w:val="18"/>
        </w:rPr>
        <w:fldChar w:fldCharType="begin"/>
      </w:r>
      <w:r w:rsidRPr="00A970D8">
        <w:rPr>
          <w:b w:val="0"/>
          <w:noProof/>
          <w:sz w:val="18"/>
        </w:rPr>
        <w:instrText xml:space="preserve"> PAGEREF _Toc201755648 \h </w:instrText>
      </w:r>
      <w:r w:rsidRPr="00A970D8">
        <w:rPr>
          <w:b w:val="0"/>
          <w:noProof/>
          <w:sz w:val="18"/>
        </w:rPr>
      </w:r>
      <w:r w:rsidRPr="00A970D8">
        <w:rPr>
          <w:b w:val="0"/>
          <w:noProof/>
          <w:sz w:val="18"/>
        </w:rPr>
        <w:fldChar w:fldCharType="separate"/>
      </w:r>
      <w:r w:rsidRPr="00A970D8">
        <w:rPr>
          <w:b w:val="0"/>
          <w:noProof/>
          <w:sz w:val="18"/>
        </w:rPr>
        <w:t>96</w:t>
      </w:r>
      <w:r w:rsidRPr="00A970D8">
        <w:rPr>
          <w:b w:val="0"/>
          <w:noProof/>
          <w:sz w:val="18"/>
        </w:rPr>
        <w:fldChar w:fldCharType="end"/>
      </w:r>
    </w:p>
    <w:p w14:paraId="5B5B38C3" w14:textId="00CAEB2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10</w:t>
      </w:r>
      <w:r>
        <w:rPr>
          <w:noProof/>
        </w:rPr>
        <w:tab/>
        <w:t>Assessable income to include amount for reduction in adjusted liability for incurred claims</w:t>
      </w:r>
      <w:r w:rsidRPr="00A970D8">
        <w:rPr>
          <w:noProof/>
        </w:rPr>
        <w:tab/>
      </w:r>
      <w:r w:rsidRPr="00A970D8">
        <w:rPr>
          <w:noProof/>
        </w:rPr>
        <w:fldChar w:fldCharType="begin"/>
      </w:r>
      <w:r w:rsidRPr="00A970D8">
        <w:rPr>
          <w:noProof/>
        </w:rPr>
        <w:instrText xml:space="preserve"> PAGEREF _Toc201755649 \h </w:instrText>
      </w:r>
      <w:r w:rsidRPr="00A970D8">
        <w:rPr>
          <w:noProof/>
        </w:rPr>
      </w:r>
      <w:r w:rsidRPr="00A970D8">
        <w:rPr>
          <w:noProof/>
        </w:rPr>
        <w:fldChar w:fldCharType="separate"/>
      </w:r>
      <w:r w:rsidRPr="00A970D8">
        <w:rPr>
          <w:noProof/>
        </w:rPr>
        <w:t>96</w:t>
      </w:r>
      <w:r w:rsidRPr="00A970D8">
        <w:rPr>
          <w:noProof/>
        </w:rPr>
        <w:fldChar w:fldCharType="end"/>
      </w:r>
    </w:p>
    <w:p w14:paraId="559D82F4" w14:textId="506A36D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15</w:t>
      </w:r>
      <w:r>
        <w:rPr>
          <w:noProof/>
        </w:rPr>
        <w:tab/>
        <w:t>Deduction for increase in adjusted liability for incurred claims</w:t>
      </w:r>
      <w:r w:rsidRPr="00A970D8">
        <w:rPr>
          <w:noProof/>
        </w:rPr>
        <w:tab/>
      </w:r>
      <w:r w:rsidRPr="00A970D8">
        <w:rPr>
          <w:noProof/>
        </w:rPr>
        <w:fldChar w:fldCharType="begin"/>
      </w:r>
      <w:r w:rsidRPr="00A970D8">
        <w:rPr>
          <w:noProof/>
        </w:rPr>
        <w:instrText xml:space="preserve"> PAGEREF _Toc201755650 \h </w:instrText>
      </w:r>
      <w:r w:rsidRPr="00A970D8">
        <w:rPr>
          <w:noProof/>
        </w:rPr>
      </w:r>
      <w:r w:rsidRPr="00A970D8">
        <w:rPr>
          <w:noProof/>
        </w:rPr>
        <w:fldChar w:fldCharType="separate"/>
      </w:r>
      <w:r w:rsidRPr="00A970D8">
        <w:rPr>
          <w:noProof/>
        </w:rPr>
        <w:t>97</w:t>
      </w:r>
      <w:r w:rsidRPr="00A970D8">
        <w:rPr>
          <w:noProof/>
        </w:rPr>
        <w:fldChar w:fldCharType="end"/>
      </w:r>
    </w:p>
    <w:p w14:paraId="16B5BCFC" w14:textId="7F6BAC4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20</w:t>
      </w:r>
      <w:r>
        <w:rPr>
          <w:noProof/>
        </w:rPr>
        <w:tab/>
        <w:t>How the value of adjusted liability for incurred claims is worked out</w:t>
      </w:r>
      <w:r w:rsidRPr="00A970D8">
        <w:rPr>
          <w:noProof/>
        </w:rPr>
        <w:tab/>
      </w:r>
      <w:r w:rsidRPr="00A970D8">
        <w:rPr>
          <w:noProof/>
        </w:rPr>
        <w:fldChar w:fldCharType="begin"/>
      </w:r>
      <w:r w:rsidRPr="00A970D8">
        <w:rPr>
          <w:noProof/>
        </w:rPr>
        <w:instrText xml:space="preserve"> PAGEREF _Toc201755651 \h </w:instrText>
      </w:r>
      <w:r w:rsidRPr="00A970D8">
        <w:rPr>
          <w:noProof/>
        </w:rPr>
      </w:r>
      <w:r w:rsidRPr="00A970D8">
        <w:rPr>
          <w:noProof/>
        </w:rPr>
        <w:fldChar w:fldCharType="separate"/>
      </w:r>
      <w:r w:rsidRPr="00A970D8">
        <w:rPr>
          <w:noProof/>
        </w:rPr>
        <w:t>97</w:t>
      </w:r>
      <w:r w:rsidRPr="00A970D8">
        <w:rPr>
          <w:noProof/>
        </w:rPr>
        <w:fldChar w:fldCharType="end"/>
      </w:r>
    </w:p>
    <w:p w14:paraId="551FCA11" w14:textId="78135AA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25</w:t>
      </w:r>
      <w:r>
        <w:rPr>
          <w:noProof/>
        </w:rPr>
        <w:tab/>
        <w:t>Deduction for claims paid during current year</w:t>
      </w:r>
      <w:r w:rsidRPr="00A970D8">
        <w:rPr>
          <w:noProof/>
        </w:rPr>
        <w:tab/>
      </w:r>
      <w:r w:rsidRPr="00A970D8">
        <w:rPr>
          <w:noProof/>
        </w:rPr>
        <w:fldChar w:fldCharType="begin"/>
      </w:r>
      <w:r w:rsidRPr="00A970D8">
        <w:rPr>
          <w:noProof/>
        </w:rPr>
        <w:instrText xml:space="preserve"> PAGEREF _Toc201755652 \h </w:instrText>
      </w:r>
      <w:r w:rsidRPr="00A970D8">
        <w:rPr>
          <w:noProof/>
        </w:rPr>
      </w:r>
      <w:r w:rsidRPr="00A970D8">
        <w:rPr>
          <w:noProof/>
        </w:rPr>
        <w:fldChar w:fldCharType="separate"/>
      </w:r>
      <w:r w:rsidRPr="00A970D8">
        <w:rPr>
          <w:noProof/>
        </w:rPr>
        <w:t>98</w:t>
      </w:r>
      <w:r w:rsidRPr="00A970D8">
        <w:rPr>
          <w:noProof/>
        </w:rPr>
        <w:fldChar w:fldCharType="end"/>
      </w:r>
    </w:p>
    <w:p w14:paraId="3F97C2B2" w14:textId="732202B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321</w:t>
      </w:r>
      <w:r>
        <w:rPr>
          <w:noProof/>
        </w:rPr>
        <w:noBreakHyphen/>
        <w:t>B—Premium income of general insurance companies</w:t>
      </w:r>
      <w:r w:rsidRPr="00A970D8">
        <w:rPr>
          <w:b w:val="0"/>
          <w:noProof/>
          <w:sz w:val="18"/>
        </w:rPr>
        <w:tab/>
      </w:r>
      <w:r w:rsidRPr="00A970D8">
        <w:rPr>
          <w:b w:val="0"/>
          <w:noProof/>
          <w:sz w:val="18"/>
        </w:rPr>
        <w:fldChar w:fldCharType="begin"/>
      </w:r>
      <w:r w:rsidRPr="00A970D8">
        <w:rPr>
          <w:b w:val="0"/>
          <w:noProof/>
          <w:sz w:val="18"/>
        </w:rPr>
        <w:instrText xml:space="preserve"> PAGEREF _Toc201755653 \h </w:instrText>
      </w:r>
      <w:r w:rsidRPr="00A970D8">
        <w:rPr>
          <w:b w:val="0"/>
          <w:noProof/>
          <w:sz w:val="18"/>
        </w:rPr>
      </w:r>
      <w:r w:rsidRPr="00A970D8">
        <w:rPr>
          <w:b w:val="0"/>
          <w:noProof/>
          <w:sz w:val="18"/>
        </w:rPr>
        <w:fldChar w:fldCharType="separate"/>
      </w:r>
      <w:r w:rsidRPr="00A970D8">
        <w:rPr>
          <w:b w:val="0"/>
          <w:noProof/>
          <w:sz w:val="18"/>
        </w:rPr>
        <w:t>98</w:t>
      </w:r>
      <w:r w:rsidRPr="00A970D8">
        <w:rPr>
          <w:b w:val="0"/>
          <w:noProof/>
          <w:sz w:val="18"/>
        </w:rPr>
        <w:fldChar w:fldCharType="end"/>
      </w:r>
    </w:p>
    <w:p w14:paraId="3C14FC4F" w14:textId="57C1C3E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45</w:t>
      </w:r>
      <w:r>
        <w:rPr>
          <w:noProof/>
        </w:rPr>
        <w:tab/>
        <w:t>Assessable income to include gross premiums</w:t>
      </w:r>
      <w:r w:rsidRPr="00A970D8">
        <w:rPr>
          <w:noProof/>
        </w:rPr>
        <w:tab/>
      </w:r>
      <w:r w:rsidRPr="00A970D8">
        <w:rPr>
          <w:noProof/>
        </w:rPr>
        <w:fldChar w:fldCharType="begin"/>
      </w:r>
      <w:r w:rsidRPr="00A970D8">
        <w:rPr>
          <w:noProof/>
        </w:rPr>
        <w:instrText xml:space="preserve"> PAGEREF _Toc201755654 \h </w:instrText>
      </w:r>
      <w:r w:rsidRPr="00A970D8">
        <w:rPr>
          <w:noProof/>
        </w:rPr>
      </w:r>
      <w:r w:rsidRPr="00A970D8">
        <w:rPr>
          <w:noProof/>
        </w:rPr>
        <w:fldChar w:fldCharType="separate"/>
      </w:r>
      <w:r w:rsidRPr="00A970D8">
        <w:rPr>
          <w:noProof/>
        </w:rPr>
        <w:t>98</w:t>
      </w:r>
      <w:r w:rsidRPr="00A970D8">
        <w:rPr>
          <w:noProof/>
        </w:rPr>
        <w:fldChar w:fldCharType="end"/>
      </w:r>
    </w:p>
    <w:p w14:paraId="0C202DC8" w14:textId="1D7B2C6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50</w:t>
      </w:r>
      <w:r>
        <w:rPr>
          <w:noProof/>
        </w:rPr>
        <w:tab/>
        <w:t>Assessable income to include amount for reduction in adjusted liability for remaining coverage</w:t>
      </w:r>
      <w:r w:rsidRPr="00A970D8">
        <w:rPr>
          <w:noProof/>
        </w:rPr>
        <w:tab/>
      </w:r>
      <w:r w:rsidRPr="00A970D8">
        <w:rPr>
          <w:noProof/>
        </w:rPr>
        <w:fldChar w:fldCharType="begin"/>
      </w:r>
      <w:r w:rsidRPr="00A970D8">
        <w:rPr>
          <w:noProof/>
        </w:rPr>
        <w:instrText xml:space="preserve"> PAGEREF _Toc201755655 \h </w:instrText>
      </w:r>
      <w:r w:rsidRPr="00A970D8">
        <w:rPr>
          <w:noProof/>
        </w:rPr>
      </w:r>
      <w:r w:rsidRPr="00A970D8">
        <w:rPr>
          <w:noProof/>
        </w:rPr>
        <w:fldChar w:fldCharType="separate"/>
      </w:r>
      <w:r w:rsidRPr="00A970D8">
        <w:rPr>
          <w:noProof/>
        </w:rPr>
        <w:t>98</w:t>
      </w:r>
      <w:r w:rsidRPr="00A970D8">
        <w:rPr>
          <w:noProof/>
        </w:rPr>
        <w:fldChar w:fldCharType="end"/>
      </w:r>
    </w:p>
    <w:p w14:paraId="49890548" w14:textId="0ACA673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55</w:t>
      </w:r>
      <w:r>
        <w:rPr>
          <w:noProof/>
        </w:rPr>
        <w:tab/>
        <w:t>Deduction for increase in adjusted liability for remaining coverage</w:t>
      </w:r>
      <w:r w:rsidRPr="00A970D8">
        <w:rPr>
          <w:noProof/>
        </w:rPr>
        <w:tab/>
      </w:r>
      <w:r w:rsidRPr="00A970D8">
        <w:rPr>
          <w:noProof/>
        </w:rPr>
        <w:fldChar w:fldCharType="begin"/>
      </w:r>
      <w:r w:rsidRPr="00A970D8">
        <w:rPr>
          <w:noProof/>
        </w:rPr>
        <w:instrText xml:space="preserve"> PAGEREF _Toc201755656 \h </w:instrText>
      </w:r>
      <w:r w:rsidRPr="00A970D8">
        <w:rPr>
          <w:noProof/>
        </w:rPr>
      </w:r>
      <w:r w:rsidRPr="00A970D8">
        <w:rPr>
          <w:noProof/>
        </w:rPr>
        <w:fldChar w:fldCharType="separate"/>
      </w:r>
      <w:r w:rsidRPr="00A970D8">
        <w:rPr>
          <w:noProof/>
        </w:rPr>
        <w:t>99</w:t>
      </w:r>
      <w:r w:rsidRPr="00A970D8">
        <w:rPr>
          <w:noProof/>
        </w:rPr>
        <w:fldChar w:fldCharType="end"/>
      </w:r>
    </w:p>
    <w:p w14:paraId="289C7AC4" w14:textId="22DED0B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60</w:t>
      </w:r>
      <w:r>
        <w:rPr>
          <w:noProof/>
        </w:rPr>
        <w:tab/>
        <w:t>How the value of adjusted liability for remaining coverage is worked out</w:t>
      </w:r>
      <w:r w:rsidRPr="00A970D8">
        <w:rPr>
          <w:noProof/>
        </w:rPr>
        <w:tab/>
      </w:r>
      <w:r w:rsidRPr="00A970D8">
        <w:rPr>
          <w:noProof/>
        </w:rPr>
        <w:fldChar w:fldCharType="begin"/>
      </w:r>
      <w:r w:rsidRPr="00A970D8">
        <w:rPr>
          <w:noProof/>
        </w:rPr>
        <w:instrText xml:space="preserve"> PAGEREF _Toc201755657 \h </w:instrText>
      </w:r>
      <w:r w:rsidRPr="00A970D8">
        <w:rPr>
          <w:noProof/>
        </w:rPr>
      </w:r>
      <w:r w:rsidRPr="00A970D8">
        <w:rPr>
          <w:noProof/>
        </w:rPr>
        <w:fldChar w:fldCharType="separate"/>
      </w:r>
      <w:r w:rsidRPr="00A970D8">
        <w:rPr>
          <w:noProof/>
        </w:rPr>
        <w:t>99</w:t>
      </w:r>
      <w:r w:rsidRPr="00A970D8">
        <w:rPr>
          <w:noProof/>
        </w:rPr>
        <w:fldChar w:fldCharType="end"/>
      </w:r>
    </w:p>
    <w:p w14:paraId="161E825A" w14:textId="47F0630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321</w:t>
      </w:r>
      <w:r>
        <w:rPr>
          <w:noProof/>
        </w:rPr>
        <w:noBreakHyphen/>
        <w:t>C—Companies that self</w:t>
      </w:r>
      <w:r>
        <w:rPr>
          <w:noProof/>
        </w:rPr>
        <w:noBreakHyphen/>
        <w:t>insure in respect of workers’ compensation liabilities</w:t>
      </w:r>
      <w:r w:rsidRPr="00A970D8">
        <w:rPr>
          <w:b w:val="0"/>
          <w:noProof/>
          <w:sz w:val="18"/>
        </w:rPr>
        <w:tab/>
      </w:r>
      <w:r w:rsidRPr="00A970D8">
        <w:rPr>
          <w:b w:val="0"/>
          <w:noProof/>
          <w:sz w:val="18"/>
        </w:rPr>
        <w:fldChar w:fldCharType="begin"/>
      </w:r>
      <w:r w:rsidRPr="00A970D8">
        <w:rPr>
          <w:b w:val="0"/>
          <w:noProof/>
          <w:sz w:val="18"/>
        </w:rPr>
        <w:instrText xml:space="preserve"> PAGEREF _Toc201755658 \h </w:instrText>
      </w:r>
      <w:r w:rsidRPr="00A970D8">
        <w:rPr>
          <w:b w:val="0"/>
          <w:noProof/>
          <w:sz w:val="18"/>
        </w:rPr>
      </w:r>
      <w:r w:rsidRPr="00A970D8">
        <w:rPr>
          <w:b w:val="0"/>
          <w:noProof/>
          <w:sz w:val="18"/>
        </w:rPr>
        <w:fldChar w:fldCharType="separate"/>
      </w:r>
      <w:r w:rsidRPr="00A970D8">
        <w:rPr>
          <w:b w:val="0"/>
          <w:noProof/>
          <w:sz w:val="18"/>
        </w:rPr>
        <w:t>100</w:t>
      </w:r>
      <w:r w:rsidRPr="00A970D8">
        <w:rPr>
          <w:b w:val="0"/>
          <w:noProof/>
          <w:sz w:val="18"/>
        </w:rPr>
        <w:fldChar w:fldCharType="end"/>
      </w:r>
    </w:p>
    <w:p w14:paraId="2B7B85AC" w14:textId="7AA720C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80</w:t>
      </w:r>
      <w:r>
        <w:rPr>
          <w:noProof/>
        </w:rPr>
        <w:tab/>
        <w:t>Assessable income to include amount for reduction in outstanding claims liability</w:t>
      </w:r>
      <w:r w:rsidRPr="00A970D8">
        <w:rPr>
          <w:noProof/>
        </w:rPr>
        <w:tab/>
      </w:r>
      <w:r w:rsidRPr="00A970D8">
        <w:rPr>
          <w:noProof/>
        </w:rPr>
        <w:fldChar w:fldCharType="begin"/>
      </w:r>
      <w:r w:rsidRPr="00A970D8">
        <w:rPr>
          <w:noProof/>
        </w:rPr>
        <w:instrText xml:space="preserve"> PAGEREF _Toc201755659 \h </w:instrText>
      </w:r>
      <w:r w:rsidRPr="00A970D8">
        <w:rPr>
          <w:noProof/>
        </w:rPr>
      </w:r>
      <w:r w:rsidRPr="00A970D8">
        <w:rPr>
          <w:noProof/>
        </w:rPr>
        <w:fldChar w:fldCharType="separate"/>
      </w:r>
      <w:r w:rsidRPr="00A970D8">
        <w:rPr>
          <w:noProof/>
        </w:rPr>
        <w:t>100</w:t>
      </w:r>
      <w:r w:rsidRPr="00A970D8">
        <w:rPr>
          <w:noProof/>
        </w:rPr>
        <w:fldChar w:fldCharType="end"/>
      </w:r>
    </w:p>
    <w:p w14:paraId="3CC3DC32" w14:textId="74E6295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85</w:t>
      </w:r>
      <w:r>
        <w:rPr>
          <w:noProof/>
        </w:rPr>
        <w:tab/>
        <w:t>Deduction for outstanding claims liability</w:t>
      </w:r>
      <w:r w:rsidRPr="00A970D8">
        <w:rPr>
          <w:noProof/>
        </w:rPr>
        <w:tab/>
      </w:r>
      <w:r w:rsidRPr="00A970D8">
        <w:rPr>
          <w:noProof/>
        </w:rPr>
        <w:fldChar w:fldCharType="begin"/>
      </w:r>
      <w:r w:rsidRPr="00A970D8">
        <w:rPr>
          <w:noProof/>
        </w:rPr>
        <w:instrText xml:space="preserve"> PAGEREF _Toc201755660 \h </w:instrText>
      </w:r>
      <w:r w:rsidRPr="00A970D8">
        <w:rPr>
          <w:noProof/>
        </w:rPr>
      </w:r>
      <w:r w:rsidRPr="00A970D8">
        <w:rPr>
          <w:noProof/>
        </w:rPr>
        <w:fldChar w:fldCharType="separate"/>
      </w:r>
      <w:r w:rsidRPr="00A970D8">
        <w:rPr>
          <w:noProof/>
        </w:rPr>
        <w:t>101</w:t>
      </w:r>
      <w:r w:rsidRPr="00A970D8">
        <w:rPr>
          <w:noProof/>
        </w:rPr>
        <w:fldChar w:fldCharType="end"/>
      </w:r>
    </w:p>
    <w:p w14:paraId="40E3334B" w14:textId="192C786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90</w:t>
      </w:r>
      <w:r>
        <w:rPr>
          <w:noProof/>
        </w:rPr>
        <w:tab/>
        <w:t>How value of outstanding claims liability is worked out</w:t>
      </w:r>
      <w:r w:rsidRPr="00A970D8">
        <w:rPr>
          <w:noProof/>
        </w:rPr>
        <w:tab/>
      </w:r>
      <w:r w:rsidRPr="00A970D8">
        <w:rPr>
          <w:noProof/>
        </w:rPr>
        <w:fldChar w:fldCharType="begin"/>
      </w:r>
      <w:r w:rsidRPr="00A970D8">
        <w:rPr>
          <w:noProof/>
        </w:rPr>
        <w:instrText xml:space="preserve"> PAGEREF _Toc201755661 \h </w:instrText>
      </w:r>
      <w:r w:rsidRPr="00A970D8">
        <w:rPr>
          <w:noProof/>
        </w:rPr>
      </w:r>
      <w:r w:rsidRPr="00A970D8">
        <w:rPr>
          <w:noProof/>
        </w:rPr>
        <w:fldChar w:fldCharType="separate"/>
      </w:r>
      <w:r w:rsidRPr="00A970D8">
        <w:rPr>
          <w:noProof/>
        </w:rPr>
        <w:t>101</w:t>
      </w:r>
      <w:r w:rsidRPr="00A970D8">
        <w:rPr>
          <w:noProof/>
        </w:rPr>
        <w:fldChar w:fldCharType="end"/>
      </w:r>
    </w:p>
    <w:p w14:paraId="6733A8DF" w14:textId="4379C36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321</w:t>
      </w:r>
      <w:r>
        <w:rPr>
          <w:noProof/>
        </w:rPr>
        <w:noBreakHyphen/>
        <w:t>95</w:t>
      </w:r>
      <w:r>
        <w:rPr>
          <w:noProof/>
        </w:rPr>
        <w:tab/>
        <w:t>Deductions for claims paid during current year</w:t>
      </w:r>
      <w:r w:rsidRPr="00A970D8">
        <w:rPr>
          <w:noProof/>
        </w:rPr>
        <w:tab/>
      </w:r>
      <w:r w:rsidRPr="00A970D8">
        <w:rPr>
          <w:noProof/>
        </w:rPr>
        <w:fldChar w:fldCharType="begin"/>
      </w:r>
      <w:r w:rsidRPr="00A970D8">
        <w:rPr>
          <w:noProof/>
        </w:rPr>
        <w:instrText xml:space="preserve"> PAGEREF _Toc201755662 \h </w:instrText>
      </w:r>
      <w:r w:rsidRPr="00A970D8">
        <w:rPr>
          <w:noProof/>
        </w:rPr>
      </w:r>
      <w:r w:rsidRPr="00A970D8">
        <w:rPr>
          <w:noProof/>
        </w:rPr>
        <w:fldChar w:fldCharType="separate"/>
      </w:r>
      <w:r w:rsidRPr="00A970D8">
        <w:rPr>
          <w:noProof/>
        </w:rPr>
        <w:t>102</w:t>
      </w:r>
      <w:r w:rsidRPr="00A970D8">
        <w:rPr>
          <w:noProof/>
        </w:rPr>
        <w:fldChar w:fldCharType="end"/>
      </w:r>
    </w:p>
    <w:p w14:paraId="43E2710B" w14:textId="09AB7A6F"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322—Assistance for policyholders with insolvent general insurers</w:t>
      </w:r>
      <w:r w:rsidRPr="00A970D8">
        <w:rPr>
          <w:b w:val="0"/>
          <w:noProof/>
          <w:sz w:val="18"/>
        </w:rPr>
        <w:tab/>
      </w:r>
      <w:r w:rsidRPr="00A970D8">
        <w:rPr>
          <w:b w:val="0"/>
          <w:noProof/>
          <w:sz w:val="18"/>
        </w:rPr>
        <w:fldChar w:fldCharType="begin"/>
      </w:r>
      <w:r w:rsidRPr="00A970D8">
        <w:rPr>
          <w:b w:val="0"/>
          <w:noProof/>
          <w:sz w:val="18"/>
        </w:rPr>
        <w:instrText xml:space="preserve"> PAGEREF _Toc201755663 \h </w:instrText>
      </w:r>
      <w:r w:rsidRPr="00A970D8">
        <w:rPr>
          <w:b w:val="0"/>
          <w:noProof/>
          <w:sz w:val="18"/>
        </w:rPr>
      </w:r>
      <w:r w:rsidRPr="00A970D8">
        <w:rPr>
          <w:b w:val="0"/>
          <w:noProof/>
          <w:sz w:val="18"/>
        </w:rPr>
        <w:fldChar w:fldCharType="separate"/>
      </w:r>
      <w:r w:rsidRPr="00A970D8">
        <w:rPr>
          <w:b w:val="0"/>
          <w:noProof/>
          <w:sz w:val="18"/>
        </w:rPr>
        <w:t>103</w:t>
      </w:r>
      <w:r w:rsidRPr="00A970D8">
        <w:rPr>
          <w:b w:val="0"/>
          <w:noProof/>
          <w:sz w:val="18"/>
        </w:rPr>
        <w:fldChar w:fldCharType="end"/>
      </w:r>
    </w:p>
    <w:p w14:paraId="61177A67" w14:textId="3CDF5D3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322</w:t>
      </w:r>
      <w:r>
        <w:rPr>
          <w:noProof/>
        </w:rPr>
        <w:tab/>
      </w:r>
      <w:r w:rsidRPr="00A970D8">
        <w:rPr>
          <w:b w:val="0"/>
          <w:noProof/>
          <w:sz w:val="18"/>
        </w:rPr>
        <w:fldChar w:fldCharType="begin"/>
      </w:r>
      <w:r w:rsidRPr="00A970D8">
        <w:rPr>
          <w:b w:val="0"/>
          <w:noProof/>
          <w:sz w:val="18"/>
        </w:rPr>
        <w:instrText xml:space="preserve"> PAGEREF _Toc201755664 \h </w:instrText>
      </w:r>
      <w:r w:rsidRPr="00A970D8">
        <w:rPr>
          <w:b w:val="0"/>
          <w:noProof/>
          <w:sz w:val="18"/>
        </w:rPr>
      </w:r>
      <w:r w:rsidRPr="00A970D8">
        <w:rPr>
          <w:b w:val="0"/>
          <w:noProof/>
          <w:sz w:val="18"/>
        </w:rPr>
        <w:fldChar w:fldCharType="separate"/>
      </w:r>
      <w:r w:rsidRPr="00A970D8">
        <w:rPr>
          <w:b w:val="0"/>
          <w:noProof/>
          <w:sz w:val="18"/>
        </w:rPr>
        <w:t>103</w:t>
      </w:r>
      <w:r w:rsidRPr="00A970D8">
        <w:rPr>
          <w:b w:val="0"/>
          <w:noProof/>
          <w:sz w:val="18"/>
        </w:rPr>
        <w:fldChar w:fldCharType="end"/>
      </w:r>
    </w:p>
    <w:p w14:paraId="5CBF9F3A" w14:textId="0690157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_Toc201755665 \h </w:instrText>
      </w:r>
      <w:r w:rsidRPr="00A970D8">
        <w:rPr>
          <w:noProof/>
        </w:rPr>
      </w:r>
      <w:r w:rsidRPr="00A970D8">
        <w:rPr>
          <w:noProof/>
        </w:rPr>
        <w:fldChar w:fldCharType="separate"/>
      </w:r>
      <w:r w:rsidRPr="00A970D8">
        <w:rPr>
          <w:noProof/>
        </w:rPr>
        <w:t>103</w:t>
      </w:r>
      <w:r w:rsidRPr="00A970D8">
        <w:rPr>
          <w:noProof/>
        </w:rPr>
        <w:fldChar w:fldCharType="end"/>
      </w:r>
    </w:p>
    <w:p w14:paraId="3E4C5DCB" w14:textId="6625019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322</w:t>
      </w:r>
      <w:r>
        <w:rPr>
          <w:noProof/>
        </w:rPr>
        <w:noBreakHyphen/>
        <w:t>A—HIH rescue package</w:t>
      </w:r>
      <w:r w:rsidRPr="00A970D8">
        <w:rPr>
          <w:b w:val="0"/>
          <w:noProof/>
          <w:sz w:val="18"/>
        </w:rPr>
        <w:tab/>
      </w:r>
      <w:r w:rsidRPr="00A970D8">
        <w:rPr>
          <w:b w:val="0"/>
          <w:noProof/>
          <w:sz w:val="18"/>
        </w:rPr>
        <w:fldChar w:fldCharType="begin"/>
      </w:r>
      <w:r w:rsidRPr="00A970D8">
        <w:rPr>
          <w:b w:val="0"/>
          <w:noProof/>
          <w:sz w:val="18"/>
        </w:rPr>
        <w:instrText xml:space="preserve"> PAGEREF _Toc201755666 \h </w:instrText>
      </w:r>
      <w:r w:rsidRPr="00A970D8">
        <w:rPr>
          <w:b w:val="0"/>
          <w:noProof/>
          <w:sz w:val="18"/>
        </w:rPr>
      </w:r>
      <w:r w:rsidRPr="00A970D8">
        <w:rPr>
          <w:b w:val="0"/>
          <w:noProof/>
          <w:sz w:val="18"/>
        </w:rPr>
        <w:fldChar w:fldCharType="separate"/>
      </w:r>
      <w:r w:rsidRPr="00A970D8">
        <w:rPr>
          <w:b w:val="0"/>
          <w:noProof/>
          <w:sz w:val="18"/>
        </w:rPr>
        <w:t>103</w:t>
      </w:r>
      <w:r w:rsidRPr="00A970D8">
        <w:rPr>
          <w:b w:val="0"/>
          <w:noProof/>
          <w:sz w:val="18"/>
        </w:rPr>
        <w:fldChar w:fldCharType="end"/>
      </w:r>
    </w:p>
    <w:p w14:paraId="12B719E7" w14:textId="19736F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5</w:t>
      </w:r>
      <w:r>
        <w:rPr>
          <w:noProof/>
        </w:rPr>
        <w:tab/>
        <w:t>Rescue payments treated as insurance payments by HIH</w:t>
      </w:r>
      <w:r w:rsidRPr="00A970D8">
        <w:rPr>
          <w:noProof/>
        </w:rPr>
        <w:tab/>
      </w:r>
      <w:r w:rsidRPr="00A970D8">
        <w:rPr>
          <w:noProof/>
        </w:rPr>
        <w:fldChar w:fldCharType="begin"/>
      </w:r>
      <w:r w:rsidRPr="00A970D8">
        <w:rPr>
          <w:noProof/>
        </w:rPr>
        <w:instrText xml:space="preserve"> PAGEREF _Toc201755667 \h </w:instrText>
      </w:r>
      <w:r w:rsidRPr="00A970D8">
        <w:rPr>
          <w:noProof/>
        </w:rPr>
      </w:r>
      <w:r w:rsidRPr="00A970D8">
        <w:rPr>
          <w:noProof/>
        </w:rPr>
        <w:fldChar w:fldCharType="separate"/>
      </w:r>
      <w:r w:rsidRPr="00A970D8">
        <w:rPr>
          <w:noProof/>
        </w:rPr>
        <w:t>103</w:t>
      </w:r>
      <w:r w:rsidRPr="00A970D8">
        <w:rPr>
          <w:noProof/>
        </w:rPr>
        <w:fldChar w:fldCharType="end"/>
      </w:r>
    </w:p>
    <w:p w14:paraId="15696EA4" w14:textId="08FF5DD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10</w:t>
      </w:r>
      <w:r>
        <w:rPr>
          <w:noProof/>
        </w:rPr>
        <w:tab/>
        <w:t>HIH Trust exempt from tax</w:t>
      </w:r>
      <w:r w:rsidRPr="00A970D8">
        <w:rPr>
          <w:noProof/>
        </w:rPr>
        <w:tab/>
      </w:r>
      <w:r w:rsidRPr="00A970D8">
        <w:rPr>
          <w:noProof/>
        </w:rPr>
        <w:fldChar w:fldCharType="begin"/>
      </w:r>
      <w:r w:rsidRPr="00A970D8">
        <w:rPr>
          <w:noProof/>
        </w:rPr>
        <w:instrText xml:space="preserve"> PAGEREF _Toc201755668 \h </w:instrText>
      </w:r>
      <w:r w:rsidRPr="00A970D8">
        <w:rPr>
          <w:noProof/>
        </w:rPr>
      </w:r>
      <w:r w:rsidRPr="00A970D8">
        <w:rPr>
          <w:noProof/>
        </w:rPr>
        <w:fldChar w:fldCharType="separate"/>
      </w:r>
      <w:r w:rsidRPr="00A970D8">
        <w:rPr>
          <w:noProof/>
        </w:rPr>
        <w:t>104</w:t>
      </w:r>
      <w:r w:rsidRPr="00A970D8">
        <w:rPr>
          <w:noProof/>
        </w:rPr>
        <w:fldChar w:fldCharType="end"/>
      </w:r>
    </w:p>
    <w:p w14:paraId="08C63424" w14:textId="7A3B428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15</w:t>
      </w:r>
      <w:r>
        <w:rPr>
          <w:noProof/>
        </w:rPr>
        <w:tab/>
        <w:t>Certain capital gains and capital losses disregarded</w:t>
      </w:r>
      <w:r w:rsidRPr="00A970D8">
        <w:rPr>
          <w:noProof/>
        </w:rPr>
        <w:tab/>
      </w:r>
      <w:r w:rsidRPr="00A970D8">
        <w:rPr>
          <w:noProof/>
        </w:rPr>
        <w:fldChar w:fldCharType="begin"/>
      </w:r>
      <w:r w:rsidRPr="00A970D8">
        <w:rPr>
          <w:noProof/>
        </w:rPr>
        <w:instrText xml:space="preserve"> PAGEREF _Toc201755669 \h </w:instrText>
      </w:r>
      <w:r w:rsidRPr="00A970D8">
        <w:rPr>
          <w:noProof/>
        </w:rPr>
      </w:r>
      <w:r w:rsidRPr="00A970D8">
        <w:rPr>
          <w:noProof/>
        </w:rPr>
        <w:fldChar w:fldCharType="separate"/>
      </w:r>
      <w:r w:rsidRPr="00A970D8">
        <w:rPr>
          <w:noProof/>
        </w:rPr>
        <w:t>104</w:t>
      </w:r>
      <w:r w:rsidRPr="00A970D8">
        <w:rPr>
          <w:noProof/>
        </w:rPr>
        <w:fldChar w:fldCharType="end"/>
      </w:r>
    </w:p>
    <w:p w14:paraId="36CB0326" w14:textId="7893D89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322</w:t>
      </w:r>
      <w:r>
        <w:rPr>
          <w:noProof/>
        </w:rPr>
        <w:noBreakHyphen/>
        <w:t>B—Tax treatment of entitlements under financial claims scheme</w:t>
      </w:r>
      <w:r w:rsidRPr="00A970D8">
        <w:rPr>
          <w:b w:val="0"/>
          <w:noProof/>
          <w:sz w:val="18"/>
        </w:rPr>
        <w:tab/>
      </w:r>
      <w:r w:rsidRPr="00A970D8">
        <w:rPr>
          <w:b w:val="0"/>
          <w:noProof/>
          <w:sz w:val="18"/>
        </w:rPr>
        <w:fldChar w:fldCharType="begin"/>
      </w:r>
      <w:r w:rsidRPr="00A970D8">
        <w:rPr>
          <w:b w:val="0"/>
          <w:noProof/>
          <w:sz w:val="18"/>
        </w:rPr>
        <w:instrText xml:space="preserve"> PAGEREF _Toc201755670 \h </w:instrText>
      </w:r>
      <w:r w:rsidRPr="00A970D8">
        <w:rPr>
          <w:b w:val="0"/>
          <w:noProof/>
          <w:sz w:val="18"/>
        </w:rPr>
      </w:r>
      <w:r w:rsidRPr="00A970D8">
        <w:rPr>
          <w:b w:val="0"/>
          <w:noProof/>
          <w:sz w:val="18"/>
        </w:rPr>
        <w:fldChar w:fldCharType="separate"/>
      </w:r>
      <w:r w:rsidRPr="00A970D8">
        <w:rPr>
          <w:b w:val="0"/>
          <w:noProof/>
          <w:sz w:val="18"/>
        </w:rPr>
        <w:t>104</w:t>
      </w:r>
      <w:r w:rsidRPr="00A970D8">
        <w:rPr>
          <w:b w:val="0"/>
          <w:noProof/>
          <w:sz w:val="18"/>
        </w:rPr>
        <w:fldChar w:fldCharType="end"/>
      </w:r>
    </w:p>
    <w:p w14:paraId="254499E1" w14:textId="0611BEA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322</w:t>
      </w:r>
      <w:r>
        <w:rPr>
          <w:noProof/>
        </w:rPr>
        <w:noBreakHyphen/>
        <w:t>B</w:t>
      </w:r>
      <w:r w:rsidRPr="00A970D8">
        <w:rPr>
          <w:b w:val="0"/>
          <w:noProof/>
          <w:sz w:val="18"/>
        </w:rPr>
        <w:tab/>
      </w:r>
      <w:r w:rsidRPr="00A970D8">
        <w:rPr>
          <w:b w:val="0"/>
          <w:noProof/>
          <w:sz w:val="18"/>
        </w:rPr>
        <w:fldChar w:fldCharType="begin"/>
      </w:r>
      <w:r w:rsidRPr="00A970D8">
        <w:rPr>
          <w:b w:val="0"/>
          <w:noProof/>
          <w:sz w:val="18"/>
        </w:rPr>
        <w:instrText xml:space="preserve"> PAGEREF _Toc201755671 \h </w:instrText>
      </w:r>
      <w:r w:rsidRPr="00A970D8">
        <w:rPr>
          <w:b w:val="0"/>
          <w:noProof/>
          <w:sz w:val="18"/>
        </w:rPr>
      </w:r>
      <w:r w:rsidRPr="00A970D8">
        <w:rPr>
          <w:b w:val="0"/>
          <w:noProof/>
          <w:sz w:val="18"/>
        </w:rPr>
        <w:fldChar w:fldCharType="separate"/>
      </w:r>
      <w:r w:rsidRPr="00A970D8">
        <w:rPr>
          <w:b w:val="0"/>
          <w:noProof/>
          <w:sz w:val="18"/>
        </w:rPr>
        <w:t>104</w:t>
      </w:r>
      <w:r w:rsidRPr="00A970D8">
        <w:rPr>
          <w:b w:val="0"/>
          <w:noProof/>
          <w:sz w:val="18"/>
        </w:rPr>
        <w:fldChar w:fldCharType="end"/>
      </w:r>
    </w:p>
    <w:p w14:paraId="53D014BE" w14:textId="6CE3778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20</w:t>
      </w:r>
      <w:r>
        <w:rPr>
          <w:noProof/>
        </w:rPr>
        <w:tab/>
        <w:t>What this Subdivision is about</w:t>
      </w:r>
      <w:r w:rsidRPr="00A970D8">
        <w:rPr>
          <w:noProof/>
        </w:rPr>
        <w:tab/>
      </w:r>
      <w:r w:rsidRPr="00A970D8">
        <w:rPr>
          <w:noProof/>
        </w:rPr>
        <w:fldChar w:fldCharType="begin"/>
      </w:r>
      <w:r w:rsidRPr="00A970D8">
        <w:rPr>
          <w:noProof/>
        </w:rPr>
        <w:instrText xml:space="preserve"> PAGEREF _Toc201755672 \h </w:instrText>
      </w:r>
      <w:r w:rsidRPr="00A970D8">
        <w:rPr>
          <w:noProof/>
        </w:rPr>
      </w:r>
      <w:r w:rsidRPr="00A970D8">
        <w:rPr>
          <w:noProof/>
        </w:rPr>
        <w:fldChar w:fldCharType="separate"/>
      </w:r>
      <w:r w:rsidRPr="00A970D8">
        <w:rPr>
          <w:noProof/>
        </w:rPr>
        <w:t>104</w:t>
      </w:r>
      <w:r w:rsidRPr="00A970D8">
        <w:rPr>
          <w:noProof/>
        </w:rPr>
        <w:fldChar w:fldCharType="end"/>
      </w:r>
    </w:p>
    <w:p w14:paraId="70B8AC37" w14:textId="16CAB53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_Toc201755673 \h </w:instrText>
      </w:r>
      <w:r w:rsidRPr="00A970D8">
        <w:rPr>
          <w:b w:val="0"/>
          <w:noProof/>
          <w:sz w:val="18"/>
        </w:rPr>
      </w:r>
      <w:r w:rsidRPr="00A970D8">
        <w:rPr>
          <w:b w:val="0"/>
          <w:noProof/>
          <w:sz w:val="18"/>
        </w:rPr>
        <w:fldChar w:fldCharType="separate"/>
      </w:r>
      <w:r w:rsidRPr="00A970D8">
        <w:rPr>
          <w:b w:val="0"/>
          <w:noProof/>
          <w:sz w:val="18"/>
        </w:rPr>
        <w:t>105</w:t>
      </w:r>
      <w:r w:rsidRPr="00A970D8">
        <w:rPr>
          <w:b w:val="0"/>
          <w:noProof/>
          <w:sz w:val="18"/>
        </w:rPr>
        <w:fldChar w:fldCharType="end"/>
      </w:r>
    </w:p>
    <w:p w14:paraId="77B3A919" w14:textId="41A547B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25</w:t>
      </w:r>
      <w:r>
        <w:rPr>
          <w:noProof/>
        </w:rPr>
        <w:tab/>
        <w:t>Payment of entitlement under financial claims scheme treated as payment from insurer</w:t>
      </w:r>
      <w:r w:rsidRPr="00A970D8">
        <w:rPr>
          <w:noProof/>
        </w:rPr>
        <w:tab/>
      </w:r>
      <w:r w:rsidRPr="00A970D8">
        <w:rPr>
          <w:noProof/>
        </w:rPr>
        <w:fldChar w:fldCharType="begin"/>
      </w:r>
      <w:r w:rsidRPr="00A970D8">
        <w:rPr>
          <w:noProof/>
        </w:rPr>
        <w:instrText xml:space="preserve"> PAGEREF _Toc201755674 \h </w:instrText>
      </w:r>
      <w:r w:rsidRPr="00A970D8">
        <w:rPr>
          <w:noProof/>
        </w:rPr>
      </w:r>
      <w:r w:rsidRPr="00A970D8">
        <w:rPr>
          <w:noProof/>
        </w:rPr>
        <w:fldChar w:fldCharType="separate"/>
      </w:r>
      <w:r w:rsidRPr="00A970D8">
        <w:rPr>
          <w:noProof/>
        </w:rPr>
        <w:t>105</w:t>
      </w:r>
      <w:r w:rsidRPr="00A970D8">
        <w:rPr>
          <w:noProof/>
        </w:rPr>
        <w:fldChar w:fldCharType="end"/>
      </w:r>
    </w:p>
    <w:p w14:paraId="426B0C4F" w14:textId="52D9A5E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30</w:t>
      </w:r>
      <w:r>
        <w:rPr>
          <w:noProof/>
        </w:rPr>
        <w:tab/>
        <w:t>Disposal of rights against insurer to APRA and meeting of financial claims scheme entitlement have no CGT effects</w:t>
      </w:r>
      <w:r w:rsidRPr="00A970D8">
        <w:rPr>
          <w:noProof/>
        </w:rPr>
        <w:tab/>
      </w:r>
      <w:r w:rsidRPr="00A970D8">
        <w:rPr>
          <w:noProof/>
        </w:rPr>
        <w:fldChar w:fldCharType="begin"/>
      </w:r>
      <w:r w:rsidRPr="00A970D8">
        <w:rPr>
          <w:noProof/>
        </w:rPr>
        <w:instrText xml:space="preserve"> PAGEREF _Toc201755675 \h </w:instrText>
      </w:r>
      <w:r w:rsidRPr="00A970D8">
        <w:rPr>
          <w:noProof/>
        </w:rPr>
      </w:r>
      <w:r w:rsidRPr="00A970D8">
        <w:rPr>
          <w:noProof/>
        </w:rPr>
        <w:fldChar w:fldCharType="separate"/>
      </w:r>
      <w:r w:rsidRPr="00A970D8">
        <w:rPr>
          <w:noProof/>
        </w:rPr>
        <w:t>105</w:t>
      </w:r>
      <w:r w:rsidRPr="00A970D8">
        <w:rPr>
          <w:noProof/>
        </w:rPr>
        <w:fldChar w:fldCharType="end"/>
      </w:r>
    </w:p>
    <w:p w14:paraId="1FC3FFA7" w14:textId="716D5E2F" w:rsidR="00A970D8" w:rsidRDefault="00A970D8">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45—Rules for particular industries and occupations</w:t>
      </w:r>
      <w:r w:rsidRPr="00A970D8">
        <w:rPr>
          <w:b w:val="0"/>
          <w:noProof/>
          <w:sz w:val="18"/>
        </w:rPr>
        <w:tab/>
      </w:r>
      <w:r w:rsidRPr="00A970D8">
        <w:rPr>
          <w:b w:val="0"/>
          <w:noProof/>
          <w:sz w:val="18"/>
        </w:rPr>
        <w:fldChar w:fldCharType="begin"/>
      </w:r>
      <w:r w:rsidRPr="00A970D8">
        <w:rPr>
          <w:b w:val="0"/>
          <w:noProof/>
          <w:sz w:val="18"/>
        </w:rPr>
        <w:instrText xml:space="preserve"> PAGEREF _Toc201755676 \h </w:instrText>
      </w:r>
      <w:r w:rsidRPr="00A970D8">
        <w:rPr>
          <w:b w:val="0"/>
          <w:noProof/>
          <w:sz w:val="18"/>
        </w:rPr>
      </w:r>
      <w:r w:rsidRPr="00A970D8">
        <w:rPr>
          <w:b w:val="0"/>
          <w:noProof/>
          <w:sz w:val="18"/>
        </w:rPr>
        <w:fldChar w:fldCharType="separate"/>
      </w:r>
      <w:r w:rsidRPr="00A970D8">
        <w:rPr>
          <w:b w:val="0"/>
          <w:noProof/>
          <w:sz w:val="18"/>
        </w:rPr>
        <w:t>107</w:t>
      </w:r>
      <w:r w:rsidRPr="00A970D8">
        <w:rPr>
          <w:b w:val="0"/>
          <w:noProof/>
          <w:sz w:val="18"/>
        </w:rPr>
        <w:fldChar w:fldCharType="end"/>
      </w:r>
    </w:p>
    <w:p w14:paraId="3D33720D" w14:textId="12082836"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328—Small business entities</w:t>
      </w:r>
      <w:r w:rsidRPr="00A970D8">
        <w:rPr>
          <w:b w:val="0"/>
          <w:noProof/>
          <w:sz w:val="18"/>
        </w:rPr>
        <w:tab/>
      </w:r>
      <w:r w:rsidRPr="00A970D8">
        <w:rPr>
          <w:b w:val="0"/>
          <w:noProof/>
          <w:sz w:val="18"/>
        </w:rPr>
        <w:fldChar w:fldCharType="begin"/>
      </w:r>
      <w:r w:rsidRPr="00A970D8">
        <w:rPr>
          <w:b w:val="0"/>
          <w:noProof/>
          <w:sz w:val="18"/>
        </w:rPr>
        <w:instrText xml:space="preserve"> PAGEREF _Toc201755677 \h </w:instrText>
      </w:r>
      <w:r w:rsidRPr="00A970D8">
        <w:rPr>
          <w:b w:val="0"/>
          <w:noProof/>
          <w:sz w:val="18"/>
        </w:rPr>
      </w:r>
      <w:r w:rsidRPr="00A970D8">
        <w:rPr>
          <w:b w:val="0"/>
          <w:noProof/>
          <w:sz w:val="18"/>
        </w:rPr>
        <w:fldChar w:fldCharType="separate"/>
      </w:r>
      <w:r w:rsidRPr="00A970D8">
        <w:rPr>
          <w:b w:val="0"/>
          <w:noProof/>
          <w:sz w:val="18"/>
        </w:rPr>
        <w:t>107</w:t>
      </w:r>
      <w:r w:rsidRPr="00A970D8">
        <w:rPr>
          <w:b w:val="0"/>
          <w:noProof/>
          <w:sz w:val="18"/>
        </w:rPr>
        <w:fldChar w:fldCharType="end"/>
      </w:r>
    </w:p>
    <w:p w14:paraId="79AB2207" w14:textId="563AB88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328</w:t>
      </w:r>
      <w:r>
        <w:rPr>
          <w:noProof/>
        </w:rPr>
        <w:tab/>
      </w:r>
      <w:r w:rsidRPr="00A970D8">
        <w:rPr>
          <w:b w:val="0"/>
          <w:noProof/>
          <w:sz w:val="18"/>
        </w:rPr>
        <w:fldChar w:fldCharType="begin"/>
      </w:r>
      <w:r w:rsidRPr="00A970D8">
        <w:rPr>
          <w:b w:val="0"/>
          <w:noProof/>
          <w:sz w:val="18"/>
        </w:rPr>
        <w:instrText xml:space="preserve"> PAGEREF _Toc201755678 \h </w:instrText>
      </w:r>
      <w:r w:rsidRPr="00A970D8">
        <w:rPr>
          <w:b w:val="0"/>
          <w:noProof/>
          <w:sz w:val="18"/>
        </w:rPr>
      </w:r>
      <w:r w:rsidRPr="00A970D8">
        <w:rPr>
          <w:b w:val="0"/>
          <w:noProof/>
          <w:sz w:val="18"/>
        </w:rPr>
        <w:fldChar w:fldCharType="separate"/>
      </w:r>
      <w:r w:rsidRPr="00A970D8">
        <w:rPr>
          <w:b w:val="0"/>
          <w:noProof/>
          <w:sz w:val="18"/>
        </w:rPr>
        <w:t>107</w:t>
      </w:r>
      <w:r w:rsidRPr="00A970D8">
        <w:rPr>
          <w:b w:val="0"/>
          <w:noProof/>
          <w:sz w:val="18"/>
        </w:rPr>
        <w:fldChar w:fldCharType="end"/>
      </w:r>
    </w:p>
    <w:p w14:paraId="3545676C" w14:textId="096DB55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5</w:t>
      </w:r>
      <w:r>
        <w:rPr>
          <w:noProof/>
        </w:rPr>
        <w:tab/>
        <w:t>What this Division is about</w:t>
      </w:r>
      <w:r w:rsidRPr="00A970D8">
        <w:rPr>
          <w:noProof/>
        </w:rPr>
        <w:tab/>
      </w:r>
      <w:r w:rsidRPr="00A970D8">
        <w:rPr>
          <w:noProof/>
        </w:rPr>
        <w:fldChar w:fldCharType="begin"/>
      </w:r>
      <w:r w:rsidRPr="00A970D8">
        <w:rPr>
          <w:noProof/>
        </w:rPr>
        <w:instrText xml:space="preserve"> PAGEREF _Toc201755679 \h </w:instrText>
      </w:r>
      <w:r w:rsidRPr="00A970D8">
        <w:rPr>
          <w:noProof/>
        </w:rPr>
      </w:r>
      <w:r w:rsidRPr="00A970D8">
        <w:rPr>
          <w:noProof/>
        </w:rPr>
        <w:fldChar w:fldCharType="separate"/>
      </w:r>
      <w:r w:rsidRPr="00A970D8">
        <w:rPr>
          <w:noProof/>
        </w:rPr>
        <w:t>107</w:t>
      </w:r>
      <w:r w:rsidRPr="00A970D8">
        <w:rPr>
          <w:noProof/>
        </w:rPr>
        <w:fldChar w:fldCharType="end"/>
      </w:r>
    </w:p>
    <w:p w14:paraId="429D5DE5" w14:textId="2CA502B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10</w:t>
      </w:r>
      <w:r>
        <w:rPr>
          <w:noProof/>
        </w:rPr>
        <w:tab/>
        <w:t>Concessions available to small business entities</w:t>
      </w:r>
      <w:r w:rsidRPr="00A970D8">
        <w:rPr>
          <w:noProof/>
        </w:rPr>
        <w:tab/>
      </w:r>
      <w:r w:rsidRPr="00A970D8">
        <w:rPr>
          <w:noProof/>
        </w:rPr>
        <w:fldChar w:fldCharType="begin"/>
      </w:r>
      <w:r w:rsidRPr="00A970D8">
        <w:rPr>
          <w:noProof/>
        </w:rPr>
        <w:instrText xml:space="preserve"> PAGEREF _Toc201755680 \h </w:instrText>
      </w:r>
      <w:r w:rsidRPr="00A970D8">
        <w:rPr>
          <w:noProof/>
        </w:rPr>
      </w:r>
      <w:r w:rsidRPr="00A970D8">
        <w:rPr>
          <w:noProof/>
        </w:rPr>
        <w:fldChar w:fldCharType="separate"/>
      </w:r>
      <w:r w:rsidRPr="00A970D8">
        <w:rPr>
          <w:noProof/>
        </w:rPr>
        <w:t>108</w:t>
      </w:r>
      <w:r w:rsidRPr="00A970D8">
        <w:rPr>
          <w:noProof/>
        </w:rPr>
        <w:fldChar w:fldCharType="end"/>
      </w:r>
    </w:p>
    <w:p w14:paraId="2A27F4DB" w14:textId="69D9584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328</w:t>
      </w:r>
      <w:r>
        <w:rPr>
          <w:noProof/>
        </w:rPr>
        <w:noBreakHyphen/>
        <w:t>B—Objects of this Division</w:t>
      </w:r>
      <w:r w:rsidRPr="00A970D8">
        <w:rPr>
          <w:b w:val="0"/>
          <w:noProof/>
          <w:sz w:val="18"/>
        </w:rPr>
        <w:tab/>
      </w:r>
      <w:r w:rsidRPr="00A970D8">
        <w:rPr>
          <w:b w:val="0"/>
          <w:noProof/>
          <w:sz w:val="18"/>
        </w:rPr>
        <w:fldChar w:fldCharType="begin"/>
      </w:r>
      <w:r w:rsidRPr="00A970D8">
        <w:rPr>
          <w:b w:val="0"/>
          <w:noProof/>
          <w:sz w:val="18"/>
        </w:rPr>
        <w:instrText xml:space="preserve"> PAGEREF _Toc201755681 \h </w:instrText>
      </w:r>
      <w:r w:rsidRPr="00A970D8">
        <w:rPr>
          <w:b w:val="0"/>
          <w:noProof/>
          <w:sz w:val="18"/>
        </w:rPr>
      </w:r>
      <w:r w:rsidRPr="00A970D8">
        <w:rPr>
          <w:b w:val="0"/>
          <w:noProof/>
          <w:sz w:val="18"/>
        </w:rPr>
        <w:fldChar w:fldCharType="separate"/>
      </w:r>
      <w:r w:rsidRPr="00A970D8">
        <w:rPr>
          <w:b w:val="0"/>
          <w:noProof/>
          <w:sz w:val="18"/>
        </w:rPr>
        <w:t>110</w:t>
      </w:r>
      <w:r w:rsidRPr="00A970D8">
        <w:rPr>
          <w:b w:val="0"/>
          <w:noProof/>
          <w:sz w:val="18"/>
        </w:rPr>
        <w:fldChar w:fldCharType="end"/>
      </w:r>
    </w:p>
    <w:p w14:paraId="59E94727" w14:textId="742CA81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50</w:t>
      </w:r>
      <w:r>
        <w:rPr>
          <w:noProof/>
        </w:rPr>
        <w:tab/>
        <w:t>Objects of this Division</w:t>
      </w:r>
      <w:r w:rsidRPr="00A970D8">
        <w:rPr>
          <w:noProof/>
        </w:rPr>
        <w:tab/>
      </w:r>
      <w:r w:rsidRPr="00A970D8">
        <w:rPr>
          <w:noProof/>
        </w:rPr>
        <w:fldChar w:fldCharType="begin"/>
      </w:r>
      <w:r w:rsidRPr="00A970D8">
        <w:rPr>
          <w:noProof/>
        </w:rPr>
        <w:instrText xml:space="preserve"> PAGEREF _Toc201755682 \h </w:instrText>
      </w:r>
      <w:r w:rsidRPr="00A970D8">
        <w:rPr>
          <w:noProof/>
        </w:rPr>
      </w:r>
      <w:r w:rsidRPr="00A970D8">
        <w:rPr>
          <w:noProof/>
        </w:rPr>
        <w:fldChar w:fldCharType="separate"/>
      </w:r>
      <w:r w:rsidRPr="00A970D8">
        <w:rPr>
          <w:noProof/>
        </w:rPr>
        <w:t>110</w:t>
      </w:r>
      <w:r w:rsidRPr="00A970D8">
        <w:rPr>
          <w:noProof/>
        </w:rPr>
        <w:fldChar w:fldCharType="end"/>
      </w:r>
    </w:p>
    <w:p w14:paraId="655B9BF3" w14:textId="56E60F7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328</w:t>
      </w:r>
      <w:r>
        <w:rPr>
          <w:noProof/>
        </w:rPr>
        <w:noBreakHyphen/>
        <w:t>C—What is a small business entity</w:t>
      </w:r>
      <w:r w:rsidRPr="00A970D8">
        <w:rPr>
          <w:b w:val="0"/>
          <w:noProof/>
          <w:sz w:val="18"/>
        </w:rPr>
        <w:tab/>
      </w:r>
      <w:r w:rsidRPr="00A970D8">
        <w:rPr>
          <w:b w:val="0"/>
          <w:noProof/>
          <w:sz w:val="18"/>
        </w:rPr>
        <w:fldChar w:fldCharType="begin"/>
      </w:r>
      <w:r w:rsidRPr="00A970D8">
        <w:rPr>
          <w:b w:val="0"/>
          <w:noProof/>
          <w:sz w:val="18"/>
        </w:rPr>
        <w:instrText xml:space="preserve"> PAGEREF _Toc201755683 \h </w:instrText>
      </w:r>
      <w:r w:rsidRPr="00A970D8">
        <w:rPr>
          <w:b w:val="0"/>
          <w:noProof/>
          <w:sz w:val="18"/>
        </w:rPr>
      </w:r>
      <w:r w:rsidRPr="00A970D8">
        <w:rPr>
          <w:b w:val="0"/>
          <w:noProof/>
          <w:sz w:val="18"/>
        </w:rPr>
        <w:fldChar w:fldCharType="separate"/>
      </w:r>
      <w:r w:rsidRPr="00A970D8">
        <w:rPr>
          <w:b w:val="0"/>
          <w:noProof/>
          <w:sz w:val="18"/>
        </w:rPr>
        <w:t>110</w:t>
      </w:r>
      <w:r w:rsidRPr="00A970D8">
        <w:rPr>
          <w:b w:val="0"/>
          <w:noProof/>
          <w:sz w:val="18"/>
        </w:rPr>
        <w:fldChar w:fldCharType="end"/>
      </w:r>
    </w:p>
    <w:p w14:paraId="067AB1FE" w14:textId="06BF66E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328</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_Toc201755684 \h </w:instrText>
      </w:r>
      <w:r w:rsidRPr="00A970D8">
        <w:rPr>
          <w:b w:val="0"/>
          <w:noProof/>
          <w:sz w:val="18"/>
        </w:rPr>
      </w:r>
      <w:r w:rsidRPr="00A970D8">
        <w:rPr>
          <w:b w:val="0"/>
          <w:noProof/>
          <w:sz w:val="18"/>
        </w:rPr>
        <w:fldChar w:fldCharType="separate"/>
      </w:r>
      <w:r w:rsidRPr="00A970D8">
        <w:rPr>
          <w:b w:val="0"/>
          <w:noProof/>
          <w:sz w:val="18"/>
        </w:rPr>
        <w:t>110</w:t>
      </w:r>
      <w:r w:rsidRPr="00A970D8">
        <w:rPr>
          <w:b w:val="0"/>
          <w:noProof/>
          <w:sz w:val="18"/>
        </w:rPr>
        <w:fldChar w:fldCharType="end"/>
      </w:r>
    </w:p>
    <w:p w14:paraId="2C0B024A" w14:textId="67C675A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105</w:t>
      </w:r>
      <w:r>
        <w:rPr>
          <w:noProof/>
        </w:rPr>
        <w:tab/>
        <w:t>What this Subdivision is about</w:t>
      </w:r>
      <w:r w:rsidRPr="00A970D8">
        <w:rPr>
          <w:noProof/>
        </w:rPr>
        <w:tab/>
      </w:r>
      <w:r w:rsidRPr="00A970D8">
        <w:rPr>
          <w:noProof/>
        </w:rPr>
        <w:fldChar w:fldCharType="begin"/>
      </w:r>
      <w:r w:rsidRPr="00A970D8">
        <w:rPr>
          <w:noProof/>
        </w:rPr>
        <w:instrText xml:space="preserve"> PAGEREF _Toc201755685 \h </w:instrText>
      </w:r>
      <w:r w:rsidRPr="00A970D8">
        <w:rPr>
          <w:noProof/>
        </w:rPr>
      </w:r>
      <w:r w:rsidRPr="00A970D8">
        <w:rPr>
          <w:noProof/>
        </w:rPr>
        <w:fldChar w:fldCharType="separate"/>
      </w:r>
      <w:r w:rsidRPr="00A970D8">
        <w:rPr>
          <w:noProof/>
        </w:rPr>
        <w:t>110</w:t>
      </w:r>
      <w:r w:rsidRPr="00A970D8">
        <w:rPr>
          <w:noProof/>
        </w:rPr>
        <w:fldChar w:fldCharType="end"/>
      </w:r>
    </w:p>
    <w:p w14:paraId="3D63A062" w14:textId="237609D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_Toc201755686 \h </w:instrText>
      </w:r>
      <w:r w:rsidRPr="00A970D8">
        <w:rPr>
          <w:b w:val="0"/>
          <w:noProof/>
          <w:sz w:val="18"/>
        </w:rPr>
      </w:r>
      <w:r w:rsidRPr="00A970D8">
        <w:rPr>
          <w:b w:val="0"/>
          <w:noProof/>
          <w:sz w:val="18"/>
        </w:rPr>
        <w:fldChar w:fldCharType="separate"/>
      </w:r>
      <w:r w:rsidRPr="00A970D8">
        <w:rPr>
          <w:b w:val="0"/>
          <w:noProof/>
          <w:sz w:val="18"/>
        </w:rPr>
        <w:t>111</w:t>
      </w:r>
      <w:r w:rsidRPr="00A970D8">
        <w:rPr>
          <w:b w:val="0"/>
          <w:noProof/>
          <w:sz w:val="18"/>
        </w:rPr>
        <w:fldChar w:fldCharType="end"/>
      </w:r>
    </w:p>
    <w:p w14:paraId="320C9EBA" w14:textId="40AE81F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110</w:t>
      </w:r>
      <w:r>
        <w:rPr>
          <w:noProof/>
        </w:rPr>
        <w:tab/>
        <w:t xml:space="preserve">Meaning of </w:t>
      </w:r>
      <w:r w:rsidRPr="00212D61">
        <w:rPr>
          <w:i/>
          <w:noProof/>
        </w:rPr>
        <w:t>small business entity</w:t>
      </w:r>
      <w:r w:rsidRPr="00A970D8">
        <w:rPr>
          <w:noProof/>
        </w:rPr>
        <w:tab/>
      </w:r>
      <w:r w:rsidRPr="00A970D8">
        <w:rPr>
          <w:noProof/>
        </w:rPr>
        <w:fldChar w:fldCharType="begin"/>
      </w:r>
      <w:r w:rsidRPr="00A970D8">
        <w:rPr>
          <w:noProof/>
        </w:rPr>
        <w:instrText xml:space="preserve"> PAGEREF _Toc201755687 \h </w:instrText>
      </w:r>
      <w:r w:rsidRPr="00A970D8">
        <w:rPr>
          <w:noProof/>
        </w:rPr>
      </w:r>
      <w:r w:rsidRPr="00A970D8">
        <w:rPr>
          <w:noProof/>
        </w:rPr>
        <w:fldChar w:fldCharType="separate"/>
      </w:r>
      <w:r w:rsidRPr="00A970D8">
        <w:rPr>
          <w:noProof/>
        </w:rPr>
        <w:t>111</w:t>
      </w:r>
      <w:r w:rsidRPr="00A970D8">
        <w:rPr>
          <w:noProof/>
        </w:rPr>
        <w:fldChar w:fldCharType="end"/>
      </w:r>
    </w:p>
    <w:p w14:paraId="29321838" w14:textId="53AFA57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115</w:t>
      </w:r>
      <w:r>
        <w:rPr>
          <w:noProof/>
        </w:rPr>
        <w:tab/>
        <w:t xml:space="preserve">Meaning of </w:t>
      </w:r>
      <w:r w:rsidRPr="00212D61">
        <w:rPr>
          <w:i/>
          <w:noProof/>
        </w:rPr>
        <w:t>aggregated turnover</w:t>
      </w:r>
      <w:r w:rsidRPr="00A970D8">
        <w:rPr>
          <w:noProof/>
        </w:rPr>
        <w:tab/>
      </w:r>
      <w:r w:rsidRPr="00A970D8">
        <w:rPr>
          <w:noProof/>
        </w:rPr>
        <w:fldChar w:fldCharType="begin"/>
      </w:r>
      <w:r w:rsidRPr="00A970D8">
        <w:rPr>
          <w:noProof/>
        </w:rPr>
        <w:instrText xml:space="preserve"> PAGEREF _Toc201755688 \h </w:instrText>
      </w:r>
      <w:r w:rsidRPr="00A970D8">
        <w:rPr>
          <w:noProof/>
        </w:rPr>
      </w:r>
      <w:r w:rsidRPr="00A970D8">
        <w:rPr>
          <w:noProof/>
        </w:rPr>
        <w:fldChar w:fldCharType="separate"/>
      </w:r>
      <w:r w:rsidRPr="00A970D8">
        <w:rPr>
          <w:noProof/>
        </w:rPr>
        <w:t>113</w:t>
      </w:r>
      <w:r w:rsidRPr="00A970D8">
        <w:rPr>
          <w:noProof/>
        </w:rPr>
        <w:fldChar w:fldCharType="end"/>
      </w:r>
    </w:p>
    <w:p w14:paraId="01D7DD3C" w14:textId="2B79C56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120</w:t>
      </w:r>
      <w:r>
        <w:rPr>
          <w:noProof/>
        </w:rPr>
        <w:tab/>
        <w:t xml:space="preserve">Meaning of </w:t>
      </w:r>
      <w:r w:rsidRPr="00212D61">
        <w:rPr>
          <w:i/>
          <w:noProof/>
        </w:rPr>
        <w:t>annual turnover</w:t>
      </w:r>
      <w:r w:rsidRPr="00A970D8">
        <w:rPr>
          <w:noProof/>
        </w:rPr>
        <w:tab/>
      </w:r>
      <w:r w:rsidRPr="00A970D8">
        <w:rPr>
          <w:noProof/>
        </w:rPr>
        <w:fldChar w:fldCharType="begin"/>
      </w:r>
      <w:r w:rsidRPr="00A970D8">
        <w:rPr>
          <w:noProof/>
        </w:rPr>
        <w:instrText xml:space="preserve"> PAGEREF _Toc201755689 \h </w:instrText>
      </w:r>
      <w:r w:rsidRPr="00A970D8">
        <w:rPr>
          <w:noProof/>
        </w:rPr>
      </w:r>
      <w:r w:rsidRPr="00A970D8">
        <w:rPr>
          <w:noProof/>
        </w:rPr>
        <w:fldChar w:fldCharType="separate"/>
      </w:r>
      <w:r w:rsidRPr="00A970D8">
        <w:rPr>
          <w:noProof/>
        </w:rPr>
        <w:t>114</w:t>
      </w:r>
      <w:r w:rsidRPr="00A970D8">
        <w:rPr>
          <w:noProof/>
        </w:rPr>
        <w:fldChar w:fldCharType="end"/>
      </w:r>
    </w:p>
    <w:p w14:paraId="514F05D0" w14:textId="533BFB1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125</w:t>
      </w:r>
      <w:r>
        <w:rPr>
          <w:noProof/>
        </w:rPr>
        <w:tab/>
        <w:t xml:space="preserve">Meaning of </w:t>
      </w:r>
      <w:r w:rsidRPr="00212D61">
        <w:rPr>
          <w:i/>
          <w:noProof/>
        </w:rPr>
        <w:t>connected with</w:t>
      </w:r>
      <w:r>
        <w:rPr>
          <w:noProof/>
        </w:rPr>
        <w:t xml:space="preserve"> an entity</w:t>
      </w:r>
      <w:r w:rsidRPr="00A970D8">
        <w:rPr>
          <w:noProof/>
        </w:rPr>
        <w:tab/>
      </w:r>
      <w:r w:rsidRPr="00A970D8">
        <w:rPr>
          <w:noProof/>
        </w:rPr>
        <w:fldChar w:fldCharType="begin"/>
      </w:r>
      <w:r w:rsidRPr="00A970D8">
        <w:rPr>
          <w:noProof/>
        </w:rPr>
        <w:instrText xml:space="preserve"> PAGEREF _Toc201755690 \h </w:instrText>
      </w:r>
      <w:r w:rsidRPr="00A970D8">
        <w:rPr>
          <w:noProof/>
        </w:rPr>
      </w:r>
      <w:r w:rsidRPr="00A970D8">
        <w:rPr>
          <w:noProof/>
        </w:rPr>
        <w:fldChar w:fldCharType="separate"/>
      </w:r>
      <w:r w:rsidRPr="00A970D8">
        <w:rPr>
          <w:noProof/>
        </w:rPr>
        <w:t>115</w:t>
      </w:r>
      <w:r w:rsidRPr="00A970D8">
        <w:rPr>
          <w:noProof/>
        </w:rPr>
        <w:fldChar w:fldCharType="end"/>
      </w:r>
    </w:p>
    <w:p w14:paraId="5F9ECD30" w14:textId="6D9390C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130</w:t>
      </w:r>
      <w:r>
        <w:rPr>
          <w:noProof/>
        </w:rPr>
        <w:tab/>
        <w:t xml:space="preserve">Meaning of </w:t>
      </w:r>
      <w:r w:rsidRPr="00212D61">
        <w:rPr>
          <w:i/>
          <w:noProof/>
        </w:rPr>
        <w:t>affiliate</w:t>
      </w:r>
      <w:r w:rsidRPr="00A970D8">
        <w:rPr>
          <w:noProof/>
        </w:rPr>
        <w:tab/>
      </w:r>
      <w:r w:rsidRPr="00A970D8">
        <w:rPr>
          <w:noProof/>
        </w:rPr>
        <w:fldChar w:fldCharType="begin"/>
      </w:r>
      <w:r w:rsidRPr="00A970D8">
        <w:rPr>
          <w:noProof/>
        </w:rPr>
        <w:instrText xml:space="preserve"> PAGEREF _Toc201755691 \h </w:instrText>
      </w:r>
      <w:r w:rsidRPr="00A970D8">
        <w:rPr>
          <w:noProof/>
        </w:rPr>
      </w:r>
      <w:r w:rsidRPr="00A970D8">
        <w:rPr>
          <w:noProof/>
        </w:rPr>
        <w:fldChar w:fldCharType="separate"/>
      </w:r>
      <w:r w:rsidRPr="00A970D8">
        <w:rPr>
          <w:noProof/>
        </w:rPr>
        <w:t>118</w:t>
      </w:r>
      <w:r w:rsidRPr="00A970D8">
        <w:rPr>
          <w:noProof/>
        </w:rPr>
        <w:fldChar w:fldCharType="end"/>
      </w:r>
    </w:p>
    <w:p w14:paraId="6A3285FF" w14:textId="3F52EC2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328</w:t>
      </w:r>
      <w:r>
        <w:rPr>
          <w:noProof/>
        </w:rPr>
        <w:noBreakHyphen/>
        <w:t>D—Capital allowances for small business entities</w:t>
      </w:r>
      <w:r w:rsidRPr="00A970D8">
        <w:rPr>
          <w:b w:val="0"/>
          <w:noProof/>
          <w:sz w:val="18"/>
        </w:rPr>
        <w:tab/>
      </w:r>
      <w:r w:rsidRPr="00A970D8">
        <w:rPr>
          <w:b w:val="0"/>
          <w:noProof/>
          <w:sz w:val="18"/>
        </w:rPr>
        <w:fldChar w:fldCharType="begin"/>
      </w:r>
      <w:r w:rsidRPr="00A970D8">
        <w:rPr>
          <w:b w:val="0"/>
          <w:noProof/>
          <w:sz w:val="18"/>
        </w:rPr>
        <w:instrText xml:space="preserve"> PAGEREF _Toc201755692 \h </w:instrText>
      </w:r>
      <w:r w:rsidRPr="00A970D8">
        <w:rPr>
          <w:b w:val="0"/>
          <w:noProof/>
          <w:sz w:val="18"/>
        </w:rPr>
      </w:r>
      <w:r w:rsidRPr="00A970D8">
        <w:rPr>
          <w:b w:val="0"/>
          <w:noProof/>
          <w:sz w:val="18"/>
        </w:rPr>
        <w:fldChar w:fldCharType="separate"/>
      </w:r>
      <w:r w:rsidRPr="00A970D8">
        <w:rPr>
          <w:b w:val="0"/>
          <w:noProof/>
          <w:sz w:val="18"/>
        </w:rPr>
        <w:t>119</w:t>
      </w:r>
      <w:r w:rsidRPr="00A970D8">
        <w:rPr>
          <w:b w:val="0"/>
          <w:noProof/>
          <w:sz w:val="18"/>
        </w:rPr>
        <w:fldChar w:fldCharType="end"/>
      </w:r>
    </w:p>
    <w:p w14:paraId="2F4B867E" w14:textId="1934FA4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328</w:t>
      </w:r>
      <w:r>
        <w:rPr>
          <w:noProof/>
        </w:rPr>
        <w:noBreakHyphen/>
        <w:t>D</w:t>
      </w:r>
      <w:r w:rsidRPr="00A970D8">
        <w:rPr>
          <w:b w:val="0"/>
          <w:noProof/>
          <w:sz w:val="18"/>
        </w:rPr>
        <w:tab/>
      </w:r>
      <w:r w:rsidRPr="00A970D8">
        <w:rPr>
          <w:b w:val="0"/>
          <w:noProof/>
          <w:sz w:val="18"/>
        </w:rPr>
        <w:fldChar w:fldCharType="begin"/>
      </w:r>
      <w:r w:rsidRPr="00A970D8">
        <w:rPr>
          <w:b w:val="0"/>
          <w:noProof/>
          <w:sz w:val="18"/>
        </w:rPr>
        <w:instrText xml:space="preserve"> PAGEREF _Toc201755693 \h </w:instrText>
      </w:r>
      <w:r w:rsidRPr="00A970D8">
        <w:rPr>
          <w:b w:val="0"/>
          <w:noProof/>
          <w:sz w:val="18"/>
        </w:rPr>
      </w:r>
      <w:r w:rsidRPr="00A970D8">
        <w:rPr>
          <w:b w:val="0"/>
          <w:noProof/>
          <w:sz w:val="18"/>
        </w:rPr>
        <w:fldChar w:fldCharType="separate"/>
      </w:r>
      <w:r w:rsidRPr="00A970D8">
        <w:rPr>
          <w:b w:val="0"/>
          <w:noProof/>
          <w:sz w:val="18"/>
        </w:rPr>
        <w:t>119</w:t>
      </w:r>
      <w:r w:rsidRPr="00A970D8">
        <w:rPr>
          <w:b w:val="0"/>
          <w:noProof/>
          <w:sz w:val="18"/>
        </w:rPr>
        <w:fldChar w:fldCharType="end"/>
      </w:r>
    </w:p>
    <w:p w14:paraId="7F73571A" w14:textId="6AED7A3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170</w:t>
      </w:r>
      <w:r>
        <w:rPr>
          <w:noProof/>
        </w:rPr>
        <w:tab/>
        <w:t>What this Subdivision is about</w:t>
      </w:r>
      <w:r w:rsidRPr="00A970D8">
        <w:rPr>
          <w:noProof/>
        </w:rPr>
        <w:tab/>
      </w:r>
      <w:r w:rsidRPr="00A970D8">
        <w:rPr>
          <w:noProof/>
        </w:rPr>
        <w:fldChar w:fldCharType="begin"/>
      </w:r>
      <w:r w:rsidRPr="00A970D8">
        <w:rPr>
          <w:noProof/>
        </w:rPr>
        <w:instrText xml:space="preserve"> PAGEREF _Toc201755694 \h </w:instrText>
      </w:r>
      <w:r w:rsidRPr="00A970D8">
        <w:rPr>
          <w:noProof/>
        </w:rPr>
      </w:r>
      <w:r w:rsidRPr="00A970D8">
        <w:rPr>
          <w:noProof/>
        </w:rPr>
        <w:fldChar w:fldCharType="separate"/>
      </w:r>
      <w:r w:rsidRPr="00A970D8">
        <w:rPr>
          <w:noProof/>
        </w:rPr>
        <w:t>119</w:t>
      </w:r>
      <w:r w:rsidRPr="00A970D8">
        <w:rPr>
          <w:noProof/>
        </w:rPr>
        <w:fldChar w:fldCharType="end"/>
      </w:r>
    </w:p>
    <w:p w14:paraId="06E17DA8" w14:textId="65BA2D4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_Toc201755695 \h </w:instrText>
      </w:r>
      <w:r w:rsidRPr="00A970D8">
        <w:rPr>
          <w:b w:val="0"/>
          <w:noProof/>
          <w:sz w:val="18"/>
        </w:rPr>
      </w:r>
      <w:r w:rsidRPr="00A970D8">
        <w:rPr>
          <w:b w:val="0"/>
          <w:noProof/>
          <w:sz w:val="18"/>
        </w:rPr>
        <w:fldChar w:fldCharType="separate"/>
      </w:r>
      <w:r w:rsidRPr="00A970D8">
        <w:rPr>
          <w:b w:val="0"/>
          <w:noProof/>
          <w:sz w:val="18"/>
        </w:rPr>
        <w:t>120</w:t>
      </w:r>
      <w:r w:rsidRPr="00A970D8">
        <w:rPr>
          <w:b w:val="0"/>
          <w:noProof/>
          <w:sz w:val="18"/>
        </w:rPr>
        <w:fldChar w:fldCharType="end"/>
      </w:r>
    </w:p>
    <w:p w14:paraId="139E373A" w14:textId="676382C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175</w:t>
      </w:r>
      <w:r>
        <w:rPr>
          <w:noProof/>
        </w:rPr>
        <w:tab/>
        <w:t>Calculations for depreciating assets</w:t>
      </w:r>
      <w:r w:rsidRPr="00A970D8">
        <w:rPr>
          <w:noProof/>
        </w:rPr>
        <w:tab/>
      </w:r>
      <w:r w:rsidRPr="00A970D8">
        <w:rPr>
          <w:noProof/>
        </w:rPr>
        <w:fldChar w:fldCharType="begin"/>
      </w:r>
      <w:r w:rsidRPr="00A970D8">
        <w:rPr>
          <w:noProof/>
        </w:rPr>
        <w:instrText xml:space="preserve"> PAGEREF _Toc201755696 \h </w:instrText>
      </w:r>
      <w:r w:rsidRPr="00A970D8">
        <w:rPr>
          <w:noProof/>
        </w:rPr>
      </w:r>
      <w:r w:rsidRPr="00A970D8">
        <w:rPr>
          <w:noProof/>
        </w:rPr>
        <w:fldChar w:fldCharType="separate"/>
      </w:r>
      <w:r w:rsidRPr="00A970D8">
        <w:rPr>
          <w:noProof/>
        </w:rPr>
        <w:t>120</w:t>
      </w:r>
      <w:r w:rsidRPr="00A970D8">
        <w:rPr>
          <w:noProof/>
        </w:rPr>
        <w:fldChar w:fldCharType="end"/>
      </w:r>
    </w:p>
    <w:p w14:paraId="37B97174" w14:textId="00D3E42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180</w:t>
      </w:r>
      <w:r>
        <w:rPr>
          <w:noProof/>
        </w:rPr>
        <w:tab/>
        <w:t>Assets costing less than $1,000</w:t>
      </w:r>
      <w:r w:rsidRPr="00A970D8">
        <w:rPr>
          <w:noProof/>
        </w:rPr>
        <w:tab/>
      </w:r>
      <w:r w:rsidRPr="00A970D8">
        <w:rPr>
          <w:noProof/>
        </w:rPr>
        <w:fldChar w:fldCharType="begin"/>
      </w:r>
      <w:r w:rsidRPr="00A970D8">
        <w:rPr>
          <w:noProof/>
        </w:rPr>
        <w:instrText xml:space="preserve"> PAGEREF _Toc201755697 \h </w:instrText>
      </w:r>
      <w:r w:rsidRPr="00A970D8">
        <w:rPr>
          <w:noProof/>
        </w:rPr>
      </w:r>
      <w:r w:rsidRPr="00A970D8">
        <w:rPr>
          <w:noProof/>
        </w:rPr>
        <w:fldChar w:fldCharType="separate"/>
      </w:r>
      <w:r w:rsidRPr="00A970D8">
        <w:rPr>
          <w:noProof/>
        </w:rPr>
        <w:t>123</w:t>
      </w:r>
      <w:r w:rsidRPr="00A970D8">
        <w:rPr>
          <w:noProof/>
        </w:rPr>
        <w:fldChar w:fldCharType="end"/>
      </w:r>
    </w:p>
    <w:p w14:paraId="6042509F" w14:textId="49B8F42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185</w:t>
      </w:r>
      <w:r>
        <w:rPr>
          <w:noProof/>
        </w:rPr>
        <w:tab/>
        <w:t>Pooling</w:t>
      </w:r>
      <w:r w:rsidRPr="00A970D8">
        <w:rPr>
          <w:noProof/>
        </w:rPr>
        <w:tab/>
      </w:r>
      <w:r w:rsidRPr="00A970D8">
        <w:rPr>
          <w:noProof/>
        </w:rPr>
        <w:fldChar w:fldCharType="begin"/>
      </w:r>
      <w:r w:rsidRPr="00A970D8">
        <w:rPr>
          <w:noProof/>
        </w:rPr>
        <w:instrText xml:space="preserve"> PAGEREF _Toc201755698 \h </w:instrText>
      </w:r>
      <w:r w:rsidRPr="00A970D8">
        <w:rPr>
          <w:noProof/>
        </w:rPr>
      </w:r>
      <w:r w:rsidRPr="00A970D8">
        <w:rPr>
          <w:noProof/>
        </w:rPr>
        <w:fldChar w:fldCharType="separate"/>
      </w:r>
      <w:r w:rsidRPr="00A970D8">
        <w:rPr>
          <w:noProof/>
        </w:rPr>
        <w:t>125</w:t>
      </w:r>
      <w:r w:rsidRPr="00A970D8">
        <w:rPr>
          <w:noProof/>
        </w:rPr>
        <w:fldChar w:fldCharType="end"/>
      </w:r>
    </w:p>
    <w:p w14:paraId="6B1BC9A9" w14:textId="6063A1C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190</w:t>
      </w:r>
      <w:r>
        <w:rPr>
          <w:noProof/>
        </w:rPr>
        <w:tab/>
        <w:t>Calculation</w:t>
      </w:r>
      <w:r w:rsidRPr="00A970D8">
        <w:rPr>
          <w:noProof/>
        </w:rPr>
        <w:tab/>
      </w:r>
      <w:r w:rsidRPr="00A970D8">
        <w:rPr>
          <w:noProof/>
        </w:rPr>
        <w:fldChar w:fldCharType="begin"/>
      </w:r>
      <w:r w:rsidRPr="00A970D8">
        <w:rPr>
          <w:noProof/>
        </w:rPr>
        <w:instrText xml:space="preserve"> PAGEREF _Toc201755699 \h </w:instrText>
      </w:r>
      <w:r w:rsidRPr="00A970D8">
        <w:rPr>
          <w:noProof/>
        </w:rPr>
      </w:r>
      <w:r w:rsidRPr="00A970D8">
        <w:rPr>
          <w:noProof/>
        </w:rPr>
        <w:fldChar w:fldCharType="separate"/>
      </w:r>
      <w:r w:rsidRPr="00A970D8">
        <w:rPr>
          <w:noProof/>
        </w:rPr>
        <w:t>126</w:t>
      </w:r>
      <w:r w:rsidRPr="00A970D8">
        <w:rPr>
          <w:noProof/>
        </w:rPr>
        <w:fldChar w:fldCharType="end"/>
      </w:r>
    </w:p>
    <w:p w14:paraId="241459CC" w14:textId="0B02562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195</w:t>
      </w:r>
      <w:r>
        <w:rPr>
          <w:noProof/>
        </w:rPr>
        <w:tab/>
        <w:t>Opening pool balance</w:t>
      </w:r>
      <w:r w:rsidRPr="00A970D8">
        <w:rPr>
          <w:noProof/>
        </w:rPr>
        <w:tab/>
      </w:r>
      <w:r w:rsidRPr="00A970D8">
        <w:rPr>
          <w:noProof/>
        </w:rPr>
        <w:fldChar w:fldCharType="begin"/>
      </w:r>
      <w:r w:rsidRPr="00A970D8">
        <w:rPr>
          <w:noProof/>
        </w:rPr>
        <w:instrText xml:space="preserve"> PAGEREF _Toc201755700 \h </w:instrText>
      </w:r>
      <w:r w:rsidRPr="00A970D8">
        <w:rPr>
          <w:noProof/>
        </w:rPr>
      </w:r>
      <w:r w:rsidRPr="00A970D8">
        <w:rPr>
          <w:noProof/>
        </w:rPr>
        <w:fldChar w:fldCharType="separate"/>
      </w:r>
      <w:r w:rsidRPr="00A970D8">
        <w:rPr>
          <w:noProof/>
        </w:rPr>
        <w:t>127</w:t>
      </w:r>
      <w:r w:rsidRPr="00A970D8">
        <w:rPr>
          <w:noProof/>
        </w:rPr>
        <w:fldChar w:fldCharType="end"/>
      </w:r>
    </w:p>
    <w:p w14:paraId="3BC5B543" w14:textId="4CCE962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200</w:t>
      </w:r>
      <w:r>
        <w:rPr>
          <w:noProof/>
        </w:rPr>
        <w:tab/>
        <w:t>Closing pool balance</w:t>
      </w:r>
      <w:r w:rsidRPr="00A970D8">
        <w:rPr>
          <w:noProof/>
        </w:rPr>
        <w:tab/>
      </w:r>
      <w:r w:rsidRPr="00A970D8">
        <w:rPr>
          <w:noProof/>
        </w:rPr>
        <w:fldChar w:fldCharType="begin"/>
      </w:r>
      <w:r w:rsidRPr="00A970D8">
        <w:rPr>
          <w:noProof/>
        </w:rPr>
        <w:instrText xml:space="preserve"> PAGEREF _Toc201755701 \h </w:instrText>
      </w:r>
      <w:r w:rsidRPr="00A970D8">
        <w:rPr>
          <w:noProof/>
        </w:rPr>
      </w:r>
      <w:r w:rsidRPr="00A970D8">
        <w:rPr>
          <w:noProof/>
        </w:rPr>
        <w:fldChar w:fldCharType="separate"/>
      </w:r>
      <w:r w:rsidRPr="00A970D8">
        <w:rPr>
          <w:noProof/>
        </w:rPr>
        <w:t>128</w:t>
      </w:r>
      <w:r w:rsidRPr="00A970D8">
        <w:rPr>
          <w:noProof/>
        </w:rPr>
        <w:fldChar w:fldCharType="end"/>
      </w:r>
    </w:p>
    <w:p w14:paraId="2AC79020" w14:textId="1FA41A2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328</w:t>
      </w:r>
      <w:r>
        <w:rPr>
          <w:noProof/>
        </w:rPr>
        <w:noBreakHyphen/>
        <w:t>205</w:t>
      </w:r>
      <w:r>
        <w:rPr>
          <w:noProof/>
        </w:rPr>
        <w:tab/>
        <w:t>Estimate of taxable use</w:t>
      </w:r>
      <w:r w:rsidRPr="00A970D8">
        <w:rPr>
          <w:noProof/>
        </w:rPr>
        <w:tab/>
      </w:r>
      <w:r w:rsidRPr="00A970D8">
        <w:rPr>
          <w:noProof/>
        </w:rPr>
        <w:fldChar w:fldCharType="begin"/>
      </w:r>
      <w:r w:rsidRPr="00A970D8">
        <w:rPr>
          <w:noProof/>
        </w:rPr>
        <w:instrText xml:space="preserve"> PAGEREF _Toc201755702 \h </w:instrText>
      </w:r>
      <w:r w:rsidRPr="00A970D8">
        <w:rPr>
          <w:noProof/>
        </w:rPr>
      </w:r>
      <w:r w:rsidRPr="00A970D8">
        <w:rPr>
          <w:noProof/>
        </w:rPr>
        <w:fldChar w:fldCharType="separate"/>
      </w:r>
      <w:r w:rsidRPr="00A970D8">
        <w:rPr>
          <w:noProof/>
        </w:rPr>
        <w:t>129</w:t>
      </w:r>
      <w:r w:rsidRPr="00A970D8">
        <w:rPr>
          <w:noProof/>
        </w:rPr>
        <w:fldChar w:fldCharType="end"/>
      </w:r>
    </w:p>
    <w:p w14:paraId="44F0EBB9" w14:textId="30508BF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210</w:t>
      </w:r>
      <w:r>
        <w:rPr>
          <w:noProof/>
        </w:rPr>
        <w:tab/>
        <w:t>Low pool value</w:t>
      </w:r>
      <w:r w:rsidRPr="00A970D8">
        <w:rPr>
          <w:noProof/>
        </w:rPr>
        <w:tab/>
      </w:r>
      <w:r w:rsidRPr="00A970D8">
        <w:rPr>
          <w:noProof/>
        </w:rPr>
        <w:fldChar w:fldCharType="begin"/>
      </w:r>
      <w:r w:rsidRPr="00A970D8">
        <w:rPr>
          <w:noProof/>
        </w:rPr>
        <w:instrText xml:space="preserve"> PAGEREF _Toc201755703 \h </w:instrText>
      </w:r>
      <w:r w:rsidRPr="00A970D8">
        <w:rPr>
          <w:noProof/>
        </w:rPr>
      </w:r>
      <w:r w:rsidRPr="00A970D8">
        <w:rPr>
          <w:noProof/>
        </w:rPr>
        <w:fldChar w:fldCharType="separate"/>
      </w:r>
      <w:r w:rsidRPr="00A970D8">
        <w:rPr>
          <w:noProof/>
        </w:rPr>
        <w:t>131</w:t>
      </w:r>
      <w:r w:rsidRPr="00A970D8">
        <w:rPr>
          <w:noProof/>
        </w:rPr>
        <w:fldChar w:fldCharType="end"/>
      </w:r>
    </w:p>
    <w:p w14:paraId="698FF8B6" w14:textId="58E7C8F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215</w:t>
      </w:r>
      <w:r>
        <w:rPr>
          <w:noProof/>
        </w:rPr>
        <w:tab/>
        <w:t>Disposal etc. of depreciating assets</w:t>
      </w:r>
      <w:r w:rsidRPr="00A970D8">
        <w:rPr>
          <w:noProof/>
        </w:rPr>
        <w:tab/>
      </w:r>
      <w:r w:rsidRPr="00A970D8">
        <w:rPr>
          <w:noProof/>
        </w:rPr>
        <w:fldChar w:fldCharType="begin"/>
      </w:r>
      <w:r w:rsidRPr="00A970D8">
        <w:rPr>
          <w:noProof/>
        </w:rPr>
        <w:instrText xml:space="preserve"> PAGEREF _Toc201755704 \h </w:instrText>
      </w:r>
      <w:r w:rsidRPr="00A970D8">
        <w:rPr>
          <w:noProof/>
        </w:rPr>
      </w:r>
      <w:r w:rsidRPr="00A970D8">
        <w:rPr>
          <w:noProof/>
        </w:rPr>
        <w:fldChar w:fldCharType="separate"/>
      </w:r>
      <w:r w:rsidRPr="00A970D8">
        <w:rPr>
          <w:noProof/>
        </w:rPr>
        <w:t>132</w:t>
      </w:r>
      <w:r w:rsidRPr="00A970D8">
        <w:rPr>
          <w:noProof/>
        </w:rPr>
        <w:fldChar w:fldCharType="end"/>
      </w:r>
    </w:p>
    <w:p w14:paraId="53455C85" w14:textId="0DBC7E2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220</w:t>
      </w:r>
      <w:r>
        <w:rPr>
          <w:noProof/>
        </w:rPr>
        <w:tab/>
        <w:t>What happens if you are not a small business entity or do not choose to use this Subdivision for an income year</w:t>
      </w:r>
      <w:r w:rsidRPr="00A970D8">
        <w:rPr>
          <w:noProof/>
        </w:rPr>
        <w:tab/>
      </w:r>
      <w:r w:rsidRPr="00A970D8">
        <w:rPr>
          <w:noProof/>
        </w:rPr>
        <w:fldChar w:fldCharType="begin"/>
      </w:r>
      <w:r w:rsidRPr="00A970D8">
        <w:rPr>
          <w:noProof/>
        </w:rPr>
        <w:instrText xml:space="preserve"> PAGEREF _Toc201755705 \h </w:instrText>
      </w:r>
      <w:r w:rsidRPr="00A970D8">
        <w:rPr>
          <w:noProof/>
        </w:rPr>
      </w:r>
      <w:r w:rsidRPr="00A970D8">
        <w:rPr>
          <w:noProof/>
        </w:rPr>
        <w:fldChar w:fldCharType="separate"/>
      </w:r>
      <w:r w:rsidRPr="00A970D8">
        <w:rPr>
          <w:noProof/>
        </w:rPr>
        <w:t>133</w:t>
      </w:r>
      <w:r w:rsidRPr="00A970D8">
        <w:rPr>
          <w:noProof/>
        </w:rPr>
        <w:fldChar w:fldCharType="end"/>
      </w:r>
    </w:p>
    <w:p w14:paraId="26FB4491" w14:textId="0FA9748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225</w:t>
      </w:r>
      <w:r>
        <w:rPr>
          <w:noProof/>
        </w:rPr>
        <w:tab/>
        <w:t>Change in business use</w:t>
      </w:r>
      <w:r w:rsidRPr="00A970D8">
        <w:rPr>
          <w:noProof/>
        </w:rPr>
        <w:tab/>
      </w:r>
      <w:r w:rsidRPr="00A970D8">
        <w:rPr>
          <w:noProof/>
        </w:rPr>
        <w:fldChar w:fldCharType="begin"/>
      </w:r>
      <w:r w:rsidRPr="00A970D8">
        <w:rPr>
          <w:noProof/>
        </w:rPr>
        <w:instrText xml:space="preserve"> PAGEREF _Toc201755706 \h </w:instrText>
      </w:r>
      <w:r w:rsidRPr="00A970D8">
        <w:rPr>
          <w:noProof/>
        </w:rPr>
      </w:r>
      <w:r w:rsidRPr="00A970D8">
        <w:rPr>
          <w:noProof/>
        </w:rPr>
        <w:fldChar w:fldCharType="separate"/>
      </w:r>
      <w:r w:rsidRPr="00A970D8">
        <w:rPr>
          <w:noProof/>
        </w:rPr>
        <w:t>133</w:t>
      </w:r>
      <w:r w:rsidRPr="00A970D8">
        <w:rPr>
          <w:noProof/>
        </w:rPr>
        <w:fldChar w:fldCharType="end"/>
      </w:r>
    </w:p>
    <w:p w14:paraId="108237E2" w14:textId="648470D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230</w:t>
      </w:r>
      <w:r>
        <w:rPr>
          <w:noProof/>
        </w:rPr>
        <w:tab/>
        <w:t>Estimate where deduction denied</w:t>
      </w:r>
      <w:r w:rsidRPr="00A970D8">
        <w:rPr>
          <w:noProof/>
        </w:rPr>
        <w:tab/>
      </w:r>
      <w:r w:rsidRPr="00A970D8">
        <w:rPr>
          <w:noProof/>
        </w:rPr>
        <w:fldChar w:fldCharType="begin"/>
      </w:r>
      <w:r w:rsidRPr="00A970D8">
        <w:rPr>
          <w:noProof/>
        </w:rPr>
        <w:instrText xml:space="preserve"> PAGEREF _Toc201755707 \h </w:instrText>
      </w:r>
      <w:r w:rsidRPr="00A970D8">
        <w:rPr>
          <w:noProof/>
        </w:rPr>
      </w:r>
      <w:r w:rsidRPr="00A970D8">
        <w:rPr>
          <w:noProof/>
        </w:rPr>
        <w:fldChar w:fldCharType="separate"/>
      </w:r>
      <w:r w:rsidRPr="00A970D8">
        <w:rPr>
          <w:noProof/>
        </w:rPr>
        <w:t>136</w:t>
      </w:r>
      <w:r w:rsidRPr="00A970D8">
        <w:rPr>
          <w:noProof/>
        </w:rPr>
        <w:fldChar w:fldCharType="end"/>
      </w:r>
    </w:p>
    <w:p w14:paraId="6EA69E55" w14:textId="64DD990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235</w:t>
      </w:r>
      <w:r>
        <w:rPr>
          <w:noProof/>
        </w:rPr>
        <w:tab/>
        <w:t>Interaction with Divisions 85 and 86</w:t>
      </w:r>
      <w:r w:rsidRPr="00A970D8">
        <w:rPr>
          <w:noProof/>
        </w:rPr>
        <w:tab/>
      </w:r>
      <w:r w:rsidRPr="00A970D8">
        <w:rPr>
          <w:noProof/>
        </w:rPr>
        <w:fldChar w:fldCharType="begin"/>
      </w:r>
      <w:r w:rsidRPr="00A970D8">
        <w:rPr>
          <w:noProof/>
        </w:rPr>
        <w:instrText xml:space="preserve"> PAGEREF _Toc201755708 \h </w:instrText>
      </w:r>
      <w:r w:rsidRPr="00A970D8">
        <w:rPr>
          <w:noProof/>
        </w:rPr>
      </w:r>
      <w:r w:rsidRPr="00A970D8">
        <w:rPr>
          <w:noProof/>
        </w:rPr>
        <w:fldChar w:fldCharType="separate"/>
      </w:r>
      <w:r w:rsidRPr="00A970D8">
        <w:rPr>
          <w:noProof/>
        </w:rPr>
        <w:t>137</w:t>
      </w:r>
      <w:r w:rsidRPr="00A970D8">
        <w:rPr>
          <w:noProof/>
        </w:rPr>
        <w:fldChar w:fldCharType="end"/>
      </w:r>
    </w:p>
    <w:p w14:paraId="09151CCA" w14:textId="3419D41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Special rules about roll</w:t>
      </w:r>
      <w:r>
        <w:rPr>
          <w:noProof/>
        </w:rPr>
        <w:noBreakHyphen/>
        <w:t>overs</w:t>
      </w:r>
      <w:r w:rsidRPr="00A970D8">
        <w:rPr>
          <w:b w:val="0"/>
          <w:noProof/>
          <w:sz w:val="18"/>
        </w:rPr>
        <w:tab/>
      </w:r>
      <w:r w:rsidRPr="00A970D8">
        <w:rPr>
          <w:b w:val="0"/>
          <w:noProof/>
          <w:sz w:val="18"/>
        </w:rPr>
        <w:fldChar w:fldCharType="begin"/>
      </w:r>
      <w:r w:rsidRPr="00A970D8">
        <w:rPr>
          <w:b w:val="0"/>
          <w:noProof/>
          <w:sz w:val="18"/>
        </w:rPr>
        <w:instrText xml:space="preserve"> PAGEREF _Toc201755709 \h </w:instrText>
      </w:r>
      <w:r w:rsidRPr="00A970D8">
        <w:rPr>
          <w:b w:val="0"/>
          <w:noProof/>
          <w:sz w:val="18"/>
        </w:rPr>
      </w:r>
      <w:r w:rsidRPr="00A970D8">
        <w:rPr>
          <w:b w:val="0"/>
          <w:noProof/>
          <w:sz w:val="18"/>
        </w:rPr>
        <w:fldChar w:fldCharType="separate"/>
      </w:r>
      <w:r w:rsidRPr="00A970D8">
        <w:rPr>
          <w:b w:val="0"/>
          <w:noProof/>
          <w:sz w:val="18"/>
        </w:rPr>
        <w:t>137</w:t>
      </w:r>
      <w:r w:rsidRPr="00A970D8">
        <w:rPr>
          <w:b w:val="0"/>
          <w:noProof/>
          <w:sz w:val="18"/>
        </w:rPr>
        <w:fldChar w:fldCharType="end"/>
      </w:r>
    </w:p>
    <w:p w14:paraId="09FE393E" w14:textId="5BA0F4B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243</w:t>
      </w:r>
      <w:r>
        <w:rPr>
          <w:noProof/>
        </w:rPr>
        <w:tab/>
        <w:t>Roll</w:t>
      </w:r>
      <w:r>
        <w:rPr>
          <w:noProof/>
        </w:rPr>
        <w:noBreakHyphen/>
        <w:t>over relief</w:t>
      </w:r>
      <w:r w:rsidRPr="00A970D8">
        <w:rPr>
          <w:noProof/>
        </w:rPr>
        <w:tab/>
      </w:r>
      <w:r w:rsidRPr="00A970D8">
        <w:rPr>
          <w:noProof/>
        </w:rPr>
        <w:fldChar w:fldCharType="begin"/>
      </w:r>
      <w:r w:rsidRPr="00A970D8">
        <w:rPr>
          <w:noProof/>
        </w:rPr>
        <w:instrText xml:space="preserve"> PAGEREF _Toc201755710 \h </w:instrText>
      </w:r>
      <w:r w:rsidRPr="00A970D8">
        <w:rPr>
          <w:noProof/>
        </w:rPr>
      </w:r>
      <w:r w:rsidRPr="00A970D8">
        <w:rPr>
          <w:noProof/>
        </w:rPr>
        <w:fldChar w:fldCharType="separate"/>
      </w:r>
      <w:r w:rsidRPr="00A970D8">
        <w:rPr>
          <w:noProof/>
        </w:rPr>
        <w:t>137</w:t>
      </w:r>
      <w:r w:rsidRPr="00A970D8">
        <w:rPr>
          <w:noProof/>
        </w:rPr>
        <w:fldChar w:fldCharType="end"/>
      </w:r>
    </w:p>
    <w:p w14:paraId="78E6BA6A" w14:textId="634F3C2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245</w:t>
      </w:r>
      <w:r>
        <w:rPr>
          <w:noProof/>
        </w:rPr>
        <w:tab/>
        <w:t>Consequences of roll</w:t>
      </w:r>
      <w:r>
        <w:rPr>
          <w:noProof/>
        </w:rPr>
        <w:noBreakHyphen/>
        <w:t>over</w:t>
      </w:r>
      <w:r w:rsidRPr="00A970D8">
        <w:rPr>
          <w:noProof/>
        </w:rPr>
        <w:tab/>
      </w:r>
      <w:r w:rsidRPr="00A970D8">
        <w:rPr>
          <w:noProof/>
        </w:rPr>
        <w:fldChar w:fldCharType="begin"/>
      </w:r>
      <w:r w:rsidRPr="00A970D8">
        <w:rPr>
          <w:noProof/>
        </w:rPr>
        <w:instrText xml:space="preserve"> PAGEREF _Toc201755711 \h </w:instrText>
      </w:r>
      <w:r w:rsidRPr="00A970D8">
        <w:rPr>
          <w:noProof/>
        </w:rPr>
      </w:r>
      <w:r w:rsidRPr="00A970D8">
        <w:rPr>
          <w:noProof/>
        </w:rPr>
        <w:fldChar w:fldCharType="separate"/>
      </w:r>
      <w:r w:rsidRPr="00A970D8">
        <w:rPr>
          <w:noProof/>
        </w:rPr>
        <w:t>138</w:t>
      </w:r>
      <w:r w:rsidRPr="00A970D8">
        <w:rPr>
          <w:noProof/>
        </w:rPr>
        <w:fldChar w:fldCharType="end"/>
      </w:r>
    </w:p>
    <w:p w14:paraId="468A6BDE" w14:textId="6577C92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247</w:t>
      </w:r>
      <w:r>
        <w:rPr>
          <w:noProof/>
        </w:rPr>
        <w:tab/>
        <w:t>Pool deductions</w:t>
      </w:r>
      <w:r w:rsidRPr="00A970D8">
        <w:rPr>
          <w:noProof/>
        </w:rPr>
        <w:tab/>
      </w:r>
      <w:r w:rsidRPr="00A970D8">
        <w:rPr>
          <w:noProof/>
        </w:rPr>
        <w:fldChar w:fldCharType="begin"/>
      </w:r>
      <w:r w:rsidRPr="00A970D8">
        <w:rPr>
          <w:noProof/>
        </w:rPr>
        <w:instrText xml:space="preserve"> PAGEREF _Toc201755712 \h </w:instrText>
      </w:r>
      <w:r w:rsidRPr="00A970D8">
        <w:rPr>
          <w:noProof/>
        </w:rPr>
      </w:r>
      <w:r w:rsidRPr="00A970D8">
        <w:rPr>
          <w:noProof/>
        </w:rPr>
        <w:fldChar w:fldCharType="separate"/>
      </w:r>
      <w:r w:rsidRPr="00A970D8">
        <w:rPr>
          <w:noProof/>
        </w:rPr>
        <w:t>138</w:t>
      </w:r>
      <w:r w:rsidRPr="00A970D8">
        <w:rPr>
          <w:noProof/>
        </w:rPr>
        <w:fldChar w:fldCharType="end"/>
      </w:r>
    </w:p>
    <w:p w14:paraId="47590B20" w14:textId="534F1F5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250</w:t>
      </w:r>
      <w:r>
        <w:rPr>
          <w:noProof/>
        </w:rPr>
        <w:tab/>
        <w:t>Deductions for assets first used in BAE year</w:t>
      </w:r>
      <w:r w:rsidRPr="00A970D8">
        <w:rPr>
          <w:noProof/>
        </w:rPr>
        <w:tab/>
      </w:r>
      <w:r w:rsidRPr="00A970D8">
        <w:rPr>
          <w:noProof/>
        </w:rPr>
        <w:fldChar w:fldCharType="begin"/>
      </w:r>
      <w:r w:rsidRPr="00A970D8">
        <w:rPr>
          <w:noProof/>
        </w:rPr>
        <w:instrText xml:space="preserve"> PAGEREF _Toc201755713 \h </w:instrText>
      </w:r>
      <w:r w:rsidRPr="00A970D8">
        <w:rPr>
          <w:noProof/>
        </w:rPr>
      </w:r>
      <w:r w:rsidRPr="00A970D8">
        <w:rPr>
          <w:noProof/>
        </w:rPr>
        <w:fldChar w:fldCharType="separate"/>
      </w:r>
      <w:r w:rsidRPr="00A970D8">
        <w:rPr>
          <w:noProof/>
        </w:rPr>
        <w:t>139</w:t>
      </w:r>
      <w:r w:rsidRPr="00A970D8">
        <w:rPr>
          <w:noProof/>
        </w:rPr>
        <w:fldChar w:fldCharType="end"/>
      </w:r>
    </w:p>
    <w:p w14:paraId="3E0C9E8C" w14:textId="1A541E0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253</w:t>
      </w:r>
      <w:r>
        <w:rPr>
          <w:noProof/>
        </w:rPr>
        <w:tab/>
        <w:t>Deductions for cost addition amounts</w:t>
      </w:r>
      <w:r w:rsidRPr="00A970D8">
        <w:rPr>
          <w:noProof/>
        </w:rPr>
        <w:tab/>
      </w:r>
      <w:r w:rsidRPr="00A970D8">
        <w:rPr>
          <w:noProof/>
        </w:rPr>
        <w:fldChar w:fldCharType="begin"/>
      </w:r>
      <w:r w:rsidRPr="00A970D8">
        <w:rPr>
          <w:noProof/>
        </w:rPr>
        <w:instrText xml:space="preserve"> PAGEREF _Toc201755714 \h </w:instrText>
      </w:r>
      <w:r w:rsidRPr="00A970D8">
        <w:rPr>
          <w:noProof/>
        </w:rPr>
      </w:r>
      <w:r w:rsidRPr="00A970D8">
        <w:rPr>
          <w:noProof/>
        </w:rPr>
        <w:fldChar w:fldCharType="separate"/>
      </w:r>
      <w:r w:rsidRPr="00A970D8">
        <w:rPr>
          <w:noProof/>
        </w:rPr>
        <w:t>141</w:t>
      </w:r>
      <w:r w:rsidRPr="00A970D8">
        <w:rPr>
          <w:noProof/>
        </w:rPr>
        <w:fldChar w:fldCharType="end"/>
      </w:r>
    </w:p>
    <w:p w14:paraId="052B251F" w14:textId="49D9918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255</w:t>
      </w:r>
      <w:r>
        <w:rPr>
          <w:noProof/>
        </w:rPr>
        <w:tab/>
        <w:t>Closing pool balance etc. below zero</w:t>
      </w:r>
      <w:r w:rsidRPr="00A970D8">
        <w:rPr>
          <w:noProof/>
        </w:rPr>
        <w:tab/>
      </w:r>
      <w:r w:rsidRPr="00A970D8">
        <w:rPr>
          <w:noProof/>
        </w:rPr>
        <w:fldChar w:fldCharType="begin"/>
      </w:r>
      <w:r w:rsidRPr="00A970D8">
        <w:rPr>
          <w:noProof/>
        </w:rPr>
        <w:instrText xml:space="preserve"> PAGEREF _Toc201755715 \h </w:instrText>
      </w:r>
      <w:r w:rsidRPr="00A970D8">
        <w:rPr>
          <w:noProof/>
        </w:rPr>
      </w:r>
      <w:r w:rsidRPr="00A970D8">
        <w:rPr>
          <w:noProof/>
        </w:rPr>
        <w:fldChar w:fldCharType="separate"/>
      </w:r>
      <w:r w:rsidRPr="00A970D8">
        <w:rPr>
          <w:noProof/>
        </w:rPr>
        <w:t>142</w:t>
      </w:r>
      <w:r w:rsidRPr="00A970D8">
        <w:rPr>
          <w:noProof/>
        </w:rPr>
        <w:fldChar w:fldCharType="end"/>
      </w:r>
    </w:p>
    <w:p w14:paraId="633BDBF1" w14:textId="372275F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257</w:t>
      </w:r>
      <w:r>
        <w:rPr>
          <w:noProof/>
        </w:rPr>
        <w:tab/>
        <w:t>Taxable use</w:t>
      </w:r>
      <w:r w:rsidRPr="00A970D8">
        <w:rPr>
          <w:noProof/>
        </w:rPr>
        <w:tab/>
      </w:r>
      <w:r w:rsidRPr="00A970D8">
        <w:rPr>
          <w:noProof/>
        </w:rPr>
        <w:fldChar w:fldCharType="begin"/>
      </w:r>
      <w:r w:rsidRPr="00A970D8">
        <w:rPr>
          <w:noProof/>
        </w:rPr>
        <w:instrText xml:space="preserve"> PAGEREF _Toc201755716 \h </w:instrText>
      </w:r>
      <w:r w:rsidRPr="00A970D8">
        <w:rPr>
          <w:noProof/>
        </w:rPr>
      </w:r>
      <w:r w:rsidRPr="00A970D8">
        <w:rPr>
          <w:noProof/>
        </w:rPr>
        <w:fldChar w:fldCharType="separate"/>
      </w:r>
      <w:r w:rsidRPr="00A970D8">
        <w:rPr>
          <w:noProof/>
        </w:rPr>
        <w:t>143</w:t>
      </w:r>
      <w:r w:rsidRPr="00A970D8">
        <w:rPr>
          <w:noProof/>
        </w:rPr>
        <w:fldChar w:fldCharType="end"/>
      </w:r>
    </w:p>
    <w:p w14:paraId="0A71A9E9" w14:textId="619741D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328</w:t>
      </w:r>
      <w:r>
        <w:rPr>
          <w:noProof/>
        </w:rPr>
        <w:noBreakHyphen/>
        <w:t>E—Trading stock for small and medium business entities</w:t>
      </w:r>
      <w:r w:rsidRPr="00A970D8">
        <w:rPr>
          <w:b w:val="0"/>
          <w:noProof/>
          <w:sz w:val="18"/>
        </w:rPr>
        <w:tab/>
      </w:r>
      <w:r w:rsidRPr="00A970D8">
        <w:rPr>
          <w:b w:val="0"/>
          <w:noProof/>
          <w:sz w:val="18"/>
        </w:rPr>
        <w:fldChar w:fldCharType="begin"/>
      </w:r>
      <w:r w:rsidRPr="00A970D8">
        <w:rPr>
          <w:b w:val="0"/>
          <w:noProof/>
          <w:sz w:val="18"/>
        </w:rPr>
        <w:instrText xml:space="preserve"> PAGEREF _Toc201755717 \h </w:instrText>
      </w:r>
      <w:r w:rsidRPr="00A970D8">
        <w:rPr>
          <w:b w:val="0"/>
          <w:noProof/>
          <w:sz w:val="18"/>
        </w:rPr>
      </w:r>
      <w:r w:rsidRPr="00A970D8">
        <w:rPr>
          <w:b w:val="0"/>
          <w:noProof/>
          <w:sz w:val="18"/>
        </w:rPr>
        <w:fldChar w:fldCharType="separate"/>
      </w:r>
      <w:r w:rsidRPr="00A970D8">
        <w:rPr>
          <w:b w:val="0"/>
          <w:noProof/>
          <w:sz w:val="18"/>
        </w:rPr>
        <w:t>144</w:t>
      </w:r>
      <w:r w:rsidRPr="00A970D8">
        <w:rPr>
          <w:b w:val="0"/>
          <w:noProof/>
          <w:sz w:val="18"/>
        </w:rPr>
        <w:fldChar w:fldCharType="end"/>
      </w:r>
    </w:p>
    <w:p w14:paraId="458FFEB3" w14:textId="70E7D99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328</w:t>
      </w:r>
      <w:r>
        <w:rPr>
          <w:noProof/>
        </w:rPr>
        <w:noBreakHyphen/>
        <w:t>E</w:t>
      </w:r>
      <w:r w:rsidRPr="00A970D8">
        <w:rPr>
          <w:b w:val="0"/>
          <w:noProof/>
          <w:sz w:val="18"/>
        </w:rPr>
        <w:tab/>
      </w:r>
      <w:r w:rsidRPr="00A970D8">
        <w:rPr>
          <w:b w:val="0"/>
          <w:noProof/>
          <w:sz w:val="18"/>
        </w:rPr>
        <w:fldChar w:fldCharType="begin"/>
      </w:r>
      <w:r w:rsidRPr="00A970D8">
        <w:rPr>
          <w:b w:val="0"/>
          <w:noProof/>
          <w:sz w:val="18"/>
        </w:rPr>
        <w:instrText xml:space="preserve"> PAGEREF _Toc201755718 \h </w:instrText>
      </w:r>
      <w:r w:rsidRPr="00A970D8">
        <w:rPr>
          <w:b w:val="0"/>
          <w:noProof/>
          <w:sz w:val="18"/>
        </w:rPr>
      </w:r>
      <w:r w:rsidRPr="00A970D8">
        <w:rPr>
          <w:b w:val="0"/>
          <w:noProof/>
          <w:sz w:val="18"/>
        </w:rPr>
        <w:fldChar w:fldCharType="separate"/>
      </w:r>
      <w:r w:rsidRPr="00A970D8">
        <w:rPr>
          <w:b w:val="0"/>
          <w:noProof/>
          <w:sz w:val="18"/>
        </w:rPr>
        <w:t>144</w:t>
      </w:r>
      <w:r w:rsidRPr="00A970D8">
        <w:rPr>
          <w:b w:val="0"/>
          <w:noProof/>
          <w:sz w:val="18"/>
        </w:rPr>
        <w:fldChar w:fldCharType="end"/>
      </w:r>
    </w:p>
    <w:p w14:paraId="402AF590" w14:textId="7DF4E17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280</w:t>
      </w:r>
      <w:r>
        <w:rPr>
          <w:noProof/>
        </w:rPr>
        <w:tab/>
        <w:t>What this Subdivision is about</w:t>
      </w:r>
      <w:r w:rsidRPr="00A970D8">
        <w:rPr>
          <w:noProof/>
        </w:rPr>
        <w:tab/>
      </w:r>
      <w:r w:rsidRPr="00A970D8">
        <w:rPr>
          <w:noProof/>
        </w:rPr>
        <w:fldChar w:fldCharType="begin"/>
      </w:r>
      <w:r w:rsidRPr="00A970D8">
        <w:rPr>
          <w:noProof/>
        </w:rPr>
        <w:instrText xml:space="preserve"> PAGEREF _Toc201755719 \h </w:instrText>
      </w:r>
      <w:r w:rsidRPr="00A970D8">
        <w:rPr>
          <w:noProof/>
        </w:rPr>
      </w:r>
      <w:r w:rsidRPr="00A970D8">
        <w:rPr>
          <w:noProof/>
        </w:rPr>
        <w:fldChar w:fldCharType="separate"/>
      </w:r>
      <w:r w:rsidRPr="00A970D8">
        <w:rPr>
          <w:noProof/>
        </w:rPr>
        <w:t>144</w:t>
      </w:r>
      <w:r w:rsidRPr="00A970D8">
        <w:rPr>
          <w:noProof/>
        </w:rPr>
        <w:fldChar w:fldCharType="end"/>
      </w:r>
    </w:p>
    <w:p w14:paraId="4B1B7BAA" w14:textId="451E919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_Toc201755720 \h </w:instrText>
      </w:r>
      <w:r w:rsidRPr="00A970D8">
        <w:rPr>
          <w:b w:val="0"/>
          <w:noProof/>
          <w:sz w:val="18"/>
        </w:rPr>
      </w:r>
      <w:r w:rsidRPr="00A970D8">
        <w:rPr>
          <w:b w:val="0"/>
          <w:noProof/>
          <w:sz w:val="18"/>
        </w:rPr>
        <w:fldChar w:fldCharType="separate"/>
      </w:r>
      <w:r w:rsidRPr="00A970D8">
        <w:rPr>
          <w:b w:val="0"/>
          <w:noProof/>
          <w:sz w:val="18"/>
        </w:rPr>
        <w:t>144</w:t>
      </w:r>
      <w:r w:rsidRPr="00A970D8">
        <w:rPr>
          <w:b w:val="0"/>
          <w:noProof/>
          <w:sz w:val="18"/>
        </w:rPr>
        <w:fldChar w:fldCharType="end"/>
      </w:r>
    </w:p>
    <w:p w14:paraId="7864073D" w14:textId="6CC2283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285</w:t>
      </w:r>
      <w:r>
        <w:rPr>
          <w:noProof/>
        </w:rPr>
        <w:tab/>
        <w:t>Trading stock for small and medium business entities</w:t>
      </w:r>
      <w:r w:rsidRPr="00A970D8">
        <w:rPr>
          <w:noProof/>
        </w:rPr>
        <w:tab/>
      </w:r>
      <w:r w:rsidRPr="00A970D8">
        <w:rPr>
          <w:noProof/>
        </w:rPr>
        <w:fldChar w:fldCharType="begin"/>
      </w:r>
      <w:r w:rsidRPr="00A970D8">
        <w:rPr>
          <w:noProof/>
        </w:rPr>
        <w:instrText xml:space="preserve"> PAGEREF _Toc201755721 \h </w:instrText>
      </w:r>
      <w:r w:rsidRPr="00A970D8">
        <w:rPr>
          <w:noProof/>
        </w:rPr>
      </w:r>
      <w:r w:rsidRPr="00A970D8">
        <w:rPr>
          <w:noProof/>
        </w:rPr>
        <w:fldChar w:fldCharType="separate"/>
      </w:r>
      <w:r w:rsidRPr="00A970D8">
        <w:rPr>
          <w:noProof/>
        </w:rPr>
        <w:t>144</w:t>
      </w:r>
      <w:r w:rsidRPr="00A970D8">
        <w:rPr>
          <w:noProof/>
        </w:rPr>
        <w:fldChar w:fldCharType="end"/>
      </w:r>
    </w:p>
    <w:p w14:paraId="3076B13D" w14:textId="28F0D92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295</w:t>
      </w:r>
      <w:r>
        <w:rPr>
          <w:noProof/>
        </w:rPr>
        <w:tab/>
        <w:t>Value of trading stock on hand</w:t>
      </w:r>
      <w:r w:rsidRPr="00A970D8">
        <w:rPr>
          <w:noProof/>
        </w:rPr>
        <w:tab/>
      </w:r>
      <w:r w:rsidRPr="00A970D8">
        <w:rPr>
          <w:noProof/>
        </w:rPr>
        <w:fldChar w:fldCharType="begin"/>
      </w:r>
      <w:r w:rsidRPr="00A970D8">
        <w:rPr>
          <w:noProof/>
        </w:rPr>
        <w:instrText xml:space="preserve"> PAGEREF _Toc201755722 \h </w:instrText>
      </w:r>
      <w:r w:rsidRPr="00A970D8">
        <w:rPr>
          <w:noProof/>
        </w:rPr>
      </w:r>
      <w:r w:rsidRPr="00A970D8">
        <w:rPr>
          <w:noProof/>
        </w:rPr>
        <w:fldChar w:fldCharType="separate"/>
      </w:r>
      <w:r w:rsidRPr="00A970D8">
        <w:rPr>
          <w:noProof/>
        </w:rPr>
        <w:t>145</w:t>
      </w:r>
      <w:r w:rsidRPr="00A970D8">
        <w:rPr>
          <w:noProof/>
        </w:rPr>
        <w:fldChar w:fldCharType="end"/>
      </w:r>
    </w:p>
    <w:p w14:paraId="547A3139" w14:textId="50353C9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328</w:t>
      </w:r>
      <w:r>
        <w:rPr>
          <w:noProof/>
        </w:rPr>
        <w:noBreakHyphen/>
        <w:t>F—Small business income tax offset</w:t>
      </w:r>
      <w:r w:rsidRPr="00A970D8">
        <w:rPr>
          <w:b w:val="0"/>
          <w:noProof/>
          <w:sz w:val="18"/>
        </w:rPr>
        <w:tab/>
      </w:r>
      <w:r w:rsidRPr="00A970D8">
        <w:rPr>
          <w:b w:val="0"/>
          <w:noProof/>
          <w:sz w:val="18"/>
        </w:rPr>
        <w:fldChar w:fldCharType="begin"/>
      </w:r>
      <w:r w:rsidRPr="00A970D8">
        <w:rPr>
          <w:b w:val="0"/>
          <w:noProof/>
          <w:sz w:val="18"/>
        </w:rPr>
        <w:instrText xml:space="preserve"> PAGEREF _Toc201755723 \h </w:instrText>
      </w:r>
      <w:r w:rsidRPr="00A970D8">
        <w:rPr>
          <w:b w:val="0"/>
          <w:noProof/>
          <w:sz w:val="18"/>
        </w:rPr>
      </w:r>
      <w:r w:rsidRPr="00A970D8">
        <w:rPr>
          <w:b w:val="0"/>
          <w:noProof/>
          <w:sz w:val="18"/>
        </w:rPr>
        <w:fldChar w:fldCharType="separate"/>
      </w:r>
      <w:r w:rsidRPr="00A970D8">
        <w:rPr>
          <w:b w:val="0"/>
          <w:noProof/>
          <w:sz w:val="18"/>
        </w:rPr>
        <w:t>146</w:t>
      </w:r>
      <w:r w:rsidRPr="00A970D8">
        <w:rPr>
          <w:b w:val="0"/>
          <w:noProof/>
          <w:sz w:val="18"/>
        </w:rPr>
        <w:fldChar w:fldCharType="end"/>
      </w:r>
    </w:p>
    <w:p w14:paraId="6EBF3D28" w14:textId="0F9EED8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328</w:t>
      </w:r>
      <w:r>
        <w:rPr>
          <w:noProof/>
        </w:rPr>
        <w:noBreakHyphen/>
        <w:t>F</w:t>
      </w:r>
      <w:r w:rsidRPr="00A970D8">
        <w:rPr>
          <w:b w:val="0"/>
          <w:noProof/>
          <w:sz w:val="18"/>
        </w:rPr>
        <w:tab/>
      </w:r>
      <w:r w:rsidRPr="00A970D8">
        <w:rPr>
          <w:b w:val="0"/>
          <w:noProof/>
          <w:sz w:val="18"/>
        </w:rPr>
        <w:fldChar w:fldCharType="begin"/>
      </w:r>
      <w:r w:rsidRPr="00A970D8">
        <w:rPr>
          <w:b w:val="0"/>
          <w:noProof/>
          <w:sz w:val="18"/>
        </w:rPr>
        <w:instrText xml:space="preserve"> PAGEREF _Toc201755724 \h </w:instrText>
      </w:r>
      <w:r w:rsidRPr="00A970D8">
        <w:rPr>
          <w:b w:val="0"/>
          <w:noProof/>
          <w:sz w:val="18"/>
        </w:rPr>
      </w:r>
      <w:r w:rsidRPr="00A970D8">
        <w:rPr>
          <w:b w:val="0"/>
          <w:noProof/>
          <w:sz w:val="18"/>
        </w:rPr>
        <w:fldChar w:fldCharType="separate"/>
      </w:r>
      <w:r w:rsidRPr="00A970D8">
        <w:rPr>
          <w:b w:val="0"/>
          <w:noProof/>
          <w:sz w:val="18"/>
        </w:rPr>
        <w:t>146</w:t>
      </w:r>
      <w:r w:rsidRPr="00A970D8">
        <w:rPr>
          <w:b w:val="0"/>
          <w:noProof/>
          <w:sz w:val="18"/>
        </w:rPr>
        <w:fldChar w:fldCharType="end"/>
      </w:r>
    </w:p>
    <w:p w14:paraId="399A257D" w14:textId="3382399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350</w:t>
      </w:r>
      <w:r>
        <w:rPr>
          <w:noProof/>
        </w:rPr>
        <w:tab/>
        <w:t>What this Subdivision is about</w:t>
      </w:r>
      <w:r w:rsidRPr="00A970D8">
        <w:rPr>
          <w:noProof/>
        </w:rPr>
        <w:tab/>
      </w:r>
      <w:r w:rsidRPr="00A970D8">
        <w:rPr>
          <w:noProof/>
        </w:rPr>
        <w:fldChar w:fldCharType="begin"/>
      </w:r>
      <w:r w:rsidRPr="00A970D8">
        <w:rPr>
          <w:noProof/>
        </w:rPr>
        <w:instrText xml:space="preserve"> PAGEREF _Toc201755725 \h </w:instrText>
      </w:r>
      <w:r w:rsidRPr="00A970D8">
        <w:rPr>
          <w:noProof/>
        </w:rPr>
      </w:r>
      <w:r w:rsidRPr="00A970D8">
        <w:rPr>
          <w:noProof/>
        </w:rPr>
        <w:fldChar w:fldCharType="separate"/>
      </w:r>
      <w:r w:rsidRPr="00A970D8">
        <w:rPr>
          <w:noProof/>
        </w:rPr>
        <w:t>146</w:t>
      </w:r>
      <w:r w:rsidRPr="00A970D8">
        <w:rPr>
          <w:noProof/>
        </w:rPr>
        <w:fldChar w:fldCharType="end"/>
      </w:r>
    </w:p>
    <w:p w14:paraId="699CECEC" w14:textId="42DB22A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_Toc201755726 \h </w:instrText>
      </w:r>
      <w:r w:rsidRPr="00A970D8">
        <w:rPr>
          <w:b w:val="0"/>
          <w:noProof/>
          <w:sz w:val="18"/>
        </w:rPr>
      </w:r>
      <w:r w:rsidRPr="00A970D8">
        <w:rPr>
          <w:b w:val="0"/>
          <w:noProof/>
          <w:sz w:val="18"/>
        </w:rPr>
        <w:fldChar w:fldCharType="separate"/>
      </w:r>
      <w:r w:rsidRPr="00A970D8">
        <w:rPr>
          <w:b w:val="0"/>
          <w:noProof/>
          <w:sz w:val="18"/>
        </w:rPr>
        <w:t>147</w:t>
      </w:r>
      <w:r w:rsidRPr="00A970D8">
        <w:rPr>
          <w:b w:val="0"/>
          <w:noProof/>
          <w:sz w:val="18"/>
        </w:rPr>
        <w:fldChar w:fldCharType="end"/>
      </w:r>
    </w:p>
    <w:p w14:paraId="443A02A2" w14:textId="5FFD6F4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355</w:t>
      </w:r>
      <w:r>
        <w:rPr>
          <w:noProof/>
        </w:rPr>
        <w:tab/>
        <w:t>Entitlement to the small business income tax offset</w:t>
      </w:r>
      <w:r w:rsidRPr="00A970D8">
        <w:rPr>
          <w:noProof/>
        </w:rPr>
        <w:tab/>
      </w:r>
      <w:r w:rsidRPr="00A970D8">
        <w:rPr>
          <w:noProof/>
        </w:rPr>
        <w:fldChar w:fldCharType="begin"/>
      </w:r>
      <w:r w:rsidRPr="00A970D8">
        <w:rPr>
          <w:noProof/>
        </w:rPr>
        <w:instrText xml:space="preserve"> PAGEREF _Toc201755727 \h </w:instrText>
      </w:r>
      <w:r w:rsidRPr="00A970D8">
        <w:rPr>
          <w:noProof/>
        </w:rPr>
      </w:r>
      <w:r w:rsidRPr="00A970D8">
        <w:rPr>
          <w:noProof/>
        </w:rPr>
        <w:fldChar w:fldCharType="separate"/>
      </w:r>
      <w:r w:rsidRPr="00A970D8">
        <w:rPr>
          <w:noProof/>
        </w:rPr>
        <w:t>147</w:t>
      </w:r>
      <w:r w:rsidRPr="00A970D8">
        <w:rPr>
          <w:noProof/>
        </w:rPr>
        <w:fldChar w:fldCharType="end"/>
      </w:r>
    </w:p>
    <w:p w14:paraId="0083E615" w14:textId="64A4B3C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357</w:t>
      </w:r>
      <w:r>
        <w:rPr>
          <w:noProof/>
        </w:rPr>
        <w:tab/>
        <w:t xml:space="preserve">Special meaning of </w:t>
      </w:r>
      <w:r w:rsidRPr="00212D61">
        <w:rPr>
          <w:i/>
          <w:noProof/>
        </w:rPr>
        <w:t>small business entity</w:t>
      </w:r>
      <w:r>
        <w:rPr>
          <w:noProof/>
        </w:rPr>
        <w:t xml:space="preserve"> for the purposes of this Subdivision—$5 million turnover threshold</w:t>
      </w:r>
      <w:r w:rsidRPr="00A970D8">
        <w:rPr>
          <w:noProof/>
        </w:rPr>
        <w:tab/>
      </w:r>
      <w:r w:rsidRPr="00A970D8">
        <w:rPr>
          <w:noProof/>
        </w:rPr>
        <w:fldChar w:fldCharType="begin"/>
      </w:r>
      <w:r w:rsidRPr="00A970D8">
        <w:rPr>
          <w:noProof/>
        </w:rPr>
        <w:instrText xml:space="preserve"> PAGEREF _Toc201755728 \h </w:instrText>
      </w:r>
      <w:r w:rsidRPr="00A970D8">
        <w:rPr>
          <w:noProof/>
        </w:rPr>
      </w:r>
      <w:r w:rsidRPr="00A970D8">
        <w:rPr>
          <w:noProof/>
        </w:rPr>
        <w:fldChar w:fldCharType="separate"/>
      </w:r>
      <w:r w:rsidRPr="00A970D8">
        <w:rPr>
          <w:noProof/>
        </w:rPr>
        <w:t>148</w:t>
      </w:r>
      <w:r w:rsidRPr="00A970D8">
        <w:rPr>
          <w:noProof/>
        </w:rPr>
        <w:fldChar w:fldCharType="end"/>
      </w:r>
    </w:p>
    <w:p w14:paraId="5F1E7650" w14:textId="741CEFD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360</w:t>
      </w:r>
      <w:r>
        <w:rPr>
          <w:noProof/>
        </w:rPr>
        <w:tab/>
        <w:t>Amount of your tax offset</w:t>
      </w:r>
      <w:r w:rsidRPr="00A970D8">
        <w:rPr>
          <w:noProof/>
        </w:rPr>
        <w:tab/>
      </w:r>
      <w:r w:rsidRPr="00A970D8">
        <w:rPr>
          <w:noProof/>
        </w:rPr>
        <w:fldChar w:fldCharType="begin"/>
      </w:r>
      <w:r w:rsidRPr="00A970D8">
        <w:rPr>
          <w:noProof/>
        </w:rPr>
        <w:instrText xml:space="preserve"> PAGEREF _Toc201755729 \h </w:instrText>
      </w:r>
      <w:r w:rsidRPr="00A970D8">
        <w:rPr>
          <w:noProof/>
        </w:rPr>
      </w:r>
      <w:r w:rsidRPr="00A970D8">
        <w:rPr>
          <w:noProof/>
        </w:rPr>
        <w:fldChar w:fldCharType="separate"/>
      </w:r>
      <w:r w:rsidRPr="00A970D8">
        <w:rPr>
          <w:noProof/>
        </w:rPr>
        <w:t>148</w:t>
      </w:r>
      <w:r w:rsidRPr="00A970D8">
        <w:rPr>
          <w:noProof/>
        </w:rPr>
        <w:fldChar w:fldCharType="end"/>
      </w:r>
    </w:p>
    <w:p w14:paraId="2EADCE3B" w14:textId="381E08C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365</w:t>
      </w:r>
      <w:r>
        <w:rPr>
          <w:noProof/>
        </w:rPr>
        <w:tab/>
      </w:r>
      <w:r w:rsidRPr="00212D61">
        <w:rPr>
          <w:i/>
          <w:noProof/>
        </w:rPr>
        <w:t>Net small business income</w:t>
      </w:r>
      <w:r w:rsidRPr="00A970D8">
        <w:rPr>
          <w:noProof/>
        </w:rPr>
        <w:tab/>
      </w:r>
      <w:r w:rsidRPr="00A970D8">
        <w:rPr>
          <w:noProof/>
        </w:rPr>
        <w:fldChar w:fldCharType="begin"/>
      </w:r>
      <w:r w:rsidRPr="00A970D8">
        <w:rPr>
          <w:noProof/>
        </w:rPr>
        <w:instrText xml:space="preserve"> PAGEREF _Toc201755730 \h </w:instrText>
      </w:r>
      <w:r w:rsidRPr="00A970D8">
        <w:rPr>
          <w:noProof/>
        </w:rPr>
      </w:r>
      <w:r w:rsidRPr="00A970D8">
        <w:rPr>
          <w:noProof/>
        </w:rPr>
        <w:fldChar w:fldCharType="separate"/>
      </w:r>
      <w:r w:rsidRPr="00A970D8">
        <w:rPr>
          <w:noProof/>
        </w:rPr>
        <w:t>149</w:t>
      </w:r>
      <w:r w:rsidRPr="00A970D8">
        <w:rPr>
          <w:noProof/>
        </w:rPr>
        <w:fldChar w:fldCharType="end"/>
      </w:r>
    </w:p>
    <w:p w14:paraId="5CCD7357" w14:textId="1C0B28D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370</w:t>
      </w:r>
      <w:r>
        <w:rPr>
          <w:noProof/>
        </w:rPr>
        <w:tab/>
        <w:t>Relevant attributable deductions</w:t>
      </w:r>
      <w:r w:rsidRPr="00A970D8">
        <w:rPr>
          <w:noProof/>
        </w:rPr>
        <w:tab/>
      </w:r>
      <w:r w:rsidRPr="00A970D8">
        <w:rPr>
          <w:noProof/>
        </w:rPr>
        <w:fldChar w:fldCharType="begin"/>
      </w:r>
      <w:r w:rsidRPr="00A970D8">
        <w:rPr>
          <w:noProof/>
        </w:rPr>
        <w:instrText xml:space="preserve"> PAGEREF _Toc201755731 \h </w:instrText>
      </w:r>
      <w:r w:rsidRPr="00A970D8">
        <w:rPr>
          <w:noProof/>
        </w:rPr>
      </w:r>
      <w:r w:rsidRPr="00A970D8">
        <w:rPr>
          <w:noProof/>
        </w:rPr>
        <w:fldChar w:fldCharType="separate"/>
      </w:r>
      <w:r w:rsidRPr="00A970D8">
        <w:rPr>
          <w:noProof/>
        </w:rPr>
        <w:t>149</w:t>
      </w:r>
      <w:r w:rsidRPr="00A970D8">
        <w:rPr>
          <w:noProof/>
        </w:rPr>
        <w:fldChar w:fldCharType="end"/>
      </w:r>
    </w:p>
    <w:p w14:paraId="50CEBC80" w14:textId="470CCBC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375</w:t>
      </w:r>
      <w:r>
        <w:rPr>
          <w:noProof/>
        </w:rPr>
        <w:tab/>
        <w:t>Modification if you are under 18 years old</w:t>
      </w:r>
      <w:r w:rsidRPr="00A970D8">
        <w:rPr>
          <w:noProof/>
        </w:rPr>
        <w:tab/>
      </w:r>
      <w:r w:rsidRPr="00A970D8">
        <w:rPr>
          <w:noProof/>
        </w:rPr>
        <w:fldChar w:fldCharType="begin"/>
      </w:r>
      <w:r w:rsidRPr="00A970D8">
        <w:rPr>
          <w:noProof/>
        </w:rPr>
        <w:instrText xml:space="preserve"> PAGEREF _Toc201755732 \h </w:instrText>
      </w:r>
      <w:r w:rsidRPr="00A970D8">
        <w:rPr>
          <w:noProof/>
        </w:rPr>
      </w:r>
      <w:r w:rsidRPr="00A970D8">
        <w:rPr>
          <w:noProof/>
        </w:rPr>
        <w:fldChar w:fldCharType="separate"/>
      </w:r>
      <w:r w:rsidRPr="00A970D8">
        <w:rPr>
          <w:noProof/>
        </w:rPr>
        <w:t>149</w:t>
      </w:r>
      <w:r w:rsidRPr="00A970D8">
        <w:rPr>
          <w:noProof/>
        </w:rPr>
        <w:fldChar w:fldCharType="end"/>
      </w:r>
    </w:p>
    <w:p w14:paraId="262269EC" w14:textId="07EC6D9A" w:rsidR="00A970D8" w:rsidRDefault="00A970D8" w:rsidP="003B3B69">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328</w:t>
      </w:r>
      <w:r>
        <w:rPr>
          <w:noProof/>
        </w:rPr>
        <w:noBreakHyphen/>
        <w:t>G—Restructures of small businesses</w:t>
      </w:r>
      <w:r w:rsidRPr="00A970D8">
        <w:rPr>
          <w:b w:val="0"/>
          <w:noProof/>
          <w:sz w:val="18"/>
        </w:rPr>
        <w:tab/>
      </w:r>
      <w:r w:rsidRPr="00A970D8">
        <w:rPr>
          <w:b w:val="0"/>
          <w:noProof/>
          <w:sz w:val="18"/>
        </w:rPr>
        <w:fldChar w:fldCharType="begin"/>
      </w:r>
      <w:r w:rsidRPr="00A970D8">
        <w:rPr>
          <w:b w:val="0"/>
          <w:noProof/>
          <w:sz w:val="18"/>
        </w:rPr>
        <w:instrText xml:space="preserve"> PAGEREF _Toc201755733 \h </w:instrText>
      </w:r>
      <w:r w:rsidRPr="00A970D8">
        <w:rPr>
          <w:b w:val="0"/>
          <w:noProof/>
          <w:sz w:val="18"/>
        </w:rPr>
      </w:r>
      <w:r w:rsidRPr="00A970D8">
        <w:rPr>
          <w:b w:val="0"/>
          <w:noProof/>
          <w:sz w:val="18"/>
        </w:rPr>
        <w:fldChar w:fldCharType="separate"/>
      </w:r>
      <w:r w:rsidRPr="00A970D8">
        <w:rPr>
          <w:b w:val="0"/>
          <w:noProof/>
          <w:sz w:val="18"/>
        </w:rPr>
        <w:t>150</w:t>
      </w:r>
      <w:r w:rsidRPr="00A970D8">
        <w:rPr>
          <w:b w:val="0"/>
          <w:noProof/>
          <w:sz w:val="18"/>
        </w:rPr>
        <w:fldChar w:fldCharType="end"/>
      </w:r>
    </w:p>
    <w:p w14:paraId="11463A09" w14:textId="3EE8BFA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328</w:t>
      </w:r>
      <w:r>
        <w:rPr>
          <w:noProof/>
        </w:rPr>
        <w:noBreakHyphen/>
        <w:t>G</w:t>
      </w:r>
      <w:r w:rsidRPr="00A970D8">
        <w:rPr>
          <w:b w:val="0"/>
          <w:noProof/>
          <w:sz w:val="18"/>
        </w:rPr>
        <w:tab/>
      </w:r>
      <w:r w:rsidRPr="00A970D8">
        <w:rPr>
          <w:b w:val="0"/>
          <w:noProof/>
          <w:sz w:val="18"/>
        </w:rPr>
        <w:fldChar w:fldCharType="begin"/>
      </w:r>
      <w:r w:rsidRPr="00A970D8">
        <w:rPr>
          <w:b w:val="0"/>
          <w:noProof/>
          <w:sz w:val="18"/>
        </w:rPr>
        <w:instrText xml:space="preserve"> PAGEREF _Toc201755734 \h </w:instrText>
      </w:r>
      <w:r w:rsidRPr="00A970D8">
        <w:rPr>
          <w:b w:val="0"/>
          <w:noProof/>
          <w:sz w:val="18"/>
        </w:rPr>
      </w:r>
      <w:r w:rsidRPr="00A970D8">
        <w:rPr>
          <w:b w:val="0"/>
          <w:noProof/>
          <w:sz w:val="18"/>
        </w:rPr>
        <w:fldChar w:fldCharType="separate"/>
      </w:r>
      <w:r w:rsidRPr="00A970D8">
        <w:rPr>
          <w:b w:val="0"/>
          <w:noProof/>
          <w:sz w:val="18"/>
        </w:rPr>
        <w:t>150</w:t>
      </w:r>
      <w:r w:rsidRPr="00A970D8">
        <w:rPr>
          <w:b w:val="0"/>
          <w:noProof/>
          <w:sz w:val="18"/>
        </w:rPr>
        <w:fldChar w:fldCharType="end"/>
      </w:r>
    </w:p>
    <w:p w14:paraId="4E2D20B1" w14:textId="29AFDD9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420</w:t>
      </w:r>
      <w:r>
        <w:rPr>
          <w:noProof/>
        </w:rPr>
        <w:tab/>
        <w:t>What this Subdivision is about</w:t>
      </w:r>
      <w:r w:rsidRPr="00A970D8">
        <w:rPr>
          <w:noProof/>
        </w:rPr>
        <w:tab/>
      </w:r>
      <w:r w:rsidRPr="00A970D8">
        <w:rPr>
          <w:noProof/>
        </w:rPr>
        <w:fldChar w:fldCharType="begin"/>
      </w:r>
      <w:r w:rsidRPr="00A970D8">
        <w:rPr>
          <w:noProof/>
        </w:rPr>
        <w:instrText xml:space="preserve"> PAGEREF _Toc201755735 \h </w:instrText>
      </w:r>
      <w:r w:rsidRPr="00A970D8">
        <w:rPr>
          <w:noProof/>
        </w:rPr>
      </w:r>
      <w:r w:rsidRPr="00A970D8">
        <w:rPr>
          <w:noProof/>
        </w:rPr>
        <w:fldChar w:fldCharType="separate"/>
      </w:r>
      <w:r w:rsidRPr="00A970D8">
        <w:rPr>
          <w:noProof/>
        </w:rPr>
        <w:t>150</w:t>
      </w:r>
      <w:r w:rsidRPr="00A970D8">
        <w:rPr>
          <w:noProof/>
        </w:rPr>
        <w:fldChar w:fldCharType="end"/>
      </w:r>
    </w:p>
    <w:p w14:paraId="344C13B2" w14:textId="6B5B432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Object of this Subdivision</w:t>
      </w:r>
      <w:r w:rsidRPr="00A970D8">
        <w:rPr>
          <w:b w:val="0"/>
          <w:noProof/>
          <w:sz w:val="18"/>
        </w:rPr>
        <w:tab/>
      </w:r>
      <w:r w:rsidRPr="00A970D8">
        <w:rPr>
          <w:b w:val="0"/>
          <w:noProof/>
          <w:sz w:val="18"/>
        </w:rPr>
        <w:fldChar w:fldCharType="begin"/>
      </w:r>
      <w:r w:rsidRPr="00A970D8">
        <w:rPr>
          <w:b w:val="0"/>
          <w:noProof/>
          <w:sz w:val="18"/>
        </w:rPr>
        <w:instrText xml:space="preserve"> PAGEREF _Toc201755736 \h </w:instrText>
      </w:r>
      <w:r w:rsidRPr="00A970D8">
        <w:rPr>
          <w:b w:val="0"/>
          <w:noProof/>
          <w:sz w:val="18"/>
        </w:rPr>
      </w:r>
      <w:r w:rsidRPr="00A970D8">
        <w:rPr>
          <w:b w:val="0"/>
          <w:noProof/>
          <w:sz w:val="18"/>
        </w:rPr>
        <w:fldChar w:fldCharType="separate"/>
      </w:r>
      <w:r w:rsidRPr="00A970D8">
        <w:rPr>
          <w:b w:val="0"/>
          <w:noProof/>
          <w:sz w:val="18"/>
        </w:rPr>
        <w:t>151</w:t>
      </w:r>
      <w:r w:rsidRPr="00A970D8">
        <w:rPr>
          <w:b w:val="0"/>
          <w:noProof/>
          <w:sz w:val="18"/>
        </w:rPr>
        <w:fldChar w:fldCharType="end"/>
      </w:r>
    </w:p>
    <w:p w14:paraId="659C74FE" w14:textId="286865C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425</w:t>
      </w:r>
      <w:r>
        <w:rPr>
          <w:noProof/>
        </w:rPr>
        <w:tab/>
        <w:t>Object of this Subdivision</w:t>
      </w:r>
      <w:r w:rsidRPr="00A970D8">
        <w:rPr>
          <w:noProof/>
        </w:rPr>
        <w:tab/>
      </w:r>
      <w:r w:rsidRPr="00A970D8">
        <w:rPr>
          <w:noProof/>
        </w:rPr>
        <w:fldChar w:fldCharType="begin"/>
      </w:r>
      <w:r w:rsidRPr="00A970D8">
        <w:rPr>
          <w:noProof/>
        </w:rPr>
        <w:instrText xml:space="preserve"> PAGEREF _Toc201755737 \h </w:instrText>
      </w:r>
      <w:r w:rsidRPr="00A970D8">
        <w:rPr>
          <w:noProof/>
        </w:rPr>
      </w:r>
      <w:r w:rsidRPr="00A970D8">
        <w:rPr>
          <w:noProof/>
        </w:rPr>
        <w:fldChar w:fldCharType="separate"/>
      </w:r>
      <w:r w:rsidRPr="00A970D8">
        <w:rPr>
          <w:noProof/>
        </w:rPr>
        <w:t>151</w:t>
      </w:r>
      <w:r w:rsidRPr="00A970D8">
        <w:rPr>
          <w:noProof/>
        </w:rPr>
        <w:fldChar w:fldCharType="end"/>
      </w:r>
    </w:p>
    <w:p w14:paraId="3E41329A" w14:textId="04CE305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Requirements for a roll</w:t>
      </w:r>
      <w:r>
        <w:rPr>
          <w:noProof/>
        </w:rPr>
        <w:noBreakHyphen/>
        <w:t>over under this Subdivision</w:t>
      </w:r>
      <w:r w:rsidRPr="00A970D8">
        <w:rPr>
          <w:b w:val="0"/>
          <w:noProof/>
          <w:sz w:val="18"/>
        </w:rPr>
        <w:tab/>
      </w:r>
      <w:r w:rsidRPr="00A970D8">
        <w:rPr>
          <w:b w:val="0"/>
          <w:noProof/>
          <w:sz w:val="18"/>
        </w:rPr>
        <w:fldChar w:fldCharType="begin"/>
      </w:r>
      <w:r w:rsidRPr="00A970D8">
        <w:rPr>
          <w:b w:val="0"/>
          <w:noProof/>
          <w:sz w:val="18"/>
        </w:rPr>
        <w:instrText xml:space="preserve"> PAGEREF _Toc201755738 \h </w:instrText>
      </w:r>
      <w:r w:rsidRPr="00A970D8">
        <w:rPr>
          <w:b w:val="0"/>
          <w:noProof/>
          <w:sz w:val="18"/>
        </w:rPr>
      </w:r>
      <w:r w:rsidRPr="00A970D8">
        <w:rPr>
          <w:b w:val="0"/>
          <w:noProof/>
          <w:sz w:val="18"/>
        </w:rPr>
        <w:fldChar w:fldCharType="separate"/>
      </w:r>
      <w:r w:rsidRPr="00A970D8">
        <w:rPr>
          <w:b w:val="0"/>
          <w:noProof/>
          <w:sz w:val="18"/>
        </w:rPr>
        <w:t>151</w:t>
      </w:r>
      <w:r w:rsidRPr="00A970D8">
        <w:rPr>
          <w:b w:val="0"/>
          <w:noProof/>
          <w:sz w:val="18"/>
        </w:rPr>
        <w:fldChar w:fldCharType="end"/>
      </w:r>
    </w:p>
    <w:p w14:paraId="663F2139" w14:textId="75833FF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430</w:t>
      </w:r>
      <w:r>
        <w:rPr>
          <w:noProof/>
        </w:rPr>
        <w:tab/>
        <w:t>When a roll</w:t>
      </w:r>
      <w:r>
        <w:rPr>
          <w:noProof/>
        </w:rPr>
        <w:noBreakHyphen/>
        <w:t>over is available</w:t>
      </w:r>
      <w:r w:rsidRPr="00A970D8">
        <w:rPr>
          <w:noProof/>
        </w:rPr>
        <w:tab/>
      </w:r>
      <w:r w:rsidRPr="00A970D8">
        <w:rPr>
          <w:noProof/>
        </w:rPr>
        <w:fldChar w:fldCharType="begin"/>
      </w:r>
      <w:r w:rsidRPr="00A970D8">
        <w:rPr>
          <w:noProof/>
        </w:rPr>
        <w:instrText xml:space="preserve"> PAGEREF _Toc201755739 \h </w:instrText>
      </w:r>
      <w:r w:rsidRPr="00A970D8">
        <w:rPr>
          <w:noProof/>
        </w:rPr>
      </w:r>
      <w:r w:rsidRPr="00A970D8">
        <w:rPr>
          <w:noProof/>
        </w:rPr>
        <w:fldChar w:fldCharType="separate"/>
      </w:r>
      <w:r w:rsidRPr="00A970D8">
        <w:rPr>
          <w:noProof/>
        </w:rPr>
        <w:t>151</w:t>
      </w:r>
      <w:r w:rsidRPr="00A970D8">
        <w:rPr>
          <w:noProof/>
        </w:rPr>
        <w:fldChar w:fldCharType="end"/>
      </w:r>
    </w:p>
    <w:p w14:paraId="1EEA7B66" w14:textId="0091491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435</w:t>
      </w:r>
      <w:r>
        <w:rPr>
          <w:noProof/>
        </w:rPr>
        <w:tab/>
        <w:t>Genuine restructures—safe harbour rule</w:t>
      </w:r>
      <w:r w:rsidRPr="00A970D8">
        <w:rPr>
          <w:noProof/>
        </w:rPr>
        <w:tab/>
      </w:r>
      <w:r w:rsidRPr="00A970D8">
        <w:rPr>
          <w:noProof/>
        </w:rPr>
        <w:fldChar w:fldCharType="begin"/>
      </w:r>
      <w:r w:rsidRPr="00A970D8">
        <w:rPr>
          <w:noProof/>
        </w:rPr>
        <w:instrText xml:space="preserve"> PAGEREF _Toc201755740 \h </w:instrText>
      </w:r>
      <w:r w:rsidRPr="00A970D8">
        <w:rPr>
          <w:noProof/>
        </w:rPr>
      </w:r>
      <w:r w:rsidRPr="00A970D8">
        <w:rPr>
          <w:noProof/>
        </w:rPr>
        <w:fldChar w:fldCharType="separate"/>
      </w:r>
      <w:r w:rsidRPr="00A970D8">
        <w:rPr>
          <w:noProof/>
        </w:rPr>
        <w:t>153</w:t>
      </w:r>
      <w:r w:rsidRPr="00A970D8">
        <w:rPr>
          <w:noProof/>
        </w:rPr>
        <w:fldChar w:fldCharType="end"/>
      </w:r>
    </w:p>
    <w:p w14:paraId="248CBCEA" w14:textId="5EF86CB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440</w:t>
      </w:r>
      <w:r>
        <w:rPr>
          <w:noProof/>
        </w:rPr>
        <w:tab/>
        <w:t>Ultimate economic ownership—discretionary trusts</w:t>
      </w:r>
      <w:r w:rsidRPr="00A970D8">
        <w:rPr>
          <w:noProof/>
        </w:rPr>
        <w:tab/>
      </w:r>
      <w:r w:rsidRPr="00A970D8">
        <w:rPr>
          <w:noProof/>
        </w:rPr>
        <w:fldChar w:fldCharType="begin"/>
      </w:r>
      <w:r w:rsidRPr="00A970D8">
        <w:rPr>
          <w:noProof/>
        </w:rPr>
        <w:instrText xml:space="preserve"> PAGEREF _Toc201755741 \h </w:instrText>
      </w:r>
      <w:r w:rsidRPr="00A970D8">
        <w:rPr>
          <w:noProof/>
        </w:rPr>
      </w:r>
      <w:r w:rsidRPr="00A970D8">
        <w:rPr>
          <w:noProof/>
        </w:rPr>
        <w:fldChar w:fldCharType="separate"/>
      </w:r>
      <w:r w:rsidRPr="00A970D8">
        <w:rPr>
          <w:noProof/>
        </w:rPr>
        <w:t>153</w:t>
      </w:r>
      <w:r w:rsidRPr="00A970D8">
        <w:rPr>
          <w:noProof/>
        </w:rPr>
        <w:fldChar w:fldCharType="end"/>
      </w:r>
    </w:p>
    <w:p w14:paraId="46383413" w14:textId="14A7667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445</w:t>
      </w:r>
      <w:r>
        <w:rPr>
          <w:noProof/>
        </w:rPr>
        <w:tab/>
        <w:t>Residency requirement</w:t>
      </w:r>
      <w:r w:rsidRPr="00A970D8">
        <w:rPr>
          <w:noProof/>
        </w:rPr>
        <w:tab/>
      </w:r>
      <w:r w:rsidRPr="00A970D8">
        <w:rPr>
          <w:noProof/>
        </w:rPr>
        <w:fldChar w:fldCharType="begin"/>
      </w:r>
      <w:r w:rsidRPr="00A970D8">
        <w:rPr>
          <w:noProof/>
        </w:rPr>
        <w:instrText xml:space="preserve"> PAGEREF _Toc201755742 \h </w:instrText>
      </w:r>
      <w:r w:rsidRPr="00A970D8">
        <w:rPr>
          <w:noProof/>
        </w:rPr>
      </w:r>
      <w:r w:rsidRPr="00A970D8">
        <w:rPr>
          <w:noProof/>
        </w:rPr>
        <w:fldChar w:fldCharType="separate"/>
      </w:r>
      <w:r w:rsidRPr="00A970D8">
        <w:rPr>
          <w:noProof/>
        </w:rPr>
        <w:t>154</w:t>
      </w:r>
      <w:r w:rsidRPr="00A970D8">
        <w:rPr>
          <w:noProof/>
        </w:rPr>
        <w:fldChar w:fldCharType="end"/>
      </w:r>
    </w:p>
    <w:p w14:paraId="75329949" w14:textId="1C8FF83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Consequences of a roll</w:t>
      </w:r>
      <w:r>
        <w:rPr>
          <w:noProof/>
        </w:rPr>
        <w:noBreakHyphen/>
        <w:t>over under this Subdivision</w:t>
      </w:r>
      <w:r w:rsidRPr="00A970D8">
        <w:rPr>
          <w:b w:val="0"/>
          <w:noProof/>
          <w:sz w:val="18"/>
        </w:rPr>
        <w:tab/>
      </w:r>
      <w:r w:rsidRPr="00A970D8">
        <w:rPr>
          <w:b w:val="0"/>
          <w:noProof/>
          <w:sz w:val="18"/>
        </w:rPr>
        <w:fldChar w:fldCharType="begin"/>
      </w:r>
      <w:r w:rsidRPr="00A970D8">
        <w:rPr>
          <w:b w:val="0"/>
          <w:noProof/>
          <w:sz w:val="18"/>
        </w:rPr>
        <w:instrText xml:space="preserve"> PAGEREF _Toc201755743 \h </w:instrText>
      </w:r>
      <w:r w:rsidRPr="00A970D8">
        <w:rPr>
          <w:b w:val="0"/>
          <w:noProof/>
          <w:sz w:val="18"/>
        </w:rPr>
      </w:r>
      <w:r w:rsidRPr="00A970D8">
        <w:rPr>
          <w:b w:val="0"/>
          <w:noProof/>
          <w:sz w:val="18"/>
        </w:rPr>
        <w:fldChar w:fldCharType="separate"/>
      </w:r>
      <w:r w:rsidRPr="00A970D8">
        <w:rPr>
          <w:b w:val="0"/>
          <w:noProof/>
          <w:sz w:val="18"/>
        </w:rPr>
        <w:t>154</w:t>
      </w:r>
      <w:r w:rsidRPr="00A970D8">
        <w:rPr>
          <w:b w:val="0"/>
          <w:noProof/>
          <w:sz w:val="18"/>
        </w:rPr>
        <w:fldChar w:fldCharType="end"/>
      </w:r>
    </w:p>
    <w:p w14:paraId="312F844D" w14:textId="6DA98DA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450</w:t>
      </w:r>
      <w:r>
        <w:rPr>
          <w:noProof/>
        </w:rPr>
        <w:tab/>
        <w:t>Small business transfers not to affect income tax positions</w:t>
      </w:r>
      <w:r w:rsidRPr="00A970D8">
        <w:rPr>
          <w:noProof/>
        </w:rPr>
        <w:tab/>
      </w:r>
      <w:r w:rsidRPr="00A970D8">
        <w:rPr>
          <w:noProof/>
        </w:rPr>
        <w:fldChar w:fldCharType="begin"/>
      </w:r>
      <w:r w:rsidRPr="00A970D8">
        <w:rPr>
          <w:noProof/>
        </w:rPr>
        <w:instrText xml:space="preserve"> PAGEREF _Toc201755744 \h </w:instrText>
      </w:r>
      <w:r w:rsidRPr="00A970D8">
        <w:rPr>
          <w:noProof/>
        </w:rPr>
      </w:r>
      <w:r w:rsidRPr="00A970D8">
        <w:rPr>
          <w:noProof/>
        </w:rPr>
        <w:fldChar w:fldCharType="separate"/>
      </w:r>
      <w:r w:rsidRPr="00A970D8">
        <w:rPr>
          <w:noProof/>
        </w:rPr>
        <w:t>154</w:t>
      </w:r>
      <w:r w:rsidRPr="00A970D8">
        <w:rPr>
          <w:noProof/>
        </w:rPr>
        <w:fldChar w:fldCharType="end"/>
      </w:r>
    </w:p>
    <w:p w14:paraId="06F33E57" w14:textId="15D92E3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455</w:t>
      </w:r>
      <w:r>
        <w:rPr>
          <w:noProof/>
        </w:rPr>
        <w:tab/>
        <w:t>Effect of small business restructures on transferred cost of assets</w:t>
      </w:r>
      <w:r w:rsidRPr="00A970D8">
        <w:rPr>
          <w:noProof/>
        </w:rPr>
        <w:tab/>
      </w:r>
      <w:r w:rsidRPr="00A970D8">
        <w:rPr>
          <w:noProof/>
        </w:rPr>
        <w:fldChar w:fldCharType="begin"/>
      </w:r>
      <w:r w:rsidRPr="00A970D8">
        <w:rPr>
          <w:noProof/>
        </w:rPr>
        <w:instrText xml:space="preserve"> PAGEREF _Toc201755745 \h </w:instrText>
      </w:r>
      <w:r w:rsidRPr="00A970D8">
        <w:rPr>
          <w:noProof/>
        </w:rPr>
      </w:r>
      <w:r w:rsidRPr="00A970D8">
        <w:rPr>
          <w:noProof/>
        </w:rPr>
        <w:fldChar w:fldCharType="separate"/>
      </w:r>
      <w:r w:rsidRPr="00A970D8">
        <w:rPr>
          <w:noProof/>
        </w:rPr>
        <w:t>155</w:t>
      </w:r>
      <w:r w:rsidRPr="00A970D8">
        <w:rPr>
          <w:noProof/>
        </w:rPr>
        <w:fldChar w:fldCharType="end"/>
      </w:r>
    </w:p>
    <w:p w14:paraId="3CAB4435" w14:textId="0D21062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460</w:t>
      </w:r>
      <w:r>
        <w:rPr>
          <w:noProof/>
        </w:rPr>
        <w:tab/>
        <w:t>Effect of small business restructures on acquisition times of pre</w:t>
      </w:r>
      <w:r>
        <w:rPr>
          <w:noProof/>
        </w:rPr>
        <w:noBreakHyphen/>
        <w:t>CGT assets</w:t>
      </w:r>
      <w:r w:rsidRPr="00A970D8">
        <w:rPr>
          <w:noProof/>
        </w:rPr>
        <w:tab/>
      </w:r>
      <w:r w:rsidRPr="00A970D8">
        <w:rPr>
          <w:noProof/>
        </w:rPr>
        <w:fldChar w:fldCharType="begin"/>
      </w:r>
      <w:r w:rsidRPr="00A970D8">
        <w:rPr>
          <w:noProof/>
        </w:rPr>
        <w:instrText xml:space="preserve"> PAGEREF _Toc201755746 \h </w:instrText>
      </w:r>
      <w:r w:rsidRPr="00A970D8">
        <w:rPr>
          <w:noProof/>
        </w:rPr>
      </w:r>
      <w:r w:rsidRPr="00A970D8">
        <w:rPr>
          <w:noProof/>
        </w:rPr>
        <w:fldChar w:fldCharType="separate"/>
      </w:r>
      <w:r w:rsidRPr="00A970D8">
        <w:rPr>
          <w:noProof/>
        </w:rPr>
        <w:t>155</w:t>
      </w:r>
      <w:r w:rsidRPr="00A970D8">
        <w:rPr>
          <w:noProof/>
        </w:rPr>
        <w:fldChar w:fldCharType="end"/>
      </w:r>
    </w:p>
    <w:p w14:paraId="11646C5D" w14:textId="4A306C4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465</w:t>
      </w:r>
      <w:r>
        <w:rPr>
          <w:noProof/>
        </w:rPr>
        <w:tab/>
        <w:t>New membership interests as consideration for transfer of assets</w:t>
      </w:r>
      <w:r w:rsidRPr="00A970D8">
        <w:rPr>
          <w:noProof/>
        </w:rPr>
        <w:tab/>
      </w:r>
      <w:r w:rsidRPr="00A970D8">
        <w:rPr>
          <w:noProof/>
        </w:rPr>
        <w:fldChar w:fldCharType="begin"/>
      </w:r>
      <w:r w:rsidRPr="00A970D8">
        <w:rPr>
          <w:noProof/>
        </w:rPr>
        <w:instrText xml:space="preserve"> PAGEREF _Toc201755747 \h </w:instrText>
      </w:r>
      <w:r w:rsidRPr="00A970D8">
        <w:rPr>
          <w:noProof/>
        </w:rPr>
      </w:r>
      <w:r w:rsidRPr="00A970D8">
        <w:rPr>
          <w:noProof/>
        </w:rPr>
        <w:fldChar w:fldCharType="separate"/>
      </w:r>
      <w:r w:rsidRPr="00A970D8">
        <w:rPr>
          <w:noProof/>
        </w:rPr>
        <w:t>156</w:t>
      </w:r>
      <w:r w:rsidRPr="00A970D8">
        <w:rPr>
          <w:noProof/>
        </w:rPr>
        <w:fldChar w:fldCharType="end"/>
      </w:r>
    </w:p>
    <w:p w14:paraId="549DEDB9" w14:textId="2680547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470</w:t>
      </w:r>
      <w:r>
        <w:rPr>
          <w:noProof/>
        </w:rPr>
        <w:tab/>
        <w:t>Membership interests affected by transfers of assets</w:t>
      </w:r>
      <w:r w:rsidRPr="00A970D8">
        <w:rPr>
          <w:noProof/>
        </w:rPr>
        <w:tab/>
      </w:r>
      <w:r w:rsidRPr="00A970D8">
        <w:rPr>
          <w:noProof/>
        </w:rPr>
        <w:fldChar w:fldCharType="begin"/>
      </w:r>
      <w:r w:rsidRPr="00A970D8">
        <w:rPr>
          <w:noProof/>
        </w:rPr>
        <w:instrText xml:space="preserve"> PAGEREF _Toc201755748 \h </w:instrText>
      </w:r>
      <w:r w:rsidRPr="00A970D8">
        <w:rPr>
          <w:noProof/>
        </w:rPr>
      </w:r>
      <w:r w:rsidRPr="00A970D8">
        <w:rPr>
          <w:noProof/>
        </w:rPr>
        <w:fldChar w:fldCharType="separate"/>
      </w:r>
      <w:r w:rsidRPr="00A970D8">
        <w:rPr>
          <w:noProof/>
        </w:rPr>
        <w:t>156</w:t>
      </w:r>
      <w:r w:rsidRPr="00A970D8">
        <w:rPr>
          <w:noProof/>
        </w:rPr>
        <w:fldChar w:fldCharType="end"/>
      </w:r>
    </w:p>
    <w:p w14:paraId="49B5A60D" w14:textId="292E5D1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475</w:t>
      </w:r>
      <w:r>
        <w:rPr>
          <w:noProof/>
        </w:rPr>
        <w:tab/>
        <w:t>Small business restructures involving assets already subject to small business roll</w:t>
      </w:r>
      <w:r>
        <w:rPr>
          <w:noProof/>
        </w:rPr>
        <w:noBreakHyphen/>
        <w:t>over</w:t>
      </w:r>
      <w:r w:rsidRPr="00A970D8">
        <w:rPr>
          <w:noProof/>
        </w:rPr>
        <w:tab/>
      </w:r>
      <w:r w:rsidRPr="00A970D8">
        <w:rPr>
          <w:noProof/>
        </w:rPr>
        <w:fldChar w:fldCharType="begin"/>
      </w:r>
      <w:r w:rsidRPr="00A970D8">
        <w:rPr>
          <w:noProof/>
        </w:rPr>
        <w:instrText xml:space="preserve"> PAGEREF _Toc201755749 \h </w:instrText>
      </w:r>
      <w:r w:rsidRPr="00A970D8">
        <w:rPr>
          <w:noProof/>
        </w:rPr>
      </w:r>
      <w:r w:rsidRPr="00A970D8">
        <w:rPr>
          <w:noProof/>
        </w:rPr>
        <w:fldChar w:fldCharType="separate"/>
      </w:r>
      <w:r w:rsidRPr="00A970D8">
        <w:rPr>
          <w:noProof/>
        </w:rPr>
        <w:t>157</w:t>
      </w:r>
      <w:r w:rsidRPr="00A970D8">
        <w:rPr>
          <w:noProof/>
        </w:rPr>
        <w:fldChar w:fldCharType="end"/>
      </w:r>
    </w:p>
    <w:p w14:paraId="58B02460" w14:textId="7BEF5453"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355—Research and Development</w:t>
      </w:r>
      <w:r w:rsidRPr="00A970D8">
        <w:rPr>
          <w:b w:val="0"/>
          <w:noProof/>
          <w:sz w:val="18"/>
        </w:rPr>
        <w:tab/>
      </w:r>
      <w:r w:rsidRPr="00A970D8">
        <w:rPr>
          <w:b w:val="0"/>
          <w:noProof/>
          <w:sz w:val="18"/>
        </w:rPr>
        <w:fldChar w:fldCharType="begin"/>
      </w:r>
      <w:r w:rsidRPr="00A970D8">
        <w:rPr>
          <w:b w:val="0"/>
          <w:noProof/>
          <w:sz w:val="18"/>
        </w:rPr>
        <w:instrText xml:space="preserve"> PAGEREF _Toc201755750 \h </w:instrText>
      </w:r>
      <w:r w:rsidRPr="00A970D8">
        <w:rPr>
          <w:b w:val="0"/>
          <w:noProof/>
          <w:sz w:val="18"/>
        </w:rPr>
      </w:r>
      <w:r w:rsidRPr="00A970D8">
        <w:rPr>
          <w:b w:val="0"/>
          <w:noProof/>
          <w:sz w:val="18"/>
        </w:rPr>
        <w:fldChar w:fldCharType="separate"/>
      </w:r>
      <w:r w:rsidRPr="00A970D8">
        <w:rPr>
          <w:b w:val="0"/>
          <w:noProof/>
          <w:sz w:val="18"/>
        </w:rPr>
        <w:t>158</w:t>
      </w:r>
      <w:r w:rsidRPr="00A970D8">
        <w:rPr>
          <w:b w:val="0"/>
          <w:noProof/>
          <w:sz w:val="18"/>
        </w:rPr>
        <w:fldChar w:fldCharType="end"/>
      </w:r>
    </w:p>
    <w:p w14:paraId="7870670A" w14:textId="346F2CD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355</w:t>
      </w:r>
      <w:r>
        <w:rPr>
          <w:noProof/>
        </w:rPr>
        <w:tab/>
      </w:r>
      <w:r w:rsidRPr="00A970D8">
        <w:rPr>
          <w:b w:val="0"/>
          <w:noProof/>
          <w:sz w:val="18"/>
        </w:rPr>
        <w:fldChar w:fldCharType="begin"/>
      </w:r>
      <w:r w:rsidRPr="00A970D8">
        <w:rPr>
          <w:b w:val="0"/>
          <w:noProof/>
          <w:sz w:val="18"/>
        </w:rPr>
        <w:instrText xml:space="preserve"> PAGEREF _Toc201755751 \h </w:instrText>
      </w:r>
      <w:r w:rsidRPr="00A970D8">
        <w:rPr>
          <w:b w:val="0"/>
          <w:noProof/>
          <w:sz w:val="18"/>
        </w:rPr>
      </w:r>
      <w:r w:rsidRPr="00A970D8">
        <w:rPr>
          <w:b w:val="0"/>
          <w:noProof/>
          <w:sz w:val="18"/>
        </w:rPr>
        <w:fldChar w:fldCharType="separate"/>
      </w:r>
      <w:r w:rsidRPr="00A970D8">
        <w:rPr>
          <w:b w:val="0"/>
          <w:noProof/>
          <w:sz w:val="18"/>
        </w:rPr>
        <w:t>158</w:t>
      </w:r>
      <w:r w:rsidRPr="00A970D8">
        <w:rPr>
          <w:b w:val="0"/>
          <w:noProof/>
          <w:sz w:val="18"/>
        </w:rPr>
        <w:fldChar w:fldCharType="end"/>
      </w:r>
    </w:p>
    <w:p w14:paraId="0B2DE79E" w14:textId="7271710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_Toc201755752 \h </w:instrText>
      </w:r>
      <w:r w:rsidRPr="00A970D8">
        <w:rPr>
          <w:noProof/>
        </w:rPr>
      </w:r>
      <w:r w:rsidRPr="00A970D8">
        <w:rPr>
          <w:noProof/>
        </w:rPr>
        <w:fldChar w:fldCharType="separate"/>
      </w:r>
      <w:r w:rsidRPr="00A970D8">
        <w:rPr>
          <w:noProof/>
        </w:rPr>
        <w:t>158</w:t>
      </w:r>
      <w:r w:rsidRPr="00A970D8">
        <w:rPr>
          <w:noProof/>
        </w:rPr>
        <w:fldChar w:fldCharType="end"/>
      </w:r>
    </w:p>
    <w:p w14:paraId="7B1B4AF9" w14:textId="2C97591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A—Object</w:t>
      </w:r>
      <w:r w:rsidRPr="00A970D8">
        <w:rPr>
          <w:b w:val="0"/>
          <w:noProof/>
          <w:sz w:val="18"/>
        </w:rPr>
        <w:tab/>
      </w:r>
      <w:r w:rsidRPr="00A970D8">
        <w:rPr>
          <w:b w:val="0"/>
          <w:noProof/>
          <w:sz w:val="18"/>
        </w:rPr>
        <w:fldChar w:fldCharType="begin"/>
      </w:r>
      <w:r w:rsidRPr="00A970D8">
        <w:rPr>
          <w:b w:val="0"/>
          <w:noProof/>
          <w:sz w:val="18"/>
        </w:rPr>
        <w:instrText xml:space="preserve"> PAGEREF _Toc201755753 \h </w:instrText>
      </w:r>
      <w:r w:rsidRPr="00A970D8">
        <w:rPr>
          <w:b w:val="0"/>
          <w:noProof/>
          <w:sz w:val="18"/>
        </w:rPr>
      </w:r>
      <w:r w:rsidRPr="00A970D8">
        <w:rPr>
          <w:b w:val="0"/>
          <w:noProof/>
          <w:sz w:val="18"/>
        </w:rPr>
        <w:fldChar w:fldCharType="separate"/>
      </w:r>
      <w:r w:rsidRPr="00A970D8">
        <w:rPr>
          <w:b w:val="0"/>
          <w:noProof/>
          <w:sz w:val="18"/>
        </w:rPr>
        <w:t>159</w:t>
      </w:r>
      <w:r w:rsidRPr="00A970D8">
        <w:rPr>
          <w:b w:val="0"/>
          <w:noProof/>
          <w:sz w:val="18"/>
        </w:rPr>
        <w:fldChar w:fldCharType="end"/>
      </w:r>
    </w:p>
    <w:p w14:paraId="61182399" w14:textId="0FE6D16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w:t>
      </w:r>
      <w:r>
        <w:rPr>
          <w:noProof/>
        </w:rPr>
        <w:tab/>
        <w:t>Object</w:t>
      </w:r>
      <w:r w:rsidRPr="00A970D8">
        <w:rPr>
          <w:noProof/>
        </w:rPr>
        <w:tab/>
      </w:r>
      <w:r w:rsidRPr="00A970D8">
        <w:rPr>
          <w:noProof/>
        </w:rPr>
        <w:fldChar w:fldCharType="begin"/>
      </w:r>
      <w:r w:rsidRPr="00A970D8">
        <w:rPr>
          <w:noProof/>
        </w:rPr>
        <w:instrText xml:space="preserve"> PAGEREF _Toc201755754 \h </w:instrText>
      </w:r>
      <w:r w:rsidRPr="00A970D8">
        <w:rPr>
          <w:noProof/>
        </w:rPr>
      </w:r>
      <w:r w:rsidRPr="00A970D8">
        <w:rPr>
          <w:noProof/>
        </w:rPr>
        <w:fldChar w:fldCharType="separate"/>
      </w:r>
      <w:r w:rsidRPr="00A970D8">
        <w:rPr>
          <w:noProof/>
        </w:rPr>
        <w:t>159</w:t>
      </w:r>
      <w:r w:rsidRPr="00A970D8">
        <w:rPr>
          <w:noProof/>
        </w:rPr>
        <w:fldChar w:fldCharType="end"/>
      </w:r>
    </w:p>
    <w:p w14:paraId="761A8935" w14:textId="12B7B5F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B—Meaning of R&amp;D activities and other terms</w:t>
      </w:r>
      <w:r w:rsidRPr="00A970D8">
        <w:rPr>
          <w:b w:val="0"/>
          <w:noProof/>
          <w:sz w:val="18"/>
        </w:rPr>
        <w:tab/>
      </w:r>
      <w:r w:rsidRPr="00A970D8">
        <w:rPr>
          <w:b w:val="0"/>
          <w:noProof/>
          <w:sz w:val="18"/>
        </w:rPr>
        <w:fldChar w:fldCharType="begin"/>
      </w:r>
      <w:r w:rsidRPr="00A970D8">
        <w:rPr>
          <w:b w:val="0"/>
          <w:noProof/>
          <w:sz w:val="18"/>
        </w:rPr>
        <w:instrText xml:space="preserve"> PAGEREF _Toc201755755 \h </w:instrText>
      </w:r>
      <w:r w:rsidRPr="00A970D8">
        <w:rPr>
          <w:b w:val="0"/>
          <w:noProof/>
          <w:sz w:val="18"/>
        </w:rPr>
      </w:r>
      <w:r w:rsidRPr="00A970D8">
        <w:rPr>
          <w:b w:val="0"/>
          <w:noProof/>
          <w:sz w:val="18"/>
        </w:rPr>
        <w:fldChar w:fldCharType="separate"/>
      </w:r>
      <w:r w:rsidRPr="00A970D8">
        <w:rPr>
          <w:b w:val="0"/>
          <w:noProof/>
          <w:sz w:val="18"/>
        </w:rPr>
        <w:t>159</w:t>
      </w:r>
      <w:r w:rsidRPr="00A970D8">
        <w:rPr>
          <w:b w:val="0"/>
          <w:noProof/>
          <w:sz w:val="18"/>
        </w:rPr>
        <w:fldChar w:fldCharType="end"/>
      </w:r>
    </w:p>
    <w:p w14:paraId="730EB448" w14:textId="0F4F469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20</w:t>
      </w:r>
      <w:r>
        <w:rPr>
          <w:noProof/>
        </w:rPr>
        <w:tab/>
      </w:r>
      <w:r w:rsidRPr="00212D61">
        <w:rPr>
          <w:i/>
          <w:noProof/>
        </w:rPr>
        <w:t>R&amp;D activities</w:t>
      </w:r>
      <w:r w:rsidRPr="00A970D8">
        <w:rPr>
          <w:noProof/>
        </w:rPr>
        <w:tab/>
      </w:r>
      <w:r w:rsidRPr="00A970D8">
        <w:rPr>
          <w:noProof/>
        </w:rPr>
        <w:fldChar w:fldCharType="begin"/>
      </w:r>
      <w:r w:rsidRPr="00A970D8">
        <w:rPr>
          <w:noProof/>
        </w:rPr>
        <w:instrText xml:space="preserve"> PAGEREF _Toc201755756 \h </w:instrText>
      </w:r>
      <w:r w:rsidRPr="00A970D8">
        <w:rPr>
          <w:noProof/>
        </w:rPr>
      </w:r>
      <w:r w:rsidRPr="00A970D8">
        <w:rPr>
          <w:noProof/>
        </w:rPr>
        <w:fldChar w:fldCharType="separate"/>
      </w:r>
      <w:r w:rsidRPr="00A970D8">
        <w:rPr>
          <w:noProof/>
        </w:rPr>
        <w:t>160</w:t>
      </w:r>
      <w:r w:rsidRPr="00A970D8">
        <w:rPr>
          <w:noProof/>
        </w:rPr>
        <w:fldChar w:fldCharType="end"/>
      </w:r>
    </w:p>
    <w:p w14:paraId="16271C14" w14:textId="074E1E9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25</w:t>
      </w:r>
      <w:r>
        <w:rPr>
          <w:noProof/>
        </w:rPr>
        <w:tab/>
      </w:r>
      <w:r w:rsidRPr="00212D61">
        <w:rPr>
          <w:i/>
          <w:noProof/>
        </w:rPr>
        <w:t>Core R&amp;D activities</w:t>
      </w:r>
      <w:r w:rsidRPr="00A970D8">
        <w:rPr>
          <w:noProof/>
        </w:rPr>
        <w:tab/>
      </w:r>
      <w:r w:rsidRPr="00A970D8">
        <w:rPr>
          <w:noProof/>
        </w:rPr>
        <w:fldChar w:fldCharType="begin"/>
      </w:r>
      <w:r w:rsidRPr="00A970D8">
        <w:rPr>
          <w:noProof/>
        </w:rPr>
        <w:instrText xml:space="preserve"> PAGEREF _Toc201755757 \h </w:instrText>
      </w:r>
      <w:r w:rsidRPr="00A970D8">
        <w:rPr>
          <w:noProof/>
        </w:rPr>
      </w:r>
      <w:r w:rsidRPr="00A970D8">
        <w:rPr>
          <w:noProof/>
        </w:rPr>
        <w:fldChar w:fldCharType="separate"/>
      </w:r>
      <w:r w:rsidRPr="00A970D8">
        <w:rPr>
          <w:noProof/>
        </w:rPr>
        <w:t>160</w:t>
      </w:r>
      <w:r w:rsidRPr="00A970D8">
        <w:rPr>
          <w:noProof/>
        </w:rPr>
        <w:fldChar w:fldCharType="end"/>
      </w:r>
    </w:p>
    <w:p w14:paraId="756CF0B9" w14:textId="59C6977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30</w:t>
      </w:r>
      <w:r>
        <w:rPr>
          <w:noProof/>
        </w:rPr>
        <w:tab/>
      </w:r>
      <w:r w:rsidRPr="00212D61">
        <w:rPr>
          <w:i/>
          <w:noProof/>
        </w:rPr>
        <w:t>Supporting R&amp;D activities</w:t>
      </w:r>
      <w:r w:rsidRPr="00A970D8">
        <w:rPr>
          <w:noProof/>
        </w:rPr>
        <w:tab/>
      </w:r>
      <w:r w:rsidRPr="00A970D8">
        <w:rPr>
          <w:noProof/>
        </w:rPr>
        <w:fldChar w:fldCharType="begin"/>
      </w:r>
      <w:r w:rsidRPr="00A970D8">
        <w:rPr>
          <w:noProof/>
        </w:rPr>
        <w:instrText xml:space="preserve"> PAGEREF _Toc201755758 \h </w:instrText>
      </w:r>
      <w:r w:rsidRPr="00A970D8">
        <w:rPr>
          <w:noProof/>
        </w:rPr>
      </w:r>
      <w:r w:rsidRPr="00A970D8">
        <w:rPr>
          <w:noProof/>
        </w:rPr>
        <w:fldChar w:fldCharType="separate"/>
      </w:r>
      <w:r w:rsidRPr="00A970D8">
        <w:rPr>
          <w:noProof/>
        </w:rPr>
        <w:t>161</w:t>
      </w:r>
      <w:r w:rsidRPr="00A970D8">
        <w:rPr>
          <w:noProof/>
        </w:rPr>
        <w:fldChar w:fldCharType="end"/>
      </w:r>
    </w:p>
    <w:p w14:paraId="6F5BD1A8" w14:textId="60E8771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35</w:t>
      </w:r>
      <w:r>
        <w:rPr>
          <w:noProof/>
        </w:rPr>
        <w:tab/>
      </w:r>
      <w:r w:rsidRPr="00212D61">
        <w:rPr>
          <w:i/>
          <w:noProof/>
        </w:rPr>
        <w:t>R&amp;D entities</w:t>
      </w:r>
      <w:r w:rsidRPr="00A970D8">
        <w:rPr>
          <w:noProof/>
        </w:rPr>
        <w:tab/>
      </w:r>
      <w:r w:rsidRPr="00A970D8">
        <w:rPr>
          <w:noProof/>
        </w:rPr>
        <w:fldChar w:fldCharType="begin"/>
      </w:r>
      <w:r w:rsidRPr="00A970D8">
        <w:rPr>
          <w:noProof/>
        </w:rPr>
        <w:instrText xml:space="preserve"> PAGEREF _Toc201755759 \h </w:instrText>
      </w:r>
      <w:r w:rsidRPr="00A970D8">
        <w:rPr>
          <w:noProof/>
        </w:rPr>
      </w:r>
      <w:r w:rsidRPr="00A970D8">
        <w:rPr>
          <w:noProof/>
        </w:rPr>
        <w:fldChar w:fldCharType="separate"/>
      </w:r>
      <w:r w:rsidRPr="00A970D8">
        <w:rPr>
          <w:noProof/>
        </w:rPr>
        <w:t>161</w:t>
      </w:r>
      <w:r w:rsidRPr="00A970D8">
        <w:rPr>
          <w:noProof/>
        </w:rPr>
        <w:fldChar w:fldCharType="end"/>
      </w:r>
    </w:p>
    <w:p w14:paraId="3086FBF7" w14:textId="64070A0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C—Entitlement to tax offset</w:t>
      </w:r>
      <w:r w:rsidRPr="00A970D8">
        <w:rPr>
          <w:b w:val="0"/>
          <w:noProof/>
          <w:sz w:val="18"/>
        </w:rPr>
        <w:tab/>
      </w:r>
      <w:r w:rsidRPr="00A970D8">
        <w:rPr>
          <w:b w:val="0"/>
          <w:noProof/>
          <w:sz w:val="18"/>
        </w:rPr>
        <w:fldChar w:fldCharType="begin"/>
      </w:r>
      <w:r w:rsidRPr="00A970D8">
        <w:rPr>
          <w:b w:val="0"/>
          <w:noProof/>
          <w:sz w:val="18"/>
        </w:rPr>
        <w:instrText xml:space="preserve"> PAGEREF _Toc201755760 \h </w:instrText>
      </w:r>
      <w:r w:rsidRPr="00A970D8">
        <w:rPr>
          <w:b w:val="0"/>
          <w:noProof/>
          <w:sz w:val="18"/>
        </w:rPr>
      </w:r>
      <w:r w:rsidRPr="00A970D8">
        <w:rPr>
          <w:b w:val="0"/>
          <w:noProof/>
          <w:sz w:val="18"/>
        </w:rPr>
        <w:fldChar w:fldCharType="separate"/>
      </w:r>
      <w:r w:rsidRPr="00A970D8">
        <w:rPr>
          <w:b w:val="0"/>
          <w:noProof/>
          <w:sz w:val="18"/>
        </w:rPr>
        <w:t>162</w:t>
      </w:r>
      <w:r w:rsidRPr="00A970D8">
        <w:rPr>
          <w:b w:val="0"/>
          <w:noProof/>
          <w:sz w:val="18"/>
        </w:rPr>
        <w:fldChar w:fldCharType="end"/>
      </w:r>
    </w:p>
    <w:p w14:paraId="457CF5CB" w14:textId="3F03593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100</w:t>
      </w:r>
      <w:r>
        <w:rPr>
          <w:noProof/>
        </w:rPr>
        <w:tab/>
        <w:t>Entitlement to tax offset</w:t>
      </w:r>
      <w:r w:rsidRPr="00A970D8">
        <w:rPr>
          <w:noProof/>
        </w:rPr>
        <w:tab/>
      </w:r>
      <w:r w:rsidRPr="00A970D8">
        <w:rPr>
          <w:noProof/>
        </w:rPr>
        <w:fldChar w:fldCharType="begin"/>
      </w:r>
      <w:r w:rsidRPr="00A970D8">
        <w:rPr>
          <w:noProof/>
        </w:rPr>
        <w:instrText xml:space="preserve"> PAGEREF _Toc201755761 \h </w:instrText>
      </w:r>
      <w:r w:rsidRPr="00A970D8">
        <w:rPr>
          <w:noProof/>
        </w:rPr>
      </w:r>
      <w:r w:rsidRPr="00A970D8">
        <w:rPr>
          <w:noProof/>
        </w:rPr>
        <w:fldChar w:fldCharType="separate"/>
      </w:r>
      <w:r w:rsidRPr="00A970D8">
        <w:rPr>
          <w:noProof/>
        </w:rPr>
        <w:t>162</w:t>
      </w:r>
      <w:r w:rsidRPr="00A970D8">
        <w:rPr>
          <w:noProof/>
        </w:rPr>
        <w:fldChar w:fldCharType="end"/>
      </w:r>
    </w:p>
    <w:p w14:paraId="65EE3606" w14:textId="0BFA9C5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105</w:t>
      </w:r>
      <w:r>
        <w:rPr>
          <w:noProof/>
        </w:rPr>
        <w:tab/>
        <w:t>Deductions under this Division are notional only</w:t>
      </w:r>
      <w:r w:rsidRPr="00A970D8">
        <w:rPr>
          <w:noProof/>
        </w:rPr>
        <w:tab/>
      </w:r>
      <w:r w:rsidRPr="00A970D8">
        <w:rPr>
          <w:noProof/>
        </w:rPr>
        <w:fldChar w:fldCharType="begin"/>
      </w:r>
      <w:r w:rsidRPr="00A970D8">
        <w:rPr>
          <w:noProof/>
        </w:rPr>
        <w:instrText xml:space="preserve"> PAGEREF _Toc201755762 \h </w:instrText>
      </w:r>
      <w:r w:rsidRPr="00A970D8">
        <w:rPr>
          <w:noProof/>
        </w:rPr>
      </w:r>
      <w:r w:rsidRPr="00A970D8">
        <w:rPr>
          <w:noProof/>
        </w:rPr>
        <w:fldChar w:fldCharType="separate"/>
      </w:r>
      <w:r w:rsidRPr="00A970D8">
        <w:rPr>
          <w:noProof/>
        </w:rPr>
        <w:t>165</w:t>
      </w:r>
      <w:r w:rsidRPr="00A970D8">
        <w:rPr>
          <w:noProof/>
        </w:rPr>
        <w:fldChar w:fldCharType="end"/>
      </w:r>
    </w:p>
    <w:p w14:paraId="7E9B76BE" w14:textId="425522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110</w:t>
      </w:r>
      <w:r>
        <w:rPr>
          <w:noProof/>
        </w:rPr>
        <w:tab/>
        <w:t>Notional deductions include prepaid expenditure</w:t>
      </w:r>
      <w:r w:rsidRPr="00A970D8">
        <w:rPr>
          <w:noProof/>
        </w:rPr>
        <w:tab/>
      </w:r>
      <w:r w:rsidRPr="00A970D8">
        <w:rPr>
          <w:noProof/>
        </w:rPr>
        <w:fldChar w:fldCharType="begin"/>
      </w:r>
      <w:r w:rsidRPr="00A970D8">
        <w:rPr>
          <w:noProof/>
        </w:rPr>
        <w:instrText xml:space="preserve"> PAGEREF _Toc201755763 \h </w:instrText>
      </w:r>
      <w:r w:rsidRPr="00A970D8">
        <w:rPr>
          <w:noProof/>
        </w:rPr>
      </w:r>
      <w:r w:rsidRPr="00A970D8">
        <w:rPr>
          <w:noProof/>
        </w:rPr>
        <w:fldChar w:fldCharType="separate"/>
      </w:r>
      <w:r w:rsidRPr="00A970D8">
        <w:rPr>
          <w:noProof/>
        </w:rPr>
        <w:t>166</w:t>
      </w:r>
      <w:r w:rsidRPr="00A970D8">
        <w:rPr>
          <w:noProof/>
        </w:rPr>
        <w:fldChar w:fldCharType="end"/>
      </w:r>
    </w:p>
    <w:p w14:paraId="2D274CD0" w14:textId="503C4A3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355</w:t>
      </w:r>
      <w:r>
        <w:rPr>
          <w:noProof/>
        </w:rPr>
        <w:noBreakHyphen/>
        <w:t>115</w:t>
      </w:r>
      <w:r>
        <w:rPr>
          <w:noProof/>
        </w:rPr>
        <w:tab/>
        <w:t>Working out an R&amp;D entity’s total expenses</w:t>
      </w:r>
      <w:r w:rsidRPr="00A970D8">
        <w:rPr>
          <w:noProof/>
        </w:rPr>
        <w:tab/>
      </w:r>
      <w:r w:rsidRPr="00A970D8">
        <w:rPr>
          <w:noProof/>
        </w:rPr>
        <w:fldChar w:fldCharType="begin"/>
      </w:r>
      <w:r w:rsidRPr="00A970D8">
        <w:rPr>
          <w:noProof/>
        </w:rPr>
        <w:instrText xml:space="preserve"> PAGEREF _Toc201755764 \h </w:instrText>
      </w:r>
      <w:r w:rsidRPr="00A970D8">
        <w:rPr>
          <w:noProof/>
        </w:rPr>
      </w:r>
      <w:r w:rsidRPr="00A970D8">
        <w:rPr>
          <w:noProof/>
        </w:rPr>
        <w:fldChar w:fldCharType="separate"/>
      </w:r>
      <w:r w:rsidRPr="00A970D8">
        <w:rPr>
          <w:noProof/>
        </w:rPr>
        <w:t>166</w:t>
      </w:r>
      <w:r w:rsidRPr="00A970D8">
        <w:rPr>
          <w:noProof/>
        </w:rPr>
        <w:fldChar w:fldCharType="end"/>
      </w:r>
    </w:p>
    <w:p w14:paraId="57BA8FB8" w14:textId="7893B5C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D—Notional deductions for R&amp;D expenditure</w:t>
      </w:r>
      <w:r w:rsidRPr="00A970D8">
        <w:rPr>
          <w:b w:val="0"/>
          <w:noProof/>
          <w:sz w:val="18"/>
        </w:rPr>
        <w:tab/>
      </w:r>
      <w:r w:rsidRPr="00A970D8">
        <w:rPr>
          <w:b w:val="0"/>
          <w:noProof/>
          <w:sz w:val="18"/>
        </w:rPr>
        <w:fldChar w:fldCharType="begin"/>
      </w:r>
      <w:r w:rsidRPr="00A970D8">
        <w:rPr>
          <w:b w:val="0"/>
          <w:noProof/>
          <w:sz w:val="18"/>
        </w:rPr>
        <w:instrText xml:space="preserve"> PAGEREF _Toc201755765 \h </w:instrText>
      </w:r>
      <w:r w:rsidRPr="00A970D8">
        <w:rPr>
          <w:b w:val="0"/>
          <w:noProof/>
          <w:sz w:val="18"/>
        </w:rPr>
      </w:r>
      <w:r w:rsidRPr="00A970D8">
        <w:rPr>
          <w:b w:val="0"/>
          <w:noProof/>
          <w:sz w:val="18"/>
        </w:rPr>
        <w:fldChar w:fldCharType="separate"/>
      </w:r>
      <w:r w:rsidRPr="00A970D8">
        <w:rPr>
          <w:b w:val="0"/>
          <w:noProof/>
          <w:sz w:val="18"/>
        </w:rPr>
        <w:t>167</w:t>
      </w:r>
      <w:r w:rsidRPr="00A970D8">
        <w:rPr>
          <w:b w:val="0"/>
          <w:noProof/>
          <w:sz w:val="18"/>
        </w:rPr>
        <w:fldChar w:fldCharType="end"/>
      </w:r>
    </w:p>
    <w:p w14:paraId="2B285C9D" w14:textId="6539137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200</w:t>
      </w:r>
      <w:r>
        <w:rPr>
          <w:noProof/>
        </w:rPr>
        <w:tab/>
        <w:t>What this Subdivision is about</w:t>
      </w:r>
      <w:r w:rsidRPr="00A970D8">
        <w:rPr>
          <w:noProof/>
        </w:rPr>
        <w:tab/>
      </w:r>
      <w:r w:rsidRPr="00A970D8">
        <w:rPr>
          <w:noProof/>
        </w:rPr>
        <w:fldChar w:fldCharType="begin"/>
      </w:r>
      <w:r w:rsidRPr="00A970D8">
        <w:rPr>
          <w:noProof/>
        </w:rPr>
        <w:instrText xml:space="preserve"> PAGEREF _Toc201755766 \h </w:instrText>
      </w:r>
      <w:r w:rsidRPr="00A970D8">
        <w:rPr>
          <w:noProof/>
        </w:rPr>
      </w:r>
      <w:r w:rsidRPr="00A970D8">
        <w:rPr>
          <w:noProof/>
        </w:rPr>
        <w:fldChar w:fldCharType="separate"/>
      </w:r>
      <w:r w:rsidRPr="00A970D8">
        <w:rPr>
          <w:noProof/>
        </w:rPr>
        <w:t>167</w:t>
      </w:r>
      <w:r w:rsidRPr="00A970D8">
        <w:rPr>
          <w:noProof/>
        </w:rPr>
        <w:fldChar w:fldCharType="end"/>
      </w:r>
    </w:p>
    <w:p w14:paraId="4675B38C" w14:textId="2BACC24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205</w:t>
      </w:r>
      <w:r>
        <w:rPr>
          <w:noProof/>
        </w:rPr>
        <w:tab/>
        <w:t>When notional deductions for R&amp;D expenditure arise</w:t>
      </w:r>
      <w:r w:rsidRPr="00A970D8">
        <w:rPr>
          <w:noProof/>
        </w:rPr>
        <w:tab/>
      </w:r>
      <w:r w:rsidRPr="00A970D8">
        <w:rPr>
          <w:noProof/>
        </w:rPr>
        <w:fldChar w:fldCharType="begin"/>
      </w:r>
      <w:r w:rsidRPr="00A970D8">
        <w:rPr>
          <w:noProof/>
        </w:rPr>
        <w:instrText xml:space="preserve"> PAGEREF _Toc201755767 \h </w:instrText>
      </w:r>
      <w:r w:rsidRPr="00A970D8">
        <w:rPr>
          <w:noProof/>
        </w:rPr>
      </w:r>
      <w:r w:rsidRPr="00A970D8">
        <w:rPr>
          <w:noProof/>
        </w:rPr>
        <w:fldChar w:fldCharType="separate"/>
      </w:r>
      <w:r w:rsidRPr="00A970D8">
        <w:rPr>
          <w:noProof/>
        </w:rPr>
        <w:t>168</w:t>
      </w:r>
      <w:r w:rsidRPr="00A970D8">
        <w:rPr>
          <w:noProof/>
        </w:rPr>
        <w:fldChar w:fldCharType="end"/>
      </w:r>
    </w:p>
    <w:p w14:paraId="2C75EAC3" w14:textId="3145BFB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210</w:t>
      </w:r>
      <w:r>
        <w:rPr>
          <w:noProof/>
        </w:rPr>
        <w:tab/>
        <w:t>Conditions for R&amp;D activities</w:t>
      </w:r>
      <w:r w:rsidRPr="00A970D8">
        <w:rPr>
          <w:noProof/>
        </w:rPr>
        <w:tab/>
      </w:r>
      <w:r w:rsidRPr="00A970D8">
        <w:rPr>
          <w:noProof/>
        </w:rPr>
        <w:fldChar w:fldCharType="begin"/>
      </w:r>
      <w:r w:rsidRPr="00A970D8">
        <w:rPr>
          <w:noProof/>
        </w:rPr>
        <w:instrText xml:space="preserve"> PAGEREF _Toc201755768 \h </w:instrText>
      </w:r>
      <w:r w:rsidRPr="00A970D8">
        <w:rPr>
          <w:noProof/>
        </w:rPr>
      </w:r>
      <w:r w:rsidRPr="00A970D8">
        <w:rPr>
          <w:noProof/>
        </w:rPr>
        <w:fldChar w:fldCharType="separate"/>
      </w:r>
      <w:r w:rsidRPr="00A970D8">
        <w:rPr>
          <w:noProof/>
        </w:rPr>
        <w:t>168</w:t>
      </w:r>
      <w:r w:rsidRPr="00A970D8">
        <w:rPr>
          <w:noProof/>
        </w:rPr>
        <w:fldChar w:fldCharType="end"/>
      </w:r>
    </w:p>
    <w:p w14:paraId="42BBF9B4" w14:textId="402FE38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215</w:t>
      </w:r>
      <w:r>
        <w:rPr>
          <w:noProof/>
        </w:rPr>
        <w:tab/>
        <w:t>R&amp;D activities conducted by a permanent establishment for other parts of the body corporate</w:t>
      </w:r>
      <w:r w:rsidRPr="00A970D8">
        <w:rPr>
          <w:noProof/>
        </w:rPr>
        <w:tab/>
      </w:r>
      <w:r w:rsidRPr="00A970D8">
        <w:rPr>
          <w:noProof/>
        </w:rPr>
        <w:fldChar w:fldCharType="begin"/>
      </w:r>
      <w:r w:rsidRPr="00A970D8">
        <w:rPr>
          <w:noProof/>
        </w:rPr>
        <w:instrText xml:space="preserve"> PAGEREF _Toc201755769 \h </w:instrText>
      </w:r>
      <w:r w:rsidRPr="00A970D8">
        <w:rPr>
          <w:noProof/>
        </w:rPr>
      </w:r>
      <w:r w:rsidRPr="00A970D8">
        <w:rPr>
          <w:noProof/>
        </w:rPr>
        <w:fldChar w:fldCharType="separate"/>
      </w:r>
      <w:r w:rsidRPr="00A970D8">
        <w:rPr>
          <w:noProof/>
        </w:rPr>
        <w:t>170</w:t>
      </w:r>
      <w:r w:rsidRPr="00A970D8">
        <w:rPr>
          <w:noProof/>
        </w:rPr>
        <w:fldChar w:fldCharType="end"/>
      </w:r>
    </w:p>
    <w:p w14:paraId="40675771" w14:textId="0E8BDD4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220</w:t>
      </w:r>
      <w:r>
        <w:rPr>
          <w:noProof/>
        </w:rPr>
        <w:tab/>
        <w:t>R&amp;D activities conducted for a foreign entity</w:t>
      </w:r>
      <w:r w:rsidRPr="00A970D8">
        <w:rPr>
          <w:noProof/>
        </w:rPr>
        <w:tab/>
      </w:r>
      <w:r w:rsidRPr="00A970D8">
        <w:rPr>
          <w:noProof/>
        </w:rPr>
        <w:fldChar w:fldCharType="begin"/>
      </w:r>
      <w:r w:rsidRPr="00A970D8">
        <w:rPr>
          <w:noProof/>
        </w:rPr>
        <w:instrText xml:space="preserve"> PAGEREF _Toc201755770 \h </w:instrText>
      </w:r>
      <w:r w:rsidRPr="00A970D8">
        <w:rPr>
          <w:noProof/>
        </w:rPr>
      </w:r>
      <w:r w:rsidRPr="00A970D8">
        <w:rPr>
          <w:noProof/>
        </w:rPr>
        <w:fldChar w:fldCharType="separate"/>
      </w:r>
      <w:r w:rsidRPr="00A970D8">
        <w:rPr>
          <w:noProof/>
        </w:rPr>
        <w:t>170</w:t>
      </w:r>
      <w:r w:rsidRPr="00A970D8">
        <w:rPr>
          <w:noProof/>
        </w:rPr>
        <w:fldChar w:fldCharType="end"/>
      </w:r>
    </w:p>
    <w:p w14:paraId="579256DA" w14:textId="6EC20F7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225</w:t>
      </w:r>
      <w:r>
        <w:rPr>
          <w:noProof/>
        </w:rPr>
        <w:tab/>
        <w:t>Expenditure that cannot be notionally deducted</w:t>
      </w:r>
      <w:r w:rsidRPr="00A970D8">
        <w:rPr>
          <w:noProof/>
        </w:rPr>
        <w:tab/>
      </w:r>
      <w:r w:rsidRPr="00A970D8">
        <w:rPr>
          <w:noProof/>
        </w:rPr>
        <w:fldChar w:fldCharType="begin"/>
      </w:r>
      <w:r w:rsidRPr="00A970D8">
        <w:rPr>
          <w:noProof/>
        </w:rPr>
        <w:instrText xml:space="preserve"> PAGEREF _Toc201755771 \h </w:instrText>
      </w:r>
      <w:r w:rsidRPr="00A970D8">
        <w:rPr>
          <w:noProof/>
        </w:rPr>
      </w:r>
      <w:r w:rsidRPr="00A970D8">
        <w:rPr>
          <w:noProof/>
        </w:rPr>
        <w:fldChar w:fldCharType="separate"/>
      </w:r>
      <w:r w:rsidRPr="00A970D8">
        <w:rPr>
          <w:noProof/>
        </w:rPr>
        <w:t>172</w:t>
      </w:r>
      <w:r w:rsidRPr="00A970D8">
        <w:rPr>
          <w:noProof/>
        </w:rPr>
        <w:fldChar w:fldCharType="end"/>
      </w:r>
    </w:p>
    <w:p w14:paraId="241ACA01" w14:textId="2C55990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E—Notional deductions etc. for decline in value of depreciating assets used for R&amp;D activities</w:t>
      </w:r>
      <w:r w:rsidRPr="00A970D8">
        <w:rPr>
          <w:b w:val="0"/>
          <w:noProof/>
          <w:sz w:val="18"/>
        </w:rPr>
        <w:tab/>
      </w:r>
      <w:r w:rsidRPr="00A970D8">
        <w:rPr>
          <w:b w:val="0"/>
          <w:noProof/>
          <w:sz w:val="18"/>
        </w:rPr>
        <w:fldChar w:fldCharType="begin"/>
      </w:r>
      <w:r w:rsidRPr="00A970D8">
        <w:rPr>
          <w:b w:val="0"/>
          <w:noProof/>
          <w:sz w:val="18"/>
        </w:rPr>
        <w:instrText xml:space="preserve"> PAGEREF _Toc201755772 \h </w:instrText>
      </w:r>
      <w:r w:rsidRPr="00A970D8">
        <w:rPr>
          <w:b w:val="0"/>
          <w:noProof/>
          <w:sz w:val="18"/>
        </w:rPr>
      </w:r>
      <w:r w:rsidRPr="00A970D8">
        <w:rPr>
          <w:b w:val="0"/>
          <w:noProof/>
          <w:sz w:val="18"/>
        </w:rPr>
        <w:fldChar w:fldCharType="separate"/>
      </w:r>
      <w:r w:rsidRPr="00A970D8">
        <w:rPr>
          <w:b w:val="0"/>
          <w:noProof/>
          <w:sz w:val="18"/>
        </w:rPr>
        <w:t>173</w:t>
      </w:r>
      <w:r w:rsidRPr="00A970D8">
        <w:rPr>
          <w:b w:val="0"/>
          <w:noProof/>
          <w:sz w:val="18"/>
        </w:rPr>
        <w:fldChar w:fldCharType="end"/>
      </w:r>
    </w:p>
    <w:p w14:paraId="32C455EA" w14:textId="1D2AD1B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300</w:t>
      </w:r>
      <w:r>
        <w:rPr>
          <w:noProof/>
        </w:rPr>
        <w:tab/>
        <w:t>What this Subdivision is about</w:t>
      </w:r>
      <w:r w:rsidRPr="00A970D8">
        <w:rPr>
          <w:noProof/>
        </w:rPr>
        <w:tab/>
      </w:r>
      <w:r w:rsidRPr="00A970D8">
        <w:rPr>
          <w:noProof/>
        </w:rPr>
        <w:fldChar w:fldCharType="begin"/>
      </w:r>
      <w:r w:rsidRPr="00A970D8">
        <w:rPr>
          <w:noProof/>
        </w:rPr>
        <w:instrText xml:space="preserve"> PAGEREF _Toc201755773 \h </w:instrText>
      </w:r>
      <w:r w:rsidRPr="00A970D8">
        <w:rPr>
          <w:noProof/>
        </w:rPr>
      </w:r>
      <w:r w:rsidRPr="00A970D8">
        <w:rPr>
          <w:noProof/>
        </w:rPr>
        <w:fldChar w:fldCharType="separate"/>
      </w:r>
      <w:r w:rsidRPr="00A970D8">
        <w:rPr>
          <w:noProof/>
        </w:rPr>
        <w:t>173</w:t>
      </w:r>
      <w:r w:rsidRPr="00A970D8">
        <w:rPr>
          <w:noProof/>
        </w:rPr>
        <w:fldChar w:fldCharType="end"/>
      </w:r>
    </w:p>
    <w:p w14:paraId="3120CBC6" w14:textId="0A37164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305</w:t>
      </w:r>
      <w:r>
        <w:rPr>
          <w:noProof/>
        </w:rPr>
        <w:tab/>
        <w:t>When notional deductions for decline in value arise</w:t>
      </w:r>
      <w:r w:rsidRPr="00A970D8">
        <w:rPr>
          <w:noProof/>
        </w:rPr>
        <w:tab/>
      </w:r>
      <w:r w:rsidRPr="00A970D8">
        <w:rPr>
          <w:noProof/>
        </w:rPr>
        <w:fldChar w:fldCharType="begin"/>
      </w:r>
      <w:r w:rsidRPr="00A970D8">
        <w:rPr>
          <w:noProof/>
        </w:rPr>
        <w:instrText xml:space="preserve"> PAGEREF _Toc201755774 \h </w:instrText>
      </w:r>
      <w:r w:rsidRPr="00A970D8">
        <w:rPr>
          <w:noProof/>
        </w:rPr>
      </w:r>
      <w:r w:rsidRPr="00A970D8">
        <w:rPr>
          <w:noProof/>
        </w:rPr>
        <w:fldChar w:fldCharType="separate"/>
      </w:r>
      <w:r w:rsidRPr="00A970D8">
        <w:rPr>
          <w:noProof/>
        </w:rPr>
        <w:t>173</w:t>
      </w:r>
      <w:r w:rsidRPr="00A970D8">
        <w:rPr>
          <w:noProof/>
        </w:rPr>
        <w:fldChar w:fldCharType="end"/>
      </w:r>
    </w:p>
    <w:p w14:paraId="523635A2" w14:textId="74899B8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310</w:t>
      </w:r>
      <w:r>
        <w:rPr>
          <w:noProof/>
        </w:rPr>
        <w:tab/>
        <w:t>Notional application of Division 40</w:t>
      </w:r>
      <w:r w:rsidRPr="00A970D8">
        <w:rPr>
          <w:noProof/>
        </w:rPr>
        <w:tab/>
      </w:r>
      <w:r w:rsidRPr="00A970D8">
        <w:rPr>
          <w:noProof/>
        </w:rPr>
        <w:fldChar w:fldCharType="begin"/>
      </w:r>
      <w:r w:rsidRPr="00A970D8">
        <w:rPr>
          <w:noProof/>
        </w:rPr>
        <w:instrText xml:space="preserve"> PAGEREF _Toc201755775 \h </w:instrText>
      </w:r>
      <w:r w:rsidRPr="00A970D8">
        <w:rPr>
          <w:noProof/>
        </w:rPr>
      </w:r>
      <w:r w:rsidRPr="00A970D8">
        <w:rPr>
          <w:noProof/>
        </w:rPr>
        <w:fldChar w:fldCharType="separate"/>
      </w:r>
      <w:r w:rsidRPr="00A970D8">
        <w:rPr>
          <w:noProof/>
        </w:rPr>
        <w:t>174</w:t>
      </w:r>
      <w:r w:rsidRPr="00A970D8">
        <w:rPr>
          <w:noProof/>
        </w:rPr>
        <w:fldChar w:fldCharType="end"/>
      </w:r>
    </w:p>
    <w:p w14:paraId="04B4655E" w14:textId="4DA1E71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315</w:t>
      </w:r>
      <w:r>
        <w:rPr>
          <w:noProof/>
        </w:rPr>
        <w:tab/>
        <w:t>Balancing adjustments—assets only used for R&amp;D activities</w:t>
      </w:r>
      <w:r w:rsidRPr="00A970D8">
        <w:rPr>
          <w:noProof/>
        </w:rPr>
        <w:tab/>
      </w:r>
      <w:r w:rsidRPr="00A970D8">
        <w:rPr>
          <w:noProof/>
        </w:rPr>
        <w:fldChar w:fldCharType="begin"/>
      </w:r>
      <w:r w:rsidRPr="00A970D8">
        <w:rPr>
          <w:noProof/>
        </w:rPr>
        <w:instrText xml:space="preserve"> PAGEREF _Toc201755776 \h </w:instrText>
      </w:r>
      <w:r w:rsidRPr="00A970D8">
        <w:rPr>
          <w:noProof/>
        </w:rPr>
      </w:r>
      <w:r w:rsidRPr="00A970D8">
        <w:rPr>
          <w:noProof/>
        </w:rPr>
        <w:fldChar w:fldCharType="separate"/>
      </w:r>
      <w:r w:rsidRPr="00A970D8">
        <w:rPr>
          <w:noProof/>
        </w:rPr>
        <w:t>176</w:t>
      </w:r>
      <w:r w:rsidRPr="00A970D8">
        <w:rPr>
          <w:noProof/>
        </w:rPr>
        <w:fldChar w:fldCharType="end"/>
      </w:r>
    </w:p>
    <w:p w14:paraId="17A16EA3" w14:textId="48EE6D6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F—Integrity Rules</w:t>
      </w:r>
      <w:r w:rsidRPr="00A970D8">
        <w:rPr>
          <w:b w:val="0"/>
          <w:noProof/>
          <w:sz w:val="18"/>
        </w:rPr>
        <w:tab/>
      </w:r>
      <w:r w:rsidRPr="00A970D8">
        <w:rPr>
          <w:b w:val="0"/>
          <w:noProof/>
          <w:sz w:val="18"/>
        </w:rPr>
        <w:fldChar w:fldCharType="begin"/>
      </w:r>
      <w:r w:rsidRPr="00A970D8">
        <w:rPr>
          <w:b w:val="0"/>
          <w:noProof/>
          <w:sz w:val="18"/>
        </w:rPr>
        <w:instrText xml:space="preserve"> PAGEREF _Toc201755777 \h </w:instrText>
      </w:r>
      <w:r w:rsidRPr="00A970D8">
        <w:rPr>
          <w:b w:val="0"/>
          <w:noProof/>
          <w:sz w:val="18"/>
        </w:rPr>
      </w:r>
      <w:r w:rsidRPr="00A970D8">
        <w:rPr>
          <w:b w:val="0"/>
          <w:noProof/>
          <w:sz w:val="18"/>
        </w:rPr>
        <w:fldChar w:fldCharType="separate"/>
      </w:r>
      <w:r w:rsidRPr="00A970D8">
        <w:rPr>
          <w:b w:val="0"/>
          <w:noProof/>
          <w:sz w:val="18"/>
        </w:rPr>
        <w:t>177</w:t>
      </w:r>
      <w:r w:rsidRPr="00A970D8">
        <w:rPr>
          <w:b w:val="0"/>
          <w:noProof/>
          <w:sz w:val="18"/>
        </w:rPr>
        <w:fldChar w:fldCharType="end"/>
      </w:r>
    </w:p>
    <w:p w14:paraId="271E327E" w14:textId="2F86EF9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400</w:t>
      </w:r>
      <w:r>
        <w:rPr>
          <w:noProof/>
        </w:rPr>
        <w:tab/>
        <w:t>Expenditure incurred while not at arm’s length</w:t>
      </w:r>
      <w:r w:rsidRPr="00A970D8">
        <w:rPr>
          <w:noProof/>
        </w:rPr>
        <w:tab/>
      </w:r>
      <w:r w:rsidRPr="00A970D8">
        <w:rPr>
          <w:noProof/>
        </w:rPr>
        <w:fldChar w:fldCharType="begin"/>
      </w:r>
      <w:r w:rsidRPr="00A970D8">
        <w:rPr>
          <w:noProof/>
        </w:rPr>
        <w:instrText xml:space="preserve"> PAGEREF _Toc201755778 \h </w:instrText>
      </w:r>
      <w:r w:rsidRPr="00A970D8">
        <w:rPr>
          <w:noProof/>
        </w:rPr>
      </w:r>
      <w:r w:rsidRPr="00A970D8">
        <w:rPr>
          <w:noProof/>
        </w:rPr>
        <w:fldChar w:fldCharType="separate"/>
      </w:r>
      <w:r w:rsidRPr="00A970D8">
        <w:rPr>
          <w:noProof/>
        </w:rPr>
        <w:t>177</w:t>
      </w:r>
      <w:r w:rsidRPr="00A970D8">
        <w:rPr>
          <w:noProof/>
        </w:rPr>
        <w:fldChar w:fldCharType="end"/>
      </w:r>
    </w:p>
    <w:p w14:paraId="4C83C5FE" w14:textId="2952C81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405</w:t>
      </w:r>
      <w:r>
        <w:rPr>
          <w:noProof/>
        </w:rPr>
        <w:tab/>
        <w:t>Expenditure not at risk</w:t>
      </w:r>
      <w:r w:rsidRPr="00A970D8">
        <w:rPr>
          <w:noProof/>
        </w:rPr>
        <w:tab/>
      </w:r>
      <w:r w:rsidRPr="00A970D8">
        <w:rPr>
          <w:noProof/>
        </w:rPr>
        <w:fldChar w:fldCharType="begin"/>
      </w:r>
      <w:r w:rsidRPr="00A970D8">
        <w:rPr>
          <w:noProof/>
        </w:rPr>
        <w:instrText xml:space="preserve"> PAGEREF _Toc201755779 \h </w:instrText>
      </w:r>
      <w:r w:rsidRPr="00A970D8">
        <w:rPr>
          <w:noProof/>
        </w:rPr>
      </w:r>
      <w:r w:rsidRPr="00A970D8">
        <w:rPr>
          <w:noProof/>
        </w:rPr>
        <w:fldChar w:fldCharType="separate"/>
      </w:r>
      <w:r w:rsidRPr="00A970D8">
        <w:rPr>
          <w:noProof/>
        </w:rPr>
        <w:t>178</w:t>
      </w:r>
      <w:r w:rsidRPr="00A970D8">
        <w:rPr>
          <w:noProof/>
        </w:rPr>
        <w:fldChar w:fldCharType="end"/>
      </w:r>
    </w:p>
    <w:p w14:paraId="764F8048" w14:textId="0C1B1AC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410</w:t>
      </w:r>
      <w:r>
        <w:rPr>
          <w:noProof/>
        </w:rPr>
        <w:tab/>
        <w:t>Disposal of R&amp;D results</w:t>
      </w:r>
      <w:r w:rsidRPr="00A970D8">
        <w:rPr>
          <w:noProof/>
        </w:rPr>
        <w:tab/>
      </w:r>
      <w:r w:rsidRPr="00A970D8">
        <w:rPr>
          <w:noProof/>
        </w:rPr>
        <w:fldChar w:fldCharType="begin"/>
      </w:r>
      <w:r w:rsidRPr="00A970D8">
        <w:rPr>
          <w:noProof/>
        </w:rPr>
        <w:instrText xml:space="preserve"> PAGEREF _Toc201755780 \h </w:instrText>
      </w:r>
      <w:r w:rsidRPr="00A970D8">
        <w:rPr>
          <w:noProof/>
        </w:rPr>
      </w:r>
      <w:r w:rsidRPr="00A970D8">
        <w:rPr>
          <w:noProof/>
        </w:rPr>
        <w:fldChar w:fldCharType="separate"/>
      </w:r>
      <w:r w:rsidRPr="00A970D8">
        <w:rPr>
          <w:noProof/>
        </w:rPr>
        <w:t>179</w:t>
      </w:r>
      <w:r w:rsidRPr="00A970D8">
        <w:rPr>
          <w:noProof/>
        </w:rPr>
        <w:fldChar w:fldCharType="end"/>
      </w:r>
    </w:p>
    <w:p w14:paraId="62F93048" w14:textId="1840245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415</w:t>
      </w:r>
      <w:r>
        <w:rPr>
          <w:noProof/>
        </w:rPr>
        <w:tab/>
        <w:t>Reducing deductions to reflect mark</w:t>
      </w:r>
      <w:r>
        <w:rPr>
          <w:noProof/>
        </w:rPr>
        <w:noBreakHyphen/>
        <w:t>ups within groups</w:t>
      </w:r>
      <w:r w:rsidRPr="00A970D8">
        <w:rPr>
          <w:noProof/>
        </w:rPr>
        <w:tab/>
      </w:r>
      <w:r w:rsidRPr="00A970D8">
        <w:rPr>
          <w:noProof/>
        </w:rPr>
        <w:fldChar w:fldCharType="begin"/>
      </w:r>
      <w:r w:rsidRPr="00A970D8">
        <w:rPr>
          <w:noProof/>
        </w:rPr>
        <w:instrText xml:space="preserve"> PAGEREF _Toc201755781 \h </w:instrText>
      </w:r>
      <w:r w:rsidRPr="00A970D8">
        <w:rPr>
          <w:noProof/>
        </w:rPr>
      </w:r>
      <w:r w:rsidRPr="00A970D8">
        <w:rPr>
          <w:noProof/>
        </w:rPr>
        <w:fldChar w:fldCharType="separate"/>
      </w:r>
      <w:r w:rsidRPr="00A970D8">
        <w:rPr>
          <w:noProof/>
        </w:rPr>
        <w:t>180</w:t>
      </w:r>
      <w:r w:rsidRPr="00A970D8">
        <w:rPr>
          <w:noProof/>
        </w:rPr>
        <w:fldChar w:fldCharType="end"/>
      </w:r>
    </w:p>
    <w:p w14:paraId="0CBE2A2D" w14:textId="35ACEDC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G—Clawback of R&amp;D recoupments, feedstock adjustments and balancing adjustments</w:t>
      </w:r>
      <w:r w:rsidRPr="00A970D8">
        <w:rPr>
          <w:b w:val="0"/>
          <w:noProof/>
          <w:sz w:val="18"/>
        </w:rPr>
        <w:tab/>
      </w:r>
      <w:r w:rsidRPr="00A970D8">
        <w:rPr>
          <w:b w:val="0"/>
          <w:noProof/>
          <w:sz w:val="18"/>
        </w:rPr>
        <w:fldChar w:fldCharType="begin"/>
      </w:r>
      <w:r w:rsidRPr="00A970D8">
        <w:rPr>
          <w:b w:val="0"/>
          <w:noProof/>
          <w:sz w:val="18"/>
        </w:rPr>
        <w:instrText xml:space="preserve"> PAGEREF _Toc201755782 \h </w:instrText>
      </w:r>
      <w:r w:rsidRPr="00A970D8">
        <w:rPr>
          <w:b w:val="0"/>
          <w:noProof/>
          <w:sz w:val="18"/>
        </w:rPr>
      </w:r>
      <w:r w:rsidRPr="00A970D8">
        <w:rPr>
          <w:b w:val="0"/>
          <w:noProof/>
          <w:sz w:val="18"/>
        </w:rPr>
        <w:fldChar w:fldCharType="separate"/>
      </w:r>
      <w:r w:rsidRPr="00A970D8">
        <w:rPr>
          <w:b w:val="0"/>
          <w:noProof/>
          <w:sz w:val="18"/>
        </w:rPr>
        <w:t>182</w:t>
      </w:r>
      <w:r w:rsidRPr="00A970D8">
        <w:rPr>
          <w:b w:val="0"/>
          <w:noProof/>
          <w:sz w:val="18"/>
        </w:rPr>
        <w:fldChar w:fldCharType="end"/>
      </w:r>
    </w:p>
    <w:p w14:paraId="7664C906" w14:textId="6D9FE36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355</w:t>
      </w:r>
      <w:r>
        <w:rPr>
          <w:noProof/>
        </w:rPr>
        <w:noBreakHyphen/>
        <w:t>G</w:t>
      </w:r>
      <w:r w:rsidRPr="00A970D8">
        <w:rPr>
          <w:b w:val="0"/>
          <w:noProof/>
          <w:sz w:val="18"/>
        </w:rPr>
        <w:tab/>
      </w:r>
      <w:r w:rsidRPr="00A970D8">
        <w:rPr>
          <w:b w:val="0"/>
          <w:noProof/>
          <w:sz w:val="18"/>
        </w:rPr>
        <w:fldChar w:fldCharType="begin"/>
      </w:r>
      <w:r w:rsidRPr="00A970D8">
        <w:rPr>
          <w:b w:val="0"/>
          <w:noProof/>
          <w:sz w:val="18"/>
        </w:rPr>
        <w:instrText xml:space="preserve"> PAGEREF _Toc201755783 \h </w:instrText>
      </w:r>
      <w:r w:rsidRPr="00A970D8">
        <w:rPr>
          <w:b w:val="0"/>
          <w:noProof/>
          <w:sz w:val="18"/>
        </w:rPr>
      </w:r>
      <w:r w:rsidRPr="00A970D8">
        <w:rPr>
          <w:b w:val="0"/>
          <w:noProof/>
          <w:sz w:val="18"/>
        </w:rPr>
        <w:fldChar w:fldCharType="separate"/>
      </w:r>
      <w:r w:rsidRPr="00A970D8">
        <w:rPr>
          <w:b w:val="0"/>
          <w:noProof/>
          <w:sz w:val="18"/>
        </w:rPr>
        <w:t>182</w:t>
      </w:r>
      <w:r w:rsidRPr="00A970D8">
        <w:rPr>
          <w:b w:val="0"/>
          <w:noProof/>
          <w:sz w:val="18"/>
        </w:rPr>
        <w:fldChar w:fldCharType="end"/>
      </w:r>
    </w:p>
    <w:p w14:paraId="1380F2BA" w14:textId="1EDF6A8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430</w:t>
      </w:r>
      <w:r>
        <w:rPr>
          <w:noProof/>
        </w:rPr>
        <w:tab/>
        <w:t>What this Subdivision is about</w:t>
      </w:r>
      <w:r w:rsidRPr="00A970D8">
        <w:rPr>
          <w:noProof/>
        </w:rPr>
        <w:tab/>
      </w:r>
      <w:r w:rsidRPr="00A970D8">
        <w:rPr>
          <w:noProof/>
        </w:rPr>
        <w:fldChar w:fldCharType="begin"/>
      </w:r>
      <w:r w:rsidRPr="00A970D8">
        <w:rPr>
          <w:noProof/>
        </w:rPr>
        <w:instrText xml:space="preserve"> PAGEREF _Toc201755784 \h </w:instrText>
      </w:r>
      <w:r w:rsidRPr="00A970D8">
        <w:rPr>
          <w:noProof/>
        </w:rPr>
      </w:r>
      <w:r w:rsidRPr="00A970D8">
        <w:rPr>
          <w:noProof/>
        </w:rPr>
        <w:fldChar w:fldCharType="separate"/>
      </w:r>
      <w:r w:rsidRPr="00A970D8">
        <w:rPr>
          <w:noProof/>
        </w:rPr>
        <w:t>182</w:t>
      </w:r>
      <w:r w:rsidRPr="00A970D8">
        <w:rPr>
          <w:noProof/>
        </w:rPr>
        <w:fldChar w:fldCharType="end"/>
      </w:r>
    </w:p>
    <w:p w14:paraId="54EC93AC" w14:textId="784F2E9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_Toc201755785 \h </w:instrText>
      </w:r>
      <w:r w:rsidRPr="00A970D8">
        <w:rPr>
          <w:b w:val="0"/>
          <w:noProof/>
          <w:sz w:val="18"/>
        </w:rPr>
      </w:r>
      <w:r w:rsidRPr="00A970D8">
        <w:rPr>
          <w:b w:val="0"/>
          <w:noProof/>
          <w:sz w:val="18"/>
        </w:rPr>
        <w:fldChar w:fldCharType="separate"/>
      </w:r>
      <w:r w:rsidRPr="00A970D8">
        <w:rPr>
          <w:b w:val="0"/>
          <w:noProof/>
          <w:sz w:val="18"/>
        </w:rPr>
        <w:t>183</w:t>
      </w:r>
      <w:r w:rsidRPr="00A970D8">
        <w:rPr>
          <w:b w:val="0"/>
          <w:noProof/>
          <w:sz w:val="18"/>
        </w:rPr>
        <w:fldChar w:fldCharType="end"/>
      </w:r>
    </w:p>
    <w:p w14:paraId="12EA1FFA" w14:textId="7B2042B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435</w:t>
      </w:r>
      <w:r>
        <w:rPr>
          <w:noProof/>
        </w:rPr>
        <w:tab/>
        <w:t>When this Subdivision applies</w:t>
      </w:r>
      <w:r w:rsidRPr="00A970D8">
        <w:rPr>
          <w:noProof/>
        </w:rPr>
        <w:tab/>
      </w:r>
      <w:r w:rsidRPr="00A970D8">
        <w:rPr>
          <w:noProof/>
        </w:rPr>
        <w:fldChar w:fldCharType="begin"/>
      </w:r>
      <w:r w:rsidRPr="00A970D8">
        <w:rPr>
          <w:noProof/>
        </w:rPr>
        <w:instrText xml:space="preserve"> PAGEREF _Toc201755786 \h </w:instrText>
      </w:r>
      <w:r w:rsidRPr="00A970D8">
        <w:rPr>
          <w:noProof/>
        </w:rPr>
      </w:r>
      <w:r w:rsidRPr="00A970D8">
        <w:rPr>
          <w:noProof/>
        </w:rPr>
        <w:fldChar w:fldCharType="separate"/>
      </w:r>
      <w:r w:rsidRPr="00A970D8">
        <w:rPr>
          <w:noProof/>
        </w:rPr>
        <w:t>183</w:t>
      </w:r>
      <w:r w:rsidRPr="00A970D8">
        <w:rPr>
          <w:noProof/>
        </w:rPr>
        <w:fldChar w:fldCharType="end"/>
      </w:r>
    </w:p>
    <w:p w14:paraId="3AD98247" w14:textId="258CBED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440</w:t>
      </w:r>
      <w:r>
        <w:rPr>
          <w:noProof/>
        </w:rPr>
        <w:tab/>
        <w:t>R&amp;D recoupments</w:t>
      </w:r>
      <w:r w:rsidRPr="00A970D8">
        <w:rPr>
          <w:noProof/>
        </w:rPr>
        <w:tab/>
      </w:r>
      <w:r w:rsidRPr="00A970D8">
        <w:rPr>
          <w:noProof/>
        </w:rPr>
        <w:fldChar w:fldCharType="begin"/>
      </w:r>
      <w:r w:rsidRPr="00A970D8">
        <w:rPr>
          <w:noProof/>
        </w:rPr>
        <w:instrText xml:space="preserve"> PAGEREF _Toc201755787 \h </w:instrText>
      </w:r>
      <w:r w:rsidRPr="00A970D8">
        <w:rPr>
          <w:noProof/>
        </w:rPr>
      </w:r>
      <w:r w:rsidRPr="00A970D8">
        <w:rPr>
          <w:noProof/>
        </w:rPr>
        <w:fldChar w:fldCharType="separate"/>
      </w:r>
      <w:r w:rsidRPr="00A970D8">
        <w:rPr>
          <w:noProof/>
        </w:rPr>
        <w:t>183</w:t>
      </w:r>
      <w:r w:rsidRPr="00A970D8">
        <w:rPr>
          <w:noProof/>
        </w:rPr>
        <w:fldChar w:fldCharType="end"/>
      </w:r>
    </w:p>
    <w:p w14:paraId="4567AA12" w14:textId="6BB65B5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445</w:t>
      </w:r>
      <w:r>
        <w:rPr>
          <w:noProof/>
        </w:rPr>
        <w:tab/>
        <w:t>Feedstock adjustments</w:t>
      </w:r>
      <w:r w:rsidRPr="00A970D8">
        <w:rPr>
          <w:noProof/>
        </w:rPr>
        <w:tab/>
      </w:r>
      <w:r w:rsidRPr="00A970D8">
        <w:rPr>
          <w:noProof/>
        </w:rPr>
        <w:fldChar w:fldCharType="begin"/>
      </w:r>
      <w:r w:rsidRPr="00A970D8">
        <w:rPr>
          <w:noProof/>
        </w:rPr>
        <w:instrText xml:space="preserve"> PAGEREF _Toc201755788 \h </w:instrText>
      </w:r>
      <w:r w:rsidRPr="00A970D8">
        <w:rPr>
          <w:noProof/>
        </w:rPr>
      </w:r>
      <w:r w:rsidRPr="00A970D8">
        <w:rPr>
          <w:noProof/>
        </w:rPr>
        <w:fldChar w:fldCharType="separate"/>
      </w:r>
      <w:r w:rsidRPr="00A970D8">
        <w:rPr>
          <w:noProof/>
        </w:rPr>
        <w:t>185</w:t>
      </w:r>
      <w:r w:rsidRPr="00A970D8">
        <w:rPr>
          <w:noProof/>
        </w:rPr>
        <w:fldChar w:fldCharType="end"/>
      </w:r>
    </w:p>
    <w:p w14:paraId="34F44AEF" w14:textId="0CA3D82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446</w:t>
      </w:r>
      <w:r>
        <w:rPr>
          <w:noProof/>
        </w:rPr>
        <w:tab/>
        <w:t>Balancing adjustments for assets only used for R&amp;D activities</w:t>
      </w:r>
      <w:r w:rsidRPr="00A970D8">
        <w:rPr>
          <w:noProof/>
        </w:rPr>
        <w:tab/>
      </w:r>
      <w:r w:rsidRPr="00A970D8">
        <w:rPr>
          <w:noProof/>
        </w:rPr>
        <w:fldChar w:fldCharType="begin"/>
      </w:r>
      <w:r w:rsidRPr="00A970D8">
        <w:rPr>
          <w:noProof/>
        </w:rPr>
        <w:instrText xml:space="preserve"> PAGEREF _Toc201755789 \h </w:instrText>
      </w:r>
      <w:r w:rsidRPr="00A970D8">
        <w:rPr>
          <w:noProof/>
        </w:rPr>
      </w:r>
      <w:r w:rsidRPr="00A970D8">
        <w:rPr>
          <w:noProof/>
        </w:rPr>
        <w:fldChar w:fldCharType="separate"/>
      </w:r>
      <w:r w:rsidRPr="00A970D8">
        <w:rPr>
          <w:noProof/>
        </w:rPr>
        <w:t>187</w:t>
      </w:r>
      <w:r w:rsidRPr="00A970D8">
        <w:rPr>
          <w:noProof/>
        </w:rPr>
        <w:fldChar w:fldCharType="end"/>
      </w:r>
    </w:p>
    <w:p w14:paraId="1AEB76DD" w14:textId="31F8BD5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447</w:t>
      </w:r>
      <w:r>
        <w:rPr>
          <w:noProof/>
        </w:rPr>
        <w:tab/>
        <w:t>Balancing adjustments for assets partially used for R&amp;D activities</w:t>
      </w:r>
      <w:r w:rsidRPr="00A970D8">
        <w:rPr>
          <w:noProof/>
        </w:rPr>
        <w:tab/>
      </w:r>
      <w:r w:rsidRPr="00A970D8">
        <w:rPr>
          <w:noProof/>
        </w:rPr>
        <w:fldChar w:fldCharType="begin"/>
      </w:r>
      <w:r w:rsidRPr="00A970D8">
        <w:rPr>
          <w:noProof/>
        </w:rPr>
        <w:instrText xml:space="preserve"> PAGEREF _Toc201755790 \h </w:instrText>
      </w:r>
      <w:r w:rsidRPr="00A970D8">
        <w:rPr>
          <w:noProof/>
        </w:rPr>
      </w:r>
      <w:r w:rsidRPr="00A970D8">
        <w:rPr>
          <w:noProof/>
        </w:rPr>
        <w:fldChar w:fldCharType="separate"/>
      </w:r>
      <w:r w:rsidRPr="00A970D8">
        <w:rPr>
          <w:noProof/>
        </w:rPr>
        <w:t>188</w:t>
      </w:r>
      <w:r w:rsidRPr="00A970D8">
        <w:rPr>
          <w:noProof/>
        </w:rPr>
        <w:fldChar w:fldCharType="end"/>
      </w:r>
    </w:p>
    <w:p w14:paraId="563BAD10" w14:textId="3367E56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448</w:t>
      </w:r>
      <w:r>
        <w:rPr>
          <w:noProof/>
        </w:rPr>
        <w:tab/>
        <w:t>Balancing adjustments for R&amp;D partnership assets only used for R&amp;D activities</w:t>
      </w:r>
      <w:r w:rsidRPr="00A970D8">
        <w:rPr>
          <w:noProof/>
        </w:rPr>
        <w:tab/>
      </w:r>
      <w:r w:rsidRPr="00A970D8">
        <w:rPr>
          <w:noProof/>
        </w:rPr>
        <w:fldChar w:fldCharType="begin"/>
      </w:r>
      <w:r w:rsidRPr="00A970D8">
        <w:rPr>
          <w:noProof/>
        </w:rPr>
        <w:instrText xml:space="preserve"> PAGEREF _Toc201755791 \h </w:instrText>
      </w:r>
      <w:r w:rsidRPr="00A970D8">
        <w:rPr>
          <w:noProof/>
        </w:rPr>
      </w:r>
      <w:r w:rsidRPr="00A970D8">
        <w:rPr>
          <w:noProof/>
        </w:rPr>
        <w:fldChar w:fldCharType="separate"/>
      </w:r>
      <w:r w:rsidRPr="00A970D8">
        <w:rPr>
          <w:noProof/>
        </w:rPr>
        <w:t>189</w:t>
      </w:r>
      <w:r w:rsidRPr="00A970D8">
        <w:rPr>
          <w:noProof/>
        </w:rPr>
        <w:fldChar w:fldCharType="end"/>
      </w:r>
    </w:p>
    <w:p w14:paraId="4A6B222B" w14:textId="0BA47A8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355</w:t>
      </w:r>
      <w:r>
        <w:rPr>
          <w:noProof/>
        </w:rPr>
        <w:noBreakHyphen/>
        <w:t>449</w:t>
      </w:r>
      <w:r>
        <w:rPr>
          <w:noProof/>
        </w:rPr>
        <w:tab/>
        <w:t>Balancing adjustments for R&amp;D partnership assets partially used for R&amp;D activities</w:t>
      </w:r>
      <w:r w:rsidRPr="00A970D8">
        <w:rPr>
          <w:noProof/>
        </w:rPr>
        <w:tab/>
      </w:r>
      <w:r w:rsidRPr="00A970D8">
        <w:rPr>
          <w:noProof/>
        </w:rPr>
        <w:fldChar w:fldCharType="begin"/>
      </w:r>
      <w:r w:rsidRPr="00A970D8">
        <w:rPr>
          <w:noProof/>
        </w:rPr>
        <w:instrText xml:space="preserve"> PAGEREF _Toc201755792 \h </w:instrText>
      </w:r>
      <w:r w:rsidRPr="00A970D8">
        <w:rPr>
          <w:noProof/>
        </w:rPr>
      </w:r>
      <w:r w:rsidRPr="00A970D8">
        <w:rPr>
          <w:noProof/>
        </w:rPr>
        <w:fldChar w:fldCharType="separate"/>
      </w:r>
      <w:r w:rsidRPr="00A970D8">
        <w:rPr>
          <w:noProof/>
        </w:rPr>
        <w:t>190</w:t>
      </w:r>
      <w:r w:rsidRPr="00A970D8">
        <w:rPr>
          <w:noProof/>
        </w:rPr>
        <w:fldChar w:fldCharType="end"/>
      </w:r>
    </w:p>
    <w:p w14:paraId="0B0A9FEB" w14:textId="133C5CE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450</w:t>
      </w:r>
      <w:r>
        <w:rPr>
          <w:noProof/>
        </w:rPr>
        <w:tab/>
        <w:t>Amount to be included in assessable income</w:t>
      </w:r>
      <w:r w:rsidRPr="00A970D8">
        <w:rPr>
          <w:noProof/>
        </w:rPr>
        <w:tab/>
      </w:r>
      <w:r w:rsidRPr="00A970D8">
        <w:rPr>
          <w:noProof/>
        </w:rPr>
        <w:fldChar w:fldCharType="begin"/>
      </w:r>
      <w:r w:rsidRPr="00A970D8">
        <w:rPr>
          <w:noProof/>
        </w:rPr>
        <w:instrText xml:space="preserve"> PAGEREF _Toc201755793 \h </w:instrText>
      </w:r>
      <w:r w:rsidRPr="00A970D8">
        <w:rPr>
          <w:noProof/>
        </w:rPr>
      </w:r>
      <w:r w:rsidRPr="00A970D8">
        <w:rPr>
          <w:noProof/>
        </w:rPr>
        <w:fldChar w:fldCharType="separate"/>
      </w:r>
      <w:r w:rsidRPr="00A970D8">
        <w:rPr>
          <w:noProof/>
        </w:rPr>
        <w:t>191</w:t>
      </w:r>
      <w:r w:rsidRPr="00A970D8">
        <w:rPr>
          <w:noProof/>
        </w:rPr>
        <w:fldChar w:fldCharType="end"/>
      </w:r>
    </w:p>
    <w:p w14:paraId="31A5BB1C" w14:textId="0171D1F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H—Catch up deductions for balancing adjustment events for assets used for R&amp;D activities</w:t>
      </w:r>
      <w:r w:rsidRPr="00A970D8">
        <w:rPr>
          <w:b w:val="0"/>
          <w:noProof/>
          <w:sz w:val="18"/>
        </w:rPr>
        <w:tab/>
      </w:r>
      <w:r w:rsidRPr="00A970D8">
        <w:rPr>
          <w:b w:val="0"/>
          <w:noProof/>
          <w:sz w:val="18"/>
        </w:rPr>
        <w:fldChar w:fldCharType="begin"/>
      </w:r>
      <w:r w:rsidRPr="00A970D8">
        <w:rPr>
          <w:b w:val="0"/>
          <w:noProof/>
          <w:sz w:val="18"/>
        </w:rPr>
        <w:instrText xml:space="preserve"> PAGEREF _Toc201755794 \h </w:instrText>
      </w:r>
      <w:r w:rsidRPr="00A970D8">
        <w:rPr>
          <w:b w:val="0"/>
          <w:noProof/>
          <w:sz w:val="18"/>
        </w:rPr>
      </w:r>
      <w:r w:rsidRPr="00A970D8">
        <w:rPr>
          <w:b w:val="0"/>
          <w:noProof/>
          <w:sz w:val="18"/>
        </w:rPr>
        <w:fldChar w:fldCharType="separate"/>
      </w:r>
      <w:r w:rsidRPr="00A970D8">
        <w:rPr>
          <w:b w:val="0"/>
          <w:noProof/>
          <w:sz w:val="18"/>
        </w:rPr>
        <w:t>192</w:t>
      </w:r>
      <w:r w:rsidRPr="00A970D8">
        <w:rPr>
          <w:b w:val="0"/>
          <w:noProof/>
          <w:sz w:val="18"/>
        </w:rPr>
        <w:fldChar w:fldCharType="end"/>
      </w:r>
    </w:p>
    <w:p w14:paraId="3E07F89D" w14:textId="34DBF24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355</w:t>
      </w:r>
      <w:r>
        <w:rPr>
          <w:noProof/>
        </w:rPr>
        <w:noBreakHyphen/>
        <w:t>H</w:t>
      </w:r>
      <w:r w:rsidRPr="00A970D8">
        <w:rPr>
          <w:b w:val="0"/>
          <w:noProof/>
          <w:sz w:val="18"/>
        </w:rPr>
        <w:tab/>
      </w:r>
      <w:r w:rsidRPr="00A970D8">
        <w:rPr>
          <w:b w:val="0"/>
          <w:noProof/>
          <w:sz w:val="18"/>
        </w:rPr>
        <w:fldChar w:fldCharType="begin"/>
      </w:r>
      <w:r w:rsidRPr="00A970D8">
        <w:rPr>
          <w:b w:val="0"/>
          <w:noProof/>
          <w:sz w:val="18"/>
        </w:rPr>
        <w:instrText xml:space="preserve"> PAGEREF _Toc201755795 \h </w:instrText>
      </w:r>
      <w:r w:rsidRPr="00A970D8">
        <w:rPr>
          <w:b w:val="0"/>
          <w:noProof/>
          <w:sz w:val="18"/>
        </w:rPr>
      </w:r>
      <w:r w:rsidRPr="00A970D8">
        <w:rPr>
          <w:b w:val="0"/>
          <w:noProof/>
          <w:sz w:val="18"/>
        </w:rPr>
        <w:fldChar w:fldCharType="separate"/>
      </w:r>
      <w:r w:rsidRPr="00A970D8">
        <w:rPr>
          <w:b w:val="0"/>
          <w:noProof/>
          <w:sz w:val="18"/>
        </w:rPr>
        <w:t>192</w:t>
      </w:r>
      <w:r w:rsidRPr="00A970D8">
        <w:rPr>
          <w:b w:val="0"/>
          <w:noProof/>
          <w:sz w:val="18"/>
        </w:rPr>
        <w:fldChar w:fldCharType="end"/>
      </w:r>
    </w:p>
    <w:p w14:paraId="52D977E6" w14:textId="695C151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455</w:t>
      </w:r>
      <w:r>
        <w:rPr>
          <w:noProof/>
        </w:rPr>
        <w:tab/>
        <w:t>What this Subdivision is about</w:t>
      </w:r>
      <w:r w:rsidRPr="00A970D8">
        <w:rPr>
          <w:noProof/>
        </w:rPr>
        <w:tab/>
      </w:r>
      <w:r w:rsidRPr="00A970D8">
        <w:rPr>
          <w:noProof/>
        </w:rPr>
        <w:fldChar w:fldCharType="begin"/>
      </w:r>
      <w:r w:rsidRPr="00A970D8">
        <w:rPr>
          <w:noProof/>
        </w:rPr>
        <w:instrText xml:space="preserve"> PAGEREF _Toc201755796 \h </w:instrText>
      </w:r>
      <w:r w:rsidRPr="00A970D8">
        <w:rPr>
          <w:noProof/>
        </w:rPr>
      </w:r>
      <w:r w:rsidRPr="00A970D8">
        <w:rPr>
          <w:noProof/>
        </w:rPr>
        <w:fldChar w:fldCharType="separate"/>
      </w:r>
      <w:r w:rsidRPr="00A970D8">
        <w:rPr>
          <w:noProof/>
        </w:rPr>
        <w:t>192</w:t>
      </w:r>
      <w:r w:rsidRPr="00A970D8">
        <w:rPr>
          <w:noProof/>
        </w:rPr>
        <w:fldChar w:fldCharType="end"/>
      </w:r>
    </w:p>
    <w:p w14:paraId="7BD99CBA" w14:textId="0E3879B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_Toc201755797 \h </w:instrText>
      </w:r>
      <w:r w:rsidRPr="00A970D8">
        <w:rPr>
          <w:b w:val="0"/>
          <w:noProof/>
          <w:sz w:val="18"/>
        </w:rPr>
      </w:r>
      <w:r w:rsidRPr="00A970D8">
        <w:rPr>
          <w:b w:val="0"/>
          <w:noProof/>
          <w:sz w:val="18"/>
        </w:rPr>
        <w:fldChar w:fldCharType="separate"/>
      </w:r>
      <w:r w:rsidRPr="00A970D8">
        <w:rPr>
          <w:b w:val="0"/>
          <w:noProof/>
          <w:sz w:val="18"/>
        </w:rPr>
        <w:t>193</w:t>
      </w:r>
      <w:r w:rsidRPr="00A970D8">
        <w:rPr>
          <w:b w:val="0"/>
          <w:noProof/>
          <w:sz w:val="18"/>
        </w:rPr>
        <w:fldChar w:fldCharType="end"/>
      </w:r>
    </w:p>
    <w:p w14:paraId="665E742B" w14:textId="292C971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460</w:t>
      </w:r>
      <w:r>
        <w:rPr>
          <w:noProof/>
        </w:rPr>
        <w:tab/>
        <w:t>When this Subdivision applies</w:t>
      </w:r>
      <w:r w:rsidRPr="00A970D8">
        <w:rPr>
          <w:noProof/>
        </w:rPr>
        <w:tab/>
      </w:r>
      <w:r w:rsidRPr="00A970D8">
        <w:rPr>
          <w:noProof/>
        </w:rPr>
        <w:fldChar w:fldCharType="begin"/>
      </w:r>
      <w:r w:rsidRPr="00A970D8">
        <w:rPr>
          <w:noProof/>
        </w:rPr>
        <w:instrText xml:space="preserve"> PAGEREF _Toc201755798 \h </w:instrText>
      </w:r>
      <w:r w:rsidRPr="00A970D8">
        <w:rPr>
          <w:noProof/>
        </w:rPr>
      </w:r>
      <w:r w:rsidRPr="00A970D8">
        <w:rPr>
          <w:noProof/>
        </w:rPr>
        <w:fldChar w:fldCharType="separate"/>
      </w:r>
      <w:r w:rsidRPr="00A970D8">
        <w:rPr>
          <w:noProof/>
        </w:rPr>
        <w:t>193</w:t>
      </w:r>
      <w:r w:rsidRPr="00A970D8">
        <w:rPr>
          <w:noProof/>
        </w:rPr>
        <w:fldChar w:fldCharType="end"/>
      </w:r>
    </w:p>
    <w:p w14:paraId="509B8557" w14:textId="62643A2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465</w:t>
      </w:r>
      <w:r>
        <w:rPr>
          <w:noProof/>
        </w:rPr>
        <w:tab/>
        <w:t>Assets only used for R&amp;D activities</w:t>
      </w:r>
      <w:r w:rsidRPr="00A970D8">
        <w:rPr>
          <w:noProof/>
        </w:rPr>
        <w:tab/>
      </w:r>
      <w:r w:rsidRPr="00A970D8">
        <w:rPr>
          <w:noProof/>
        </w:rPr>
        <w:fldChar w:fldCharType="begin"/>
      </w:r>
      <w:r w:rsidRPr="00A970D8">
        <w:rPr>
          <w:noProof/>
        </w:rPr>
        <w:instrText xml:space="preserve"> PAGEREF _Toc201755799 \h </w:instrText>
      </w:r>
      <w:r w:rsidRPr="00A970D8">
        <w:rPr>
          <w:noProof/>
        </w:rPr>
      </w:r>
      <w:r w:rsidRPr="00A970D8">
        <w:rPr>
          <w:noProof/>
        </w:rPr>
        <w:fldChar w:fldCharType="separate"/>
      </w:r>
      <w:r w:rsidRPr="00A970D8">
        <w:rPr>
          <w:noProof/>
        </w:rPr>
        <w:t>193</w:t>
      </w:r>
      <w:r w:rsidRPr="00A970D8">
        <w:rPr>
          <w:noProof/>
        </w:rPr>
        <w:fldChar w:fldCharType="end"/>
      </w:r>
    </w:p>
    <w:p w14:paraId="79572DC6" w14:textId="4E4E688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466</w:t>
      </w:r>
      <w:r>
        <w:rPr>
          <w:noProof/>
        </w:rPr>
        <w:tab/>
        <w:t>Assets partially used for R&amp;D activities</w:t>
      </w:r>
      <w:r w:rsidRPr="00A970D8">
        <w:rPr>
          <w:noProof/>
        </w:rPr>
        <w:tab/>
      </w:r>
      <w:r w:rsidRPr="00A970D8">
        <w:rPr>
          <w:noProof/>
        </w:rPr>
        <w:fldChar w:fldCharType="begin"/>
      </w:r>
      <w:r w:rsidRPr="00A970D8">
        <w:rPr>
          <w:noProof/>
        </w:rPr>
        <w:instrText xml:space="preserve"> PAGEREF _Toc201755800 \h </w:instrText>
      </w:r>
      <w:r w:rsidRPr="00A970D8">
        <w:rPr>
          <w:noProof/>
        </w:rPr>
      </w:r>
      <w:r w:rsidRPr="00A970D8">
        <w:rPr>
          <w:noProof/>
        </w:rPr>
        <w:fldChar w:fldCharType="separate"/>
      </w:r>
      <w:r w:rsidRPr="00A970D8">
        <w:rPr>
          <w:noProof/>
        </w:rPr>
        <w:t>194</w:t>
      </w:r>
      <w:r w:rsidRPr="00A970D8">
        <w:rPr>
          <w:noProof/>
        </w:rPr>
        <w:fldChar w:fldCharType="end"/>
      </w:r>
    </w:p>
    <w:p w14:paraId="2083F699" w14:textId="4BC0AC2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467</w:t>
      </w:r>
      <w:r>
        <w:rPr>
          <w:noProof/>
        </w:rPr>
        <w:tab/>
        <w:t>R&amp;D partnership assets only used for R&amp;D activities</w:t>
      </w:r>
      <w:r w:rsidRPr="00A970D8">
        <w:rPr>
          <w:noProof/>
        </w:rPr>
        <w:tab/>
      </w:r>
      <w:r w:rsidRPr="00A970D8">
        <w:rPr>
          <w:noProof/>
        </w:rPr>
        <w:fldChar w:fldCharType="begin"/>
      </w:r>
      <w:r w:rsidRPr="00A970D8">
        <w:rPr>
          <w:noProof/>
        </w:rPr>
        <w:instrText xml:space="preserve"> PAGEREF _Toc201755801 \h </w:instrText>
      </w:r>
      <w:r w:rsidRPr="00A970D8">
        <w:rPr>
          <w:noProof/>
        </w:rPr>
      </w:r>
      <w:r w:rsidRPr="00A970D8">
        <w:rPr>
          <w:noProof/>
        </w:rPr>
        <w:fldChar w:fldCharType="separate"/>
      </w:r>
      <w:r w:rsidRPr="00A970D8">
        <w:rPr>
          <w:noProof/>
        </w:rPr>
        <w:t>195</w:t>
      </w:r>
      <w:r w:rsidRPr="00A970D8">
        <w:rPr>
          <w:noProof/>
        </w:rPr>
        <w:fldChar w:fldCharType="end"/>
      </w:r>
    </w:p>
    <w:p w14:paraId="01981431" w14:textId="4C37DBC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468</w:t>
      </w:r>
      <w:r>
        <w:rPr>
          <w:noProof/>
        </w:rPr>
        <w:tab/>
        <w:t>R&amp;D partnership assets partially used for R&amp;D activities</w:t>
      </w:r>
      <w:r w:rsidRPr="00A970D8">
        <w:rPr>
          <w:noProof/>
        </w:rPr>
        <w:tab/>
      </w:r>
      <w:r w:rsidRPr="00A970D8">
        <w:rPr>
          <w:noProof/>
        </w:rPr>
        <w:fldChar w:fldCharType="begin"/>
      </w:r>
      <w:r w:rsidRPr="00A970D8">
        <w:rPr>
          <w:noProof/>
        </w:rPr>
        <w:instrText xml:space="preserve"> PAGEREF _Toc201755802 \h </w:instrText>
      </w:r>
      <w:r w:rsidRPr="00A970D8">
        <w:rPr>
          <w:noProof/>
        </w:rPr>
      </w:r>
      <w:r w:rsidRPr="00A970D8">
        <w:rPr>
          <w:noProof/>
        </w:rPr>
        <w:fldChar w:fldCharType="separate"/>
      </w:r>
      <w:r w:rsidRPr="00A970D8">
        <w:rPr>
          <w:noProof/>
        </w:rPr>
        <w:t>195</w:t>
      </w:r>
      <w:r w:rsidRPr="00A970D8">
        <w:rPr>
          <w:noProof/>
        </w:rPr>
        <w:fldChar w:fldCharType="end"/>
      </w:r>
    </w:p>
    <w:p w14:paraId="424B4FA7" w14:textId="78F54C8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475</w:t>
      </w:r>
      <w:r>
        <w:rPr>
          <w:noProof/>
        </w:rPr>
        <w:tab/>
        <w:t>Amount that can be deducted</w:t>
      </w:r>
      <w:r w:rsidRPr="00A970D8">
        <w:rPr>
          <w:noProof/>
        </w:rPr>
        <w:tab/>
      </w:r>
      <w:r w:rsidRPr="00A970D8">
        <w:rPr>
          <w:noProof/>
        </w:rPr>
        <w:fldChar w:fldCharType="begin"/>
      </w:r>
      <w:r w:rsidRPr="00A970D8">
        <w:rPr>
          <w:noProof/>
        </w:rPr>
        <w:instrText xml:space="preserve"> PAGEREF _Toc201755803 \h </w:instrText>
      </w:r>
      <w:r w:rsidRPr="00A970D8">
        <w:rPr>
          <w:noProof/>
        </w:rPr>
      </w:r>
      <w:r w:rsidRPr="00A970D8">
        <w:rPr>
          <w:noProof/>
        </w:rPr>
        <w:fldChar w:fldCharType="separate"/>
      </w:r>
      <w:r w:rsidRPr="00A970D8">
        <w:rPr>
          <w:noProof/>
        </w:rPr>
        <w:t>197</w:t>
      </w:r>
      <w:r w:rsidRPr="00A970D8">
        <w:rPr>
          <w:noProof/>
        </w:rPr>
        <w:fldChar w:fldCharType="end"/>
      </w:r>
    </w:p>
    <w:p w14:paraId="5E3B87D1" w14:textId="3495639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I—Application to earlier income year R&amp;D expenditure incurred to associates</w:t>
      </w:r>
      <w:r w:rsidRPr="00A970D8">
        <w:rPr>
          <w:b w:val="0"/>
          <w:noProof/>
          <w:sz w:val="18"/>
        </w:rPr>
        <w:tab/>
      </w:r>
      <w:r w:rsidRPr="00A970D8">
        <w:rPr>
          <w:b w:val="0"/>
          <w:noProof/>
          <w:sz w:val="18"/>
        </w:rPr>
        <w:fldChar w:fldCharType="begin"/>
      </w:r>
      <w:r w:rsidRPr="00A970D8">
        <w:rPr>
          <w:b w:val="0"/>
          <w:noProof/>
          <w:sz w:val="18"/>
        </w:rPr>
        <w:instrText xml:space="preserve"> PAGEREF _Toc201755804 \h </w:instrText>
      </w:r>
      <w:r w:rsidRPr="00A970D8">
        <w:rPr>
          <w:b w:val="0"/>
          <w:noProof/>
          <w:sz w:val="18"/>
        </w:rPr>
      </w:r>
      <w:r w:rsidRPr="00A970D8">
        <w:rPr>
          <w:b w:val="0"/>
          <w:noProof/>
          <w:sz w:val="18"/>
        </w:rPr>
        <w:fldChar w:fldCharType="separate"/>
      </w:r>
      <w:r w:rsidRPr="00A970D8">
        <w:rPr>
          <w:b w:val="0"/>
          <w:noProof/>
          <w:sz w:val="18"/>
        </w:rPr>
        <w:t>198</w:t>
      </w:r>
      <w:r w:rsidRPr="00A970D8">
        <w:rPr>
          <w:b w:val="0"/>
          <w:noProof/>
          <w:sz w:val="18"/>
        </w:rPr>
        <w:fldChar w:fldCharType="end"/>
      </w:r>
    </w:p>
    <w:p w14:paraId="2CD6538A" w14:textId="2EF20BC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480</w:t>
      </w:r>
      <w:r>
        <w:rPr>
          <w:noProof/>
        </w:rPr>
        <w:tab/>
        <w:t>Notional deductions for expenditure incurred to associate in earlier income years</w:t>
      </w:r>
      <w:r w:rsidRPr="00A970D8">
        <w:rPr>
          <w:noProof/>
        </w:rPr>
        <w:tab/>
      </w:r>
      <w:r w:rsidRPr="00A970D8">
        <w:rPr>
          <w:noProof/>
        </w:rPr>
        <w:fldChar w:fldCharType="begin"/>
      </w:r>
      <w:r w:rsidRPr="00A970D8">
        <w:rPr>
          <w:noProof/>
        </w:rPr>
        <w:instrText xml:space="preserve"> PAGEREF _Toc201755805 \h </w:instrText>
      </w:r>
      <w:r w:rsidRPr="00A970D8">
        <w:rPr>
          <w:noProof/>
        </w:rPr>
      </w:r>
      <w:r w:rsidRPr="00A970D8">
        <w:rPr>
          <w:noProof/>
        </w:rPr>
        <w:fldChar w:fldCharType="separate"/>
      </w:r>
      <w:r w:rsidRPr="00A970D8">
        <w:rPr>
          <w:noProof/>
        </w:rPr>
        <w:t>198</w:t>
      </w:r>
      <w:r w:rsidRPr="00A970D8">
        <w:rPr>
          <w:noProof/>
        </w:rPr>
        <w:fldChar w:fldCharType="end"/>
      </w:r>
    </w:p>
    <w:p w14:paraId="354F9D37" w14:textId="36F8163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J—Application to R&amp;D partnerships</w:t>
      </w:r>
      <w:r w:rsidRPr="00A970D8">
        <w:rPr>
          <w:b w:val="0"/>
          <w:noProof/>
          <w:sz w:val="18"/>
        </w:rPr>
        <w:tab/>
      </w:r>
      <w:r w:rsidRPr="00A970D8">
        <w:rPr>
          <w:b w:val="0"/>
          <w:noProof/>
          <w:sz w:val="18"/>
        </w:rPr>
        <w:fldChar w:fldCharType="begin"/>
      </w:r>
      <w:r w:rsidRPr="00A970D8">
        <w:rPr>
          <w:b w:val="0"/>
          <w:noProof/>
          <w:sz w:val="18"/>
        </w:rPr>
        <w:instrText xml:space="preserve"> PAGEREF _Toc201755806 \h </w:instrText>
      </w:r>
      <w:r w:rsidRPr="00A970D8">
        <w:rPr>
          <w:b w:val="0"/>
          <w:noProof/>
          <w:sz w:val="18"/>
        </w:rPr>
      </w:r>
      <w:r w:rsidRPr="00A970D8">
        <w:rPr>
          <w:b w:val="0"/>
          <w:noProof/>
          <w:sz w:val="18"/>
        </w:rPr>
        <w:fldChar w:fldCharType="separate"/>
      </w:r>
      <w:r w:rsidRPr="00A970D8">
        <w:rPr>
          <w:b w:val="0"/>
          <w:noProof/>
          <w:sz w:val="18"/>
        </w:rPr>
        <w:t>199</w:t>
      </w:r>
      <w:r w:rsidRPr="00A970D8">
        <w:rPr>
          <w:b w:val="0"/>
          <w:noProof/>
          <w:sz w:val="18"/>
        </w:rPr>
        <w:fldChar w:fldCharType="end"/>
      </w:r>
    </w:p>
    <w:p w14:paraId="4A4F16C7" w14:textId="04A825C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500</w:t>
      </w:r>
      <w:r>
        <w:rPr>
          <w:noProof/>
        </w:rPr>
        <w:tab/>
        <w:t>What this Subdivision is about</w:t>
      </w:r>
      <w:r w:rsidRPr="00A970D8">
        <w:rPr>
          <w:noProof/>
        </w:rPr>
        <w:tab/>
      </w:r>
      <w:r w:rsidRPr="00A970D8">
        <w:rPr>
          <w:noProof/>
        </w:rPr>
        <w:fldChar w:fldCharType="begin"/>
      </w:r>
      <w:r w:rsidRPr="00A970D8">
        <w:rPr>
          <w:noProof/>
        </w:rPr>
        <w:instrText xml:space="preserve"> PAGEREF _Toc201755807 \h </w:instrText>
      </w:r>
      <w:r w:rsidRPr="00A970D8">
        <w:rPr>
          <w:noProof/>
        </w:rPr>
      </w:r>
      <w:r w:rsidRPr="00A970D8">
        <w:rPr>
          <w:noProof/>
        </w:rPr>
        <w:fldChar w:fldCharType="separate"/>
      </w:r>
      <w:r w:rsidRPr="00A970D8">
        <w:rPr>
          <w:noProof/>
        </w:rPr>
        <w:t>200</w:t>
      </w:r>
      <w:r w:rsidRPr="00A970D8">
        <w:rPr>
          <w:noProof/>
        </w:rPr>
        <w:fldChar w:fldCharType="end"/>
      </w:r>
    </w:p>
    <w:p w14:paraId="5729BB4A" w14:textId="253F6D8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505</w:t>
      </w:r>
      <w:r>
        <w:rPr>
          <w:noProof/>
        </w:rPr>
        <w:tab/>
        <w:t xml:space="preserve">Meaning of </w:t>
      </w:r>
      <w:r w:rsidRPr="00212D61">
        <w:rPr>
          <w:i/>
          <w:noProof/>
        </w:rPr>
        <w:t>R&amp;D partnership</w:t>
      </w:r>
      <w:r>
        <w:rPr>
          <w:noProof/>
        </w:rPr>
        <w:t xml:space="preserve"> and </w:t>
      </w:r>
      <w:r w:rsidRPr="00212D61">
        <w:rPr>
          <w:i/>
          <w:noProof/>
        </w:rPr>
        <w:t>partner’s proportion</w:t>
      </w:r>
      <w:r w:rsidRPr="00A970D8">
        <w:rPr>
          <w:noProof/>
        </w:rPr>
        <w:tab/>
      </w:r>
      <w:r w:rsidRPr="00A970D8">
        <w:rPr>
          <w:noProof/>
        </w:rPr>
        <w:fldChar w:fldCharType="begin"/>
      </w:r>
      <w:r w:rsidRPr="00A970D8">
        <w:rPr>
          <w:noProof/>
        </w:rPr>
        <w:instrText xml:space="preserve"> PAGEREF _Toc201755808 \h </w:instrText>
      </w:r>
      <w:r w:rsidRPr="00A970D8">
        <w:rPr>
          <w:noProof/>
        </w:rPr>
      </w:r>
      <w:r w:rsidRPr="00A970D8">
        <w:rPr>
          <w:noProof/>
        </w:rPr>
        <w:fldChar w:fldCharType="separate"/>
      </w:r>
      <w:r w:rsidRPr="00A970D8">
        <w:rPr>
          <w:noProof/>
        </w:rPr>
        <w:t>200</w:t>
      </w:r>
      <w:r w:rsidRPr="00A970D8">
        <w:rPr>
          <w:noProof/>
        </w:rPr>
        <w:fldChar w:fldCharType="end"/>
      </w:r>
    </w:p>
    <w:p w14:paraId="7702EE68" w14:textId="2CD098E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510</w:t>
      </w:r>
      <w:r>
        <w:rPr>
          <w:noProof/>
        </w:rPr>
        <w:tab/>
        <w:t>R&amp;D partnership expenditure on R&amp;D activities</w:t>
      </w:r>
      <w:r w:rsidRPr="00A970D8">
        <w:rPr>
          <w:noProof/>
        </w:rPr>
        <w:tab/>
      </w:r>
      <w:r w:rsidRPr="00A970D8">
        <w:rPr>
          <w:noProof/>
        </w:rPr>
        <w:fldChar w:fldCharType="begin"/>
      </w:r>
      <w:r w:rsidRPr="00A970D8">
        <w:rPr>
          <w:noProof/>
        </w:rPr>
        <w:instrText xml:space="preserve"> PAGEREF _Toc201755809 \h </w:instrText>
      </w:r>
      <w:r w:rsidRPr="00A970D8">
        <w:rPr>
          <w:noProof/>
        </w:rPr>
      </w:r>
      <w:r w:rsidRPr="00A970D8">
        <w:rPr>
          <w:noProof/>
        </w:rPr>
        <w:fldChar w:fldCharType="separate"/>
      </w:r>
      <w:r w:rsidRPr="00A970D8">
        <w:rPr>
          <w:noProof/>
        </w:rPr>
        <w:t>201</w:t>
      </w:r>
      <w:r w:rsidRPr="00A970D8">
        <w:rPr>
          <w:noProof/>
        </w:rPr>
        <w:fldChar w:fldCharType="end"/>
      </w:r>
    </w:p>
    <w:p w14:paraId="4680F488" w14:textId="76D9066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515</w:t>
      </w:r>
      <w:r>
        <w:rPr>
          <w:noProof/>
        </w:rPr>
        <w:tab/>
        <w:t>R&amp;D activities conducted by or for an R&amp;D partnership</w:t>
      </w:r>
      <w:r w:rsidRPr="00A970D8">
        <w:rPr>
          <w:noProof/>
        </w:rPr>
        <w:tab/>
      </w:r>
      <w:r w:rsidRPr="00A970D8">
        <w:rPr>
          <w:noProof/>
        </w:rPr>
        <w:fldChar w:fldCharType="begin"/>
      </w:r>
      <w:r w:rsidRPr="00A970D8">
        <w:rPr>
          <w:noProof/>
        </w:rPr>
        <w:instrText xml:space="preserve"> PAGEREF _Toc201755810 \h </w:instrText>
      </w:r>
      <w:r w:rsidRPr="00A970D8">
        <w:rPr>
          <w:noProof/>
        </w:rPr>
      </w:r>
      <w:r w:rsidRPr="00A970D8">
        <w:rPr>
          <w:noProof/>
        </w:rPr>
        <w:fldChar w:fldCharType="separate"/>
      </w:r>
      <w:r w:rsidRPr="00A970D8">
        <w:rPr>
          <w:noProof/>
        </w:rPr>
        <w:t>201</w:t>
      </w:r>
      <w:r w:rsidRPr="00A970D8">
        <w:rPr>
          <w:noProof/>
        </w:rPr>
        <w:fldChar w:fldCharType="end"/>
      </w:r>
    </w:p>
    <w:p w14:paraId="5C31DCD9" w14:textId="1E3A042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520</w:t>
      </w:r>
      <w:r>
        <w:rPr>
          <w:noProof/>
        </w:rPr>
        <w:tab/>
        <w:t>When notional deductions arise for decline in value of depreciating assets of R&amp;D partnerships</w:t>
      </w:r>
      <w:r w:rsidRPr="00A970D8">
        <w:rPr>
          <w:noProof/>
        </w:rPr>
        <w:tab/>
      </w:r>
      <w:r w:rsidRPr="00A970D8">
        <w:rPr>
          <w:noProof/>
        </w:rPr>
        <w:fldChar w:fldCharType="begin"/>
      </w:r>
      <w:r w:rsidRPr="00A970D8">
        <w:rPr>
          <w:noProof/>
        </w:rPr>
        <w:instrText xml:space="preserve"> PAGEREF _Toc201755811 \h </w:instrText>
      </w:r>
      <w:r w:rsidRPr="00A970D8">
        <w:rPr>
          <w:noProof/>
        </w:rPr>
      </w:r>
      <w:r w:rsidRPr="00A970D8">
        <w:rPr>
          <w:noProof/>
        </w:rPr>
        <w:fldChar w:fldCharType="separate"/>
      </w:r>
      <w:r w:rsidRPr="00A970D8">
        <w:rPr>
          <w:noProof/>
        </w:rPr>
        <w:t>202</w:t>
      </w:r>
      <w:r w:rsidRPr="00A970D8">
        <w:rPr>
          <w:noProof/>
        </w:rPr>
        <w:fldChar w:fldCharType="end"/>
      </w:r>
    </w:p>
    <w:p w14:paraId="7FF249B2" w14:textId="4768427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525</w:t>
      </w:r>
      <w:r>
        <w:rPr>
          <w:noProof/>
        </w:rPr>
        <w:tab/>
        <w:t>Balancing adjustments for R&amp;D partnership assets only used for R&amp;D activities</w:t>
      </w:r>
      <w:r w:rsidRPr="00A970D8">
        <w:rPr>
          <w:noProof/>
        </w:rPr>
        <w:tab/>
      </w:r>
      <w:r w:rsidRPr="00A970D8">
        <w:rPr>
          <w:noProof/>
        </w:rPr>
        <w:fldChar w:fldCharType="begin"/>
      </w:r>
      <w:r w:rsidRPr="00A970D8">
        <w:rPr>
          <w:noProof/>
        </w:rPr>
        <w:instrText xml:space="preserve"> PAGEREF _Toc201755812 \h </w:instrText>
      </w:r>
      <w:r w:rsidRPr="00A970D8">
        <w:rPr>
          <w:noProof/>
        </w:rPr>
      </w:r>
      <w:r w:rsidRPr="00A970D8">
        <w:rPr>
          <w:noProof/>
        </w:rPr>
        <w:fldChar w:fldCharType="separate"/>
      </w:r>
      <w:r w:rsidRPr="00A970D8">
        <w:rPr>
          <w:noProof/>
        </w:rPr>
        <w:t>203</w:t>
      </w:r>
      <w:r w:rsidRPr="00A970D8">
        <w:rPr>
          <w:noProof/>
        </w:rPr>
        <w:fldChar w:fldCharType="end"/>
      </w:r>
    </w:p>
    <w:p w14:paraId="0D021BD7" w14:textId="79D10B5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530</w:t>
      </w:r>
      <w:r>
        <w:rPr>
          <w:noProof/>
        </w:rPr>
        <w:tab/>
        <w:t>Implications for partner’s aggregated turnover</w:t>
      </w:r>
      <w:r w:rsidRPr="00A970D8">
        <w:rPr>
          <w:noProof/>
        </w:rPr>
        <w:tab/>
      </w:r>
      <w:r w:rsidRPr="00A970D8">
        <w:rPr>
          <w:noProof/>
        </w:rPr>
        <w:fldChar w:fldCharType="begin"/>
      </w:r>
      <w:r w:rsidRPr="00A970D8">
        <w:rPr>
          <w:noProof/>
        </w:rPr>
        <w:instrText xml:space="preserve"> PAGEREF _Toc201755813 \h </w:instrText>
      </w:r>
      <w:r w:rsidRPr="00A970D8">
        <w:rPr>
          <w:noProof/>
        </w:rPr>
      </w:r>
      <w:r w:rsidRPr="00A970D8">
        <w:rPr>
          <w:noProof/>
        </w:rPr>
        <w:fldChar w:fldCharType="separate"/>
      </w:r>
      <w:r w:rsidRPr="00A970D8">
        <w:rPr>
          <w:noProof/>
        </w:rPr>
        <w:t>205</w:t>
      </w:r>
      <w:r w:rsidRPr="00A970D8">
        <w:rPr>
          <w:noProof/>
        </w:rPr>
        <w:fldChar w:fldCharType="end"/>
      </w:r>
    </w:p>
    <w:p w14:paraId="24F2C96B" w14:textId="74174A9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535</w:t>
      </w:r>
      <w:r>
        <w:rPr>
          <w:noProof/>
        </w:rPr>
        <w:tab/>
        <w:t>Disposal of R&amp;D results for R&amp;D partnerships</w:t>
      </w:r>
      <w:r w:rsidRPr="00A970D8">
        <w:rPr>
          <w:noProof/>
        </w:rPr>
        <w:tab/>
      </w:r>
      <w:r w:rsidRPr="00A970D8">
        <w:rPr>
          <w:noProof/>
        </w:rPr>
        <w:fldChar w:fldCharType="begin"/>
      </w:r>
      <w:r w:rsidRPr="00A970D8">
        <w:rPr>
          <w:noProof/>
        </w:rPr>
        <w:instrText xml:space="preserve"> PAGEREF _Toc201755814 \h </w:instrText>
      </w:r>
      <w:r w:rsidRPr="00A970D8">
        <w:rPr>
          <w:noProof/>
        </w:rPr>
      </w:r>
      <w:r w:rsidRPr="00A970D8">
        <w:rPr>
          <w:noProof/>
        </w:rPr>
        <w:fldChar w:fldCharType="separate"/>
      </w:r>
      <w:r w:rsidRPr="00A970D8">
        <w:rPr>
          <w:noProof/>
        </w:rPr>
        <w:t>205</w:t>
      </w:r>
      <w:r w:rsidRPr="00A970D8">
        <w:rPr>
          <w:noProof/>
        </w:rPr>
        <w:fldChar w:fldCharType="end"/>
      </w:r>
    </w:p>
    <w:p w14:paraId="1125DE33" w14:textId="72612EB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540</w:t>
      </w:r>
      <w:r>
        <w:rPr>
          <w:noProof/>
        </w:rPr>
        <w:tab/>
        <w:t>Application of recoupment rules</w:t>
      </w:r>
      <w:r w:rsidRPr="00A970D8">
        <w:rPr>
          <w:noProof/>
        </w:rPr>
        <w:tab/>
      </w:r>
      <w:r w:rsidRPr="00A970D8">
        <w:rPr>
          <w:noProof/>
        </w:rPr>
        <w:fldChar w:fldCharType="begin"/>
      </w:r>
      <w:r w:rsidRPr="00A970D8">
        <w:rPr>
          <w:noProof/>
        </w:rPr>
        <w:instrText xml:space="preserve"> PAGEREF _Toc201755815 \h </w:instrText>
      </w:r>
      <w:r w:rsidRPr="00A970D8">
        <w:rPr>
          <w:noProof/>
        </w:rPr>
      </w:r>
      <w:r w:rsidRPr="00A970D8">
        <w:rPr>
          <w:noProof/>
        </w:rPr>
        <w:fldChar w:fldCharType="separate"/>
      </w:r>
      <w:r w:rsidRPr="00A970D8">
        <w:rPr>
          <w:noProof/>
        </w:rPr>
        <w:t>206</w:t>
      </w:r>
      <w:r w:rsidRPr="00A970D8">
        <w:rPr>
          <w:noProof/>
        </w:rPr>
        <w:fldChar w:fldCharType="end"/>
      </w:r>
    </w:p>
    <w:p w14:paraId="74C9F336" w14:textId="367A88F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545</w:t>
      </w:r>
      <w:r>
        <w:rPr>
          <w:noProof/>
        </w:rPr>
        <w:tab/>
        <w:t>Relevance for net income, and losses, of the R&amp;D partnership</w:t>
      </w:r>
      <w:r w:rsidRPr="00A970D8">
        <w:rPr>
          <w:noProof/>
        </w:rPr>
        <w:tab/>
      </w:r>
      <w:r w:rsidRPr="00A970D8">
        <w:rPr>
          <w:noProof/>
        </w:rPr>
        <w:fldChar w:fldCharType="begin"/>
      </w:r>
      <w:r w:rsidRPr="00A970D8">
        <w:rPr>
          <w:noProof/>
        </w:rPr>
        <w:instrText xml:space="preserve"> PAGEREF _Toc201755816 \h </w:instrText>
      </w:r>
      <w:r w:rsidRPr="00A970D8">
        <w:rPr>
          <w:noProof/>
        </w:rPr>
      </w:r>
      <w:r w:rsidRPr="00A970D8">
        <w:rPr>
          <w:noProof/>
        </w:rPr>
        <w:fldChar w:fldCharType="separate"/>
      </w:r>
      <w:r w:rsidRPr="00A970D8">
        <w:rPr>
          <w:noProof/>
        </w:rPr>
        <w:t>207</w:t>
      </w:r>
      <w:r w:rsidRPr="00A970D8">
        <w:rPr>
          <w:noProof/>
        </w:rPr>
        <w:fldChar w:fldCharType="end"/>
      </w:r>
    </w:p>
    <w:p w14:paraId="028450AA" w14:textId="0872F046" w:rsidR="00A970D8" w:rsidRDefault="00A970D8" w:rsidP="003B3B69">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355</w:t>
      </w:r>
      <w:r>
        <w:rPr>
          <w:noProof/>
        </w:rPr>
        <w:noBreakHyphen/>
        <w:t>K—Application to Cooperative Research Centres</w:t>
      </w:r>
      <w:r w:rsidRPr="00A970D8">
        <w:rPr>
          <w:b w:val="0"/>
          <w:noProof/>
          <w:sz w:val="18"/>
        </w:rPr>
        <w:tab/>
      </w:r>
      <w:r w:rsidRPr="00A970D8">
        <w:rPr>
          <w:b w:val="0"/>
          <w:noProof/>
          <w:sz w:val="18"/>
        </w:rPr>
        <w:fldChar w:fldCharType="begin"/>
      </w:r>
      <w:r w:rsidRPr="00A970D8">
        <w:rPr>
          <w:b w:val="0"/>
          <w:noProof/>
          <w:sz w:val="18"/>
        </w:rPr>
        <w:instrText xml:space="preserve"> PAGEREF _Toc201755817 \h </w:instrText>
      </w:r>
      <w:r w:rsidRPr="00A970D8">
        <w:rPr>
          <w:b w:val="0"/>
          <w:noProof/>
          <w:sz w:val="18"/>
        </w:rPr>
      </w:r>
      <w:r w:rsidRPr="00A970D8">
        <w:rPr>
          <w:b w:val="0"/>
          <w:noProof/>
          <w:sz w:val="18"/>
        </w:rPr>
        <w:fldChar w:fldCharType="separate"/>
      </w:r>
      <w:r w:rsidRPr="00A970D8">
        <w:rPr>
          <w:b w:val="0"/>
          <w:noProof/>
          <w:sz w:val="18"/>
        </w:rPr>
        <w:t>207</w:t>
      </w:r>
      <w:r w:rsidRPr="00A970D8">
        <w:rPr>
          <w:b w:val="0"/>
          <w:noProof/>
          <w:sz w:val="18"/>
        </w:rPr>
        <w:fldChar w:fldCharType="end"/>
      </w:r>
    </w:p>
    <w:p w14:paraId="2917288E" w14:textId="361B851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580</w:t>
      </w:r>
      <w:r>
        <w:rPr>
          <w:noProof/>
        </w:rPr>
        <w:tab/>
        <w:t>When notional deductions for CRC contributions arise</w:t>
      </w:r>
      <w:r w:rsidRPr="00A970D8">
        <w:rPr>
          <w:noProof/>
        </w:rPr>
        <w:tab/>
      </w:r>
      <w:r w:rsidRPr="00A970D8">
        <w:rPr>
          <w:noProof/>
        </w:rPr>
        <w:fldChar w:fldCharType="begin"/>
      </w:r>
      <w:r w:rsidRPr="00A970D8">
        <w:rPr>
          <w:noProof/>
        </w:rPr>
        <w:instrText xml:space="preserve"> PAGEREF _Toc201755818 \h </w:instrText>
      </w:r>
      <w:r w:rsidRPr="00A970D8">
        <w:rPr>
          <w:noProof/>
        </w:rPr>
      </w:r>
      <w:r w:rsidRPr="00A970D8">
        <w:rPr>
          <w:noProof/>
        </w:rPr>
        <w:fldChar w:fldCharType="separate"/>
      </w:r>
      <w:r w:rsidRPr="00A970D8">
        <w:rPr>
          <w:noProof/>
        </w:rPr>
        <w:t>207</w:t>
      </w:r>
      <w:r w:rsidRPr="00A970D8">
        <w:rPr>
          <w:noProof/>
        </w:rPr>
        <w:fldChar w:fldCharType="end"/>
      </w:r>
    </w:p>
    <w:p w14:paraId="787B9C29" w14:textId="3156BB1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355</w:t>
      </w:r>
      <w:r>
        <w:rPr>
          <w:noProof/>
        </w:rPr>
        <w:noBreakHyphen/>
        <w:t>W—Other matters</w:t>
      </w:r>
      <w:r w:rsidRPr="00A970D8">
        <w:rPr>
          <w:b w:val="0"/>
          <w:noProof/>
          <w:sz w:val="18"/>
        </w:rPr>
        <w:tab/>
      </w:r>
      <w:r w:rsidRPr="00A970D8">
        <w:rPr>
          <w:b w:val="0"/>
          <w:noProof/>
          <w:sz w:val="18"/>
        </w:rPr>
        <w:fldChar w:fldCharType="begin"/>
      </w:r>
      <w:r w:rsidRPr="00A970D8">
        <w:rPr>
          <w:b w:val="0"/>
          <w:noProof/>
          <w:sz w:val="18"/>
        </w:rPr>
        <w:instrText xml:space="preserve"> PAGEREF _Toc201755819 \h </w:instrText>
      </w:r>
      <w:r w:rsidRPr="00A970D8">
        <w:rPr>
          <w:b w:val="0"/>
          <w:noProof/>
          <w:sz w:val="18"/>
        </w:rPr>
      </w:r>
      <w:r w:rsidRPr="00A970D8">
        <w:rPr>
          <w:b w:val="0"/>
          <w:noProof/>
          <w:sz w:val="18"/>
        </w:rPr>
        <w:fldChar w:fldCharType="separate"/>
      </w:r>
      <w:r w:rsidRPr="00A970D8">
        <w:rPr>
          <w:b w:val="0"/>
          <w:noProof/>
          <w:sz w:val="18"/>
        </w:rPr>
        <w:t>209</w:t>
      </w:r>
      <w:r w:rsidRPr="00A970D8">
        <w:rPr>
          <w:b w:val="0"/>
          <w:noProof/>
          <w:sz w:val="18"/>
        </w:rPr>
        <w:fldChar w:fldCharType="end"/>
      </w:r>
    </w:p>
    <w:p w14:paraId="3922DA2A" w14:textId="7E7CFD2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705</w:t>
      </w:r>
      <w:r>
        <w:rPr>
          <w:noProof/>
        </w:rPr>
        <w:tab/>
        <w:t>Effect of findings by Industry Innovation and Science Australia</w:t>
      </w:r>
      <w:r w:rsidRPr="00A970D8">
        <w:rPr>
          <w:noProof/>
        </w:rPr>
        <w:tab/>
      </w:r>
      <w:r w:rsidRPr="00A970D8">
        <w:rPr>
          <w:noProof/>
        </w:rPr>
        <w:fldChar w:fldCharType="begin"/>
      </w:r>
      <w:r w:rsidRPr="00A970D8">
        <w:rPr>
          <w:noProof/>
        </w:rPr>
        <w:instrText xml:space="preserve"> PAGEREF _Toc201755820 \h </w:instrText>
      </w:r>
      <w:r w:rsidRPr="00A970D8">
        <w:rPr>
          <w:noProof/>
        </w:rPr>
      </w:r>
      <w:r w:rsidRPr="00A970D8">
        <w:rPr>
          <w:noProof/>
        </w:rPr>
        <w:fldChar w:fldCharType="separate"/>
      </w:r>
      <w:r w:rsidRPr="00A970D8">
        <w:rPr>
          <w:noProof/>
        </w:rPr>
        <w:t>209</w:t>
      </w:r>
      <w:r w:rsidRPr="00A970D8">
        <w:rPr>
          <w:noProof/>
        </w:rPr>
        <w:fldChar w:fldCharType="end"/>
      </w:r>
    </w:p>
    <w:p w14:paraId="09184E1C" w14:textId="0FDF1CA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710</w:t>
      </w:r>
      <w:r>
        <w:rPr>
          <w:noProof/>
        </w:rPr>
        <w:tab/>
        <w:t>Amendment of assessments</w:t>
      </w:r>
      <w:r w:rsidRPr="00A970D8">
        <w:rPr>
          <w:noProof/>
        </w:rPr>
        <w:tab/>
      </w:r>
      <w:r w:rsidRPr="00A970D8">
        <w:rPr>
          <w:noProof/>
        </w:rPr>
        <w:fldChar w:fldCharType="begin"/>
      </w:r>
      <w:r w:rsidRPr="00A970D8">
        <w:rPr>
          <w:noProof/>
        </w:rPr>
        <w:instrText xml:space="preserve"> PAGEREF _Toc201755821 \h </w:instrText>
      </w:r>
      <w:r w:rsidRPr="00A970D8">
        <w:rPr>
          <w:noProof/>
        </w:rPr>
      </w:r>
      <w:r w:rsidRPr="00A970D8">
        <w:rPr>
          <w:noProof/>
        </w:rPr>
        <w:fldChar w:fldCharType="separate"/>
      </w:r>
      <w:r w:rsidRPr="00A970D8">
        <w:rPr>
          <w:noProof/>
        </w:rPr>
        <w:t>210</w:t>
      </w:r>
      <w:r w:rsidRPr="00A970D8">
        <w:rPr>
          <w:noProof/>
        </w:rPr>
        <w:fldChar w:fldCharType="end"/>
      </w:r>
    </w:p>
    <w:p w14:paraId="04793B47" w14:textId="50C3FEB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355</w:t>
      </w:r>
      <w:r>
        <w:rPr>
          <w:noProof/>
        </w:rPr>
        <w:noBreakHyphen/>
        <w:t>715</w:t>
      </w:r>
      <w:r>
        <w:rPr>
          <w:noProof/>
        </w:rPr>
        <w:tab/>
        <w:t>Implications for other deductions and tax offsets</w:t>
      </w:r>
      <w:r w:rsidRPr="00A970D8">
        <w:rPr>
          <w:noProof/>
        </w:rPr>
        <w:tab/>
      </w:r>
      <w:r w:rsidRPr="00A970D8">
        <w:rPr>
          <w:noProof/>
        </w:rPr>
        <w:fldChar w:fldCharType="begin"/>
      </w:r>
      <w:r w:rsidRPr="00A970D8">
        <w:rPr>
          <w:noProof/>
        </w:rPr>
        <w:instrText xml:space="preserve"> PAGEREF _Toc201755822 \h </w:instrText>
      </w:r>
      <w:r w:rsidRPr="00A970D8">
        <w:rPr>
          <w:noProof/>
        </w:rPr>
      </w:r>
      <w:r w:rsidRPr="00A970D8">
        <w:rPr>
          <w:noProof/>
        </w:rPr>
        <w:fldChar w:fldCharType="separate"/>
      </w:r>
      <w:r w:rsidRPr="00A970D8">
        <w:rPr>
          <w:noProof/>
        </w:rPr>
        <w:t>212</w:t>
      </w:r>
      <w:r w:rsidRPr="00A970D8">
        <w:rPr>
          <w:noProof/>
        </w:rPr>
        <w:fldChar w:fldCharType="end"/>
      </w:r>
    </w:p>
    <w:p w14:paraId="39E3C1A0" w14:textId="53C820D4"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360—Early stage investors in innovation companies</w:t>
      </w:r>
      <w:r w:rsidRPr="00A970D8">
        <w:rPr>
          <w:b w:val="0"/>
          <w:noProof/>
          <w:sz w:val="18"/>
        </w:rPr>
        <w:tab/>
      </w:r>
      <w:r w:rsidRPr="00A970D8">
        <w:rPr>
          <w:b w:val="0"/>
          <w:noProof/>
          <w:sz w:val="18"/>
        </w:rPr>
        <w:fldChar w:fldCharType="begin"/>
      </w:r>
      <w:r w:rsidRPr="00A970D8">
        <w:rPr>
          <w:b w:val="0"/>
          <w:noProof/>
          <w:sz w:val="18"/>
        </w:rPr>
        <w:instrText xml:space="preserve"> PAGEREF _Toc201755823 \h </w:instrText>
      </w:r>
      <w:r w:rsidRPr="00A970D8">
        <w:rPr>
          <w:b w:val="0"/>
          <w:noProof/>
          <w:sz w:val="18"/>
        </w:rPr>
      </w:r>
      <w:r w:rsidRPr="00A970D8">
        <w:rPr>
          <w:b w:val="0"/>
          <w:noProof/>
          <w:sz w:val="18"/>
        </w:rPr>
        <w:fldChar w:fldCharType="separate"/>
      </w:r>
      <w:r w:rsidRPr="00A970D8">
        <w:rPr>
          <w:b w:val="0"/>
          <w:noProof/>
          <w:sz w:val="18"/>
        </w:rPr>
        <w:t>214</w:t>
      </w:r>
      <w:r w:rsidRPr="00A970D8">
        <w:rPr>
          <w:b w:val="0"/>
          <w:noProof/>
          <w:sz w:val="18"/>
        </w:rPr>
        <w:fldChar w:fldCharType="end"/>
      </w:r>
    </w:p>
    <w:p w14:paraId="7187DEC1" w14:textId="65268ED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360</w:t>
      </w:r>
      <w:r>
        <w:rPr>
          <w:noProof/>
        </w:rPr>
        <w:noBreakHyphen/>
        <w:t>A—Tax incentives for early stage investors in innovation companies</w:t>
      </w:r>
      <w:r w:rsidRPr="00A970D8">
        <w:rPr>
          <w:b w:val="0"/>
          <w:noProof/>
          <w:sz w:val="18"/>
        </w:rPr>
        <w:tab/>
      </w:r>
      <w:r w:rsidRPr="00A970D8">
        <w:rPr>
          <w:b w:val="0"/>
          <w:noProof/>
          <w:sz w:val="18"/>
        </w:rPr>
        <w:fldChar w:fldCharType="begin"/>
      </w:r>
      <w:r w:rsidRPr="00A970D8">
        <w:rPr>
          <w:b w:val="0"/>
          <w:noProof/>
          <w:sz w:val="18"/>
        </w:rPr>
        <w:instrText xml:space="preserve"> PAGEREF _Toc201755824 \h </w:instrText>
      </w:r>
      <w:r w:rsidRPr="00A970D8">
        <w:rPr>
          <w:b w:val="0"/>
          <w:noProof/>
          <w:sz w:val="18"/>
        </w:rPr>
      </w:r>
      <w:r w:rsidRPr="00A970D8">
        <w:rPr>
          <w:b w:val="0"/>
          <w:noProof/>
          <w:sz w:val="18"/>
        </w:rPr>
        <w:fldChar w:fldCharType="separate"/>
      </w:r>
      <w:r w:rsidRPr="00A970D8">
        <w:rPr>
          <w:b w:val="0"/>
          <w:noProof/>
          <w:sz w:val="18"/>
        </w:rPr>
        <w:t>214</w:t>
      </w:r>
      <w:r w:rsidRPr="00A970D8">
        <w:rPr>
          <w:b w:val="0"/>
          <w:noProof/>
          <w:sz w:val="18"/>
        </w:rPr>
        <w:fldChar w:fldCharType="end"/>
      </w:r>
    </w:p>
    <w:p w14:paraId="047984D5" w14:textId="560DDA8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360</w:t>
      </w:r>
      <w:r>
        <w:rPr>
          <w:noProof/>
        </w:rPr>
        <w:noBreakHyphen/>
        <w:t>A</w:t>
      </w:r>
      <w:r w:rsidRPr="00A970D8">
        <w:rPr>
          <w:b w:val="0"/>
          <w:noProof/>
          <w:sz w:val="18"/>
        </w:rPr>
        <w:tab/>
      </w:r>
      <w:r w:rsidRPr="00A970D8">
        <w:rPr>
          <w:b w:val="0"/>
          <w:noProof/>
          <w:sz w:val="18"/>
        </w:rPr>
        <w:fldChar w:fldCharType="begin"/>
      </w:r>
      <w:r w:rsidRPr="00A970D8">
        <w:rPr>
          <w:b w:val="0"/>
          <w:noProof/>
          <w:sz w:val="18"/>
        </w:rPr>
        <w:instrText xml:space="preserve"> PAGEREF _Toc201755825 \h </w:instrText>
      </w:r>
      <w:r w:rsidRPr="00A970D8">
        <w:rPr>
          <w:b w:val="0"/>
          <w:noProof/>
          <w:sz w:val="18"/>
        </w:rPr>
      </w:r>
      <w:r w:rsidRPr="00A970D8">
        <w:rPr>
          <w:b w:val="0"/>
          <w:noProof/>
          <w:sz w:val="18"/>
        </w:rPr>
        <w:fldChar w:fldCharType="separate"/>
      </w:r>
      <w:r w:rsidRPr="00A970D8">
        <w:rPr>
          <w:b w:val="0"/>
          <w:noProof/>
          <w:sz w:val="18"/>
        </w:rPr>
        <w:t>214</w:t>
      </w:r>
      <w:r w:rsidRPr="00A970D8">
        <w:rPr>
          <w:b w:val="0"/>
          <w:noProof/>
          <w:sz w:val="18"/>
        </w:rPr>
        <w:fldChar w:fldCharType="end"/>
      </w:r>
    </w:p>
    <w:p w14:paraId="44E99674" w14:textId="770CE86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5</w:t>
      </w:r>
      <w:r>
        <w:rPr>
          <w:noProof/>
        </w:rPr>
        <w:tab/>
        <w:t>What this Subdivision is about</w:t>
      </w:r>
      <w:r w:rsidRPr="00A970D8">
        <w:rPr>
          <w:noProof/>
        </w:rPr>
        <w:tab/>
      </w:r>
      <w:r w:rsidRPr="00A970D8">
        <w:rPr>
          <w:noProof/>
        </w:rPr>
        <w:fldChar w:fldCharType="begin"/>
      </w:r>
      <w:r w:rsidRPr="00A970D8">
        <w:rPr>
          <w:noProof/>
        </w:rPr>
        <w:instrText xml:space="preserve"> PAGEREF _Toc201755826 \h </w:instrText>
      </w:r>
      <w:r w:rsidRPr="00A970D8">
        <w:rPr>
          <w:noProof/>
        </w:rPr>
      </w:r>
      <w:r w:rsidRPr="00A970D8">
        <w:rPr>
          <w:noProof/>
        </w:rPr>
        <w:fldChar w:fldCharType="separate"/>
      </w:r>
      <w:r w:rsidRPr="00A970D8">
        <w:rPr>
          <w:noProof/>
        </w:rPr>
        <w:t>214</w:t>
      </w:r>
      <w:r w:rsidRPr="00A970D8">
        <w:rPr>
          <w:noProof/>
        </w:rPr>
        <w:fldChar w:fldCharType="end"/>
      </w:r>
    </w:p>
    <w:p w14:paraId="503DA706" w14:textId="41ADBBB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_Toc201755827 \h </w:instrText>
      </w:r>
      <w:r w:rsidRPr="00A970D8">
        <w:rPr>
          <w:b w:val="0"/>
          <w:noProof/>
          <w:sz w:val="18"/>
        </w:rPr>
      </w:r>
      <w:r w:rsidRPr="00A970D8">
        <w:rPr>
          <w:b w:val="0"/>
          <w:noProof/>
          <w:sz w:val="18"/>
        </w:rPr>
        <w:fldChar w:fldCharType="separate"/>
      </w:r>
      <w:r w:rsidRPr="00A970D8">
        <w:rPr>
          <w:b w:val="0"/>
          <w:noProof/>
          <w:sz w:val="18"/>
        </w:rPr>
        <w:t>215</w:t>
      </w:r>
      <w:r w:rsidRPr="00A970D8">
        <w:rPr>
          <w:b w:val="0"/>
          <w:noProof/>
          <w:sz w:val="18"/>
        </w:rPr>
        <w:fldChar w:fldCharType="end"/>
      </w:r>
    </w:p>
    <w:p w14:paraId="683D6493" w14:textId="4CC64B2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10</w:t>
      </w:r>
      <w:r>
        <w:rPr>
          <w:noProof/>
        </w:rPr>
        <w:tab/>
        <w:t>Object of this Subdivision</w:t>
      </w:r>
      <w:r w:rsidRPr="00A970D8">
        <w:rPr>
          <w:noProof/>
        </w:rPr>
        <w:tab/>
      </w:r>
      <w:r w:rsidRPr="00A970D8">
        <w:rPr>
          <w:noProof/>
        </w:rPr>
        <w:fldChar w:fldCharType="begin"/>
      </w:r>
      <w:r w:rsidRPr="00A970D8">
        <w:rPr>
          <w:noProof/>
        </w:rPr>
        <w:instrText xml:space="preserve"> PAGEREF _Toc201755828 \h </w:instrText>
      </w:r>
      <w:r w:rsidRPr="00A970D8">
        <w:rPr>
          <w:noProof/>
        </w:rPr>
      </w:r>
      <w:r w:rsidRPr="00A970D8">
        <w:rPr>
          <w:noProof/>
        </w:rPr>
        <w:fldChar w:fldCharType="separate"/>
      </w:r>
      <w:r w:rsidRPr="00A970D8">
        <w:rPr>
          <w:noProof/>
        </w:rPr>
        <w:t>215</w:t>
      </w:r>
      <w:r w:rsidRPr="00A970D8">
        <w:rPr>
          <w:noProof/>
        </w:rPr>
        <w:fldChar w:fldCharType="end"/>
      </w:r>
    </w:p>
    <w:p w14:paraId="16483B9D" w14:textId="5AE3396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15</w:t>
      </w:r>
      <w:r>
        <w:rPr>
          <w:noProof/>
        </w:rPr>
        <w:tab/>
        <w:t>Entitlement to the tax offset</w:t>
      </w:r>
      <w:r w:rsidRPr="00A970D8">
        <w:rPr>
          <w:noProof/>
        </w:rPr>
        <w:tab/>
      </w:r>
      <w:r w:rsidRPr="00A970D8">
        <w:rPr>
          <w:noProof/>
        </w:rPr>
        <w:fldChar w:fldCharType="begin"/>
      </w:r>
      <w:r w:rsidRPr="00A970D8">
        <w:rPr>
          <w:noProof/>
        </w:rPr>
        <w:instrText xml:space="preserve"> PAGEREF _Toc201755829 \h </w:instrText>
      </w:r>
      <w:r w:rsidRPr="00A970D8">
        <w:rPr>
          <w:noProof/>
        </w:rPr>
      </w:r>
      <w:r w:rsidRPr="00A970D8">
        <w:rPr>
          <w:noProof/>
        </w:rPr>
        <w:fldChar w:fldCharType="separate"/>
      </w:r>
      <w:r w:rsidRPr="00A970D8">
        <w:rPr>
          <w:noProof/>
        </w:rPr>
        <w:t>215</w:t>
      </w:r>
      <w:r w:rsidRPr="00A970D8">
        <w:rPr>
          <w:noProof/>
        </w:rPr>
        <w:fldChar w:fldCharType="end"/>
      </w:r>
    </w:p>
    <w:p w14:paraId="6C23B233" w14:textId="68C4ECB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20</w:t>
      </w:r>
      <w:r>
        <w:rPr>
          <w:noProof/>
        </w:rPr>
        <w:tab/>
        <w:t>Limited entitlement for certain kinds of investors</w:t>
      </w:r>
      <w:r w:rsidRPr="00A970D8">
        <w:rPr>
          <w:noProof/>
        </w:rPr>
        <w:tab/>
      </w:r>
      <w:r w:rsidRPr="00A970D8">
        <w:rPr>
          <w:noProof/>
        </w:rPr>
        <w:fldChar w:fldCharType="begin"/>
      </w:r>
      <w:r w:rsidRPr="00A970D8">
        <w:rPr>
          <w:noProof/>
        </w:rPr>
        <w:instrText xml:space="preserve"> PAGEREF _Toc201755830 \h </w:instrText>
      </w:r>
      <w:r w:rsidRPr="00A970D8">
        <w:rPr>
          <w:noProof/>
        </w:rPr>
      </w:r>
      <w:r w:rsidRPr="00A970D8">
        <w:rPr>
          <w:noProof/>
        </w:rPr>
        <w:fldChar w:fldCharType="separate"/>
      </w:r>
      <w:r w:rsidRPr="00A970D8">
        <w:rPr>
          <w:noProof/>
        </w:rPr>
        <w:t>216</w:t>
      </w:r>
      <w:r w:rsidRPr="00A970D8">
        <w:rPr>
          <w:noProof/>
        </w:rPr>
        <w:fldChar w:fldCharType="end"/>
      </w:r>
    </w:p>
    <w:p w14:paraId="30784943" w14:textId="0DE0300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25</w:t>
      </w:r>
      <w:r>
        <w:rPr>
          <w:noProof/>
        </w:rPr>
        <w:tab/>
        <w:t>Amount of the tax offset—general case</w:t>
      </w:r>
      <w:r w:rsidRPr="00A970D8">
        <w:rPr>
          <w:noProof/>
        </w:rPr>
        <w:tab/>
      </w:r>
      <w:r w:rsidRPr="00A970D8">
        <w:rPr>
          <w:noProof/>
        </w:rPr>
        <w:fldChar w:fldCharType="begin"/>
      </w:r>
      <w:r w:rsidRPr="00A970D8">
        <w:rPr>
          <w:noProof/>
        </w:rPr>
        <w:instrText xml:space="preserve"> PAGEREF _Toc201755831 \h </w:instrText>
      </w:r>
      <w:r w:rsidRPr="00A970D8">
        <w:rPr>
          <w:noProof/>
        </w:rPr>
      </w:r>
      <w:r w:rsidRPr="00A970D8">
        <w:rPr>
          <w:noProof/>
        </w:rPr>
        <w:fldChar w:fldCharType="separate"/>
      </w:r>
      <w:r w:rsidRPr="00A970D8">
        <w:rPr>
          <w:noProof/>
        </w:rPr>
        <w:t>217</w:t>
      </w:r>
      <w:r w:rsidRPr="00A970D8">
        <w:rPr>
          <w:noProof/>
        </w:rPr>
        <w:fldChar w:fldCharType="end"/>
      </w:r>
    </w:p>
    <w:p w14:paraId="119F5733" w14:textId="5F4DB7C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30</w:t>
      </w:r>
      <w:r>
        <w:rPr>
          <w:noProof/>
        </w:rPr>
        <w:tab/>
        <w:t>Amount of the tax offset—members of trusts or partnerships</w:t>
      </w:r>
      <w:r w:rsidRPr="00A970D8">
        <w:rPr>
          <w:noProof/>
        </w:rPr>
        <w:tab/>
      </w:r>
      <w:r w:rsidRPr="00A970D8">
        <w:rPr>
          <w:noProof/>
        </w:rPr>
        <w:fldChar w:fldCharType="begin"/>
      </w:r>
      <w:r w:rsidRPr="00A970D8">
        <w:rPr>
          <w:noProof/>
        </w:rPr>
        <w:instrText xml:space="preserve"> PAGEREF _Toc201755832 \h </w:instrText>
      </w:r>
      <w:r w:rsidRPr="00A970D8">
        <w:rPr>
          <w:noProof/>
        </w:rPr>
      </w:r>
      <w:r w:rsidRPr="00A970D8">
        <w:rPr>
          <w:noProof/>
        </w:rPr>
        <w:fldChar w:fldCharType="separate"/>
      </w:r>
      <w:r w:rsidRPr="00A970D8">
        <w:rPr>
          <w:noProof/>
        </w:rPr>
        <w:t>217</w:t>
      </w:r>
      <w:r w:rsidRPr="00A970D8">
        <w:rPr>
          <w:noProof/>
        </w:rPr>
        <w:fldChar w:fldCharType="end"/>
      </w:r>
    </w:p>
    <w:p w14:paraId="28E0FA6C" w14:textId="1B73E5A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35</w:t>
      </w:r>
      <w:r>
        <w:rPr>
          <w:noProof/>
        </w:rPr>
        <w:tab/>
        <w:t>Amount of the tax offset—trustees</w:t>
      </w:r>
      <w:r w:rsidRPr="00A970D8">
        <w:rPr>
          <w:noProof/>
        </w:rPr>
        <w:tab/>
      </w:r>
      <w:r w:rsidRPr="00A970D8">
        <w:rPr>
          <w:noProof/>
        </w:rPr>
        <w:fldChar w:fldCharType="begin"/>
      </w:r>
      <w:r w:rsidRPr="00A970D8">
        <w:rPr>
          <w:noProof/>
        </w:rPr>
        <w:instrText xml:space="preserve"> PAGEREF _Toc201755833 \h </w:instrText>
      </w:r>
      <w:r w:rsidRPr="00A970D8">
        <w:rPr>
          <w:noProof/>
        </w:rPr>
      </w:r>
      <w:r w:rsidRPr="00A970D8">
        <w:rPr>
          <w:noProof/>
        </w:rPr>
        <w:fldChar w:fldCharType="separate"/>
      </w:r>
      <w:r w:rsidRPr="00A970D8">
        <w:rPr>
          <w:noProof/>
        </w:rPr>
        <w:t>219</w:t>
      </w:r>
      <w:r w:rsidRPr="00A970D8">
        <w:rPr>
          <w:noProof/>
        </w:rPr>
        <w:fldChar w:fldCharType="end"/>
      </w:r>
    </w:p>
    <w:p w14:paraId="59F3D23B" w14:textId="17CF623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40</w:t>
      </w:r>
      <w:r>
        <w:rPr>
          <w:noProof/>
        </w:rPr>
        <w:tab/>
        <w:t>Early stage innovation companies</w:t>
      </w:r>
      <w:r w:rsidRPr="00A970D8">
        <w:rPr>
          <w:noProof/>
        </w:rPr>
        <w:tab/>
      </w:r>
      <w:r w:rsidRPr="00A970D8">
        <w:rPr>
          <w:noProof/>
        </w:rPr>
        <w:fldChar w:fldCharType="begin"/>
      </w:r>
      <w:r w:rsidRPr="00A970D8">
        <w:rPr>
          <w:noProof/>
        </w:rPr>
        <w:instrText xml:space="preserve"> PAGEREF _Toc201755834 \h </w:instrText>
      </w:r>
      <w:r w:rsidRPr="00A970D8">
        <w:rPr>
          <w:noProof/>
        </w:rPr>
      </w:r>
      <w:r w:rsidRPr="00A970D8">
        <w:rPr>
          <w:noProof/>
        </w:rPr>
        <w:fldChar w:fldCharType="separate"/>
      </w:r>
      <w:r w:rsidRPr="00A970D8">
        <w:rPr>
          <w:noProof/>
        </w:rPr>
        <w:t>219</w:t>
      </w:r>
      <w:r w:rsidRPr="00A970D8">
        <w:rPr>
          <w:noProof/>
        </w:rPr>
        <w:fldChar w:fldCharType="end"/>
      </w:r>
    </w:p>
    <w:p w14:paraId="79D508D5" w14:textId="7F538C9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45</w:t>
      </w:r>
      <w:r>
        <w:rPr>
          <w:noProof/>
        </w:rPr>
        <w:tab/>
        <w:t>100 point innovation test</w:t>
      </w:r>
      <w:r w:rsidRPr="00A970D8">
        <w:rPr>
          <w:noProof/>
        </w:rPr>
        <w:tab/>
      </w:r>
      <w:r w:rsidRPr="00A970D8">
        <w:rPr>
          <w:noProof/>
        </w:rPr>
        <w:fldChar w:fldCharType="begin"/>
      </w:r>
      <w:r w:rsidRPr="00A970D8">
        <w:rPr>
          <w:noProof/>
        </w:rPr>
        <w:instrText xml:space="preserve"> PAGEREF _Toc201755835 \h </w:instrText>
      </w:r>
      <w:r w:rsidRPr="00A970D8">
        <w:rPr>
          <w:noProof/>
        </w:rPr>
      </w:r>
      <w:r w:rsidRPr="00A970D8">
        <w:rPr>
          <w:noProof/>
        </w:rPr>
        <w:fldChar w:fldCharType="separate"/>
      </w:r>
      <w:r w:rsidRPr="00A970D8">
        <w:rPr>
          <w:noProof/>
        </w:rPr>
        <w:t>221</w:t>
      </w:r>
      <w:r w:rsidRPr="00A970D8">
        <w:rPr>
          <w:noProof/>
        </w:rPr>
        <w:fldChar w:fldCharType="end"/>
      </w:r>
    </w:p>
    <w:p w14:paraId="7CC0C6B1" w14:textId="7ADED4F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50</w:t>
      </w:r>
      <w:r>
        <w:rPr>
          <w:noProof/>
        </w:rPr>
        <w:tab/>
        <w:t>Modified CGT treatment</w:t>
      </w:r>
      <w:r w:rsidRPr="00A970D8">
        <w:rPr>
          <w:noProof/>
        </w:rPr>
        <w:tab/>
      </w:r>
      <w:r w:rsidRPr="00A970D8">
        <w:rPr>
          <w:noProof/>
        </w:rPr>
        <w:fldChar w:fldCharType="begin"/>
      </w:r>
      <w:r w:rsidRPr="00A970D8">
        <w:rPr>
          <w:noProof/>
        </w:rPr>
        <w:instrText xml:space="preserve"> PAGEREF _Toc201755836 \h </w:instrText>
      </w:r>
      <w:r w:rsidRPr="00A970D8">
        <w:rPr>
          <w:noProof/>
        </w:rPr>
      </w:r>
      <w:r w:rsidRPr="00A970D8">
        <w:rPr>
          <w:noProof/>
        </w:rPr>
        <w:fldChar w:fldCharType="separate"/>
      </w:r>
      <w:r w:rsidRPr="00A970D8">
        <w:rPr>
          <w:noProof/>
        </w:rPr>
        <w:t>223</w:t>
      </w:r>
      <w:r w:rsidRPr="00A970D8">
        <w:rPr>
          <w:noProof/>
        </w:rPr>
        <w:fldChar w:fldCharType="end"/>
      </w:r>
    </w:p>
    <w:p w14:paraId="0A936320" w14:textId="3B391ED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55</w:t>
      </w:r>
      <w:r>
        <w:rPr>
          <w:noProof/>
        </w:rPr>
        <w:tab/>
        <w:t>Modified CGT treatment—partnerships</w:t>
      </w:r>
      <w:r w:rsidRPr="00A970D8">
        <w:rPr>
          <w:noProof/>
        </w:rPr>
        <w:tab/>
      </w:r>
      <w:r w:rsidRPr="00A970D8">
        <w:rPr>
          <w:noProof/>
        </w:rPr>
        <w:fldChar w:fldCharType="begin"/>
      </w:r>
      <w:r w:rsidRPr="00A970D8">
        <w:rPr>
          <w:noProof/>
        </w:rPr>
        <w:instrText xml:space="preserve"> PAGEREF _Toc201755837 \h </w:instrText>
      </w:r>
      <w:r w:rsidRPr="00A970D8">
        <w:rPr>
          <w:noProof/>
        </w:rPr>
      </w:r>
      <w:r w:rsidRPr="00A970D8">
        <w:rPr>
          <w:noProof/>
        </w:rPr>
        <w:fldChar w:fldCharType="separate"/>
      </w:r>
      <w:r w:rsidRPr="00A970D8">
        <w:rPr>
          <w:noProof/>
        </w:rPr>
        <w:t>224</w:t>
      </w:r>
      <w:r w:rsidRPr="00A970D8">
        <w:rPr>
          <w:noProof/>
        </w:rPr>
        <w:fldChar w:fldCharType="end"/>
      </w:r>
    </w:p>
    <w:p w14:paraId="534E689D" w14:textId="21A872D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60</w:t>
      </w:r>
      <w:r>
        <w:rPr>
          <w:noProof/>
        </w:rPr>
        <w:tab/>
        <w:t>Modified CGT treatment—not affected by certain roll</w:t>
      </w:r>
      <w:r>
        <w:rPr>
          <w:noProof/>
        </w:rPr>
        <w:noBreakHyphen/>
        <w:t>overs</w:t>
      </w:r>
      <w:r w:rsidRPr="00A970D8">
        <w:rPr>
          <w:noProof/>
        </w:rPr>
        <w:tab/>
      </w:r>
      <w:r w:rsidRPr="00A970D8">
        <w:rPr>
          <w:noProof/>
        </w:rPr>
        <w:fldChar w:fldCharType="begin"/>
      </w:r>
      <w:r w:rsidRPr="00A970D8">
        <w:rPr>
          <w:noProof/>
        </w:rPr>
        <w:instrText xml:space="preserve"> PAGEREF _Toc201755838 \h </w:instrText>
      </w:r>
      <w:r w:rsidRPr="00A970D8">
        <w:rPr>
          <w:noProof/>
        </w:rPr>
      </w:r>
      <w:r w:rsidRPr="00A970D8">
        <w:rPr>
          <w:noProof/>
        </w:rPr>
        <w:fldChar w:fldCharType="separate"/>
      </w:r>
      <w:r w:rsidRPr="00A970D8">
        <w:rPr>
          <w:noProof/>
        </w:rPr>
        <w:t>225</w:t>
      </w:r>
      <w:r w:rsidRPr="00A970D8">
        <w:rPr>
          <w:noProof/>
        </w:rPr>
        <w:fldChar w:fldCharType="end"/>
      </w:r>
    </w:p>
    <w:p w14:paraId="02102C66" w14:textId="10EF7E6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360</w:t>
      </w:r>
      <w:r>
        <w:rPr>
          <w:noProof/>
        </w:rPr>
        <w:noBreakHyphen/>
        <w:t>65</w:t>
      </w:r>
      <w:r>
        <w:rPr>
          <w:noProof/>
        </w:rPr>
        <w:tab/>
        <w:t>Separate modified CGT treatment for roll</w:t>
      </w:r>
      <w:r>
        <w:rPr>
          <w:noProof/>
        </w:rPr>
        <w:noBreakHyphen/>
        <w:t>overs about wholly</w:t>
      </w:r>
      <w:r>
        <w:rPr>
          <w:noProof/>
        </w:rPr>
        <w:noBreakHyphen/>
        <w:t>owned companies or scrip for scrip roll</w:t>
      </w:r>
      <w:r>
        <w:rPr>
          <w:noProof/>
        </w:rPr>
        <w:noBreakHyphen/>
        <w:t>overs</w:t>
      </w:r>
      <w:r w:rsidRPr="00A970D8">
        <w:rPr>
          <w:noProof/>
        </w:rPr>
        <w:tab/>
      </w:r>
      <w:r w:rsidRPr="00A970D8">
        <w:rPr>
          <w:noProof/>
        </w:rPr>
        <w:fldChar w:fldCharType="begin"/>
      </w:r>
      <w:r w:rsidRPr="00A970D8">
        <w:rPr>
          <w:noProof/>
        </w:rPr>
        <w:instrText xml:space="preserve"> PAGEREF _Toc201755839 \h </w:instrText>
      </w:r>
      <w:r w:rsidRPr="00A970D8">
        <w:rPr>
          <w:noProof/>
        </w:rPr>
      </w:r>
      <w:r w:rsidRPr="00A970D8">
        <w:rPr>
          <w:noProof/>
        </w:rPr>
        <w:fldChar w:fldCharType="separate"/>
      </w:r>
      <w:r w:rsidRPr="00A970D8">
        <w:rPr>
          <w:noProof/>
        </w:rPr>
        <w:t>226</w:t>
      </w:r>
      <w:r w:rsidRPr="00A970D8">
        <w:rPr>
          <w:noProof/>
        </w:rPr>
        <w:fldChar w:fldCharType="end"/>
      </w:r>
    </w:p>
    <w:p w14:paraId="418404F8" w14:textId="37DC1CDE"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376—Films generally (tax offsets for Australian production expenditure)</w:t>
      </w:r>
      <w:r w:rsidRPr="00A970D8">
        <w:rPr>
          <w:b w:val="0"/>
          <w:noProof/>
          <w:sz w:val="18"/>
        </w:rPr>
        <w:tab/>
      </w:r>
      <w:r w:rsidRPr="00A970D8">
        <w:rPr>
          <w:b w:val="0"/>
          <w:noProof/>
          <w:sz w:val="18"/>
        </w:rPr>
        <w:fldChar w:fldCharType="begin"/>
      </w:r>
      <w:r w:rsidRPr="00A970D8">
        <w:rPr>
          <w:b w:val="0"/>
          <w:noProof/>
          <w:sz w:val="18"/>
        </w:rPr>
        <w:instrText xml:space="preserve"> PAGEREF _Toc201755840 \h </w:instrText>
      </w:r>
      <w:r w:rsidRPr="00A970D8">
        <w:rPr>
          <w:b w:val="0"/>
          <w:noProof/>
          <w:sz w:val="18"/>
        </w:rPr>
      </w:r>
      <w:r w:rsidRPr="00A970D8">
        <w:rPr>
          <w:b w:val="0"/>
          <w:noProof/>
          <w:sz w:val="18"/>
        </w:rPr>
        <w:fldChar w:fldCharType="separate"/>
      </w:r>
      <w:r w:rsidRPr="00A970D8">
        <w:rPr>
          <w:b w:val="0"/>
          <w:noProof/>
          <w:sz w:val="18"/>
        </w:rPr>
        <w:t>228</w:t>
      </w:r>
      <w:r w:rsidRPr="00A970D8">
        <w:rPr>
          <w:b w:val="0"/>
          <w:noProof/>
          <w:sz w:val="18"/>
        </w:rPr>
        <w:fldChar w:fldCharType="end"/>
      </w:r>
    </w:p>
    <w:p w14:paraId="00BF759E" w14:textId="376FF2F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376</w:t>
      </w:r>
      <w:r>
        <w:rPr>
          <w:noProof/>
        </w:rPr>
        <w:noBreakHyphen/>
        <w:t>A—Guide to Division 376</w:t>
      </w:r>
      <w:r w:rsidRPr="00A970D8">
        <w:rPr>
          <w:b w:val="0"/>
          <w:noProof/>
          <w:sz w:val="18"/>
        </w:rPr>
        <w:tab/>
      </w:r>
      <w:r w:rsidRPr="00A970D8">
        <w:rPr>
          <w:b w:val="0"/>
          <w:noProof/>
          <w:sz w:val="18"/>
        </w:rPr>
        <w:fldChar w:fldCharType="begin"/>
      </w:r>
      <w:r w:rsidRPr="00A970D8">
        <w:rPr>
          <w:b w:val="0"/>
          <w:noProof/>
          <w:sz w:val="18"/>
        </w:rPr>
        <w:instrText xml:space="preserve"> PAGEREF _Toc201755841 \h </w:instrText>
      </w:r>
      <w:r w:rsidRPr="00A970D8">
        <w:rPr>
          <w:b w:val="0"/>
          <w:noProof/>
          <w:sz w:val="18"/>
        </w:rPr>
      </w:r>
      <w:r w:rsidRPr="00A970D8">
        <w:rPr>
          <w:b w:val="0"/>
          <w:noProof/>
          <w:sz w:val="18"/>
        </w:rPr>
        <w:fldChar w:fldCharType="separate"/>
      </w:r>
      <w:r w:rsidRPr="00A970D8">
        <w:rPr>
          <w:b w:val="0"/>
          <w:noProof/>
          <w:sz w:val="18"/>
        </w:rPr>
        <w:t>228</w:t>
      </w:r>
      <w:r w:rsidRPr="00A970D8">
        <w:rPr>
          <w:b w:val="0"/>
          <w:noProof/>
          <w:sz w:val="18"/>
        </w:rPr>
        <w:fldChar w:fldCharType="end"/>
      </w:r>
    </w:p>
    <w:p w14:paraId="4C0FD882" w14:textId="44FB4BE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_Toc201755842 \h </w:instrText>
      </w:r>
      <w:r w:rsidRPr="00A970D8">
        <w:rPr>
          <w:noProof/>
        </w:rPr>
      </w:r>
      <w:r w:rsidRPr="00A970D8">
        <w:rPr>
          <w:noProof/>
        </w:rPr>
        <w:fldChar w:fldCharType="separate"/>
      </w:r>
      <w:r w:rsidRPr="00A970D8">
        <w:rPr>
          <w:noProof/>
        </w:rPr>
        <w:t>228</w:t>
      </w:r>
      <w:r w:rsidRPr="00A970D8">
        <w:rPr>
          <w:noProof/>
        </w:rPr>
        <w:fldChar w:fldCharType="end"/>
      </w:r>
    </w:p>
    <w:p w14:paraId="16F1D037" w14:textId="0D2042D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w:t>
      </w:r>
      <w:r>
        <w:rPr>
          <w:noProof/>
        </w:rPr>
        <w:tab/>
        <w:t>Key features of the tax offsets for Australian production expenditure on films</w:t>
      </w:r>
      <w:r w:rsidRPr="00A970D8">
        <w:rPr>
          <w:noProof/>
        </w:rPr>
        <w:tab/>
      </w:r>
      <w:r w:rsidRPr="00A970D8">
        <w:rPr>
          <w:noProof/>
        </w:rPr>
        <w:fldChar w:fldCharType="begin"/>
      </w:r>
      <w:r w:rsidRPr="00A970D8">
        <w:rPr>
          <w:noProof/>
        </w:rPr>
        <w:instrText xml:space="preserve"> PAGEREF _Toc201755843 \h </w:instrText>
      </w:r>
      <w:r w:rsidRPr="00A970D8">
        <w:rPr>
          <w:noProof/>
        </w:rPr>
      </w:r>
      <w:r w:rsidRPr="00A970D8">
        <w:rPr>
          <w:noProof/>
        </w:rPr>
        <w:fldChar w:fldCharType="separate"/>
      </w:r>
      <w:r w:rsidRPr="00A970D8">
        <w:rPr>
          <w:noProof/>
        </w:rPr>
        <w:t>228</w:t>
      </w:r>
      <w:r w:rsidRPr="00A970D8">
        <w:rPr>
          <w:noProof/>
        </w:rPr>
        <w:fldChar w:fldCharType="end"/>
      </w:r>
    </w:p>
    <w:p w14:paraId="55CD9CE1" w14:textId="6AFDE45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5</w:t>
      </w:r>
      <w:r>
        <w:rPr>
          <w:noProof/>
        </w:rPr>
        <w:tab/>
        <w:t>Structure of this Division</w:t>
      </w:r>
      <w:r w:rsidRPr="00A970D8">
        <w:rPr>
          <w:noProof/>
        </w:rPr>
        <w:tab/>
      </w:r>
      <w:r w:rsidRPr="00A970D8">
        <w:rPr>
          <w:noProof/>
        </w:rPr>
        <w:fldChar w:fldCharType="begin"/>
      </w:r>
      <w:r w:rsidRPr="00A970D8">
        <w:rPr>
          <w:noProof/>
        </w:rPr>
        <w:instrText xml:space="preserve"> PAGEREF _Toc201755844 \h </w:instrText>
      </w:r>
      <w:r w:rsidRPr="00A970D8">
        <w:rPr>
          <w:noProof/>
        </w:rPr>
      </w:r>
      <w:r w:rsidRPr="00A970D8">
        <w:rPr>
          <w:noProof/>
        </w:rPr>
        <w:fldChar w:fldCharType="separate"/>
      </w:r>
      <w:r w:rsidRPr="00A970D8">
        <w:rPr>
          <w:noProof/>
        </w:rPr>
        <w:t>229</w:t>
      </w:r>
      <w:r w:rsidRPr="00A970D8">
        <w:rPr>
          <w:noProof/>
        </w:rPr>
        <w:fldChar w:fldCharType="end"/>
      </w:r>
    </w:p>
    <w:p w14:paraId="4C0847D8" w14:textId="351299B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376</w:t>
      </w:r>
      <w:r>
        <w:rPr>
          <w:noProof/>
        </w:rPr>
        <w:noBreakHyphen/>
        <w:t>B—Tax offsets for Australian expenditure in making a film</w:t>
      </w:r>
      <w:r w:rsidRPr="00A970D8">
        <w:rPr>
          <w:b w:val="0"/>
          <w:noProof/>
          <w:sz w:val="18"/>
        </w:rPr>
        <w:tab/>
      </w:r>
      <w:r w:rsidRPr="00A970D8">
        <w:rPr>
          <w:b w:val="0"/>
          <w:noProof/>
          <w:sz w:val="18"/>
        </w:rPr>
        <w:fldChar w:fldCharType="begin"/>
      </w:r>
      <w:r w:rsidRPr="00A970D8">
        <w:rPr>
          <w:b w:val="0"/>
          <w:noProof/>
          <w:sz w:val="18"/>
        </w:rPr>
        <w:instrText xml:space="preserve"> PAGEREF _Toc201755845 \h </w:instrText>
      </w:r>
      <w:r w:rsidRPr="00A970D8">
        <w:rPr>
          <w:b w:val="0"/>
          <w:noProof/>
          <w:sz w:val="18"/>
        </w:rPr>
      </w:r>
      <w:r w:rsidRPr="00A970D8">
        <w:rPr>
          <w:b w:val="0"/>
          <w:noProof/>
          <w:sz w:val="18"/>
        </w:rPr>
        <w:fldChar w:fldCharType="separate"/>
      </w:r>
      <w:r w:rsidRPr="00A970D8">
        <w:rPr>
          <w:b w:val="0"/>
          <w:noProof/>
          <w:sz w:val="18"/>
        </w:rPr>
        <w:t>230</w:t>
      </w:r>
      <w:r w:rsidRPr="00A970D8">
        <w:rPr>
          <w:b w:val="0"/>
          <w:noProof/>
          <w:sz w:val="18"/>
        </w:rPr>
        <w:fldChar w:fldCharType="end"/>
      </w:r>
    </w:p>
    <w:p w14:paraId="74B8F6B8" w14:textId="6C66393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Refundable tax offset for Australian expenditure in making a film (location offset)</w:t>
      </w:r>
      <w:r w:rsidRPr="00A970D8">
        <w:rPr>
          <w:b w:val="0"/>
          <w:noProof/>
          <w:sz w:val="18"/>
        </w:rPr>
        <w:tab/>
      </w:r>
      <w:r w:rsidRPr="00A970D8">
        <w:rPr>
          <w:b w:val="0"/>
          <w:noProof/>
          <w:sz w:val="18"/>
        </w:rPr>
        <w:fldChar w:fldCharType="begin"/>
      </w:r>
      <w:r w:rsidRPr="00A970D8">
        <w:rPr>
          <w:b w:val="0"/>
          <w:noProof/>
          <w:sz w:val="18"/>
        </w:rPr>
        <w:instrText xml:space="preserve"> PAGEREF _Toc201755846 \h </w:instrText>
      </w:r>
      <w:r w:rsidRPr="00A970D8">
        <w:rPr>
          <w:b w:val="0"/>
          <w:noProof/>
          <w:sz w:val="18"/>
        </w:rPr>
      </w:r>
      <w:r w:rsidRPr="00A970D8">
        <w:rPr>
          <w:b w:val="0"/>
          <w:noProof/>
          <w:sz w:val="18"/>
        </w:rPr>
        <w:fldChar w:fldCharType="separate"/>
      </w:r>
      <w:r w:rsidRPr="00A970D8">
        <w:rPr>
          <w:b w:val="0"/>
          <w:noProof/>
          <w:sz w:val="18"/>
        </w:rPr>
        <w:t>231</w:t>
      </w:r>
      <w:r w:rsidRPr="00A970D8">
        <w:rPr>
          <w:b w:val="0"/>
          <w:noProof/>
          <w:sz w:val="18"/>
        </w:rPr>
        <w:fldChar w:fldCharType="end"/>
      </w:r>
    </w:p>
    <w:p w14:paraId="76DDD518" w14:textId="3690390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10</w:t>
      </w:r>
      <w:r>
        <w:rPr>
          <w:noProof/>
        </w:rPr>
        <w:tab/>
        <w:t>Film production company entitled to refundable tax offset for Australian expenditure in making a film (location offset)</w:t>
      </w:r>
      <w:r w:rsidRPr="00A970D8">
        <w:rPr>
          <w:noProof/>
        </w:rPr>
        <w:tab/>
      </w:r>
      <w:r w:rsidRPr="00A970D8">
        <w:rPr>
          <w:noProof/>
        </w:rPr>
        <w:fldChar w:fldCharType="begin"/>
      </w:r>
      <w:r w:rsidRPr="00A970D8">
        <w:rPr>
          <w:noProof/>
        </w:rPr>
        <w:instrText xml:space="preserve"> PAGEREF _Toc201755847 \h </w:instrText>
      </w:r>
      <w:r w:rsidRPr="00A970D8">
        <w:rPr>
          <w:noProof/>
        </w:rPr>
      </w:r>
      <w:r w:rsidRPr="00A970D8">
        <w:rPr>
          <w:noProof/>
        </w:rPr>
        <w:fldChar w:fldCharType="separate"/>
      </w:r>
      <w:r w:rsidRPr="00A970D8">
        <w:rPr>
          <w:noProof/>
        </w:rPr>
        <w:t>231</w:t>
      </w:r>
      <w:r w:rsidRPr="00A970D8">
        <w:rPr>
          <w:noProof/>
        </w:rPr>
        <w:fldChar w:fldCharType="end"/>
      </w:r>
    </w:p>
    <w:p w14:paraId="3744FB6C" w14:textId="4CCDACD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15</w:t>
      </w:r>
      <w:r>
        <w:rPr>
          <w:noProof/>
        </w:rPr>
        <w:tab/>
        <w:t>Amount of the location offset</w:t>
      </w:r>
      <w:r w:rsidRPr="00A970D8">
        <w:rPr>
          <w:noProof/>
        </w:rPr>
        <w:tab/>
      </w:r>
      <w:r w:rsidRPr="00A970D8">
        <w:rPr>
          <w:noProof/>
        </w:rPr>
        <w:fldChar w:fldCharType="begin"/>
      </w:r>
      <w:r w:rsidRPr="00A970D8">
        <w:rPr>
          <w:noProof/>
        </w:rPr>
        <w:instrText xml:space="preserve"> PAGEREF _Toc201755848 \h </w:instrText>
      </w:r>
      <w:r w:rsidRPr="00A970D8">
        <w:rPr>
          <w:noProof/>
        </w:rPr>
      </w:r>
      <w:r w:rsidRPr="00A970D8">
        <w:rPr>
          <w:noProof/>
        </w:rPr>
        <w:fldChar w:fldCharType="separate"/>
      </w:r>
      <w:r w:rsidRPr="00A970D8">
        <w:rPr>
          <w:noProof/>
        </w:rPr>
        <w:t>232</w:t>
      </w:r>
      <w:r w:rsidRPr="00A970D8">
        <w:rPr>
          <w:noProof/>
        </w:rPr>
        <w:fldChar w:fldCharType="end"/>
      </w:r>
    </w:p>
    <w:p w14:paraId="6C6E21E4" w14:textId="7ED1213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20</w:t>
      </w:r>
      <w:r>
        <w:rPr>
          <w:noProof/>
        </w:rPr>
        <w:tab/>
        <w:t>Minister must issue certificate for a film for the location offset</w:t>
      </w:r>
      <w:r w:rsidRPr="00A970D8">
        <w:rPr>
          <w:noProof/>
        </w:rPr>
        <w:tab/>
      </w:r>
      <w:r w:rsidRPr="00A970D8">
        <w:rPr>
          <w:noProof/>
        </w:rPr>
        <w:fldChar w:fldCharType="begin"/>
      </w:r>
      <w:r w:rsidRPr="00A970D8">
        <w:rPr>
          <w:noProof/>
        </w:rPr>
        <w:instrText xml:space="preserve"> PAGEREF _Toc201755849 \h </w:instrText>
      </w:r>
      <w:r w:rsidRPr="00A970D8">
        <w:rPr>
          <w:noProof/>
        </w:rPr>
      </w:r>
      <w:r w:rsidRPr="00A970D8">
        <w:rPr>
          <w:noProof/>
        </w:rPr>
        <w:fldChar w:fldCharType="separate"/>
      </w:r>
      <w:r w:rsidRPr="00A970D8">
        <w:rPr>
          <w:noProof/>
        </w:rPr>
        <w:t>232</w:t>
      </w:r>
      <w:r w:rsidRPr="00A970D8">
        <w:rPr>
          <w:noProof/>
        </w:rPr>
        <w:fldChar w:fldCharType="end"/>
      </w:r>
    </w:p>
    <w:p w14:paraId="581728DA" w14:textId="5DBE17D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25</w:t>
      </w:r>
      <w:r>
        <w:rPr>
          <w:noProof/>
        </w:rPr>
        <w:tab/>
        <w:t xml:space="preserve">Meaning of </w:t>
      </w:r>
      <w:r w:rsidRPr="00212D61">
        <w:rPr>
          <w:i/>
          <w:noProof/>
        </w:rPr>
        <w:t>documentary</w:t>
      </w:r>
      <w:r w:rsidRPr="00A970D8">
        <w:rPr>
          <w:noProof/>
        </w:rPr>
        <w:tab/>
      </w:r>
      <w:r w:rsidRPr="00A970D8">
        <w:rPr>
          <w:noProof/>
        </w:rPr>
        <w:fldChar w:fldCharType="begin"/>
      </w:r>
      <w:r w:rsidRPr="00A970D8">
        <w:rPr>
          <w:noProof/>
        </w:rPr>
        <w:instrText xml:space="preserve"> PAGEREF _Toc201755850 \h </w:instrText>
      </w:r>
      <w:r w:rsidRPr="00A970D8">
        <w:rPr>
          <w:noProof/>
        </w:rPr>
      </w:r>
      <w:r w:rsidRPr="00A970D8">
        <w:rPr>
          <w:noProof/>
        </w:rPr>
        <w:fldChar w:fldCharType="separate"/>
      </w:r>
      <w:r w:rsidRPr="00A970D8">
        <w:rPr>
          <w:noProof/>
        </w:rPr>
        <w:t>236</w:t>
      </w:r>
      <w:r w:rsidRPr="00A970D8">
        <w:rPr>
          <w:noProof/>
        </w:rPr>
        <w:fldChar w:fldCharType="end"/>
      </w:r>
    </w:p>
    <w:p w14:paraId="0B872B4F" w14:textId="3500AD7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27</w:t>
      </w:r>
      <w:r>
        <w:rPr>
          <w:noProof/>
        </w:rPr>
        <w:tab/>
        <w:t>Minimum training expenditure requirement</w:t>
      </w:r>
      <w:r w:rsidRPr="00A970D8">
        <w:rPr>
          <w:noProof/>
        </w:rPr>
        <w:tab/>
      </w:r>
      <w:r w:rsidRPr="00A970D8">
        <w:rPr>
          <w:noProof/>
        </w:rPr>
        <w:fldChar w:fldCharType="begin"/>
      </w:r>
      <w:r w:rsidRPr="00A970D8">
        <w:rPr>
          <w:noProof/>
        </w:rPr>
        <w:instrText xml:space="preserve"> PAGEREF _Toc201755851 \h </w:instrText>
      </w:r>
      <w:r w:rsidRPr="00A970D8">
        <w:rPr>
          <w:noProof/>
        </w:rPr>
      </w:r>
      <w:r w:rsidRPr="00A970D8">
        <w:rPr>
          <w:noProof/>
        </w:rPr>
        <w:fldChar w:fldCharType="separate"/>
      </w:r>
      <w:r w:rsidRPr="00A970D8">
        <w:rPr>
          <w:noProof/>
        </w:rPr>
        <w:t>237</w:t>
      </w:r>
      <w:r w:rsidRPr="00A970D8">
        <w:rPr>
          <w:noProof/>
        </w:rPr>
        <w:fldChar w:fldCharType="end"/>
      </w:r>
    </w:p>
    <w:p w14:paraId="5B952FB1" w14:textId="61D835B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28</w:t>
      </w:r>
      <w:r>
        <w:rPr>
          <w:noProof/>
        </w:rPr>
        <w:tab/>
        <w:t>Minimum training expenditure exemption—permanent film infrastructure</w:t>
      </w:r>
      <w:r w:rsidRPr="00A970D8">
        <w:rPr>
          <w:noProof/>
        </w:rPr>
        <w:tab/>
      </w:r>
      <w:r w:rsidRPr="00A970D8">
        <w:rPr>
          <w:noProof/>
        </w:rPr>
        <w:fldChar w:fldCharType="begin"/>
      </w:r>
      <w:r w:rsidRPr="00A970D8">
        <w:rPr>
          <w:noProof/>
        </w:rPr>
        <w:instrText xml:space="preserve"> PAGEREF _Toc201755852 \h </w:instrText>
      </w:r>
      <w:r w:rsidRPr="00A970D8">
        <w:rPr>
          <w:noProof/>
        </w:rPr>
      </w:r>
      <w:r w:rsidRPr="00A970D8">
        <w:rPr>
          <w:noProof/>
        </w:rPr>
        <w:fldChar w:fldCharType="separate"/>
      </w:r>
      <w:r w:rsidRPr="00A970D8">
        <w:rPr>
          <w:noProof/>
        </w:rPr>
        <w:t>240</w:t>
      </w:r>
      <w:r w:rsidRPr="00A970D8">
        <w:rPr>
          <w:noProof/>
        </w:rPr>
        <w:fldChar w:fldCharType="end"/>
      </w:r>
    </w:p>
    <w:p w14:paraId="055389C6" w14:textId="6498A9D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29</w:t>
      </w:r>
      <w:r>
        <w:rPr>
          <w:noProof/>
        </w:rPr>
        <w:tab/>
        <w:t>Minimum training expenditure exemption—training programs</w:t>
      </w:r>
      <w:r w:rsidRPr="00A970D8">
        <w:rPr>
          <w:noProof/>
        </w:rPr>
        <w:tab/>
      </w:r>
      <w:r w:rsidRPr="00A970D8">
        <w:rPr>
          <w:noProof/>
        </w:rPr>
        <w:fldChar w:fldCharType="begin"/>
      </w:r>
      <w:r w:rsidRPr="00A970D8">
        <w:rPr>
          <w:noProof/>
        </w:rPr>
        <w:instrText xml:space="preserve"> PAGEREF _Toc201755853 \h </w:instrText>
      </w:r>
      <w:r w:rsidRPr="00A970D8">
        <w:rPr>
          <w:noProof/>
        </w:rPr>
      </w:r>
      <w:r w:rsidRPr="00A970D8">
        <w:rPr>
          <w:noProof/>
        </w:rPr>
        <w:fldChar w:fldCharType="separate"/>
      </w:r>
      <w:r w:rsidRPr="00A970D8">
        <w:rPr>
          <w:noProof/>
        </w:rPr>
        <w:t>241</w:t>
      </w:r>
      <w:r w:rsidRPr="00A970D8">
        <w:rPr>
          <w:noProof/>
        </w:rPr>
        <w:fldChar w:fldCharType="end"/>
      </w:r>
    </w:p>
    <w:p w14:paraId="70D916B1" w14:textId="0A74A23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30</w:t>
      </w:r>
      <w:r>
        <w:rPr>
          <w:noProof/>
        </w:rPr>
        <w:tab/>
        <w:t>Minister to determine a company’s qualifying Australian production expenditure for the location offset</w:t>
      </w:r>
      <w:r w:rsidRPr="00A970D8">
        <w:rPr>
          <w:noProof/>
        </w:rPr>
        <w:tab/>
      </w:r>
      <w:r w:rsidRPr="00A970D8">
        <w:rPr>
          <w:noProof/>
        </w:rPr>
        <w:fldChar w:fldCharType="begin"/>
      </w:r>
      <w:r w:rsidRPr="00A970D8">
        <w:rPr>
          <w:noProof/>
        </w:rPr>
        <w:instrText xml:space="preserve"> PAGEREF _Toc201755854 \h </w:instrText>
      </w:r>
      <w:r w:rsidRPr="00A970D8">
        <w:rPr>
          <w:noProof/>
        </w:rPr>
      </w:r>
      <w:r w:rsidRPr="00A970D8">
        <w:rPr>
          <w:noProof/>
        </w:rPr>
        <w:fldChar w:fldCharType="separate"/>
      </w:r>
      <w:r w:rsidRPr="00A970D8">
        <w:rPr>
          <w:noProof/>
        </w:rPr>
        <w:t>242</w:t>
      </w:r>
      <w:r w:rsidRPr="00A970D8">
        <w:rPr>
          <w:noProof/>
        </w:rPr>
        <w:fldChar w:fldCharType="end"/>
      </w:r>
    </w:p>
    <w:p w14:paraId="5348731E" w14:textId="1F58EAF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32</w:t>
      </w:r>
      <w:r>
        <w:rPr>
          <w:noProof/>
        </w:rPr>
        <w:tab/>
        <w:t>Minister may require information</w:t>
      </w:r>
      <w:r w:rsidRPr="00A970D8">
        <w:rPr>
          <w:noProof/>
        </w:rPr>
        <w:tab/>
      </w:r>
      <w:r w:rsidRPr="00A970D8">
        <w:rPr>
          <w:noProof/>
        </w:rPr>
        <w:fldChar w:fldCharType="begin"/>
      </w:r>
      <w:r w:rsidRPr="00A970D8">
        <w:rPr>
          <w:noProof/>
        </w:rPr>
        <w:instrText xml:space="preserve"> PAGEREF _Toc201755855 \h </w:instrText>
      </w:r>
      <w:r w:rsidRPr="00A970D8">
        <w:rPr>
          <w:noProof/>
        </w:rPr>
      </w:r>
      <w:r w:rsidRPr="00A970D8">
        <w:rPr>
          <w:noProof/>
        </w:rPr>
        <w:fldChar w:fldCharType="separate"/>
      </w:r>
      <w:r w:rsidRPr="00A970D8">
        <w:rPr>
          <w:noProof/>
        </w:rPr>
        <w:t>242</w:t>
      </w:r>
      <w:r w:rsidRPr="00A970D8">
        <w:rPr>
          <w:noProof/>
        </w:rPr>
        <w:fldChar w:fldCharType="end"/>
      </w:r>
    </w:p>
    <w:p w14:paraId="1D75389E" w14:textId="4EFDD6D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Refundable tax offset for post, digital and visual effects production for a film (PDV offset)</w:t>
      </w:r>
      <w:r w:rsidRPr="00A970D8">
        <w:rPr>
          <w:b w:val="0"/>
          <w:noProof/>
          <w:sz w:val="18"/>
        </w:rPr>
        <w:tab/>
      </w:r>
      <w:r w:rsidRPr="00A970D8">
        <w:rPr>
          <w:b w:val="0"/>
          <w:noProof/>
          <w:sz w:val="18"/>
        </w:rPr>
        <w:fldChar w:fldCharType="begin"/>
      </w:r>
      <w:r w:rsidRPr="00A970D8">
        <w:rPr>
          <w:b w:val="0"/>
          <w:noProof/>
          <w:sz w:val="18"/>
        </w:rPr>
        <w:instrText xml:space="preserve"> PAGEREF _Toc201755856 \h </w:instrText>
      </w:r>
      <w:r w:rsidRPr="00A970D8">
        <w:rPr>
          <w:b w:val="0"/>
          <w:noProof/>
          <w:sz w:val="18"/>
        </w:rPr>
      </w:r>
      <w:r w:rsidRPr="00A970D8">
        <w:rPr>
          <w:b w:val="0"/>
          <w:noProof/>
          <w:sz w:val="18"/>
        </w:rPr>
        <w:fldChar w:fldCharType="separate"/>
      </w:r>
      <w:r w:rsidRPr="00A970D8">
        <w:rPr>
          <w:b w:val="0"/>
          <w:noProof/>
          <w:sz w:val="18"/>
        </w:rPr>
        <w:t>243</w:t>
      </w:r>
      <w:r w:rsidRPr="00A970D8">
        <w:rPr>
          <w:b w:val="0"/>
          <w:noProof/>
          <w:sz w:val="18"/>
        </w:rPr>
        <w:fldChar w:fldCharType="end"/>
      </w:r>
    </w:p>
    <w:p w14:paraId="3509BC66" w14:textId="496C4B4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35</w:t>
      </w:r>
      <w:r>
        <w:rPr>
          <w:noProof/>
        </w:rPr>
        <w:tab/>
        <w:t>Film production company entitled to refundable tax offset for post, digital and visual effects production for a film (PDV offset)</w:t>
      </w:r>
      <w:r w:rsidRPr="00A970D8">
        <w:rPr>
          <w:noProof/>
        </w:rPr>
        <w:tab/>
      </w:r>
      <w:r w:rsidRPr="00A970D8">
        <w:rPr>
          <w:noProof/>
        </w:rPr>
        <w:fldChar w:fldCharType="begin"/>
      </w:r>
      <w:r w:rsidRPr="00A970D8">
        <w:rPr>
          <w:noProof/>
        </w:rPr>
        <w:instrText xml:space="preserve"> PAGEREF _Toc201755857 \h </w:instrText>
      </w:r>
      <w:r w:rsidRPr="00A970D8">
        <w:rPr>
          <w:noProof/>
        </w:rPr>
      </w:r>
      <w:r w:rsidRPr="00A970D8">
        <w:rPr>
          <w:noProof/>
        </w:rPr>
        <w:fldChar w:fldCharType="separate"/>
      </w:r>
      <w:r w:rsidRPr="00A970D8">
        <w:rPr>
          <w:noProof/>
        </w:rPr>
        <w:t>243</w:t>
      </w:r>
      <w:r w:rsidRPr="00A970D8">
        <w:rPr>
          <w:noProof/>
        </w:rPr>
        <w:fldChar w:fldCharType="end"/>
      </w:r>
    </w:p>
    <w:p w14:paraId="518D54F8" w14:textId="633894B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40</w:t>
      </w:r>
      <w:r>
        <w:rPr>
          <w:noProof/>
        </w:rPr>
        <w:tab/>
        <w:t>Amount of the PDV offset</w:t>
      </w:r>
      <w:r w:rsidRPr="00A970D8">
        <w:rPr>
          <w:noProof/>
        </w:rPr>
        <w:tab/>
      </w:r>
      <w:r w:rsidRPr="00A970D8">
        <w:rPr>
          <w:noProof/>
        </w:rPr>
        <w:fldChar w:fldCharType="begin"/>
      </w:r>
      <w:r w:rsidRPr="00A970D8">
        <w:rPr>
          <w:noProof/>
        </w:rPr>
        <w:instrText xml:space="preserve"> PAGEREF _Toc201755858 \h </w:instrText>
      </w:r>
      <w:r w:rsidRPr="00A970D8">
        <w:rPr>
          <w:noProof/>
        </w:rPr>
      </w:r>
      <w:r w:rsidRPr="00A970D8">
        <w:rPr>
          <w:noProof/>
        </w:rPr>
        <w:fldChar w:fldCharType="separate"/>
      </w:r>
      <w:r w:rsidRPr="00A970D8">
        <w:rPr>
          <w:noProof/>
        </w:rPr>
        <w:t>245</w:t>
      </w:r>
      <w:r w:rsidRPr="00A970D8">
        <w:rPr>
          <w:noProof/>
        </w:rPr>
        <w:fldChar w:fldCharType="end"/>
      </w:r>
    </w:p>
    <w:p w14:paraId="3601859C" w14:textId="72C49DD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45</w:t>
      </w:r>
      <w:r>
        <w:rPr>
          <w:noProof/>
        </w:rPr>
        <w:tab/>
        <w:t>Minister must issue certificate for a film for the PDV offset</w:t>
      </w:r>
      <w:r w:rsidRPr="00A970D8">
        <w:rPr>
          <w:noProof/>
        </w:rPr>
        <w:tab/>
      </w:r>
      <w:r w:rsidRPr="00A970D8">
        <w:rPr>
          <w:noProof/>
        </w:rPr>
        <w:fldChar w:fldCharType="begin"/>
      </w:r>
      <w:r w:rsidRPr="00A970D8">
        <w:rPr>
          <w:noProof/>
        </w:rPr>
        <w:instrText xml:space="preserve"> PAGEREF _Toc201755859 \h </w:instrText>
      </w:r>
      <w:r w:rsidRPr="00A970D8">
        <w:rPr>
          <w:noProof/>
        </w:rPr>
      </w:r>
      <w:r w:rsidRPr="00A970D8">
        <w:rPr>
          <w:noProof/>
        </w:rPr>
        <w:fldChar w:fldCharType="separate"/>
      </w:r>
      <w:r w:rsidRPr="00A970D8">
        <w:rPr>
          <w:noProof/>
        </w:rPr>
        <w:t>245</w:t>
      </w:r>
      <w:r w:rsidRPr="00A970D8">
        <w:rPr>
          <w:noProof/>
        </w:rPr>
        <w:fldChar w:fldCharType="end"/>
      </w:r>
    </w:p>
    <w:p w14:paraId="736F9181" w14:textId="2C76DB1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50</w:t>
      </w:r>
      <w:r>
        <w:rPr>
          <w:noProof/>
        </w:rPr>
        <w:tab/>
        <w:t>Minister to determine a company’s qualifying Australian production expenditure for the PDV offset</w:t>
      </w:r>
      <w:r w:rsidRPr="00A970D8">
        <w:rPr>
          <w:noProof/>
        </w:rPr>
        <w:tab/>
      </w:r>
      <w:r w:rsidRPr="00A970D8">
        <w:rPr>
          <w:noProof/>
        </w:rPr>
        <w:fldChar w:fldCharType="begin"/>
      </w:r>
      <w:r w:rsidRPr="00A970D8">
        <w:rPr>
          <w:noProof/>
        </w:rPr>
        <w:instrText xml:space="preserve"> PAGEREF _Toc201755860 \h </w:instrText>
      </w:r>
      <w:r w:rsidRPr="00A970D8">
        <w:rPr>
          <w:noProof/>
        </w:rPr>
      </w:r>
      <w:r w:rsidRPr="00A970D8">
        <w:rPr>
          <w:noProof/>
        </w:rPr>
        <w:fldChar w:fldCharType="separate"/>
      </w:r>
      <w:r w:rsidRPr="00A970D8">
        <w:rPr>
          <w:noProof/>
        </w:rPr>
        <w:t>247</w:t>
      </w:r>
      <w:r w:rsidRPr="00A970D8">
        <w:rPr>
          <w:noProof/>
        </w:rPr>
        <w:fldChar w:fldCharType="end"/>
      </w:r>
    </w:p>
    <w:p w14:paraId="1A2DE7EB" w14:textId="63B7CC1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Refundable tax offset for Australian expenditure in making an Australian film (producer offset)</w:t>
      </w:r>
      <w:r w:rsidRPr="00A970D8">
        <w:rPr>
          <w:b w:val="0"/>
          <w:noProof/>
          <w:sz w:val="18"/>
        </w:rPr>
        <w:tab/>
      </w:r>
      <w:r w:rsidRPr="00A970D8">
        <w:rPr>
          <w:b w:val="0"/>
          <w:noProof/>
          <w:sz w:val="18"/>
        </w:rPr>
        <w:fldChar w:fldCharType="begin"/>
      </w:r>
      <w:r w:rsidRPr="00A970D8">
        <w:rPr>
          <w:b w:val="0"/>
          <w:noProof/>
          <w:sz w:val="18"/>
        </w:rPr>
        <w:instrText xml:space="preserve"> PAGEREF _Toc201755861 \h </w:instrText>
      </w:r>
      <w:r w:rsidRPr="00A970D8">
        <w:rPr>
          <w:b w:val="0"/>
          <w:noProof/>
          <w:sz w:val="18"/>
        </w:rPr>
      </w:r>
      <w:r w:rsidRPr="00A970D8">
        <w:rPr>
          <w:b w:val="0"/>
          <w:noProof/>
          <w:sz w:val="18"/>
        </w:rPr>
        <w:fldChar w:fldCharType="separate"/>
      </w:r>
      <w:r w:rsidRPr="00A970D8">
        <w:rPr>
          <w:b w:val="0"/>
          <w:noProof/>
          <w:sz w:val="18"/>
        </w:rPr>
        <w:t>248</w:t>
      </w:r>
      <w:r w:rsidRPr="00A970D8">
        <w:rPr>
          <w:b w:val="0"/>
          <w:noProof/>
          <w:sz w:val="18"/>
        </w:rPr>
        <w:fldChar w:fldCharType="end"/>
      </w:r>
    </w:p>
    <w:p w14:paraId="6E26E521" w14:textId="034A335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55</w:t>
      </w:r>
      <w:r>
        <w:rPr>
          <w:noProof/>
        </w:rPr>
        <w:tab/>
        <w:t>Film production company entitled to refundable tax offset for Australian expenditure in making an Australian film (producer offset)</w:t>
      </w:r>
      <w:r w:rsidRPr="00A970D8">
        <w:rPr>
          <w:noProof/>
        </w:rPr>
        <w:tab/>
      </w:r>
      <w:r w:rsidRPr="00A970D8">
        <w:rPr>
          <w:noProof/>
        </w:rPr>
        <w:fldChar w:fldCharType="begin"/>
      </w:r>
      <w:r w:rsidRPr="00A970D8">
        <w:rPr>
          <w:noProof/>
        </w:rPr>
        <w:instrText xml:space="preserve"> PAGEREF _Toc201755862 \h </w:instrText>
      </w:r>
      <w:r w:rsidRPr="00A970D8">
        <w:rPr>
          <w:noProof/>
        </w:rPr>
      </w:r>
      <w:r w:rsidRPr="00A970D8">
        <w:rPr>
          <w:noProof/>
        </w:rPr>
        <w:fldChar w:fldCharType="separate"/>
      </w:r>
      <w:r w:rsidRPr="00A970D8">
        <w:rPr>
          <w:noProof/>
        </w:rPr>
        <w:t>248</w:t>
      </w:r>
      <w:r w:rsidRPr="00A970D8">
        <w:rPr>
          <w:noProof/>
        </w:rPr>
        <w:fldChar w:fldCharType="end"/>
      </w:r>
    </w:p>
    <w:p w14:paraId="65311D1F" w14:textId="13C7293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60</w:t>
      </w:r>
      <w:r>
        <w:rPr>
          <w:noProof/>
        </w:rPr>
        <w:tab/>
        <w:t>Amount of the producer offset</w:t>
      </w:r>
      <w:r w:rsidRPr="00A970D8">
        <w:rPr>
          <w:noProof/>
        </w:rPr>
        <w:tab/>
      </w:r>
      <w:r w:rsidRPr="00A970D8">
        <w:rPr>
          <w:noProof/>
        </w:rPr>
        <w:fldChar w:fldCharType="begin"/>
      </w:r>
      <w:r w:rsidRPr="00A970D8">
        <w:rPr>
          <w:noProof/>
        </w:rPr>
        <w:instrText xml:space="preserve"> PAGEREF _Toc201755863 \h </w:instrText>
      </w:r>
      <w:r w:rsidRPr="00A970D8">
        <w:rPr>
          <w:noProof/>
        </w:rPr>
      </w:r>
      <w:r w:rsidRPr="00A970D8">
        <w:rPr>
          <w:noProof/>
        </w:rPr>
        <w:fldChar w:fldCharType="separate"/>
      </w:r>
      <w:r w:rsidRPr="00A970D8">
        <w:rPr>
          <w:noProof/>
        </w:rPr>
        <w:t>250</w:t>
      </w:r>
      <w:r w:rsidRPr="00A970D8">
        <w:rPr>
          <w:noProof/>
        </w:rPr>
        <w:fldChar w:fldCharType="end"/>
      </w:r>
    </w:p>
    <w:p w14:paraId="28370B1A" w14:textId="10865DE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65</w:t>
      </w:r>
      <w:r>
        <w:rPr>
          <w:noProof/>
        </w:rPr>
        <w:tab/>
        <w:t>Film authority must issue certificate for an Australian film for the producer offset</w:t>
      </w:r>
      <w:r w:rsidRPr="00A970D8">
        <w:rPr>
          <w:noProof/>
        </w:rPr>
        <w:tab/>
      </w:r>
      <w:r w:rsidRPr="00A970D8">
        <w:rPr>
          <w:noProof/>
        </w:rPr>
        <w:fldChar w:fldCharType="begin"/>
      </w:r>
      <w:r w:rsidRPr="00A970D8">
        <w:rPr>
          <w:noProof/>
        </w:rPr>
        <w:instrText xml:space="preserve"> PAGEREF _Toc201755864 \h </w:instrText>
      </w:r>
      <w:r w:rsidRPr="00A970D8">
        <w:rPr>
          <w:noProof/>
        </w:rPr>
      </w:r>
      <w:r w:rsidRPr="00A970D8">
        <w:rPr>
          <w:noProof/>
        </w:rPr>
        <w:fldChar w:fldCharType="separate"/>
      </w:r>
      <w:r w:rsidRPr="00A970D8">
        <w:rPr>
          <w:noProof/>
        </w:rPr>
        <w:t>250</w:t>
      </w:r>
      <w:r w:rsidRPr="00A970D8">
        <w:rPr>
          <w:noProof/>
        </w:rPr>
        <w:fldChar w:fldCharType="end"/>
      </w:r>
    </w:p>
    <w:p w14:paraId="62B199F1" w14:textId="1DA62E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70</w:t>
      </w:r>
      <w:r>
        <w:rPr>
          <w:noProof/>
        </w:rPr>
        <w:tab/>
        <w:t>Determination of content of film</w:t>
      </w:r>
      <w:r w:rsidRPr="00A970D8">
        <w:rPr>
          <w:noProof/>
        </w:rPr>
        <w:tab/>
      </w:r>
      <w:r w:rsidRPr="00A970D8">
        <w:rPr>
          <w:noProof/>
        </w:rPr>
        <w:fldChar w:fldCharType="begin"/>
      </w:r>
      <w:r w:rsidRPr="00A970D8">
        <w:rPr>
          <w:noProof/>
        </w:rPr>
        <w:instrText xml:space="preserve"> PAGEREF _Toc201755865 \h </w:instrText>
      </w:r>
      <w:r w:rsidRPr="00A970D8">
        <w:rPr>
          <w:noProof/>
        </w:rPr>
      </w:r>
      <w:r w:rsidRPr="00A970D8">
        <w:rPr>
          <w:noProof/>
        </w:rPr>
        <w:fldChar w:fldCharType="separate"/>
      </w:r>
      <w:r w:rsidRPr="00A970D8">
        <w:rPr>
          <w:noProof/>
        </w:rPr>
        <w:t>257</w:t>
      </w:r>
      <w:r w:rsidRPr="00A970D8">
        <w:rPr>
          <w:noProof/>
        </w:rPr>
        <w:fldChar w:fldCharType="end"/>
      </w:r>
    </w:p>
    <w:p w14:paraId="526BA6EA" w14:textId="71B8256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376</w:t>
      </w:r>
      <w:r>
        <w:rPr>
          <w:noProof/>
        </w:rPr>
        <w:noBreakHyphen/>
        <w:t>75</w:t>
      </w:r>
      <w:r>
        <w:rPr>
          <w:noProof/>
        </w:rPr>
        <w:tab/>
        <w:t>Film authority to determine a company’s qualifying Australian production expenditure for the producer offset</w:t>
      </w:r>
      <w:r w:rsidRPr="00A970D8">
        <w:rPr>
          <w:noProof/>
        </w:rPr>
        <w:tab/>
      </w:r>
      <w:r w:rsidRPr="00A970D8">
        <w:rPr>
          <w:noProof/>
        </w:rPr>
        <w:fldChar w:fldCharType="begin"/>
      </w:r>
      <w:r w:rsidRPr="00A970D8">
        <w:rPr>
          <w:noProof/>
        </w:rPr>
        <w:instrText xml:space="preserve"> PAGEREF _Toc201755866 \h </w:instrText>
      </w:r>
      <w:r w:rsidRPr="00A970D8">
        <w:rPr>
          <w:noProof/>
        </w:rPr>
      </w:r>
      <w:r w:rsidRPr="00A970D8">
        <w:rPr>
          <w:noProof/>
        </w:rPr>
        <w:fldChar w:fldCharType="separate"/>
      </w:r>
      <w:r w:rsidRPr="00A970D8">
        <w:rPr>
          <w:noProof/>
        </w:rPr>
        <w:t>257</w:t>
      </w:r>
      <w:r w:rsidRPr="00A970D8">
        <w:rPr>
          <w:noProof/>
        </w:rPr>
        <w:fldChar w:fldCharType="end"/>
      </w:r>
    </w:p>
    <w:p w14:paraId="06EF3C39" w14:textId="3B342E7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376</w:t>
      </w:r>
      <w:r>
        <w:rPr>
          <w:noProof/>
        </w:rPr>
        <w:noBreakHyphen/>
        <w:t>C—Production expenditure and qualifying Australian production expenditure</w:t>
      </w:r>
      <w:r w:rsidRPr="00A970D8">
        <w:rPr>
          <w:b w:val="0"/>
          <w:noProof/>
          <w:sz w:val="18"/>
        </w:rPr>
        <w:tab/>
      </w:r>
      <w:r w:rsidRPr="00A970D8">
        <w:rPr>
          <w:b w:val="0"/>
          <w:noProof/>
          <w:sz w:val="18"/>
        </w:rPr>
        <w:fldChar w:fldCharType="begin"/>
      </w:r>
      <w:r w:rsidRPr="00A970D8">
        <w:rPr>
          <w:b w:val="0"/>
          <w:noProof/>
          <w:sz w:val="18"/>
        </w:rPr>
        <w:instrText xml:space="preserve"> PAGEREF _Toc201755867 \h </w:instrText>
      </w:r>
      <w:r w:rsidRPr="00A970D8">
        <w:rPr>
          <w:b w:val="0"/>
          <w:noProof/>
          <w:sz w:val="18"/>
        </w:rPr>
      </w:r>
      <w:r w:rsidRPr="00A970D8">
        <w:rPr>
          <w:b w:val="0"/>
          <w:noProof/>
          <w:sz w:val="18"/>
        </w:rPr>
        <w:fldChar w:fldCharType="separate"/>
      </w:r>
      <w:r w:rsidRPr="00A970D8">
        <w:rPr>
          <w:b w:val="0"/>
          <w:noProof/>
          <w:sz w:val="18"/>
        </w:rPr>
        <w:t>258</w:t>
      </w:r>
      <w:r w:rsidRPr="00A970D8">
        <w:rPr>
          <w:b w:val="0"/>
          <w:noProof/>
          <w:sz w:val="18"/>
        </w:rPr>
        <w:fldChar w:fldCharType="end"/>
      </w:r>
    </w:p>
    <w:p w14:paraId="22E608B0" w14:textId="2225C3A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Production expenditure—common rules</w:t>
      </w:r>
      <w:r w:rsidRPr="00A970D8">
        <w:rPr>
          <w:b w:val="0"/>
          <w:noProof/>
          <w:sz w:val="18"/>
        </w:rPr>
        <w:tab/>
      </w:r>
      <w:r w:rsidRPr="00A970D8">
        <w:rPr>
          <w:b w:val="0"/>
          <w:noProof/>
          <w:sz w:val="18"/>
        </w:rPr>
        <w:fldChar w:fldCharType="begin"/>
      </w:r>
      <w:r w:rsidRPr="00A970D8">
        <w:rPr>
          <w:b w:val="0"/>
          <w:noProof/>
          <w:sz w:val="18"/>
        </w:rPr>
        <w:instrText xml:space="preserve"> PAGEREF _Toc201755868 \h </w:instrText>
      </w:r>
      <w:r w:rsidRPr="00A970D8">
        <w:rPr>
          <w:b w:val="0"/>
          <w:noProof/>
          <w:sz w:val="18"/>
        </w:rPr>
      </w:r>
      <w:r w:rsidRPr="00A970D8">
        <w:rPr>
          <w:b w:val="0"/>
          <w:noProof/>
          <w:sz w:val="18"/>
        </w:rPr>
        <w:fldChar w:fldCharType="separate"/>
      </w:r>
      <w:r w:rsidRPr="00A970D8">
        <w:rPr>
          <w:b w:val="0"/>
          <w:noProof/>
          <w:sz w:val="18"/>
        </w:rPr>
        <w:t>259</w:t>
      </w:r>
      <w:r w:rsidRPr="00A970D8">
        <w:rPr>
          <w:b w:val="0"/>
          <w:noProof/>
          <w:sz w:val="18"/>
        </w:rPr>
        <w:fldChar w:fldCharType="end"/>
      </w:r>
    </w:p>
    <w:p w14:paraId="6DE80155" w14:textId="15D621C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125</w:t>
      </w:r>
      <w:r>
        <w:rPr>
          <w:noProof/>
        </w:rPr>
        <w:tab/>
        <w:t>Production expenditure—general test</w:t>
      </w:r>
      <w:r w:rsidRPr="00A970D8">
        <w:rPr>
          <w:noProof/>
        </w:rPr>
        <w:tab/>
      </w:r>
      <w:r w:rsidRPr="00A970D8">
        <w:rPr>
          <w:noProof/>
        </w:rPr>
        <w:fldChar w:fldCharType="begin"/>
      </w:r>
      <w:r w:rsidRPr="00A970D8">
        <w:rPr>
          <w:noProof/>
        </w:rPr>
        <w:instrText xml:space="preserve"> PAGEREF _Toc201755869 \h </w:instrText>
      </w:r>
      <w:r w:rsidRPr="00A970D8">
        <w:rPr>
          <w:noProof/>
        </w:rPr>
      </w:r>
      <w:r w:rsidRPr="00A970D8">
        <w:rPr>
          <w:noProof/>
        </w:rPr>
        <w:fldChar w:fldCharType="separate"/>
      </w:r>
      <w:r w:rsidRPr="00A970D8">
        <w:rPr>
          <w:noProof/>
        </w:rPr>
        <w:t>259</w:t>
      </w:r>
      <w:r w:rsidRPr="00A970D8">
        <w:rPr>
          <w:noProof/>
        </w:rPr>
        <w:fldChar w:fldCharType="end"/>
      </w:r>
    </w:p>
    <w:p w14:paraId="7887F8F6" w14:textId="153BD97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130</w:t>
      </w:r>
      <w:r>
        <w:rPr>
          <w:noProof/>
        </w:rPr>
        <w:tab/>
        <w:t>Production expenditure—special qualifying Australian production expenditure</w:t>
      </w:r>
      <w:r w:rsidRPr="00A970D8">
        <w:rPr>
          <w:noProof/>
        </w:rPr>
        <w:tab/>
      </w:r>
      <w:r w:rsidRPr="00A970D8">
        <w:rPr>
          <w:noProof/>
        </w:rPr>
        <w:fldChar w:fldCharType="begin"/>
      </w:r>
      <w:r w:rsidRPr="00A970D8">
        <w:rPr>
          <w:noProof/>
        </w:rPr>
        <w:instrText xml:space="preserve"> PAGEREF _Toc201755870 \h </w:instrText>
      </w:r>
      <w:r w:rsidRPr="00A970D8">
        <w:rPr>
          <w:noProof/>
        </w:rPr>
      </w:r>
      <w:r w:rsidRPr="00A970D8">
        <w:rPr>
          <w:noProof/>
        </w:rPr>
        <w:fldChar w:fldCharType="separate"/>
      </w:r>
      <w:r w:rsidRPr="00A970D8">
        <w:rPr>
          <w:noProof/>
        </w:rPr>
        <w:t>261</w:t>
      </w:r>
      <w:r w:rsidRPr="00A970D8">
        <w:rPr>
          <w:noProof/>
        </w:rPr>
        <w:fldChar w:fldCharType="end"/>
      </w:r>
    </w:p>
    <w:p w14:paraId="1366E28A" w14:textId="6C2719A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135</w:t>
      </w:r>
      <w:r>
        <w:rPr>
          <w:noProof/>
        </w:rPr>
        <w:tab/>
        <w:t>Production expenditure—specific exclusions</w:t>
      </w:r>
      <w:r w:rsidRPr="00A970D8">
        <w:rPr>
          <w:noProof/>
        </w:rPr>
        <w:tab/>
      </w:r>
      <w:r w:rsidRPr="00A970D8">
        <w:rPr>
          <w:noProof/>
        </w:rPr>
        <w:fldChar w:fldCharType="begin"/>
      </w:r>
      <w:r w:rsidRPr="00A970D8">
        <w:rPr>
          <w:noProof/>
        </w:rPr>
        <w:instrText xml:space="preserve"> PAGEREF _Toc201755871 \h </w:instrText>
      </w:r>
      <w:r w:rsidRPr="00A970D8">
        <w:rPr>
          <w:noProof/>
        </w:rPr>
      </w:r>
      <w:r w:rsidRPr="00A970D8">
        <w:rPr>
          <w:noProof/>
        </w:rPr>
        <w:fldChar w:fldCharType="separate"/>
      </w:r>
      <w:r w:rsidRPr="00A970D8">
        <w:rPr>
          <w:noProof/>
        </w:rPr>
        <w:t>261</w:t>
      </w:r>
      <w:r w:rsidRPr="00A970D8">
        <w:rPr>
          <w:noProof/>
        </w:rPr>
        <w:fldChar w:fldCharType="end"/>
      </w:r>
    </w:p>
    <w:p w14:paraId="6D0D94A2" w14:textId="6117008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Production expenditure—special rules for the location offset</w:t>
      </w:r>
      <w:r w:rsidRPr="00A970D8">
        <w:rPr>
          <w:b w:val="0"/>
          <w:noProof/>
          <w:sz w:val="18"/>
        </w:rPr>
        <w:tab/>
      </w:r>
      <w:r w:rsidRPr="00A970D8">
        <w:rPr>
          <w:b w:val="0"/>
          <w:noProof/>
          <w:sz w:val="18"/>
        </w:rPr>
        <w:fldChar w:fldCharType="begin"/>
      </w:r>
      <w:r w:rsidRPr="00A970D8">
        <w:rPr>
          <w:b w:val="0"/>
          <w:noProof/>
          <w:sz w:val="18"/>
        </w:rPr>
        <w:instrText xml:space="preserve"> PAGEREF _Toc201755872 \h </w:instrText>
      </w:r>
      <w:r w:rsidRPr="00A970D8">
        <w:rPr>
          <w:b w:val="0"/>
          <w:noProof/>
          <w:sz w:val="18"/>
        </w:rPr>
      </w:r>
      <w:r w:rsidRPr="00A970D8">
        <w:rPr>
          <w:b w:val="0"/>
          <w:noProof/>
          <w:sz w:val="18"/>
        </w:rPr>
        <w:fldChar w:fldCharType="separate"/>
      </w:r>
      <w:r w:rsidRPr="00A970D8">
        <w:rPr>
          <w:b w:val="0"/>
          <w:noProof/>
          <w:sz w:val="18"/>
        </w:rPr>
        <w:t>264</w:t>
      </w:r>
      <w:r w:rsidRPr="00A970D8">
        <w:rPr>
          <w:b w:val="0"/>
          <w:noProof/>
          <w:sz w:val="18"/>
        </w:rPr>
        <w:fldChar w:fldCharType="end"/>
      </w:r>
    </w:p>
    <w:p w14:paraId="3D0BF626" w14:textId="00E3AC4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140</w:t>
      </w:r>
      <w:r>
        <w:rPr>
          <w:noProof/>
        </w:rPr>
        <w:tab/>
        <w:t>Production expenditure—special rules for the location offset</w:t>
      </w:r>
      <w:r w:rsidRPr="00A970D8">
        <w:rPr>
          <w:noProof/>
        </w:rPr>
        <w:tab/>
      </w:r>
      <w:r w:rsidRPr="00A970D8">
        <w:rPr>
          <w:noProof/>
        </w:rPr>
        <w:fldChar w:fldCharType="begin"/>
      </w:r>
      <w:r w:rsidRPr="00A970D8">
        <w:rPr>
          <w:noProof/>
        </w:rPr>
        <w:instrText xml:space="preserve"> PAGEREF _Toc201755873 \h </w:instrText>
      </w:r>
      <w:r w:rsidRPr="00A970D8">
        <w:rPr>
          <w:noProof/>
        </w:rPr>
      </w:r>
      <w:r w:rsidRPr="00A970D8">
        <w:rPr>
          <w:noProof/>
        </w:rPr>
        <w:fldChar w:fldCharType="separate"/>
      </w:r>
      <w:r w:rsidRPr="00A970D8">
        <w:rPr>
          <w:noProof/>
        </w:rPr>
        <w:t>264</w:t>
      </w:r>
      <w:r w:rsidRPr="00A970D8">
        <w:rPr>
          <w:noProof/>
        </w:rPr>
        <w:fldChar w:fldCharType="end"/>
      </w:r>
    </w:p>
    <w:p w14:paraId="0EEEEDD8" w14:textId="6B2657B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Qualifying Australian production expenditure—common rules</w:t>
      </w:r>
      <w:r w:rsidRPr="00A970D8">
        <w:rPr>
          <w:b w:val="0"/>
          <w:noProof/>
          <w:sz w:val="18"/>
        </w:rPr>
        <w:tab/>
      </w:r>
      <w:r w:rsidRPr="00A970D8">
        <w:rPr>
          <w:b w:val="0"/>
          <w:noProof/>
          <w:sz w:val="18"/>
        </w:rPr>
        <w:fldChar w:fldCharType="begin"/>
      </w:r>
      <w:r w:rsidRPr="00A970D8">
        <w:rPr>
          <w:b w:val="0"/>
          <w:noProof/>
          <w:sz w:val="18"/>
        </w:rPr>
        <w:instrText xml:space="preserve"> PAGEREF _Toc201755874 \h </w:instrText>
      </w:r>
      <w:r w:rsidRPr="00A970D8">
        <w:rPr>
          <w:b w:val="0"/>
          <w:noProof/>
          <w:sz w:val="18"/>
        </w:rPr>
      </w:r>
      <w:r w:rsidRPr="00A970D8">
        <w:rPr>
          <w:b w:val="0"/>
          <w:noProof/>
          <w:sz w:val="18"/>
        </w:rPr>
        <w:fldChar w:fldCharType="separate"/>
      </w:r>
      <w:r w:rsidRPr="00A970D8">
        <w:rPr>
          <w:b w:val="0"/>
          <w:noProof/>
          <w:sz w:val="18"/>
        </w:rPr>
        <w:t>264</w:t>
      </w:r>
      <w:r w:rsidRPr="00A970D8">
        <w:rPr>
          <w:b w:val="0"/>
          <w:noProof/>
          <w:sz w:val="18"/>
        </w:rPr>
        <w:fldChar w:fldCharType="end"/>
      </w:r>
    </w:p>
    <w:p w14:paraId="7F27295E" w14:textId="699AB96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145</w:t>
      </w:r>
      <w:r>
        <w:rPr>
          <w:noProof/>
        </w:rPr>
        <w:tab/>
        <w:t>Qualifying Australian production expenditure—general test</w:t>
      </w:r>
      <w:r w:rsidRPr="00A970D8">
        <w:rPr>
          <w:noProof/>
        </w:rPr>
        <w:tab/>
      </w:r>
      <w:r w:rsidRPr="00A970D8">
        <w:rPr>
          <w:noProof/>
        </w:rPr>
        <w:fldChar w:fldCharType="begin"/>
      </w:r>
      <w:r w:rsidRPr="00A970D8">
        <w:rPr>
          <w:noProof/>
        </w:rPr>
        <w:instrText xml:space="preserve"> PAGEREF _Toc201755875 \h </w:instrText>
      </w:r>
      <w:r w:rsidRPr="00A970D8">
        <w:rPr>
          <w:noProof/>
        </w:rPr>
      </w:r>
      <w:r w:rsidRPr="00A970D8">
        <w:rPr>
          <w:noProof/>
        </w:rPr>
        <w:fldChar w:fldCharType="separate"/>
      </w:r>
      <w:r w:rsidRPr="00A970D8">
        <w:rPr>
          <w:noProof/>
        </w:rPr>
        <w:t>264</w:t>
      </w:r>
      <w:r w:rsidRPr="00A970D8">
        <w:rPr>
          <w:noProof/>
        </w:rPr>
        <w:fldChar w:fldCharType="end"/>
      </w:r>
    </w:p>
    <w:p w14:paraId="1C6AFA4E" w14:textId="429F7B4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150</w:t>
      </w:r>
      <w:r>
        <w:rPr>
          <w:noProof/>
        </w:rPr>
        <w:tab/>
        <w:t>Qualifying Australian production expenditure—specific inclusions</w:t>
      </w:r>
      <w:r w:rsidRPr="00A970D8">
        <w:rPr>
          <w:noProof/>
        </w:rPr>
        <w:tab/>
      </w:r>
      <w:r w:rsidRPr="00A970D8">
        <w:rPr>
          <w:noProof/>
        </w:rPr>
        <w:fldChar w:fldCharType="begin"/>
      </w:r>
      <w:r w:rsidRPr="00A970D8">
        <w:rPr>
          <w:noProof/>
        </w:rPr>
        <w:instrText xml:space="preserve"> PAGEREF _Toc201755876 \h </w:instrText>
      </w:r>
      <w:r w:rsidRPr="00A970D8">
        <w:rPr>
          <w:noProof/>
        </w:rPr>
      </w:r>
      <w:r w:rsidRPr="00A970D8">
        <w:rPr>
          <w:noProof/>
        </w:rPr>
        <w:fldChar w:fldCharType="separate"/>
      </w:r>
      <w:r w:rsidRPr="00A970D8">
        <w:rPr>
          <w:noProof/>
        </w:rPr>
        <w:t>264</w:t>
      </w:r>
      <w:r w:rsidRPr="00A970D8">
        <w:rPr>
          <w:noProof/>
        </w:rPr>
        <w:fldChar w:fldCharType="end"/>
      </w:r>
    </w:p>
    <w:p w14:paraId="4F113F41" w14:textId="7053F66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155</w:t>
      </w:r>
      <w:r>
        <w:rPr>
          <w:noProof/>
        </w:rPr>
        <w:tab/>
        <w:t>Qualifying Australian production expenditure—specific exclusions</w:t>
      </w:r>
      <w:r w:rsidRPr="00A970D8">
        <w:rPr>
          <w:noProof/>
        </w:rPr>
        <w:tab/>
      </w:r>
      <w:r w:rsidRPr="00A970D8">
        <w:rPr>
          <w:noProof/>
        </w:rPr>
        <w:fldChar w:fldCharType="begin"/>
      </w:r>
      <w:r w:rsidRPr="00A970D8">
        <w:rPr>
          <w:noProof/>
        </w:rPr>
        <w:instrText xml:space="preserve"> PAGEREF _Toc201755877 \h </w:instrText>
      </w:r>
      <w:r w:rsidRPr="00A970D8">
        <w:rPr>
          <w:noProof/>
        </w:rPr>
      </w:r>
      <w:r w:rsidRPr="00A970D8">
        <w:rPr>
          <w:noProof/>
        </w:rPr>
        <w:fldChar w:fldCharType="separate"/>
      </w:r>
      <w:r w:rsidRPr="00A970D8">
        <w:rPr>
          <w:noProof/>
        </w:rPr>
        <w:t>266</w:t>
      </w:r>
      <w:r w:rsidRPr="00A970D8">
        <w:rPr>
          <w:noProof/>
        </w:rPr>
        <w:fldChar w:fldCharType="end"/>
      </w:r>
    </w:p>
    <w:p w14:paraId="63B46DF0" w14:textId="4CA6BC9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160</w:t>
      </w:r>
      <w:r>
        <w:rPr>
          <w:noProof/>
        </w:rPr>
        <w:tab/>
        <w:t>Qualifying Australian production expenditure—treatment of services embodied in goods</w:t>
      </w:r>
      <w:r w:rsidRPr="00A970D8">
        <w:rPr>
          <w:noProof/>
        </w:rPr>
        <w:tab/>
      </w:r>
      <w:r w:rsidRPr="00A970D8">
        <w:rPr>
          <w:noProof/>
        </w:rPr>
        <w:fldChar w:fldCharType="begin"/>
      </w:r>
      <w:r w:rsidRPr="00A970D8">
        <w:rPr>
          <w:noProof/>
        </w:rPr>
        <w:instrText xml:space="preserve"> PAGEREF _Toc201755878 \h </w:instrText>
      </w:r>
      <w:r w:rsidRPr="00A970D8">
        <w:rPr>
          <w:noProof/>
        </w:rPr>
      </w:r>
      <w:r w:rsidRPr="00A970D8">
        <w:rPr>
          <w:noProof/>
        </w:rPr>
        <w:fldChar w:fldCharType="separate"/>
      </w:r>
      <w:r w:rsidRPr="00A970D8">
        <w:rPr>
          <w:noProof/>
        </w:rPr>
        <w:t>267</w:t>
      </w:r>
      <w:r w:rsidRPr="00A970D8">
        <w:rPr>
          <w:noProof/>
        </w:rPr>
        <w:fldChar w:fldCharType="end"/>
      </w:r>
    </w:p>
    <w:p w14:paraId="1BEA7B6A" w14:textId="1F69316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Qualifying Australian production expenditure—special rules for the location offset and the PDV offset</w:t>
      </w:r>
      <w:r w:rsidRPr="00A970D8">
        <w:rPr>
          <w:b w:val="0"/>
          <w:noProof/>
          <w:sz w:val="18"/>
        </w:rPr>
        <w:tab/>
      </w:r>
      <w:r w:rsidRPr="00A970D8">
        <w:rPr>
          <w:b w:val="0"/>
          <w:noProof/>
          <w:sz w:val="18"/>
        </w:rPr>
        <w:fldChar w:fldCharType="begin"/>
      </w:r>
      <w:r w:rsidRPr="00A970D8">
        <w:rPr>
          <w:b w:val="0"/>
          <w:noProof/>
          <w:sz w:val="18"/>
        </w:rPr>
        <w:instrText xml:space="preserve"> PAGEREF _Toc201755879 \h </w:instrText>
      </w:r>
      <w:r w:rsidRPr="00A970D8">
        <w:rPr>
          <w:b w:val="0"/>
          <w:noProof/>
          <w:sz w:val="18"/>
        </w:rPr>
      </w:r>
      <w:r w:rsidRPr="00A970D8">
        <w:rPr>
          <w:b w:val="0"/>
          <w:noProof/>
          <w:sz w:val="18"/>
        </w:rPr>
        <w:fldChar w:fldCharType="separate"/>
      </w:r>
      <w:r w:rsidRPr="00A970D8">
        <w:rPr>
          <w:b w:val="0"/>
          <w:noProof/>
          <w:sz w:val="18"/>
        </w:rPr>
        <w:t>267</w:t>
      </w:r>
      <w:r w:rsidRPr="00A970D8">
        <w:rPr>
          <w:b w:val="0"/>
          <w:noProof/>
          <w:sz w:val="18"/>
        </w:rPr>
        <w:fldChar w:fldCharType="end"/>
      </w:r>
    </w:p>
    <w:p w14:paraId="0D8D4237" w14:textId="3463E11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165</w:t>
      </w:r>
      <w:r>
        <w:rPr>
          <w:noProof/>
        </w:rPr>
        <w:tab/>
        <w:t>Qualifying Australian production expenditure—special rules for the location offset and the PDV offset</w:t>
      </w:r>
      <w:r w:rsidRPr="00A970D8">
        <w:rPr>
          <w:noProof/>
        </w:rPr>
        <w:tab/>
      </w:r>
      <w:r w:rsidRPr="00A970D8">
        <w:rPr>
          <w:noProof/>
        </w:rPr>
        <w:fldChar w:fldCharType="begin"/>
      </w:r>
      <w:r w:rsidRPr="00A970D8">
        <w:rPr>
          <w:noProof/>
        </w:rPr>
        <w:instrText xml:space="preserve"> PAGEREF _Toc201755880 \h </w:instrText>
      </w:r>
      <w:r w:rsidRPr="00A970D8">
        <w:rPr>
          <w:noProof/>
        </w:rPr>
      </w:r>
      <w:r w:rsidRPr="00A970D8">
        <w:rPr>
          <w:noProof/>
        </w:rPr>
        <w:fldChar w:fldCharType="separate"/>
      </w:r>
      <w:r w:rsidRPr="00A970D8">
        <w:rPr>
          <w:noProof/>
        </w:rPr>
        <w:t>267</w:t>
      </w:r>
      <w:r w:rsidRPr="00A970D8">
        <w:rPr>
          <w:noProof/>
        </w:rPr>
        <w:fldChar w:fldCharType="end"/>
      </w:r>
    </w:p>
    <w:p w14:paraId="7F31EE00" w14:textId="0E07FAE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Qualifying Australian production expenditure—special rules for the producer offset</w:t>
      </w:r>
      <w:r w:rsidRPr="00A970D8">
        <w:rPr>
          <w:b w:val="0"/>
          <w:noProof/>
          <w:sz w:val="18"/>
        </w:rPr>
        <w:tab/>
      </w:r>
      <w:r w:rsidRPr="00A970D8">
        <w:rPr>
          <w:b w:val="0"/>
          <w:noProof/>
          <w:sz w:val="18"/>
        </w:rPr>
        <w:fldChar w:fldCharType="begin"/>
      </w:r>
      <w:r w:rsidRPr="00A970D8">
        <w:rPr>
          <w:b w:val="0"/>
          <w:noProof/>
          <w:sz w:val="18"/>
        </w:rPr>
        <w:instrText xml:space="preserve"> PAGEREF _Toc201755881 \h </w:instrText>
      </w:r>
      <w:r w:rsidRPr="00A970D8">
        <w:rPr>
          <w:b w:val="0"/>
          <w:noProof/>
          <w:sz w:val="18"/>
        </w:rPr>
      </w:r>
      <w:r w:rsidRPr="00A970D8">
        <w:rPr>
          <w:b w:val="0"/>
          <w:noProof/>
          <w:sz w:val="18"/>
        </w:rPr>
        <w:fldChar w:fldCharType="separate"/>
      </w:r>
      <w:r w:rsidRPr="00A970D8">
        <w:rPr>
          <w:b w:val="0"/>
          <w:noProof/>
          <w:sz w:val="18"/>
        </w:rPr>
        <w:t>269</w:t>
      </w:r>
      <w:r w:rsidRPr="00A970D8">
        <w:rPr>
          <w:b w:val="0"/>
          <w:noProof/>
          <w:sz w:val="18"/>
        </w:rPr>
        <w:fldChar w:fldCharType="end"/>
      </w:r>
    </w:p>
    <w:p w14:paraId="398474C8" w14:textId="06D3CF8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170</w:t>
      </w:r>
      <w:r>
        <w:rPr>
          <w:noProof/>
        </w:rPr>
        <w:tab/>
        <w:t>Qualifying Australian production expenditure—special rules for the producer offset</w:t>
      </w:r>
      <w:r w:rsidRPr="00A970D8">
        <w:rPr>
          <w:noProof/>
        </w:rPr>
        <w:tab/>
      </w:r>
      <w:r w:rsidRPr="00A970D8">
        <w:rPr>
          <w:noProof/>
        </w:rPr>
        <w:fldChar w:fldCharType="begin"/>
      </w:r>
      <w:r w:rsidRPr="00A970D8">
        <w:rPr>
          <w:noProof/>
        </w:rPr>
        <w:instrText xml:space="preserve"> PAGEREF _Toc201755882 \h </w:instrText>
      </w:r>
      <w:r w:rsidRPr="00A970D8">
        <w:rPr>
          <w:noProof/>
        </w:rPr>
      </w:r>
      <w:r w:rsidRPr="00A970D8">
        <w:rPr>
          <w:noProof/>
        </w:rPr>
        <w:fldChar w:fldCharType="separate"/>
      </w:r>
      <w:r w:rsidRPr="00A970D8">
        <w:rPr>
          <w:noProof/>
        </w:rPr>
        <w:t>269</w:t>
      </w:r>
      <w:r w:rsidRPr="00A970D8">
        <w:rPr>
          <w:noProof/>
        </w:rPr>
        <w:fldChar w:fldCharType="end"/>
      </w:r>
    </w:p>
    <w:p w14:paraId="2980DD05" w14:textId="1AA97E9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Expenditure generally—common rules</w:t>
      </w:r>
      <w:r w:rsidRPr="00A970D8">
        <w:rPr>
          <w:b w:val="0"/>
          <w:noProof/>
          <w:sz w:val="18"/>
        </w:rPr>
        <w:tab/>
      </w:r>
      <w:r w:rsidRPr="00A970D8">
        <w:rPr>
          <w:b w:val="0"/>
          <w:noProof/>
          <w:sz w:val="18"/>
        </w:rPr>
        <w:fldChar w:fldCharType="begin"/>
      </w:r>
      <w:r w:rsidRPr="00A970D8">
        <w:rPr>
          <w:b w:val="0"/>
          <w:noProof/>
          <w:sz w:val="18"/>
        </w:rPr>
        <w:instrText xml:space="preserve"> PAGEREF _Toc201755883 \h </w:instrText>
      </w:r>
      <w:r w:rsidRPr="00A970D8">
        <w:rPr>
          <w:b w:val="0"/>
          <w:noProof/>
          <w:sz w:val="18"/>
        </w:rPr>
      </w:r>
      <w:r w:rsidRPr="00A970D8">
        <w:rPr>
          <w:b w:val="0"/>
          <w:noProof/>
          <w:sz w:val="18"/>
        </w:rPr>
        <w:fldChar w:fldCharType="separate"/>
      </w:r>
      <w:r w:rsidRPr="00A970D8">
        <w:rPr>
          <w:b w:val="0"/>
          <w:noProof/>
          <w:sz w:val="18"/>
        </w:rPr>
        <w:t>273</w:t>
      </w:r>
      <w:r w:rsidRPr="00A970D8">
        <w:rPr>
          <w:b w:val="0"/>
          <w:noProof/>
          <w:sz w:val="18"/>
        </w:rPr>
        <w:fldChar w:fldCharType="end"/>
      </w:r>
    </w:p>
    <w:p w14:paraId="4FABE3C7" w14:textId="0A3A929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175</w:t>
      </w:r>
      <w:r>
        <w:rPr>
          <w:noProof/>
        </w:rPr>
        <w:tab/>
        <w:t>Expenditure to be worked out on an arm’s length basis</w:t>
      </w:r>
      <w:r w:rsidRPr="00A970D8">
        <w:rPr>
          <w:noProof/>
        </w:rPr>
        <w:tab/>
      </w:r>
      <w:r w:rsidRPr="00A970D8">
        <w:rPr>
          <w:noProof/>
        </w:rPr>
        <w:fldChar w:fldCharType="begin"/>
      </w:r>
      <w:r w:rsidRPr="00A970D8">
        <w:rPr>
          <w:noProof/>
        </w:rPr>
        <w:instrText xml:space="preserve"> PAGEREF _Toc201755884 \h </w:instrText>
      </w:r>
      <w:r w:rsidRPr="00A970D8">
        <w:rPr>
          <w:noProof/>
        </w:rPr>
      </w:r>
      <w:r w:rsidRPr="00A970D8">
        <w:rPr>
          <w:noProof/>
        </w:rPr>
        <w:fldChar w:fldCharType="separate"/>
      </w:r>
      <w:r w:rsidRPr="00A970D8">
        <w:rPr>
          <w:noProof/>
        </w:rPr>
        <w:t>273</w:t>
      </w:r>
      <w:r w:rsidRPr="00A970D8">
        <w:rPr>
          <w:noProof/>
        </w:rPr>
        <w:fldChar w:fldCharType="end"/>
      </w:r>
    </w:p>
    <w:p w14:paraId="104E36C4" w14:textId="50C48DB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180</w:t>
      </w:r>
      <w:r>
        <w:rPr>
          <w:noProof/>
        </w:rPr>
        <w:tab/>
        <w:t>Expenditure incurred by prior production companies</w:t>
      </w:r>
      <w:r w:rsidRPr="00A970D8">
        <w:rPr>
          <w:noProof/>
        </w:rPr>
        <w:tab/>
      </w:r>
      <w:r w:rsidRPr="00A970D8">
        <w:rPr>
          <w:noProof/>
        </w:rPr>
        <w:fldChar w:fldCharType="begin"/>
      </w:r>
      <w:r w:rsidRPr="00A970D8">
        <w:rPr>
          <w:noProof/>
        </w:rPr>
        <w:instrText xml:space="preserve"> PAGEREF _Toc201755885 \h </w:instrText>
      </w:r>
      <w:r w:rsidRPr="00A970D8">
        <w:rPr>
          <w:noProof/>
        </w:rPr>
      </w:r>
      <w:r w:rsidRPr="00A970D8">
        <w:rPr>
          <w:noProof/>
        </w:rPr>
        <w:fldChar w:fldCharType="separate"/>
      </w:r>
      <w:r w:rsidRPr="00A970D8">
        <w:rPr>
          <w:noProof/>
        </w:rPr>
        <w:t>274</w:t>
      </w:r>
      <w:r w:rsidRPr="00A970D8">
        <w:rPr>
          <w:noProof/>
        </w:rPr>
        <w:fldChar w:fldCharType="end"/>
      </w:r>
    </w:p>
    <w:p w14:paraId="2397BF24" w14:textId="1E4D627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185</w:t>
      </w:r>
      <w:r>
        <w:rPr>
          <w:noProof/>
        </w:rPr>
        <w:tab/>
        <w:t>Expenditure to be worked out excluding GST</w:t>
      </w:r>
      <w:r w:rsidRPr="00A970D8">
        <w:rPr>
          <w:noProof/>
        </w:rPr>
        <w:tab/>
      </w:r>
      <w:r w:rsidRPr="00A970D8">
        <w:rPr>
          <w:noProof/>
        </w:rPr>
        <w:fldChar w:fldCharType="begin"/>
      </w:r>
      <w:r w:rsidRPr="00A970D8">
        <w:rPr>
          <w:noProof/>
        </w:rPr>
        <w:instrText xml:space="preserve"> PAGEREF _Toc201755886 \h </w:instrText>
      </w:r>
      <w:r w:rsidRPr="00A970D8">
        <w:rPr>
          <w:noProof/>
        </w:rPr>
      </w:r>
      <w:r w:rsidRPr="00A970D8">
        <w:rPr>
          <w:noProof/>
        </w:rPr>
        <w:fldChar w:fldCharType="separate"/>
      </w:r>
      <w:r w:rsidRPr="00A970D8">
        <w:rPr>
          <w:noProof/>
        </w:rPr>
        <w:t>275</w:t>
      </w:r>
      <w:r w:rsidRPr="00A970D8">
        <w:rPr>
          <w:noProof/>
        </w:rPr>
        <w:fldChar w:fldCharType="end"/>
      </w:r>
    </w:p>
    <w:p w14:paraId="0F8C9BED" w14:textId="1C6CED5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376</w:t>
      </w:r>
      <w:r>
        <w:rPr>
          <w:noProof/>
        </w:rPr>
        <w:noBreakHyphen/>
        <w:t>D—Certificates for films and other matters</w:t>
      </w:r>
      <w:r w:rsidRPr="00A970D8">
        <w:rPr>
          <w:b w:val="0"/>
          <w:noProof/>
          <w:sz w:val="18"/>
        </w:rPr>
        <w:tab/>
      </w:r>
      <w:r w:rsidRPr="00A970D8">
        <w:rPr>
          <w:b w:val="0"/>
          <w:noProof/>
          <w:sz w:val="18"/>
        </w:rPr>
        <w:fldChar w:fldCharType="begin"/>
      </w:r>
      <w:r w:rsidRPr="00A970D8">
        <w:rPr>
          <w:b w:val="0"/>
          <w:noProof/>
          <w:sz w:val="18"/>
        </w:rPr>
        <w:instrText xml:space="preserve"> PAGEREF _Toc201755887 \h </w:instrText>
      </w:r>
      <w:r w:rsidRPr="00A970D8">
        <w:rPr>
          <w:b w:val="0"/>
          <w:noProof/>
          <w:sz w:val="18"/>
        </w:rPr>
      </w:r>
      <w:r w:rsidRPr="00A970D8">
        <w:rPr>
          <w:b w:val="0"/>
          <w:noProof/>
          <w:sz w:val="18"/>
        </w:rPr>
        <w:fldChar w:fldCharType="separate"/>
      </w:r>
      <w:r w:rsidRPr="00A970D8">
        <w:rPr>
          <w:b w:val="0"/>
          <w:noProof/>
          <w:sz w:val="18"/>
        </w:rPr>
        <w:t>275</w:t>
      </w:r>
      <w:r w:rsidRPr="00A970D8">
        <w:rPr>
          <w:b w:val="0"/>
          <w:noProof/>
          <w:sz w:val="18"/>
        </w:rPr>
        <w:fldChar w:fldCharType="end"/>
      </w:r>
    </w:p>
    <w:p w14:paraId="20469064" w14:textId="71B1871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230</w:t>
      </w:r>
      <w:r>
        <w:rPr>
          <w:noProof/>
        </w:rPr>
        <w:tab/>
        <w:t>Production company may apply for certificate</w:t>
      </w:r>
      <w:r w:rsidRPr="00A970D8">
        <w:rPr>
          <w:noProof/>
        </w:rPr>
        <w:tab/>
      </w:r>
      <w:r w:rsidRPr="00A970D8">
        <w:rPr>
          <w:noProof/>
        </w:rPr>
        <w:fldChar w:fldCharType="begin"/>
      </w:r>
      <w:r w:rsidRPr="00A970D8">
        <w:rPr>
          <w:noProof/>
        </w:rPr>
        <w:instrText xml:space="preserve"> PAGEREF _Toc201755888 \h </w:instrText>
      </w:r>
      <w:r w:rsidRPr="00A970D8">
        <w:rPr>
          <w:noProof/>
        </w:rPr>
      </w:r>
      <w:r w:rsidRPr="00A970D8">
        <w:rPr>
          <w:noProof/>
        </w:rPr>
        <w:fldChar w:fldCharType="separate"/>
      </w:r>
      <w:r w:rsidRPr="00A970D8">
        <w:rPr>
          <w:noProof/>
        </w:rPr>
        <w:t>276</w:t>
      </w:r>
      <w:r w:rsidRPr="00A970D8">
        <w:rPr>
          <w:noProof/>
        </w:rPr>
        <w:fldChar w:fldCharType="end"/>
      </w:r>
    </w:p>
    <w:p w14:paraId="4E1E1622" w14:textId="6F43A6A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376</w:t>
      </w:r>
      <w:r>
        <w:rPr>
          <w:noProof/>
        </w:rPr>
        <w:noBreakHyphen/>
        <w:t>235</w:t>
      </w:r>
      <w:r>
        <w:rPr>
          <w:noProof/>
        </w:rPr>
        <w:tab/>
        <w:t>Notice of refusal to issue certificate</w:t>
      </w:r>
      <w:r w:rsidRPr="00A970D8">
        <w:rPr>
          <w:noProof/>
        </w:rPr>
        <w:tab/>
      </w:r>
      <w:r w:rsidRPr="00A970D8">
        <w:rPr>
          <w:noProof/>
        </w:rPr>
        <w:fldChar w:fldCharType="begin"/>
      </w:r>
      <w:r w:rsidRPr="00A970D8">
        <w:rPr>
          <w:noProof/>
        </w:rPr>
        <w:instrText xml:space="preserve"> PAGEREF _Toc201755889 \h </w:instrText>
      </w:r>
      <w:r w:rsidRPr="00A970D8">
        <w:rPr>
          <w:noProof/>
        </w:rPr>
      </w:r>
      <w:r w:rsidRPr="00A970D8">
        <w:rPr>
          <w:noProof/>
        </w:rPr>
        <w:fldChar w:fldCharType="separate"/>
      </w:r>
      <w:r w:rsidRPr="00A970D8">
        <w:rPr>
          <w:noProof/>
        </w:rPr>
        <w:t>277</w:t>
      </w:r>
      <w:r w:rsidRPr="00A970D8">
        <w:rPr>
          <w:noProof/>
        </w:rPr>
        <w:fldChar w:fldCharType="end"/>
      </w:r>
    </w:p>
    <w:p w14:paraId="7343ECF7" w14:textId="1927D4A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240</w:t>
      </w:r>
      <w:r>
        <w:rPr>
          <w:noProof/>
        </w:rPr>
        <w:tab/>
        <w:t>Issue of certificate</w:t>
      </w:r>
      <w:r w:rsidRPr="00A970D8">
        <w:rPr>
          <w:noProof/>
        </w:rPr>
        <w:tab/>
      </w:r>
      <w:r w:rsidRPr="00A970D8">
        <w:rPr>
          <w:noProof/>
        </w:rPr>
        <w:fldChar w:fldCharType="begin"/>
      </w:r>
      <w:r w:rsidRPr="00A970D8">
        <w:rPr>
          <w:noProof/>
        </w:rPr>
        <w:instrText xml:space="preserve"> PAGEREF _Toc201755890 \h </w:instrText>
      </w:r>
      <w:r w:rsidRPr="00A970D8">
        <w:rPr>
          <w:noProof/>
        </w:rPr>
      </w:r>
      <w:r w:rsidRPr="00A970D8">
        <w:rPr>
          <w:noProof/>
        </w:rPr>
        <w:fldChar w:fldCharType="separate"/>
      </w:r>
      <w:r w:rsidRPr="00A970D8">
        <w:rPr>
          <w:noProof/>
        </w:rPr>
        <w:t>277</w:t>
      </w:r>
      <w:r w:rsidRPr="00A970D8">
        <w:rPr>
          <w:noProof/>
        </w:rPr>
        <w:fldChar w:fldCharType="end"/>
      </w:r>
    </w:p>
    <w:p w14:paraId="0FE6BF09" w14:textId="1081100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245</w:t>
      </w:r>
      <w:r>
        <w:rPr>
          <w:noProof/>
        </w:rPr>
        <w:tab/>
        <w:t>Revocation of certificate</w:t>
      </w:r>
      <w:r w:rsidRPr="00A970D8">
        <w:rPr>
          <w:noProof/>
        </w:rPr>
        <w:tab/>
      </w:r>
      <w:r w:rsidRPr="00A970D8">
        <w:rPr>
          <w:noProof/>
        </w:rPr>
        <w:fldChar w:fldCharType="begin"/>
      </w:r>
      <w:r w:rsidRPr="00A970D8">
        <w:rPr>
          <w:noProof/>
        </w:rPr>
        <w:instrText xml:space="preserve"> PAGEREF _Toc201755891 \h </w:instrText>
      </w:r>
      <w:r w:rsidRPr="00A970D8">
        <w:rPr>
          <w:noProof/>
        </w:rPr>
      </w:r>
      <w:r w:rsidRPr="00A970D8">
        <w:rPr>
          <w:noProof/>
        </w:rPr>
        <w:fldChar w:fldCharType="separate"/>
      </w:r>
      <w:r w:rsidRPr="00A970D8">
        <w:rPr>
          <w:noProof/>
        </w:rPr>
        <w:t>279</w:t>
      </w:r>
      <w:r w:rsidRPr="00A970D8">
        <w:rPr>
          <w:noProof/>
        </w:rPr>
        <w:fldChar w:fldCharType="end"/>
      </w:r>
    </w:p>
    <w:p w14:paraId="223B8720" w14:textId="4702D8C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247</w:t>
      </w:r>
      <w:r>
        <w:rPr>
          <w:noProof/>
        </w:rPr>
        <w:tab/>
        <w:t>Delegation by Arts Minister</w:t>
      </w:r>
      <w:r w:rsidRPr="00A970D8">
        <w:rPr>
          <w:noProof/>
        </w:rPr>
        <w:tab/>
      </w:r>
      <w:r w:rsidRPr="00A970D8">
        <w:rPr>
          <w:noProof/>
        </w:rPr>
        <w:fldChar w:fldCharType="begin"/>
      </w:r>
      <w:r w:rsidRPr="00A970D8">
        <w:rPr>
          <w:noProof/>
        </w:rPr>
        <w:instrText xml:space="preserve"> PAGEREF _Toc201755892 \h </w:instrText>
      </w:r>
      <w:r w:rsidRPr="00A970D8">
        <w:rPr>
          <w:noProof/>
        </w:rPr>
      </w:r>
      <w:r w:rsidRPr="00A970D8">
        <w:rPr>
          <w:noProof/>
        </w:rPr>
        <w:fldChar w:fldCharType="separate"/>
      </w:r>
      <w:r w:rsidRPr="00A970D8">
        <w:rPr>
          <w:noProof/>
        </w:rPr>
        <w:t>280</w:t>
      </w:r>
      <w:r w:rsidRPr="00A970D8">
        <w:rPr>
          <w:noProof/>
        </w:rPr>
        <w:fldChar w:fldCharType="end"/>
      </w:r>
    </w:p>
    <w:p w14:paraId="60BB9BB5" w14:textId="70C8B93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250</w:t>
      </w:r>
      <w:r>
        <w:rPr>
          <w:noProof/>
        </w:rPr>
        <w:tab/>
        <w:t>Notice of decision or determination</w:t>
      </w:r>
      <w:r w:rsidRPr="00A970D8">
        <w:rPr>
          <w:noProof/>
        </w:rPr>
        <w:tab/>
      </w:r>
      <w:r w:rsidRPr="00A970D8">
        <w:rPr>
          <w:noProof/>
        </w:rPr>
        <w:fldChar w:fldCharType="begin"/>
      </w:r>
      <w:r w:rsidRPr="00A970D8">
        <w:rPr>
          <w:noProof/>
        </w:rPr>
        <w:instrText xml:space="preserve"> PAGEREF _Toc201755893 \h </w:instrText>
      </w:r>
      <w:r w:rsidRPr="00A970D8">
        <w:rPr>
          <w:noProof/>
        </w:rPr>
      </w:r>
      <w:r w:rsidRPr="00A970D8">
        <w:rPr>
          <w:noProof/>
        </w:rPr>
        <w:fldChar w:fldCharType="separate"/>
      </w:r>
      <w:r w:rsidRPr="00A970D8">
        <w:rPr>
          <w:noProof/>
        </w:rPr>
        <w:t>280</w:t>
      </w:r>
      <w:r w:rsidRPr="00A970D8">
        <w:rPr>
          <w:noProof/>
        </w:rPr>
        <w:fldChar w:fldCharType="end"/>
      </w:r>
    </w:p>
    <w:p w14:paraId="18515ABA" w14:textId="5631DFB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255</w:t>
      </w:r>
      <w:r>
        <w:rPr>
          <w:noProof/>
        </w:rPr>
        <w:tab/>
        <w:t>Review of decisions by the Administrative Review Tribunal</w:t>
      </w:r>
      <w:r w:rsidRPr="00A970D8">
        <w:rPr>
          <w:noProof/>
        </w:rPr>
        <w:tab/>
      </w:r>
      <w:r w:rsidRPr="00A970D8">
        <w:rPr>
          <w:noProof/>
        </w:rPr>
        <w:fldChar w:fldCharType="begin"/>
      </w:r>
      <w:r w:rsidRPr="00A970D8">
        <w:rPr>
          <w:noProof/>
        </w:rPr>
        <w:instrText xml:space="preserve"> PAGEREF _Toc201755894 \h </w:instrText>
      </w:r>
      <w:r w:rsidRPr="00A970D8">
        <w:rPr>
          <w:noProof/>
        </w:rPr>
      </w:r>
      <w:r w:rsidRPr="00A970D8">
        <w:rPr>
          <w:noProof/>
        </w:rPr>
        <w:fldChar w:fldCharType="separate"/>
      </w:r>
      <w:r w:rsidRPr="00A970D8">
        <w:rPr>
          <w:noProof/>
        </w:rPr>
        <w:t>281</w:t>
      </w:r>
      <w:r w:rsidRPr="00A970D8">
        <w:rPr>
          <w:noProof/>
        </w:rPr>
        <w:fldChar w:fldCharType="end"/>
      </w:r>
    </w:p>
    <w:p w14:paraId="04126199" w14:textId="3844735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260</w:t>
      </w:r>
      <w:r>
        <w:rPr>
          <w:noProof/>
        </w:rPr>
        <w:tab/>
        <w:t>Minister may make rules about the location offset and the PDV offset</w:t>
      </w:r>
      <w:r w:rsidRPr="00A970D8">
        <w:rPr>
          <w:noProof/>
        </w:rPr>
        <w:tab/>
      </w:r>
      <w:r w:rsidRPr="00A970D8">
        <w:rPr>
          <w:noProof/>
        </w:rPr>
        <w:fldChar w:fldCharType="begin"/>
      </w:r>
      <w:r w:rsidRPr="00A970D8">
        <w:rPr>
          <w:noProof/>
        </w:rPr>
        <w:instrText xml:space="preserve"> PAGEREF _Toc201755895 \h </w:instrText>
      </w:r>
      <w:r w:rsidRPr="00A970D8">
        <w:rPr>
          <w:noProof/>
        </w:rPr>
      </w:r>
      <w:r w:rsidRPr="00A970D8">
        <w:rPr>
          <w:noProof/>
        </w:rPr>
        <w:fldChar w:fldCharType="separate"/>
      </w:r>
      <w:r w:rsidRPr="00A970D8">
        <w:rPr>
          <w:noProof/>
        </w:rPr>
        <w:t>282</w:t>
      </w:r>
      <w:r w:rsidRPr="00A970D8">
        <w:rPr>
          <w:noProof/>
        </w:rPr>
        <w:fldChar w:fldCharType="end"/>
      </w:r>
    </w:p>
    <w:p w14:paraId="5036DDC2" w14:textId="5F89490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265</w:t>
      </w:r>
      <w:r>
        <w:rPr>
          <w:noProof/>
        </w:rPr>
        <w:tab/>
        <w:t>Film authority may make rules about the producer offset</w:t>
      </w:r>
      <w:r w:rsidRPr="00A970D8">
        <w:rPr>
          <w:noProof/>
        </w:rPr>
        <w:tab/>
      </w:r>
      <w:r w:rsidRPr="00A970D8">
        <w:rPr>
          <w:noProof/>
        </w:rPr>
        <w:fldChar w:fldCharType="begin"/>
      </w:r>
      <w:r w:rsidRPr="00A970D8">
        <w:rPr>
          <w:noProof/>
        </w:rPr>
        <w:instrText xml:space="preserve"> PAGEREF _Toc201755896 \h </w:instrText>
      </w:r>
      <w:r w:rsidRPr="00A970D8">
        <w:rPr>
          <w:noProof/>
        </w:rPr>
      </w:r>
      <w:r w:rsidRPr="00A970D8">
        <w:rPr>
          <w:noProof/>
        </w:rPr>
        <w:fldChar w:fldCharType="separate"/>
      </w:r>
      <w:r w:rsidRPr="00A970D8">
        <w:rPr>
          <w:noProof/>
        </w:rPr>
        <w:t>283</w:t>
      </w:r>
      <w:r w:rsidRPr="00A970D8">
        <w:rPr>
          <w:noProof/>
        </w:rPr>
        <w:fldChar w:fldCharType="end"/>
      </w:r>
    </w:p>
    <w:p w14:paraId="63E637A3" w14:textId="6229DCE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270</w:t>
      </w:r>
      <w:r>
        <w:rPr>
          <w:noProof/>
        </w:rPr>
        <w:tab/>
        <w:t>Amendment of assessments</w:t>
      </w:r>
      <w:r w:rsidRPr="00A970D8">
        <w:rPr>
          <w:noProof/>
        </w:rPr>
        <w:tab/>
      </w:r>
      <w:r w:rsidRPr="00A970D8">
        <w:rPr>
          <w:noProof/>
        </w:rPr>
        <w:fldChar w:fldCharType="begin"/>
      </w:r>
      <w:r w:rsidRPr="00A970D8">
        <w:rPr>
          <w:noProof/>
        </w:rPr>
        <w:instrText xml:space="preserve"> PAGEREF _Toc201755897 \h </w:instrText>
      </w:r>
      <w:r w:rsidRPr="00A970D8">
        <w:rPr>
          <w:noProof/>
        </w:rPr>
      </w:r>
      <w:r w:rsidRPr="00A970D8">
        <w:rPr>
          <w:noProof/>
        </w:rPr>
        <w:fldChar w:fldCharType="separate"/>
      </w:r>
      <w:r w:rsidRPr="00A970D8">
        <w:rPr>
          <w:noProof/>
        </w:rPr>
        <w:t>283</w:t>
      </w:r>
      <w:r w:rsidRPr="00A970D8">
        <w:rPr>
          <w:noProof/>
        </w:rPr>
        <w:fldChar w:fldCharType="end"/>
      </w:r>
    </w:p>
    <w:p w14:paraId="11F15217" w14:textId="5528949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376</w:t>
      </w:r>
      <w:r>
        <w:rPr>
          <w:noProof/>
        </w:rPr>
        <w:noBreakHyphen/>
        <w:t>275</w:t>
      </w:r>
      <w:r>
        <w:rPr>
          <w:noProof/>
        </w:rPr>
        <w:tab/>
        <w:t>Review in relation to certain production levels</w:t>
      </w:r>
      <w:r w:rsidRPr="00A970D8">
        <w:rPr>
          <w:noProof/>
        </w:rPr>
        <w:tab/>
      </w:r>
      <w:r w:rsidRPr="00A970D8">
        <w:rPr>
          <w:noProof/>
        </w:rPr>
        <w:fldChar w:fldCharType="begin"/>
      </w:r>
      <w:r w:rsidRPr="00A970D8">
        <w:rPr>
          <w:noProof/>
        </w:rPr>
        <w:instrText xml:space="preserve"> PAGEREF _Toc201755898 \h </w:instrText>
      </w:r>
      <w:r w:rsidRPr="00A970D8">
        <w:rPr>
          <w:noProof/>
        </w:rPr>
      </w:r>
      <w:r w:rsidRPr="00A970D8">
        <w:rPr>
          <w:noProof/>
        </w:rPr>
        <w:fldChar w:fldCharType="separate"/>
      </w:r>
      <w:r w:rsidRPr="00A970D8">
        <w:rPr>
          <w:noProof/>
        </w:rPr>
        <w:t>284</w:t>
      </w:r>
      <w:r w:rsidRPr="00A970D8">
        <w:rPr>
          <w:noProof/>
        </w:rPr>
        <w:fldChar w:fldCharType="end"/>
      </w:r>
    </w:p>
    <w:p w14:paraId="71E70914" w14:textId="50409208"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378—Digital games (tax offset for Australian expenditure on digital games)</w:t>
      </w:r>
      <w:r w:rsidRPr="00A970D8">
        <w:rPr>
          <w:b w:val="0"/>
          <w:noProof/>
          <w:sz w:val="18"/>
        </w:rPr>
        <w:tab/>
      </w:r>
      <w:r w:rsidRPr="00A970D8">
        <w:rPr>
          <w:b w:val="0"/>
          <w:noProof/>
          <w:sz w:val="18"/>
        </w:rPr>
        <w:fldChar w:fldCharType="begin"/>
      </w:r>
      <w:r w:rsidRPr="00A970D8">
        <w:rPr>
          <w:b w:val="0"/>
          <w:noProof/>
          <w:sz w:val="18"/>
        </w:rPr>
        <w:instrText xml:space="preserve"> PAGEREF _Toc201755899 \h </w:instrText>
      </w:r>
      <w:r w:rsidRPr="00A970D8">
        <w:rPr>
          <w:b w:val="0"/>
          <w:noProof/>
          <w:sz w:val="18"/>
        </w:rPr>
      </w:r>
      <w:r w:rsidRPr="00A970D8">
        <w:rPr>
          <w:b w:val="0"/>
          <w:noProof/>
          <w:sz w:val="18"/>
        </w:rPr>
        <w:fldChar w:fldCharType="separate"/>
      </w:r>
      <w:r w:rsidRPr="00A970D8">
        <w:rPr>
          <w:b w:val="0"/>
          <w:noProof/>
          <w:sz w:val="18"/>
        </w:rPr>
        <w:t>285</w:t>
      </w:r>
      <w:r w:rsidRPr="00A970D8">
        <w:rPr>
          <w:b w:val="0"/>
          <w:noProof/>
          <w:sz w:val="18"/>
        </w:rPr>
        <w:fldChar w:fldCharType="end"/>
      </w:r>
    </w:p>
    <w:p w14:paraId="47544478" w14:textId="0B5BA98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378</w:t>
      </w:r>
      <w:r>
        <w:rPr>
          <w:noProof/>
        </w:rPr>
        <w:tab/>
      </w:r>
      <w:r w:rsidRPr="00A970D8">
        <w:rPr>
          <w:b w:val="0"/>
          <w:noProof/>
          <w:sz w:val="18"/>
        </w:rPr>
        <w:fldChar w:fldCharType="begin"/>
      </w:r>
      <w:r w:rsidRPr="00A970D8">
        <w:rPr>
          <w:b w:val="0"/>
          <w:noProof/>
          <w:sz w:val="18"/>
        </w:rPr>
        <w:instrText xml:space="preserve"> PAGEREF _Toc201755900 \h </w:instrText>
      </w:r>
      <w:r w:rsidRPr="00A970D8">
        <w:rPr>
          <w:b w:val="0"/>
          <w:noProof/>
          <w:sz w:val="18"/>
        </w:rPr>
      </w:r>
      <w:r w:rsidRPr="00A970D8">
        <w:rPr>
          <w:b w:val="0"/>
          <w:noProof/>
          <w:sz w:val="18"/>
        </w:rPr>
        <w:fldChar w:fldCharType="separate"/>
      </w:r>
      <w:r w:rsidRPr="00A970D8">
        <w:rPr>
          <w:b w:val="0"/>
          <w:noProof/>
          <w:sz w:val="18"/>
        </w:rPr>
        <w:t>285</w:t>
      </w:r>
      <w:r w:rsidRPr="00A970D8">
        <w:rPr>
          <w:b w:val="0"/>
          <w:noProof/>
          <w:sz w:val="18"/>
        </w:rPr>
        <w:fldChar w:fldCharType="end"/>
      </w:r>
    </w:p>
    <w:p w14:paraId="06D38158" w14:textId="14454D7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_Toc201755901 \h </w:instrText>
      </w:r>
      <w:r w:rsidRPr="00A970D8">
        <w:rPr>
          <w:noProof/>
        </w:rPr>
      </w:r>
      <w:r w:rsidRPr="00A970D8">
        <w:rPr>
          <w:noProof/>
        </w:rPr>
        <w:fldChar w:fldCharType="separate"/>
      </w:r>
      <w:r w:rsidRPr="00A970D8">
        <w:rPr>
          <w:noProof/>
        </w:rPr>
        <w:t>285</w:t>
      </w:r>
      <w:r w:rsidRPr="00A970D8">
        <w:rPr>
          <w:noProof/>
        </w:rPr>
        <w:fldChar w:fldCharType="end"/>
      </w:r>
    </w:p>
    <w:p w14:paraId="7B15C6F6" w14:textId="0D3ACAF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378</w:t>
      </w:r>
      <w:r>
        <w:rPr>
          <w:noProof/>
        </w:rPr>
        <w:noBreakHyphen/>
        <w:t>A—Tax offset for Australian expenditure in developing digital games</w:t>
      </w:r>
      <w:r w:rsidRPr="00A970D8">
        <w:rPr>
          <w:b w:val="0"/>
          <w:noProof/>
          <w:sz w:val="18"/>
        </w:rPr>
        <w:tab/>
      </w:r>
      <w:r w:rsidRPr="00A970D8">
        <w:rPr>
          <w:b w:val="0"/>
          <w:noProof/>
          <w:sz w:val="18"/>
        </w:rPr>
        <w:fldChar w:fldCharType="begin"/>
      </w:r>
      <w:r w:rsidRPr="00A970D8">
        <w:rPr>
          <w:b w:val="0"/>
          <w:noProof/>
          <w:sz w:val="18"/>
        </w:rPr>
        <w:instrText xml:space="preserve"> PAGEREF _Toc201755902 \h </w:instrText>
      </w:r>
      <w:r w:rsidRPr="00A970D8">
        <w:rPr>
          <w:b w:val="0"/>
          <w:noProof/>
          <w:sz w:val="18"/>
        </w:rPr>
      </w:r>
      <w:r w:rsidRPr="00A970D8">
        <w:rPr>
          <w:b w:val="0"/>
          <w:noProof/>
          <w:sz w:val="18"/>
        </w:rPr>
        <w:fldChar w:fldCharType="separate"/>
      </w:r>
      <w:r w:rsidRPr="00A970D8">
        <w:rPr>
          <w:b w:val="0"/>
          <w:noProof/>
          <w:sz w:val="18"/>
        </w:rPr>
        <w:t>286</w:t>
      </w:r>
      <w:r w:rsidRPr="00A970D8">
        <w:rPr>
          <w:b w:val="0"/>
          <w:noProof/>
          <w:sz w:val="18"/>
        </w:rPr>
        <w:fldChar w:fldCharType="end"/>
      </w:r>
    </w:p>
    <w:p w14:paraId="0D7EBBD7" w14:textId="60BDAC8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10</w:t>
      </w:r>
      <w:r>
        <w:rPr>
          <w:noProof/>
        </w:rPr>
        <w:tab/>
        <w:t>Company entitled to refundable tax offset for Australian expenditure incurred in developing digital games</w:t>
      </w:r>
      <w:r w:rsidRPr="00A970D8">
        <w:rPr>
          <w:noProof/>
        </w:rPr>
        <w:tab/>
      </w:r>
      <w:r w:rsidRPr="00A970D8">
        <w:rPr>
          <w:noProof/>
        </w:rPr>
        <w:fldChar w:fldCharType="begin"/>
      </w:r>
      <w:r w:rsidRPr="00A970D8">
        <w:rPr>
          <w:noProof/>
        </w:rPr>
        <w:instrText xml:space="preserve"> PAGEREF _Toc201755903 \h </w:instrText>
      </w:r>
      <w:r w:rsidRPr="00A970D8">
        <w:rPr>
          <w:noProof/>
        </w:rPr>
      </w:r>
      <w:r w:rsidRPr="00A970D8">
        <w:rPr>
          <w:noProof/>
        </w:rPr>
        <w:fldChar w:fldCharType="separate"/>
      </w:r>
      <w:r w:rsidRPr="00A970D8">
        <w:rPr>
          <w:noProof/>
        </w:rPr>
        <w:t>286</w:t>
      </w:r>
      <w:r w:rsidRPr="00A970D8">
        <w:rPr>
          <w:noProof/>
        </w:rPr>
        <w:fldChar w:fldCharType="end"/>
      </w:r>
    </w:p>
    <w:p w14:paraId="51F8CCF2" w14:textId="2FCE02E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15</w:t>
      </w:r>
      <w:r>
        <w:rPr>
          <w:noProof/>
        </w:rPr>
        <w:tab/>
        <w:t>Amount of digital games tax offset</w:t>
      </w:r>
      <w:r w:rsidRPr="00A970D8">
        <w:rPr>
          <w:noProof/>
        </w:rPr>
        <w:tab/>
      </w:r>
      <w:r w:rsidRPr="00A970D8">
        <w:rPr>
          <w:noProof/>
        </w:rPr>
        <w:fldChar w:fldCharType="begin"/>
      </w:r>
      <w:r w:rsidRPr="00A970D8">
        <w:rPr>
          <w:noProof/>
        </w:rPr>
        <w:instrText xml:space="preserve"> PAGEREF _Toc201755904 \h </w:instrText>
      </w:r>
      <w:r w:rsidRPr="00A970D8">
        <w:rPr>
          <w:noProof/>
        </w:rPr>
      </w:r>
      <w:r w:rsidRPr="00A970D8">
        <w:rPr>
          <w:noProof/>
        </w:rPr>
        <w:fldChar w:fldCharType="separate"/>
      </w:r>
      <w:r w:rsidRPr="00A970D8">
        <w:rPr>
          <w:noProof/>
        </w:rPr>
        <w:t>287</w:t>
      </w:r>
      <w:r w:rsidRPr="00A970D8">
        <w:rPr>
          <w:noProof/>
        </w:rPr>
        <w:fldChar w:fldCharType="end"/>
      </w:r>
    </w:p>
    <w:p w14:paraId="50DB2F56" w14:textId="004F1B2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20</w:t>
      </w:r>
      <w:r>
        <w:rPr>
          <w:noProof/>
        </w:rPr>
        <w:tab/>
        <w:t>Meaning of digital game</w:t>
      </w:r>
      <w:r w:rsidRPr="00A970D8">
        <w:rPr>
          <w:noProof/>
        </w:rPr>
        <w:tab/>
      </w:r>
      <w:r w:rsidRPr="00A970D8">
        <w:rPr>
          <w:noProof/>
        </w:rPr>
        <w:fldChar w:fldCharType="begin"/>
      </w:r>
      <w:r w:rsidRPr="00A970D8">
        <w:rPr>
          <w:noProof/>
        </w:rPr>
        <w:instrText xml:space="preserve"> PAGEREF _Toc201755905 \h </w:instrText>
      </w:r>
      <w:r w:rsidRPr="00A970D8">
        <w:rPr>
          <w:noProof/>
        </w:rPr>
      </w:r>
      <w:r w:rsidRPr="00A970D8">
        <w:rPr>
          <w:noProof/>
        </w:rPr>
        <w:fldChar w:fldCharType="separate"/>
      </w:r>
      <w:r w:rsidRPr="00A970D8">
        <w:rPr>
          <w:noProof/>
        </w:rPr>
        <w:t>288</w:t>
      </w:r>
      <w:r w:rsidRPr="00A970D8">
        <w:rPr>
          <w:noProof/>
        </w:rPr>
        <w:fldChar w:fldCharType="end"/>
      </w:r>
    </w:p>
    <w:p w14:paraId="03B3E4C4" w14:textId="7A9DC87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25</w:t>
      </w:r>
      <w:r>
        <w:rPr>
          <w:noProof/>
        </w:rPr>
        <w:tab/>
        <w:t>Arts Minister must issue certificate for the digital games tax offset</w:t>
      </w:r>
      <w:r w:rsidRPr="00A970D8">
        <w:rPr>
          <w:noProof/>
        </w:rPr>
        <w:tab/>
      </w:r>
      <w:r w:rsidRPr="00A970D8">
        <w:rPr>
          <w:noProof/>
        </w:rPr>
        <w:fldChar w:fldCharType="begin"/>
      </w:r>
      <w:r w:rsidRPr="00A970D8">
        <w:rPr>
          <w:noProof/>
        </w:rPr>
        <w:instrText xml:space="preserve"> PAGEREF _Toc201755906 \h </w:instrText>
      </w:r>
      <w:r w:rsidRPr="00A970D8">
        <w:rPr>
          <w:noProof/>
        </w:rPr>
      </w:r>
      <w:r w:rsidRPr="00A970D8">
        <w:rPr>
          <w:noProof/>
        </w:rPr>
        <w:fldChar w:fldCharType="separate"/>
      </w:r>
      <w:r w:rsidRPr="00A970D8">
        <w:rPr>
          <w:noProof/>
        </w:rPr>
        <w:t>289</w:t>
      </w:r>
      <w:r w:rsidRPr="00A970D8">
        <w:rPr>
          <w:noProof/>
        </w:rPr>
        <w:fldChar w:fldCharType="end"/>
      </w:r>
    </w:p>
    <w:p w14:paraId="275BE39C" w14:textId="11317F0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30</w:t>
      </w:r>
      <w:r>
        <w:rPr>
          <w:noProof/>
        </w:rPr>
        <w:tab/>
        <w:t>Arts Minister to determine a company’s qualifying Australian development expenditure for the digital games tax offset</w:t>
      </w:r>
      <w:r w:rsidRPr="00A970D8">
        <w:rPr>
          <w:noProof/>
        </w:rPr>
        <w:tab/>
      </w:r>
      <w:r w:rsidRPr="00A970D8">
        <w:rPr>
          <w:noProof/>
        </w:rPr>
        <w:fldChar w:fldCharType="begin"/>
      </w:r>
      <w:r w:rsidRPr="00A970D8">
        <w:rPr>
          <w:noProof/>
        </w:rPr>
        <w:instrText xml:space="preserve"> PAGEREF _Toc201755907 \h </w:instrText>
      </w:r>
      <w:r w:rsidRPr="00A970D8">
        <w:rPr>
          <w:noProof/>
        </w:rPr>
      </w:r>
      <w:r w:rsidRPr="00A970D8">
        <w:rPr>
          <w:noProof/>
        </w:rPr>
        <w:fldChar w:fldCharType="separate"/>
      </w:r>
      <w:r w:rsidRPr="00A970D8">
        <w:rPr>
          <w:noProof/>
        </w:rPr>
        <w:t>293</w:t>
      </w:r>
      <w:r w:rsidRPr="00A970D8">
        <w:rPr>
          <w:noProof/>
        </w:rPr>
        <w:fldChar w:fldCharType="end"/>
      </w:r>
    </w:p>
    <w:p w14:paraId="0B379830" w14:textId="7C73BA4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378</w:t>
      </w:r>
      <w:r>
        <w:rPr>
          <w:noProof/>
        </w:rPr>
        <w:noBreakHyphen/>
        <w:t>B—Qualifying Australian development expenditure</w:t>
      </w:r>
      <w:r w:rsidRPr="00A970D8">
        <w:rPr>
          <w:b w:val="0"/>
          <w:noProof/>
          <w:sz w:val="18"/>
        </w:rPr>
        <w:tab/>
      </w:r>
      <w:r w:rsidRPr="00A970D8">
        <w:rPr>
          <w:b w:val="0"/>
          <w:noProof/>
          <w:sz w:val="18"/>
        </w:rPr>
        <w:fldChar w:fldCharType="begin"/>
      </w:r>
      <w:r w:rsidRPr="00A970D8">
        <w:rPr>
          <w:b w:val="0"/>
          <w:noProof/>
          <w:sz w:val="18"/>
        </w:rPr>
        <w:instrText xml:space="preserve"> PAGEREF _Toc201755908 \h </w:instrText>
      </w:r>
      <w:r w:rsidRPr="00A970D8">
        <w:rPr>
          <w:b w:val="0"/>
          <w:noProof/>
          <w:sz w:val="18"/>
        </w:rPr>
      </w:r>
      <w:r w:rsidRPr="00A970D8">
        <w:rPr>
          <w:b w:val="0"/>
          <w:noProof/>
          <w:sz w:val="18"/>
        </w:rPr>
        <w:fldChar w:fldCharType="separate"/>
      </w:r>
      <w:r w:rsidRPr="00A970D8">
        <w:rPr>
          <w:b w:val="0"/>
          <w:noProof/>
          <w:sz w:val="18"/>
        </w:rPr>
        <w:t>294</w:t>
      </w:r>
      <w:r w:rsidRPr="00A970D8">
        <w:rPr>
          <w:b w:val="0"/>
          <w:noProof/>
          <w:sz w:val="18"/>
        </w:rPr>
        <w:fldChar w:fldCharType="end"/>
      </w:r>
    </w:p>
    <w:p w14:paraId="6ED62BF9" w14:textId="55D8A87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35</w:t>
      </w:r>
      <w:r>
        <w:rPr>
          <w:noProof/>
        </w:rPr>
        <w:tab/>
        <w:t>Development expenditure</w:t>
      </w:r>
      <w:r w:rsidRPr="00A970D8">
        <w:rPr>
          <w:noProof/>
        </w:rPr>
        <w:tab/>
      </w:r>
      <w:r w:rsidRPr="00A970D8">
        <w:rPr>
          <w:noProof/>
        </w:rPr>
        <w:fldChar w:fldCharType="begin"/>
      </w:r>
      <w:r w:rsidRPr="00A970D8">
        <w:rPr>
          <w:noProof/>
        </w:rPr>
        <w:instrText xml:space="preserve"> PAGEREF _Toc201755909 \h </w:instrText>
      </w:r>
      <w:r w:rsidRPr="00A970D8">
        <w:rPr>
          <w:noProof/>
        </w:rPr>
      </w:r>
      <w:r w:rsidRPr="00A970D8">
        <w:rPr>
          <w:noProof/>
        </w:rPr>
        <w:fldChar w:fldCharType="separate"/>
      </w:r>
      <w:r w:rsidRPr="00A970D8">
        <w:rPr>
          <w:noProof/>
        </w:rPr>
        <w:t>294</w:t>
      </w:r>
      <w:r w:rsidRPr="00A970D8">
        <w:rPr>
          <w:noProof/>
        </w:rPr>
        <w:fldChar w:fldCharType="end"/>
      </w:r>
    </w:p>
    <w:p w14:paraId="2961D4B0" w14:textId="10C3CFC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40</w:t>
      </w:r>
      <w:r>
        <w:rPr>
          <w:noProof/>
        </w:rPr>
        <w:tab/>
        <w:t>Qualifying Australian development expenditure</w:t>
      </w:r>
      <w:r w:rsidRPr="00A970D8">
        <w:rPr>
          <w:noProof/>
        </w:rPr>
        <w:tab/>
      </w:r>
      <w:r w:rsidRPr="00A970D8">
        <w:rPr>
          <w:noProof/>
        </w:rPr>
        <w:fldChar w:fldCharType="begin"/>
      </w:r>
      <w:r w:rsidRPr="00A970D8">
        <w:rPr>
          <w:noProof/>
        </w:rPr>
        <w:instrText xml:space="preserve"> PAGEREF _Toc201755910 \h </w:instrText>
      </w:r>
      <w:r w:rsidRPr="00A970D8">
        <w:rPr>
          <w:noProof/>
        </w:rPr>
      </w:r>
      <w:r w:rsidRPr="00A970D8">
        <w:rPr>
          <w:noProof/>
        </w:rPr>
        <w:fldChar w:fldCharType="separate"/>
      </w:r>
      <w:r w:rsidRPr="00A970D8">
        <w:rPr>
          <w:noProof/>
        </w:rPr>
        <w:t>298</w:t>
      </w:r>
      <w:r w:rsidRPr="00A970D8">
        <w:rPr>
          <w:noProof/>
        </w:rPr>
        <w:fldChar w:fldCharType="end"/>
      </w:r>
    </w:p>
    <w:p w14:paraId="292926B3" w14:textId="23BAC89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45</w:t>
      </w:r>
      <w:r>
        <w:rPr>
          <w:noProof/>
        </w:rPr>
        <w:tab/>
        <w:t>Expenditure incurred by prior companies in completing or porting a digital game</w:t>
      </w:r>
      <w:r w:rsidRPr="00A970D8">
        <w:rPr>
          <w:noProof/>
        </w:rPr>
        <w:tab/>
      </w:r>
      <w:r w:rsidRPr="00A970D8">
        <w:rPr>
          <w:noProof/>
        </w:rPr>
        <w:fldChar w:fldCharType="begin"/>
      </w:r>
      <w:r w:rsidRPr="00A970D8">
        <w:rPr>
          <w:noProof/>
        </w:rPr>
        <w:instrText xml:space="preserve"> PAGEREF _Toc201755911 \h </w:instrText>
      </w:r>
      <w:r w:rsidRPr="00A970D8">
        <w:rPr>
          <w:noProof/>
        </w:rPr>
      </w:r>
      <w:r w:rsidRPr="00A970D8">
        <w:rPr>
          <w:noProof/>
        </w:rPr>
        <w:fldChar w:fldCharType="separate"/>
      </w:r>
      <w:r w:rsidRPr="00A970D8">
        <w:rPr>
          <w:noProof/>
        </w:rPr>
        <w:t>299</w:t>
      </w:r>
      <w:r w:rsidRPr="00A970D8">
        <w:rPr>
          <w:noProof/>
        </w:rPr>
        <w:fldChar w:fldCharType="end"/>
      </w:r>
    </w:p>
    <w:p w14:paraId="2ABE74CC" w14:textId="4755BED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50</w:t>
      </w:r>
      <w:r>
        <w:rPr>
          <w:noProof/>
        </w:rPr>
        <w:tab/>
        <w:t>Expenditure to be worked out excluding GST</w:t>
      </w:r>
      <w:r w:rsidRPr="00A970D8">
        <w:rPr>
          <w:noProof/>
        </w:rPr>
        <w:tab/>
      </w:r>
      <w:r w:rsidRPr="00A970D8">
        <w:rPr>
          <w:noProof/>
        </w:rPr>
        <w:fldChar w:fldCharType="begin"/>
      </w:r>
      <w:r w:rsidRPr="00A970D8">
        <w:rPr>
          <w:noProof/>
        </w:rPr>
        <w:instrText xml:space="preserve"> PAGEREF _Toc201755912 \h </w:instrText>
      </w:r>
      <w:r w:rsidRPr="00A970D8">
        <w:rPr>
          <w:noProof/>
        </w:rPr>
      </w:r>
      <w:r w:rsidRPr="00A970D8">
        <w:rPr>
          <w:noProof/>
        </w:rPr>
        <w:fldChar w:fldCharType="separate"/>
      </w:r>
      <w:r w:rsidRPr="00A970D8">
        <w:rPr>
          <w:noProof/>
        </w:rPr>
        <w:t>301</w:t>
      </w:r>
      <w:r w:rsidRPr="00A970D8">
        <w:rPr>
          <w:noProof/>
        </w:rPr>
        <w:fldChar w:fldCharType="end"/>
      </w:r>
    </w:p>
    <w:p w14:paraId="679392CB" w14:textId="3EDCCA1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378</w:t>
      </w:r>
      <w:r>
        <w:rPr>
          <w:noProof/>
        </w:rPr>
        <w:noBreakHyphen/>
        <w:t>C—Certificates for digital games tax offset</w:t>
      </w:r>
      <w:r w:rsidRPr="00A970D8">
        <w:rPr>
          <w:b w:val="0"/>
          <w:noProof/>
          <w:sz w:val="18"/>
        </w:rPr>
        <w:tab/>
      </w:r>
      <w:r w:rsidRPr="00A970D8">
        <w:rPr>
          <w:b w:val="0"/>
          <w:noProof/>
          <w:sz w:val="18"/>
        </w:rPr>
        <w:fldChar w:fldCharType="begin"/>
      </w:r>
      <w:r w:rsidRPr="00A970D8">
        <w:rPr>
          <w:b w:val="0"/>
          <w:noProof/>
          <w:sz w:val="18"/>
        </w:rPr>
        <w:instrText xml:space="preserve"> PAGEREF _Toc201755913 \h </w:instrText>
      </w:r>
      <w:r w:rsidRPr="00A970D8">
        <w:rPr>
          <w:b w:val="0"/>
          <w:noProof/>
          <w:sz w:val="18"/>
        </w:rPr>
      </w:r>
      <w:r w:rsidRPr="00A970D8">
        <w:rPr>
          <w:b w:val="0"/>
          <w:noProof/>
          <w:sz w:val="18"/>
        </w:rPr>
        <w:fldChar w:fldCharType="separate"/>
      </w:r>
      <w:r w:rsidRPr="00A970D8">
        <w:rPr>
          <w:b w:val="0"/>
          <w:noProof/>
          <w:sz w:val="18"/>
        </w:rPr>
        <w:t>302</w:t>
      </w:r>
      <w:r w:rsidRPr="00A970D8">
        <w:rPr>
          <w:b w:val="0"/>
          <w:noProof/>
          <w:sz w:val="18"/>
        </w:rPr>
        <w:fldChar w:fldCharType="end"/>
      </w:r>
    </w:p>
    <w:p w14:paraId="23736A09" w14:textId="2A10870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55</w:t>
      </w:r>
      <w:r>
        <w:rPr>
          <w:noProof/>
        </w:rPr>
        <w:tab/>
        <w:t>Single company or head company may apply for certificate</w:t>
      </w:r>
      <w:r w:rsidRPr="00A970D8">
        <w:rPr>
          <w:noProof/>
        </w:rPr>
        <w:tab/>
      </w:r>
      <w:r w:rsidRPr="00A970D8">
        <w:rPr>
          <w:noProof/>
        </w:rPr>
        <w:fldChar w:fldCharType="begin"/>
      </w:r>
      <w:r w:rsidRPr="00A970D8">
        <w:rPr>
          <w:noProof/>
        </w:rPr>
        <w:instrText xml:space="preserve"> PAGEREF _Toc201755914 \h </w:instrText>
      </w:r>
      <w:r w:rsidRPr="00A970D8">
        <w:rPr>
          <w:noProof/>
        </w:rPr>
      </w:r>
      <w:r w:rsidRPr="00A970D8">
        <w:rPr>
          <w:noProof/>
        </w:rPr>
        <w:fldChar w:fldCharType="separate"/>
      </w:r>
      <w:r w:rsidRPr="00A970D8">
        <w:rPr>
          <w:noProof/>
        </w:rPr>
        <w:t>302</w:t>
      </w:r>
      <w:r w:rsidRPr="00A970D8">
        <w:rPr>
          <w:noProof/>
        </w:rPr>
        <w:fldChar w:fldCharType="end"/>
      </w:r>
    </w:p>
    <w:p w14:paraId="1DB7B184" w14:textId="56BC532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378</w:t>
      </w:r>
      <w:r>
        <w:rPr>
          <w:noProof/>
        </w:rPr>
        <w:noBreakHyphen/>
        <w:t>60</w:t>
      </w:r>
      <w:r>
        <w:rPr>
          <w:noProof/>
        </w:rPr>
        <w:tab/>
        <w:t>Notice of refusal to issue certificate</w:t>
      </w:r>
      <w:r w:rsidRPr="00A970D8">
        <w:rPr>
          <w:noProof/>
        </w:rPr>
        <w:tab/>
      </w:r>
      <w:r w:rsidRPr="00A970D8">
        <w:rPr>
          <w:noProof/>
        </w:rPr>
        <w:fldChar w:fldCharType="begin"/>
      </w:r>
      <w:r w:rsidRPr="00A970D8">
        <w:rPr>
          <w:noProof/>
        </w:rPr>
        <w:instrText xml:space="preserve"> PAGEREF _Toc201755915 \h </w:instrText>
      </w:r>
      <w:r w:rsidRPr="00A970D8">
        <w:rPr>
          <w:noProof/>
        </w:rPr>
      </w:r>
      <w:r w:rsidRPr="00A970D8">
        <w:rPr>
          <w:noProof/>
        </w:rPr>
        <w:fldChar w:fldCharType="separate"/>
      </w:r>
      <w:r w:rsidRPr="00A970D8">
        <w:rPr>
          <w:noProof/>
        </w:rPr>
        <w:t>303</w:t>
      </w:r>
      <w:r w:rsidRPr="00A970D8">
        <w:rPr>
          <w:noProof/>
        </w:rPr>
        <w:fldChar w:fldCharType="end"/>
      </w:r>
    </w:p>
    <w:p w14:paraId="2B21CB0E" w14:textId="3531852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65</w:t>
      </w:r>
      <w:r>
        <w:rPr>
          <w:noProof/>
        </w:rPr>
        <w:tab/>
        <w:t>Issue of certificate</w:t>
      </w:r>
      <w:r w:rsidRPr="00A970D8">
        <w:rPr>
          <w:noProof/>
        </w:rPr>
        <w:tab/>
      </w:r>
      <w:r w:rsidRPr="00A970D8">
        <w:rPr>
          <w:noProof/>
        </w:rPr>
        <w:fldChar w:fldCharType="begin"/>
      </w:r>
      <w:r w:rsidRPr="00A970D8">
        <w:rPr>
          <w:noProof/>
        </w:rPr>
        <w:instrText xml:space="preserve"> PAGEREF _Toc201755916 \h </w:instrText>
      </w:r>
      <w:r w:rsidRPr="00A970D8">
        <w:rPr>
          <w:noProof/>
        </w:rPr>
      </w:r>
      <w:r w:rsidRPr="00A970D8">
        <w:rPr>
          <w:noProof/>
        </w:rPr>
        <w:fldChar w:fldCharType="separate"/>
      </w:r>
      <w:r w:rsidRPr="00A970D8">
        <w:rPr>
          <w:noProof/>
        </w:rPr>
        <w:t>303</w:t>
      </w:r>
      <w:r w:rsidRPr="00A970D8">
        <w:rPr>
          <w:noProof/>
        </w:rPr>
        <w:fldChar w:fldCharType="end"/>
      </w:r>
    </w:p>
    <w:p w14:paraId="4A77911B" w14:textId="57E2DFC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70</w:t>
      </w:r>
      <w:r>
        <w:rPr>
          <w:noProof/>
        </w:rPr>
        <w:tab/>
        <w:t>Revocation of certificate</w:t>
      </w:r>
      <w:r w:rsidRPr="00A970D8">
        <w:rPr>
          <w:noProof/>
        </w:rPr>
        <w:tab/>
      </w:r>
      <w:r w:rsidRPr="00A970D8">
        <w:rPr>
          <w:noProof/>
        </w:rPr>
        <w:fldChar w:fldCharType="begin"/>
      </w:r>
      <w:r w:rsidRPr="00A970D8">
        <w:rPr>
          <w:noProof/>
        </w:rPr>
        <w:instrText xml:space="preserve"> PAGEREF _Toc201755917 \h </w:instrText>
      </w:r>
      <w:r w:rsidRPr="00A970D8">
        <w:rPr>
          <w:noProof/>
        </w:rPr>
      </w:r>
      <w:r w:rsidRPr="00A970D8">
        <w:rPr>
          <w:noProof/>
        </w:rPr>
        <w:fldChar w:fldCharType="separate"/>
      </w:r>
      <w:r w:rsidRPr="00A970D8">
        <w:rPr>
          <w:noProof/>
        </w:rPr>
        <w:t>304</w:t>
      </w:r>
      <w:r w:rsidRPr="00A970D8">
        <w:rPr>
          <w:noProof/>
        </w:rPr>
        <w:fldChar w:fldCharType="end"/>
      </w:r>
    </w:p>
    <w:p w14:paraId="68069B69" w14:textId="0AA8699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75</w:t>
      </w:r>
      <w:r>
        <w:rPr>
          <w:noProof/>
        </w:rPr>
        <w:tab/>
        <w:t>Amendment of certificate</w:t>
      </w:r>
      <w:r w:rsidRPr="00A970D8">
        <w:rPr>
          <w:noProof/>
        </w:rPr>
        <w:tab/>
      </w:r>
      <w:r w:rsidRPr="00A970D8">
        <w:rPr>
          <w:noProof/>
        </w:rPr>
        <w:fldChar w:fldCharType="begin"/>
      </w:r>
      <w:r w:rsidRPr="00A970D8">
        <w:rPr>
          <w:noProof/>
        </w:rPr>
        <w:instrText xml:space="preserve"> PAGEREF _Toc201755918 \h </w:instrText>
      </w:r>
      <w:r w:rsidRPr="00A970D8">
        <w:rPr>
          <w:noProof/>
        </w:rPr>
      </w:r>
      <w:r w:rsidRPr="00A970D8">
        <w:rPr>
          <w:noProof/>
        </w:rPr>
        <w:fldChar w:fldCharType="separate"/>
      </w:r>
      <w:r w:rsidRPr="00A970D8">
        <w:rPr>
          <w:noProof/>
        </w:rPr>
        <w:t>305</w:t>
      </w:r>
      <w:r w:rsidRPr="00A970D8">
        <w:rPr>
          <w:noProof/>
        </w:rPr>
        <w:fldChar w:fldCharType="end"/>
      </w:r>
    </w:p>
    <w:p w14:paraId="60850CD8" w14:textId="628DF74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80</w:t>
      </w:r>
      <w:r>
        <w:rPr>
          <w:noProof/>
        </w:rPr>
        <w:tab/>
        <w:t>Amendment of assessments</w:t>
      </w:r>
      <w:r w:rsidRPr="00A970D8">
        <w:rPr>
          <w:noProof/>
        </w:rPr>
        <w:tab/>
      </w:r>
      <w:r w:rsidRPr="00A970D8">
        <w:rPr>
          <w:noProof/>
        </w:rPr>
        <w:fldChar w:fldCharType="begin"/>
      </w:r>
      <w:r w:rsidRPr="00A970D8">
        <w:rPr>
          <w:noProof/>
        </w:rPr>
        <w:instrText xml:space="preserve"> PAGEREF _Toc201755919 \h </w:instrText>
      </w:r>
      <w:r w:rsidRPr="00A970D8">
        <w:rPr>
          <w:noProof/>
        </w:rPr>
      </w:r>
      <w:r w:rsidRPr="00A970D8">
        <w:rPr>
          <w:noProof/>
        </w:rPr>
        <w:fldChar w:fldCharType="separate"/>
      </w:r>
      <w:r w:rsidRPr="00A970D8">
        <w:rPr>
          <w:noProof/>
        </w:rPr>
        <w:t>306</w:t>
      </w:r>
      <w:r w:rsidRPr="00A970D8">
        <w:rPr>
          <w:noProof/>
        </w:rPr>
        <w:fldChar w:fldCharType="end"/>
      </w:r>
    </w:p>
    <w:p w14:paraId="6B4AA46A" w14:textId="2C71FA4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378</w:t>
      </w:r>
      <w:r>
        <w:rPr>
          <w:noProof/>
        </w:rPr>
        <w:noBreakHyphen/>
        <w:t>D—Review and other matters</w:t>
      </w:r>
      <w:r w:rsidRPr="00A970D8">
        <w:rPr>
          <w:b w:val="0"/>
          <w:noProof/>
          <w:sz w:val="18"/>
        </w:rPr>
        <w:tab/>
      </w:r>
      <w:r w:rsidRPr="00A970D8">
        <w:rPr>
          <w:b w:val="0"/>
          <w:noProof/>
          <w:sz w:val="18"/>
        </w:rPr>
        <w:fldChar w:fldCharType="begin"/>
      </w:r>
      <w:r w:rsidRPr="00A970D8">
        <w:rPr>
          <w:b w:val="0"/>
          <w:noProof/>
          <w:sz w:val="18"/>
        </w:rPr>
        <w:instrText xml:space="preserve"> PAGEREF _Toc201755920 \h </w:instrText>
      </w:r>
      <w:r w:rsidRPr="00A970D8">
        <w:rPr>
          <w:b w:val="0"/>
          <w:noProof/>
          <w:sz w:val="18"/>
        </w:rPr>
      </w:r>
      <w:r w:rsidRPr="00A970D8">
        <w:rPr>
          <w:b w:val="0"/>
          <w:noProof/>
          <w:sz w:val="18"/>
        </w:rPr>
        <w:fldChar w:fldCharType="separate"/>
      </w:r>
      <w:r w:rsidRPr="00A970D8">
        <w:rPr>
          <w:b w:val="0"/>
          <w:noProof/>
          <w:sz w:val="18"/>
        </w:rPr>
        <w:t>307</w:t>
      </w:r>
      <w:r w:rsidRPr="00A970D8">
        <w:rPr>
          <w:b w:val="0"/>
          <w:noProof/>
          <w:sz w:val="18"/>
        </w:rPr>
        <w:fldChar w:fldCharType="end"/>
      </w:r>
    </w:p>
    <w:p w14:paraId="29927091" w14:textId="04F1AF4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85</w:t>
      </w:r>
      <w:r>
        <w:rPr>
          <w:noProof/>
        </w:rPr>
        <w:tab/>
        <w:t>Notice of decision or determination</w:t>
      </w:r>
      <w:r w:rsidRPr="00A970D8">
        <w:rPr>
          <w:noProof/>
        </w:rPr>
        <w:tab/>
      </w:r>
      <w:r w:rsidRPr="00A970D8">
        <w:rPr>
          <w:noProof/>
        </w:rPr>
        <w:fldChar w:fldCharType="begin"/>
      </w:r>
      <w:r w:rsidRPr="00A970D8">
        <w:rPr>
          <w:noProof/>
        </w:rPr>
        <w:instrText xml:space="preserve"> PAGEREF _Toc201755921 \h </w:instrText>
      </w:r>
      <w:r w:rsidRPr="00A970D8">
        <w:rPr>
          <w:noProof/>
        </w:rPr>
      </w:r>
      <w:r w:rsidRPr="00A970D8">
        <w:rPr>
          <w:noProof/>
        </w:rPr>
        <w:fldChar w:fldCharType="separate"/>
      </w:r>
      <w:r w:rsidRPr="00A970D8">
        <w:rPr>
          <w:noProof/>
        </w:rPr>
        <w:t>307</w:t>
      </w:r>
      <w:r w:rsidRPr="00A970D8">
        <w:rPr>
          <w:noProof/>
        </w:rPr>
        <w:fldChar w:fldCharType="end"/>
      </w:r>
    </w:p>
    <w:p w14:paraId="71F54077" w14:textId="5116DE2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90</w:t>
      </w:r>
      <w:r>
        <w:rPr>
          <w:noProof/>
        </w:rPr>
        <w:tab/>
        <w:t>Review of decisions by the Administrative Review Tribunal</w:t>
      </w:r>
      <w:r w:rsidRPr="00A970D8">
        <w:rPr>
          <w:noProof/>
        </w:rPr>
        <w:tab/>
      </w:r>
      <w:r w:rsidRPr="00A970D8">
        <w:rPr>
          <w:noProof/>
        </w:rPr>
        <w:fldChar w:fldCharType="begin"/>
      </w:r>
      <w:r w:rsidRPr="00A970D8">
        <w:rPr>
          <w:noProof/>
        </w:rPr>
        <w:instrText xml:space="preserve"> PAGEREF _Toc201755922 \h </w:instrText>
      </w:r>
      <w:r w:rsidRPr="00A970D8">
        <w:rPr>
          <w:noProof/>
        </w:rPr>
      </w:r>
      <w:r w:rsidRPr="00A970D8">
        <w:rPr>
          <w:noProof/>
        </w:rPr>
        <w:fldChar w:fldCharType="separate"/>
      </w:r>
      <w:r w:rsidRPr="00A970D8">
        <w:rPr>
          <w:noProof/>
        </w:rPr>
        <w:t>308</w:t>
      </w:r>
      <w:r w:rsidRPr="00A970D8">
        <w:rPr>
          <w:noProof/>
        </w:rPr>
        <w:fldChar w:fldCharType="end"/>
      </w:r>
    </w:p>
    <w:p w14:paraId="68B7149B" w14:textId="0AE12EF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95</w:t>
      </w:r>
      <w:r>
        <w:rPr>
          <w:noProof/>
        </w:rPr>
        <w:tab/>
        <w:t>Copy of digital game to be made available to the National Film and Sound Archive of Australia</w:t>
      </w:r>
      <w:r w:rsidRPr="00A970D8">
        <w:rPr>
          <w:noProof/>
        </w:rPr>
        <w:tab/>
      </w:r>
      <w:r w:rsidRPr="00A970D8">
        <w:rPr>
          <w:noProof/>
        </w:rPr>
        <w:fldChar w:fldCharType="begin"/>
      </w:r>
      <w:r w:rsidRPr="00A970D8">
        <w:rPr>
          <w:noProof/>
        </w:rPr>
        <w:instrText xml:space="preserve"> PAGEREF _Toc201755923 \h </w:instrText>
      </w:r>
      <w:r w:rsidRPr="00A970D8">
        <w:rPr>
          <w:noProof/>
        </w:rPr>
      </w:r>
      <w:r w:rsidRPr="00A970D8">
        <w:rPr>
          <w:noProof/>
        </w:rPr>
        <w:fldChar w:fldCharType="separate"/>
      </w:r>
      <w:r w:rsidRPr="00A970D8">
        <w:rPr>
          <w:noProof/>
        </w:rPr>
        <w:t>308</w:t>
      </w:r>
      <w:r w:rsidRPr="00A970D8">
        <w:rPr>
          <w:noProof/>
        </w:rPr>
        <w:fldChar w:fldCharType="end"/>
      </w:r>
    </w:p>
    <w:p w14:paraId="529E766B" w14:textId="1D393B8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100</w:t>
      </w:r>
      <w:r>
        <w:rPr>
          <w:noProof/>
        </w:rPr>
        <w:tab/>
        <w:t>Arts Minister may make rules about the digital games tax offset</w:t>
      </w:r>
      <w:r w:rsidRPr="00A970D8">
        <w:rPr>
          <w:noProof/>
        </w:rPr>
        <w:tab/>
      </w:r>
      <w:r w:rsidRPr="00A970D8">
        <w:rPr>
          <w:noProof/>
        </w:rPr>
        <w:fldChar w:fldCharType="begin"/>
      </w:r>
      <w:r w:rsidRPr="00A970D8">
        <w:rPr>
          <w:noProof/>
        </w:rPr>
        <w:instrText xml:space="preserve"> PAGEREF _Toc201755924 \h </w:instrText>
      </w:r>
      <w:r w:rsidRPr="00A970D8">
        <w:rPr>
          <w:noProof/>
        </w:rPr>
      </w:r>
      <w:r w:rsidRPr="00A970D8">
        <w:rPr>
          <w:noProof/>
        </w:rPr>
        <w:fldChar w:fldCharType="separate"/>
      </w:r>
      <w:r w:rsidRPr="00A970D8">
        <w:rPr>
          <w:noProof/>
        </w:rPr>
        <w:t>308</w:t>
      </w:r>
      <w:r w:rsidRPr="00A970D8">
        <w:rPr>
          <w:noProof/>
        </w:rPr>
        <w:fldChar w:fldCharType="end"/>
      </w:r>
    </w:p>
    <w:p w14:paraId="2431C73B" w14:textId="6935524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105</w:t>
      </w:r>
      <w:r>
        <w:rPr>
          <w:noProof/>
        </w:rPr>
        <w:tab/>
        <w:t>Arts Minister may make rules establishing a Digital Games Tax Offset Advisory Board</w:t>
      </w:r>
      <w:r w:rsidRPr="00A970D8">
        <w:rPr>
          <w:noProof/>
        </w:rPr>
        <w:tab/>
      </w:r>
      <w:r w:rsidRPr="00A970D8">
        <w:rPr>
          <w:noProof/>
        </w:rPr>
        <w:fldChar w:fldCharType="begin"/>
      </w:r>
      <w:r w:rsidRPr="00A970D8">
        <w:rPr>
          <w:noProof/>
        </w:rPr>
        <w:instrText xml:space="preserve"> PAGEREF _Toc201755925 \h </w:instrText>
      </w:r>
      <w:r w:rsidRPr="00A970D8">
        <w:rPr>
          <w:noProof/>
        </w:rPr>
      </w:r>
      <w:r w:rsidRPr="00A970D8">
        <w:rPr>
          <w:noProof/>
        </w:rPr>
        <w:fldChar w:fldCharType="separate"/>
      </w:r>
      <w:r w:rsidRPr="00A970D8">
        <w:rPr>
          <w:noProof/>
        </w:rPr>
        <w:t>309</w:t>
      </w:r>
      <w:r w:rsidRPr="00A970D8">
        <w:rPr>
          <w:noProof/>
        </w:rPr>
        <w:fldChar w:fldCharType="end"/>
      </w:r>
    </w:p>
    <w:p w14:paraId="24B4EC8A" w14:textId="202B2A3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110</w:t>
      </w:r>
      <w:r>
        <w:rPr>
          <w:noProof/>
        </w:rPr>
        <w:tab/>
        <w:t>Delegation by Arts Minister</w:t>
      </w:r>
      <w:r w:rsidRPr="00A970D8">
        <w:rPr>
          <w:noProof/>
        </w:rPr>
        <w:tab/>
      </w:r>
      <w:r w:rsidRPr="00A970D8">
        <w:rPr>
          <w:noProof/>
        </w:rPr>
        <w:fldChar w:fldCharType="begin"/>
      </w:r>
      <w:r w:rsidRPr="00A970D8">
        <w:rPr>
          <w:noProof/>
        </w:rPr>
        <w:instrText xml:space="preserve"> PAGEREF _Toc201755926 \h </w:instrText>
      </w:r>
      <w:r w:rsidRPr="00A970D8">
        <w:rPr>
          <w:noProof/>
        </w:rPr>
      </w:r>
      <w:r w:rsidRPr="00A970D8">
        <w:rPr>
          <w:noProof/>
        </w:rPr>
        <w:fldChar w:fldCharType="separate"/>
      </w:r>
      <w:r w:rsidRPr="00A970D8">
        <w:rPr>
          <w:noProof/>
        </w:rPr>
        <w:t>310</w:t>
      </w:r>
      <w:r w:rsidRPr="00A970D8">
        <w:rPr>
          <w:noProof/>
        </w:rPr>
        <w:fldChar w:fldCharType="end"/>
      </w:r>
    </w:p>
    <w:p w14:paraId="4BE33642" w14:textId="0A730FF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378</w:t>
      </w:r>
      <w:r>
        <w:rPr>
          <w:noProof/>
        </w:rPr>
        <w:noBreakHyphen/>
        <w:t>115</w:t>
      </w:r>
      <w:r>
        <w:rPr>
          <w:noProof/>
        </w:rPr>
        <w:tab/>
        <w:t>Review of operation of this Division</w:t>
      </w:r>
      <w:r w:rsidRPr="00A970D8">
        <w:rPr>
          <w:noProof/>
        </w:rPr>
        <w:tab/>
      </w:r>
      <w:r w:rsidRPr="00A970D8">
        <w:rPr>
          <w:noProof/>
        </w:rPr>
        <w:fldChar w:fldCharType="begin"/>
      </w:r>
      <w:r w:rsidRPr="00A970D8">
        <w:rPr>
          <w:noProof/>
        </w:rPr>
        <w:instrText xml:space="preserve"> PAGEREF _Toc201755927 \h </w:instrText>
      </w:r>
      <w:r w:rsidRPr="00A970D8">
        <w:rPr>
          <w:noProof/>
        </w:rPr>
      </w:r>
      <w:r w:rsidRPr="00A970D8">
        <w:rPr>
          <w:noProof/>
        </w:rPr>
        <w:fldChar w:fldCharType="separate"/>
      </w:r>
      <w:r w:rsidRPr="00A970D8">
        <w:rPr>
          <w:noProof/>
        </w:rPr>
        <w:t>310</w:t>
      </w:r>
      <w:r w:rsidRPr="00A970D8">
        <w:rPr>
          <w:noProof/>
        </w:rPr>
        <w:fldChar w:fldCharType="end"/>
      </w:r>
    </w:p>
    <w:p w14:paraId="66A570CB" w14:textId="6A4401D3"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380—National Rental Affordability Scheme</w:t>
      </w:r>
      <w:r w:rsidRPr="00A970D8">
        <w:rPr>
          <w:b w:val="0"/>
          <w:noProof/>
          <w:sz w:val="18"/>
        </w:rPr>
        <w:tab/>
      </w:r>
      <w:r w:rsidRPr="00A970D8">
        <w:rPr>
          <w:b w:val="0"/>
          <w:noProof/>
          <w:sz w:val="18"/>
        </w:rPr>
        <w:fldChar w:fldCharType="begin"/>
      </w:r>
      <w:r w:rsidRPr="00A970D8">
        <w:rPr>
          <w:b w:val="0"/>
          <w:noProof/>
          <w:sz w:val="18"/>
        </w:rPr>
        <w:instrText xml:space="preserve"> PAGEREF _Toc201755928 \h </w:instrText>
      </w:r>
      <w:r w:rsidRPr="00A970D8">
        <w:rPr>
          <w:b w:val="0"/>
          <w:noProof/>
          <w:sz w:val="18"/>
        </w:rPr>
      </w:r>
      <w:r w:rsidRPr="00A970D8">
        <w:rPr>
          <w:b w:val="0"/>
          <w:noProof/>
          <w:sz w:val="18"/>
        </w:rPr>
        <w:fldChar w:fldCharType="separate"/>
      </w:r>
      <w:r w:rsidRPr="00A970D8">
        <w:rPr>
          <w:b w:val="0"/>
          <w:noProof/>
          <w:sz w:val="18"/>
        </w:rPr>
        <w:t>311</w:t>
      </w:r>
      <w:r w:rsidRPr="00A970D8">
        <w:rPr>
          <w:b w:val="0"/>
          <w:noProof/>
          <w:sz w:val="18"/>
        </w:rPr>
        <w:fldChar w:fldCharType="end"/>
      </w:r>
    </w:p>
    <w:p w14:paraId="73E50E62" w14:textId="6A17363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380</w:t>
      </w:r>
      <w:r>
        <w:rPr>
          <w:noProof/>
        </w:rPr>
        <w:tab/>
      </w:r>
      <w:r w:rsidRPr="00A970D8">
        <w:rPr>
          <w:b w:val="0"/>
          <w:noProof/>
          <w:sz w:val="18"/>
        </w:rPr>
        <w:fldChar w:fldCharType="begin"/>
      </w:r>
      <w:r w:rsidRPr="00A970D8">
        <w:rPr>
          <w:b w:val="0"/>
          <w:noProof/>
          <w:sz w:val="18"/>
        </w:rPr>
        <w:instrText xml:space="preserve"> PAGEREF _Toc201755929 \h </w:instrText>
      </w:r>
      <w:r w:rsidRPr="00A970D8">
        <w:rPr>
          <w:b w:val="0"/>
          <w:noProof/>
          <w:sz w:val="18"/>
        </w:rPr>
      </w:r>
      <w:r w:rsidRPr="00A970D8">
        <w:rPr>
          <w:b w:val="0"/>
          <w:noProof/>
          <w:sz w:val="18"/>
        </w:rPr>
        <w:fldChar w:fldCharType="separate"/>
      </w:r>
      <w:r w:rsidRPr="00A970D8">
        <w:rPr>
          <w:b w:val="0"/>
          <w:noProof/>
          <w:sz w:val="18"/>
        </w:rPr>
        <w:t>311</w:t>
      </w:r>
      <w:r w:rsidRPr="00A970D8">
        <w:rPr>
          <w:b w:val="0"/>
          <w:noProof/>
          <w:sz w:val="18"/>
        </w:rPr>
        <w:fldChar w:fldCharType="end"/>
      </w:r>
    </w:p>
    <w:p w14:paraId="3565C25C" w14:textId="3200643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_Toc201755930 \h </w:instrText>
      </w:r>
      <w:r w:rsidRPr="00A970D8">
        <w:rPr>
          <w:noProof/>
        </w:rPr>
      </w:r>
      <w:r w:rsidRPr="00A970D8">
        <w:rPr>
          <w:noProof/>
        </w:rPr>
        <w:fldChar w:fldCharType="separate"/>
      </w:r>
      <w:r w:rsidRPr="00A970D8">
        <w:rPr>
          <w:noProof/>
        </w:rPr>
        <w:t>311</w:t>
      </w:r>
      <w:r w:rsidRPr="00A970D8">
        <w:rPr>
          <w:noProof/>
        </w:rPr>
        <w:fldChar w:fldCharType="end"/>
      </w:r>
    </w:p>
    <w:p w14:paraId="1BDE0789" w14:textId="0C002AB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380</w:t>
      </w:r>
      <w:r>
        <w:rPr>
          <w:noProof/>
        </w:rPr>
        <w:noBreakHyphen/>
        <w:t>A—National Rental Affordability Scheme Tax Offset</w:t>
      </w:r>
      <w:r w:rsidRPr="00A970D8">
        <w:rPr>
          <w:b w:val="0"/>
          <w:noProof/>
          <w:sz w:val="18"/>
        </w:rPr>
        <w:tab/>
      </w:r>
      <w:r w:rsidRPr="00A970D8">
        <w:rPr>
          <w:b w:val="0"/>
          <w:noProof/>
          <w:sz w:val="18"/>
        </w:rPr>
        <w:fldChar w:fldCharType="begin"/>
      </w:r>
      <w:r w:rsidRPr="00A970D8">
        <w:rPr>
          <w:b w:val="0"/>
          <w:noProof/>
          <w:sz w:val="18"/>
        </w:rPr>
        <w:instrText xml:space="preserve"> PAGEREF _Toc201755931 \h </w:instrText>
      </w:r>
      <w:r w:rsidRPr="00A970D8">
        <w:rPr>
          <w:b w:val="0"/>
          <w:noProof/>
          <w:sz w:val="18"/>
        </w:rPr>
      </w:r>
      <w:r w:rsidRPr="00A970D8">
        <w:rPr>
          <w:b w:val="0"/>
          <w:noProof/>
          <w:sz w:val="18"/>
        </w:rPr>
        <w:fldChar w:fldCharType="separate"/>
      </w:r>
      <w:r w:rsidRPr="00A970D8">
        <w:rPr>
          <w:b w:val="0"/>
          <w:noProof/>
          <w:sz w:val="18"/>
        </w:rPr>
        <w:t>311</w:t>
      </w:r>
      <w:r w:rsidRPr="00A970D8">
        <w:rPr>
          <w:b w:val="0"/>
          <w:noProof/>
          <w:sz w:val="18"/>
        </w:rPr>
        <w:fldChar w:fldCharType="end"/>
      </w:r>
    </w:p>
    <w:p w14:paraId="2FD3CA84" w14:textId="03B8395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NRAS certificates issued to individuals, corporate tax entities and superannuation funds</w:t>
      </w:r>
      <w:r w:rsidRPr="00A970D8">
        <w:rPr>
          <w:b w:val="0"/>
          <w:noProof/>
          <w:sz w:val="18"/>
        </w:rPr>
        <w:tab/>
      </w:r>
      <w:r w:rsidRPr="00A970D8">
        <w:rPr>
          <w:b w:val="0"/>
          <w:noProof/>
          <w:sz w:val="18"/>
        </w:rPr>
        <w:fldChar w:fldCharType="begin"/>
      </w:r>
      <w:r w:rsidRPr="00A970D8">
        <w:rPr>
          <w:b w:val="0"/>
          <w:noProof/>
          <w:sz w:val="18"/>
        </w:rPr>
        <w:instrText xml:space="preserve"> PAGEREF _Toc201755932 \h </w:instrText>
      </w:r>
      <w:r w:rsidRPr="00A970D8">
        <w:rPr>
          <w:b w:val="0"/>
          <w:noProof/>
          <w:sz w:val="18"/>
        </w:rPr>
      </w:r>
      <w:r w:rsidRPr="00A970D8">
        <w:rPr>
          <w:b w:val="0"/>
          <w:noProof/>
          <w:sz w:val="18"/>
        </w:rPr>
        <w:fldChar w:fldCharType="separate"/>
      </w:r>
      <w:r w:rsidRPr="00A970D8">
        <w:rPr>
          <w:b w:val="0"/>
          <w:noProof/>
          <w:sz w:val="18"/>
        </w:rPr>
        <w:t>312</w:t>
      </w:r>
      <w:r w:rsidRPr="00A970D8">
        <w:rPr>
          <w:b w:val="0"/>
          <w:noProof/>
          <w:sz w:val="18"/>
        </w:rPr>
        <w:fldChar w:fldCharType="end"/>
      </w:r>
    </w:p>
    <w:p w14:paraId="6B0D092F" w14:textId="46CAA59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5</w:t>
      </w:r>
      <w:r>
        <w:rPr>
          <w:noProof/>
        </w:rPr>
        <w:tab/>
        <w:t>Claims by individuals, corporate tax entities and superannuation funds</w:t>
      </w:r>
      <w:r w:rsidRPr="00A970D8">
        <w:rPr>
          <w:noProof/>
        </w:rPr>
        <w:tab/>
      </w:r>
      <w:r w:rsidRPr="00A970D8">
        <w:rPr>
          <w:noProof/>
        </w:rPr>
        <w:fldChar w:fldCharType="begin"/>
      </w:r>
      <w:r w:rsidRPr="00A970D8">
        <w:rPr>
          <w:noProof/>
        </w:rPr>
        <w:instrText xml:space="preserve"> PAGEREF _Toc201755933 \h </w:instrText>
      </w:r>
      <w:r w:rsidRPr="00A970D8">
        <w:rPr>
          <w:noProof/>
        </w:rPr>
      </w:r>
      <w:r w:rsidRPr="00A970D8">
        <w:rPr>
          <w:noProof/>
        </w:rPr>
        <w:fldChar w:fldCharType="separate"/>
      </w:r>
      <w:r w:rsidRPr="00A970D8">
        <w:rPr>
          <w:noProof/>
        </w:rPr>
        <w:t>312</w:t>
      </w:r>
      <w:r w:rsidRPr="00A970D8">
        <w:rPr>
          <w:noProof/>
        </w:rPr>
        <w:fldChar w:fldCharType="end"/>
      </w:r>
    </w:p>
    <w:p w14:paraId="6E264B1B" w14:textId="6963B28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NRAS certificates issued to NRAS approved participants</w:t>
      </w:r>
      <w:r w:rsidRPr="00A970D8">
        <w:rPr>
          <w:b w:val="0"/>
          <w:noProof/>
          <w:sz w:val="18"/>
        </w:rPr>
        <w:tab/>
      </w:r>
      <w:r w:rsidRPr="00A970D8">
        <w:rPr>
          <w:b w:val="0"/>
          <w:noProof/>
          <w:sz w:val="18"/>
        </w:rPr>
        <w:fldChar w:fldCharType="begin"/>
      </w:r>
      <w:r w:rsidRPr="00A970D8">
        <w:rPr>
          <w:b w:val="0"/>
          <w:noProof/>
          <w:sz w:val="18"/>
        </w:rPr>
        <w:instrText xml:space="preserve"> PAGEREF _Toc201755934 \h </w:instrText>
      </w:r>
      <w:r w:rsidRPr="00A970D8">
        <w:rPr>
          <w:b w:val="0"/>
          <w:noProof/>
          <w:sz w:val="18"/>
        </w:rPr>
      </w:r>
      <w:r w:rsidRPr="00A970D8">
        <w:rPr>
          <w:b w:val="0"/>
          <w:noProof/>
          <w:sz w:val="18"/>
        </w:rPr>
        <w:fldChar w:fldCharType="separate"/>
      </w:r>
      <w:r w:rsidRPr="00A970D8">
        <w:rPr>
          <w:b w:val="0"/>
          <w:noProof/>
          <w:sz w:val="18"/>
        </w:rPr>
        <w:t>313</w:t>
      </w:r>
      <w:r w:rsidRPr="00A970D8">
        <w:rPr>
          <w:b w:val="0"/>
          <w:noProof/>
          <w:sz w:val="18"/>
        </w:rPr>
        <w:fldChar w:fldCharType="end"/>
      </w:r>
    </w:p>
    <w:p w14:paraId="4E1C2E8A" w14:textId="63B4B4B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10</w:t>
      </w:r>
      <w:r>
        <w:rPr>
          <w:noProof/>
        </w:rPr>
        <w:tab/>
        <w:t>Members of NRAS consortiums—individuals, corporate tax entities and superannuation funds</w:t>
      </w:r>
      <w:r w:rsidRPr="00A970D8">
        <w:rPr>
          <w:noProof/>
        </w:rPr>
        <w:tab/>
      </w:r>
      <w:r w:rsidRPr="00A970D8">
        <w:rPr>
          <w:noProof/>
        </w:rPr>
        <w:fldChar w:fldCharType="begin"/>
      </w:r>
      <w:r w:rsidRPr="00A970D8">
        <w:rPr>
          <w:noProof/>
        </w:rPr>
        <w:instrText xml:space="preserve"> PAGEREF _Toc201755935 \h </w:instrText>
      </w:r>
      <w:r w:rsidRPr="00A970D8">
        <w:rPr>
          <w:noProof/>
        </w:rPr>
      </w:r>
      <w:r w:rsidRPr="00A970D8">
        <w:rPr>
          <w:noProof/>
        </w:rPr>
        <w:fldChar w:fldCharType="separate"/>
      </w:r>
      <w:r w:rsidRPr="00A970D8">
        <w:rPr>
          <w:noProof/>
        </w:rPr>
        <w:t>313</w:t>
      </w:r>
      <w:r w:rsidRPr="00A970D8">
        <w:rPr>
          <w:noProof/>
        </w:rPr>
        <w:fldChar w:fldCharType="end"/>
      </w:r>
    </w:p>
    <w:p w14:paraId="2A3234FB" w14:textId="6D40875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11</w:t>
      </w:r>
      <w:r>
        <w:rPr>
          <w:noProof/>
        </w:rPr>
        <w:tab/>
        <w:t>Elections by NRAS approved participants</w:t>
      </w:r>
      <w:r w:rsidRPr="00A970D8">
        <w:rPr>
          <w:noProof/>
        </w:rPr>
        <w:tab/>
      </w:r>
      <w:r w:rsidRPr="00A970D8">
        <w:rPr>
          <w:noProof/>
        </w:rPr>
        <w:fldChar w:fldCharType="begin"/>
      </w:r>
      <w:r w:rsidRPr="00A970D8">
        <w:rPr>
          <w:noProof/>
        </w:rPr>
        <w:instrText xml:space="preserve"> PAGEREF _Toc201755936 \h </w:instrText>
      </w:r>
      <w:r w:rsidRPr="00A970D8">
        <w:rPr>
          <w:noProof/>
        </w:rPr>
      </w:r>
      <w:r w:rsidRPr="00A970D8">
        <w:rPr>
          <w:noProof/>
        </w:rPr>
        <w:fldChar w:fldCharType="separate"/>
      </w:r>
      <w:r w:rsidRPr="00A970D8">
        <w:rPr>
          <w:noProof/>
        </w:rPr>
        <w:t>314</w:t>
      </w:r>
      <w:r w:rsidRPr="00A970D8">
        <w:rPr>
          <w:noProof/>
        </w:rPr>
        <w:fldChar w:fldCharType="end"/>
      </w:r>
    </w:p>
    <w:p w14:paraId="63275AA5" w14:textId="10DA1D9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12</w:t>
      </w:r>
      <w:r>
        <w:rPr>
          <w:noProof/>
        </w:rPr>
        <w:tab/>
        <w:t>Elections by NRAS approved participants—tax offsets</w:t>
      </w:r>
      <w:r w:rsidRPr="00A970D8">
        <w:rPr>
          <w:noProof/>
        </w:rPr>
        <w:tab/>
      </w:r>
      <w:r w:rsidRPr="00A970D8">
        <w:rPr>
          <w:noProof/>
        </w:rPr>
        <w:fldChar w:fldCharType="begin"/>
      </w:r>
      <w:r w:rsidRPr="00A970D8">
        <w:rPr>
          <w:noProof/>
        </w:rPr>
        <w:instrText xml:space="preserve"> PAGEREF _Toc201755937 \h </w:instrText>
      </w:r>
      <w:r w:rsidRPr="00A970D8">
        <w:rPr>
          <w:noProof/>
        </w:rPr>
      </w:r>
      <w:r w:rsidRPr="00A970D8">
        <w:rPr>
          <w:noProof/>
        </w:rPr>
        <w:fldChar w:fldCharType="separate"/>
      </w:r>
      <w:r w:rsidRPr="00A970D8">
        <w:rPr>
          <w:noProof/>
        </w:rPr>
        <w:t>315</w:t>
      </w:r>
      <w:r w:rsidRPr="00A970D8">
        <w:rPr>
          <w:noProof/>
        </w:rPr>
        <w:fldChar w:fldCharType="end"/>
      </w:r>
    </w:p>
    <w:p w14:paraId="77CD677F" w14:textId="12C4972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13</w:t>
      </w:r>
      <w:r>
        <w:rPr>
          <w:noProof/>
        </w:rPr>
        <w:tab/>
        <w:t>Elections by NRAS approved participants—special rule for partnerships and trustees</w:t>
      </w:r>
      <w:r w:rsidRPr="00A970D8">
        <w:rPr>
          <w:noProof/>
        </w:rPr>
        <w:tab/>
      </w:r>
      <w:r w:rsidRPr="00A970D8">
        <w:rPr>
          <w:noProof/>
        </w:rPr>
        <w:fldChar w:fldCharType="begin"/>
      </w:r>
      <w:r w:rsidRPr="00A970D8">
        <w:rPr>
          <w:noProof/>
        </w:rPr>
        <w:instrText xml:space="preserve"> PAGEREF _Toc201755938 \h </w:instrText>
      </w:r>
      <w:r w:rsidRPr="00A970D8">
        <w:rPr>
          <w:noProof/>
        </w:rPr>
      </w:r>
      <w:r w:rsidRPr="00A970D8">
        <w:rPr>
          <w:noProof/>
        </w:rPr>
        <w:fldChar w:fldCharType="separate"/>
      </w:r>
      <w:r w:rsidRPr="00A970D8">
        <w:rPr>
          <w:noProof/>
        </w:rPr>
        <w:t>316</w:t>
      </w:r>
      <w:r w:rsidRPr="00A970D8">
        <w:rPr>
          <w:noProof/>
        </w:rPr>
        <w:fldChar w:fldCharType="end"/>
      </w:r>
    </w:p>
    <w:p w14:paraId="1E086122" w14:textId="1440706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14</w:t>
      </w:r>
      <w:r>
        <w:rPr>
          <w:noProof/>
        </w:rPr>
        <w:tab/>
        <w:t>Members of NRAS consortiums—partnerships and trustees</w:t>
      </w:r>
      <w:r w:rsidRPr="00A970D8">
        <w:rPr>
          <w:noProof/>
        </w:rPr>
        <w:tab/>
      </w:r>
      <w:r w:rsidRPr="00A970D8">
        <w:rPr>
          <w:noProof/>
        </w:rPr>
        <w:fldChar w:fldCharType="begin"/>
      </w:r>
      <w:r w:rsidRPr="00A970D8">
        <w:rPr>
          <w:noProof/>
        </w:rPr>
        <w:instrText xml:space="preserve"> PAGEREF _Toc201755939 \h </w:instrText>
      </w:r>
      <w:r w:rsidRPr="00A970D8">
        <w:rPr>
          <w:noProof/>
        </w:rPr>
      </w:r>
      <w:r w:rsidRPr="00A970D8">
        <w:rPr>
          <w:noProof/>
        </w:rPr>
        <w:fldChar w:fldCharType="separate"/>
      </w:r>
      <w:r w:rsidRPr="00A970D8">
        <w:rPr>
          <w:noProof/>
        </w:rPr>
        <w:t>317</w:t>
      </w:r>
      <w:r w:rsidRPr="00A970D8">
        <w:rPr>
          <w:noProof/>
        </w:rPr>
        <w:fldChar w:fldCharType="end"/>
      </w:r>
    </w:p>
    <w:p w14:paraId="428321B4" w14:textId="76B366A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NRAS certificates issued to partnerships and trustees</w:t>
      </w:r>
      <w:r w:rsidRPr="00A970D8">
        <w:rPr>
          <w:b w:val="0"/>
          <w:noProof/>
          <w:sz w:val="18"/>
        </w:rPr>
        <w:tab/>
      </w:r>
      <w:r w:rsidRPr="00A970D8">
        <w:rPr>
          <w:b w:val="0"/>
          <w:noProof/>
          <w:sz w:val="18"/>
        </w:rPr>
        <w:fldChar w:fldCharType="begin"/>
      </w:r>
      <w:r w:rsidRPr="00A970D8">
        <w:rPr>
          <w:b w:val="0"/>
          <w:noProof/>
          <w:sz w:val="18"/>
        </w:rPr>
        <w:instrText xml:space="preserve"> PAGEREF _Toc201755940 \h </w:instrText>
      </w:r>
      <w:r w:rsidRPr="00A970D8">
        <w:rPr>
          <w:b w:val="0"/>
          <w:noProof/>
          <w:sz w:val="18"/>
        </w:rPr>
      </w:r>
      <w:r w:rsidRPr="00A970D8">
        <w:rPr>
          <w:b w:val="0"/>
          <w:noProof/>
          <w:sz w:val="18"/>
        </w:rPr>
        <w:fldChar w:fldCharType="separate"/>
      </w:r>
      <w:r w:rsidRPr="00A970D8">
        <w:rPr>
          <w:b w:val="0"/>
          <w:noProof/>
          <w:sz w:val="18"/>
        </w:rPr>
        <w:t>318</w:t>
      </w:r>
      <w:r w:rsidRPr="00A970D8">
        <w:rPr>
          <w:b w:val="0"/>
          <w:noProof/>
          <w:sz w:val="18"/>
        </w:rPr>
        <w:fldChar w:fldCharType="end"/>
      </w:r>
    </w:p>
    <w:p w14:paraId="3BB0D3C0" w14:textId="446F24D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15</w:t>
      </w:r>
      <w:r>
        <w:rPr>
          <w:noProof/>
        </w:rPr>
        <w:tab/>
        <w:t>Entities to whom NRAS rent flows indirectly</w:t>
      </w:r>
      <w:r w:rsidRPr="00A970D8">
        <w:rPr>
          <w:noProof/>
        </w:rPr>
        <w:tab/>
      </w:r>
      <w:r w:rsidRPr="00A970D8">
        <w:rPr>
          <w:noProof/>
        </w:rPr>
        <w:fldChar w:fldCharType="begin"/>
      </w:r>
      <w:r w:rsidRPr="00A970D8">
        <w:rPr>
          <w:noProof/>
        </w:rPr>
        <w:instrText xml:space="preserve"> PAGEREF _Toc201755941 \h </w:instrText>
      </w:r>
      <w:r w:rsidRPr="00A970D8">
        <w:rPr>
          <w:noProof/>
        </w:rPr>
      </w:r>
      <w:r w:rsidRPr="00A970D8">
        <w:rPr>
          <w:noProof/>
        </w:rPr>
        <w:fldChar w:fldCharType="separate"/>
      </w:r>
      <w:r w:rsidRPr="00A970D8">
        <w:rPr>
          <w:noProof/>
        </w:rPr>
        <w:t>318</w:t>
      </w:r>
      <w:r w:rsidRPr="00A970D8">
        <w:rPr>
          <w:noProof/>
        </w:rPr>
        <w:fldChar w:fldCharType="end"/>
      </w:r>
    </w:p>
    <w:p w14:paraId="09B85308" w14:textId="4AC0623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380</w:t>
      </w:r>
      <w:r>
        <w:rPr>
          <w:noProof/>
        </w:rPr>
        <w:noBreakHyphen/>
        <w:t>16</w:t>
      </w:r>
      <w:r>
        <w:rPr>
          <w:noProof/>
        </w:rPr>
        <w:tab/>
        <w:t>Elections by NRAS approved participants that are partnerships or trustees</w:t>
      </w:r>
      <w:r w:rsidRPr="00A970D8">
        <w:rPr>
          <w:noProof/>
        </w:rPr>
        <w:tab/>
      </w:r>
      <w:r w:rsidRPr="00A970D8">
        <w:rPr>
          <w:noProof/>
        </w:rPr>
        <w:fldChar w:fldCharType="begin"/>
      </w:r>
      <w:r w:rsidRPr="00A970D8">
        <w:rPr>
          <w:noProof/>
        </w:rPr>
        <w:instrText xml:space="preserve"> PAGEREF _Toc201755942 \h </w:instrText>
      </w:r>
      <w:r w:rsidRPr="00A970D8">
        <w:rPr>
          <w:noProof/>
        </w:rPr>
      </w:r>
      <w:r w:rsidRPr="00A970D8">
        <w:rPr>
          <w:noProof/>
        </w:rPr>
        <w:fldChar w:fldCharType="separate"/>
      </w:r>
      <w:r w:rsidRPr="00A970D8">
        <w:rPr>
          <w:noProof/>
        </w:rPr>
        <w:t>319</w:t>
      </w:r>
      <w:r w:rsidRPr="00A970D8">
        <w:rPr>
          <w:noProof/>
        </w:rPr>
        <w:fldChar w:fldCharType="end"/>
      </w:r>
    </w:p>
    <w:p w14:paraId="7F560B0E" w14:textId="5C587BB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17</w:t>
      </w:r>
      <w:r>
        <w:rPr>
          <w:noProof/>
        </w:rPr>
        <w:tab/>
        <w:t>Elections by NRAS approved participants that are partnerships or trustees—tax offsets</w:t>
      </w:r>
      <w:r w:rsidRPr="00A970D8">
        <w:rPr>
          <w:noProof/>
        </w:rPr>
        <w:tab/>
      </w:r>
      <w:r w:rsidRPr="00A970D8">
        <w:rPr>
          <w:noProof/>
        </w:rPr>
        <w:fldChar w:fldCharType="begin"/>
      </w:r>
      <w:r w:rsidRPr="00A970D8">
        <w:rPr>
          <w:noProof/>
        </w:rPr>
        <w:instrText xml:space="preserve"> PAGEREF _Toc201755943 \h </w:instrText>
      </w:r>
      <w:r w:rsidRPr="00A970D8">
        <w:rPr>
          <w:noProof/>
        </w:rPr>
      </w:r>
      <w:r w:rsidRPr="00A970D8">
        <w:rPr>
          <w:noProof/>
        </w:rPr>
        <w:fldChar w:fldCharType="separate"/>
      </w:r>
      <w:r w:rsidRPr="00A970D8">
        <w:rPr>
          <w:noProof/>
        </w:rPr>
        <w:t>320</w:t>
      </w:r>
      <w:r w:rsidRPr="00A970D8">
        <w:rPr>
          <w:noProof/>
        </w:rPr>
        <w:fldChar w:fldCharType="end"/>
      </w:r>
    </w:p>
    <w:p w14:paraId="22F31E49" w14:textId="16FFA2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18</w:t>
      </w:r>
      <w:r>
        <w:rPr>
          <w:noProof/>
        </w:rPr>
        <w:tab/>
        <w:t>Elections by NRAS approved participants that are partnerships or trustees—special rule for partnerships and trustees</w:t>
      </w:r>
      <w:r w:rsidRPr="00A970D8">
        <w:rPr>
          <w:noProof/>
        </w:rPr>
        <w:tab/>
      </w:r>
      <w:r w:rsidRPr="00A970D8">
        <w:rPr>
          <w:noProof/>
        </w:rPr>
        <w:fldChar w:fldCharType="begin"/>
      </w:r>
      <w:r w:rsidRPr="00A970D8">
        <w:rPr>
          <w:noProof/>
        </w:rPr>
        <w:instrText xml:space="preserve"> PAGEREF _Toc201755944 \h </w:instrText>
      </w:r>
      <w:r w:rsidRPr="00A970D8">
        <w:rPr>
          <w:noProof/>
        </w:rPr>
      </w:r>
      <w:r w:rsidRPr="00A970D8">
        <w:rPr>
          <w:noProof/>
        </w:rPr>
        <w:fldChar w:fldCharType="separate"/>
      </w:r>
      <w:r w:rsidRPr="00A970D8">
        <w:rPr>
          <w:noProof/>
        </w:rPr>
        <w:t>322</w:t>
      </w:r>
      <w:r w:rsidRPr="00A970D8">
        <w:rPr>
          <w:noProof/>
        </w:rPr>
        <w:fldChar w:fldCharType="end"/>
      </w:r>
    </w:p>
    <w:p w14:paraId="63DD9648" w14:textId="299DD59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20</w:t>
      </w:r>
      <w:r>
        <w:rPr>
          <w:noProof/>
        </w:rPr>
        <w:tab/>
        <w:t>Trustee of a trust that does not have net income for an income year</w:t>
      </w:r>
      <w:r w:rsidRPr="00A970D8">
        <w:rPr>
          <w:noProof/>
        </w:rPr>
        <w:tab/>
      </w:r>
      <w:r w:rsidRPr="00A970D8">
        <w:rPr>
          <w:noProof/>
        </w:rPr>
        <w:fldChar w:fldCharType="begin"/>
      </w:r>
      <w:r w:rsidRPr="00A970D8">
        <w:rPr>
          <w:noProof/>
        </w:rPr>
        <w:instrText xml:space="preserve"> PAGEREF _Toc201755945 \h </w:instrText>
      </w:r>
      <w:r w:rsidRPr="00A970D8">
        <w:rPr>
          <w:noProof/>
        </w:rPr>
      </w:r>
      <w:r w:rsidRPr="00A970D8">
        <w:rPr>
          <w:noProof/>
        </w:rPr>
        <w:fldChar w:fldCharType="separate"/>
      </w:r>
      <w:r w:rsidRPr="00A970D8">
        <w:rPr>
          <w:noProof/>
        </w:rPr>
        <w:t>323</w:t>
      </w:r>
      <w:r w:rsidRPr="00A970D8">
        <w:rPr>
          <w:noProof/>
        </w:rPr>
        <w:fldChar w:fldCharType="end"/>
      </w:r>
    </w:p>
    <w:p w14:paraId="46DB3819" w14:textId="7BB0019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25</w:t>
      </w:r>
      <w:r>
        <w:rPr>
          <w:noProof/>
        </w:rPr>
        <w:tab/>
        <w:t>When NRAS rent flows indirectly to or through an entity</w:t>
      </w:r>
      <w:r w:rsidRPr="00A970D8">
        <w:rPr>
          <w:noProof/>
        </w:rPr>
        <w:tab/>
      </w:r>
      <w:r w:rsidRPr="00A970D8">
        <w:rPr>
          <w:noProof/>
        </w:rPr>
        <w:fldChar w:fldCharType="begin"/>
      </w:r>
      <w:r w:rsidRPr="00A970D8">
        <w:rPr>
          <w:noProof/>
        </w:rPr>
        <w:instrText xml:space="preserve"> PAGEREF _Toc201755946 \h </w:instrText>
      </w:r>
      <w:r w:rsidRPr="00A970D8">
        <w:rPr>
          <w:noProof/>
        </w:rPr>
      </w:r>
      <w:r w:rsidRPr="00A970D8">
        <w:rPr>
          <w:noProof/>
        </w:rPr>
        <w:fldChar w:fldCharType="separate"/>
      </w:r>
      <w:r w:rsidRPr="00A970D8">
        <w:rPr>
          <w:noProof/>
        </w:rPr>
        <w:t>324</w:t>
      </w:r>
      <w:r w:rsidRPr="00A970D8">
        <w:rPr>
          <w:noProof/>
        </w:rPr>
        <w:fldChar w:fldCharType="end"/>
      </w:r>
    </w:p>
    <w:p w14:paraId="6303FF28" w14:textId="152C429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30</w:t>
      </w:r>
      <w:r>
        <w:rPr>
          <w:noProof/>
        </w:rPr>
        <w:tab/>
        <w:t>Share of NRAS rent</w:t>
      </w:r>
      <w:r w:rsidRPr="00A970D8">
        <w:rPr>
          <w:noProof/>
        </w:rPr>
        <w:tab/>
      </w:r>
      <w:r w:rsidRPr="00A970D8">
        <w:rPr>
          <w:noProof/>
        </w:rPr>
        <w:fldChar w:fldCharType="begin"/>
      </w:r>
      <w:r w:rsidRPr="00A970D8">
        <w:rPr>
          <w:noProof/>
        </w:rPr>
        <w:instrText xml:space="preserve"> PAGEREF _Toc201755947 \h </w:instrText>
      </w:r>
      <w:r w:rsidRPr="00A970D8">
        <w:rPr>
          <w:noProof/>
        </w:rPr>
      </w:r>
      <w:r w:rsidRPr="00A970D8">
        <w:rPr>
          <w:noProof/>
        </w:rPr>
        <w:fldChar w:fldCharType="separate"/>
      </w:r>
      <w:r w:rsidRPr="00A970D8">
        <w:rPr>
          <w:noProof/>
        </w:rPr>
        <w:t>326</w:t>
      </w:r>
      <w:r w:rsidRPr="00A970D8">
        <w:rPr>
          <w:noProof/>
        </w:rPr>
        <w:fldChar w:fldCharType="end"/>
      </w:r>
    </w:p>
    <w:p w14:paraId="2B6086D6" w14:textId="5DAEBA3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Miscellaneous</w:t>
      </w:r>
      <w:r w:rsidRPr="00A970D8">
        <w:rPr>
          <w:b w:val="0"/>
          <w:noProof/>
          <w:sz w:val="18"/>
        </w:rPr>
        <w:tab/>
      </w:r>
      <w:r w:rsidR="003B3B69">
        <w:rPr>
          <w:b w:val="0"/>
          <w:noProof/>
          <w:sz w:val="18"/>
        </w:rPr>
        <w:tab/>
      </w:r>
      <w:r w:rsidRPr="00A970D8">
        <w:rPr>
          <w:b w:val="0"/>
          <w:noProof/>
          <w:sz w:val="18"/>
        </w:rPr>
        <w:fldChar w:fldCharType="begin"/>
      </w:r>
      <w:r w:rsidRPr="00A970D8">
        <w:rPr>
          <w:b w:val="0"/>
          <w:noProof/>
          <w:sz w:val="18"/>
        </w:rPr>
        <w:instrText xml:space="preserve"> PAGEREF _Toc201755948 \h </w:instrText>
      </w:r>
      <w:r w:rsidRPr="00A970D8">
        <w:rPr>
          <w:b w:val="0"/>
          <w:noProof/>
          <w:sz w:val="18"/>
        </w:rPr>
      </w:r>
      <w:r w:rsidRPr="00A970D8">
        <w:rPr>
          <w:b w:val="0"/>
          <w:noProof/>
          <w:sz w:val="18"/>
        </w:rPr>
        <w:fldChar w:fldCharType="separate"/>
      </w:r>
      <w:r w:rsidRPr="00A970D8">
        <w:rPr>
          <w:b w:val="0"/>
          <w:noProof/>
          <w:sz w:val="18"/>
        </w:rPr>
        <w:t>329</w:t>
      </w:r>
      <w:r w:rsidRPr="00A970D8">
        <w:rPr>
          <w:b w:val="0"/>
          <w:noProof/>
          <w:sz w:val="18"/>
        </w:rPr>
        <w:fldChar w:fldCharType="end"/>
      </w:r>
    </w:p>
    <w:p w14:paraId="31218966" w14:textId="6D63386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32</w:t>
      </w:r>
      <w:r>
        <w:rPr>
          <w:noProof/>
        </w:rPr>
        <w:tab/>
        <w:t>Amended certificates</w:t>
      </w:r>
      <w:r w:rsidRPr="00A970D8">
        <w:rPr>
          <w:noProof/>
        </w:rPr>
        <w:tab/>
      </w:r>
      <w:r w:rsidRPr="00A970D8">
        <w:rPr>
          <w:noProof/>
        </w:rPr>
        <w:fldChar w:fldCharType="begin"/>
      </w:r>
      <w:r w:rsidRPr="00A970D8">
        <w:rPr>
          <w:noProof/>
        </w:rPr>
        <w:instrText xml:space="preserve"> PAGEREF _Toc201755949 \h </w:instrText>
      </w:r>
      <w:r w:rsidRPr="00A970D8">
        <w:rPr>
          <w:noProof/>
        </w:rPr>
      </w:r>
      <w:r w:rsidRPr="00A970D8">
        <w:rPr>
          <w:noProof/>
        </w:rPr>
        <w:fldChar w:fldCharType="separate"/>
      </w:r>
      <w:r w:rsidRPr="00A970D8">
        <w:rPr>
          <w:noProof/>
        </w:rPr>
        <w:t>329</w:t>
      </w:r>
      <w:r w:rsidRPr="00A970D8">
        <w:rPr>
          <w:noProof/>
        </w:rPr>
        <w:fldChar w:fldCharType="end"/>
      </w:r>
    </w:p>
    <w:p w14:paraId="6EA0D6BC" w14:textId="2887EC8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380</w:t>
      </w:r>
      <w:r>
        <w:rPr>
          <w:noProof/>
        </w:rPr>
        <w:noBreakHyphen/>
        <w:t>B—Payments made in relation to the National Rental Affordability Scheme etc.</w:t>
      </w:r>
      <w:r w:rsidRPr="00A970D8">
        <w:rPr>
          <w:b w:val="0"/>
          <w:noProof/>
          <w:sz w:val="18"/>
        </w:rPr>
        <w:tab/>
      </w:r>
      <w:r w:rsidRPr="00A970D8">
        <w:rPr>
          <w:b w:val="0"/>
          <w:noProof/>
          <w:sz w:val="18"/>
        </w:rPr>
        <w:fldChar w:fldCharType="begin"/>
      </w:r>
      <w:r w:rsidRPr="00A970D8">
        <w:rPr>
          <w:b w:val="0"/>
          <w:noProof/>
          <w:sz w:val="18"/>
        </w:rPr>
        <w:instrText xml:space="preserve"> PAGEREF _Toc201755950 \h </w:instrText>
      </w:r>
      <w:r w:rsidRPr="00A970D8">
        <w:rPr>
          <w:b w:val="0"/>
          <w:noProof/>
          <w:sz w:val="18"/>
        </w:rPr>
      </w:r>
      <w:r w:rsidRPr="00A970D8">
        <w:rPr>
          <w:b w:val="0"/>
          <w:noProof/>
          <w:sz w:val="18"/>
        </w:rPr>
        <w:fldChar w:fldCharType="separate"/>
      </w:r>
      <w:r w:rsidRPr="00A970D8">
        <w:rPr>
          <w:b w:val="0"/>
          <w:noProof/>
          <w:sz w:val="18"/>
        </w:rPr>
        <w:t>330</w:t>
      </w:r>
      <w:r w:rsidRPr="00A970D8">
        <w:rPr>
          <w:b w:val="0"/>
          <w:noProof/>
          <w:sz w:val="18"/>
        </w:rPr>
        <w:fldChar w:fldCharType="end"/>
      </w:r>
    </w:p>
    <w:p w14:paraId="2B5ACB7B" w14:textId="04B0F13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380</w:t>
      </w:r>
      <w:r>
        <w:rPr>
          <w:noProof/>
        </w:rPr>
        <w:noBreakHyphen/>
        <w:t>35</w:t>
      </w:r>
      <w:r>
        <w:rPr>
          <w:noProof/>
        </w:rPr>
        <w:tab/>
        <w:t>Payments made and non</w:t>
      </w:r>
      <w:r>
        <w:rPr>
          <w:noProof/>
        </w:rPr>
        <w:noBreakHyphen/>
        <w:t>cash benefits provided in relation to the National Rental Affordability Scheme</w:t>
      </w:r>
      <w:r w:rsidRPr="00A970D8">
        <w:rPr>
          <w:noProof/>
        </w:rPr>
        <w:tab/>
      </w:r>
      <w:r w:rsidRPr="00A970D8">
        <w:rPr>
          <w:noProof/>
        </w:rPr>
        <w:fldChar w:fldCharType="begin"/>
      </w:r>
      <w:r w:rsidRPr="00A970D8">
        <w:rPr>
          <w:noProof/>
        </w:rPr>
        <w:instrText xml:space="preserve"> PAGEREF _Toc201755951 \h </w:instrText>
      </w:r>
      <w:r w:rsidRPr="00A970D8">
        <w:rPr>
          <w:noProof/>
        </w:rPr>
      </w:r>
      <w:r w:rsidRPr="00A970D8">
        <w:rPr>
          <w:noProof/>
        </w:rPr>
        <w:fldChar w:fldCharType="separate"/>
      </w:r>
      <w:r w:rsidRPr="00A970D8">
        <w:rPr>
          <w:noProof/>
        </w:rPr>
        <w:t>330</w:t>
      </w:r>
      <w:r w:rsidRPr="00A970D8">
        <w:rPr>
          <w:noProof/>
        </w:rPr>
        <w:fldChar w:fldCharType="end"/>
      </w:r>
    </w:p>
    <w:p w14:paraId="553CF7C9" w14:textId="571A2DC9"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385—Primary production</w:t>
      </w:r>
      <w:r w:rsidRPr="00A970D8">
        <w:rPr>
          <w:b w:val="0"/>
          <w:noProof/>
          <w:sz w:val="18"/>
        </w:rPr>
        <w:tab/>
      </w:r>
      <w:r w:rsidRPr="00A970D8">
        <w:rPr>
          <w:b w:val="0"/>
          <w:noProof/>
          <w:sz w:val="18"/>
        </w:rPr>
        <w:fldChar w:fldCharType="begin"/>
      </w:r>
      <w:r w:rsidRPr="00A970D8">
        <w:rPr>
          <w:b w:val="0"/>
          <w:noProof/>
          <w:sz w:val="18"/>
        </w:rPr>
        <w:instrText xml:space="preserve"> PAGEREF _Toc201755952 \h </w:instrText>
      </w:r>
      <w:r w:rsidRPr="00A970D8">
        <w:rPr>
          <w:b w:val="0"/>
          <w:noProof/>
          <w:sz w:val="18"/>
        </w:rPr>
      </w:r>
      <w:r w:rsidRPr="00A970D8">
        <w:rPr>
          <w:b w:val="0"/>
          <w:noProof/>
          <w:sz w:val="18"/>
        </w:rPr>
        <w:fldChar w:fldCharType="separate"/>
      </w:r>
      <w:r w:rsidRPr="00A970D8">
        <w:rPr>
          <w:b w:val="0"/>
          <w:noProof/>
          <w:sz w:val="18"/>
        </w:rPr>
        <w:t>331</w:t>
      </w:r>
      <w:r w:rsidRPr="00A970D8">
        <w:rPr>
          <w:b w:val="0"/>
          <w:noProof/>
          <w:sz w:val="18"/>
        </w:rPr>
        <w:fldChar w:fldCharType="end"/>
      </w:r>
    </w:p>
    <w:p w14:paraId="1EFACC83" w14:textId="1A70B90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385</w:t>
      </w:r>
      <w:r>
        <w:rPr>
          <w:noProof/>
        </w:rPr>
        <w:tab/>
      </w:r>
      <w:r w:rsidRPr="00A970D8">
        <w:rPr>
          <w:b w:val="0"/>
          <w:noProof/>
          <w:sz w:val="18"/>
        </w:rPr>
        <w:fldChar w:fldCharType="begin"/>
      </w:r>
      <w:r w:rsidRPr="00A970D8">
        <w:rPr>
          <w:b w:val="0"/>
          <w:noProof/>
          <w:sz w:val="18"/>
        </w:rPr>
        <w:instrText xml:space="preserve"> PAGEREF _Toc201755953 \h </w:instrText>
      </w:r>
      <w:r w:rsidRPr="00A970D8">
        <w:rPr>
          <w:b w:val="0"/>
          <w:noProof/>
          <w:sz w:val="18"/>
        </w:rPr>
      </w:r>
      <w:r w:rsidRPr="00A970D8">
        <w:rPr>
          <w:b w:val="0"/>
          <w:noProof/>
          <w:sz w:val="18"/>
        </w:rPr>
        <w:fldChar w:fldCharType="separate"/>
      </w:r>
      <w:r w:rsidRPr="00A970D8">
        <w:rPr>
          <w:b w:val="0"/>
          <w:noProof/>
          <w:sz w:val="18"/>
        </w:rPr>
        <w:t>331</w:t>
      </w:r>
      <w:r w:rsidRPr="00A970D8">
        <w:rPr>
          <w:b w:val="0"/>
          <w:noProof/>
          <w:sz w:val="18"/>
        </w:rPr>
        <w:fldChar w:fldCharType="end"/>
      </w:r>
    </w:p>
    <w:p w14:paraId="1684860C" w14:textId="3E45FD4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_Toc201755954 \h </w:instrText>
      </w:r>
      <w:r w:rsidRPr="00A970D8">
        <w:rPr>
          <w:noProof/>
        </w:rPr>
      </w:r>
      <w:r w:rsidRPr="00A970D8">
        <w:rPr>
          <w:noProof/>
        </w:rPr>
        <w:fldChar w:fldCharType="separate"/>
      </w:r>
      <w:r w:rsidRPr="00A970D8">
        <w:rPr>
          <w:noProof/>
        </w:rPr>
        <w:t>331</w:t>
      </w:r>
      <w:r w:rsidRPr="00A970D8">
        <w:rPr>
          <w:noProof/>
        </w:rPr>
        <w:fldChar w:fldCharType="end"/>
      </w:r>
    </w:p>
    <w:p w14:paraId="751746A2" w14:textId="49503D7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5</w:t>
      </w:r>
      <w:r>
        <w:rPr>
          <w:noProof/>
        </w:rPr>
        <w:tab/>
        <w:t>Where to find some other rules relevant to primary producers</w:t>
      </w:r>
      <w:r w:rsidRPr="00A970D8">
        <w:rPr>
          <w:noProof/>
        </w:rPr>
        <w:tab/>
      </w:r>
      <w:r w:rsidRPr="00A970D8">
        <w:rPr>
          <w:noProof/>
        </w:rPr>
        <w:fldChar w:fldCharType="begin"/>
      </w:r>
      <w:r w:rsidRPr="00A970D8">
        <w:rPr>
          <w:noProof/>
        </w:rPr>
        <w:instrText xml:space="preserve"> PAGEREF _Toc201755955 \h </w:instrText>
      </w:r>
      <w:r w:rsidRPr="00A970D8">
        <w:rPr>
          <w:noProof/>
        </w:rPr>
      </w:r>
      <w:r w:rsidRPr="00A970D8">
        <w:rPr>
          <w:noProof/>
        </w:rPr>
        <w:fldChar w:fldCharType="separate"/>
      </w:r>
      <w:r w:rsidRPr="00A970D8">
        <w:rPr>
          <w:noProof/>
        </w:rPr>
        <w:t>331</w:t>
      </w:r>
      <w:r w:rsidRPr="00A970D8">
        <w:rPr>
          <w:noProof/>
        </w:rPr>
        <w:fldChar w:fldCharType="end"/>
      </w:r>
    </w:p>
    <w:p w14:paraId="18FDB19C" w14:textId="40A1AAD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385</w:t>
      </w:r>
      <w:r>
        <w:rPr>
          <w:noProof/>
        </w:rPr>
        <w:noBreakHyphen/>
        <w:t>E—Primary producer can elect to spread or defer tax on profit from forced disposal or death of live stock</w:t>
      </w:r>
      <w:r w:rsidRPr="00A970D8">
        <w:rPr>
          <w:b w:val="0"/>
          <w:noProof/>
          <w:sz w:val="18"/>
        </w:rPr>
        <w:tab/>
      </w:r>
      <w:r w:rsidRPr="00A970D8">
        <w:rPr>
          <w:b w:val="0"/>
          <w:noProof/>
          <w:sz w:val="18"/>
        </w:rPr>
        <w:fldChar w:fldCharType="begin"/>
      </w:r>
      <w:r w:rsidRPr="00A970D8">
        <w:rPr>
          <w:b w:val="0"/>
          <w:noProof/>
          <w:sz w:val="18"/>
        </w:rPr>
        <w:instrText xml:space="preserve"> PAGEREF _Toc201755956 \h </w:instrText>
      </w:r>
      <w:r w:rsidRPr="00A970D8">
        <w:rPr>
          <w:b w:val="0"/>
          <w:noProof/>
          <w:sz w:val="18"/>
        </w:rPr>
      </w:r>
      <w:r w:rsidRPr="00A970D8">
        <w:rPr>
          <w:b w:val="0"/>
          <w:noProof/>
          <w:sz w:val="18"/>
        </w:rPr>
        <w:fldChar w:fldCharType="separate"/>
      </w:r>
      <w:r w:rsidRPr="00A970D8">
        <w:rPr>
          <w:b w:val="0"/>
          <w:noProof/>
          <w:sz w:val="18"/>
        </w:rPr>
        <w:t>332</w:t>
      </w:r>
      <w:r w:rsidRPr="00A970D8">
        <w:rPr>
          <w:b w:val="0"/>
          <w:noProof/>
          <w:sz w:val="18"/>
        </w:rPr>
        <w:fldChar w:fldCharType="end"/>
      </w:r>
    </w:p>
    <w:p w14:paraId="579371C8" w14:textId="115E3C9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385</w:t>
      </w:r>
      <w:r>
        <w:rPr>
          <w:noProof/>
        </w:rPr>
        <w:noBreakHyphen/>
        <w:t>E</w:t>
      </w:r>
      <w:r w:rsidRPr="00A970D8">
        <w:rPr>
          <w:b w:val="0"/>
          <w:noProof/>
          <w:sz w:val="18"/>
        </w:rPr>
        <w:tab/>
      </w:r>
      <w:r w:rsidRPr="00A970D8">
        <w:rPr>
          <w:b w:val="0"/>
          <w:noProof/>
          <w:sz w:val="18"/>
        </w:rPr>
        <w:fldChar w:fldCharType="begin"/>
      </w:r>
      <w:r w:rsidRPr="00A970D8">
        <w:rPr>
          <w:b w:val="0"/>
          <w:noProof/>
          <w:sz w:val="18"/>
        </w:rPr>
        <w:instrText xml:space="preserve"> PAGEREF _Toc201755957 \h </w:instrText>
      </w:r>
      <w:r w:rsidRPr="00A970D8">
        <w:rPr>
          <w:b w:val="0"/>
          <w:noProof/>
          <w:sz w:val="18"/>
        </w:rPr>
      </w:r>
      <w:r w:rsidRPr="00A970D8">
        <w:rPr>
          <w:b w:val="0"/>
          <w:noProof/>
          <w:sz w:val="18"/>
        </w:rPr>
        <w:fldChar w:fldCharType="separate"/>
      </w:r>
      <w:r w:rsidRPr="00A970D8">
        <w:rPr>
          <w:b w:val="0"/>
          <w:noProof/>
          <w:sz w:val="18"/>
        </w:rPr>
        <w:t>332</w:t>
      </w:r>
      <w:r w:rsidRPr="00A970D8">
        <w:rPr>
          <w:b w:val="0"/>
          <w:noProof/>
          <w:sz w:val="18"/>
        </w:rPr>
        <w:fldChar w:fldCharType="end"/>
      </w:r>
    </w:p>
    <w:p w14:paraId="4E80E3C4" w14:textId="43AACF5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90</w:t>
      </w:r>
      <w:r>
        <w:rPr>
          <w:noProof/>
        </w:rPr>
        <w:tab/>
        <w:t>What this Subdivision is about</w:t>
      </w:r>
      <w:r w:rsidRPr="00A970D8">
        <w:rPr>
          <w:noProof/>
        </w:rPr>
        <w:tab/>
      </w:r>
      <w:r w:rsidRPr="00A970D8">
        <w:rPr>
          <w:noProof/>
        </w:rPr>
        <w:fldChar w:fldCharType="begin"/>
      </w:r>
      <w:r w:rsidRPr="00A970D8">
        <w:rPr>
          <w:noProof/>
        </w:rPr>
        <w:instrText xml:space="preserve"> PAGEREF _Toc201755958 \h </w:instrText>
      </w:r>
      <w:r w:rsidRPr="00A970D8">
        <w:rPr>
          <w:noProof/>
        </w:rPr>
      </w:r>
      <w:r w:rsidRPr="00A970D8">
        <w:rPr>
          <w:noProof/>
        </w:rPr>
        <w:fldChar w:fldCharType="separate"/>
      </w:r>
      <w:r w:rsidRPr="00A970D8">
        <w:rPr>
          <w:noProof/>
        </w:rPr>
        <w:t>332</w:t>
      </w:r>
      <w:r w:rsidRPr="00A970D8">
        <w:rPr>
          <w:noProof/>
        </w:rPr>
        <w:fldChar w:fldCharType="end"/>
      </w:r>
    </w:p>
    <w:p w14:paraId="41AEB570" w14:textId="65919B1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95</w:t>
      </w:r>
      <w:r>
        <w:rPr>
          <w:noProof/>
        </w:rPr>
        <w:tab/>
        <w:t>Basic principles for elections under this Subdivision</w:t>
      </w:r>
      <w:r w:rsidRPr="00A970D8">
        <w:rPr>
          <w:noProof/>
        </w:rPr>
        <w:tab/>
      </w:r>
      <w:r w:rsidRPr="00A970D8">
        <w:rPr>
          <w:noProof/>
        </w:rPr>
        <w:fldChar w:fldCharType="begin"/>
      </w:r>
      <w:r w:rsidRPr="00A970D8">
        <w:rPr>
          <w:noProof/>
        </w:rPr>
        <w:instrText xml:space="preserve"> PAGEREF _Toc201755959 \h </w:instrText>
      </w:r>
      <w:r w:rsidRPr="00A970D8">
        <w:rPr>
          <w:noProof/>
        </w:rPr>
      </w:r>
      <w:r w:rsidRPr="00A970D8">
        <w:rPr>
          <w:noProof/>
        </w:rPr>
        <w:fldChar w:fldCharType="separate"/>
      </w:r>
      <w:r w:rsidRPr="00A970D8">
        <w:rPr>
          <w:noProof/>
        </w:rPr>
        <w:t>333</w:t>
      </w:r>
      <w:r w:rsidRPr="00A970D8">
        <w:rPr>
          <w:noProof/>
        </w:rPr>
        <w:fldChar w:fldCharType="end"/>
      </w:r>
    </w:p>
    <w:p w14:paraId="66735E5B" w14:textId="545A95B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_Toc201755960 \h </w:instrText>
      </w:r>
      <w:r w:rsidRPr="00A970D8">
        <w:rPr>
          <w:b w:val="0"/>
          <w:noProof/>
          <w:sz w:val="18"/>
        </w:rPr>
      </w:r>
      <w:r w:rsidRPr="00A970D8">
        <w:rPr>
          <w:b w:val="0"/>
          <w:noProof/>
          <w:sz w:val="18"/>
        </w:rPr>
        <w:fldChar w:fldCharType="separate"/>
      </w:r>
      <w:r w:rsidRPr="00A970D8">
        <w:rPr>
          <w:b w:val="0"/>
          <w:noProof/>
          <w:sz w:val="18"/>
        </w:rPr>
        <w:t>333</w:t>
      </w:r>
      <w:r w:rsidRPr="00A970D8">
        <w:rPr>
          <w:b w:val="0"/>
          <w:noProof/>
          <w:sz w:val="18"/>
        </w:rPr>
        <w:fldChar w:fldCharType="end"/>
      </w:r>
    </w:p>
    <w:p w14:paraId="72F7ACA3" w14:textId="6BB73C3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100</w:t>
      </w:r>
      <w:r>
        <w:rPr>
          <w:noProof/>
        </w:rPr>
        <w:tab/>
        <w:t>Cases where you can make an election</w:t>
      </w:r>
      <w:r w:rsidRPr="00A970D8">
        <w:rPr>
          <w:noProof/>
        </w:rPr>
        <w:tab/>
      </w:r>
      <w:r w:rsidRPr="00A970D8">
        <w:rPr>
          <w:noProof/>
        </w:rPr>
        <w:fldChar w:fldCharType="begin"/>
      </w:r>
      <w:r w:rsidRPr="00A970D8">
        <w:rPr>
          <w:noProof/>
        </w:rPr>
        <w:instrText xml:space="preserve"> PAGEREF _Toc201755961 \h </w:instrText>
      </w:r>
      <w:r w:rsidRPr="00A970D8">
        <w:rPr>
          <w:noProof/>
        </w:rPr>
      </w:r>
      <w:r w:rsidRPr="00A970D8">
        <w:rPr>
          <w:noProof/>
        </w:rPr>
        <w:fldChar w:fldCharType="separate"/>
      </w:r>
      <w:r w:rsidRPr="00A970D8">
        <w:rPr>
          <w:noProof/>
        </w:rPr>
        <w:t>333</w:t>
      </w:r>
      <w:r w:rsidRPr="00A970D8">
        <w:rPr>
          <w:noProof/>
        </w:rPr>
        <w:fldChar w:fldCharType="end"/>
      </w:r>
    </w:p>
    <w:p w14:paraId="22A6D26B" w14:textId="629AEA6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105</w:t>
      </w:r>
      <w:r>
        <w:rPr>
          <w:noProof/>
        </w:rPr>
        <w:tab/>
        <w:t>Election to spread tax profit over 5 years</w:t>
      </w:r>
      <w:r w:rsidRPr="00A970D8">
        <w:rPr>
          <w:noProof/>
        </w:rPr>
        <w:tab/>
      </w:r>
      <w:r w:rsidRPr="00A970D8">
        <w:rPr>
          <w:noProof/>
        </w:rPr>
        <w:fldChar w:fldCharType="begin"/>
      </w:r>
      <w:r w:rsidRPr="00A970D8">
        <w:rPr>
          <w:noProof/>
        </w:rPr>
        <w:instrText xml:space="preserve"> PAGEREF _Toc201755962 \h </w:instrText>
      </w:r>
      <w:r w:rsidRPr="00A970D8">
        <w:rPr>
          <w:noProof/>
        </w:rPr>
      </w:r>
      <w:r w:rsidRPr="00A970D8">
        <w:rPr>
          <w:noProof/>
        </w:rPr>
        <w:fldChar w:fldCharType="separate"/>
      </w:r>
      <w:r w:rsidRPr="00A970D8">
        <w:rPr>
          <w:noProof/>
        </w:rPr>
        <w:t>335</w:t>
      </w:r>
      <w:r w:rsidRPr="00A970D8">
        <w:rPr>
          <w:noProof/>
        </w:rPr>
        <w:fldChar w:fldCharType="end"/>
      </w:r>
    </w:p>
    <w:p w14:paraId="74E3073E" w14:textId="6D0026E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110</w:t>
      </w:r>
      <w:r>
        <w:rPr>
          <w:noProof/>
        </w:rPr>
        <w:tab/>
        <w:t>Alternative election to defer tax profit and reduce cost of replacement live stock</w:t>
      </w:r>
      <w:r w:rsidRPr="00A970D8">
        <w:rPr>
          <w:noProof/>
        </w:rPr>
        <w:tab/>
      </w:r>
      <w:r w:rsidRPr="00A970D8">
        <w:rPr>
          <w:noProof/>
        </w:rPr>
        <w:fldChar w:fldCharType="begin"/>
      </w:r>
      <w:r w:rsidRPr="00A970D8">
        <w:rPr>
          <w:noProof/>
        </w:rPr>
        <w:instrText xml:space="preserve"> PAGEREF _Toc201755963 \h </w:instrText>
      </w:r>
      <w:r w:rsidRPr="00A970D8">
        <w:rPr>
          <w:noProof/>
        </w:rPr>
      </w:r>
      <w:r w:rsidRPr="00A970D8">
        <w:rPr>
          <w:noProof/>
        </w:rPr>
        <w:fldChar w:fldCharType="separate"/>
      </w:r>
      <w:r w:rsidRPr="00A970D8">
        <w:rPr>
          <w:noProof/>
        </w:rPr>
        <w:t>335</w:t>
      </w:r>
      <w:r w:rsidRPr="00A970D8">
        <w:rPr>
          <w:noProof/>
        </w:rPr>
        <w:fldChar w:fldCharType="end"/>
      </w:r>
    </w:p>
    <w:p w14:paraId="4499D474" w14:textId="031B238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115</w:t>
      </w:r>
      <w:r>
        <w:rPr>
          <w:noProof/>
        </w:rPr>
        <w:tab/>
        <w:t>Your assessable income includes an amount for replacement live stock you breed</w:t>
      </w:r>
      <w:r w:rsidRPr="00A970D8">
        <w:rPr>
          <w:noProof/>
        </w:rPr>
        <w:tab/>
      </w:r>
      <w:r w:rsidRPr="00A970D8">
        <w:rPr>
          <w:noProof/>
        </w:rPr>
        <w:fldChar w:fldCharType="begin"/>
      </w:r>
      <w:r w:rsidRPr="00A970D8">
        <w:rPr>
          <w:noProof/>
        </w:rPr>
        <w:instrText xml:space="preserve"> PAGEREF _Toc201755964 \h </w:instrText>
      </w:r>
      <w:r w:rsidRPr="00A970D8">
        <w:rPr>
          <w:noProof/>
        </w:rPr>
      </w:r>
      <w:r w:rsidRPr="00A970D8">
        <w:rPr>
          <w:noProof/>
        </w:rPr>
        <w:fldChar w:fldCharType="separate"/>
      </w:r>
      <w:r w:rsidRPr="00A970D8">
        <w:rPr>
          <w:noProof/>
        </w:rPr>
        <w:t>336</w:t>
      </w:r>
      <w:r w:rsidRPr="00A970D8">
        <w:rPr>
          <w:noProof/>
        </w:rPr>
        <w:fldChar w:fldCharType="end"/>
      </w:r>
    </w:p>
    <w:p w14:paraId="5C783497" w14:textId="1D6940F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120</w:t>
      </w:r>
      <w:r>
        <w:rPr>
          <w:noProof/>
        </w:rPr>
        <w:tab/>
        <w:t>Purchase price of replacement live stock is reduced</w:t>
      </w:r>
      <w:r w:rsidRPr="00A970D8">
        <w:rPr>
          <w:noProof/>
        </w:rPr>
        <w:tab/>
      </w:r>
      <w:r w:rsidRPr="00A970D8">
        <w:rPr>
          <w:noProof/>
        </w:rPr>
        <w:fldChar w:fldCharType="begin"/>
      </w:r>
      <w:r w:rsidRPr="00A970D8">
        <w:rPr>
          <w:noProof/>
        </w:rPr>
        <w:instrText xml:space="preserve"> PAGEREF _Toc201755965 \h </w:instrText>
      </w:r>
      <w:r w:rsidRPr="00A970D8">
        <w:rPr>
          <w:noProof/>
        </w:rPr>
      </w:r>
      <w:r w:rsidRPr="00A970D8">
        <w:rPr>
          <w:noProof/>
        </w:rPr>
        <w:fldChar w:fldCharType="separate"/>
      </w:r>
      <w:r w:rsidRPr="00A970D8">
        <w:rPr>
          <w:noProof/>
        </w:rPr>
        <w:t>337</w:t>
      </w:r>
      <w:r w:rsidRPr="00A970D8">
        <w:rPr>
          <w:noProof/>
        </w:rPr>
        <w:fldChar w:fldCharType="end"/>
      </w:r>
    </w:p>
    <w:p w14:paraId="0A866584" w14:textId="5D9B036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385</w:t>
      </w:r>
      <w:r>
        <w:rPr>
          <w:noProof/>
        </w:rPr>
        <w:noBreakHyphen/>
        <w:t>125</w:t>
      </w:r>
      <w:r>
        <w:rPr>
          <w:noProof/>
        </w:rPr>
        <w:tab/>
        <w:t>Alternative election because of bovine tuberculosis has effect over 10 years not 5</w:t>
      </w:r>
      <w:r w:rsidRPr="00A970D8">
        <w:rPr>
          <w:noProof/>
        </w:rPr>
        <w:tab/>
      </w:r>
      <w:r w:rsidRPr="00A970D8">
        <w:rPr>
          <w:noProof/>
        </w:rPr>
        <w:fldChar w:fldCharType="begin"/>
      </w:r>
      <w:r w:rsidRPr="00A970D8">
        <w:rPr>
          <w:noProof/>
        </w:rPr>
        <w:instrText xml:space="preserve"> PAGEREF _Toc201755966 \h </w:instrText>
      </w:r>
      <w:r w:rsidRPr="00A970D8">
        <w:rPr>
          <w:noProof/>
        </w:rPr>
      </w:r>
      <w:r w:rsidRPr="00A970D8">
        <w:rPr>
          <w:noProof/>
        </w:rPr>
        <w:fldChar w:fldCharType="separate"/>
      </w:r>
      <w:r w:rsidRPr="00A970D8">
        <w:rPr>
          <w:noProof/>
        </w:rPr>
        <w:t>338</w:t>
      </w:r>
      <w:r w:rsidRPr="00A970D8">
        <w:rPr>
          <w:noProof/>
        </w:rPr>
        <w:fldChar w:fldCharType="end"/>
      </w:r>
    </w:p>
    <w:p w14:paraId="60F13891" w14:textId="21D3A5C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385</w:t>
      </w:r>
      <w:r>
        <w:rPr>
          <w:noProof/>
        </w:rPr>
        <w:noBreakHyphen/>
        <w:t>F—Insurance for loss of live stock or trees</w:t>
      </w:r>
      <w:r w:rsidRPr="00A970D8">
        <w:rPr>
          <w:b w:val="0"/>
          <w:noProof/>
          <w:sz w:val="18"/>
        </w:rPr>
        <w:tab/>
      </w:r>
      <w:r w:rsidRPr="00A970D8">
        <w:rPr>
          <w:b w:val="0"/>
          <w:noProof/>
          <w:sz w:val="18"/>
        </w:rPr>
        <w:fldChar w:fldCharType="begin"/>
      </w:r>
      <w:r w:rsidRPr="00A970D8">
        <w:rPr>
          <w:b w:val="0"/>
          <w:noProof/>
          <w:sz w:val="18"/>
        </w:rPr>
        <w:instrText xml:space="preserve"> PAGEREF _Toc201755967 \h </w:instrText>
      </w:r>
      <w:r w:rsidRPr="00A970D8">
        <w:rPr>
          <w:b w:val="0"/>
          <w:noProof/>
          <w:sz w:val="18"/>
        </w:rPr>
      </w:r>
      <w:r w:rsidRPr="00A970D8">
        <w:rPr>
          <w:b w:val="0"/>
          <w:noProof/>
          <w:sz w:val="18"/>
        </w:rPr>
        <w:fldChar w:fldCharType="separate"/>
      </w:r>
      <w:r w:rsidRPr="00A970D8">
        <w:rPr>
          <w:b w:val="0"/>
          <w:noProof/>
          <w:sz w:val="18"/>
        </w:rPr>
        <w:t>338</w:t>
      </w:r>
      <w:r w:rsidRPr="00A970D8">
        <w:rPr>
          <w:b w:val="0"/>
          <w:noProof/>
          <w:sz w:val="18"/>
        </w:rPr>
        <w:fldChar w:fldCharType="end"/>
      </w:r>
    </w:p>
    <w:p w14:paraId="2113F4AF" w14:textId="4200266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130</w:t>
      </w:r>
      <w:r>
        <w:rPr>
          <w:noProof/>
        </w:rPr>
        <w:tab/>
        <w:t>Insurance for loss of live stock or trees</w:t>
      </w:r>
      <w:r w:rsidRPr="00A970D8">
        <w:rPr>
          <w:noProof/>
        </w:rPr>
        <w:tab/>
      </w:r>
      <w:r w:rsidRPr="00A970D8">
        <w:rPr>
          <w:noProof/>
        </w:rPr>
        <w:fldChar w:fldCharType="begin"/>
      </w:r>
      <w:r w:rsidRPr="00A970D8">
        <w:rPr>
          <w:noProof/>
        </w:rPr>
        <w:instrText xml:space="preserve"> PAGEREF _Toc201755968 \h </w:instrText>
      </w:r>
      <w:r w:rsidRPr="00A970D8">
        <w:rPr>
          <w:noProof/>
        </w:rPr>
      </w:r>
      <w:r w:rsidRPr="00A970D8">
        <w:rPr>
          <w:noProof/>
        </w:rPr>
        <w:fldChar w:fldCharType="separate"/>
      </w:r>
      <w:r w:rsidRPr="00A970D8">
        <w:rPr>
          <w:noProof/>
        </w:rPr>
        <w:t>338</w:t>
      </w:r>
      <w:r w:rsidRPr="00A970D8">
        <w:rPr>
          <w:noProof/>
        </w:rPr>
        <w:fldChar w:fldCharType="end"/>
      </w:r>
    </w:p>
    <w:p w14:paraId="159EA788" w14:textId="7437496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385</w:t>
      </w:r>
      <w:r>
        <w:rPr>
          <w:noProof/>
        </w:rPr>
        <w:noBreakHyphen/>
        <w:t>G—Double wool clips</w:t>
      </w:r>
      <w:r w:rsidRPr="00A970D8">
        <w:rPr>
          <w:b w:val="0"/>
          <w:noProof/>
          <w:sz w:val="18"/>
        </w:rPr>
        <w:tab/>
      </w:r>
      <w:r w:rsidRPr="00A970D8">
        <w:rPr>
          <w:b w:val="0"/>
          <w:noProof/>
          <w:sz w:val="18"/>
        </w:rPr>
        <w:fldChar w:fldCharType="begin"/>
      </w:r>
      <w:r w:rsidRPr="00A970D8">
        <w:rPr>
          <w:b w:val="0"/>
          <w:noProof/>
          <w:sz w:val="18"/>
        </w:rPr>
        <w:instrText xml:space="preserve"> PAGEREF _Toc201755969 \h </w:instrText>
      </w:r>
      <w:r w:rsidRPr="00A970D8">
        <w:rPr>
          <w:b w:val="0"/>
          <w:noProof/>
          <w:sz w:val="18"/>
        </w:rPr>
      </w:r>
      <w:r w:rsidRPr="00A970D8">
        <w:rPr>
          <w:b w:val="0"/>
          <w:noProof/>
          <w:sz w:val="18"/>
        </w:rPr>
        <w:fldChar w:fldCharType="separate"/>
      </w:r>
      <w:r w:rsidRPr="00A970D8">
        <w:rPr>
          <w:b w:val="0"/>
          <w:noProof/>
          <w:sz w:val="18"/>
        </w:rPr>
        <w:t>338</w:t>
      </w:r>
      <w:r w:rsidRPr="00A970D8">
        <w:rPr>
          <w:b w:val="0"/>
          <w:noProof/>
          <w:sz w:val="18"/>
        </w:rPr>
        <w:fldChar w:fldCharType="end"/>
      </w:r>
    </w:p>
    <w:p w14:paraId="028DCA9A" w14:textId="4EFD05A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135</w:t>
      </w:r>
      <w:r>
        <w:rPr>
          <w:noProof/>
        </w:rPr>
        <w:tab/>
        <w:t>Election to defer including profit on second wool clip</w:t>
      </w:r>
      <w:r w:rsidRPr="00A970D8">
        <w:rPr>
          <w:noProof/>
        </w:rPr>
        <w:tab/>
      </w:r>
      <w:r w:rsidRPr="00A970D8">
        <w:rPr>
          <w:noProof/>
        </w:rPr>
        <w:fldChar w:fldCharType="begin"/>
      </w:r>
      <w:r w:rsidRPr="00A970D8">
        <w:rPr>
          <w:noProof/>
        </w:rPr>
        <w:instrText xml:space="preserve"> PAGEREF _Toc201755970 \h </w:instrText>
      </w:r>
      <w:r w:rsidRPr="00A970D8">
        <w:rPr>
          <w:noProof/>
        </w:rPr>
      </w:r>
      <w:r w:rsidRPr="00A970D8">
        <w:rPr>
          <w:noProof/>
        </w:rPr>
        <w:fldChar w:fldCharType="separate"/>
      </w:r>
      <w:r w:rsidRPr="00A970D8">
        <w:rPr>
          <w:noProof/>
        </w:rPr>
        <w:t>338</w:t>
      </w:r>
      <w:r w:rsidRPr="00A970D8">
        <w:rPr>
          <w:noProof/>
        </w:rPr>
        <w:fldChar w:fldCharType="end"/>
      </w:r>
    </w:p>
    <w:p w14:paraId="14A22048" w14:textId="6F29C1E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385</w:t>
      </w:r>
      <w:r>
        <w:rPr>
          <w:noProof/>
        </w:rPr>
        <w:noBreakHyphen/>
        <w:t>H—Rules that apply to all elections made under Subdivisions 385</w:t>
      </w:r>
      <w:r>
        <w:rPr>
          <w:noProof/>
        </w:rPr>
        <w:noBreakHyphen/>
        <w:t>E, 385</w:t>
      </w:r>
      <w:r>
        <w:rPr>
          <w:noProof/>
        </w:rPr>
        <w:noBreakHyphen/>
        <w:t>F and 385</w:t>
      </w:r>
      <w:r>
        <w:rPr>
          <w:noProof/>
        </w:rPr>
        <w:noBreakHyphen/>
        <w:t>G</w:t>
      </w:r>
      <w:r w:rsidRPr="00A970D8">
        <w:rPr>
          <w:b w:val="0"/>
          <w:noProof/>
          <w:sz w:val="18"/>
        </w:rPr>
        <w:tab/>
      </w:r>
      <w:r w:rsidRPr="00A970D8">
        <w:rPr>
          <w:b w:val="0"/>
          <w:noProof/>
          <w:sz w:val="18"/>
        </w:rPr>
        <w:fldChar w:fldCharType="begin"/>
      </w:r>
      <w:r w:rsidRPr="00A970D8">
        <w:rPr>
          <w:b w:val="0"/>
          <w:noProof/>
          <w:sz w:val="18"/>
        </w:rPr>
        <w:instrText xml:space="preserve"> PAGEREF _Toc201755971 \h </w:instrText>
      </w:r>
      <w:r w:rsidRPr="00A970D8">
        <w:rPr>
          <w:b w:val="0"/>
          <w:noProof/>
          <w:sz w:val="18"/>
        </w:rPr>
      </w:r>
      <w:r w:rsidRPr="00A970D8">
        <w:rPr>
          <w:b w:val="0"/>
          <w:noProof/>
          <w:sz w:val="18"/>
        </w:rPr>
        <w:fldChar w:fldCharType="separate"/>
      </w:r>
      <w:r w:rsidRPr="00A970D8">
        <w:rPr>
          <w:b w:val="0"/>
          <w:noProof/>
          <w:sz w:val="18"/>
        </w:rPr>
        <w:t>339</w:t>
      </w:r>
      <w:r w:rsidRPr="00A970D8">
        <w:rPr>
          <w:b w:val="0"/>
          <w:noProof/>
          <w:sz w:val="18"/>
        </w:rPr>
        <w:fldChar w:fldCharType="end"/>
      </w:r>
    </w:p>
    <w:p w14:paraId="2ABD35B0" w14:textId="7A0DB71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145</w:t>
      </w:r>
      <w:r>
        <w:rPr>
          <w:noProof/>
        </w:rPr>
        <w:tab/>
        <w:t>Partnerships and trusts</w:t>
      </w:r>
      <w:r w:rsidRPr="00A970D8">
        <w:rPr>
          <w:noProof/>
        </w:rPr>
        <w:tab/>
      </w:r>
      <w:r w:rsidRPr="00A970D8">
        <w:rPr>
          <w:noProof/>
        </w:rPr>
        <w:fldChar w:fldCharType="begin"/>
      </w:r>
      <w:r w:rsidRPr="00A970D8">
        <w:rPr>
          <w:noProof/>
        </w:rPr>
        <w:instrText xml:space="preserve"> PAGEREF _Toc201755972 \h </w:instrText>
      </w:r>
      <w:r w:rsidRPr="00A970D8">
        <w:rPr>
          <w:noProof/>
        </w:rPr>
      </w:r>
      <w:r w:rsidRPr="00A970D8">
        <w:rPr>
          <w:noProof/>
        </w:rPr>
        <w:fldChar w:fldCharType="separate"/>
      </w:r>
      <w:r w:rsidRPr="00A970D8">
        <w:rPr>
          <w:noProof/>
        </w:rPr>
        <w:t>340</w:t>
      </w:r>
      <w:r w:rsidRPr="00A970D8">
        <w:rPr>
          <w:noProof/>
        </w:rPr>
        <w:fldChar w:fldCharType="end"/>
      </w:r>
    </w:p>
    <w:p w14:paraId="37C16F03" w14:textId="780E370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150</w:t>
      </w:r>
      <w:r>
        <w:rPr>
          <w:noProof/>
        </w:rPr>
        <w:tab/>
        <w:t>Time for making election</w:t>
      </w:r>
      <w:r w:rsidRPr="00A970D8">
        <w:rPr>
          <w:noProof/>
        </w:rPr>
        <w:tab/>
      </w:r>
      <w:r w:rsidRPr="00A970D8">
        <w:rPr>
          <w:noProof/>
        </w:rPr>
        <w:fldChar w:fldCharType="begin"/>
      </w:r>
      <w:r w:rsidRPr="00A970D8">
        <w:rPr>
          <w:noProof/>
        </w:rPr>
        <w:instrText xml:space="preserve"> PAGEREF _Toc201755973 \h </w:instrText>
      </w:r>
      <w:r w:rsidRPr="00A970D8">
        <w:rPr>
          <w:noProof/>
        </w:rPr>
      </w:r>
      <w:r w:rsidRPr="00A970D8">
        <w:rPr>
          <w:noProof/>
        </w:rPr>
        <w:fldChar w:fldCharType="separate"/>
      </w:r>
      <w:r w:rsidRPr="00A970D8">
        <w:rPr>
          <w:noProof/>
        </w:rPr>
        <w:t>340</w:t>
      </w:r>
      <w:r w:rsidRPr="00A970D8">
        <w:rPr>
          <w:noProof/>
        </w:rPr>
        <w:fldChar w:fldCharType="end"/>
      </w:r>
    </w:p>
    <w:p w14:paraId="12CCAA46" w14:textId="2AB6A76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155</w:t>
      </w:r>
      <w:r>
        <w:rPr>
          <w:noProof/>
        </w:rPr>
        <w:tab/>
        <w:t>Amounts are assessable income from carrying on the primary production business</w:t>
      </w:r>
      <w:r w:rsidRPr="00A970D8">
        <w:rPr>
          <w:noProof/>
        </w:rPr>
        <w:tab/>
      </w:r>
      <w:r w:rsidRPr="00A970D8">
        <w:rPr>
          <w:noProof/>
        </w:rPr>
        <w:fldChar w:fldCharType="begin"/>
      </w:r>
      <w:r w:rsidRPr="00A970D8">
        <w:rPr>
          <w:noProof/>
        </w:rPr>
        <w:instrText xml:space="preserve"> PAGEREF _Toc201755974 \h </w:instrText>
      </w:r>
      <w:r w:rsidRPr="00A970D8">
        <w:rPr>
          <w:noProof/>
        </w:rPr>
      </w:r>
      <w:r w:rsidRPr="00A970D8">
        <w:rPr>
          <w:noProof/>
        </w:rPr>
        <w:fldChar w:fldCharType="separate"/>
      </w:r>
      <w:r w:rsidRPr="00A970D8">
        <w:rPr>
          <w:noProof/>
        </w:rPr>
        <w:t>340</w:t>
      </w:r>
      <w:r w:rsidRPr="00A970D8">
        <w:rPr>
          <w:noProof/>
        </w:rPr>
        <w:fldChar w:fldCharType="end"/>
      </w:r>
    </w:p>
    <w:p w14:paraId="50ACED49" w14:textId="45ECE64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160</w:t>
      </w:r>
      <w:r>
        <w:rPr>
          <w:noProof/>
        </w:rPr>
        <w:tab/>
        <w:t>Effect of certain events on election</w:t>
      </w:r>
      <w:r w:rsidRPr="00A970D8">
        <w:rPr>
          <w:noProof/>
        </w:rPr>
        <w:tab/>
      </w:r>
      <w:r w:rsidRPr="00A970D8">
        <w:rPr>
          <w:noProof/>
        </w:rPr>
        <w:fldChar w:fldCharType="begin"/>
      </w:r>
      <w:r w:rsidRPr="00A970D8">
        <w:rPr>
          <w:noProof/>
        </w:rPr>
        <w:instrText xml:space="preserve"> PAGEREF _Toc201755975 \h </w:instrText>
      </w:r>
      <w:r w:rsidRPr="00A970D8">
        <w:rPr>
          <w:noProof/>
        </w:rPr>
      </w:r>
      <w:r w:rsidRPr="00A970D8">
        <w:rPr>
          <w:noProof/>
        </w:rPr>
        <w:fldChar w:fldCharType="separate"/>
      </w:r>
      <w:r w:rsidRPr="00A970D8">
        <w:rPr>
          <w:noProof/>
        </w:rPr>
        <w:t>341</w:t>
      </w:r>
      <w:r w:rsidRPr="00A970D8">
        <w:rPr>
          <w:noProof/>
        </w:rPr>
        <w:fldChar w:fldCharType="end"/>
      </w:r>
    </w:p>
    <w:p w14:paraId="1517E9A8" w14:textId="5B70B95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163</w:t>
      </w:r>
      <w:r>
        <w:rPr>
          <w:noProof/>
        </w:rPr>
        <w:tab/>
        <w:t>Disentitling events</w:t>
      </w:r>
      <w:r w:rsidRPr="00A970D8">
        <w:rPr>
          <w:noProof/>
        </w:rPr>
        <w:tab/>
      </w:r>
      <w:r w:rsidRPr="00A970D8">
        <w:rPr>
          <w:noProof/>
        </w:rPr>
        <w:fldChar w:fldCharType="begin"/>
      </w:r>
      <w:r w:rsidRPr="00A970D8">
        <w:rPr>
          <w:noProof/>
        </w:rPr>
        <w:instrText xml:space="preserve"> PAGEREF _Toc201755976 \h </w:instrText>
      </w:r>
      <w:r w:rsidRPr="00A970D8">
        <w:rPr>
          <w:noProof/>
        </w:rPr>
      </w:r>
      <w:r w:rsidRPr="00A970D8">
        <w:rPr>
          <w:noProof/>
        </w:rPr>
        <w:fldChar w:fldCharType="separate"/>
      </w:r>
      <w:r w:rsidRPr="00A970D8">
        <w:rPr>
          <w:noProof/>
        </w:rPr>
        <w:t>341</w:t>
      </w:r>
      <w:r w:rsidRPr="00A970D8">
        <w:rPr>
          <w:noProof/>
        </w:rPr>
        <w:fldChar w:fldCharType="end"/>
      </w:r>
    </w:p>
    <w:p w14:paraId="516B873B" w14:textId="35A3B74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165</w:t>
      </w:r>
      <w:r>
        <w:rPr>
          <w:noProof/>
        </w:rPr>
        <w:tab/>
        <w:t>New partnership can elect to be treated as same entity as old partnership</w:t>
      </w:r>
      <w:r w:rsidRPr="00A970D8">
        <w:rPr>
          <w:noProof/>
        </w:rPr>
        <w:tab/>
      </w:r>
      <w:r w:rsidRPr="00A970D8">
        <w:rPr>
          <w:noProof/>
        </w:rPr>
        <w:fldChar w:fldCharType="begin"/>
      </w:r>
      <w:r w:rsidRPr="00A970D8">
        <w:rPr>
          <w:noProof/>
        </w:rPr>
        <w:instrText xml:space="preserve"> PAGEREF _Toc201755977 \h </w:instrText>
      </w:r>
      <w:r w:rsidRPr="00A970D8">
        <w:rPr>
          <w:noProof/>
        </w:rPr>
      </w:r>
      <w:r w:rsidRPr="00A970D8">
        <w:rPr>
          <w:noProof/>
        </w:rPr>
        <w:fldChar w:fldCharType="separate"/>
      </w:r>
      <w:r w:rsidRPr="00A970D8">
        <w:rPr>
          <w:noProof/>
        </w:rPr>
        <w:t>343</w:t>
      </w:r>
      <w:r w:rsidRPr="00A970D8">
        <w:rPr>
          <w:noProof/>
        </w:rPr>
        <w:fldChar w:fldCharType="end"/>
      </w:r>
    </w:p>
    <w:p w14:paraId="252FBAED" w14:textId="0DA067F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385</w:t>
      </w:r>
      <w:r>
        <w:rPr>
          <w:noProof/>
        </w:rPr>
        <w:noBreakHyphen/>
        <w:t>170</w:t>
      </w:r>
      <w:r>
        <w:rPr>
          <w:noProof/>
        </w:rPr>
        <w:tab/>
        <w:t>New partnership can elect to take advantage of election made by former owner of the business</w:t>
      </w:r>
      <w:r w:rsidRPr="00A970D8">
        <w:rPr>
          <w:noProof/>
        </w:rPr>
        <w:tab/>
      </w:r>
      <w:r w:rsidRPr="00A970D8">
        <w:rPr>
          <w:noProof/>
        </w:rPr>
        <w:fldChar w:fldCharType="begin"/>
      </w:r>
      <w:r w:rsidRPr="00A970D8">
        <w:rPr>
          <w:noProof/>
        </w:rPr>
        <w:instrText xml:space="preserve"> PAGEREF _Toc201755978 \h </w:instrText>
      </w:r>
      <w:r w:rsidRPr="00A970D8">
        <w:rPr>
          <w:noProof/>
        </w:rPr>
      </w:r>
      <w:r w:rsidRPr="00A970D8">
        <w:rPr>
          <w:noProof/>
        </w:rPr>
        <w:fldChar w:fldCharType="separate"/>
      </w:r>
      <w:r w:rsidRPr="00A970D8">
        <w:rPr>
          <w:noProof/>
        </w:rPr>
        <w:t>343</w:t>
      </w:r>
      <w:r w:rsidRPr="00A970D8">
        <w:rPr>
          <w:noProof/>
        </w:rPr>
        <w:fldChar w:fldCharType="end"/>
      </w:r>
    </w:p>
    <w:p w14:paraId="3322DD6E" w14:textId="6690135A"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392—Long</w:t>
      </w:r>
      <w:r>
        <w:rPr>
          <w:noProof/>
        </w:rPr>
        <w:noBreakHyphen/>
        <w:t>term averaging of primary producers’ tax liability</w:t>
      </w:r>
      <w:r w:rsidRPr="00A970D8">
        <w:rPr>
          <w:b w:val="0"/>
          <w:noProof/>
          <w:sz w:val="18"/>
        </w:rPr>
        <w:tab/>
      </w:r>
      <w:r w:rsidRPr="00A970D8">
        <w:rPr>
          <w:b w:val="0"/>
          <w:noProof/>
          <w:sz w:val="18"/>
        </w:rPr>
        <w:fldChar w:fldCharType="begin"/>
      </w:r>
      <w:r w:rsidRPr="00A970D8">
        <w:rPr>
          <w:b w:val="0"/>
          <w:noProof/>
          <w:sz w:val="18"/>
        </w:rPr>
        <w:instrText xml:space="preserve"> PAGEREF _Toc201755979 \h </w:instrText>
      </w:r>
      <w:r w:rsidRPr="00A970D8">
        <w:rPr>
          <w:b w:val="0"/>
          <w:noProof/>
          <w:sz w:val="18"/>
        </w:rPr>
      </w:r>
      <w:r w:rsidRPr="00A970D8">
        <w:rPr>
          <w:b w:val="0"/>
          <w:noProof/>
          <w:sz w:val="18"/>
        </w:rPr>
        <w:fldChar w:fldCharType="separate"/>
      </w:r>
      <w:r w:rsidRPr="00A970D8">
        <w:rPr>
          <w:b w:val="0"/>
          <w:noProof/>
          <w:sz w:val="18"/>
        </w:rPr>
        <w:t>345</w:t>
      </w:r>
      <w:r w:rsidRPr="00A970D8">
        <w:rPr>
          <w:b w:val="0"/>
          <w:noProof/>
          <w:sz w:val="18"/>
        </w:rPr>
        <w:fldChar w:fldCharType="end"/>
      </w:r>
    </w:p>
    <w:p w14:paraId="5B959BCD" w14:textId="5310CDE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392</w:t>
      </w:r>
      <w:r>
        <w:rPr>
          <w:noProof/>
        </w:rPr>
        <w:tab/>
      </w:r>
      <w:r w:rsidRPr="00A970D8">
        <w:rPr>
          <w:b w:val="0"/>
          <w:noProof/>
          <w:sz w:val="18"/>
        </w:rPr>
        <w:fldChar w:fldCharType="begin"/>
      </w:r>
      <w:r w:rsidRPr="00A970D8">
        <w:rPr>
          <w:b w:val="0"/>
          <w:noProof/>
          <w:sz w:val="18"/>
        </w:rPr>
        <w:instrText xml:space="preserve"> PAGEREF _Toc201755980 \h </w:instrText>
      </w:r>
      <w:r w:rsidRPr="00A970D8">
        <w:rPr>
          <w:b w:val="0"/>
          <w:noProof/>
          <w:sz w:val="18"/>
        </w:rPr>
      </w:r>
      <w:r w:rsidRPr="00A970D8">
        <w:rPr>
          <w:b w:val="0"/>
          <w:noProof/>
          <w:sz w:val="18"/>
        </w:rPr>
        <w:fldChar w:fldCharType="separate"/>
      </w:r>
      <w:r w:rsidRPr="00A970D8">
        <w:rPr>
          <w:b w:val="0"/>
          <w:noProof/>
          <w:sz w:val="18"/>
        </w:rPr>
        <w:t>345</w:t>
      </w:r>
      <w:r w:rsidRPr="00A970D8">
        <w:rPr>
          <w:b w:val="0"/>
          <w:noProof/>
          <w:sz w:val="18"/>
        </w:rPr>
        <w:fldChar w:fldCharType="end"/>
      </w:r>
    </w:p>
    <w:p w14:paraId="1586F552" w14:textId="702307B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_Toc201755981 \h </w:instrText>
      </w:r>
      <w:r w:rsidRPr="00A970D8">
        <w:rPr>
          <w:noProof/>
        </w:rPr>
      </w:r>
      <w:r w:rsidRPr="00A970D8">
        <w:rPr>
          <w:noProof/>
        </w:rPr>
        <w:fldChar w:fldCharType="separate"/>
      </w:r>
      <w:r w:rsidRPr="00A970D8">
        <w:rPr>
          <w:noProof/>
        </w:rPr>
        <w:t>345</w:t>
      </w:r>
      <w:r w:rsidRPr="00A970D8">
        <w:rPr>
          <w:noProof/>
        </w:rPr>
        <w:fldChar w:fldCharType="end"/>
      </w:r>
    </w:p>
    <w:p w14:paraId="757E0934" w14:textId="091C637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5</w:t>
      </w:r>
      <w:r>
        <w:rPr>
          <w:noProof/>
        </w:rPr>
        <w:tab/>
        <w:t>Overview of averaging process</w:t>
      </w:r>
      <w:r w:rsidRPr="00A970D8">
        <w:rPr>
          <w:noProof/>
        </w:rPr>
        <w:tab/>
      </w:r>
      <w:r w:rsidRPr="00A970D8">
        <w:rPr>
          <w:noProof/>
        </w:rPr>
        <w:fldChar w:fldCharType="begin"/>
      </w:r>
      <w:r w:rsidRPr="00A970D8">
        <w:rPr>
          <w:noProof/>
        </w:rPr>
        <w:instrText xml:space="preserve"> PAGEREF _Toc201755982 \h </w:instrText>
      </w:r>
      <w:r w:rsidRPr="00A970D8">
        <w:rPr>
          <w:noProof/>
        </w:rPr>
      </w:r>
      <w:r w:rsidRPr="00A970D8">
        <w:rPr>
          <w:noProof/>
        </w:rPr>
        <w:fldChar w:fldCharType="separate"/>
      </w:r>
      <w:r w:rsidRPr="00A970D8">
        <w:rPr>
          <w:noProof/>
        </w:rPr>
        <w:t>345</w:t>
      </w:r>
      <w:r w:rsidRPr="00A970D8">
        <w:rPr>
          <w:noProof/>
        </w:rPr>
        <w:fldChar w:fldCharType="end"/>
      </w:r>
    </w:p>
    <w:p w14:paraId="7F33F57D" w14:textId="7CB7888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392</w:t>
      </w:r>
      <w:r>
        <w:rPr>
          <w:noProof/>
        </w:rPr>
        <w:noBreakHyphen/>
        <w:t>A—Is your income tax affected by averaging?</w:t>
      </w:r>
      <w:r w:rsidRPr="00A970D8">
        <w:rPr>
          <w:b w:val="0"/>
          <w:noProof/>
          <w:sz w:val="18"/>
        </w:rPr>
        <w:tab/>
      </w:r>
      <w:r w:rsidRPr="00A970D8">
        <w:rPr>
          <w:b w:val="0"/>
          <w:noProof/>
          <w:sz w:val="18"/>
        </w:rPr>
        <w:fldChar w:fldCharType="begin"/>
      </w:r>
      <w:r w:rsidRPr="00A970D8">
        <w:rPr>
          <w:b w:val="0"/>
          <w:noProof/>
          <w:sz w:val="18"/>
        </w:rPr>
        <w:instrText xml:space="preserve"> PAGEREF _Toc201755983 \h </w:instrText>
      </w:r>
      <w:r w:rsidRPr="00A970D8">
        <w:rPr>
          <w:b w:val="0"/>
          <w:noProof/>
          <w:sz w:val="18"/>
        </w:rPr>
      </w:r>
      <w:r w:rsidRPr="00A970D8">
        <w:rPr>
          <w:b w:val="0"/>
          <w:noProof/>
          <w:sz w:val="18"/>
        </w:rPr>
        <w:fldChar w:fldCharType="separate"/>
      </w:r>
      <w:r w:rsidRPr="00A970D8">
        <w:rPr>
          <w:b w:val="0"/>
          <w:noProof/>
          <w:sz w:val="18"/>
        </w:rPr>
        <w:t>348</w:t>
      </w:r>
      <w:r w:rsidRPr="00A970D8">
        <w:rPr>
          <w:b w:val="0"/>
          <w:noProof/>
          <w:sz w:val="18"/>
        </w:rPr>
        <w:fldChar w:fldCharType="end"/>
      </w:r>
    </w:p>
    <w:p w14:paraId="075DC84E" w14:textId="6668715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10</w:t>
      </w:r>
      <w:r>
        <w:rPr>
          <w:noProof/>
        </w:rPr>
        <w:tab/>
        <w:t>Individuals who carry on a primary production business</w:t>
      </w:r>
      <w:r w:rsidRPr="00A970D8">
        <w:rPr>
          <w:noProof/>
        </w:rPr>
        <w:tab/>
      </w:r>
      <w:r w:rsidRPr="00A970D8">
        <w:rPr>
          <w:noProof/>
        </w:rPr>
        <w:fldChar w:fldCharType="begin"/>
      </w:r>
      <w:r w:rsidRPr="00A970D8">
        <w:rPr>
          <w:noProof/>
        </w:rPr>
        <w:instrText xml:space="preserve"> PAGEREF _Toc201755984 \h </w:instrText>
      </w:r>
      <w:r w:rsidRPr="00A970D8">
        <w:rPr>
          <w:noProof/>
        </w:rPr>
      </w:r>
      <w:r w:rsidRPr="00A970D8">
        <w:rPr>
          <w:noProof/>
        </w:rPr>
        <w:fldChar w:fldCharType="separate"/>
      </w:r>
      <w:r w:rsidRPr="00A970D8">
        <w:rPr>
          <w:noProof/>
        </w:rPr>
        <w:t>348</w:t>
      </w:r>
      <w:r w:rsidRPr="00A970D8">
        <w:rPr>
          <w:noProof/>
        </w:rPr>
        <w:fldChar w:fldCharType="end"/>
      </w:r>
    </w:p>
    <w:p w14:paraId="33DA109C" w14:textId="4B3E69E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15</w:t>
      </w:r>
      <w:r>
        <w:rPr>
          <w:noProof/>
        </w:rPr>
        <w:tab/>
        <w:t xml:space="preserve">Meaning of </w:t>
      </w:r>
      <w:r w:rsidRPr="00212D61">
        <w:rPr>
          <w:i/>
          <w:noProof/>
        </w:rPr>
        <w:t>basic taxable income</w:t>
      </w:r>
      <w:r w:rsidRPr="00A970D8">
        <w:rPr>
          <w:noProof/>
        </w:rPr>
        <w:tab/>
      </w:r>
      <w:r w:rsidRPr="00A970D8">
        <w:rPr>
          <w:noProof/>
        </w:rPr>
        <w:fldChar w:fldCharType="begin"/>
      </w:r>
      <w:r w:rsidRPr="00A970D8">
        <w:rPr>
          <w:noProof/>
        </w:rPr>
        <w:instrText xml:space="preserve"> PAGEREF _Toc201755985 \h </w:instrText>
      </w:r>
      <w:r w:rsidRPr="00A970D8">
        <w:rPr>
          <w:noProof/>
        </w:rPr>
      </w:r>
      <w:r w:rsidRPr="00A970D8">
        <w:rPr>
          <w:noProof/>
        </w:rPr>
        <w:fldChar w:fldCharType="separate"/>
      </w:r>
      <w:r w:rsidRPr="00A970D8">
        <w:rPr>
          <w:noProof/>
        </w:rPr>
        <w:t>349</w:t>
      </w:r>
      <w:r w:rsidRPr="00A970D8">
        <w:rPr>
          <w:noProof/>
        </w:rPr>
        <w:fldChar w:fldCharType="end"/>
      </w:r>
    </w:p>
    <w:p w14:paraId="4FBBF3F5" w14:textId="78A5454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20</w:t>
      </w:r>
      <w:r>
        <w:rPr>
          <w:noProof/>
        </w:rPr>
        <w:tab/>
        <w:t>Trust beneficiaries taken to be carrying on primary production business</w:t>
      </w:r>
      <w:r w:rsidRPr="00A970D8">
        <w:rPr>
          <w:noProof/>
        </w:rPr>
        <w:tab/>
      </w:r>
      <w:r w:rsidRPr="00A970D8">
        <w:rPr>
          <w:noProof/>
        </w:rPr>
        <w:fldChar w:fldCharType="begin"/>
      </w:r>
      <w:r w:rsidRPr="00A970D8">
        <w:rPr>
          <w:noProof/>
        </w:rPr>
        <w:instrText xml:space="preserve"> PAGEREF _Toc201755986 \h </w:instrText>
      </w:r>
      <w:r w:rsidRPr="00A970D8">
        <w:rPr>
          <w:noProof/>
        </w:rPr>
      </w:r>
      <w:r w:rsidRPr="00A970D8">
        <w:rPr>
          <w:noProof/>
        </w:rPr>
        <w:fldChar w:fldCharType="separate"/>
      </w:r>
      <w:r w:rsidRPr="00A970D8">
        <w:rPr>
          <w:noProof/>
        </w:rPr>
        <w:t>350</w:t>
      </w:r>
      <w:r w:rsidRPr="00A970D8">
        <w:rPr>
          <w:noProof/>
        </w:rPr>
        <w:fldChar w:fldCharType="end"/>
      </w:r>
    </w:p>
    <w:p w14:paraId="788ADC30" w14:textId="100DA19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22</w:t>
      </w:r>
      <w:r>
        <w:rPr>
          <w:noProof/>
        </w:rPr>
        <w:tab/>
        <w:t>Trustee may choose that a beneficiary is a chosen beneficiary of the trust</w:t>
      </w:r>
      <w:r w:rsidRPr="00A970D8">
        <w:rPr>
          <w:noProof/>
        </w:rPr>
        <w:tab/>
      </w:r>
      <w:r w:rsidRPr="00A970D8">
        <w:rPr>
          <w:noProof/>
        </w:rPr>
        <w:fldChar w:fldCharType="begin"/>
      </w:r>
      <w:r w:rsidRPr="00A970D8">
        <w:rPr>
          <w:noProof/>
        </w:rPr>
        <w:instrText xml:space="preserve"> PAGEREF _Toc201755987 \h </w:instrText>
      </w:r>
      <w:r w:rsidRPr="00A970D8">
        <w:rPr>
          <w:noProof/>
        </w:rPr>
      </w:r>
      <w:r w:rsidRPr="00A970D8">
        <w:rPr>
          <w:noProof/>
        </w:rPr>
        <w:fldChar w:fldCharType="separate"/>
      </w:r>
      <w:r w:rsidRPr="00A970D8">
        <w:rPr>
          <w:noProof/>
        </w:rPr>
        <w:t>352</w:t>
      </w:r>
      <w:r w:rsidRPr="00A970D8">
        <w:rPr>
          <w:noProof/>
        </w:rPr>
        <w:fldChar w:fldCharType="end"/>
      </w:r>
    </w:p>
    <w:p w14:paraId="022E03A5" w14:textId="12F4155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25</w:t>
      </w:r>
      <w:r>
        <w:rPr>
          <w:noProof/>
        </w:rPr>
        <w:tab/>
        <w:t>Choosing not to have your income tax averaged</w:t>
      </w:r>
      <w:r w:rsidRPr="00A970D8">
        <w:rPr>
          <w:noProof/>
        </w:rPr>
        <w:tab/>
      </w:r>
      <w:r w:rsidRPr="00A970D8">
        <w:rPr>
          <w:noProof/>
        </w:rPr>
        <w:fldChar w:fldCharType="begin"/>
      </w:r>
      <w:r w:rsidRPr="00A970D8">
        <w:rPr>
          <w:noProof/>
        </w:rPr>
        <w:instrText xml:space="preserve"> PAGEREF _Toc201755988 \h </w:instrText>
      </w:r>
      <w:r w:rsidRPr="00A970D8">
        <w:rPr>
          <w:noProof/>
        </w:rPr>
      </w:r>
      <w:r w:rsidRPr="00A970D8">
        <w:rPr>
          <w:noProof/>
        </w:rPr>
        <w:fldChar w:fldCharType="separate"/>
      </w:r>
      <w:r w:rsidRPr="00A970D8">
        <w:rPr>
          <w:noProof/>
        </w:rPr>
        <w:t>352</w:t>
      </w:r>
      <w:r w:rsidRPr="00A970D8">
        <w:rPr>
          <w:noProof/>
        </w:rPr>
        <w:fldChar w:fldCharType="end"/>
      </w:r>
    </w:p>
    <w:p w14:paraId="3A4E7B20" w14:textId="0A865D6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392</w:t>
      </w:r>
      <w:r>
        <w:rPr>
          <w:noProof/>
        </w:rPr>
        <w:noBreakHyphen/>
        <w:t>B—What kind of averaging adjustment must you make?</w:t>
      </w:r>
      <w:r w:rsidRPr="00A970D8">
        <w:rPr>
          <w:b w:val="0"/>
          <w:noProof/>
          <w:sz w:val="18"/>
        </w:rPr>
        <w:tab/>
      </w:r>
      <w:r w:rsidRPr="00A970D8">
        <w:rPr>
          <w:b w:val="0"/>
          <w:noProof/>
          <w:sz w:val="18"/>
        </w:rPr>
        <w:fldChar w:fldCharType="begin"/>
      </w:r>
      <w:r w:rsidRPr="00A970D8">
        <w:rPr>
          <w:b w:val="0"/>
          <w:noProof/>
          <w:sz w:val="18"/>
        </w:rPr>
        <w:instrText xml:space="preserve"> PAGEREF _Toc201755989 \h </w:instrText>
      </w:r>
      <w:r w:rsidRPr="00A970D8">
        <w:rPr>
          <w:b w:val="0"/>
          <w:noProof/>
          <w:sz w:val="18"/>
        </w:rPr>
      </w:r>
      <w:r w:rsidRPr="00A970D8">
        <w:rPr>
          <w:b w:val="0"/>
          <w:noProof/>
          <w:sz w:val="18"/>
        </w:rPr>
        <w:fldChar w:fldCharType="separate"/>
      </w:r>
      <w:r w:rsidRPr="00A970D8">
        <w:rPr>
          <w:b w:val="0"/>
          <w:noProof/>
          <w:sz w:val="18"/>
        </w:rPr>
        <w:t>353</w:t>
      </w:r>
      <w:r w:rsidRPr="00A970D8">
        <w:rPr>
          <w:b w:val="0"/>
          <w:noProof/>
          <w:sz w:val="18"/>
        </w:rPr>
        <w:fldChar w:fldCharType="end"/>
      </w:r>
    </w:p>
    <w:p w14:paraId="6FD65E94" w14:textId="3B18034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392</w:t>
      </w:r>
      <w:r>
        <w:rPr>
          <w:noProof/>
        </w:rPr>
        <w:noBreakHyphen/>
        <w:t>B</w:t>
      </w:r>
      <w:r w:rsidRPr="00A970D8">
        <w:rPr>
          <w:b w:val="0"/>
          <w:noProof/>
          <w:sz w:val="18"/>
        </w:rPr>
        <w:tab/>
      </w:r>
      <w:r w:rsidRPr="00A970D8">
        <w:rPr>
          <w:b w:val="0"/>
          <w:noProof/>
          <w:sz w:val="18"/>
        </w:rPr>
        <w:fldChar w:fldCharType="begin"/>
      </w:r>
      <w:r w:rsidRPr="00A970D8">
        <w:rPr>
          <w:b w:val="0"/>
          <w:noProof/>
          <w:sz w:val="18"/>
        </w:rPr>
        <w:instrText xml:space="preserve"> PAGEREF _Toc201755990 \h </w:instrText>
      </w:r>
      <w:r w:rsidRPr="00A970D8">
        <w:rPr>
          <w:b w:val="0"/>
          <w:noProof/>
          <w:sz w:val="18"/>
        </w:rPr>
      </w:r>
      <w:r w:rsidRPr="00A970D8">
        <w:rPr>
          <w:b w:val="0"/>
          <w:noProof/>
          <w:sz w:val="18"/>
        </w:rPr>
        <w:fldChar w:fldCharType="separate"/>
      </w:r>
      <w:r w:rsidRPr="00A970D8">
        <w:rPr>
          <w:b w:val="0"/>
          <w:noProof/>
          <w:sz w:val="18"/>
        </w:rPr>
        <w:t>353</w:t>
      </w:r>
      <w:r w:rsidRPr="00A970D8">
        <w:rPr>
          <w:b w:val="0"/>
          <w:noProof/>
          <w:sz w:val="18"/>
        </w:rPr>
        <w:fldChar w:fldCharType="end"/>
      </w:r>
    </w:p>
    <w:p w14:paraId="0DF75073" w14:textId="1B5A22E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30</w:t>
      </w:r>
      <w:r>
        <w:rPr>
          <w:noProof/>
        </w:rPr>
        <w:tab/>
        <w:t>What this Subdivision is about</w:t>
      </w:r>
      <w:r w:rsidRPr="00A970D8">
        <w:rPr>
          <w:noProof/>
        </w:rPr>
        <w:tab/>
      </w:r>
      <w:r w:rsidRPr="00A970D8">
        <w:rPr>
          <w:noProof/>
        </w:rPr>
        <w:fldChar w:fldCharType="begin"/>
      </w:r>
      <w:r w:rsidRPr="00A970D8">
        <w:rPr>
          <w:noProof/>
        </w:rPr>
        <w:instrText xml:space="preserve"> PAGEREF _Toc201755991 \h </w:instrText>
      </w:r>
      <w:r w:rsidRPr="00A970D8">
        <w:rPr>
          <w:noProof/>
        </w:rPr>
      </w:r>
      <w:r w:rsidRPr="00A970D8">
        <w:rPr>
          <w:noProof/>
        </w:rPr>
        <w:fldChar w:fldCharType="separate"/>
      </w:r>
      <w:r w:rsidRPr="00A970D8">
        <w:rPr>
          <w:noProof/>
        </w:rPr>
        <w:t>353</w:t>
      </w:r>
      <w:r w:rsidRPr="00A970D8">
        <w:rPr>
          <w:noProof/>
        </w:rPr>
        <w:fldChar w:fldCharType="end"/>
      </w:r>
    </w:p>
    <w:p w14:paraId="63D608D8" w14:textId="59602C80" w:rsidR="00A970D8" w:rsidRDefault="00A970D8" w:rsidP="003B3B69">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Tax offset or extra income tax</w:t>
      </w:r>
      <w:r w:rsidRPr="00A970D8">
        <w:rPr>
          <w:b w:val="0"/>
          <w:noProof/>
          <w:sz w:val="18"/>
        </w:rPr>
        <w:tab/>
      </w:r>
      <w:r w:rsidRPr="00A970D8">
        <w:rPr>
          <w:b w:val="0"/>
          <w:noProof/>
          <w:sz w:val="18"/>
        </w:rPr>
        <w:fldChar w:fldCharType="begin"/>
      </w:r>
      <w:r w:rsidRPr="00A970D8">
        <w:rPr>
          <w:b w:val="0"/>
          <w:noProof/>
          <w:sz w:val="18"/>
        </w:rPr>
        <w:instrText xml:space="preserve"> PAGEREF _Toc201755992 \h </w:instrText>
      </w:r>
      <w:r w:rsidRPr="00A970D8">
        <w:rPr>
          <w:b w:val="0"/>
          <w:noProof/>
          <w:sz w:val="18"/>
        </w:rPr>
      </w:r>
      <w:r w:rsidRPr="00A970D8">
        <w:rPr>
          <w:b w:val="0"/>
          <w:noProof/>
          <w:sz w:val="18"/>
        </w:rPr>
        <w:fldChar w:fldCharType="separate"/>
      </w:r>
      <w:r w:rsidRPr="00A970D8">
        <w:rPr>
          <w:b w:val="0"/>
          <w:noProof/>
          <w:sz w:val="18"/>
        </w:rPr>
        <w:t>353</w:t>
      </w:r>
      <w:r w:rsidRPr="00A970D8">
        <w:rPr>
          <w:b w:val="0"/>
          <w:noProof/>
          <w:sz w:val="18"/>
        </w:rPr>
        <w:fldChar w:fldCharType="end"/>
      </w:r>
    </w:p>
    <w:p w14:paraId="251E21BC" w14:textId="0C8C029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35</w:t>
      </w:r>
      <w:r>
        <w:rPr>
          <w:noProof/>
        </w:rPr>
        <w:tab/>
        <w:t>Will you get a tax offset or have to pay extra income tax?</w:t>
      </w:r>
      <w:r w:rsidRPr="00A970D8">
        <w:rPr>
          <w:noProof/>
        </w:rPr>
        <w:tab/>
      </w:r>
      <w:r w:rsidRPr="00A970D8">
        <w:rPr>
          <w:noProof/>
        </w:rPr>
        <w:fldChar w:fldCharType="begin"/>
      </w:r>
      <w:r w:rsidRPr="00A970D8">
        <w:rPr>
          <w:noProof/>
        </w:rPr>
        <w:instrText xml:space="preserve"> PAGEREF _Toc201755993 \h </w:instrText>
      </w:r>
      <w:r w:rsidRPr="00A970D8">
        <w:rPr>
          <w:noProof/>
        </w:rPr>
      </w:r>
      <w:r w:rsidRPr="00A970D8">
        <w:rPr>
          <w:noProof/>
        </w:rPr>
        <w:fldChar w:fldCharType="separate"/>
      </w:r>
      <w:r w:rsidRPr="00A970D8">
        <w:rPr>
          <w:noProof/>
        </w:rPr>
        <w:t>353</w:t>
      </w:r>
      <w:r w:rsidRPr="00A970D8">
        <w:rPr>
          <w:noProof/>
        </w:rPr>
        <w:fldChar w:fldCharType="end"/>
      </w:r>
    </w:p>
    <w:p w14:paraId="1000E5EB" w14:textId="7143C55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How to work out the comparison rate</w:t>
      </w:r>
      <w:r w:rsidRPr="00A970D8">
        <w:rPr>
          <w:b w:val="0"/>
          <w:noProof/>
          <w:sz w:val="18"/>
        </w:rPr>
        <w:tab/>
      </w:r>
      <w:r w:rsidRPr="00A970D8">
        <w:rPr>
          <w:b w:val="0"/>
          <w:noProof/>
          <w:sz w:val="18"/>
        </w:rPr>
        <w:fldChar w:fldCharType="begin"/>
      </w:r>
      <w:r w:rsidRPr="00A970D8">
        <w:rPr>
          <w:b w:val="0"/>
          <w:noProof/>
          <w:sz w:val="18"/>
        </w:rPr>
        <w:instrText xml:space="preserve"> PAGEREF _Toc201755994 \h </w:instrText>
      </w:r>
      <w:r w:rsidRPr="00A970D8">
        <w:rPr>
          <w:b w:val="0"/>
          <w:noProof/>
          <w:sz w:val="18"/>
        </w:rPr>
      </w:r>
      <w:r w:rsidRPr="00A970D8">
        <w:rPr>
          <w:b w:val="0"/>
          <w:noProof/>
          <w:sz w:val="18"/>
        </w:rPr>
        <w:fldChar w:fldCharType="separate"/>
      </w:r>
      <w:r w:rsidRPr="00A970D8">
        <w:rPr>
          <w:b w:val="0"/>
          <w:noProof/>
          <w:sz w:val="18"/>
        </w:rPr>
        <w:t>356</w:t>
      </w:r>
      <w:r w:rsidRPr="00A970D8">
        <w:rPr>
          <w:b w:val="0"/>
          <w:noProof/>
          <w:sz w:val="18"/>
        </w:rPr>
        <w:fldChar w:fldCharType="end"/>
      </w:r>
    </w:p>
    <w:p w14:paraId="0D8119D4" w14:textId="4D91755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40</w:t>
      </w:r>
      <w:r>
        <w:rPr>
          <w:noProof/>
        </w:rPr>
        <w:tab/>
        <w:t>Identify income years for averaging your basic taxable income</w:t>
      </w:r>
      <w:r w:rsidRPr="00A970D8">
        <w:rPr>
          <w:noProof/>
        </w:rPr>
        <w:tab/>
      </w:r>
      <w:r w:rsidRPr="00A970D8">
        <w:rPr>
          <w:noProof/>
        </w:rPr>
        <w:fldChar w:fldCharType="begin"/>
      </w:r>
      <w:r w:rsidRPr="00A970D8">
        <w:rPr>
          <w:noProof/>
        </w:rPr>
        <w:instrText xml:space="preserve"> PAGEREF _Toc201755995 \h </w:instrText>
      </w:r>
      <w:r w:rsidRPr="00A970D8">
        <w:rPr>
          <w:noProof/>
        </w:rPr>
      </w:r>
      <w:r w:rsidRPr="00A970D8">
        <w:rPr>
          <w:noProof/>
        </w:rPr>
        <w:fldChar w:fldCharType="separate"/>
      </w:r>
      <w:r w:rsidRPr="00A970D8">
        <w:rPr>
          <w:noProof/>
        </w:rPr>
        <w:t>356</w:t>
      </w:r>
      <w:r w:rsidRPr="00A970D8">
        <w:rPr>
          <w:noProof/>
        </w:rPr>
        <w:fldChar w:fldCharType="end"/>
      </w:r>
    </w:p>
    <w:p w14:paraId="2CC888FF" w14:textId="3CB0DB0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45</w:t>
      </w:r>
      <w:r>
        <w:rPr>
          <w:noProof/>
        </w:rPr>
        <w:tab/>
        <w:t>Work out your average income for those years</w:t>
      </w:r>
      <w:r w:rsidRPr="00A970D8">
        <w:rPr>
          <w:noProof/>
        </w:rPr>
        <w:tab/>
      </w:r>
      <w:r w:rsidRPr="00A970D8">
        <w:rPr>
          <w:noProof/>
        </w:rPr>
        <w:fldChar w:fldCharType="begin"/>
      </w:r>
      <w:r w:rsidRPr="00A970D8">
        <w:rPr>
          <w:noProof/>
        </w:rPr>
        <w:instrText xml:space="preserve"> PAGEREF _Toc201755996 \h </w:instrText>
      </w:r>
      <w:r w:rsidRPr="00A970D8">
        <w:rPr>
          <w:noProof/>
        </w:rPr>
      </w:r>
      <w:r w:rsidRPr="00A970D8">
        <w:rPr>
          <w:noProof/>
        </w:rPr>
        <w:fldChar w:fldCharType="separate"/>
      </w:r>
      <w:r w:rsidRPr="00A970D8">
        <w:rPr>
          <w:noProof/>
        </w:rPr>
        <w:t>356</w:t>
      </w:r>
      <w:r w:rsidRPr="00A970D8">
        <w:rPr>
          <w:noProof/>
        </w:rPr>
        <w:fldChar w:fldCharType="end"/>
      </w:r>
    </w:p>
    <w:p w14:paraId="243C7435" w14:textId="7179B5B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50</w:t>
      </w:r>
      <w:r>
        <w:rPr>
          <w:noProof/>
        </w:rPr>
        <w:tab/>
        <w:t>Work out the income tax on your average income at basic rates</w:t>
      </w:r>
      <w:r w:rsidRPr="00A970D8">
        <w:rPr>
          <w:noProof/>
        </w:rPr>
        <w:tab/>
      </w:r>
      <w:r w:rsidRPr="00A970D8">
        <w:rPr>
          <w:noProof/>
        </w:rPr>
        <w:fldChar w:fldCharType="begin"/>
      </w:r>
      <w:r w:rsidRPr="00A970D8">
        <w:rPr>
          <w:noProof/>
        </w:rPr>
        <w:instrText xml:space="preserve"> PAGEREF _Toc201755997 \h </w:instrText>
      </w:r>
      <w:r w:rsidRPr="00A970D8">
        <w:rPr>
          <w:noProof/>
        </w:rPr>
      </w:r>
      <w:r w:rsidRPr="00A970D8">
        <w:rPr>
          <w:noProof/>
        </w:rPr>
        <w:fldChar w:fldCharType="separate"/>
      </w:r>
      <w:r w:rsidRPr="00A970D8">
        <w:rPr>
          <w:noProof/>
        </w:rPr>
        <w:t>357</w:t>
      </w:r>
      <w:r w:rsidRPr="00A970D8">
        <w:rPr>
          <w:noProof/>
        </w:rPr>
        <w:fldChar w:fldCharType="end"/>
      </w:r>
    </w:p>
    <w:p w14:paraId="3E42D95D" w14:textId="0773278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55</w:t>
      </w:r>
      <w:r>
        <w:rPr>
          <w:noProof/>
        </w:rPr>
        <w:tab/>
        <w:t>Work out the comparison rate</w:t>
      </w:r>
      <w:r w:rsidRPr="00A970D8">
        <w:rPr>
          <w:noProof/>
        </w:rPr>
        <w:tab/>
      </w:r>
      <w:r w:rsidRPr="00A970D8">
        <w:rPr>
          <w:noProof/>
        </w:rPr>
        <w:fldChar w:fldCharType="begin"/>
      </w:r>
      <w:r w:rsidRPr="00A970D8">
        <w:rPr>
          <w:noProof/>
        </w:rPr>
        <w:instrText xml:space="preserve"> PAGEREF _Toc201755998 \h </w:instrText>
      </w:r>
      <w:r w:rsidRPr="00A970D8">
        <w:rPr>
          <w:noProof/>
        </w:rPr>
      </w:r>
      <w:r w:rsidRPr="00A970D8">
        <w:rPr>
          <w:noProof/>
        </w:rPr>
        <w:fldChar w:fldCharType="separate"/>
      </w:r>
      <w:r w:rsidRPr="00A970D8">
        <w:rPr>
          <w:noProof/>
        </w:rPr>
        <w:t>357</w:t>
      </w:r>
      <w:r w:rsidRPr="00A970D8">
        <w:rPr>
          <w:noProof/>
        </w:rPr>
        <w:fldChar w:fldCharType="end"/>
      </w:r>
    </w:p>
    <w:p w14:paraId="2599A2E6" w14:textId="0C53AB0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392</w:t>
      </w:r>
      <w:r>
        <w:rPr>
          <w:noProof/>
        </w:rPr>
        <w:noBreakHyphen/>
        <w:t>C—How big is your averaging adjustment?</w:t>
      </w:r>
      <w:r w:rsidRPr="00A970D8">
        <w:rPr>
          <w:b w:val="0"/>
          <w:noProof/>
          <w:sz w:val="18"/>
        </w:rPr>
        <w:tab/>
      </w:r>
      <w:r w:rsidRPr="00A970D8">
        <w:rPr>
          <w:b w:val="0"/>
          <w:noProof/>
          <w:sz w:val="18"/>
        </w:rPr>
        <w:fldChar w:fldCharType="begin"/>
      </w:r>
      <w:r w:rsidRPr="00A970D8">
        <w:rPr>
          <w:b w:val="0"/>
          <w:noProof/>
          <w:sz w:val="18"/>
        </w:rPr>
        <w:instrText xml:space="preserve"> PAGEREF _Toc201755999 \h </w:instrText>
      </w:r>
      <w:r w:rsidRPr="00A970D8">
        <w:rPr>
          <w:b w:val="0"/>
          <w:noProof/>
          <w:sz w:val="18"/>
        </w:rPr>
      </w:r>
      <w:r w:rsidRPr="00A970D8">
        <w:rPr>
          <w:b w:val="0"/>
          <w:noProof/>
          <w:sz w:val="18"/>
        </w:rPr>
        <w:fldChar w:fldCharType="separate"/>
      </w:r>
      <w:r w:rsidRPr="00A970D8">
        <w:rPr>
          <w:b w:val="0"/>
          <w:noProof/>
          <w:sz w:val="18"/>
        </w:rPr>
        <w:t>357</w:t>
      </w:r>
      <w:r w:rsidRPr="00A970D8">
        <w:rPr>
          <w:b w:val="0"/>
          <w:noProof/>
          <w:sz w:val="18"/>
        </w:rPr>
        <w:fldChar w:fldCharType="end"/>
      </w:r>
    </w:p>
    <w:p w14:paraId="120B0A6E" w14:textId="700B0F7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392</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_Toc201756000 \h </w:instrText>
      </w:r>
      <w:r w:rsidRPr="00A970D8">
        <w:rPr>
          <w:b w:val="0"/>
          <w:noProof/>
          <w:sz w:val="18"/>
        </w:rPr>
      </w:r>
      <w:r w:rsidRPr="00A970D8">
        <w:rPr>
          <w:b w:val="0"/>
          <w:noProof/>
          <w:sz w:val="18"/>
        </w:rPr>
        <w:fldChar w:fldCharType="separate"/>
      </w:r>
      <w:r w:rsidRPr="00A970D8">
        <w:rPr>
          <w:b w:val="0"/>
          <w:noProof/>
          <w:sz w:val="18"/>
        </w:rPr>
        <w:t>357</w:t>
      </w:r>
      <w:r w:rsidRPr="00A970D8">
        <w:rPr>
          <w:b w:val="0"/>
          <w:noProof/>
          <w:sz w:val="18"/>
        </w:rPr>
        <w:fldChar w:fldCharType="end"/>
      </w:r>
    </w:p>
    <w:p w14:paraId="4C9BCC44" w14:textId="34CCA9F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60</w:t>
      </w:r>
      <w:r>
        <w:rPr>
          <w:noProof/>
        </w:rPr>
        <w:tab/>
        <w:t>What this Subdivision is about</w:t>
      </w:r>
      <w:r w:rsidRPr="00A970D8">
        <w:rPr>
          <w:noProof/>
        </w:rPr>
        <w:tab/>
      </w:r>
      <w:r w:rsidRPr="00A970D8">
        <w:rPr>
          <w:noProof/>
        </w:rPr>
        <w:fldChar w:fldCharType="begin"/>
      </w:r>
      <w:r w:rsidRPr="00A970D8">
        <w:rPr>
          <w:noProof/>
        </w:rPr>
        <w:instrText xml:space="preserve"> PAGEREF _Toc201756001 \h </w:instrText>
      </w:r>
      <w:r w:rsidRPr="00A970D8">
        <w:rPr>
          <w:noProof/>
        </w:rPr>
      </w:r>
      <w:r w:rsidRPr="00A970D8">
        <w:rPr>
          <w:noProof/>
        </w:rPr>
        <w:fldChar w:fldCharType="separate"/>
      </w:r>
      <w:r w:rsidRPr="00A970D8">
        <w:rPr>
          <w:noProof/>
        </w:rPr>
        <w:t>357</w:t>
      </w:r>
      <w:r w:rsidRPr="00A970D8">
        <w:rPr>
          <w:noProof/>
        </w:rPr>
        <w:fldChar w:fldCharType="end"/>
      </w:r>
    </w:p>
    <w:p w14:paraId="0FF83049" w14:textId="6E542EC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65</w:t>
      </w:r>
      <w:r>
        <w:rPr>
          <w:noProof/>
        </w:rPr>
        <w:tab/>
        <w:t>What your averaging adjustment reflects</w:t>
      </w:r>
      <w:r w:rsidRPr="00A970D8">
        <w:rPr>
          <w:noProof/>
        </w:rPr>
        <w:tab/>
      </w:r>
      <w:r w:rsidRPr="00A970D8">
        <w:rPr>
          <w:noProof/>
        </w:rPr>
        <w:fldChar w:fldCharType="begin"/>
      </w:r>
      <w:r w:rsidRPr="00A970D8">
        <w:rPr>
          <w:noProof/>
        </w:rPr>
        <w:instrText xml:space="preserve"> PAGEREF _Toc201756002 \h </w:instrText>
      </w:r>
      <w:r w:rsidRPr="00A970D8">
        <w:rPr>
          <w:noProof/>
        </w:rPr>
      </w:r>
      <w:r w:rsidRPr="00A970D8">
        <w:rPr>
          <w:noProof/>
        </w:rPr>
        <w:fldChar w:fldCharType="separate"/>
      </w:r>
      <w:r w:rsidRPr="00A970D8">
        <w:rPr>
          <w:noProof/>
        </w:rPr>
        <w:t>358</w:t>
      </w:r>
      <w:r w:rsidRPr="00A970D8">
        <w:rPr>
          <w:noProof/>
        </w:rPr>
        <w:fldChar w:fldCharType="end"/>
      </w:r>
    </w:p>
    <w:p w14:paraId="3F61235B" w14:textId="2A702CC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Your gross averaging amount</w:t>
      </w:r>
      <w:r w:rsidRPr="00A970D8">
        <w:rPr>
          <w:b w:val="0"/>
          <w:noProof/>
          <w:sz w:val="18"/>
        </w:rPr>
        <w:tab/>
      </w:r>
      <w:r w:rsidRPr="00A970D8">
        <w:rPr>
          <w:b w:val="0"/>
          <w:noProof/>
          <w:sz w:val="18"/>
        </w:rPr>
        <w:fldChar w:fldCharType="begin"/>
      </w:r>
      <w:r w:rsidRPr="00A970D8">
        <w:rPr>
          <w:b w:val="0"/>
          <w:noProof/>
          <w:sz w:val="18"/>
        </w:rPr>
        <w:instrText xml:space="preserve"> PAGEREF _Toc201756003 \h </w:instrText>
      </w:r>
      <w:r w:rsidRPr="00A970D8">
        <w:rPr>
          <w:b w:val="0"/>
          <w:noProof/>
          <w:sz w:val="18"/>
        </w:rPr>
      </w:r>
      <w:r w:rsidRPr="00A970D8">
        <w:rPr>
          <w:b w:val="0"/>
          <w:noProof/>
          <w:sz w:val="18"/>
        </w:rPr>
        <w:fldChar w:fldCharType="separate"/>
      </w:r>
      <w:r w:rsidRPr="00A970D8">
        <w:rPr>
          <w:b w:val="0"/>
          <w:noProof/>
          <w:sz w:val="18"/>
        </w:rPr>
        <w:t>359</w:t>
      </w:r>
      <w:r w:rsidRPr="00A970D8">
        <w:rPr>
          <w:b w:val="0"/>
          <w:noProof/>
          <w:sz w:val="18"/>
        </w:rPr>
        <w:fldChar w:fldCharType="end"/>
      </w:r>
    </w:p>
    <w:p w14:paraId="0C9634CD" w14:textId="7808E1C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70</w:t>
      </w:r>
      <w:r>
        <w:rPr>
          <w:noProof/>
        </w:rPr>
        <w:tab/>
        <w:t>Working out your gross averaging amount</w:t>
      </w:r>
      <w:r w:rsidRPr="00A970D8">
        <w:rPr>
          <w:noProof/>
        </w:rPr>
        <w:tab/>
      </w:r>
      <w:r w:rsidRPr="00A970D8">
        <w:rPr>
          <w:noProof/>
        </w:rPr>
        <w:fldChar w:fldCharType="begin"/>
      </w:r>
      <w:r w:rsidRPr="00A970D8">
        <w:rPr>
          <w:noProof/>
        </w:rPr>
        <w:instrText xml:space="preserve"> PAGEREF _Toc201756004 \h </w:instrText>
      </w:r>
      <w:r w:rsidRPr="00A970D8">
        <w:rPr>
          <w:noProof/>
        </w:rPr>
      </w:r>
      <w:r w:rsidRPr="00A970D8">
        <w:rPr>
          <w:noProof/>
        </w:rPr>
        <w:fldChar w:fldCharType="separate"/>
      </w:r>
      <w:r w:rsidRPr="00A970D8">
        <w:rPr>
          <w:noProof/>
        </w:rPr>
        <w:t>359</w:t>
      </w:r>
      <w:r w:rsidRPr="00A970D8">
        <w:rPr>
          <w:noProof/>
        </w:rPr>
        <w:fldChar w:fldCharType="end"/>
      </w:r>
    </w:p>
    <w:p w14:paraId="79744EAC" w14:textId="6A8369B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Your averaging adjustment</w:t>
      </w:r>
      <w:r w:rsidRPr="00A970D8">
        <w:rPr>
          <w:b w:val="0"/>
          <w:noProof/>
          <w:sz w:val="18"/>
        </w:rPr>
        <w:tab/>
      </w:r>
      <w:r w:rsidRPr="00A970D8">
        <w:rPr>
          <w:b w:val="0"/>
          <w:noProof/>
          <w:sz w:val="18"/>
        </w:rPr>
        <w:fldChar w:fldCharType="begin"/>
      </w:r>
      <w:r w:rsidRPr="00A970D8">
        <w:rPr>
          <w:b w:val="0"/>
          <w:noProof/>
          <w:sz w:val="18"/>
        </w:rPr>
        <w:instrText xml:space="preserve"> PAGEREF _Toc201756005 \h </w:instrText>
      </w:r>
      <w:r w:rsidRPr="00A970D8">
        <w:rPr>
          <w:b w:val="0"/>
          <w:noProof/>
          <w:sz w:val="18"/>
        </w:rPr>
      </w:r>
      <w:r w:rsidRPr="00A970D8">
        <w:rPr>
          <w:b w:val="0"/>
          <w:noProof/>
          <w:sz w:val="18"/>
        </w:rPr>
        <w:fldChar w:fldCharType="separate"/>
      </w:r>
      <w:r w:rsidRPr="00A970D8">
        <w:rPr>
          <w:b w:val="0"/>
          <w:noProof/>
          <w:sz w:val="18"/>
        </w:rPr>
        <w:t>359</w:t>
      </w:r>
      <w:r w:rsidRPr="00A970D8">
        <w:rPr>
          <w:b w:val="0"/>
          <w:noProof/>
          <w:sz w:val="18"/>
        </w:rPr>
        <w:fldChar w:fldCharType="end"/>
      </w:r>
    </w:p>
    <w:p w14:paraId="7DFB1125" w14:textId="17566AF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75</w:t>
      </w:r>
      <w:r>
        <w:rPr>
          <w:noProof/>
        </w:rPr>
        <w:tab/>
        <w:t>Working out your averaging adjustment</w:t>
      </w:r>
      <w:r w:rsidRPr="00A970D8">
        <w:rPr>
          <w:noProof/>
        </w:rPr>
        <w:tab/>
      </w:r>
      <w:r w:rsidRPr="00A970D8">
        <w:rPr>
          <w:noProof/>
        </w:rPr>
        <w:fldChar w:fldCharType="begin"/>
      </w:r>
      <w:r w:rsidRPr="00A970D8">
        <w:rPr>
          <w:noProof/>
        </w:rPr>
        <w:instrText xml:space="preserve"> PAGEREF _Toc201756006 \h </w:instrText>
      </w:r>
      <w:r w:rsidRPr="00A970D8">
        <w:rPr>
          <w:noProof/>
        </w:rPr>
      </w:r>
      <w:r w:rsidRPr="00A970D8">
        <w:rPr>
          <w:noProof/>
        </w:rPr>
        <w:fldChar w:fldCharType="separate"/>
      </w:r>
      <w:r w:rsidRPr="00A970D8">
        <w:rPr>
          <w:noProof/>
        </w:rPr>
        <w:t>359</w:t>
      </w:r>
      <w:r w:rsidRPr="00A970D8">
        <w:rPr>
          <w:noProof/>
        </w:rPr>
        <w:fldChar w:fldCharType="end"/>
      </w:r>
    </w:p>
    <w:p w14:paraId="23CDB19A" w14:textId="2CB1717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How to work out your averaging component</w:t>
      </w:r>
      <w:r w:rsidRPr="00A970D8">
        <w:rPr>
          <w:b w:val="0"/>
          <w:noProof/>
          <w:sz w:val="18"/>
        </w:rPr>
        <w:tab/>
      </w:r>
      <w:r w:rsidRPr="00A970D8">
        <w:rPr>
          <w:b w:val="0"/>
          <w:noProof/>
          <w:sz w:val="18"/>
        </w:rPr>
        <w:fldChar w:fldCharType="begin"/>
      </w:r>
      <w:r w:rsidRPr="00A970D8">
        <w:rPr>
          <w:b w:val="0"/>
          <w:noProof/>
          <w:sz w:val="18"/>
        </w:rPr>
        <w:instrText xml:space="preserve"> PAGEREF _Toc201756007 \h </w:instrText>
      </w:r>
      <w:r w:rsidRPr="00A970D8">
        <w:rPr>
          <w:b w:val="0"/>
          <w:noProof/>
          <w:sz w:val="18"/>
        </w:rPr>
      </w:r>
      <w:r w:rsidRPr="00A970D8">
        <w:rPr>
          <w:b w:val="0"/>
          <w:noProof/>
          <w:sz w:val="18"/>
        </w:rPr>
        <w:fldChar w:fldCharType="separate"/>
      </w:r>
      <w:r w:rsidRPr="00A970D8">
        <w:rPr>
          <w:b w:val="0"/>
          <w:noProof/>
          <w:sz w:val="18"/>
        </w:rPr>
        <w:t>360</w:t>
      </w:r>
      <w:r w:rsidRPr="00A970D8">
        <w:rPr>
          <w:b w:val="0"/>
          <w:noProof/>
          <w:sz w:val="18"/>
        </w:rPr>
        <w:fldChar w:fldCharType="end"/>
      </w:r>
    </w:p>
    <w:p w14:paraId="25232FD9" w14:textId="072C196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80</w:t>
      </w:r>
      <w:r>
        <w:rPr>
          <w:noProof/>
        </w:rPr>
        <w:tab/>
        <w:t>Work out your taxable primary production income</w:t>
      </w:r>
      <w:r w:rsidRPr="00A970D8">
        <w:rPr>
          <w:noProof/>
        </w:rPr>
        <w:tab/>
      </w:r>
      <w:r w:rsidRPr="00A970D8">
        <w:rPr>
          <w:noProof/>
        </w:rPr>
        <w:fldChar w:fldCharType="begin"/>
      </w:r>
      <w:r w:rsidRPr="00A970D8">
        <w:rPr>
          <w:noProof/>
        </w:rPr>
        <w:instrText xml:space="preserve"> PAGEREF _Toc201756008 \h </w:instrText>
      </w:r>
      <w:r w:rsidRPr="00A970D8">
        <w:rPr>
          <w:noProof/>
        </w:rPr>
      </w:r>
      <w:r w:rsidRPr="00A970D8">
        <w:rPr>
          <w:noProof/>
        </w:rPr>
        <w:fldChar w:fldCharType="separate"/>
      </w:r>
      <w:r w:rsidRPr="00A970D8">
        <w:rPr>
          <w:noProof/>
        </w:rPr>
        <w:t>360</w:t>
      </w:r>
      <w:r w:rsidRPr="00A970D8">
        <w:rPr>
          <w:noProof/>
        </w:rPr>
        <w:fldChar w:fldCharType="end"/>
      </w:r>
    </w:p>
    <w:p w14:paraId="51EF5592" w14:textId="5EC326A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85</w:t>
      </w:r>
      <w:r>
        <w:rPr>
          <w:noProof/>
        </w:rPr>
        <w:tab/>
        <w:t>Work out your taxable non</w:t>
      </w:r>
      <w:r>
        <w:rPr>
          <w:noProof/>
        </w:rPr>
        <w:noBreakHyphen/>
        <w:t>primary production income</w:t>
      </w:r>
      <w:r w:rsidRPr="00A970D8">
        <w:rPr>
          <w:noProof/>
        </w:rPr>
        <w:tab/>
      </w:r>
      <w:r w:rsidRPr="00A970D8">
        <w:rPr>
          <w:noProof/>
        </w:rPr>
        <w:fldChar w:fldCharType="begin"/>
      </w:r>
      <w:r w:rsidRPr="00A970D8">
        <w:rPr>
          <w:noProof/>
        </w:rPr>
        <w:instrText xml:space="preserve"> PAGEREF _Toc201756009 \h </w:instrText>
      </w:r>
      <w:r w:rsidRPr="00A970D8">
        <w:rPr>
          <w:noProof/>
        </w:rPr>
      </w:r>
      <w:r w:rsidRPr="00A970D8">
        <w:rPr>
          <w:noProof/>
        </w:rPr>
        <w:fldChar w:fldCharType="separate"/>
      </w:r>
      <w:r w:rsidRPr="00A970D8">
        <w:rPr>
          <w:noProof/>
        </w:rPr>
        <w:t>362</w:t>
      </w:r>
      <w:r w:rsidRPr="00A970D8">
        <w:rPr>
          <w:noProof/>
        </w:rPr>
        <w:fldChar w:fldCharType="end"/>
      </w:r>
    </w:p>
    <w:p w14:paraId="65B2B5A7" w14:textId="7FA839B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90</w:t>
      </w:r>
      <w:r>
        <w:rPr>
          <w:noProof/>
        </w:rPr>
        <w:tab/>
        <w:t>Work out your averaging component</w:t>
      </w:r>
      <w:r w:rsidRPr="00A970D8">
        <w:rPr>
          <w:noProof/>
        </w:rPr>
        <w:tab/>
      </w:r>
      <w:r w:rsidRPr="00A970D8">
        <w:rPr>
          <w:noProof/>
        </w:rPr>
        <w:fldChar w:fldCharType="begin"/>
      </w:r>
      <w:r w:rsidRPr="00A970D8">
        <w:rPr>
          <w:noProof/>
        </w:rPr>
        <w:instrText xml:space="preserve"> PAGEREF _Toc201756010 \h </w:instrText>
      </w:r>
      <w:r w:rsidRPr="00A970D8">
        <w:rPr>
          <w:noProof/>
        </w:rPr>
      </w:r>
      <w:r w:rsidRPr="00A970D8">
        <w:rPr>
          <w:noProof/>
        </w:rPr>
        <w:fldChar w:fldCharType="separate"/>
      </w:r>
      <w:r w:rsidRPr="00A970D8">
        <w:rPr>
          <w:noProof/>
        </w:rPr>
        <w:t>363</w:t>
      </w:r>
      <w:r w:rsidRPr="00A970D8">
        <w:rPr>
          <w:noProof/>
        </w:rPr>
        <w:fldChar w:fldCharType="end"/>
      </w:r>
    </w:p>
    <w:p w14:paraId="13EFABED" w14:textId="3473C75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392</w:t>
      </w:r>
      <w:r>
        <w:rPr>
          <w:noProof/>
        </w:rPr>
        <w:noBreakHyphen/>
        <w:t>D—Effect of permanent reduction of your basic taxable income</w:t>
      </w:r>
      <w:r w:rsidRPr="00A970D8">
        <w:rPr>
          <w:b w:val="0"/>
          <w:noProof/>
          <w:sz w:val="18"/>
        </w:rPr>
        <w:tab/>
      </w:r>
      <w:r w:rsidRPr="00A970D8">
        <w:rPr>
          <w:b w:val="0"/>
          <w:noProof/>
          <w:sz w:val="18"/>
        </w:rPr>
        <w:fldChar w:fldCharType="begin"/>
      </w:r>
      <w:r w:rsidRPr="00A970D8">
        <w:rPr>
          <w:b w:val="0"/>
          <w:noProof/>
          <w:sz w:val="18"/>
        </w:rPr>
        <w:instrText xml:space="preserve"> PAGEREF _Toc201756011 \h </w:instrText>
      </w:r>
      <w:r w:rsidRPr="00A970D8">
        <w:rPr>
          <w:b w:val="0"/>
          <w:noProof/>
          <w:sz w:val="18"/>
        </w:rPr>
      </w:r>
      <w:r w:rsidRPr="00A970D8">
        <w:rPr>
          <w:b w:val="0"/>
          <w:noProof/>
          <w:sz w:val="18"/>
        </w:rPr>
        <w:fldChar w:fldCharType="separate"/>
      </w:r>
      <w:r w:rsidRPr="00A970D8">
        <w:rPr>
          <w:b w:val="0"/>
          <w:noProof/>
          <w:sz w:val="18"/>
        </w:rPr>
        <w:t>365</w:t>
      </w:r>
      <w:r w:rsidRPr="00A970D8">
        <w:rPr>
          <w:b w:val="0"/>
          <w:noProof/>
          <w:sz w:val="18"/>
        </w:rPr>
        <w:fldChar w:fldCharType="end"/>
      </w:r>
    </w:p>
    <w:p w14:paraId="6CA357EB" w14:textId="748DF1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392</w:t>
      </w:r>
      <w:r>
        <w:rPr>
          <w:noProof/>
        </w:rPr>
        <w:noBreakHyphen/>
        <w:t>95</w:t>
      </w:r>
      <w:r>
        <w:rPr>
          <w:noProof/>
        </w:rPr>
        <w:tab/>
        <w:t>You are treated as if you had not carried on business before</w:t>
      </w:r>
      <w:r w:rsidRPr="00A970D8">
        <w:rPr>
          <w:noProof/>
        </w:rPr>
        <w:tab/>
      </w:r>
      <w:r w:rsidRPr="00A970D8">
        <w:rPr>
          <w:noProof/>
        </w:rPr>
        <w:fldChar w:fldCharType="begin"/>
      </w:r>
      <w:r w:rsidRPr="00A970D8">
        <w:rPr>
          <w:noProof/>
        </w:rPr>
        <w:instrText xml:space="preserve"> PAGEREF _Toc201756012 \h </w:instrText>
      </w:r>
      <w:r w:rsidRPr="00A970D8">
        <w:rPr>
          <w:noProof/>
        </w:rPr>
      </w:r>
      <w:r w:rsidRPr="00A970D8">
        <w:rPr>
          <w:noProof/>
        </w:rPr>
        <w:fldChar w:fldCharType="separate"/>
      </w:r>
      <w:r w:rsidRPr="00A970D8">
        <w:rPr>
          <w:noProof/>
        </w:rPr>
        <w:t>365</w:t>
      </w:r>
      <w:r w:rsidRPr="00A970D8">
        <w:rPr>
          <w:noProof/>
        </w:rPr>
        <w:fldChar w:fldCharType="end"/>
      </w:r>
    </w:p>
    <w:p w14:paraId="5170D4BF" w14:textId="3D2B3910"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393—Farm management deposits</w:t>
      </w:r>
      <w:r w:rsidRPr="00A970D8">
        <w:rPr>
          <w:b w:val="0"/>
          <w:noProof/>
          <w:sz w:val="18"/>
        </w:rPr>
        <w:tab/>
      </w:r>
      <w:r w:rsidRPr="00A970D8">
        <w:rPr>
          <w:b w:val="0"/>
          <w:noProof/>
          <w:sz w:val="18"/>
        </w:rPr>
        <w:fldChar w:fldCharType="begin"/>
      </w:r>
      <w:r w:rsidRPr="00A970D8">
        <w:rPr>
          <w:b w:val="0"/>
          <w:noProof/>
          <w:sz w:val="18"/>
        </w:rPr>
        <w:instrText xml:space="preserve"> PAGEREF _Toc201756013 \h </w:instrText>
      </w:r>
      <w:r w:rsidRPr="00A970D8">
        <w:rPr>
          <w:b w:val="0"/>
          <w:noProof/>
          <w:sz w:val="18"/>
        </w:rPr>
      </w:r>
      <w:r w:rsidRPr="00A970D8">
        <w:rPr>
          <w:b w:val="0"/>
          <w:noProof/>
          <w:sz w:val="18"/>
        </w:rPr>
        <w:fldChar w:fldCharType="separate"/>
      </w:r>
      <w:r w:rsidRPr="00A970D8">
        <w:rPr>
          <w:b w:val="0"/>
          <w:noProof/>
          <w:sz w:val="18"/>
        </w:rPr>
        <w:t>367</w:t>
      </w:r>
      <w:r w:rsidRPr="00A970D8">
        <w:rPr>
          <w:b w:val="0"/>
          <w:noProof/>
          <w:sz w:val="18"/>
        </w:rPr>
        <w:fldChar w:fldCharType="end"/>
      </w:r>
    </w:p>
    <w:p w14:paraId="709E7F52" w14:textId="77AA414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393</w:t>
      </w:r>
      <w:r>
        <w:rPr>
          <w:noProof/>
        </w:rPr>
        <w:tab/>
      </w:r>
      <w:r w:rsidRPr="00A970D8">
        <w:rPr>
          <w:b w:val="0"/>
          <w:noProof/>
          <w:sz w:val="18"/>
        </w:rPr>
        <w:fldChar w:fldCharType="begin"/>
      </w:r>
      <w:r w:rsidRPr="00A970D8">
        <w:rPr>
          <w:b w:val="0"/>
          <w:noProof/>
          <w:sz w:val="18"/>
        </w:rPr>
        <w:instrText xml:space="preserve"> PAGEREF _Toc201756014 \h </w:instrText>
      </w:r>
      <w:r w:rsidRPr="00A970D8">
        <w:rPr>
          <w:b w:val="0"/>
          <w:noProof/>
          <w:sz w:val="18"/>
        </w:rPr>
      </w:r>
      <w:r w:rsidRPr="00A970D8">
        <w:rPr>
          <w:b w:val="0"/>
          <w:noProof/>
          <w:sz w:val="18"/>
        </w:rPr>
        <w:fldChar w:fldCharType="separate"/>
      </w:r>
      <w:r w:rsidRPr="00A970D8">
        <w:rPr>
          <w:b w:val="0"/>
          <w:noProof/>
          <w:sz w:val="18"/>
        </w:rPr>
        <w:t>367</w:t>
      </w:r>
      <w:r w:rsidRPr="00A970D8">
        <w:rPr>
          <w:b w:val="0"/>
          <w:noProof/>
          <w:sz w:val="18"/>
        </w:rPr>
        <w:fldChar w:fldCharType="end"/>
      </w:r>
    </w:p>
    <w:p w14:paraId="0B876820" w14:textId="5265CDB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_Toc201756015 \h </w:instrText>
      </w:r>
      <w:r w:rsidRPr="00A970D8">
        <w:rPr>
          <w:noProof/>
        </w:rPr>
      </w:r>
      <w:r w:rsidRPr="00A970D8">
        <w:rPr>
          <w:noProof/>
        </w:rPr>
        <w:fldChar w:fldCharType="separate"/>
      </w:r>
      <w:r w:rsidRPr="00A970D8">
        <w:rPr>
          <w:noProof/>
        </w:rPr>
        <w:t>367</w:t>
      </w:r>
      <w:r w:rsidRPr="00A970D8">
        <w:rPr>
          <w:noProof/>
        </w:rPr>
        <w:fldChar w:fldCharType="end"/>
      </w:r>
    </w:p>
    <w:p w14:paraId="64B24680" w14:textId="035F029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393</w:t>
      </w:r>
      <w:r>
        <w:rPr>
          <w:noProof/>
        </w:rPr>
        <w:noBreakHyphen/>
        <w:t>A—Tax consequences of farm management deposits</w:t>
      </w:r>
      <w:r w:rsidRPr="00A970D8">
        <w:rPr>
          <w:b w:val="0"/>
          <w:noProof/>
          <w:sz w:val="18"/>
        </w:rPr>
        <w:tab/>
      </w:r>
      <w:r w:rsidRPr="00A970D8">
        <w:rPr>
          <w:b w:val="0"/>
          <w:noProof/>
          <w:sz w:val="18"/>
        </w:rPr>
        <w:fldChar w:fldCharType="begin"/>
      </w:r>
      <w:r w:rsidRPr="00A970D8">
        <w:rPr>
          <w:b w:val="0"/>
          <w:noProof/>
          <w:sz w:val="18"/>
        </w:rPr>
        <w:instrText xml:space="preserve"> PAGEREF _Toc201756016 \h </w:instrText>
      </w:r>
      <w:r w:rsidRPr="00A970D8">
        <w:rPr>
          <w:b w:val="0"/>
          <w:noProof/>
          <w:sz w:val="18"/>
        </w:rPr>
      </w:r>
      <w:r w:rsidRPr="00A970D8">
        <w:rPr>
          <w:b w:val="0"/>
          <w:noProof/>
          <w:sz w:val="18"/>
        </w:rPr>
        <w:fldChar w:fldCharType="separate"/>
      </w:r>
      <w:r w:rsidRPr="00A970D8">
        <w:rPr>
          <w:b w:val="0"/>
          <w:noProof/>
          <w:sz w:val="18"/>
        </w:rPr>
        <w:t>368</w:t>
      </w:r>
      <w:r w:rsidRPr="00A970D8">
        <w:rPr>
          <w:b w:val="0"/>
          <w:noProof/>
          <w:sz w:val="18"/>
        </w:rPr>
        <w:fldChar w:fldCharType="end"/>
      </w:r>
    </w:p>
    <w:p w14:paraId="26478327" w14:textId="361F54C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5</w:t>
      </w:r>
      <w:r>
        <w:rPr>
          <w:noProof/>
        </w:rPr>
        <w:tab/>
        <w:t>Deduction for making farm management deposit</w:t>
      </w:r>
      <w:r w:rsidRPr="00A970D8">
        <w:rPr>
          <w:noProof/>
        </w:rPr>
        <w:tab/>
      </w:r>
      <w:r w:rsidRPr="00A970D8">
        <w:rPr>
          <w:noProof/>
        </w:rPr>
        <w:fldChar w:fldCharType="begin"/>
      </w:r>
      <w:r w:rsidRPr="00A970D8">
        <w:rPr>
          <w:noProof/>
        </w:rPr>
        <w:instrText xml:space="preserve"> PAGEREF _Toc201756017 \h </w:instrText>
      </w:r>
      <w:r w:rsidRPr="00A970D8">
        <w:rPr>
          <w:noProof/>
        </w:rPr>
      </w:r>
      <w:r w:rsidRPr="00A970D8">
        <w:rPr>
          <w:noProof/>
        </w:rPr>
        <w:fldChar w:fldCharType="separate"/>
      </w:r>
      <w:r w:rsidRPr="00A970D8">
        <w:rPr>
          <w:noProof/>
        </w:rPr>
        <w:t>368</w:t>
      </w:r>
      <w:r w:rsidRPr="00A970D8">
        <w:rPr>
          <w:noProof/>
        </w:rPr>
        <w:fldChar w:fldCharType="end"/>
      </w:r>
    </w:p>
    <w:p w14:paraId="207F432A" w14:textId="33515EA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10</w:t>
      </w:r>
      <w:r>
        <w:rPr>
          <w:noProof/>
        </w:rPr>
        <w:tab/>
        <w:t>Assessability on repayment of deposit</w:t>
      </w:r>
      <w:r w:rsidRPr="00A970D8">
        <w:rPr>
          <w:noProof/>
        </w:rPr>
        <w:tab/>
      </w:r>
      <w:r w:rsidRPr="00A970D8">
        <w:rPr>
          <w:noProof/>
        </w:rPr>
        <w:fldChar w:fldCharType="begin"/>
      </w:r>
      <w:r w:rsidRPr="00A970D8">
        <w:rPr>
          <w:noProof/>
        </w:rPr>
        <w:instrText xml:space="preserve"> PAGEREF _Toc201756018 \h </w:instrText>
      </w:r>
      <w:r w:rsidRPr="00A970D8">
        <w:rPr>
          <w:noProof/>
        </w:rPr>
      </w:r>
      <w:r w:rsidRPr="00A970D8">
        <w:rPr>
          <w:noProof/>
        </w:rPr>
        <w:fldChar w:fldCharType="separate"/>
      </w:r>
      <w:r w:rsidRPr="00A970D8">
        <w:rPr>
          <w:noProof/>
        </w:rPr>
        <w:t>369</w:t>
      </w:r>
      <w:r w:rsidRPr="00A970D8">
        <w:rPr>
          <w:noProof/>
        </w:rPr>
        <w:fldChar w:fldCharType="end"/>
      </w:r>
    </w:p>
    <w:p w14:paraId="4D406D7C" w14:textId="3108086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15</w:t>
      </w:r>
      <w:r>
        <w:rPr>
          <w:noProof/>
        </w:rPr>
        <w:tab/>
        <w:t>Transactions to which the deduction, assessment and 12 month rules have modified application</w:t>
      </w:r>
      <w:r w:rsidRPr="00A970D8">
        <w:rPr>
          <w:noProof/>
        </w:rPr>
        <w:tab/>
      </w:r>
      <w:r w:rsidRPr="00A970D8">
        <w:rPr>
          <w:noProof/>
        </w:rPr>
        <w:fldChar w:fldCharType="begin"/>
      </w:r>
      <w:r w:rsidRPr="00A970D8">
        <w:rPr>
          <w:noProof/>
        </w:rPr>
        <w:instrText xml:space="preserve"> PAGEREF _Toc201756019 \h </w:instrText>
      </w:r>
      <w:r w:rsidRPr="00A970D8">
        <w:rPr>
          <w:noProof/>
        </w:rPr>
      </w:r>
      <w:r w:rsidRPr="00A970D8">
        <w:rPr>
          <w:noProof/>
        </w:rPr>
        <w:fldChar w:fldCharType="separate"/>
      </w:r>
      <w:r w:rsidRPr="00A970D8">
        <w:rPr>
          <w:noProof/>
        </w:rPr>
        <w:t>372</w:t>
      </w:r>
      <w:r w:rsidRPr="00A970D8">
        <w:rPr>
          <w:noProof/>
        </w:rPr>
        <w:fldChar w:fldCharType="end"/>
      </w:r>
    </w:p>
    <w:p w14:paraId="3BB515F9" w14:textId="03346CB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16</w:t>
      </w:r>
      <w:r>
        <w:rPr>
          <w:noProof/>
        </w:rPr>
        <w:tab/>
        <w:t>Consolidation of farm management deposits</w:t>
      </w:r>
      <w:r w:rsidRPr="00A970D8">
        <w:rPr>
          <w:noProof/>
        </w:rPr>
        <w:tab/>
      </w:r>
      <w:r w:rsidRPr="00A970D8">
        <w:rPr>
          <w:noProof/>
        </w:rPr>
        <w:fldChar w:fldCharType="begin"/>
      </w:r>
      <w:r w:rsidRPr="00A970D8">
        <w:rPr>
          <w:noProof/>
        </w:rPr>
        <w:instrText xml:space="preserve"> PAGEREF _Toc201756020 \h </w:instrText>
      </w:r>
      <w:r w:rsidRPr="00A970D8">
        <w:rPr>
          <w:noProof/>
        </w:rPr>
      </w:r>
      <w:r w:rsidRPr="00A970D8">
        <w:rPr>
          <w:noProof/>
        </w:rPr>
        <w:fldChar w:fldCharType="separate"/>
      </w:r>
      <w:r w:rsidRPr="00A970D8">
        <w:rPr>
          <w:noProof/>
        </w:rPr>
        <w:t>373</w:t>
      </w:r>
      <w:r w:rsidRPr="00A970D8">
        <w:rPr>
          <w:noProof/>
        </w:rPr>
        <w:fldChar w:fldCharType="end"/>
      </w:r>
    </w:p>
    <w:p w14:paraId="2D18C8D3" w14:textId="22B1DBA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393</w:t>
      </w:r>
      <w:r>
        <w:rPr>
          <w:noProof/>
        </w:rPr>
        <w:noBreakHyphen/>
        <w:t>17</w:t>
      </w:r>
      <w:r>
        <w:rPr>
          <w:noProof/>
        </w:rPr>
        <w:tab/>
        <w:t>Tax consequences of liabilities reducing because of farm management deposits</w:t>
      </w:r>
      <w:r w:rsidRPr="00A970D8">
        <w:rPr>
          <w:noProof/>
        </w:rPr>
        <w:tab/>
      </w:r>
      <w:r w:rsidRPr="00A970D8">
        <w:rPr>
          <w:noProof/>
        </w:rPr>
        <w:fldChar w:fldCharType="begin"/>
      </w:r>
      <w:r w:rsidRPr="00A970D8">
        <w:rPr>
          <w:noProof/>
        </w:rPr>
        <w:instrText xml:space="preserve"> PAGEREF _Toc201756021 \h </w:instrText>
      </w:r>
      <w:r w:rsidRPr="00A970D8">
        <w:rPr>
          <w:noProof/>
        </w:rPr>
      </w:r>
      <w:r w:rsidRPr="00A970D8">
        <w:rPr>
          <w:noProof/>
        </w:rPr>
        <w:fldChar w:fldCharType="separate"/>
      </w:r>
      <w:r w:rsidRPr="00A970D8">
        <w:rPr>
          <w:noProof/>
        </w:rPr>
        <w:t>374</w:t>
      </w:r>
      <w:r w:rsidRPr="00A970D8">
        <w:rPr>
          <w:noProof/>
        </w:rPr>
        <w:fldChar w:fldCharType="end"/>
      </w:r>
    </w:p>
    <w:p w14:paraId="2ADD188D" w14:textId="72B8F583"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393</w:t>
      </w:r>
      <w:r>
        <w:rPr>
          <w:noProof/>
        </w:rPr>
        <w:noBreakHyphen/>
        <w:t>B—Meaning of farm management deposit and owner</w:t>
      </w:r>
      <w:r w:rsidRPr="00A970D8">
        <w:rPr>
          <w:b w:val="0"/>
          <w:noProof/>
          <w:sz w:val="18"/>
        </w:rPr>
        <w:tab/>
      </w:r>
      <w:r w:rsidRPr="00A970D8">
        <w:rPr>
          <w:b w:val="0"/>
          <w:noProof/>
          <w:sz w:val="18"/>
        </w:rPr>
        <w:fldChar w:fldCharType="begin"/>
      </w:r>
      <w:r w:rsidRPr="00A970D8">
        <w:rPr>
          <w:b w:val="0"/>
          <w:noProof/>
          <w:sz w:val="18"/>
        </w:rPr>
        <w:instrText xml:space="preserve"> PAGEREF _Toc201756022 \h </w:instrText>
      </w:r>
      <w:r w:rsidRPr="00A970D8">
        <w:rPr>
          <w:b w:val="0"/>
          <w:noProof/>
          <w:sz w:val="18"/>
        </w:rPr>
      </w:r>
      <w:r w:rsidRPr="00A970D8">
        <w:rPr>
          <w:b w:val="0"/>
          <w:noProof/>
          <w:sz w:val="18"/>
        </w:rPr>
        <w:fldChar w:fldCharType="separate"/>
      </w:r>
      <w:r w:rsidRPr="00A970D8">
        <w:rPr>
          <w:b w:val="0"/>
          <w:noProof/>
          <w:sz w:val="18"/>
        </w:rPr>
        <w:t>375</w:t>
      </w:r>
      <w:r w:rsidRPr="00A970D8">
        <w:rPr>
          <w:b w:val="0"/>
          <w:noProof/>
          <w:sz w:val="18"/>
        </w:rPr>
        <w:fldChar w:fldCharType="end"/>
      </w:r>
    </w:p>
    <w:p w14:paraId="7F03A126" w14:textId="5D60D42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20</w:t>
      </w:r>
      <w:r>
        <w:rPr>
          <w:noProof/>
        </w:rPr>
        <w:tab/>
        <w:t>Farm management deposits</w:t>
      </w:r>
      <w:r w:rsidRPr="00A970D8">
        <w:rPr>
          <w:noProof/>
        </w:rPr>
        <w:tab/>
      </w:r>
      <w:r w:rsidRPr="00A970D8">
        <w:rPr>
          <w:noProof/>
        </w:rPr>
        <w:fldChar w:fldCharType="begin"/>
      </w:r>
      <w:r w:rsidRPr="00A970D8">
        <w:rPr>
          <w:noProof/>
        </w:rPr>
        <w:instrText xml:space="preserve"> PAGEREF _Toc201756023 \h </w:instrText>
      </w:r>
      <w:r w:rsidRPr="00A970D8">
        <w:rPr>
          <w:noProof/>
        </w:rPr>
      </w:r>
      <w:r w:rsidRPr="00A970D8">
        <w:rPr>
          <w:noProof/>
        </w:rPr>
        <w:fldChar w:fldCharType="separate"/>
      </w:r>
      <w:r w:rsidRPr="00A970D8">
        <w:rPr>
          <w:noProof/>
        </w:rPr>
        <w:t>375</w:t>
      </w:r>
      <w:r w:rsidRPr="00A970D8">
        <w:rPr>
          <w:noProof/>
        </w:rPr>
        <w:fldChar w:fldCharType="end"/>
      </w:r>
    </w:p>
    <w:p w14:paraId="494A3D65" w14:textId="2958226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25</w:t>
      </w:r>
      <w:r>
        <w:rPr>
          <w:noProof/>
        </w:rPr>
        <w:tab/>
        <w:t>Owners of farm management deposits</w:t>
      </w:r>
      <w:r w:rsidRPr="00A970D8">
        <w:rPr>
          <w:noProof/>
        </w:rPr>
        <w:tab/>
      </w:r>
      <w:r w:rsidRPr="00A970D8">
        <w:rPr>
          <w:noProof/>
        </w:rPr>
        <w:fldChar w:fldCharType="begin"/>
      </w:r>
      <w:r w:rsidRPr="00A970D8">
        <w:rPr>
          <w:noProof/>
        </w:rPr>
        <w:instrText xml:space="preserve"> PAGEREF _Toc201756024 \h </w:instrText>
      </w:r>
      <w:r w:rsidRPr="00A970D8">
        <w:rPr>
          <w:noProof/>
        </w:rPr>
      </w:r>
      <w:r w:rsidRPr="00A970D8">
        <w:rPr>
          <w:noProof/>
        </w:rPr>
        <w:fldChar w:fldCharType="separate"/>
      </w:r>
      <w:r w:rsidRPr="00A970D8">
        <w:rPr>
          <w:noProof/>
        </w:rPr>
        <w:t>377</w:t>
      </w:r>
      <w:r w:rsidRPr="00A970D8">
        <w:rPr>
          <w:noProof/>
        </w:rPr>
        <w:fldChar w:fldCharType="end"/>
      </w:r>
    </w:p>
    <w:p w14:paraId="402218A5" w14:textId="61285FD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27</w:t>
      </w:r>
      <w:r>
        <w:rPr>
          <w:noProof/>
        </w:rPr>
        <w:tab/>
        <w:t>Trustee may choose that a beneficiary is a chosen beneficiary of the trust</w:t>
      </w:r>
      <w:r w:rsidRPr="00A970D8">
        <w:rPr>
          <w:noProof/>
        </w:rPr>
        <w:tab/>
      </w:r>
      <w:r w:rsidRPr="00A970D8">
        <w:rPr>
          <w:noProof/>
        </w:rPr>
        <w:fldChar w:fldCharType="begin"/>
      </w:r>
      <w:r w:rsidRPr="00A970D8">
        <w:rPr>
          <w:noProof/>
        </w:rPr>
        <w:instrText xml:space="preserve"> PAGEREF _Toc201756025 \h </w:instrText>
      </w:r>
      <w:r w:rsidRPr="00A970D8">
        <w:rPr>
          <w:noProof/>
        </w:rPr>
      </w:r>
      <w:r w:rsidRPr="00A970D8">
        <w:rPr>
          <w:noProof/>
        </w:rPr>
        <w:fldChar w:fldCharType="separate"/>
      </w:r>
      <w:r w:rsidRPr="00A970D8">
        <w:rPr>
          <w:noProof/>
        </w:rPr>
        <w:t>378</w:t>
      </w:r>
      <w:r w:rsidRPr="00A970D8">
        <w:rPr>
          <w:noProof/>
        </w:rPr>
        <w:fldChar w:fldCharType="end"/>
      </w:r>
    </w:p>
    <w:p w14:paraId="77183A52" w14:textId="2C54AD3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28</w:t>
      </w:r>
      <w:r>
        <w:rPr>
          <w:noProof/>
        </w:rPr>
        <w:tab/>
        <w:t>Application of Division to beneficiary no longer under legal disability</w:t>
      </w:r>
      <w:r w:rsidRPr="00A970D8">
        <w:rPr>
          <w:noProof/>
        </w:rPr>
        <w:tab/>
      </w:r>
      <w:r w:rsidRPr="00A970D8">
        <w:rPr>
          <w:noProof/>
        </w:rPr>
        <w:fldChar w:fldCharType="begin"/>
      </w:r>
      <w:r w:rsidRPr="00A970D8">
        <w:rPr>
          <w:noProof/>
        </w:rPr>
        <w:instrText xml:space="preserve"> PAGEREF _Toc201756026 \h </w:instrText>
      </w:r>
      <w:r w:rsidRPr="00A970D8">
        <w:rPr>
          <w:noProof/>
        </w:rPr>
      </w:r>
      <w:r w:rsidRPr="00A970D8">
        <w:rPr>
          <w:noProof/>
        </w:rPr>
        <w:fldChar w:fldCharType="separate"/>
      </w:r>
      <w:r w:rsidRPr="00A970D8">
        <w:rPr>
          <w:noProof/>
        </w:rPr>
        <w:t>379</w:t>
      </w:r>
      <w:r w:rsidRPr="00A970D8">
        <w:rPr>
          <w:noProof/>
        </w:rPr>
        <w:fldChar w:fldCharType="end"/>
      </w:r>
    </w:p>
    <w:p w14:paraId="77824775" w14:textId="7286BE3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30</w:t>
      </w:r>
      <w:r>
        <w:rPr>
          <w:noProof/>
        </w:rPr>
        <w:tab/>
        <w:t>Effect of contravening requirements</w:t>
      </w:r>
      <w:r w:rsidRPr="00A970D8">
        <w:rPr>
          <w:noProof/>
        </w:rPr>
        <w:tab/>
      </w:r>
      <w:r w:rsidRPr="00A970D8">
        <w:rPr>
          <w:noProof/>
        </w:rPr>
        <w:fldChar w:fldCharType="begin"/>
      </w:r>
      <w:r w:rsidRPr="00A970D8">
        <w:rPr>
          <w:noProof/>
        </w:rPr>
        <w:instrText xml:space="preserve"> PAGEREF _Toc201756027 \h </w:instrText>
      </w:r>
      <w:r w:rsidRPr="00A970D8">
        <w:rPr>
          <w:noProof/>
        </w:rPr>
      </w:r>
      <w:r w:rsidRPr="00A970D8">
        <w:rPr>
          <w:noProof/>
        </w:rPr>
        <w:fldChar w:fldCharType="separate"/>
      </w:r>
      <w:r w:rsidRPr="00A970D8">
        <w:rPr>
          <w:noProof/>
        </w:rPr>
        <w:t>379</w:t>
      </w:r>
      <w:r w:rsidRPr="00A970D8">
        <w:rPr>
          <w:noProof/>
        </w:rPr>
        <w:fldChar w:fldCharType="end"/>
      </w:r>
    </w:p>
    <w:p w14:paraId="5BFC5474" w14:textId="679F94B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35</w:t>
      </w:r>
      <w:r>
        <w:rPr>
          <w:noProof/>
        </w:rPr>
        <w:tab/>
        <w:t>Requirements of agreement for a farm management deposit</w:t>
      </w:r>
      <w:r w:rsidRPr="00A970D8">
        <w:rPr>
          <w:noProof/>
        </w:rPr>
        <w:tab/>
      </w:r>
      <w:r w:rsidRPr="00A970D8">
        <w:rPr>
          <w:noProof/>
        </w:rPr>
        <w:fldChar w:fldCharType="begin"/>
      </w:r>
      <w:r w:rsidRPr="00A970D8">
        <w:rPr>
          <w:noProof/>
        </w:rPr>
        <w:instrText xml:space="preserve"> PAGEREF _Toc201756028 \h </w:instrText>
      </w:r>
      <w:r w:rsidRPr="00A970D8">
        <w:rPr>
          <w:noProof/>
        </w:rPr>
      </w:r>
      <w:r w:rsidRPr="00A970D8">
        <w:rPr>
          <w:noProof/>
        </w:rPr>
        <w:fldChar w:fldCharType="separate"/>
      </w:r>
      <w:r w:rsidRPr="00A970D8">
        <w:rPr>
          <w:noProof/>
        </w:rPr>
        <w:t>380</w:t>
      </w:r>
      <w:r w:rsidRPr="00A970D8">
        <w:rPr>
          <w:noProof/>
        </w:rPr>
        <w:fldChar w:fldCharType="end"/>
      </w:r>
    </w:p>
    <w:p w14:paraId="7A40D734" w14:textId="0D4E8AB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37</w:t>
      </w:r>
      <w:r>
        <w:rPr>
          <w:noProof/>
        </w:rPr>
        <w:tab/>
        <w:t>Agreements for a farm management deposit may allow for some offsets of a depositor’s liabilities</w:t>
      </w:r>
      <w:r w:rsidRPr="00A970D8">
        <w:rPr>
          <w:noProof/>
        </w:rPr>
        <w:tab/>
      </w:r>
      <w:r w:rsidRPr="00A970D8">
        <w:rPr>
          <w:noProof/>
        </w:rPr>
        <w:fldChar w:fldCharType="begin"/>
      </w:r>
      <w:r w:rsidRPr="00A970D8">
        <w:rPr>
          <w:noProof/>
        </w:rPr>
        <w:instrText xml:space="preserve"> PAGEREF _Toc201756029 \h </w:instrText>
      </w:r>
      <w:r w:rsidRPr="00A970D8">
        <w:rPr>
          <w:noProof/>
        </w:rPr>
      </w:r>
      <w:r w:rsidRPr="00A970D8">
        <w:rPr>
          <w:noProof/>
        </w:rPr>
        <w:fldChar w:fldCharType="separate"/>
      </w:r>
      <w:r w:rsidRPr="00A970D8">
        <w:rPr>
          <w:noProof/>
        </w:rPr>
        <w:t>382</w:t>
      </w:r>
      <w:r w:rsidRPr="00A970D8">
        <w:rPr>
          <w:noProof/>
        </w:rPr>
        <w:fldChar w:fldCharType="end"/>
      </w:r>
    </w:p>
    <w:p w14:paraId="248CE9C4" w14:textId="4E8CCC7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40</w:t>
      </w:r>
      <w:r>
        <w:rPr>
          <w:noProof/>
        </w:rPr>
        <w:tab/>
        <w:t>Repayment of deposit within first 12 months</w:t>
      </w:r>
      <w:r w:rsidRPr="00A970D8">
        <w:rPr>
          <w:noProof/>
        </w:rPr>
        <w:tab/>
      </w:r>
      <w:r w:rsidRPr="00A970D8">
        <w:rPr>
          <w:noProof/>
        </w:rPr>
        <w:fldChar w:fldCharType="begin"/>
      </w:r>
      <w:r w:rsidRPr="00A970D8">
        <w:rPr>
          <w:noProof/>
        </w:rPr>
        <w:instrText xml:space="preserve"> PAGEREF _Toc201756030 \h </w:instrText>
      </w:r>
      <w:r w:rsidRPr="00A970D8">
        <w:rPr>
          <w:noProof/>
        </w:rPr>
      </w:r>
      <w:r w:rsidRPr="00A970D8">
        <w:rPr>
          <w:noProof/>
        </w:rPr>
        <w:fldChar w:fldCharType="separate"/>
      </w:r>
      <w:r w:rsidRPr="00A970D8">
        <w:rPr>
          <w:noProof/>
        </w:rPr>
        <w:t>382</w:t>
      </w:r>
      <w:r w:rsidRPr="00A970D8">
        <w:rPr>
          <w:noProof/>
        </w:rPr>
        <w:fldChar w:fldCharType="end"/>
      </w:r>
    </w:p>
    <w:p w14:paraId="4CF0D20E" w14:textId="6312F08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45</w:t>
      </w:r>
      <w:r>
        <w:rPr>
          <w:noProof/>
        </w:rPr>
        <w:tab/>
        <w:t>Partly repaid farm management deposits</w:t>
      </w:r>
      <w:r w:rsidRPr="00A970D8">
        <w:rPr>
          <w:noProof/>
        </w:rPr>
        <w:tab/>
      </w:r>
      <w:r w:rsidRPr="00A970D8">
        <w:rPr>
          <w:noProof/>
        </w:rPr>
        <w:fldChar w:fldCharType="begin"/>
      </w:r>
      <w:r w:rsidRPr="00A970D8">
        <w:rPr>
          <w:noProof/>
        </w:rPr>
        <w:instrText xml:space="preserve"> PAGEREF _Toc201756031 \h </w:instrText>
      </w:r>
      <w:r w:rsidRPr="00A970D8">
        <w:rPr>
          <w:noProof/>
        </w:rPr>
      </w:r>
      <w:r w:rsidRPr="00A970D8">
        <w:rPr>
          <w:noProof/>
        </w:rPr>
        <w:fldChar w:fldCharType="separate"/>
      </w:r>
      <w:r w:rsidRPr="00A970D8">
        <w:rPr>
          <w:noProof/>
        </w:rPr>
        <w:t>385</w:t>
      </w:r>
      <w:r w:rsidRPr="00A970D8">
        <w:rPr>
          <w:noProof/>
        </w:rPr>
        <w:fldChar w:fldCharType="end"/>
      </w:r>
    </w:p>
    <w:p w14:paraId="4DB7325C" w14:textId="0830DB1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393</w:t>
      </w:r>
      <w:r>
        <w:rPr>
          <w:noProof/>
        </w:rPr>
        <w:noBreakHyphen/>
        <w:t>C—Special rules relating to financial claims scheme for account</w:t>
      </w:r>
      <w:r>
        <w:rPr>
          <w:noProof/>
        </w:rPr>
        <w:noBreakHyphen/>
        <w:t>holders with insolvent ADIs</w:t>
      </w:r>
      <w:r w:rsidRPr="00A970D8">
        <w:rPr>
          <w:b w:val="0"/>
          <w:noProof/>
          <w:sz w:val="18"/>
        </w:rPr>
        <w:tab/>
      </w:r>
      <w:r w:rsidRPr="00A970D8">
        <w:rPr>
          <w:b w:val="0"/>
          <w:noProof/>
          <w:sz w:val="18"/>
        </w:rPr>
        <w:fldChar w:fldCharType="begin"/>
      </w:r>
      <w:r w:rsidRPr="00A970D8">
        <w:rPr>
          <w:b w:val="0"/>
          <w:noProof/>
          <w:sz w:val="18"/>
        </w:rPr>
        <w:instrText xml:space="preserve"> PAGEREF _Toc201756032 \h </w:instrText>
      </w:r>
      <w:r w:rsidRPr="00A970D8">
        <w:rPr>
          <w:b w:val="0"/>
          <w:noProof/>
          <w:sz w:val="18"/>
        </w:rPr>
      </w:r>
      <w:r w:rsidRPr="00A970D8">
        <w:rPr>
          <w:b w:val="0"/>
          <w:noProof/>
          <w:sz w:val="18"/>
        </w:rPr>
        <w:fldChar w:fldCharType="separate"/>
      </w:r>
      <w:r w:rsidRPr="00A970D8">
        <w:rPr>
          <w:b w:val="0"/>
          <w:noProof/>
          <w:sz w:val="18"/>
        </w:rPr>
        <w:t>385</w:t>
      </w:r>
      <w:r w:rsidRPr="00A970D8">
        <w:rPr>
          <w:b w:val="0"/>
          <w:noProof/>
          <w:sz w:val="18"/>
        </w:rPr>
        <w:fldChar w:fldCharType="end"/>
      </w:r>
    </w:p>
    <w:p w14:paraId="0813D402" w14:textId="0CE8743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393</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_Toc201756033 \h </w:instrText>
      </w:r>
      <w:r w:rsidRPr="00A970D8">
        <w:rPr>
          <w:b w:val="0"/>
          <w:noProof/>
          <w:sz w:val="18"/>
        </w:rPr>
      </w:r>
      <w:r w:rsidRPr="00A970D8">
        <w:rPr>
          <w:b w:val="0"/>
          <w:noProof/>
          <w:sz w:val="18"/>
        </w:rPr>
        <w:fldChar w:fldCharType="separate"/>
      </w:r>
      <w:r w:rsidRPr="00A970D8">
        <w:rPr>
          <w:b w:val="0"/>
          <w:noProof/>
          <w:sz w:val="18"/>
        </w:rPr>
        <w:t>385</w:t>
      </w:r>
      <w:r w:rsidRPr="00A970D8">
        <w:rPr>
          <w:b w:val="0"/>
          <w:noProof/>
          <w:sz w:val="18"/>
        </w:rPr>
        <w:fldChar w:fldCharType="end"/>
      </w:r>
    </w:p>
    <w:p w14:paraId="7BB9095E" w14:textId="5D7488E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50</w:t>
      </w:r>
      <w:r>
        <w:rPr>
          <w:noProof/>
        </w:rPr>
        <w:tab/>
        <w:t>What this Subdivision is about</w:t>
      </w:r>
      <w:r w:rsidRPr="00A970D8">
        <w:rPr>
          <w:noProof/>
        </w:rPr>
        <w:tab/>
      </w:r>
      <w:r w:rsidRPr="00A970D8">
        <w:rPr>
          <w:noProof/>
        </w:rPr>
        <w:fldChar w:fldCharType="begin"/>
      </w:r>
      <w:r w:rsidRPr="00A970D8">
        <w:rPr>
          <w:noProof/>
        </w:rPr>
        <w:instrText xml:space="preserve"> PAGEREF _Toc201756034 \h </w:instrText>
      </w:r>
      <w:r w:rsidRPr="00A970D8">
        <w:rPr>
          <w:noProof/>
        </w:rPr>
      </w:r>
      <w:r w:rsidRPr="00A970D8">
        <w:rPr>
          <w:noProof/>
        </w:rPr>
        <w:fldChar w:fldCharType="separate"/>
      </w:r>
      <w:r w:rsidRPr="00A970D8">
        <w:rPr>
          <w:noProof/>
        </w:rPr>
        <w:t>385</w:t>
      </w:r>
      <w:r w:rsidRPr="00A970D8">
        <w:rPr>
          <w:noProof/>
        </w:rPr>
        <w:fldChar w:fldCharType="end"/>
      </w:r>
    </w:p>
    <w:p w14:paraId="04A967A5" w14:textId="0D79255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A970D8">
        <w:rPr>
          <w:b w:val="0"/>
          <w:noProof/>
          <w:sz w:val="18"/>
        </w:rPr>
        <w:tab/>
      </w:r>
      <w:r w:rsidRPr="00A970D8">
        <w:rPr>
          <w:b w:val="0"/>
          <w:noProof/>
          <w:sz w:val="18"/>
        </w:rPr>
        <w:fldChar w:fldCharType="begin"/>
      </w:r>
      <w:r w:rsidRPr="00A970D8">
        <w:rPr>
          <w:b w:val="0"/>
          <w:noProof/>
          <w:sz w:val="18"/>
        </w:rPr>
        <w:instrText xml:space="preserve"> PAGEREF _Toc201756035 \h </w:instrText>
      </w:r>
      <w:r w:rsidRPr="00A970D8">
        <w:rPr>
          <w:b w:val="0"/>
          <w:noProof/>
          <w:sz w:val="18"/>
        </w:rPr>
      </w:r>
      <w:r w:rsidRPr="00A970D8">
        <w:rPr>
          <w:b w:val="0"/>
          <w:noProof/>
          <w:sz w:val="18"/>
        </w:rPr>
        <w:fldChar w:fldCharType="separate"/>
      </w:r>
      <w:r w:rsidRPr="00A970D8">
        <w:rPr>
          <w:b w:val="0"/>
          <w:noProof/>
          <w:sz w:val="18"/>
        </w:rPr>
        <w:t>386</w:t>
      </w:r>
      <w:r w:rsidRPr="00A970D8">
        <w:rPr>
          <w:b w:val="0"/>
          <w:noProof/>
          <w:sz w:val="18"/>
        </w:rPr>
        <w:fldChar w:fldCharType="end"/>
      </w:r>
    </w:p>
    <w:p w14:paraId="71F9C83B" w14:textId="540D8C9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55</w:t>
      </w:r>
      <w:r>
        <w:rPr>
          <w:noProof/>
        </w:rPr>
        <w:tab/>
        <w:t>Farm management deposits arising from farm management deposits with ADIs subject to financial claims scheme</w:t>
      </w:r>
      <w:r w:rsidRPr="00A970D8">
        <w:rPr>
          <w:noProof/>
        </w:rPr>
        <w:tab/>
      </w:r>
      <w:r w:rsidRPr="00A970D8">
        <w:rPr>
          <w:noProof/>
        </w:rPr>
        <w:fldChar w:fldCharType="begin"/>
      </w:r>
      <w:r w:rsidRPr="00A970D8">
        <w:rPr>
          <w:noProof/>
        </w:rPr>
        <w:instrText xml:space="preserve"> PAGEREF _Toc201756036 \h </w:instrText>
      </w:r>
      <w:r w:rsidRPr="00A970D8">
        <w:rPr>
          <w:noProof/>
        </w:rPr>
      </w:r>
      <w:r w:rsidRPr="00A970D8">
        <w:rPr>
          <w:noProof/>
        </w:rPr>
        <w:fldChar w:fldCharType="separate"/>
      </w:r>
      <w:r w:rsidRPr="00A970D8">
        <w:rPr>
          <w:noProof/>
        </w:rPr>
        <w:t>386</w:t>
      </w:r>
      <w:r w:rsidRPr="00A970D8">
        <w:rPr>
          <w:noProof/>
        </w:rPr>
        <w:fldChar w:fldCharType="end"/>
      </w:r>
    </w:p>
    <w:p w14:paraId="16836E7B" w14:textId="149762A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393</w:t>
      </w:r>
      <w:r>
        <w:rPr>
          <w:noProof/>
        </w:rPr>
        <w:noBreakHyphen/>
        <w:t>60</w:t>
      </w:r>
      <w:r>
        <w:rPr>
          <w:noProof/>
        </w:rPr>
        <w:tab/>
        <w:t>Repayment if owner of farm management deposit with insolvent ADI dies, is bankrupt or ceases to be a primary producer</w:t>
      </w:r>
      <w:r w:rsidRPr="00A970D8">
        <w:rPr>
          <w:noProof/>
        </w:rPr>
        <w:tab/>
      </w:r>
      <w:r w:rsidRPr="00A970D8">
        <w:rPr>
          <w:noProof/>
        </w:rPr>
        <w:fldChar w:fldCharType="begin"/>
      </w:r>
      <w:r w:rsidRPr="00A970D8">
        <w:rPr>
          <w:noProof/>
        </w:rPr>
        <w:instrText xml:space="preserve"> PAGEREF _Toc201756037 \h </w:instrText>
      </w:r>
      <w:r w:rsidRPr="00A970D8">
        <w:rPr>
          <w:noProof/>
        </w:rPr>
      </w:r>
      <w:r w:rsidRPr="00A970D8">
        <w:rPr>
          <w:noProof/>
        </w:rPr>
        <w:fldChar w:fldCharType="separate"/>
      </w:r>
      <w:r w:rsidRPr="00A970D8">
        <w:rPr>
          <w:noProof/>
        </w:rPr>
        <w:t>388</w:t>
      </w:r>
      <w:r w:rsidRPr="00A970D8">
        <w:rPr>
          <w:noProof/>
        </w:rPr>
        <w:fldChar w:fldCharType="end"/>
      </w:r>
    </w:p>
    <w:p w14:paraId="4B321FA7" w14:textId="5ACD201C"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394—Forestry managed investment schemes</w:t>
      </w:r>
      <w:r w:rsidRPr="00A970D8">
        <w:rPr>
          <w:b w:val="0"/>
          <w:noProof/>
          <w:sz w:val="18"/>
        </w:rPr>
        <w:tab/>
      </w:r>
      <w:r w:rsidRPr="00A970D8">
        <w:rPr>
          <w:b w:val="0"/>
          <w:noProof/>
          <w:sz w:val="18"/>
        </w:rPr>
        <w:fldChar w:fldCharType="begin"/>
      </w:r>
      <w:r w:rsidRPr="00A970D8">
        <w:rPr>
          <w:b w:val="0"/>
          <w:noProof/>
          <w:sz w:val="18"/>
        </w:rPr>
        <w:instrText xml:space="preserve"> PAGEREF _Toc201756038 \h </w:instrText>
      </w:r>
      <w:r w:rsidRPr="00A970D8">
        <w:rPr>
          <w:b w:val="0"/>
          <w:noProof/>
          <w:sz w:val="18"/>
        </w:rPr>
      </w:r>
      <w:r w:rsidRPr="00A970D8">
        <w:rPr>
          <w:b w:val="0"/>
          <w:noProof/>
          <w:sz w:val="18"/>
        </w:rPr>
        <w:fldChar w:fldCharType="separate"/>
      </w:r>
      <w:r w:rsidRPr="00A970D8">
        <w:rPr>
          <w:b w:val="0"/>
          <w:noProof/>
          <w:sz w:val="18"/>
        </w:rPr>
        <w:t>390</w:t>
      </w:r>
      <w:r w:rsidRPr="00A970D8">
        <w:rPr>
          <w:b w:val="0"/>
          <w:noProof/>
          <w:sz w:val="18"/>
        </w:rPr>
        <w:fldChar w:fldCharType="end"/>
      </w:r>
    </w:p>
    <w:p w14:paraId="5CF521A2" w14:textId="4A08621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394</w:t>
      </w:r>
      <w:r>
        <w:rPr>
          <w:noProof/>
        </w:rPr>
        <w:tab/>
      </w:r>
      <w:r w:rsidRPr="00A970D8">
        <w:rPr>
          <w:b w:val="0"/>
          <w:noProof/>
          <w:sz w:val="18"/>
        </w:rPr>
        <w:fldChar w:fldCharType="begin"/>
      </w:r>
      <w:r w:rsidRPr="00A970D8">
        <w:rPr>
          <w:b w:val="0"/>
          <w:noProof/>
          <w:sz w:val="18"/>
        </w:rPr>
        <w:instrText xml:space="preserve"> PAGEREF _Toc201756039 \h </w:instrText>
      </w:r>
      <w:r w:rsidRPr="00A970D8">
        <w:rPr>
          <w:b w:val="0"/>
          <w:noProof/>
          <w:sz w:val="18"/>
        </w:rPr>
      </w:r>
      <w:r w:rsidRPr="00A970D8">
        <w:rPr>
          <w:b w:val="0"/>
          <w:noProof/>
          <w:sz w:val="18"/>
        </w:rPr>
        <w:fldChar w:fldCharType="separate"/>
      </w:r>
      <w:r w:rsidRPr="00A970D8">
        <w:rPr>
          <w:b w:val="0"/>
          <w:noProof/>
          <w:sz w:val="18"/>
        </w:rPr>
        <w:t>390</w:t>
      </w:r>
      <w:r w:rsidRPr="00A970D8">
        <w:rPr>
          <w:b w:val="0"/>
          <w:noProof/>
          <w:sz w:val="18"/>
        </w:rPr>
        <w:fldChar w:fldCharType="end"/>
      </w:r>
    </w:p>
    <w:p w14:paraId="43182722" w14:textId="4E59EF9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_Toc201756040 \h </w:instrText>
      </w:r>
      <w:r w:rsidRPr="00A970D8">
        <w:rPr>
          <w:noProof/>
        </w:rPr>
      </w:r>
      <w:r w:rsidRPr="00A970D8">
        <w:rPr>
          <w:noProof/>
        </w:rPr>
        <w:fldChar w:fldCharType="separate"/>
      </w:r>
      <w:r w:rsidRPr="00A970D8">
        <w:rPr>
          <w:noProof/>
        </w:rPr>
        <w:t>390</w:t>
      </w:r>
      <w:r w:rsidRPr="00A970D8">
        <w:rPr>
          <w:noProof/>
        </w:rPr>
        <w:fldChar w:fldCharType="end"/>
      </w:r>
    </w:p>
    <w:p w14:paraId="10A210AE" w14:textId="683318B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5</w:t>
      </w:r>
      <w:r>
        <w:rPr>
          <w:noProof/>
        </w:rPr>
        <w:tab/>
        <w:t>Object of this Division</w:t>
      </w:r>
      <w:r w:rsidRPr="00A970D8">
        <w:rPr>
          <w:noProof/>
        </w:rPr>
        <w:tab/>
      </w:r>
      <w:r w:rsidRPr="00A970D8">
        <w:rPr>
          <w:noProof/>
        </w:rPr>
        <w:fldChar w:fldCharType="begin"/>
      </w:r>
      <w:r w:rsidRPr="00A970D8">
        <w:rPr>
          <w:noProof/>
        </w:rPr>
        <w:instrText xml:space="preserve"> PAGEREF _Toc201756041 \h </w:instrText>
      </w:r>
      <w:r w:rsidRPr="00A970D8">
        <w:rPr>
          <w:noProof/>
        </w:rPr>
      </w:r>
      <w:r w:rsidRPr="00A970D8">
        <w:rPr>
          <w:noProof/>
        </w:rPr>
        <w:fldChar w:fldCharType="separate"/>
      </w:r>
      <w:r w:rsidRPr="00A970D8">
        <w:rPr>
          <w:noProof/>
        </w:rPr>
        <w:t>390</w:t>
      </w:r>
      <w:r w:rsidRPr="00A970D8">
        <w:rPr>
          <w:noProof/>
        </w:rPr>
        <w:fldChar w:fldCharType="end"/>
      </w:r>
    </w:p>
    <w:p w14:paraId="3466A812" w14:textId="010392C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10</w:t>
      </w:r>
      <w:r>
        <w:rPr>
          <w:noProof/>
        </w:rPr>
        <w:tab/>
        <w:t>Deduction for amounts paid under forestry managed investment schemes</w:t>
      </w:r>
      <w:r w:rsidRPr="00A970D8">
        <w:rPr>
          <w:noProof/>
        </w:rPr>
        <w:tab/>
      </w:r>
      <w:r w:rsidRPr="00A970D8">
        <w:rPr>
          <w:noProof/>
        </w:rPr>
        <w:fldChar w:fldCharType="begin"/>
      </w:r>
      <w:r w:rsidRPr="00A970D8">
        <w:rPr>
          <w:noProof/>
        </w:rPr>
        <w:instrText xml:space="preserve"> PAGEREF _Toc201756042 \h </w:instrText>
      </w:r>
      <w:r w:rsidRPr="00A970D8">
        <w:rPr>
          <w:noProof/>
        </w:rPr>
      </w:r>
      <w:r w:rsidRPr="00A970D8">
        <w:rPr>
          <w:noProof/>
        </w:rPr>
        <w:fldChar w:fldCharType="separate"/>
      </w:r>
      <w:r w:rsidRPr="00A970D8">
        <w:rPr>
          <w:noProof/>
        </w:rPr>
        <w:t>391</w:t>
      </w:r>
      <w:r w:rsidRPr="00A970D8">
        <w:rPr>
          <w:noProof/>
        </w:rPr>
        <w:fldChar w:fldCharType="end"/>
      </w:r>
    </w:p>
    <w:p w14:paraId="614A919B" w14:textId="1A560FF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15</w:t>
      </w:r>
      <w:r>
        <w:rPr>
          <w:noProof/>
        </w:rPr>
        <w:tab/>
        <w:t>Forestry managed investment schemes and related concepts</w:t>
      </w:r>
      <w:r w:rsidRPr="00A970D8">
        <w:rPr>
          <w:noProof/>
        </w:rPr>
        <w:tab/>
      </w:r>
      <w:r w:rsidRPr="00A970D8">
        <w:rPr>
          <w:noProof/>
        </w:rPr>
        <w:fldChar w:fldCharType="begin"/>
      </w:r>
      <w:r w:rsidRPr="00A970D8">
        <w:rPr>
          <w:noProof/>
        </w:rPr>
        <w:instrText xml:space="preserve"> PAGEREF _Toc201756043 \h </w:instrText>
      </w:r>
      <w:r w:rsidRPr="00A970D8">
        <w:rPr>
          <w:noProof/>
        </w:rPr>
      </w:r>
      <w:r w:rsidRPr="00A970D8">
        <w:rPr>
          <w:noProof/>
        </w:rPr>
        <w:fldChar w:fldCharType="separate"/>
      </w:r>
      <w:r w:rsidRPr="00A970D8">
        <w:rPr>
          <w:noProof/>
        </w:rPr>
        <w:t>392</w:t>
      </w:r>
      <w:r w:rsidRPr="00A970D8">
        <w:rPr>
          <w:noProof/>
        </w:rPr>
        <w:fldChar w:fldCharType="end"/>
      </w:r>
    </w:p>
    <w:p w14:paraId="04C0C3B3" w14:textId="470825E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20</w:t>
      </w:r>
      <w:r>
        <w:rPr>
          <w:noProof/>
        </w:rPr>
        <w:tab/>
        <w:t>Payments on behalf of participant in forestry managed investment scheme</w:t>
      </w:r>
      <w:r w:rsidRPr="00A970D8">
        <w:rPr>
          <w:noProof/>
        </w:rPr>
        <w:tab/>
      </w:r>
      <w:r w:rsidRPr="00A970D8">
        <w:rPr>
          <w:noProof/>
        </w:rPr>
        <w:fldChar w:fldCharType="begin"/>
      </w:r>
      <w:r w:rsidRPr="00A970D8">
        <w:rPr>
          <w:noProof/>
        </w:rPr>
        <w:instrText xml:space="preserve"> PAGEREF _Toc201756044 \h </w:instrText>
      </w:r>
      <w:r w:rsidRPr="00A970D8">
        <w:rPr>
          <w:noProof/>
        </w:rPr>
      </w:r>
      <w:r w:rsidRPr="00A970D8">
        <w:rPr>
          <w:noProof/>
        </w:rPr>
        <w:fldChar w:fldCharType="separate"/>
      </w:r>
      <w:r w:rsidRPr="00A970D8">
        <w:rPr>
          <w:noProof/>
        </w:rPr>
        <w:t>393</w:t>
      </w:r>
      <w:r w:rsidRPr="00A970D8">
        <w:rPr>
          <w:noProof/>
        </w:rPr>
        <w:fldChar w:fldCharType="end"/>
      </w:r>
    </w:p>
    <w:p w14:paraId="72205C14" w14:textId="17A0E7A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394</w:t>
      </w:r>
      <w:r>
        <w:rPr>
          <w:noProof/>
        </w:rPr>
        <w:noBreakHyphen/>
        <w:t>25</w:t>
      </w:r>
      <w:r>
        <w:rPr>
          <w:noProof/>
        </w:rPr>
        <w:tab/>
        <w:t>CGT event in relation to forestry interest in forestry managed investment scheme—initial participant</w:t>
      </w:r>
      <w:r w:rsidRPr="00A970D8">
        <w:rPr>
          <w:noProof/>
        </w:rPr>
        <w:tab/>
      </w:r>
      <w:r w:rsidRPr="00A970D8">
        <w:rPr>
          <w:noProof/>
        </w:rPr>
        <w:fldChar w:fldCharType="begin"/>
      </w:r>
      <w:r w:rsidRPr="00A970D8">
        <w:rPr>
          <w:noProof/>
        </w:rPr>
        <w:instrText xml:space="preserve"> PAGEREF _Toc201756045 \h </w:instrText>
      </w:r>
      <w:r w:rsidRPr="00A970D8">
        <w:rPr>
          <w:noProof/>
        </w:rPr>
      </w:r>
      <w:r w:rsidRPr="00A970D8">
        <w:rPr>
          <w:noProof/>
        </w:rPr>
        <w:fldChar w:fldCharType="separate"/>
      </w:r>
      <w:r w:rsidRPr="00A970D8">
        <w:rPr>
          <w:noProof/>
        </w:rPr>
        <w:t>393</w:t>
      </w:r>
      <w:r w:rsidRPr="00A970D8">
        <w:rPr>
          <w:noProof/>
        </w:rPr>
        <w:fldChar w:fldCharType="end"/>
      </w:r>
    </w:p>
    <w:p w14:paraId="5E7951FE" w14:textId="19B4A13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30</w:t>
      </w:r>
      <w:r>
        <w:rPr>
          <w:noProof/>
        </w:rPr>
        <w:tab/>
        <w:t>CGT event in relation to forestry interest in forestry managed investment scheme—subsequent participant</w:t>
      </w:r>
      <w:r w:rsidRPr="00A970D8">
        <w:rPr>
          <w:noProof/>
        </w:rPr>
        <w:tab/>
      </w:r>
      <w:r w:rsidRPr="00A970D8">
        <w:rPr>
          <w:noProof/>
        </w:rPr>
        <w:fldChar w:fldCharType="begin"/>
      </w:r>
      <w:r w:rsidRPr="00A970D8">
        <w:rPr>
          <w:noProof/>
        </w:rPr>
        <w:instrText xml:space="preserve"> PAGEREF _Toc201756046 \h </w:instrText>
      </w:r>
      <w:r w:rsidRPr="00A970D8">
        <w:rPr>
          <w:noProof/>
        </w:rPr>
      </w:r>
      <w:r w:rsidRPr="00A970D8">
        <w:rPr>
          <w:noProof/>
        </w:rPr>
        <w:fldChar w:fldCharType="separate"/>
      </w:r>
      <w:r w:rsidRPr="00A970D8">
        <w:rPr>
          <w:noProof/>
        </w:rPr>
        <w:t>394</w:t>
      </w:r>
      <w:r w:rsidRPr="00A970D8">
        <w:rPr>
          <w:noProof/>
        </w:rPr>
        <w:fldChar w:fldCharType="end"/>
      </w:r>
    </w:p>
    <w:p w14:paraId="6F4B584F" w14:textId="5E67C0E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35</w:t>
      </w:r>
      <w:r>
        <w:rPr>
          <w:noProof/>
        </w:rPr>
        <w:tab/>
        <w:t>70% DFE rule</w:t>
      </w:r>
      <w:r w:rsidRPr="00A970D8">
        <w:rPr>
          <w:noProof/>
        </w:rPr>
        <w:tab/>
      </w:r>
      <w:r w:rsidRPr="00A970D8">
        <w:rPr>
          <w:noProof/>
        </w:rPr>
        <w:fldChar w:fldCharType="begin"/>
      </w:r>
      <w:r w:rsidRPr="00A970D8">
        <w:rPr>
          <w:noProof/>
        </w:rPr>
        <w:instrText xml:space="preserve"> PAGEREF _Toc201756047 \h </w:instrText>
      </w:r>
      <w:r w:rsidRPr="00A970D8">
        <w:rPr>
          <w:noProof/>
        </w:rPr>
      </w:r>
      <w:r w:rsidRPr="00A970D8">
        <w:rPr>
          <w:noProof/>
        </w:rPr>
        <w:fldChar w:fldCharType="separate"/>
      </w:r>
      <w:r w:rsidRPr="00A970D8">
        <w:rPr>
          <w:noProof/>
        </w:rPr>
        <w:t>396</w:t>
      </w:r>
      <w:r w:rsidRPr="00A970D8">
        <w:rPr>
          <w:noProof/>
        </w:rPr>
        <w:fldChar w:fldCharType="end"/>
      </w:r>
    </w:p>
    <w:p w14:paraId="3887C323" w14:textId="28B1023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40</w:t>
      </w:r>
      <w:r>
        <w:rPr>
          <w:noProof/>
        </w:rPr>
        <w:tab/>
        <w:t>Payments under forestry managed investment scheme</w:t>
      </w:r>
      <w:r w:rsidRPr="00A970D8">
        <w:rPr>
          <w:noProof/>
        </w:rPr>
        <w:tab/>
      </w:r>
      <w:r w:rsidRPr="00A970D8">
        <w:rPr>
          <w:noProof/>
        </w:rPr>
        <w:fldChar w:fldCharType="begin"/>
      </w:r>
      <w:r w:rsidRPr="00A970D8">
        <w:rPr>
          <w:noProof/>
        </w:rPr>
        <w:instrText xml:space="preserve"> PAGEREF _Toc201756048 \h </w:instrText>
      </w:r>
      <w:r w:rsidRPr="00A970D8">
        <w:rPr>
          <w:noProof/>
        </w:rPr>
      </w:r>
      <w:r w:rsidRPr="00A970D8">
        <w:rPr>
          <w:noProof/>
        </w:rPr>
        <w:fldChar w:fldCharType="separate"/>
      </w:r>
      <w:r w:rsidRPr="00A970D8">
        <w:rPr>
          <w:noProof/>
        </w:rPr>
        <w:t>397</w:t>
      </w:r>
      <w:r w:rsidRPr="00A970D8">
        <w:rPr>
          <w:noProof/>
        </w:rPr>
        <w:fldChar w:fldCharType="end"/>
      </w:r>
    </w:p>
    <w:p w14:paraId="4B55FA0B" w14:textId="14E74E3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394</w:t>
      </w:r>
      <w:r>
        <w:rPr>
          <w:noProof/>
        </w:rPr>
        <w:noBreakHyphen/>
        <w:t>45</w:t>
      </w:r>
      <w:r>
        <w:rPr>
          <w:noProof/>
        </w:rPr>
        <w:tab/>
        <w:t>Direct forestry expenditure</w:t>
      </w:r>
      <w:r w:rsidRPr="00A970D8">
        <w:rPr>
          <w:noProof/>
        </w:rPr>
        <w:tab/>
      </w:r>
      <w:r w:rsidRPr="00A970D8">
        <w:rPr>
          <w:noProof/>
        </w:rPr>
        <w:fldChar w:fldCharType="begin"/>
      </w:r>
      <w:r w:rsidRPr="00A970D8">
        <w:rPr>
          <w:noProof/>
        </w:rPr>
        <w:instrText xml:space="preserve"> PAGEREF _Toc201756049 \h </w:instrText>
      </w:r>
      <w:r w:rsidRPr="00A970D8">
        <w:rPr>
          <w:noProof/>
        </w:rPr>
      </w:r>
      <w:r w:rsidRPr="00A970D8">
        <w:rPr>
          <w:noProof/>
        </w:rPr>
        <w:fldChar w:fldCharType="separate"/>
      </w:r>
      <w:r w:rsidRPr="00A970D8">
        <w:rPr>
          <w:noProof/>
        </w:rPr>
        <w:t>398</w:t>
      </w:r>
      <w:r w:rsidRPr="00A970D8">
        <w:rPr>
          <w:noProof/>
        </w:rPr>
        <w:fldChar w:fldCharType="end"/>
      </w:r>
    </w:p>
    <w:p w14:paraId="3C665A27" w14:textId="2FC66013"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405—Above</w:t>
      </w:r>
      <w:r>
        <w:rPr>
          <w:noProof/>
        </w:rPr>
        <w:noBreakHyphen/>
        <w:t>average special professional income of authors, inventors, performing artists, production associates and sportspersons</w:t>
      </w:r>
      <w:r w:rsidRPr="00A970D8">
        <w:rPr>
          <w:b w:val="0"/>
          <w:noProof/>
          <w:sz w:val="18"/>
        </w:rPr>
        <w:tab/>
      </w:r>
      <w:r w:rsidRPr="00A970D8">
        <w:rPr>
          <w:b w:val="0"/>
          <w:noProof/>
          <w:sz w:val="18"/>
        </w:rPr>
        <w:fldChar w:fldCharType="begin"/>
      </w:r>
      <w:r w:rsidRPr="00A970D8">
        <w:rPr>
          <w:b w:val="0"/>
          <w:noProof/>
          <w:sz w:val="18"/>
        </w:rPr>
        <w:instrText xml:space="preserve"> PAGEREF _Toc201756050 \h </w:instrText>
      </w:r>
      <w:r w:rsidRPr="00A970D8">
        <w:rPr>
          <w:b w:val="0"/>
          <w:noProof/>
          <w:sz w:val="18"/>
        </w:rPr>
      </w:r>
      <w:r w:rsidRPr="00A970D8">
        <w:rPr>
          <w:b w:val="0"/>
          <w:noProof/>
          <w:sz w:val="18"/>
        </w:rPr>
        <w:fldChar w:fldCharType="separate"/>
      </w:r>
      <w:r w:rsidRPr="00A970D8">
        <w:rPr>
          <w:b w:val="0"/>
          <w:noProof/>
          <w:sz w:val="18"/>
        </w:rPr>
        <w:t>400</w:t>
      </w:r>
      <w:r w:rsidRPr="00A970D8">
        <w:rPr>
          <w:b w:val="0"/>
          <w:noProof/>
          <w:sz w:val="18"/>
        </w:rPr>
        <w:fldChar w:fldCharType="end"/>
      </w:r>
    </w:p>
    <w:p w14:paraId="3D9D620F" w14:textId="55C70E7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405</w:t>
      </w:r>
      <w:r>
        <w:rPr>
          <w:noProof/>
        </w:rPr>
        <w:tab/>
      </w:r>
      <w:r w:rsidRPr="00A970D8">
        <w:rPr>
          <w:b w:val="0"/>
          <w:noProof/>
          <w:sz w:val="18"/>
        </w:rPr>
        <w:fldChar w:fldCharType="begin"/>
      </w:r>
      <w:r w:rsidRPr="00A970D8">
        <w:rPr>
          <w:b w:val="0"/>
          <w:noProof/>
          <w:sz w:val="18"/>
        </w:rPr>
        <w:instrText xml:space="preserve"> PAGEREF _Toc201756051 \h </w:instrText>
      </w:r>
      <w:r w:rsidRPr="00A970D8">
        <w:rPr>
          <w:b w:val="0"/>
          <w:noProof/>
          <w:sz w:val="18"/>
        </w:rPr>
      </w:r>
      <w:r w:rsidRPr="00A970D8">
        <w:rPr>
          <w:b w:val="0"/>
          <w:noProof/>
          <w:sz w:val="18"/>
        </w:rPr>
        <w:fldChar w:fldCharType="separate"/>
      </w:r>
      <w:r w:rsidRPr="00A970D8">
        <w:rPr>
          <w:b w:val="0"/>
          <w:noProof/>
          <w:sz w:val="18"/>
        </w:rPr>
        <w:t>400</w:t>
      </w:r>
      <w:r w:rsidRPr="00A970D8">
        <w:rPr>
          <w:b w:val="0"/>
          <w:noProof/>
          <w:sz w:val="18"/>
        </w:rPr>
        <w:fldChar w:fldCharType="end"/>
      </w:r>
    </w:p>
    <w:p w14:paraId="59C7B5C2" w14:textId="5171EA8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_Toc201756052 \h </w:instrText>
      </w:r>
      <w:r w:rsidRPr="00A970D8">
        <w:rPr>
          <w:noProof/>
        </w:rPr>
      </w:r>
      <w:r w:rsidRPr="00A970D8">
        <w:rPr>
          <w:noProof/>
        </w:rPr>
        <w:fldChar w:fldCharType="separate"/>
      </w:r>
      <w:r w:rsidRPr="00A970D8">
        <w:rPr>
          <w:noProof/>
        </w:rPr>
        <w:t>400</w:t>
      </w:r>
      <w:r w:rsidRPr="00A970D8">
        <w:rPr>
          <w:noProof/>
        </w:rPr>
        <w:fldChar w:fldCharType="end"/>
      </w:r>
    </w:p>
    <w:p w14:paraId="5D94CB49" w14:textId="30DCCAB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5</w:t>
      </w:r>
      <w:r>
        <w:rPr>
          <w:noProof/>
        </w:rPr>
        <w:tab/>
        <w:t>Special rate of income tax on your above</w:t>
      </w:r>
      <w:r>
        <w:rPr>
          <w:noProof/>
        </w:rPr>
        <w:noBreakHyphen/>
        <w:t>average special professional income</w:t>
      </w:r>
      <w:r w:rsidRPr="00A970D8">
        <w:rPr>
          <w:noProof/>
        </w:rPr>
        <w:tab/>
      </w:r>
      <w:r w:rsidRPr="00A970D8">
        <w:rPr>
          <w:noProof/>
        </w:rPr>
        <w:fldChar w:fldCharType="begin"/>
      </w:r>
      <w:r w:rsidRPr="00A970D8">
        <w:rPr>
          <w:noProof/>
        </w:rPr>
        <w:instrText xml:space="preserve"> PAGEREF _Toc201756053 \h </w:instrText>
      </w:r>
      <w:r w:rsidRPr="00A970D8">
        <w:rPr>
          <w:noProof/>
        </w:rPr>
      </w:r>
      <w:r w:rsidRPr="00A970D8">
        <w:rPr>
          <w:noProof/>
        </w:rPr>
        <w:fldChar w:fldCharType="separate"/>
      </w:r>
      <w:r w:rsidRPr="00A970D8">
        <w:rPr>
          <w:noProof/>
        </w:rPr>
        <w:t>401</w:t>
      </w:r>
      <w:r w:rsidRPr="00A970D8">
        <w:rPr>
          <w:noProof/>
        </w:rPr>
        <w:fldChar w:fldCharType="end"/>
      </w:r>
    </w:p>
    <w:p w14:paraId="30479A5E" w14:textId="168477B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10</w:t>
      </w:r>
      <w:r>
        <w:rPr>
          <w:noProof/>
        </w:rPr>
        <w:tab/>
        <w:t>Overview of the Division</w:t>
      </w:r>
      <w:r w:rsidRPr="00A970D8">
        <w:rPr>
          <w:noProof/>
        </w:rPr>
        <w:tab/>
      </w:r>
      <w:r w:rsidRPr="00A970D8">
        <w:rPr>
          <w:noProof/>
        </w:rPr>
        <w:fldChar w:fldCharType="begin"/>
      </w:r>
      <w:r w:rsidRPr="00A970D8">
        <w:rPr>
          <w:noProof/>
        </w:rPr>
        <w:instrText xml:space="preserve"> PAGEREF _Toc201756054 \h </w:instrText>
      </w:r>
      <w:r w:rsidRPr="00A970D8">
        <w:rPr>
          <w:noProof/>
        </w:rPr>
      </w:r>
      <w:r w:rsidRPr="00A970D8">
        <w:rPr>
          <w:noProof/>
        </w:rPr>
        <w:fldChar w:fldCharType="separate"/>
      </w:r>
      <w:r w:rsidRPr="00A970D8">
        <w:rPr>
          <w:noProof/>
        </w:rPr>
        <w:t>402</w:t>
      </w:r>
      <w:r w:rsidRPr="00A970D8">
        <w:rPr>
          <w:noProof/>
        </w:rPr>
        <w:fldChar w:fldCharType="end"/>
      </w:r>
    </w:p>
    <w:p w14:paraId="45F9E2BD" w14:textId="701E8CF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405</w:t>
      </w:r>
      <w:r>
        <w:rPr>
          <w:noProof/>
        </w:rPr>
        <w:noBreakHyphen/>
        <w:t>A—Above</w:t>
      </w:r>
      <w:r>
        <w:rPr>
          <w:noProof/>
        </w:rPr>
        <w:noBreakHyphen/>
        <w:t>average special professional income</w:t>
      </w:r>
      <w:r w:rsidRPr="00A970D8">
        <w:rPr>
          <w:b w:val="0"/>
          <w:noProof/>
          <w:sz w:val="18"/>
        </w:rPr>
        <w:tab/>
      </w:r>
      <w:r w:rsidRPr="00A970D8">
        <w:rPr>
          <w:b w:val="0"/>
          <w:noProof/>
          <w:sz w:val="18"/>
        </w:rPr>
        <w:fldChar w:fldCharType="begin"/>
      </w:r>
      <w:r w:rsidRPr="00A970D8">
        <w:rPr>
          <w:b w:val="0"/>
          <w:noProof/>
          <w:sz w:val="18"/>
        </w:rPr>
        <w:instrText xml:space="preserve"> PAGEREF _Toc201756055 \h </w:instrText>
      </w:r>
      <w:r w:rsidRPr="00A970D8">
        <w:rPr>
          <w:b w:val="0"/>
          <w:noProof/>
          <w:sz w:val="18"/>
        </w:rPr>
      </w:r>
      <w:r w:rsidRPr="00A970D8">
        <w:rPr>
          <w:b w:val="0"/>
          <w:noProof/>
          <w:sz w:val="18"/>
        </w:rPr>
        <w:fldChar w:fldCharType="separate"/>
      </w:r>
      <w:r w:rsidRPr="00A970D8">
        <w:rPr>
          <w:b w:val="0"/>
          <w:noProof/>
          <w:sz w:val="18"/>
        </w:rPr>
        <w:t>404</w:t>
      </w:r>
      <w:r w:rsidRPr="00A970D8">
        <w:rPr>
          <w:b w:val="0"/>
          <w:noProof/>
          <w:sz w:val="18"/>
        </w:rPr>
        <w:fldChar w:fldCharType="end"/>
      </w:r>
    </w:p>
    <w:p w14:paraId="1E7C374B" w14:textId="37E3A27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15</w:t>
      </w:r>
      <w:r>
        <w:rPr>
          <w:noProof/>
        </w:rPr>
        <w:tab/>
        <w:t>When do you have above</w:t>
      </w:r>
      <w:r>
        <w:rPr>
          <w:noProof/>
        </w:rPr>
        <w:noBreakHyphen/>
        <w:t>average special professional income?</w:t>
      </w:r>
      <w:r w:rsidRPr="00A970D8">
        <w:rPr>
          <w:noProof/>
        </w:rPr>
        <w:tab/>
      </w:r>
      <w:r w:rsidRPr="00A970D8">
        <w:rPr>
          <w:noProof/>
        </w:rPr>
        <w:fldChar w:fldCharType="begin"/>
      </w:r>
      <w:r w:rsidRPr="00A970D8">
        <w:rPr>
          <w:noProof/>
        </w:rPr>
        <w:instrText xml:space="preserve"> PAGEREF _Toc201756056 \h </w:instrText>
      </w:r>
      <w:r w:rsidRPr="00A970D8">
        <w:rPr>
          <w:noProof/>
        </w:rPr>
      </w:r>
      <w:r w:rsidRPr="00A970D8">
        <w:rPr>
          <w:noProof/>
        </w:rPr>
        <w:fldChar w:fldCharType="separate"/>
      </w:r>
      <w:r w:rsidRPr="00A970D8">
        <w:rPr>
          <w:noProof/>
        </w:rPr>
        <w:t>404</w:t>
      </w:r>
      <w:r w:rsidRPr="00A970D8">
        <w:rPr>
          <w:noProof/>
        </w:rPr>
        <w:fldChar w:fldCharType="end"/>
      </w:r>
    </w:p>
    <w:p w14:paraId="1E61E86D" w14:textId="5B82762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405</w:t>
      </w:r>
      <w:r>
        <w:rPr>
          <w:noProof/>
        </w:rPr>
        <w:noBreakHyphen/>
        <w:t>B—Assessable professional income</w:t>
      </w:r>
      <w:r w:rsidRPr="00A970D8">
        <w:rPr>
          <w:b w:val="0"/>
          <w:noProof/>
          <w:sz w:val="18"/>
        </w:rPr>
        <w:tab/>
      </w:r>
      <w:r w:rsidRPr="00A970D8">
        <w:rPr>
          <w:b w:val="0"/>
          <w:noProof/>
          <w:sz w:val="18"/>
        </w:rPr>
        <w:fldChar w:fldCharType="begin"/>
      </w:r>
      <w:r w:rsidRPr="00A970D8">
        <w:rPr>
          <w:b w:val="0"/>
          <w:noProof/>
          <w:sz w:val="18"/>
        </w:rPr>
        <w:instrText xml:space="preserve"> PAGEREF _Toc201756057 \h </w:instrText>
      </w:r>
      <w:r w:rsidRPr="00A970D8">
        <w:rPr>
          <w:b w:val="0"/>
          <w:noProof/>
          <w:sz w:val="18"/>
        </w:rPr>
      </w:r>
      <w:r w:rsidRPr="00A970D8">
        <w:rPr>
          <w:b w:val="0"/>
          <w:noProof/>
          <w:sz w:val="18"/>
        </w:rPr>
        <w:fldChar w:fldCharType="separate"/>
      </w:r>
      <w:r w:rsidRPr="00A970D8">
        <w:rPr>
          <w:b w:val="0"/>
          <w:noProof/>
          <w:sz w:val="18"/>
        </w:rPr>
        <w:t>405</w:t>
      </w:r>
      <w:r w:rsidRPr="00A970D8">
        <w:rPr>
          <w:b w:val="0"/>
          <w:noProof/>
          <w:sz w:val="18"/>
        </w:rPr>
        <w:fldChar w:fldCharType="end"/>
      </w:r>
    </w:p>
    <w:p w14:paraId="2D1E6F92" w14:textId="613014A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20</w:t>
      </w:r>
      <w:r>
        <w:rPr>
          <w:noProof/>
        </w:rPr>
        <w:tab/>
        <w:t xml:space="preserve">What you count as </w:t>
      </w:r>
      <w:r w:rsidRPr="00212D61">
        <w:rPr>
          <w:i/>
          <w:noProof/>
        </w:rPr>
        <w:t>assessable professional income</w:t>
      </w:r>
      <w:r w:rsidRPr="00A970D8">
        <w:rPr>
          <w:noProof/>
        </w:rPr>
        <w:tab/>
      </w:r>
      <w:r w:rsidRPr="00A970D8">
        <w:rPr>
          <w:noProof/>
        </w:rPr>
        <w:fldChar w:fldCharType="begin"/>
      </w:r>
      <w:r w:rsidRPr="00A970D8">
        <w:rPr>
          <w:noProof/>
        </w:rPr>
        <w:instrText xml:space="preserve"> PAGEREF _Toc201756058 \h </w:instrText>
      </w:r>
      <w:r w:rsidRPr="00A970D8">
        <w:rPr>
          <w:noProof/>
        </w:rPr>
      </w:r>
      <w:r w:rsidRPr="00A970D8">
        <w:rPr>
          <w:noProof/>
        </w:rPr>
        <w:fldChar w:fldCharType="separate"/>
      </w:r>
      <w:r w:rsidRPr="00A970D8">
        <w:rPr>
          <w:noProof/>
        </w:rPr>
        <w:t>405</w:t>
      </w:r>
      <w:r w:rsidRPr="00A970D8">
        <w:rPr>
          <w:noProof/>
        </w:rPr>
        <w:fldChar w:fldCharType="end"/>
      </w:r>
    </w:p>
    <w:p w14:paraId="03AB02F1" w14:textId="6D8D540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25</w:t>
      </w:r>
      <w:r>
        <w:rPr>
          <w:noProof/>
        </w:rPr>
        <w:tab/>
        <w:t xml:space="preserve">Meaning of </w:t>
      </w:r>
      <w:r w:rsidRPr="00212D61">
        <w:rPr>
          <w:i/>
          <w:noProof/>
        </w:rPr>
        <w:t>special professional</w:t>
      </w:r>
      <w:r>
        <w:rPr>
          <w:noProof/>
        </w:rPr>
        <w:t xml:space="preserve">, </w:t>
      </w:r>
      <w:r w:rsidRPr="00212D61">
        <w:rPr>
          <w:i/>
          <w:noProof/>
        </w:rPr>
        <w:t>performing artist</w:t>
      </w:r>
      <w:r>
        <w:rPr>
          <w:noProof/>
        </w:rPr>
        <w:t xml:space="preserve">, </w:t>
      </w:r>
      <w:r w:rsidRPr="00212D61">
        <w:rPr>
          <w:i/>
          <w:noProof/>
        </w:rPr>
        <w:t>production associate</w:t>
      </w:r>
      <w:r>
        <w:rPr>
          <w:noProof/>
        </w:rPr>
        <w:t xml:space="preserve">, </w:t>
      </w:r>
      <w:r w:rsidRPr="00212D61">
        <w:rPr>
          <w:i/>
          <w:noProof/>
        </w:rPr>
        <w:t>sportsperson</w:t>
      </w:r>
      <w:r>
        <w:rPr>
          <w:noProof/>
        </w:rPr>
        <w:t xml:space="preserve"> and </w:t>
      </w:r>
      <w:r w:rsidRPr="00212D61">
        <w:rPr>
          <w:i/>
          <w:noProof/>
        </w:rPr>
        <w:t>sporting competition</w:t>
      </w:r>
      <w:r w:rsidRPr="00A970D8">
        <w:rPr>
          <w:noProof/>
        </w:rPr>
        <w:tab/>
      </w:r>
      <w:r w:rsidRPr="00A970D8">
        <w:rPr>
          <w:noProof/>
        </w:rPr>
        <w:fldChar w:fldCharType="begin"/>
      </w:r>
      <w:r w:rsidRPr="00A970D8">
        <w:rPr>
          <w:noProof/>
        </w:rPr>
        <w:instrText xml:space="preserve"> PAGEREF _Toc201756059 \h </w:instrText>
      </w:r>
      <w:r w:rsidRPr="00A970D8">
        <w:rPr>
          <w:noProof/>
        </w:rPr>
      </w:r>
      <w:r w:rsidRPr="00A970D8">
        <w:rPr>
          <w:noProof/>
        </w:rPr>
        <w:fldChar w:fldCharType="separate"/>
      </w:r>
      <w:r w:rsidRPr="00A970D8">
        <w:rPr>
          <w:noProof/>
        </w:rPr>
        <w:t>407</w:t>
      </w:r>
      <w:r w:rsidRPr="00A970D8">
        <w:rPr>
          <w:noProof/>
        </w:rPr>
        <w:fldChar w:fldCharType="end"/>
      </w:r>
    </w:p>
    <w:p w14:paraId="529C954A" w14:textId="7210EC2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30</w:t>
      </w:r>
      <w:r>
        <w:rPr>
          <w:noProof/>
        </w:rPr>
        <w:tab/>
        <w:t xml:space="preserve">What you </w:t>
      </w:r>
      <w:r w:rsidRPr="00212D61">
        <w:rPr>
          <w:i/>
          <w:noProof/>
        </w:rPr>
        <w:t>cannot</w:t>
      </w:r>
      <w:r>
        <w:rPr>
          <w:noProof/>
        </w:rPr>
        <w:t xml:space="preserve"> count as assessable professional income</w:t>
      </w:r>
      <w:r w:rsidRPr="00A970D8">
        <w:rPr>
          <w:noProof/>
        </w:rPr>
        <w:tab/>
      </w:r>
      <w:r w:rsidRPr="00A970D8">
        <w:rPr>
          <w:noProof/>
        </w:rPr>
        <w:fldChar w:fldCharType="begin"/>
      </w:r>
      <w:r w:rsidRPr="00A970D8">
        <w:rPr>
          <w:noProof/>
        </w:rPr>
        <w:instrText xml:space="preserve"> PAGEREF _Toc201756060 \h </w:instrText>
      </w:r>
      <w:r w:rsidRPr="00A970D8">
        <w:rPr>
          <w:noProof/>
        </w:rPr>
      </w:r>
      <w:r w:rsidRPr="00A970D8">
        <w:rPr>
          <w:noProof/>
        </w:rPr>
        <w:fldChar w:fldCharType="separate"/>
      </w:r>
      <w:r w:rsidRPr="00A970D8">
        <w:rPr>
          <w:noProof/>
        </w:rPr>
        <w:t>409</w:t>
      </w:r>
      <w:r w:rsidRPr="00A970D8">
        <w:rPr>
          <w:noProof/>
        </w:rPr>
        <w:fldChar w:fldCharType="end"/>
      </w:r>
    </w:p>
    <w:p w14:paraId="5C182B7F" w14:textId="3F155C9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35</w:t>
      </w:r>
      <w:r>
        <w:rPr>
          <w:noProof/>
        </w:rPr>
        <w:tab/>
        <w:t>Limits on counting amounts as assessable professional income</w:t>
      </w:r>
      <w:r w:rsidRPr="00A970D8">
        <w:rPr>
          <w:noProof/>
        </w:rPr>
        <w:tab/>
      </w:r>
      <w:r w:rsidRPr="00A970D8">
        <w:rPr>
          <w:noProof/>
        </w:rPr>
        <w:fldChar w:fldCharType="begin"/>
      </w:r>
      <w:r w:rsidRPr="00A970D8">
        <w:rPr>
          <w:noProof/>
        </w:rPr>
        <w:instrText xml:space="preserve"> PAGEREF _Toc201756061 \h </w:instrText>
      </w:r>
      <w:r w:rsidRPr="00A970D8">
        <w:rPr>
          <w:noProof/>
        </w:rPr>
      </w:r>
      <w:r w:rsidRPr="00A970D8">
        <w:rPr>
          <w:noProof/>
        </w:rPr>
        <w:fldChar w:fldCharType="separate"/>
      </w:r>
      <w:r w:rsidRPr="00A970D8">
        <w:rPr>
          <w:noProof/>
        </w:rPr>
        <w:t>410</w:t>
      </w:r>
      <w:r w:rsidRPr="00A970D8">
        <w:rPr>
          <w:noProof/>
        </w:rPr>
        <w:fldChar w:fldCharType="end"/>
      </w:r>
    </w:p>
    <w:p w14:paraId="26498B65" w14:textId="163AA54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40</w:t>
      </w:r>
      <w:r>
        <w:rPr>
          <w:noProof/>
        </w:rPr>
        <w:tab/>
        <w:t>Joint author or inventor treated as sole author or inventor</w:t>
      </w:r>
      <w:r w:rsidRPr="00A970D8">
        <w:rPr>
          <w:noProof/>
        </w:rPr>
        <w:tab/>
      </w:r>
      <w:r w:rsidRPr="00A970D8">
        <w:rPr>
          <w:noProof/>
        </w:rPr>
        <w:fldChar w:fldCharType="begin"/>
      </w:r>
      <w:r w:rsidRPr="00A970D8">
        <w:rPr>
          <w:noProof/>
        </w:rPr>
        <w:instrText xml:space="preserve"> PAGEREF _Toc201756062 \h </w:instrText>
      </w:r>
      <w:r w:rsidRPr="00A970D8">
        <w:rPr>
          <w:noProof/>
        </w:rPr>
      </w:r>
      <w:r w:rsidRPr="00A970D8">
        <w:rPr>
          <w:noProof/>
        </w:rPr>
        <w:fldChar w:fldCharType="separate"/>
      </w:r>
      <w:r w:rsidRPr="00A970D8">
        <w:rPr>
          <w:noProof/>
        </w:rPr>
        <w:t>411</w:t>
      </w:r>
      <w:r w:rsidRPr="00A970D8">
        <w:rPr>
          <w:noProof/>
        </w:rPr>
        <w:fldChar w:fldCharType="end"/>
      </w:r>
    </w:p>
    <w:p w14:paraId="6E755683" w14:textId="1DE7430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405</w:t>
      </w:r>
      <w:r>
        <w:rPr>
          <w:noProof/>
        </w:rPr>
        <w:noBreakHyphen/>
        <w:t>C—Taxable professional income and average taxable professional income</w:t>
      </w:r>
      <w:r w:rsidRPr="00A970D8">
        <w:rPr>
          <w:b w:val="0"/>
          <w:noProof/>
          <w:sz w:val="18"/>
        </w:rPr>
        <w:tab/>
      </w:r>
      <w:r w:rsidRPr="00A970D8">
        <w:rPr>
          <w:b w:val="0"/>
          <w:noProof/>
          <w:sz w:val="18"/>
        </w:rPr>
        <w:fldChar w:fldCharType="begin"/>
      </w:r>
      <w:r w:rsidRPr="00A970D8">
        <w:rPr>
          <w:b w:val="0"/>
          <w:noProof/>
          <w:sz w:val="18"/>
        </w:rPr>
        <w:instrText xml:space="preserve"> PAGEREF _Toc201756063 \h </w:instrText>
      </w:r>
      <w:r w:rsidRPr="00A970D8">
        <w:rPr>
          <w:b w:val="0"/>
          <w:noProof/>
          <w:sz w:val="18"/>
        </w:rPr>
      </w:r>
      <w:r w:rsidRPr="00A970D8">
        <w:rPr>
          <w:b w:val="0"/>
          <w:noProof/>
          <w:sz w:val="18"/>
        </w:rPr>
        <w:fldChar w:fldCharType="separate"/>
      </w:r>
      <w:r w:rsidRPr="00A970D8">
        <w:rPr>
          <w:b w:val="0"/>
          <w:noProof/>
          <w:sz w:val="18"/>
        </w:rPr>
        <w:t>411</w:t>
      </w:r>
      <w:r w:rsidRPr="00A970D8">
        <w:rPr>
          <w:b w:val="0"/>
          <w:noProof/>
          <w:sz w:val="18"/>
        </w:rPr>
        <w:fldChar w:fldCharType="end"/>
      </w:r>
    </w:p>
    <w:p w14:paraId="2684E1F8" w14:textId="5A0CB6C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45</w:t>
      </w:r>
      <w:r>
        <w:rPr>
          <w:noProof/>
        </w:rPr>
        <w:tab/>
        <w:t>Working out your taxable professional income</w:t>
      </w:r>
      <w:r w:rsidRPr="00A970D8">
        <w:rPr>
          <w:noProof/>
        </w:rPr>
        <w:tab/>
      </w:r>
      <w:r w:rsidRPr="00A970D8">
        <w:rPr>
          <w:noProof/>
        </w:rPr>
        <w:fldChar w:fldCharType="begin"/>
      </w:r>
      <w:r w:rsidRPr="00A970D8">
        <w:rPr>
          <w:noProof/>
        </w:rPr>
        <w:instrText xml:space="preserve"> PAGEREF _Toc201756064 \h </w:instrText>
      </w:r>
      <w:r w:rsidRPr="00A970D8">
        <w:rPr>
          <w:noProof/>
        </w:rPr>
      </w:r>
      <w:r w:rsidRPr="00A970D8">
        <w:rPr>
          <w:noProof/>
        </w:rPr>
        <w:fldChar w:fldCharType="separate"/>
      </w:r>
      <w:r w:rsidRPr="00A970D8">
        <w:rPr>
          <w:noProof/>
        </w:rPr>
        <w:t>412</w:t>
      </w:r>
      <w:r w:rsidRPr="00A970D8">
        <w:rPr>
          <w:noProof/>
        </w:rPr>
        <w:fldChar w:fldCharType="end"/>
      </w:r>
    </w:p>
    <w:p w14:paraId="52DD9CAB" w14:textId="092C24E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405</w:t>
      </w:r>
      <w:r>
        <w:rPr>
          <w:noProof/>
        </w:rPr>
        <w:noBreakHyphen/>
        <w:t>50</w:t>
      </w:r>
      <w:r>
        <w:rPr>
          <w:noProof/>
        </w:rPr>
        <w:tab/>
        <w:t>Working out your average taxable professional income</w:t>
      </w:r>
      <w:r w:rsidRPr="00A970D8">
        <w:rPr>
          <w:noProof/>
        </w:rPr>
        <w:tab/>
      </w:r>
      <w:r w:rsidRPr="00A970D8">
        <w:rPr>
          <w:noProof/>
        </w:rPr>
        <w:fldChar w:fldCharType="begin"/>
      </w:r>
      <w:r w:rsidRPr="00A970D8">
        <w:rPr>
          <w:noProof/>
        </w:rPr>
        <w:instrText xml:space="preserve"> PAGEREF _Toc201756065 \h </w:instrText>
      </w:r>
      <w:r w:rsidRPr="00A970D8">
        <w:rPr>
          <w:noProof/>
        </w:rPr>
      </w:r>
      <w:r w:rsidRPr="00A970D8">
        <w:rPr>
          <w:noProof/>
        </w:rPr>
        <w:fldChar w:fldCharType="separate"/>
      </w:r>
      <w:r w:rsidRPr="00A970D8">
        <w:rPr>
          <w:noProof/>
        </w:rPr>
        <w:t>412</w:t>
      </w:r>
      <w:r w:rsidRPr="00A970D8">
        <w:rPr>
          <w:noProof/>
        </w:rPr>
        <w:fldChar w:fldCharType="end"/>
      </w:r>
    </w:p>
    <w:p w14:paraId="1AD02118" w14:textId="636AD615" w:rsidR="00A970D8" w:rsidRDefault="00A970D8" w:rsidP="003B3B69">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410—Copyright and resale royalty collecting societies</w:t>
      </w:r>
      <w:r w:rsidRPr="00A970D8">
        <w:rPr>
          <w:b w:val="0"/>
          <w:noProof/>
          <w:sz w:val="18"/>
        </w:rPr>
        <w:tab/>
      </w:r>
      <w:r w:rsidRPr="00A970D8">
        <w:rPr>
          <w:b w:val="0"/>
          <w:noProof/>
          <w:sz w:val="18"/>
        </w:rPr>
        <w:fldChar w:fldCharType="begin"/>
      </w:r>
      <w:r w:rsidRPr="00A970D8">
        <w:rPr>
          <w:b w:val="0"/>
          <w:noProof/>
          <w:sz w:val="18"/>
        </w:rPr>
        <w:instrText xml:space="preserve"> PAGEREF _Toc201756066 \h </w:instrText>
      </w:r>
      <w:r w:rsidRPr="00A970D8">
        <w:rPr>
          <w:b w:val="0"/>
          <w:noProof/>
          <w:sz w:val="18"/>
        </w:rPr>
      </w:r>
      <w:r w:rsidRPr="00A970D8">
        <w:rPr>
          <w:b w:val="0"/>
          <w:noProof/>
          <w:sz w:val="18"/>
        </w:rPr>
        <w:fldChar w:fldCharType="separate"/>
      </w:r>
      <w:r w:rsidRPr="00A970D8">
        <w:rPr>
          <w:b w:val="0"/>
          <w:noProof/>
          <w:sz w:val="18"/>
        </w:rPr>
        <w:t>415</w:t>
      </w:r>
      <w:r w:rsidRPr="00A970D8">
        <w:rPr>
          <w:b w:val="0"/>
          <w:noProof/>
          <w:sz w:val="18"/>
        </w:rPr>
        <w:fldChar w:fldCharType="end"/>
      </w:r>
    </w:p>
    <w:p w14:paraId="3D924872" w14:textId="50C90A7D" w:rsidR="00A970D8" w:rsidRDefault="00A970D8" w:rsidP="003B3B69">
      <w:pPr>
        <w:pStyle w:val="TOC4"/>
        <w:keepNext/>
        <w:rPr>
          <w:rFonts w:asciiTheme="minorHAnsi" w:eastAsiaTheme="minorEastAsia" w:hAnsiTheme="minorHAnsi" w:cstheme="minorBidi"/>
          <w:b w:val="0"/>
          <w:noProof/>
          <w:kern w:val="2"/>
          <w:sz w:val="24"/>
          <w:szCs w:val="24"/>
          <w14:ligatures w14:val="standardContextual"/>
        </w:rPr>
      </w:pPr>
      <w:r>
        <w:rPr>
          <w:noProof/>
        </w:rPr>
        <w:t>Guide to Division 410</w:t>
      </w:r>
      <w:r>
        <w:rPr>
          <w:noProof/>
        </w:rPr>
        <w:tab/>
      </w:r>
      <w:r w:rsidRPr="00A970D8">
        <w:rPr>
          <w:b w:val="0"/>
          <w:noProof/>
          <w:sz w:val="18"/>
        </w:rPr>
        <w:fldChar w:fldCharType="begin"/>
      </w:r>
      <w:r w:rsidRPr="00A970D8">
        <w:rPr>
          <w:b w:val="0"/>
          <w:noProof/>
          <w:sz w:val="18"/>
        </w:rPr>
        <w:instrText xml:space="preserve"> PAGEREF _Toc201756067 \h </w:instrText>
      </w:r>
      <w:r w:rsidRPr="00A970D8">
        <w:rPr>
          <w:b w:val="0"/>
          <w:noProof/>
          <w:sz w:val="18"/>
        </w:rPr>
      </w:r>
      <w:r w:rsidRPr="00A970D8">
        <w:rPr>
          <w:b w:val="0"/>
          <w:noProof/>
          <w:sz w:val="18"/>
        </w:rPr>
        <w:fldChar w:fldCharType="separate"/>
      </w:r>
      <w:r w:rsidRPr="00A970D8">
        <w:rPr>
          <w:b w:val="0"/>
          <w:noProof/>
          <w:sz w:val="18"/>
        </w:rPr>
        <w:t>415</w:t>
      </w:r>
      <w:r w:rsidRPr="00A970D8">
        <w:rPr>
          <w:b w:val="0"/>
          <w:noProof/>
          <w:sz w:val="18"/>
        </w:rPr>
        <w:fldChar w:fldCharType="end"/>
      </w:r>
    </w:p>
    <w:p w14:paraId="2FF21621" w14:textId="22E5BB0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410</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_Toc201756068 \h </w:instrText>
      </w:r>
      <w:r w:rsidRPr="00A970D8">
        <w:rPr>
          <w:noProof/>
        </w:rPr>
      </w:r>
      <w:r w:rsidRPr="00A970D8">
        <w:rPr>
          <w:noProof/>
        </w:rPr>
        <w:fldChar w:fldCharType="separate"/>
      </w:r>
      <w:r w:rsidRPr="00A970D8">
        <w:rPr>
          <w:noProof/>
        </w:rPr>
        <w:t>415</w:t>
      </w:r>
      <w:r w:rsidRPr="00A970D8">
        <w:rPr>
          <w:noProof/>
        </w:rPr>
        <w:fldChar w:fldCharType="end"/>
      </w:r>
    </w:p>
    <w:p w14:paraId="7547CC39" w14:textId="6119FD4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410</w:t>
      </w:r>
      <w:r>
        <w:rPr>
          <w:noProof/>
        </w:rPr>
        <w:noBreakHyphen/>
        <w:t>A—Notice of payments</w:t>
      </w:r>
      <w:r w:rsidRPr="00A970D8">
        <w:rPr>
          <w:b w:val="0"/>
          <w:noProof/>
          <w:sz w:val="18"/>
        </w:rPr>
        <w:tab/>
      </w:r>
      <w:r w:rsidRPr="00A970D8">
        <w:rPr>
          <w:b w:val="0"/>
          <w:noProof/>
          <w:sz w:val="18"/>
        </w:rPr>
        <w:fldChar w:fldCharType="begin"/>
      </w:r>
      <w:r w:rsidRPr="00A970D8">
        <w:rPr>
          <w:b w:val="0"/>
          <w:noProof/>
          <w:sz w:val="18"/>
        </w:rPr>
        <w:instrText xml:space="preserve"> PAGEREF _Toc201756069 \h </w:instrText>
      </w:r>
      <w:r w:rsidRPr="00A970D8">
        <w:rPr>
          <w:b w:val="0"/>
          <w:noProof/>
          <w:sz w:val="18"/>
        </w:rPr>
      </w:r>
      <w:r w:rsidRPr="00A970D8">
        <w:rPr>
          <w:b w:val="0"/>
          <w:noProof/>
          <w:sz w:val="18"/>
        </w:rPr>
        <w:fldChar w:fldCharType="separate"/>
      </w:r>
      <w:r w:rsidRPr="00A970D8">
        <w:rPr>
          <w:b w:val="0"/>
          <w:noProof/>
          <w:sz w:val="18"/>
        </w:rPr>
        <w:t>415</w:t>
      </w:r>
      <w:r w:rsidRPr="00A970D8">
        <w:rPr>
          <w:b w:val="0"/>
          <w:noProof/>
          <w:sz w:val="18"/>
        </w:rPr>
        <w:fldChar w:fldCharType="end"/>
      </w:r>
    </w:p>
    <w:p w14:paraId="5E72978C" w14:textId="0EC1FA4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410</w:t>
      </w:r>
      <w:r>
        <w:rPr>
          <w:noProof/>
        </w:rPr>
        <w:noBreakHyphen/>
        <w:t>5</w:t>
      </w:r>
      <w:r>
        <w:rPr>
          <w:noProof/>
        </w:rPr>
        <w:tab/>
        <w:t>Copyright collecting society must give notice to member of society</w:t>
      </w:r>
      <w:r w:rsidRPr="00A970D8">
        <w:rPr>
          <w:noProof/>
        </w:rPr>
        <w:tab/>
      </w:r>
      <w:r w:rsidRPr="00A970D8">
        <w:rPr>
          <w:noProof/>
        </w:rPr>
        <w:fldChar w:fldCharType="begin"/>
      </w:r>
      <w:r w:rsidRPr="00A970D8">
        <w:rPr>
          <w:noProof/>
        </w:rPr>
        <w:instrText xml:space="preserve"> PAGEREF _Toc201756070 \h </w:instrText>
      </w:r>
      <w:r w:rsidRPr="00A970D8">
        <w:rPr>
          <w:noProof/>
        </w:rPr>
      </w:r>
      <w:r w:rsidRPr="00A970D8">
        <w:rPr>
          <w:noProof/>
        </w:rPr>
        <w:fldChar w:fldCharType="separate"/>
      </w:r>
      <w:r w:rsidRPr="00A970D8">
        <w:rPr>
          <w:noProof/>
        </w:rPr>
        <w:t>415</w:t>
      </w:r>
      <w:r w:rsidRPr="00A970D8">
        <w:rPr>
          <w:noProof/>
        </w:rPr>
        <w:fldChar w:fldCharType="end"/>
      </w:r>
    </w:p>
    <w:p w14:paraId="6D2CC4FA" w14:textId="5BABD98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410</w:t>
      </w:r>
      <w:r>
        <w:rPr>
          <w:noProof/>
        </w:rPr>
        <w:noBreakHyphen/>
        <w:t>50</w:t>
      </w:r>
      <w:r>
        <w:rPr>
          <w:noProof/>
        </w:rPr>
        <w:tab/>
        <w:t>Resale royalty collecting society must give notice to holder of resale royalty right</w:t>
      </w:r>
      <w:r w:rsidRPr="00A970D8">
        <w:rPr>
          <w:noProof/>
        </w:rPr>
        <w:tab/>
      </w:r>
      <w:r w:rsidRPr="00A970D8">
        <w:rPr>
          <w:noProof/>
        </w:rPr>
        <w:fldChar w:fldCharType="begin"/>
      </w:r>
      <w:r w:rsidRPr="00A970D8">
        <w:rPr>
          <w:noProof/>
        </w:rPr>
        <w:instrText xml:space="preserve"> PAGEREF _Toc201756071 \h </w:instrText>
      </w:r>
      <w:r w:rsidRPr="00A970D8">
        <w:rPr>
          <w:noProof/>
        </w:rPr>
      </w:r>
      <w:r w:rsidRPr="00A970D8">
        <w:rPr>
          <w:noProof/>
        </w:rPr>
        <w:fldChar w:fldCharType="separate"/>
      </w:r>
      <w:r w:rsidRPr="00A970D8">
        <w:rPr>
          <w:noProof/>
        </w:rPr>
        <w:t>416</w:t>
      </w:r>
      <w:r w:rsidRPr="00A970D8">
        <w:rPr>
          <w:noProof/>
        </w:rPr>
        <w:fldChar w:fldCharType="end"/>
      </w:r>
    </w:p>
    <w:p w14:paraId="698D92F8" w14:textId="10B326FE"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415—Designated infrastructure projects</w:t>
      </w:r>
      <w:r w:rsidRPr="00A970D8">
        <w:rPr>
          <w:b w:val="0"/>
          <w:noProof/>
          <w:sz w:val="18"/>
        </w:rPr>
        <w:tab/>
      </w:r>
      <w:r w:rsidRPr="00A970D8">
        <w:rPr>
          <w:b w:val="0"/>
          <w:noProof/>
          <w:sz w:val="18"/>
        </w:rPr>
        <w:fldChar w:fldCharType="begin"/>
      </w:r>
      <w:r w:rsidRPr="00A970D8">
        <w:rPr>
          <w:b w:val="0"/>
          <w:noProof/>
          <w:sz w:val="18"/>
        </w:rPr>
        <w:instrText xml:space="preserve"> PAGEREF _Toc201756072 \h </w:instrText>
      </w:r>
      <w:r w:rsidRPr="00A970D8">
        <w:rPr>
          <w:b w:val="0"/>
          <w:noProof/>
          <w:sz w:val="18"/>
        </w:rPr>
      </w:r>
      <w:r w:rsidRPr="00A970D8">
        <w:rPr>
          <w:b w:val="0"/>
          <w:noProof/>
          <w:sz w:val="18"/>
        </w:rPr>
        <w:fldChar w:fldCharType="separate"/>
      </w:r>
      <w:r w:rsidRPr="00A970D8">
        <w:rPr>
          <w:b w:val="0"/>
          <w:noProof/>
          <w:sz w:val="18"/>
        </w:rPr>
        <w:t>417</w:t>
      </w:r>
      <w:r w:rsidRPr="00A970D8">
        <w:rPr>
          <w:b w:val="0"/>
          <w:noProof/>
          <w:sz w:val="18"/>
        </w:rPr>
        <w:fldChar w:fldCharType="end"/>
      </w:r>
    </w:p>
    <w:p w14:paraId="774C2083" w14:textId="75D3AB3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415</w:t>
      </w:r>
      <w:r>
        <w:rPr>
          <w:noProof/>
        </w:rPr>
        <w:tab/>
      </w:r>
      <w:r w:rsidRPr="00A970D8">
        <w:rPr>
          <w:b w:val="0"/>
          <w:noProof/>
          <w:sz w:val="18"/>
        </w:rPr>
        <w:fldChar w:fldCharType="begin"/>
      </w:r>
      <w:r w:rsidRPr="00A970D8">
        <w:rPr>
          <w:b w:val="0"/>
          <w:noProof/>
          <w:sz w:val="18"/>
        </w:rPr>
        <w:instrText xml:space="preserve"> PAGEREF _Toc201756073 \h </w:instrText>
      </w:r>
      <w:r w:rsidRPr="00A970D8">
        <w:rPr>
          <w:b w:val="0"/>
          <w:noProof/>
          <w:sz w:val="18"/>
        </w:rPr>
      </w:r>
      <w:r w:rsidRPr="00A970D8">
        <w:rPr>
          <w:b w:val="0"/>
          <w:noProof/>
          <w:sz w:val="18"/>
        </w:rPr>
        <w:fldChar w:fldCharType="separate"/>
      </w:r>
      <w:r w:rsidRPr="00A970D8">
        <w:rPr>
          <w:b w:val="0"/>
          <w:noProof/>
          <w:sz w:val="18"/>
        </w:rPr>
        <w:t>417</w:t>
      </w:r>
      <w:r w:rsidRPr="00A970D8">
        <w:rPr>
          <w:b w:val="0"/>
          <w:noProof/>
          <w:sz w:val="18"/>
        </w:rPr>
        <w:fldChar w:fldCharType="end"/>
      </w:r>
    </w:p>
    <w:p w14:paraId="3E883B6C" w14:textId="2F8F998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_Toc201756074 \h </w:instrText>
      </w:r>
      <w:r w:rsidRPr="00A970D8">
        <w:rPr>
          <w:noProof/>
        </w:rPr>
      </w:r>
      <w:r w:rsidRPr="00A970D8">
        <w:rPr>
          <w:noProof/>
        </w:rPr>
        <w:fldChar w:fldCharType="separate"/>
      </w:r>
      <w:r w:rsidRPr="00A970D8">
        <w:rPr>
          <w:noProof/>
        </w:rPr>
        <w:t>417</w:t>
      </w:r>
      <w:r w:rsidRPr="00A970D8">
        <w:rPr>
          <w:noProof/>
        </w:rPr>
        <w:fldChar w:fldCharType="end"/>
      </w:r>
    </w:p>
    <w:p w14:paraId="0B5C8590" w14:textId="699E4F39"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415</w:t>
      </w:r>
      <w:r>
        <w:rPr>
          <w:noProof/>
        </w:rPr>
        <w:noBreakHyphen/>
        <w:t>A—Object of this Division</w:t>
      </w:r>
      <w:r w:rsidRPr="00A970D8">
        <w:rPr>
          <w:b w:val="0"/>
          <w:noProof/>
          <w:sz w:val="18"/>
        </w:rPr>
        <w:tab/>
      </w:r>
      <w:r w:rsidRPr="00A970D8">
        <w:rPr>
          <w:b w:val="0"/>
          <w:noProof/>
          <w:sz w:val="18"/>
        </w:rPr>
        <w:fldChar w:fldCharType="begin"/>
      </w:r>
      <w:r w:rsidRPr="00A970D8">
        <w:rPr>
          <w:b w:val="0"/>
          <w:noProof/>
          <w:sz w:val="18"/>
        </w:rPr>
        <w:instrText xml:space="preserve"> PAGEREF _Toc201756075 \h </w:instrText>
      </w:r>
      <w:r w:rsidRPr="00A970D8">
        <w:rPr>
          <w:b w:val="0"/>
          <w:noProof/>
          <w:sz w:val="18"/>
        </w:rPr>
      </w:r>
      <w:r w:rsidRPr="00A970D8">
        <w:rPr>
          <w:b w:val="0"/>
          <w:noProof/>
          <w:sz w:val="18"/>
        </w:rPr>
        <w:fldChar w:fldCharType="separate"/>
      </w:r>
      <w:r w:rsidRPr="00A970D8">
        <w:rPr>
          <w:b w:val="0"/>
          <w:noProof/>
          <w:sz w:val="18"/>
        </w:rPr>
        <w:t>417</w:t>
      </w:r>
      <w:r w:rsidRPr="00A970D8">
        <w:rPr>
          <w:b w:val="0"/>
          <w:noProof/>
          <w:sz w:val="18"/>
        </w:rPr>
        <w:fldChar w:fldCharType="end"/>
      </w:r>
    </w:p>
    <w:p w14:paraId="777CAB4B" w14:textId="47AFC25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5</w:t>
      </w:r>
      <w:r>
        <w:rPr>
          <w:noProof/>
        </w:rPr>
        <w:tab/>
        <w:t>Object of this Division</w:t>
      </w:r>
      <w:r w:rsidRPr="00A970D8">
        <w:rPr>
          <w:noProof/>
        </w:rPr>
        <w:tab/>
      </w:r>
      <w:r w:rsidRPr="00A970D8">
        <w:rPr>
          <w:noProof/>
        </w:rPr>
        <w:fldChar w:fldCharType="begin"/>
      </w:r>
      <w:r w:rsidRPr="00A970D8">
        <w:rPr>
          <w:noProof/>
        </w:rPr>
        <w:instrText xml:space="preserve"> PAGEREF _Toc201756076 \h </w:instrText>
      </w:r>
      <w:r w:rsidRPr="00A970D8">
        <w:rPr>
          <w:noProof/>
        </w:rPr>
      </w:r>
      <w:r w:rsidRPr="00A970D8">
        <w:rPr>
          <w:noProof/>
        </w:rPr>
        <w:fldChar w:fldCharType="separate"/>
      </w:r>
      <w:r w:rsidRPr="00A970D8">
        <w:rPr>
          <w:noProof/>
        </w:rPr>
        <w:t>417</w:t>
      </w:r>
      <w:r w:rsidRPr="00A970D8">
        <w:rPr>
          <w:noProof/>
        </w:rPr>
        <w:fldChar w:fldCharType="end"/>
      </w:r>
    </w:p>
    <w:p w14:paraId="04C44F1D" w14:textId="3548D2E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415</w:t>
      </w:r>
      <w:r>
        <w:rPr>
          <w:noProof/>
        </w:rPr>
        <w:noBreakHyphen/>
        <w:t>B—Tax losses and bad debts</w:t>
      </w:r>
      <w:r w:rsidRPr="00A970D8">
        <w:rPr>
          <w:b w:val="0"/>
          <w:noProof/>
          <w:sz w:val="18"/>
        </w:rPr>
        <w:tab/>
      </w:r>
      <w:r w:rsidRPr="00A970D8">
        <w:rPr>
          <w:b w:val="0"/>
          <w:noProof/>
          <w:sz w:val="18"/>
        </w:rPr>
        <w:fldChar w:fldCharType="begin"/>
      </w:r>
      <w:r w:rsidRPr="00A970D8">
        <w:rPr>
          <w:b w:val="0"/>
          <w:noProof/>
          <w:sz w:val="18"/>
        </w:rPr>
        <w:instrText xml:space="preserve"> PAGEREF _Toc201756077 \h </w:instrText>
      </w:r>
      <w:r w:rsidRPr="00A970D8">
        <w:rPr>
          <w:b w:val="0"/>
          <w:noProof/>
          <w:sz w:val="18"/>
        </w:rPr>
      </w:r>
      <w:r w:rsidRPr="00A970D8">
        <w:rPr>
          <w:b w:val="0"/>
          <w:noProof/>
          <w:sz w:val="18"/>
        </w:rPr>
        <w:fldChar w:fldCharType="separate"/>
      </w:r>
      <w:r w:rsidRPr="00A970D8">
        <w:rPr>
          <w:b w:val="0"/>
          <w:noProof/>
          <w:sz w:val="18"/>
        </w:rPr>
        <w:t>418</w:t>
      </w:r>
      <w:r w:rsidRPr="00A970D8">
        <w:rPr>
          <w:b w:val="0"/>
          <w:noProof/>
          <w:sz w:val="18"/>
        </w:rPr>
        <w:fldChar w:fldCharType="end"/>
      </w:r>
    </w:p>
    <w:p w14:paraId="7A1BD08A" w14:textId="5AB605A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415</w:t>
      </w:r>
      <w:r>
        <w:rPr>
          <w:noProof/>
        </w:rPr>
        <w:noBreakHyphen/>
        <w:t>B</w:t>
      </w:r>
      <w:r w:rsidRPr="00A970D8">
        <w:rPr>
          <w:b w:val="0"/>
          <w:noProof/>
          <w:sz w:val="18"/>
        </w:rPr>
        <w:tab/>
      </w:r>
      <w:r w:rsidRPr="00A970D8">
        <w:rPr>
          <w:b w:val="0"/>
          <w:noProof/>
          <w:sz w:val="18"/>
        </w:rPr>
        <w:fldChar w:fldCharType="begin"/>
      </w:r>
      <w:r w:rsidRPr="00A970D8">
        <w:rPr>
          <w:b w:val="0"/>
          <w:noProof/>
          <w:sz w:val="18"/>
        </w:rPr>
        <w:instrText xml:space="preserve"> PAGEREF _Toc201756078 \h </w:instrText>
      </w:r>
      <w:r w:rsidRPr="00A970D8">
        <w:rPr>
          <w:b w:val="0"/>
          <w:noProof/>
          <w:sz w:val="18"/>
        </w:rPr>
      </w:r>
      <w:r w:rsidRPr="00A970D8">
        <w:rPr>
          <w:b w:val="0"/>
          <w:noProof/>
          <w:sz w:val="18"/>
        </w:rPr>
        <w:fldChar w:fldCharType="separate"/>
      </w:r>
      <w:r w:rsidRPr="00A970D8">
        <w:rPr>
          <w:b w:val="0"/>
          <w:noProof/>
          <w:sz w:val="18"/>
        </w:rPr>
        <w:t>418</w:t>
      </w:r>
      <w:r w:rsidRPr="00A970D8">
        <w:rPr>
          <w:b w:val="0"/>
          <w:noProof/>
          <w:sz w:val="18"/>
        </w:rPr>
        <w:fldChar w:fldCharType="end"/>
      </w:r>
    </w:p>
    <w:p w14:paraId="181C4981" w14:textId="3409842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10</w:t>
      </w:r>
      <w:r>
        <w:rPr>
          <w:noProof/>
        </w:rPr>
        <w:tab/>
        <w:t>What this Subdivision is about</w:t>
      </w:r>
      <w:r w:rsidRPr="00A970D8">
        <w:rPr>
          <w:noProof/>
        </w:rPr>
        <w:tab/>
      </w:r>
      <w:r w:rsidRPr="00A970D8">
        <w:rPr>
          <w:noProof/>
        </w:rPr>
        <w:fldChar w:fldCharType="begin"/>
      </w:r>
      <w:r w:rsidRPr="00A970D8">
        <w:rPr>
          <w:noProof/>
        </w:rPr>
        <w:instrText xml:space="preserve"> PAGEREF _Toc201756079 \h </w:instrText>
      </w:r>
      <w:r w:rsidRPr="00A970D8">
        <w:rPr>
          <w:noProof/>
        </w:rPr>
      </w:r>
      <w:r w:rsidRPr="00A970D8">
        <w:rPr>
          <w:noProof/>
        </w:rPr>
        <w:fldChar w:fldCharType="separate"/>
      </w:r>
      <w:r w:rsidRPr="00A970D8">
        <w:rPr>
          <w:noProof/>
        </w:rPr>
        <w:t>418</w:t>
      </w:r>
      <w:r w:rsidRPr="00A970D8">
        <w:rPr>
          <w:noProof/>
        </w:rPr>
        <w:fldChar w:fldCharType="end"/>
      </w:r>
    </w:p>
    <w:p w14:paraId="103C87A6" w14:textId="15D21B0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Uplift of tax losses</w:t>
      </w:r>
      <w:r w:rsidRPr="00A970D8">
        <w:rPr>
          <w:b w:val="0"/>
          <w:noProof/>
          <w:sz w:val="18"/>
        </w:rPr>
        <w:tab/>
      </w:r>
      <w:r w:rsidRPr="00A970D8">
        <w:rPr>
          <w:b w:val="0"/>
          <w:noProof/>
          <w:sz w:val="18"/>
        </w:rPr>
        <w:fldChar w:fldCharType="begin"/>
      </w:r>
      <w:r w:rsidRPr="00A970D8">
        <w:rPr>
          <w:b w:val="0"/>
          <w:noProof/>
          <w:sz w:val="18"/>
        </w:rPr>
        <w:instrText xml:space="preserve"> PAGEREF _Toc201756080 \h </w:instrText>
      </w:r>
      <w:r w:rsidRPr="00A970D8">
        <w:rPr>
          <w:b w:val="0"/>
          <w:noProof/>
          <w:sz w:val="18"/>
        </w:rPr>
      </w:r>
      <w:r w:rsidRPr="00A970D8">
        <w:rPr>
          <w:b w:val="0"/>
          <w:noProof/>
          <w:sz w:val="18"/>
        </w:rPr>
        <w:fldChar w:fldCharType="separate"/>
      </w:r>
      <w:r w:rsidRPr="00A970D8">
        <w:rPr>
          <w:b w:val="0"/>
          <w:noProof/>
          <w:sz w:val="18"/>
        </w:rPr>
        <w:t>419</w:t>
      </w:r>
      <w:r w:rsidRPr="00A970D8">
        <w:rPr>
          <w:b w:val="0"/>
          <w:noProof/>
          <w:sz w:val="18"/>
        </w:rPr>
        <w:fldChar w:fldCharType="end"/>
      </w:r>
    </w:p>
    <w:p w14:paraId="7D2C9E1A" w14:textId="24BAB96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15</w:t>
      </w:r>
      <w:r>
        <w:rPr>
          <w:noProof/>
        </w:rPr>
        <w:tab/>
        <w:t>Uplift of tax losses of designated infrastructure project entities</w:t>
      </w:r>
      <w:r w:rsidRPr="00A970D8">
        <w:rPr>
          <w:noProof/>
        </w:rPr>
        <w:tab/>
      </w:r>
      <w:r w:rsidRPr="00A970D8">
        <w:rPr>
          <w:noProof/>
        </w:rPr>
        <w:fldChar w:fldCharType="begin"/>
      </w:r>
      <w:r w:rsidRPr="00A970D8">
        <w:rPr>
          <w:noProof/>
        </w:rPr>
        <w:instrText xml:space="preserve"> PAGEREF _Toc201756081 \h </w:instrText>
      </w:r>
      <w:r w:rsidRPr="00A970D8">
        <w:rPr>
          <w:noProof/>
        </w:rPr>
      </w:r>
      <w:r w:rsidRPr="00A970D8">
        <w:rPr>
          <w:noProof/>
        </w:rPr>
        <w:fldChar w:fldCharType="separate"/>
      </w:r>
      <w:r w:rsidRPr="00A970D8">
        <w:rPr>
          <w:noProof/>
        </w:rPr>
        <w:t>419</w:t>
      </w:r>
      <w:r w:rsidRPr="00A970D8">
        <w:rPr>
          <w:noProof/>
        </w:rPr>
        <w:fldChar w:fldCharType="end"/>
      </w:r>
    </w:p>
    <w:p w14:paraId="33BA517E" w14:textId="6CBA620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20</w:t>
      </w:r>
      <w:r>
        <w:rPr>
          <w:noProof/>
        </w:rPr>
        <w:tab/>
      </w:r>
      <w:r w:rsidRPr="00212D61">
        <w:rPr>
          <w:i/>
          <w:noProof/>
        </w:rPr>
        <w:t>Designated infrastructure project entity</w:t>
      </w:r>
      <w:r w:rsidRPr="00A970D8">
        <w:rPr>
          <w:noProof/>
        </w:rPr>
        <w:tab/>
      </w:r>
      <w:r w:rsidRPr="00A970D8">
        <w:rPr>
          <w:noProof/>
        </w:rPr>
        <w:fldChar w:fldCharType="begin"/>
      </w:r>
      <w:r w:rsidRPr="00A970D8">
        <w:rPr>
          <w:noProof/>
        </w:rPr>
        <w:instrText xml:space="preserve"> PAGEREF _Toc201756082 \h </w:instrText>
      </w:r>
      <w:r w:rsidRPr="00A970D8">
        <w:rPr>
          <w:noProof/>
        </w:rPr>
      </w:r>
      <w:r w:rsidRPr="00A970D8">
        <w:rPr>
          <w:noProof/>
        </w:rPr>
        <w:fldChar w:fldCharType="separate"/>
      </w:r>
      <w:r w:rsidRPr="00A970D8">
        <w:rPr>
          <w:noProof/>
        </w:rPr>
        <w:t>421</w:t>
      </w:r>
      <w:r w:rsidRPr="00A970D8">
        <w:rPr>
          <w:noProof/>
        </w:rPr>
        <w:fldChar w:fldCharType="end"/>
      </w:r>
    </w:p>
    <w:p w14:paraId="0DD526F8" w14:textId="3D56FF3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Change of ownership of trusts and companies</w:t>
      </w:r>
      <w:r w:rsidRPr="00A970D8">
        <w:rPr>
          <w:b w:val="0"/>
          <w:noProof/>
          <w:sz w:val="18"/>
        </w:rPr>
        <w:tab/>
      </w:r>
      <w:r w:rsidRPr="00A970D8">
        <w:rPr>
          <w:b w:val="0"/>
          <w:noProof/>
          <w:sz w:val="18"/>
        </w:rPr>
        <w:fldChar w:fldCharType="begin"/>
      </w:r>
      <w:r w:rsidRPr="00A970D8">
        <w:rPr>
          <w:b w:val="0"/>
          <w:noProof/>
          <w:sz w:val="18"/>
        </w:rPr>
        <w:instrText xml:space="preserve"> PAGEREF _Toc201756083 \h </w:instrText>
      </w:r>
      <w:r w:rsidRPr="00A970D8">
        <w:rPr>
          <w:b w:val="0"/>
          <w:noProof/>
          <w:sz w:val="18"/>
        </w:rPr>
      </w:r>
      <w:r w:rsidRPr="00A970D8">
        <w:rPr>
          <w:b w:val="0"/>
          <w:noProof/>
          <w:sz w:val="18"/>
        </w:rPr>
        <w:fldChar w:fldCharType="separate"/>
      </w:r>
      <w:r w:rsidRPr="00A970D8">
        <w:rPr>
          <w:b w:val="0"/>
          <w:noProof/>
          <w:sz w:val="18"/>
        </w:rPr>
        <w:t>423</w:t>
      </w:r>
      <w:r w:rsidRPr="00A970D8">
        <w:rPr>
          <w:b w:val="0"/>
          <w:noProof/>
          <w:sz w:val="18"/>
        </w:rPr>
        <w:fldChar w:fldCharType="end"/>
      </w:r>
    </w:p>
    <w:p w14:paraId="4544A38D" w14:textId="7B6073D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25</w:t>
      </w:r>
      <w:r>
        <w:rPr>
          <w:noProof/>
        </w:rPr>
        <w:tab/>
        <w:t>Tax losses of trusts</w:t>
      </w:r>
      <w:r w:rsidRPr="00A970D8">
        <w:rPr>
          <w:noProof/>
        </w:rPr>
        <w:tab/>
      </w:r>
      <w:r w:rsidRPr="00A970D8">
        <w:rPr>
          <w:noProof/>
        </w:rPr>
        <w:fldChar w:fldCharType="begin"/>
      </w:r>
      <w:r w:rsidRPr="00A970D8">
        <w:rPr>
          <w:noProof/>
        </w:rPr>
        <w:instrText xml:space="preserve"> PAGEREF _Toc201756084 \h </w:instrText>
      </w:r>
      <w:r w:rsidRPr="00A970D8">
        <w:rPr>
          <w:noProof/>
        </w:rPr>
      </w:r>
      <w:r w:rsidRPr="00A970D8">
        <w:rPr>
          <w:noProof/>
        </w:rPr>
        <w:fldChar w:fldCharType="separate"/>
      </w:r>
      <w:r w:rsidRPr="00A970D8">
        <w:rPr>
          <w:noProof/>
        </w:rPr>
        <w:t>423</w:t>
      </w:r>
      <w:r w:rsidRPr="00A970D8">
        <w:rPr>
          <w:noProof/>
        </w:rPr>
        <w:fldChar w:fldCharType="end"/>
      </w:r>
    </w:p>
    <w:p w14:paraId="75433F8C" w14:textId="1B9536D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30</w:t>
      </w:r>
      <w:r>
        <w:rPr>
          <w:noProof/>
        </w:rPr>
        <w:tab/>
        <w:t>Bad debts written off etc. by trusts</w:t>
      </w:r>
      <w:r w:rsidRPr="00A970D8">
        <w:rPr>
          <w:noProof/>
        </w:rPr>
        <w:tab/>
      </w:r>
      <w:r w:rsidRPr="00A970D8">
        <w:rPr>
          <w:noProof/>
        </w:rPr>
        <w:fldChar w:fldCharType="begin"/>
      </w:r>
      <w:r w:rsidRPr="00A970D8">
        <w:rPr>
          <w:noProof/>
        </w:rPr>
        <w:instrText xml:space="preserve"> PAGEREF _Toc201756085 \h </w:instrText>
      </w:r>
      <w:r w:rsidRPr="00A970D8">
        <w:rPr>
          <w:noProof/>
        </w:rPr>
      </w:r>
      <w:r w:rsidRPr="00A970D8">
        <w:rPr>
          <w:noProof/>
        </w:rPr>
        <w:fldChar w:fldCharType="separate"/>
      </w:r>
      <w:r w:rsidRPr="00A970D8">
        <w:rPr>
          <w:noProof/>
        </w:rPr>
        <w:t>424</w:t>
      </w:r>
      <w:r w:rsidRPr="00A970D8">
        <w:rPr>
          <w:noProof/>
        </w:rPr>
        <w:fldChar w:fldCharType="end"/>
      </w:r>
    </w:p>
    <w:p w14:paraId="2FE9CA35" w14:textId="52C336D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35</w:t>
      </w:r>
      <w:r>
        <w:rPr>
          <w:noProof/>
        </w:rPr>
        <w:tab/>
        <w:t>Tax losses of companies</w:t>
      </w:r>
      <w:r w:rsidRPr="00A970D8">
        <w:rPr>
          <w:noProof/>
        </w:rPr>
        <w:tab/>
      </w:r>
      <w:r w:rsidRPr="00A970D8">
        <w:rPr>
          <w:noProof/>
        </w:rPr>
        <w:fldChar w:fldCharType="begin"/>
      </w:r>
      <w:r w:rsidRPr="00A970D8">
        <w:rPr>
          <w:noProof/>
        </w:rPr>
        <w:instrText xml:space="preserve"> PAGEREF _Toc201756086 \h </w:instrText>
      </w:r>
      <w:r w:rsidRPr="00A970D8">
        <w:rPr>
          <w:noProof/>
        </w:rPr>
      </w:r>
      <w:r w:rsidRPr="00A970D8">
        <w:rPr>
          <w:noProof/>
        </w:rPr>
        <w:fldChar w:fldCharType="separate"/>
      </w:r>
      <w:r w:rsidRPr="00A970D8">
        <w:rPr>
          <w:noProof/>
        </w:rPr>
        <w:t>425</w:t>
      </w:r>
      <w:r w:rsidRPr="00A970D8">
        <w:rPr>
          <w:noProof/>
        </w:rPr>
        <w:fldChar w:fldCharType="end"/>
      </w:r>
    </w:p>
    <w:p w14:paraId="36FF1FE8" w14:textId="0909CFD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40</w:t>
      </w:r>
      <w:r>
        <w:rPr>
          <w:noProof/>
        </w:rPr>
        <w:tab/>
        <w:t>Bad debts written off by companies</w:t>
      </w:r>
      <w:r w:rsidRPr="00A970D8">
        <w:rPr>
          <w:noProof/>
        </w:rPr>
        <w:tab/>
      </w:r>
      <w:r w:rsidRPr="00A970D8">
        <w:rPr>
          <w:noProof/>
        </w:rPr>
        <w:fldChar w:fldCharType="begin"/>
      </w:r>
      <w:r w:rsidRPr="00A970D8">
        <w:rPr>
          <w:noProof/>
        </w:rPr>
        <w:instrText xml:space="preserve"> PAGEREF _Toc201756087 \h </w:instrText>
      </w:r>
      <w:r w:rsidRPr="00A970D8">
        <w:rPr>
          <w:noProof/>
        </w:rPr>
      </w:r>
      <w:r w:rsidRPr="00A970D8">
        <w:rPr>
          <w:noProof/>
        </w:rPr>
        <w:fldChar w:fldCharType="separate"/>
      </w:r>
      <w:r w:rsidRPr="00A970D8">
        <w:rPr>
          <w:noProof/>
        </w:rPr>
        <w:t>426</w:t>
      </w:r>
      <w:r w:rsidRPr="00A970D8">
        <w:rPr>
          <w:noProof/>
        </w:rPr>
        <w:fldChar w:fldCharType="end"/>
      </w:r>
    </w:p>
    <w:p w14:paraId="7477DA26" w14:textId="2CFDC24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Consolidated groups</w:t>
      </w:r>
      <w:r w:rsidRPr="00A970D8">
        <w:rPr>
          <w:b w:val="0"/>
          <w:noProof/>
          <w:sz w:val="18"/>
        </w:rPr>
        <w:tab/>
      </w:r>
      <w:r w:rsidRPr="00A970D8">
        <w:rPr>
          <w:b w:val="0"/>
          <w:noProof/>
          <w:sz w:val="18"/>
        </w:rPr>
        <w:fldChar w:fldCharType="begin"/>
      </w:r>
      <w:r w:rsidRPr="00A970D8">
        <w:rPr>
          <w:b w:val="0"/>
          <w:noProof/>
          <w:sz w:val="18"/>
        </w:rPr>
        <w:instrText xml:space="preserve"> PAGEREF _Toc201756088 \h </w:instrText>
      </w:r>
      <w:r w:rsidRPr="00A970D8">
        <w:rPr>
          <w:b w:val="0"/>
          <w:noProof/>
          <w:sz w:val="18"/>
        </w:rPr>
      </w:r>
      <w:r w:rsidRPr="00A970D8">
        <w:rPr>
          <w:b w:val="0"/>
          <w:noProof/>
          <w:sz w:val="18"/>
        </w:rPr>
        <w:fldChar w:fldCharType="separate"/>
      </w:r>
      <w:r w:rsidRPr="00A970D8">
        <w:rPr>
          <w:b w:val="0"/>
          <w:noProof/>
          <w:sz w:val="18"/>
        </w:rPr>
        <w:t>428</w:t>
      </w:r>
      <w:r w:rsidRPr="00A970D8">
        <w:rPr>
          <w:b w:val="0"/>
          <w:noProof/>
          <w:sz w:val="18"/>
        </w:rPr>
        <w:fldChar w:fldCharType="end"/>
      </w:r>
    </w:p>
    <w:p w14:paraId="34F8DFF6" w14:textId="79621B9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45</w:t>
      </w:r>
      <w:r>
        <w:rPr>
          <w:noProof/>
        </w:rPr>
        <w:tab/>
        <w:t>Losses transferred to head companies of consolidated groups</w:t>
      </w:r>
      <w:r w:rsidRPr="00A970D8">
        <w:rPr>
          <w:noProof/>
        </w:rPr>
        <w:tab/>
      </w:r>
      <w:r w:rsidRPr="00A970D8">
        <w:rPr>
          <w:noProof/>
        </w:rPr>
        <w:fldChar w:fldCharType="begin"/>
      </w:r>
      <w:r w:rsidRPr="00A970D8">
        <w:rPr>
          <w:noProof/>
        </w:rPr>
        <w:instrText xml:space="preserve"> PAGEREF _Toc201756089 \h </w:instrText>
      </w:r>
      <w:r w:rsidRPr="00A970D8">
        <w:rPr>
          <w:noProof/>
        </w:rPr>
      </w:r>
      <w:r w:rsidRPr="00A970D8">
        <w:rPr>
          <w:noProof/>
        </w:rPr>
        <w:fldChar w:fldCharType="separate"/>
      </w:r>
      <w:r w:rsidRPr="00A970D8">
        <w:rPr>
          <w:noProof/>
        </w:rPr>
        <w:t>428</w:t>
      </w:r>
      <w:r w:rsidRPr="00A970D8">
        <w:rPr>
          <w:noProof/>
        </w:rPr>
        <w:fldChar w:fldCharType="end"/>
      </w:r>
    </w:p>
    <w:p w14:paraId="4AB4B975" w14:textId="3808CDF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415</w:t>
      </w:r>
      <w:r>
        <w:rPr>
          <w:noProof/>
        </w:rPr>
        <w:noBreakHyphen/>
        <w:t>C—Designating infrastructure projects</w:t>
      </w:r>
      <w:r w:rsidRPr="00A970D8">
        <w:rPr>
          <w:b w:val="0"/>
          <w:noProof/>
          <w:sz w:val="18"/>
        </w:rPr>
        <w:tab/>
      </w:r>
      <w:r w:rsidRPr="00A970D8">
        <w:rPr>
          <w:b w:val="0"/>
          <w:noProof/>
          <w:sz w:val="18"/>
        </w:rPr>
        <w:fldChar w:fldCharType="begin"/>
      </w:r>
      <w:r w:rsidRPr="00A970D8">
        <w:rPr>
          <w:b w:val="0"/>
          <w:noProof/>
          <w:sz w:val="18"/>
        </w:rPr>
        <w:instrText xml:space="preserve"> PAGEREF _Toc201756090 \h </w:instrText>
      </w:r>
      <w:r w:rsidRPr="00A970D8">
        <w:rPr>
          <w:b w:val="0"/>
          <w:noProof/>
          <w:sz w:val="18"/>
        </w:rPr>
      </w:r>
      <w:r w:rsidRPr="00A970D8">
        <w:rPr>
          <w:b w:val="0"/>
          <w:noProof/>
          <w:sz w:val="18"/>
        </w:rPr>
        <w:fldChar w:fldCharType="separate"/>
      </w:r>
      <w:r w:rsidRPr="00A970D8">
        <w:rPr>
          <w:b w:val="0"/>
          <w:noProof/>
          <w:sz w:val="18"/>
        </w:rPr>
        <w:t>428</w:t>
      </w:r>
      <w:r w:rsidRPr="00A970D8">
        <w:rPr>
          <w:b w:val="0"/>
          <w:noProof/>
          <w:sz w:val="18"/>
        </w:rPr>
        <w:fldChar w:fldCharType="end"/>
      </w:r>
    </w:p>
    <w:p w14:paraId="123B9639" w14:textId="31AFEA5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Subdivision 415</w:t>
      </w:r>
      <w:r>
        <w:rPr>
          <w:noProof/>
        </w:rPr>
        <w:noBreakHyphen/>
        <w:t>C</w:t>
      </w:r>
      <w:r w:rsidRPr="00A970D8">
        <w:rPr>
          <w:b w:val="0"/>
          <w:noProof/>
          <w:sz w:val="18"/>
        </w:rPr>
        <w:tab/>
      </w:r>
      <w:r w:rsidRPr="00A970D8">
        <w:rPr>
          <w:b w:val="0"/>
          <w:noProof/>
          <w:sz w:val="18"/>
        </w:rPr>
        <w:fldChar w:fldCharType="begin"/>
      </w:r>
      <w:r w:rsidRPr="00A970D8">
        <w:rPr>
          <w:b w:val="0"/>
          <w:noProof/>
          <w:sz w:val="18"/>
        </w:rPr>
        <w:instrText xml:space="preserve"> PAGEREF _Toc201756091 \h </w:instrText>
      </w:r>
      <w:r w:rsidRPr="00A970D8">
        <w:rPr>
          <w:b w:val="0"/>
          <w:noProof/>
          <w:sz w:val="18"/>
        </w:rPr>
      </w:r>
      <w:r w:rsidRPr="00A970D8">
        <w:rPr>
          <w:b w:val="0"/>
          <w:noProof/>
          <w:sz w:val="18"/>
        </w:rPr>
        <w:fldChar w:fldCharType="separate"/>
      </w:r>
      <w:r w:rsidRPr="00A970D8">
        <w:rPr>
          <w:b w:val="0"/>
          <w:noProof/>
          <w:sz w:val="18"/>
        </w:rPr>
        <w:t>428</w:t>
      </w:r>
      <w:r w:rsidRPr="00A970D8">
        <w:rPr>
          <w:b w:val="0"/>
          <w:noProof/>
          <w:sz w:val="18"/>
        </w:rPr>
        <w:fldChar w:fldCharType="end"/>
      </w:r>
    </w:p>
    <w:p w14:paraId="12FEBE95" w14:textId="2E958E9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50</w:t>
      </w:r>
      <w:r>
        <w:rPr>
          <w:noProof/>
        </w:rPr>
        <w:tab/>
        <w:t>What this Subdivision is about</w:t>
      </w:r>
      <w:r w:rsidRPr="00A970D8">
        <w:rPr>
          <w:noProof/>
        </w:rPr>
        <w:tab/>
      </w:r>
      <w:r w:rsidRPr="00A970D8">
        <w:rPr>
          <w:noProof/>
        </w:rPr>
        <w:fldChar w:fldCharType="begin"/>
      </w:r>
      <w:r w:rsidRPr="00A970D8">
        <w:rPr>
          <w:noProof/>
        </w:rPr>
        <w:instrText xml:space="preserve"> PAGEREF _Toc201756092 \h </w:instrText>
      </w:r>
      <w:r w:rsidRPr="00A970D8">
        <w:rPr>
          <w:noProof/>
        </w:rPr>
      </w:r>
      <w:r w:rsidRPr="00A970D8">
        <w:rPr>
          <w:noProof/>
        </w:rPr>
        <w:fldChar w:fldCharType="separate"/>
      </w:r>
      <w:r w:rsidRPr="00A970D8">
        <w:rPr>
          <w:noProof/>
        </w:rPr>
        <w:t>428</w:t>
      </w:r>
      <w:r w:rsidRPr="00A970D8">
        <w:rPr>
          <w:noProof/>
        </w:rPr>
        <w:fldChar w:fldCharType="end"/>
      </w:r>
    </w:p>
    <w:p w14:paraId="51E2249B" w14:textId="5125554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Designating infrastructure projects</w:t>
      </w:r>
      <w:r w:rsidRPr="00A970D8">
        <w:rPr>
          <w:b w:val="0"/>
          <w:noProof/>
          <w:sz w:val="18"/>
        </w:rPr>
        <w:tab/>
      </w:r>
      <w:r w:rsidRPr="00A970D8">
        <w:rPr>
          <w:b w:val="0"/>
          <w:noProof/>
          <w:sz w:val="18"/>
        </w:rPr>
        <w:fldChar w:fldCharType="begin"/>
      </w:r>
      <w:r w:rsidRPr="00A970D8">
        <w:rPr>
          <w:b w:val="0"/>
          <w:noProof/>
          <w:sz w:val="18"/>
        </w:rPr>
        <w:instrText xml:space="preserve"> PAGEREF _Toc201756093 \h </w:instrText>
      </w:r>
      <w:r w:rsidRPr="00A970D8">
        <w:rPr>
          <w:b w:val="0"/>
          <w:noProof/>
          <w:sz w:val="18"/>
        </w:rPr>
      </w:r>
      <w:r w:rsidRPr="00A970D8">
        <w:rPr>
          <w:b w:val="0"/>
          <w:noProof/>
          <w:sz w:val="18"/>
        </w:rPr>
        <w:fldChar w:fldCharType="separate"/>
      </w:r>
      <w:r w:rsidRPr="00A970D8">
        <w:rPr>
          <w:b w:val="0"/>
          <w:noProof/>
          <w:sz w:val="18"/>
        </w:rPr>
        <w:t>429</w:t>
      </w:r>
      <w:r w:rsidRPr="00A970D8">
        <w:rPr>
          <w:b w:val="0"/>
          <w:noProof/>
          <w:sz w:val="18"/>
        </w:rPr>
        <w:fldChar w:fldCharType="end"/>
      </w:r>
    </w:p>
    <w:p w14:paraId="6BA33D46" w14:textId="31C419A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55</w:t>
      </w:r>
      <w:r>
        <w:rPr>
          <w:noProof/>
        </w:rPr>
        <w:tab/>
        <w:t>Applications for designation</w:t>
      </w:r>
      <w:r w:rsidRPr="00A970D8">
        <w:rPr>
          <w:noProof/>
        </w:rPr>
        <w:tab/>
      </w:r>
      <w:r w:rsidRPr="00A970D8">
        <w:rPr>
          <w:noProof/>
        </w:rPr>
        <w:fldChar w:fldCharType="begin"/>
      </w:r>
      <w:r w:rsidRPr="00A970D8">
        <w:rPr>
          <w:noProof/>
        </w:rPr>
        <w:instrText xml:space="preserve"> PAGEREF _Toc201756094 \h </w:instrText>
      </w:r>
      <w:r w:rsidRPr="00A970D8">
        <w:rPr>
          <w:noProof/>
        </w:rPr>
      </w:r>
      <w:r w:rsidRPr="00A970D8">
        <w:rPr>
          <w:noProof/>
        </w:rPr>
        <w:fldChar w:fldCharType="separate"/>
      </w:r>
      <w:r w:rsidRPr="00A970D8">
        <w:rPr>
          <w:noProof/>
        </w:rPr>
        <w:t>429</w:t>
      </w:r>
      <w:r w:rsidRPr="00A970D8">
        <w:rPr>
          <w:noProof/>
        </w:rPr>
        <w:fldChar w:fldCharType="end"/>
      </w:r>
    </w:p>
    <w:p w14:paraId="7072A701" w14:textId="72EBD3E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60</w:t>
      </w:r>
      <w:r>
        <w:rPr>
          <w:noProof/>
        </w:rPr>
        <w:tab/>
        <w:t>Dealing with applications</w:t>
      </w:r>
      <w:r w:rsidRPr="00A970D8">
        <w:rPr>
          <w:noProof/>
        </w:rPr>
        <w:tab/>
      </w:r>
      <w:r w:rsidRPr="00A970D8">
        <w:rPr>
          <w:noProof/>
        </w:rPr>
        <w:fldChar w:fldCharType="begin"/>
      </w:r>
      <w:r w:rsidRPr="00A970D8">
        <w:rPr>
          <w:noProof/>
        </w:rPr>
        <w:instrText xml:space="preserve"> PAGEREF _Toc201756095 \h </w:instrText>
      </w:r>
      <w:r w:rsidRPr="00A970D8">
        <w:rPr>
          <w:noProof/>
        </w:rPr>
      </w:r>
      <w:r w:rsidRPr="00A970D8">
        <w:rPr>
          <w:noProof/>
        </w:rPr>
        <w:fldChar w:fldCharType="separate"/>
      </w:r>
      <w:r w:rsidRPr="00A970D8">
        <w:rPr>
          <w:noProof/>
        </w:rPr>
        <w:t>430</w:t>
      </w:r>
      <w:r w:rsidRPr="00A970D8">
        <w:rPr>
          <w:noProof/>
        </w:rPr>
        <w:fldChar w:fldCharType="end"/>
      </w:r>
    </w:p>
    <w:p w14:paraId="797DC5E0" w14:textId="35EB51A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65</w:t>
      </w:r>
      <w:r>
        <w:rPr>
          <w:noProof/>
        </w:rPr>
        <w:tab/>
        <w:t>Provisional designation</w:t>
      </w:r>
      <w:r w:rsidRPr="00A970D8">
        <w:rPr>
          <w:noProof/>
        </w:rPr>
        <w:tab/>
      </w:r>
      <w:r w:rsidRPr="00A970D8">
        <w:rPr>
          <w:noProof/>
        </w:rPr>
        <w:fldChar w:fldCharType="begin"/>
      </w:r>
      <w:r w:rsidRPr="00A970D8">
        <w:rPr>
          <w:noProof/>
        </w:rPr>
        <w:instrText xml:space="preserve"> PAGEREF _Toc201756096 \h </w:instrText>
      </w:r>
      <w:r w:rsidRPr="00A970D8">
        <w:rPr>
          <w:noProof/>
        </w:rPr>
      </w:r>
      <w:r w:rsidRPr="00A970D8">
        <w:rPr>
          <w:noProof/>
        </w:rPr>
        <w:fldChar w:fldCharType="separate"/>
      </w:r>
      <w:r w:rsidRPr="00A970D8">
        <w:rPr>
          <w:noProof/>
        </w:rPr>
        <w:t>431</w:t>
      </w:r>
      <w:r w:rsidRPr="00A970D8">
        <w:rPr>
          <w:noProof/>
        </w:rPr>
        <w:fldChar w:fldCharType="end"/>
      </w:r>
    </w:p>
    <w:p w14:paraId="691D0D98" w14:textId="253CBE6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70</w:t>
      </w:r>
      <w:r>
        <w:rPr>
          <w:noProof/>
        </w:rPr>
        <w:tab/>
        <w:t>Designation</w:t>
      </w:r>
      <w:r w:rsidRPr="00A970D8">
        <w:rPr>
          <w:noProof/>
        </w:rPr>
        <w:tab/>
      </w:r>
      <w:r w:rsidRPr="00A970D8">
        <w:rPr>
          <w:noProof/>
        </w:rPr>
        <w:fldChar w:fldCharType="begin"/>
      </w:r>
      <w:r w:rsidRPr="00A970D8">
        <w:rPr>
          <w:noProof/>
        </w:rPr>
        <w:instrText xml:space="preserve"> PAGEREF _Toc201756097 \h </w:instrText>
      </w:r>
      <w:r w:rsidRPr="00A970D8">
        <w:rPr>
          <w:noProof/>
        </w:rPr>
      </w:r>
      <w:r w:rsidRPr="00A970D8">
        <w:rPr>
          <w:noProof/>
        </w:rPr>
        <w:fldChar w:fldCharType="separate"/>
      </w:r>
      <w:r w:rsidRPr="00A970D8">
        <w:rPr>
          <w:noProof/>
        </w:rPr>
        <w:t>433</w:t>
      </w:r>
      <w:r w:rsidRPr="00A970D8">
        <w:rPr>
          <w:noProof/>
        </w:rPr>
        <w:fldChar w:fldCharType="end"/>
      </w:r>
    </w:p>
    <w:p w14:paraId="1A9F7DBA" w14:textId="79B0F26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lastRenderedPageBreak/>
        <w:t>Infrastructure project capital expenditure cap</w:t>
      </w:r>
      <w:r w:rsidRPr="00A970D8">
        <w:rPr>
          <w:b w:val="0"/>
          <w:noProof/>
          <w:sz w:val="18"/>
        </w:rPr>
        <w:tab/>
      </w:r>
      <w:r w:rsidRPr="00A970D8">
        <w:rPr>
          <w:b w:val="0"/>
          <w:noProof/>
          <w:sz w:val="18"/>
        </w:rPr>
        <w:fldChar w:fldCharType="begin"/>
      </w:r>
      <w:r w:rsidRPr="00A970D8">
        <w:rPr>
          <w:b w:val="0"/>
          <w:noProof/>
          <w:sz w:val="18"/>
        </w:rPr>
        <w:instrText xml:space="preserve"> PAGEREF _Toc201756098 \h </w:instrText>
      </w:r>
      <w:r w:rsidRPr="00A970D8">
        <w:rPr>
          <w:b w:val="0"/>
          <w:noProof/>
          <w:sz w:val="18"/>
        </w:rPr>
      </w:r>
      <w:r w:rsidRPr="00A970D8">
        <w:rPr>
          <w:b w:val="0"/>
          <w:noProof/>
          <w:sz w:val="18"/>
        </w:rPr>
        <w:fldChar w:fldCharType="separate"/>
      </w:r>
      <w:r w:rsidRPr="00A970D8">
        <w:rPr>
          <w:b w:val="0"/>
          <w:noProof/>
          <w:sz w:val="18"/>
        </w:rPr>
        <w:t>435</w:t>
      </w:r>
      <w:r w:rsidRPr="00A970D8">
        <w:rPr>
          <w:b w:val="0"/>
          <w:noProof/>
          <w:sz w:val="18"/>
        </w:rPr>
        <w:fldChar w:fldCharType="end"/>
      </w:r>
    </w:p>
    <w:p w14:paraId="73A7058F" w14:textId="1A3405B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75</w:t>
      </w:r>
      <w:r>
        <w:rPr>
          <w:noProof/>
        </w:rPr>
        <w:tab/>
        <w:t>Infrastructure project capital expenditure cap</w:t>
      </w:r>
      <w:r w:rsidRPr="00A970D8">
        <w:rPr>
          <w:noProof/>
        </w:rPr>
        <w:tab/>
      </w:r>
      <w:r w:rsidRPr="00A970D8">
        <w:rPr>
          <w:noProof/>
        </w:rPr>
        <w:fldChar w:fldCharType="begin"/>
      </w:r>
      <w:r w:rsidRPr="00A970D8">
        <w:rPr>
          <w:noProof/>
        </w:rPr>
        <w:instrText xml:space="preserve"> PAGEREF _Toc201756099 \h </w:instrText>
      </w:r>
      <w:r w:rsidRPr="00A970D8">
        <w:rPr>
          <w:noProof/>
        </w:rPr>
      </w:r>
      <w:r w:rsidRPr="00A970D8">
        <w:rPr>
          <w:noProof/>
        </w:rPr>
        <w:fldChar w:fldCharType="separate"/>
      </w:r>
      <w:r w:rsidRPr="00A970D8">
        <w:rPr>
          <w:noProof/>
        </w:rPr>
        <w:t>435</w:t>
      </w:r>
      <w:r w:rsidRPr="00A970D8">
        <w:rPr>
          <w:noProof/>
        </w:rPr>
        <w:fldChar w:fldCharType="end"/>
      </w:r>
    </w:p>
    <w:p w14:paraId="698D399B" w14:textId="32BFA23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80</w:t>
      </w:r>
      <w:r>
        <w:rPr>
          <w:noProof/>
        </w:rPr>
        <w:tab/>
        <w:t>Acceptance of estimates of infrastructure project capital expenditure</w:t>
      </w:r>
      <w:r w:rsidRPr="00A970D8">
        <w:rPr>
          <w:noProof/>
        </w:rPr>
        <w:tab/>
      </w:r>
      <w:r w:rsidRPr="00A970D8">
        <w:rPr>
          <w:noProof/>
        </w:rPr>
        <w:fldChar w:fldCharType="begin"/>
      </w:r>
      <w:r w:rsidRPr="00A970D8">
        <w:rPr>
          <w:noProof/>
        </w:rPr>
        <w:instrText xml:space="preserve"> PAGEREF _Toc201756100 \h </w:instrText>
      </w:r>
      <w:r w:rsidRPr="00A970D8">
        <w:rPr>
          <w:noProof/>
        </w:rPr>
      </w:r>
      <w:r w:rsidRPr="00A970D8">
        <w:rPr>
          <w:noProof/>
        </w:rPr>
        <w:fldChar w:fldCharType="separate"/>
      </w:r>
      <w:r w:rsidRPr="00A970D8">
        <w:rPr>
          <w:noProof/>
        </w:rPr>
        <w:t>436</w:t>
      </w:r>
      <w:r w:rsidRPr="00A970D8">
        <w:rPr>
          <w:noProof/>
        </w:rPr>
        <w:fldChar w:fldCharType="end"/>
      </w:r>
    </w:p>
    <w:p w14:paraId="69E7D67C" w14:textId="59A8003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Miscellaneous</w:t>
      </w:r>
      <w:r w:rsidRPr="00A970D8">
        <w:rPr>
          <w:b w:val="0"/>
          <w:noProof/>
          <w:sz w:val="18"/>
        </w:rPr>
        <w:tab/>
      </w:r>
      <w:r w:rsidR="003B3B69">
        <w:rPr>
          <w:b w:val="0"/>
          <w:noProof/>
          <w:sz w:val="18"/>
        </w:rPr>
        <w:tab/>
      </w:r>
      <w:r w:rsidRPr="00A970D8">
        <w:rPr>
          <w:b w:val="0"/>
          <w:noProof/>
          <w:sz w:val="18"/>
        </w:rPr>
        <w:fldChar w:fldCharType="begin"/>
      </w:r>
      <w:r w:rsidRPr="00A970D8">
        <w:rPr>
          <w:b w:val="0"/>
          <w:noProof/>
          <w:sz w:val="18"/>
        </w:rPr>
        <w:instrText xml:space="preserve"> PAGEREF _Toc201756101 \h </w:instrText>
      </w:r>
      <w:r w:rsidRPr="00A970D8">
        <w:rPr>
          <w:b w:val="0"/>
          <w:noProof/>
          <w:sz w:val="18"/>
        </w:rPr>
      </w:r>
      <w:r w:rsidRPr="00A970D8">
        <w:rPr>
          <w:b w:val="0"/>
          <w:noProof/>
          <w:sz w:val="18"/>
        </w:rPr>
        <w:fldChar w:fldCharType="separate"/>
      </w:r>
      <w:r w:rsidRPr="00A970D8">
        <w:rPr>
          <w:b w:val="0"/>
          <w:noProof/>
          <w:sz w:val="18"/>
        </w:rPr>
        <w:t>438</w:t>
      </w:r>
      <w:r w:rsidRPr="00A970D8">
        <w:rPr>
          <w:b w:val="0"/>
          <w:noProof/>
          <w:sz w:val="18"/>
        </w:rPr>
        <w:fldChar w:fldCharType="end"/>
      </w:r>
    </w:p>
    <w:p w14:paraId="7E1C3174" w14:textId="29F5667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85</w:t>
      </w:r>
      <w:r>
        <w:rPr>
          <w:noProof/>
        </w:rPr>
        <w:tab/>
        <w:t>Review of decisions</w:t>
      </w:r>
      <w:r w:rsidRPr="00A970D8">
        <w:rPr>
          <w:noProof/>
        </w:rPr>
        <w:tab/>
      </w:r>
      <w:r w:rsidRPr="00A970D8">
        <w:rPr>
          <w:noProof/>
        </w:rPr>
        <w:fldChar w:fldCharType="begin"/>
      </w:r>
      <w:r w:rsidRPr="00A970D8">
        <w:rPr>
          <w:noProof/>
        </w:rPr>
        <w:instrText xml:space="preserve"> PAGEREF _Toc201756102 \h </w:instrText>
      </w:r>
      <w:r w:rsidRPr="00A970D8">
        <w:rPr>
          <w:noProof/>
        </w:rPr>
      </w:r>
      <w:r w:rsidRPr="00A970D8">
        <w:rPr>
          <w:noProof/>
        </w:rPr>
        <w:fldChar w:fldCharType="separate"/>
      </w:r>
      <w:r w:rsidRPr="00A970D8">
        <w:rPr>
          <w:noProof/>
        </w:rPr>
        <w:t>438</w:t>
      </w:r>
      <w:r w:rsidRPr="00A970D8">
        <w:rPr>
          <w:noProof/>
        </w:rPr>
        <w:fldChar w:fldCharType="end"/>
      </w:r>
    </w:p>
    <w:p w14:paraId="1AA22A40" w14:textId="5E4998A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90</w:t>
      </w:r>
      <w:r>
        <w:rPr>
          <w:noProof/>
        </w:rPr>
        <w:tab/>
        <w:t>Information to be made public</w:t>
      </w:r>
      <w:r w:rsidRPr="00A970D8">
        <w:rPr>
          <w:noProof/>
        </w:rPr>
        <w:tab/>
      </w:r>
      <w:r w:rsidRPr="00A970D8">
        <w:rPr>
          <w:noProof/>
        </w:rPr>
        <w:fldChar w:fldCharType="begin"/>
      </w:r>
      <w:r w:rsidRPr="00A970D8">
        <w:rPr>
          <w:noProof/>
        </w:rPr>
        <w:instrText xml:space="preserve"> PAGEREF _Toc201756103 \h </w:instrText>
      </w:r>
      <w:r w:rsidRPr="00A970D8">
        <w:rPr>
          <w:noProof/>
        </w:rPr>
      </w:r>
      <w:r w:rsidRPr="00A970D8">
        <w:rPr>
          <w:noProof/>
        </w:rPr>
        <w:fldChar w:fldCharType="separate"/>
      </w:r>
      <w:r w:rsidRPr="00A970D8">
        <w:rPr>
          <w:noProof/>
        </w:rPr>
        <w:t>438</w:t>
      </w:r>
      <w:r w:rsidRPr="00A970D8">
        <w:rPr>
          <w:noProof/>
        </w:rPr>
        <w:fldChar w:fldCharType="end"/>
      </w:r>
    </w:p>
    <w:p w14:paraId="5A3B9D82" w14:textId="0438F73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95</w:t>
      </w:r>
      <w:r>
        <w:rPr>
          <w:noProof/>
        </w:rPr>
        <w:tab/>
        <w:t>Delegation</w:t>
      </w:r>
      <w:r w:rsidRPr="00A970D8">
        <w:rPr>
          <w:noProof/>
        </w:rPr>
        <w:tab/>
      </w:r>
      <w:r w:rsidRPr="00A970D8">
        <w:rPr>
          <w:noProof/>
        </w:rPr>
        <w:fldChar w:fldCharType="begin"/>
      </w:r>
      <w:r w:rsidRPr="00A970D8">
        <w:rPr>
          <w:noProof/>
        </w:rPr>
        <w:instrText xml:space="preserve"> PAGEREF _Toc201756104 \h </w:instrText>
      </w:r>
      <w:r w:rsidRPr="00A970D8">
        <w:rPr>
          <w:noProof/>
        </w:rPr>
      </w:r>
      <w:r w:rsidRPr="00A970D8">
        <w:rPr>
          <w:noProof/>
        </w:rPr>
        <w:fldChar w:fldCharType="separate"/>
      </w:r>
      <w:r w:rsidRPr="00A970D8">
        <w:rPr>
          <w:noProof/>
        </w:rPr>
        <w:t>438</w:t>
      </w:r>
      <w:r w:rsidRPr="00A970D8">
        <w:rPr>
          <w:noProof/>
        </w:rPr>
        <w:fldChar w:fldCharType="end"/>
      </w:r>
    </w:p>
    <w:p w14:paraId="3C167046" w14:textId="2CE9BA0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415</w:t>
      </w:r>
      <w:r>
        <w:rPr>
          <w:noProof/>
        </w:rPr>
        <w:noBreakHyphen/>
        <w:t>100</w:t>
      </w:r>
      <w:r>
        <w:rPr>
          <w:noProof/>
        </w:rPr>
        <w:tab/>
        <w:t>Infrastructure project designation rules</w:t>
      </w:r>
      <w:r w:rsidRPr="00A970D8">
        <w:rPr>
          <w:noProof/>
        </w:rPr>
        <w:tab/>
      </w:r>
      <w:r w:rsidRPr="00A970D8">
        <w:rPr>
          <w:noProof/>
        </w:rPr>
        <w:fldChar w:fldCharType="begin"/>
      </w:r>
      <w:r w:rsidRPr="00A970D8">
        <w:rPr>
          <w:noProof/>
        </w:rPr>
        <w:instrText xml:space="preserve"> PAGEREF _Toc201756105 \h </w:instrText>
      </w:r>
      <w:r w:rsidRPr="00A970D8">
        <w:rPr>
          <w:noProof/>
        </w:rPr>
      </w:r>
      <w:r w:rsidRPr="00A970D8">
        <w:rPr>
          <w:noProof/>
        </w:rPr>
        <w:fldChar w:fldCharType="separate"/>
      </w:r>
      <w:r w:rsidRPr="00A970D8">
        <w:rPr>
          <w:noProof/>
        </w:rPr>
        <w:t>438</w:t>
      </w:r>
      <w:r w:rsidRPr="00A970D8">
        <w:rPr>
          <w:noProof/>
        </w:rPr>
        <w:fldChar w:fldCharType="end"/>
      </w:r>
    </w:p>
    <w:p w14:paraId="43DE046C" w14:textId="08CC4B14"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417—Timor Sea petroleum</w:t>
      </w:r>
      <w:r w:rsidRPr="00A970D8">
        <w:rPr>
          <w:b w:val="0"/>
          <w:noProof/>
          <w:sz w:val="18"/>
        </w:rPr>
        <w:tab/>
      </w:r>
      <w:r w:rsidRPr="00A970D8">
        <w:rPr>
          <w:b w:val="0"/>
          <w:noProof/>
          <w:sz w:val="18"/>
        </w:rPr>
        <w:fldChar w:fldCharType="begin"/>
      </w:r>
      <w:r w:rsidRPr="00A970D8">
        <w:rPr>
          <w:b w:val="0"/>
          <w:noProof/>
          <w:sz w:val="18"/>
        </w:rPr>
        <w:instrText xml:space="preserve"> PAGEREF _Toc201756106 \h </w:instrText>
      </w:r>
      <w:r w:rsidRPr="00A970D8">
        <w:rPr>
          <w:b w:val="0"/>
          <w:noProof/>
          <w:sz w:val="18"/>
        </w:rPr>
      </w:r>
      <w:r w:rsidRPr="00A970D8">
        <w:rPr>
          <w:b w:val="0"/>
          <w:noProof/>
          <w:sz w:val="18"/>
        </w:rPr>
        <w:fldChar w:fldCharType="separate"/>
      </w:r>
      <w:r w:rsidRPr="00A970D8">
        <w:rPr>
          <w:b w:val="0"/>
          <w:noProof/>
          <w:sz w:val="18"/>
        </w:rPr>
        <w:t>440</w:t>
      </w:r>
      <w:r w:rsidRPr="00A970D8">
        <w:rPr>
          <w:b w:val="0"/>
          <w:noProof/>
          <w:sz w:val="18"/>
        </w:rPr>
        <w:fldChar w:fldCharType="end"/>
      </w:r>
    </w:p>
    <w:p w14:paraId="375C78A7" w14:textId="1736A998"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417</w:t>
      </w:r>
      <w:r>
        <w:rPr>
          <w:noProof/>
        </w:rPr>
        <w:tab/>
      </w:r>
      <w:r w:rsidRPr="00A970D8">
        <w:rPr>
          <w:b w:val="0"/>
          <w:noProof/>
          <w:sz w:val="18"/>
        </w:rPr>
        <w:fldChar w:fldCharType="begin"/>
      </w:r>
      <w:r w:rsidRPr="00A970D8">
        <w:rPr>
          <w:b w:val="0"/>
          <w:noProof/>
          <w:sz w:val="18"/>
        </w:rPr>
        <w:instrText xml:space="preserve"> PAGEREF _Toc201756107 \h </w:instrText>
      </w:r>
      <w:r w:rsidRPr="00A970D8">
        <w:rPr>
          <w:b w:val="0"/>
          <w:noProof/>
          <w:sz w:val="18"/>
        </w:rPr>
      </w:r>
      <w:r w:rsidRPr="00A970D8">
        <w:rPr>
          <w:b w:val="0"/>
          <w:noProof/>
          <w:sz w:val="18"/>
        </w:rPr>
        <w:fldChar w:fldCharType="separate"/>
      </w:r>
      <w:r w:rsidRPr="00A970D8">
        <w:rPr>
          <w:b w:val="0"/>
          <w:noProof/>
          <w:sz w:val="18"/>
        </w:rPr>
        <w:t>440</w:t>
      </w:r>
      <w:r w:rsidRPr="00A970D8">
        <w:rPr>
          <w:b w:val="0"/>
          <w:noProof/>
          <w:sz w:val="18"/>
        </w:rPr>
        <w:fldChar w:fldCharType="end"/>
      </w:r>
    </w:p>
    <w:p w14:paraId="718D7B34" w14:textId="0569255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_Toc201756108 \h </w:instrText>
      </w:r>
      <w:r w:rsidRPr="00A970D8">
        <w:rPr>
          <w:noProof/>
        </w:rPr>
      </w:r>
      <w:r w:rsidRPr="00A970D8">
        <w:rPr>
          <w:noProof/>
        </w:rPr>
        <w:fldChar w:fldCharType="separate"/>
      </w:r>
      <w:r w:rsidRPr="00A970D8">
        <w:rPr>
          <w:noProof/>
        </w:rPr>
        <w:t>440</w:t>
      </w:r>
      <w:r w:rsidRPr="00A970D8">
        <w:rPr>
          <w:noProof/>
        </w:rPr>
        <w:fldChar w:fldCharType="end"/>
      </w:r>
    </w:p>
    <w:p w14:paraId="5BBC603E" w14:textId="1C5A876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A—Introduction</w:t>
      </w:r>
      <w:r w:rsidRPr="00A970D8">
        <w:rPr>
          <w:b w:val="0"/>
          <w:noProof/>
          <w:sz w:val="18"/>
        </w:rPr>
        <w:tab/>
      </w:r>
      <w:r w:rsidRPr="00A970D8">
        <w:rPr>
          <w:b w:val="0"/>
          <w:noProof/>
          <w:sz w:val="18"/>
        </w:rPr>
        <w:fldChar w:fldCharType="begin"/>
      </w:r>
      <w:r w:rsidRPr="00A970D8">
        <w:rPr>
          <w:b w:val="0"/>
          <w:noProof/>
          <w:sz w:val="18"/>
        </w:rPr>
        <w:instrText xml:space="preserve"> PAGEREF _Toc201756109 \h </w:instrText>
      </w:r>
      <w:r w:rsidRPr="00A970D8">
        <w:rPr>
          <w:b w:val="0"/>
          <w:noProof/>
          <w:sz w:val="18"/>
        </w:rPr>
      </w:r>
      <w:r w:rsidRPr="00A970D8">
        <w:rPr>
          <w:b w:val="0"/>
          <w:noProof/>
          <w:sz w:val="18"/>
        </w:rPr>
        <w:fldChar w:fldCharType="separate"/>
      </w:r>
      <w:r w:rsidRPr="00A970D8">
        <w:rPr>
          <w:b w:val="0"/>
          <w:noProof/>
          <w:sz w:val="18"/>
        </w:rPr>
        <w:t>440</w:t>
      </w:r>
      <w:r w:rsidRPr="00A970D8">
        <w:rPr>
          <w:b w:val="0"/>
          <w:noProof/>
          <w:sz w:val="18"/>
        </w:rPr>
        <w:fldChar w:fldCharType="end"/>
      </w:r>
    </w:p>
    <w:p w14:paraId="64C50928" w14:textId="5475C58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5</w:t>
      </w:r>
      <w:r>
        <w:rPr>
          <w:noProof/>
        </w:rPr>
        <w:tab/>
        <w:t>Object</w:t>
      </w:r>
      <w:r w:rsidRPr="00A970D8">
        <w:rPr>
          <w:noProof/>
        </w:rPr>
        <w:tab/>
      </w:r>
      <w:r w:rsidRPr="00A970D8">
        <w:rPr>
          <w:noProof/>
        </w:rPr>
        <w:fldChar w:fldCharType="begin"/>
      </w:r>
      <w:r w:rsidRPr="00A970D8">
        <w:rPr>
          <w:noProof/>
        </w:rPr>
        <w:instrText xml:space="preserve"> PAGEREF _Toc201756110 \h </w:instrText>
      </w:r>
      <w:r w:rsidRPr="00A970D8">
        <w:rPr>
          <w:noProof/>
        </w:rPr>
      </w:r>
      <w:r w:rsidRPr="00A970D8">
        <w:rPr>
          <w:noProof/>
        </w:rPr>
        <w:fldChar w:fldCharType="separate"/>
      </w:r>
      <w:r w:rsidRPr="00A970D8">
        <w:rPr>
          <w:noProof/>
        </w:rPr>
        <w:t>440</w:t>
      </w:r>
      <w:r w:rsidRPr="00A970D8">
        <w:rPr>
          <w:noProof/>
        </w:rPr>
        <w:fldChar w:fldCharType="end"/>
      </w:r>
    </w:p>
    <w:p w14:paraId="75FD2D2D" w14:textId="3CA0F55E"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10</w:t>
      </w:r>
      <w:r>
        <w:rPr>
          <w:noProof/>
        </w:rPr>
        <w:tab/>
        <w:t xml:space="preserve">Meaning of </w:t>
      </w:r>
      <w:r w:rsidRPr="00212D61">
        <w:rPr>
          <w:i/>
          <w:noProof/>
        </w:rPr>
        <w:t>transitioned petroleum activities</w:t>
      </w:r>
      <w:r w:rsidRPr="00A970D8">
        <w:rPr>
          <w:noProof/>
        </w:rPr>
        <w:tab/>
      </w:r>
      <w:r w:rsidRPr="00A970D8">
        <w:rPr>
          <w:noProof/>
        </w:rPr>
        <w:fldChar w:fldCharType="begin"/>
      </w:r>
      <w:r w:rsidRPr="00A970D8">
        <w:rPr>
          <w:noProof/>
        </w:rPr>
        <w:instrText xml:space="preserve"> PAGEREF _Toc201756111 \h </w:instrText>
      </w:r>
      <w:r w:rsidRPr="00A970D8">
        <w:rPr>
          <w:noProof/>
        </w:rPr>
      </w:r>
      <w:r w:rsidRPr="00A970D8">
        <w:rPr>
          <w:noProof/>
        </w:rPr>
        <w:fldChar w:fldCharType="separate"/>
      </w:r>
      <w:r w:rsidRPr="00A970D8">
        <w:rPr>
          <w:noProof/>
        </w:rPr>
        <w:t>441</w:t>
      </w:r>
      <w:r w:rsidRPr="00A970D8">
        <w:rPr>
          <w:noProof/>
        </w:rPr>
        <w:fldChar w:fldCharType="end"/>
      </w:r>
    </w:p>
    <w:p w14:paraId="0CBB1BE6" w14:textId="32DC519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B—Capital allowances</w:t>
      </w:r>
      <w:r w:rsidRPr="00A970D8">
        <w:rPr>
          <w:b w:val="0"/>
          <w:noProof/>
          <w:sz w:val="18"/>
        </w:rPr>
        <w:tab/>
      </w:r>
      <w:r w:rsidRPr="00A970D8">
        <w:rPr>
          <w:b w:val="0"/>
          <w:noProof/>
          <w:sz w:val="18"/>
        </w:rPr>
        <w:fldChar w:fldCharType="begin"/>
      </w:r>
      <w:r w:rsidRPr="00A970D8">
        <w:rPr>
          <w:b w:val="0"/>
          <w:noProof/>
          <w:sz w:val="18"/>
        </w:rPr>
        <w:instrText xml:space="preserve"> PAGEREF _Toc201756112 \h </w:instrText>
      </w:r>
      <w:r w:rsidRPr="00A970D8">
        <w:rPr>
          <w:b w:val="0"/>
          <w:noProof/>
          <w:sz w:val="18"/>
        </w:rPr>
      </w:r>
      <w:r w:rsidRPr="00A970D8">
        <w:rPr>
          <w:b w:val="0"/>
          <w:noProof/>
          <w:sz w:val="18"/>
        </w:rPr>
        <w:fldChar w:fldCharType="separate"/>
      </w:r>
      <w:r w:rsidRPr="00A970D8">
        <w:rPr>
          <w:b w:val="0"/>
          <w:noProof/>
          <w:sz w:val="18"/>
        </w:rPr>
        <w:t>441</w:t>
      </w:r>
      <w:r w:rsidRPr="00A970D8">
        <w:rPr>
          <w:b w:val="0"/>
          <w:noProof/>
          <w:sz w:val="18"/>
        </w:rPr>
        <w:fldChar w:fldCharType="end"/>
      </w:r>
    </w:p>
    <w:p w14:paraId="012A0679" w14:textId="2E7A62C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25</w:t>
      </w:r>
      <w:r>
        <w:rPr>
          <w:noProof/>
        </w:rPr>
        <w:tab/>
        <w:t>Deducting amounts for depreciating assets</w:t>
      </w:r>
      <w:r w:rsidRPr="00A970D8">
        <w:rPr>
          <w:noProof/>
        </w:rPr>
        <w:tab/>
      </w:r>
      <w:r w:rsidRPr="00A970D8">
        <w:rPr>
          <w:noProof/>
        </w:rPr>
        <w:fldChar w:fldCharType="begin"/>
      </w:r>
      <w:r w:rsidRPr="00A970D8">
        <w:rPr>
          <w:noProof/>
        </w:rPr>
        <w:instrText xml:space="preserve"> PAGEREF _Toc201756113 \h </w:instrText>
      </w:r>
      <w:r w:rsidRPr="00A970D8">
        <w:rPr>
          <w:noProof/>
        </w:rPr>
      </w:r>
      <w:r w:rsidRPr="00A970D8">
        <w:rPr>
          <w:noProof/>
        </w:rPr>
        <w:fldChar w:fldCharType="separate"/>
      </w:r>
      <w:r w:rsidRPr="00A970D8">
        <w:rPr>
          <w:noProof/>
        </w:rPr>
        <w:t>442</w:t>
      </w:r>
      <w:r w:rsidRPr="00A970D8">
        <w:rPr>
          <w:noProof/>
        </w:rPr>
        <w:fldChar w:fldCharType="end"/>
      </w:r>
    </w:p>
    <w:p w14:paraId="4447011C" w14:textId="54F8E65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30</w:t>
      </w:r>
      <w:r>
        <w:rPr>
          <w:noProof/>
        </w:rPr>
        <w:tab/>
        <w:t>Balancing adjustments</w:t>
      </w:r>
      <w:r w:rsidRPr="00A970D8">
        <w:rPr>
          <w:noProof/>
        </w:rPr>
        <w:tab/>
      </w:r>
      <w:r w:rsidRPr="00A970D8">
        <w:rPr>
          <w:noProof/>
        </w:rPr>
        <w:fldChar w:fldCharType="begin"/>
      </w:r>
      <w:r w:rsidRPr="00A970D8">
        <w:rPr>
          <w:noProof/>
        </w:rPr>
        <w:instrText xml:space="preserve"> PAGEREF _Toc201756114 \h </w:instrText>
      </w:r>
      <w:r w:rsidRPr="00A970D8">
        <w:rPr>
          <w:noProof/>
        </w:rPr>
      </w:r>
      <w:r w:rsidRPr="00A970D8">
        <w:rPr>
          <w:noProof/>
        </w:rPr>
        <w:fldChar w:fldCharType="separate"/>
      </w:r>
      <w:r w:rsidRPr="00A970D8">
        <w:rPr>
          <w:noProof/>
        </w:rPr>
        <w:t>443</w:t>
      </w:r>
      <w:r w:rsidRPr="00A970D8">
        <w:rPr>
          <w:noProof/>
        </w:rPr>
        <w:fldChar w:fldCharType="end"/>
      </w:r>
    </w:p>
    <w:p w14:paraId="73026F01" w14:textId="4F71A0D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35</w:t>
      </w:r>
      <w:r>
        <w:rPr>
          <w:noProof/>
        </w:rPr>
        <w:tab/>
        <w:t>Allocating assets to a project pool</w:t>
      </w:r>
      <w:r w:rsidRPr="00A970D8">
        <w:rPr>
          <w:noProof/>
        </w:rPr>
        <w:tab/>
      </w:r>
      <w:r w:rsidRPr="00A970D8">
        <w:rPr>
          <w:noProof/>
        </w:rPr>
        <w:fldChar w:fldCharType="begin"/>
      </w:r>
      <w:r w:rsidRPr="00A970D8">
        <w:rPr>
          <w:noProof/>
        </w:rPr>
        <w:instrText xml:space="preserve"> PAGEREF _Toc201756115 \h </w:instrText>
      </w:r>
      <w:r w:rsidRPr="00A970D8">
        <w:rPr>
          <w:noProof/>
        </w:rPr>
      </w:r>
      <w:r w:rsidRPr="00A970D8">
        <w:rPr>
          <w:noProof/>
        </w:rPr>
        <w:fldChar w:fldCharType="separate"/>
      </w:r>
      <w:r w:rsidRPr="00A970D8">
        <w:rPr>
          <w:noProof/>
        </w:rPr>
        <w:t>444</w:t>
      </w:r>
      <w:r w:rsidRPr="00A970D8">
        <w:rPr>
          <w:noProof/>
        </w:rPr>
        <w:fldChar w:fldCharType="end"/>
      </w:r>
    </w:p>
    <w:p w14:paraId="3F696AE1" w14:textId="73D6B3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40</w:t>
      </w:r>
      <w:r>
        <w:rPr>
          <w:noProof/>
        </w:rPr>
        <w:tab/>
        <w:t>Deduction for expenditure on mining site rehabilitation</w:t>
      </w:r>
      <w:r w:rsidRPr="00A970D8">
        <w:rPr>
          <w:noProof/>
        </w:rPr>
        <w:tab/>
      </w:r>
      <w:r w:rsidRPr="00A970D8">
        <w:rPr>
          <w:noProof/>
        </w:rPr>
        <w:fldChar w:fldCharType="begin"/>
      </w:r>
      <w:r w:rsidRPr="00A970D8">
        <w:rPr>
          <w:noProof/>
        </w:rPr>
        <w:instrText xml:space="preserve"> PAGEREF _Toc201756116 \h </w:instrText>
      </w:r>
      <w:r w:rsidRPr="00A970D8">
        <w:rPr>
          <w:noProof/>
        </w:rPr>
      </w:r>
      <w:r w:rsidRPr="00A970D8">
        <w:rPr>
          <w:noProof/>
        </w:rPr>
        <w:fldChar w:fldCharType="separate"/>
      </w:r>
      <w:r w:rsidRPr="00A970D8">
        <w:rPr>
          <w:noProof/>
        </w:rPr>
        <w:t>445</w:t>
      </w:r>
      <w:r w:rsidRPr="00A970D8">
        <w:rPr>
          <w:noProof/>
        </w:rPr>
        <w:fldChar w:fldCharType="end"/>
      </w:r>
    </w:p>
    <w:p w14:paraId="4A361AC5" w14:textId="36F1290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45</w:t>
      </w:r>
      <w:r>
        <w:rPr>
          <w:noProof/>
        </w:rPr>
        <w:tab/>
        <w:t>Capital expenditure</w:t>
      </w:r>
      <w:r w:rsidRPr="00A970D8">
        <w:rPr>
          <w:noProof/>
        </w:rPr>
        <w:tab/>
      </w:r>
      <w:r w:rsidRPr="00A970D8">
        <w:rPr>
          <w:noProof/>
        </w:rPr>
        <w:fldChar w:fldCharType="begin"/>
      </w:r>
      <w:r w:rsidRPr="00A970D8">
        <w:rPr>
          <w:noProof/>
        </w:rPr>
        <w:instrText xml:space="preserve"> PAGEREF _Toc201756117 \h </w:instrText>
      </w:r>
      <w:r w:rsidRPr="00A970D8">
        <w:rPr>
          <w:noProof/>
        </w:rPr>
      </w:r>
      <w:r w:rsidRPr="00A970D8">
        <w:rPr>
          <w:noProof/>
        </w:rPr>
        <w:fldChar w:fldCharType="separate"/>
      </w:r>
      <w:r w:rsidRPr="00A970D8">
        <w:rPr>
          <w:noProof/>
        </w:rPr>
        <w:t>445</w:t>
      </w:r>
      <w:r w:rsidRPr="00A970D8">
        <w:rPr>
          <w:noProof/>
        </w:rPr>
        <w:fldChar w:fldCharType="end"/>
      </w:r>
    </w:p>
    <w:p w14:paraId="18ADDA06" w14:textId="391D283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50</w:t>
      </w:r>
      <w:r>
        <w:rPr>
          <w:noProof/>
        </w:rPr>
        <w:tab/>
        <w:t>Transferring entitlement to deductions relating to a project pool</w:t>
      </w:r>
      <w:r w:rsidRPr="00A970D8">
        <w:rPr>
          <w:noProof/>
        </w:rPr>
        <w:tab/>
      </w:r>
      <w:r w:rsidRPr="00A970D8">
        <w:rPr>
          <w:noProof/>
        </w:rPr>
        <w:fldChar w:fldCharType="begin"/>
      </w:r>
      <w:r w:rsidRPr="00A970D8">
        <w:rPr>
          <w:noProof/>
        </w:rPr>
        <w:instrText xml:space="preserve"> PAGEREF _Toc201756118 \h </w:instrText>
      </w:r>
      <w:r w:rsidRPr="00A970D8">
        <w:rPr>
          <w:noProof/>
        </w:rPr>
      </w:r>
      <w:r w:rsidRPr="00A970D8">
        <w:rPr>
          <w:noProof/>
        </w:rPr>
        <w:fldChar w:fldCharType="separate"/>
      </w:r>
      <w:r w:rsidRPr="00A970D8">
        <w:rPr>
          <w:noProof/>
        </w:rPr>
        <w:t>446</w:t>
      </w:r>
      <w:r w:rsidRPr="00A970D8">
        <w:rPr>
          <w:noProof/>
        </w:rPr>
        <w:fldChar w:fldCharType="end"/>
      </w:r>
    </w:p>
    <w:p w14:paraId="6091E594" w14:textId="07A51D4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C—Capital gains tax</w:t>
      </w:r>
      <w:r w:rsidRPr="00A970D8">
        <w:rPr>
          <w:b w:val="0"/>
          <w:noProof/>
          <w:sz w:val="18"/>
        </w:rPr>
        <w:tab/>
      </w:r>
      <w:r w:rsidRPr="00A970D8">
        <w:rPr>
          <w:b w:val="0"/>
          <w:noProof/>
          <w:sz w:val="18"/>
        </w:rPr>
        <w:fldChar w:fldCharType="begin"/>
      </w:r>
      <w:r w:rsidRPr="00A970D8">
        <w:rPr>
          <w:b w:val="0"/>
          <w:noProof/>
          <w:sz w:val="18"/>
        </w:rPr>
        <w:instrText xml:space="preserve"> PAGEREF _Toc201756119 \h </w:instrText>
      </w:r>
      <w:r w:rsidRPr="00A970D8">
        <w:rPr>
          <w:b w:val="0"/>
          <w:noProof/>
          <w:sz w:val="18"/>
        </w:rPr>
      </w:r>
      <w:r w:rsidRPr="00A970D8">
        <w:rPr>
          <w:b w:val="0"/>
          <w:noProof/>
          <w:sz w:val="18"/>
        </w:rPr>
        <w:fldChar w:fldCharType="separate"/>
      </w:r>
      <w:r w:rsidRPr="00A970D8">
        <w:rPr>
          <w:b w:val="0"/>
          <w:noProof/>
          <w:sz w:val="18"/>
        </w:rPr>
        <w:t>448</w:t>
      </w:r>
      <w:r w:rsidRPr="00A970D8">
        <w:rPr>
          <w:b w:val="0"/>
          <w:noProof/>
          <w:sz w:val="18"/>
        </w:rPr>
        <w:fldChar w:fldCharType="end"/>
      </w:r>
    </w:p>
    <w:p w14:paraId="582150F5" w14:textId="2C497F6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65</w:t>
      </w:r>
      <w:r>
        <w:rPr>
          <w:noProof/>
        </w:rPr>
        <w:tab/>
        <w:t>CGT events not created by Timor Sea Maritime Boundaries Treaty entering into force</w:t>
      </w:r>
      <w:r w:rsidRPr="00A970D8">
        <w:rPr>
          <w:noProof/>
        </w:rPr>
        <w:tab/>
      </w:r>
      <w:r w:rsidRPr="00A970D8">
        <w:rPr>
          <w:noProof/>
        </w:rPr>
        <w:fldChar w:fldCharType="begin"/>
      </w:r>
      <w:r w:rsidRPr="00A970D8">
        <w:rPr>
          <w:noProof/>
        </w:rPr>
        <w:instrText xml:space="preserve"> PAGEREF _Toc201756120 \h </w:instrText>
      </w:r>
      <w:r w:rsidRPr="00A970D8">
        <w:rPr>
          <w:noProof/>
        </w:rPr>
      </w:r>
      <w:r w:rsidRPr="00A970D8">
        <w:rPr>
          <w:noProof/>
        </w:rPr>
        <w:fldChar w:fldCharType="separate"/>
      </w:r>
      <w:r w:rsidRPr="00A970D8">
        <w:rPr>
          <w:noProof/>
        </w:rPr>
        <w:t>448</w:t>
      </w:r>
      <w:r w:rsidRPr="00A970D8">
        <w:rPr>
          <w:noProof/>
        </w:rPr>
        <w:fldChar w:fldCharType="end"/>
      </w:r>
    </w:p>
    <w:p w14:paraId="112B99F4" w14:textId="770E880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70</w:t>
      </w:r>
      <w:r>
        <w:rPr>
          <w:noProof/>
        </w:rPr>
        <w:tab/>
        <w:t>Tax treatment of consideration for transferred entitlement to deductions or tax loss</w:t>
      </w:r>
      <w:r w:rsidRPr="00A970D8">
        <w:rPr>
          <w:noProof/>
        </w:rPr>
        <w:tab/>
      </w:r>
      <w:r w:rsidRPr="00A970D8">
        <w:rPr>
          <w:noProof/>
        </w:rPr>
        <w:fldChar w:fldCharType="begin"/>
      </w:r>
      <w:r w:rsidRPr="00A970D8">
        <w:rPr>
          <w:noProof/>
        </w:rPr>
        <w:instrText xml:space="preserve"> PAGEREF _Toc201756121 \h </w:instrText>
      </w:r>
      <w:r w:rsidRPr="00A970D8">
        <w:rPr>
          <w:noProof/>
        </w:rPr>
      </w:r>
      <w:r w:rsidRPr="00A970D8">
        <w:rPr>
          <w:noProof/>
        </w:rPr>
        <w:fldChar w:fldCharType="separate"/>
      </w:r>
      <w:r w:rsidRPr="00A970D8">
        <w:rPr>
          <w:noProof/>
        </w:rPr>
        <w:t>448</w:t>
      </w:r>
      <w:r w:rsidRPr="00A970D8">
        <w:rPr>
          <w:noProof/>
        </w:rPr>
        <w:fldChar w:fldCharType="end"/>
      </w:r>
    </w:p>
    <w:p w14:paraId="50BDDC0A" w14:textId="5F142C6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75</w:t>
      </w:r>
      <w:r>
        <w:rPr>
          <w:noProof/>
        </w:rPr>
        <w:tab/>
        <w:t>Membership interests affected by transfer of entitlement to deductions or tax loss</w:t>
      </w:r>
      <w:r w:rsidRPr="00A970D8">
        <w:rPr>
          <w:noProof/>
        </w:rPr>
        <w:tab/>
      </w:r>
      <w:r w:rsidRPr="00A970D8">
        <w:rPr>
          <w:noProof/>
        </w:rPr>
        <w:fldChar w:fldCharType="begin"/>
      </w:r>
      <w:r w:rsidRPr="00A970D8">
        <w:rPr>
          <w:noProof/>
        </w:rPr>
        <w:instrText xml:space="preserve"> PAGEREF _Toc201756122 \h </w:instrText>
      </w:r>
      <w:r w:rsidRPr="00A970D8">
        <w:rPr>
          <w:noProof/>
        </w:rPr>
      </w:r>
      <w:r w:rsidRPr="00A970D8">
        <w:rPr>
          <w:noProof/>
        </w:rPr>
        <w:fldChar w:fldCharType="separate"/>
      </w:r>
      <w:r w:rsidRPr="00A970D8">
        <w:rPr>
          <w:noProof/>
        </w:rPr>
        <w:t>449</w:t>
      </w:r>
      <w:r w:rsidRPr="00A970D8">
        <w:rPr>
          <w:noProof/>
        </w:rPr>
        <w:fldChar w:fldCharType="end"/>
      </w:r>
    </w:p>
    <w:p w14:paraId="1EAF4087" w14:textId="7EAA191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D—Transferring or applying tax losses</w:t>
      </w:r>
      <w:r w:rsidRPr="00A970D8">
        <w:rPr>
          <w:b w:val="0"/>
          <w:noProof/>
          <w:sz w:val="18"/>
        </w:rPr>
        <w:tab/>
      </w:r>
      <w:r w:rsidRPr="00A970D8">
        <w:rPr>
          <w:b w:val="0"/>
          <w:noProof/>
          <w:sz w:val="18"/>
        </w:rPr>
        <w:fldChar w:fldCharType="begin"/>
      </w:r>
      <w:r w:rsidRPr="00A970D8">
        <w:rPr>
          <w:b w:val="0"/>
          <w:noProof/>
          <w:sz w:val="18"/>
        </w:rPr>
        <w:instrText xml:space="preserve"> PAGEREF _Toc201756123 \h </w:instrText>
      </w:r>
      <w:r w:rsidRPr="00A970D8">
        <w:rPr>
          <w:b w:val="0"/>
          <w:noProof/>
          <w:sz w:val="18"/>
        </w:rPr>
      </w:r>
      <w:r w:rsidRPr="00A970D8">
        <w:rPr>
          <w:b w:val="0"/>
          <w:noProof/>
          <w:sz w:val="18"/>
        </w:rPr>
        <w:fldChar w:fldCharType="separate"/>
      </w:r>
      <w:r w:rsidRPr="00A970D8">
        <w:rPr>
          <w:b w:val="0"/>
          <w:noProof/>
          <w:sz w:val="18"/>
        </w:rPr>
        <w:t>450</w:t>
      </w:r>
      <w:r w:rsidRPr="00A970D8">
        <w:rPr>
          <w:b w:val="0"/>
          <w:noProof/>
          <w:sz w:val="18"/>
        </w:rPr>
        <w:fldChar w:fldCharType="end"/>
      </w:r>
    </w:p>
    <w:p w14:paraId="444B4D2A" w14:textId="16692FA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90</w:t>
      </w:r>
      <w:r>
        <w:rPr>
          <w:noProof/>
        </w:rPr>
        <w:tab/>
        <w:t>Tax losses from transitioned petroleum activities</w:t>
      </w:r>
      <w:r w:rsidRPr="00A970D8">
        <w:rPr>
          <w:noProof/>
        </w:rPr>
        <w:tab/>
      </w:r>
      <w:r w:rsidRPr="00A970D8">
        <w:rPr>
          <w:noProof/>
        </w:rPr>
        <w:fldChar w:fldCharType="begin"/>
      </w:r>
      <w:r w:rsidRPr="00A970D8">
        <w:rPr>
          <w:noProof/>
        </w:rPr>
        <w:instrText xml:space="preserve"> PAGEREF _Toc201756124 \h </w:instrText>
      </w:r>
      <w:r w:rsidRPr="00A970D8">
        <w:rPr>
          <w:noProof/>
        </w:rPr>
      </w:r>
      <w:r w:rsidRPr="00A970D8">
        <w:rPr>
          <w:noProof/>
        </w:rPr>
        <w:fldChar w:fldCharType="separate"/>
      </w:r>
      <w:r w:rsidRPr="00A970D8">
        <w:rPr>
          <w:noProof/>
        </w:rPr>
        <w:t>450</w:t>
      </w:r>
      <w:r w:rsidRPr="00A970D8">
        <w:rPr>
          <w:noProof/>
        </w:rPr>
        <w:fldChar w:fldCharType="end"/>
      </w:r>
    </w:p>
    <w:p w14:paraId="17DC2119" w14:textId="685774C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95</w:t>
      </w:r>
      <w:r>
        <w:rPr>
          <w:noProof/>
        </w:rPr>
        <w:tab/>
        <w:t>How choices are made</w:t>
      </w:r>
      <w:r w:rsidRPr="00A970D8">
        <w:rPr>
          <w:noProof/>
        </w:rPr>
        <w:tab/>
      </w:r>
      <w:r w:rsidRPr="00A970D8">
        <w:rPr>
          <w:noProof/>
        </w:rPr>
        <w:fldChar w:fldCharType="begin"/>
      </w:r>
      <w:r w:rsidRPr="00A970D8">
        <w:rPr>
          <w:noProof/>
        </w:rPr>
        <w:instrText xml:space="preserve"> PAGEREF _Toc201756125 \h </w:instrText>
      </w:r>
      <w:r w:rsidRPr="00A970D8">
        <w:rPr>
          <w:noProof/>
        </w:rPr>
      </w:r>
      <w:r w:rsidRPr="00A970D8">
        <w:rPr>
          <w:noProof/>
        </w:rPr>
        <w:fldChar w:fldCharType="separate"/>
      </w:r>
      <w:r w:rsidRPr="00A970D8">
        <w:rPr>
          <w:noProof/>
        </w:rPr>
        <w:t>452</w:t>
      </w:r>
      <w:r w:rsidRPr="00A970D8">
        <w:rPr>
          <w:noProof/>
        </w:rPr>
        <w:fldChar w:fldCharType="end"/>
      </w:r>
    </w:p>
    <w:p w14:paraId="72EE7194" w14:textId="7F285BB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100</w:t>
      </w:r>
      <w:r>
        <w:rPr>
          <w:noProof/>
        </w:rPr>
        <w:tab/>
        <w:t>The effect of choosing to transfer losses</w:t>
      </w:r>
      <w:r w:rsidRPr="00A970D8">
        <w:rPr>
          <w:noProof/>
        </w:rPr>
        <w:tab/>
      </w:r>
      <w:r w:rsidRPr="00A970D8">
        <w:rPr>
          <w:noProof/>
        </w:rPr>
        <w:fldChar w:fldCharType="begin"/>
      </w:r>
      <w:r w:rsidRPr="00A970D8">
        <w:rPr>
          <w:noProof/>
        </w:rPr>
        <w:instrText xml:space="preserve"> PAGEREF _Toc201756126 \h </w:instrText>
      </w:r>
      <w:r w:rsidRPr="00A970D8">
        <w:rPr>
          <w:noProof/>
        </w:rPr>
      </w:r>
      <w:r w:rsidRPr="00A970D8">
        <w:rPr>
          <w:noProof/>
        </w:rPr>
        <w:fldChar w:fldCharType="separate"/>
      </w:r>
      <w:r w:rsidRPr="00A970D8">
        <w:rPr>
          <w:noProof/>
        </w:rPr>
        <w:t>452</w:t>
      </w:r>
      <w:r w:rsidRPr="00A970D8">
        <w:rPr>
          <w:noProof/>
        </w:rPr>
        <w:fldChar w:fldCharType="end"/>
      </w:r>
    </w:p>
    <w:p w14:paraId="40882F21" w14:textId="0154E7F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105</w:t>
      </w:r>
      <w:r>
        <w:rPr>
          <w:noProof/>
        </w:rPr>
        <w:tab/>
        <w:t>The effect of choosing to apply losses to earlier income years</w:t>
      </w:r>
      <w:r w:rsidRPr="00A970D8">
        <w:rPr>
          <w:noProof/>
        </w:rPr>
        <w:tab/>
      </w:r>
      <w:r w:rsidRPr="00A970D8">
        <w:rPr>
          <w:noProof/>
        </w:rPr>
        <w:fldChar w:fldCharType="begin"/>
      </w:r>
      <w:r w:rsidRPr="00A970D8">
        <w:rPr>
          <w:noProof/>
        </w:rPr>
        <w:instrText xml:space="preserve"> PAGEREF _Toc201756127 \h </w:instrText>
      </w:r>
      <w:r w:rsidRPr="00A970D8">
        <w:rPr>
          <w:noProof/>
        </w:rPr>
      </w:r>
      <w:r w:rsidRPr="00A970D8">
        <w:rPr>
          <w:noProof/>
        </w:rPr>
        <w:fldChar w:fldCharType="separate"/>
      </w:r>
      <w:r w:rsidRPr="00A970D8">
        <w:rPr>
          <w:noProof/>
        </w:rPr>
        <w:t>453</w:t>
      </w:r>
      <w:r w:rsidRPr="00A970D8">
        <w:rPr>
          <w:noProof/>
        </w:rPr>
        <w:fldChar w:fldCharType="end"/>
      </w:r>
    </w:p>
    <w:p w14:paraId="4384E246" w14:textId="6A4744B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417</w:t>
      </w:r>
      <w:r>
        <w:rPr>
          <w:noProof/>
        </w:rPr>
        <w:noBreakHyphen/>
        <w:t>110</w:t>
      </w:r>
      <w:r>
        <w:rPr>
          <w:noProof/>
        </w:rPr>
        <w:tab/>
        <w:t>Continuity of ownership and business continuity tests</w:t>
      </w:r>
      <w:r w:rsidRPr="00A970D8">
        <w:rPr>
          <w:noProof/>
        </w:rPr>
        <w:tab/>
      </w:r>
      <w:r w:rsidRPr="00A970D8">
        <w:rPr>
          <w:noProof/>
        </w:rPr>
        <w:fldChar w:fldCharType="begin"/>
      </w:r>
      <w:r w:rsidRPr="00A970D8">
        <w:rPr>
          <w:noProof/>
        </w:rPr>
        <w:instrText xml:space="preserve"> PAGEREF _Toc201756128 \h </w:instrText>
      </w:r>
      <w:r w:rsidRPr="00A970D8">
        <w:rPr>
          <w:noProof/>
        </w:rPr>
      </w:r>
      <w:r w:rsidRPr="00A970D8">
        <w:rPr>
          <w:noProof/>
        </w:rPr>
        <w:fldChar w:fldCharType="separate"/>
      </w:r>
      <w:r w:rsidRPr="00A970D8">
        <w:rPr>
          <w:noProof/>
        </w:rPr>
        <w:t>453</w:t>
      </w:r>
      <w:r w:rsidRPr="00A970D8">
        <w:rPr>
          <w:noProof/>
        </w:rPr>
        <w:fldChar w:fldCharType="end"/>
      </w:r>
    </w:p>
    <w:p w14:paraId="5BE976BD" w14:textId="7FD5548D"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E—Foreign income tax offset</w:t>
      </w:r>
      <w:r w:rsidRPr="00A970D8">
        <w:rPr>
          <w:b w:val="0"/>
          <w:noProof/>
          <w:sz w:val="18"/>
        </w:rPr>
        <w:tab/>
      </w:r>
      <w:r w:rsidRPr="00A970D8">
        <w:rPr>
          <w:b w:val="0"/>
          <w:noProof/>
          <w:sz w:val="18"/>
        </w:rPr>
        <w:fldChar w:fldCharType="begin"/>
      </w:r>
      <w:r w:rsidRPr="00A970D8">
        <w:rPr>
          <w:b w:val="0"/>
          <w:noProof/>
          <w:sz w:val="18"/>
        </w:rPr>
        <w:instrText xml:space="preserve"> PAGEREF _Toc201756129 \h </w:instrText>
      </w:r>
      <w:r w:rsidRPr="00A970D8">
        <w:rPr>
          <w:b w:val="0"/>
          <w:noProof/>
          <w:sz w:val="18"/>
        </w:rPr>
      </w:r>
      <w:r w:rsidRPr="00A970D8">
        <w:rPr>
          <w:b w:val="0"/>
          <w:noProof/>
          <w:sz w:val="18"/>
        </w:rPr>
        <w:fldChar w:fldCharType="separate"/>
      </w:r>
      <w:r w:rsidRPr="00A970D8">
        <w:rPr>
          <w:b w:val="0"/>
          <w:noProof/>
          <w:sz w:val="18"/>
        </w:rPr>
        <w:t>454</w:t>
      </w:r>
      <w:r w:rsidRPr="00A970D8">
        <w:rPr>
          <w:b w:val="0"/>
          <w:noProof/>
          <w:sz w:val="18"/>
        </w:rPr>
        <w:fldChar w:fldCharType="end"/>
      </w:r>
    </w:p>
    <w:p w14:paraId="267D0C4D" w14:textId="2C7F2A3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125</w:t>
      </w:r>
      <w:r>
        <w:rPr>
          <w:noProof/>
        </w:rPr>
        <w:tab/>
        <w:t>Foreign income tax offset</w:t>
      </w:r>
      <w:r w:rsidRPr="00A970D8">
        <w:rPr>
          <w:noProof/>
        </w:rPr>
        <w:tab/>
      </w:r>
      <w:r w:rsidRPr="00A970D8">
        <w:rPr>
          <w:noProof/>
        </w:rPr>
        <w:fldChar w:fldCharType="begin"/>
      </w:r>
      <w:r w:rsidRPr="00A970D8">
        <w:rPr>
          <w:noProof/>
        </w:rPr>
        <w:instrText xml:space="preserve"> PAGEREF _Toc201756130 \h </w:instrText>
      </w:r>
      <w:r w:rsidRPr="00A970D8">
        <w:rPr>
          <w:noProof/>
        </w:rPr>
      </w:r>
      <w:r w:rsidRPr="00A970D8">
        <w:rPr>
          <w:noProof/>
        </w:rPr>
        <w:fldChar w:fldCharType="separate"/>
      </w:r>
      <w:r w:rsidRPr="00A970D8">
        <w:rPr>
          <w:noProof/>
        </w:rPr>
        <w:t>454</w:t>
      </w:r>
      <w:r w:rsidRPr="00A970D8">
        <w:rPr>
          <w:noProof/>
        </w:rPr>
        <w:fldChar w:fldCharType="end"/>
      </w:r>
    </w:p>
    <w:p w14:paraId="264D9F12" w14:textId="22663E6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417</w:t>
      </w:r>
      <w:r>
        <w:rPr>
          <w:noProof/>
        </w:rPr>
        <w:noBreakHyphen/>
        <w:t>F—Transfer pricing</w:t>
      </w:r>
      <w:r w:rsidRPr="00A970D8">
        <w:rPr>
          <w:b w:val="0"/>
          <w:noProof/>
          <w:sz w:val="18"/>
        </w:rPr>
        <w:tab/>
      </w:r>
      <w:r w:rsidRPr="00A970D8">
        <w:rPr>
          <w:b w:val="0"/>
          <w:noProof/>
          <w:sz w:val="18"/>
        </w:rPr>
        <w:fldChar w:fldCharType="begin"/>
      </w:r>
      <w:r w:rsidRPr="00A970D8">
        <w:rPr>
          <w:b w:val="0"/>
          <w:noProof/>
          <w:sz w:val="18"/>
        </w:rPr>
        <w:instrText xml:space="preserve"> PAGEREF _Toc201756131 \h </w:instrText>
      </w:r>
      <w:r w:rsidRPr="00A970D8">
        <w:rPr>
          <w:b w:val="0"/>
          <w:noProof/>
          <w:sz w:val="18"/>
        </w:rPr>
      </w:r>
      <w:r w:rsidRPr="00A970D8">
        <w:rPr>
          <w:b w:val="0"/>
          <w:noProof/>
          <w:sz w:val="18"/>
        </w:rPr>
        <w:fldChar w:fldCharType="separate"/>
      </w:r>
      <w:r w:rsidRPr="00A970D8">
        <w:rPr>
          <w:b w:val="0"/>
          <w:noProof/>
          <w:sz w:val="18"/>
        </w:rPr>
        <w:t>454</w:t>
      </w:r>
      <w:r w:rsidRPr="00A970D8">
        <w:rPr>
          <w:b w:val="0"/>
          <w:noProof/>
          <w:sz w:val="18"/>
        </w:rPr>
        <w:fldChar w:fldCharType="end"/>
      </w:r>
    </w:p>
    <w:p w14:paraId="0ADC38C1" w14:textId="3559E12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417</w:t>
      </w:r>
      <w:r>
        <w:rPr>
          <w:noProof/>
        </w:rPr>
        <w:noBreakHyphen/>
        <w:t>140</w:t>
      </w:r>
      <w:r>
        <w:rPr>
          <w:noProof/>
        </w:rPr>
        <w:tab/>
        <w:t>Transfer pricing benefits relating to transitioned petroleum activities</w:t>
      </w:r>
      <w:r w:rsidRPr="00A970D8">
        <w:rPr>
          <w:noProof/>
        </w:rPr>
        <w:tab/>
      </w:r>
      <w:r w:rsidRPr="00A970D8">
        <w:rPr>
          <w:noProof/>
        </w:rPr>
        <w:fldChar w:fldCharType="begin"/>
      </w:r>
      <w:r w:rsidRPr="00A970D8">
        <w:rPr>
          <w:noProof/>
        </w:rPr>
        <w:instrText xml:space="preserve"> PAGEREF _Toc201756132 \h </w:instrText>
      </w:r>
      <w:r w:rsidRPr="00A970D8">
        <w:rPr>
          <w:noProof/>
        </w:rPr>
      </w:r>
      <w:r w:rsidRPr="00A970D8">
        <w:rPr>
          <w:noProof/>
        </w:rPr>
        <w:fldChar w:fldCharType="separate"/>
      </w:r>
      <w:r w:rsidRPr="00A970D8">
        <w:rPr>
          <w:noProof/>
        </w:rPr>
        <w:t>454</w:t>
      </w:r>
      <w:r w:rsidRPr="00A970D8">
        <w:rPr>
          <w:noProof/>
        </w:rPr>
        <w:fldChar w:fldCharType="end"/>
      </w:r>
    </w:p>
    <w:p w14:paraId="3D79F4F8" w14:textId="7A18065D"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418—Exploration for minerals</w:t>
      </w:r>
      <w:r w:rsidRPr="00A970D8">
        <w:rPr>
          <w:b w:val="0"/>
          <w:noProof/>
          <w:sz w:val="18"/>
        </w:rPr>
        <w:tab/>
      </w:r>
      <w:r w:rsidRPr="00A970D8">
        <w:rPr>
          <w:b w:val="0"/>
          <w:noProof/>
          <w:sz w:val="18"/>
        </w:rPr>
        <w:fldChar w:fldCharType="begin"/>
      </w:r>
      <w:r w:rsidRPr="00A970D8">
        <w:rPr>
          <w:b w:val="0"/>
          <w:noProof/>
          <w:sz w:val="18"/>
        </w:rPr>
        <w:instrText xml:space="preserve"> PAGEREF _Toc201756133 \h </w:instrText>
      </w:r>
      <w:r w:rsidRPr="00A970D8">
        <w:rPr>
          <w:b w:val="0"/>
          <w:noProof/>
          <w:sz w:val="18"/>
        </w:rPr>
      </w:r>
      <w:r w:rsidRPr="00A970D8">
        <w:rPr>
          <w:b w:val="0"/>
          <w:noProof/>
          <w:sz w:val="18"/>
        </w:rPr>
        <w:fldChar w:fldCharType="separate"/>
      </w:r>
      <w:r w:rsidRPr="00A970D8">
        <w:rPr>
          <w:b w:val="0"/>
          <w:noProof/>
          <w:sz w:val="18"/>
        </w:rPr>
        <w:t>456</w:t>
      </w:r>
      <w:r w:rsidRPr="00A970D8">
        <w:rPr>
          <w:b w:val="0"/>
          <w:noProof/>
          <w:sz w:val="18"/>
        </w:rPr>
        <w:fldChar w:fldCharType="end"/>
      </w:r>
    </w:p>
    <w:p w14:paraId="0AB7920F" w14:textId="0151DF9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418</w:t>
      </w:r>
      <w:r>
        <w:rPr>
          <w:noProof/>
        </w:rPr>
        <w:tab/>
      </w:r>
      <w:r w:rsidRPr="00A970D8">
        <w:rPr>
          <w:b w:val="0"/>
          <w:noProof/>
          <w:sz w:val="18"/>
        </w:rPr>
        <w:fldChar w:fldCharType="begin"/>
      </w:r>
      <w:r w:rsidRPr="00A970D8">
        <w:rPr>
          <w:b w:val="0"/>
          <w:noProof/>
          <w:sz w:val="18"/>
        </w:rPr>
        <w:instrText xml:space="preserve"> PAGEREF _Toc201756134 \h </w:instrText>
      </w:r>
      <w:r w:rsidRPr="00A970D8">
        <w:rPr>
          <w:b w:val="0"/>
          <w:noProof/>
          <w:sz w:val="18"/>
        </w:rPr>
      </w:r>
      <w:r w:rsidRPr="00A970D8">
        <w:rPr>
          <w:b w:val="0"/>
          <w:noProof/>
          <w:sz w:val="18"/>
        </w:rPr>
        <w:fldChar w:fldCharType="separate"/>
      </w:r>
      <w:r w:rsidRPr="00A970D8">
        <w:rPr>
          <w:b w:val="0"/>
          <w:noProof/>
          <w:sz w:val="18"/>
        </w:rPr>
        <w:t>456</w:t>
      </w:r>
      <w:r w:rsidRPr="00A970D8">
        <w:rPr>
          <w:b w:val="0"/>
          <w:noProof/>
          <w:sz w:val="18"/>
        </w:rPr>
        <w:fldChar w:fldCharType="end"/>
      </w:r>
    </w:p>
    <w:p w14:paraId="3F6AF342" w14:textId="775FA4E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_Toc201756135 \h </w:instrText>
      </w:r>
      <w:r w:rsidRPr="00A970D8">
        <w:rPr>
          <w:noProof/>
        </w:rPr>
      </w:r>
      <w:r w:rsidRPr="00A970D8">
        <w:rPr>
          <w:noProof/>
        </w:rPr>
        <w:fldChar w:fldCharType="separate"/>
      </w:r>
      <w:r w:rsidRPr="00A970D8">
        <w:rPr>
          <w:noProof/>
        </w:rPr>
        <w:t>456</w:t>
      </w:r>
      <w:r w:rsidRPr="00A970D8">
        <w:rPr>
          <w:noProof/>
        </w:rPr>
        <w:fldChar w:fldCharType="end"/>
      </w:r>
    </w:p>
    <w:p w14:paraId="05031275" w14:textId="703AA44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A—Object of this Division</w:t>
      </w:r>
      <w:r w:rsidRPr="00A970D8">
        <w:rPr>
          <w:b w:val="0"/>
          <w:noProof/>
          <w:sz w:val="18"/>
        </w:rPr>
        <w:tab/>
      </w:r>
      <w:r w:rsidRPr="00A970D8">
        <w:rPr>
          <w:b w:val="0"/>
          <w:noProof/>
          <w:sz w:val="18"/>
        </w:rPr>
        <w:fldChar w:fldCharType="begin"/>
      </w:r>
      <w:r w:rsidRPr="00A970D8">
        <w:rPr>
          <w:b w:val="0"/>
          <w:noProof/>
          <w:sz w:val="18"/>
        </w:rPr>
        <w:instrText xml:space="preserve"> PAGEREF _Toc201756136 \h </w:instrText>
      </w:r>
      <w:r w:rsidRPr="00A970D8">
        <w:rPr>
          <w:b w:val="0"/>
          <w:noProof/>
          <w:sz w:val="18"/>
        </w:rPr>
      </w:r>
      <w:r w:rsidRPr="00A970D8">
        <w:rPr>
          <w:b w:val="0"/>
          <w:noProof/>
          <w:sz w:val="18"/>
        </w:rPr>
        <w:fldChar w:fldCharType="separate"/>
      </w:r>
      <w:r w:rsidRPr="00A970D8">
        <w:rPr>
          <w:b w:val="0"/>
          <w:noProof/>
          <w:sz w:val="18"/>
        </w:rPr>
        <w:t>458</w:t>
      </w:r>
      <w:r w:rsidRPr="00A970D8">
        <w:rPr>
          <w:b w:val="0"/>
          <w:noProof/>
          <w:sz w:val="18"/>
        </w:rPr>
        <w:fldChar w:fldCharType="end"/>
      </w:r>
    </w:p>
    <w:p w14:paraId="61E7C00F" w14:textId="2022846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5</w:t>
      </w:r>
      <w:r>
        <w:rPr>
          <w:noProof/>
        </w:rPr>
        <w:tab/>
        <w:t>Object of this Division</w:t>
      </w:r>
      <w:r w:rsidRPr="00A970D8">
        <w:rPr>
          <w:noProof/>
        </w:rPr>
        <w:tab/>
      </w:r>
      <w:r w:rsidRPr="00A970D8">
        <w:rPr>
          <w:noProof/>
        </w:rPr>
        <w:fldChar w:fldCharType="begin"/>
      </w:r>
      <w:r w:rsidRPr="00A970D8">
        <w:rPr>
          <w:noProof/>
        </w:rPr>
        <w:instrText xml:space="preserve"> PAGEREF _Toc201756137 \h </w:instrText>
      </w:r>
      <w:r w:rsidRPr="00A970D8">
        <w:rPr>
          <w:noProof/>
        </w:rPr>
      </w:r>
      <w:r w:rsidRPr="00A970D8">
        <w:rPr>
          <w:noProof/>
        </w:rPr>
        <w:fldChar w:fldCharType="separate"/>
      </w:r>
      <w:r w:rsidRPr="00A970D8">
        <w:rPr>
          <w:noProof/>
        </w:rPr>
        <w:t>458</w:t>
      </w:r>
      <w:r w:rsidRPr="00A970D8">
        <w:rPr>
          <w:noProof/>
        </w:rPr>
        <w:fldChar w:fldCharType="end"/>
      </w:r>
    </w:p>
    <w:p w14:paraId="12BFEA13" w14:textId="5BB8BE4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B—Junior minerals exploration incentive tax offset</w:t>
      </w:r>
      <w:r w:rsidRPr="00A970D8">
        <w:rPr>
          <w:b w:val="0"/>
          <w:noProof/>
          <w:sz w:val="18"/>
        </w:rPr>
        <w:tab/>
      </w:r>
      <w:r w:rsidRPr="00A970D8">
        <w:rPr>
          <w:b w:val="0"/>
          <w:noProof/>
          <w:sz w:val="18"/>
        </w:rPr>
        <w:fldChar w:fldCharType="begin"/>
      </w:r>
      <w:r w:rsidRPr="00A970D8">
        <w:rPr>
          <w:b w:val="0"/>
          <w:noProof/>
          <w:sz w:val="18"/>
        </w:rPr>
        <w:instrText xml:space="preserve"> PAGEREF _Toc201756138 \h </w:instrText>
      </w:r>
      <w:r w:rsidRPr="00A970D8">
        <w:rPr>
          <w:b w:val="0"/>
          <w:noProof/>
          <w:sz w:val="18"/>
        </w:rPr>
      </w:r>
      <w:r w:rsidRPr="00A970D8">
        <w:rPr>
          <w:b w:val="0"/>
          <w:noProof/>
          <w:sz w:val="18"/>
        </w:rPr>
        <w:fldChar w:fldCharType="separate"/>
      </w:r>
      <w:r w:rsidRPr="00A970D8">
        <w:rPr>
          <w:b w:val="0"/>
          <w:noProof/>
          <w:sz w:val="18"/>
        </w:rPr>
        <w:t>458</w:t>
      </w:r>
      <w:r w:rsidRPr="00A970D8">
        <w:rPr>
          <w:b w:val="0"/>
          <w:noProof/>
          <w:sz w:val="18"/>
        </w:rPr>
        <w:fldChar w:fldCharType="end"/>
      </w:r>
    </w:p>
    <w:p w14:paraId="6783A095" w14:textId="6512394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Entitlement to junior minerals exploration incentive tax offset</w:t>
      </w:r>
      <w:r w:rsidRPr="00A970D8">
        <w:rPr>
          <w:b w:val="0"/>
          <w:noProof/>
          <w:sz w:val="18"/>
        </w:rPr>
        <w:tab/>
      </w:r>
      <w:r w:rsidRPr="00A970D8">
        <w:rPr>
          <w:b w:val="0"/>
          <w:noProof/>
          <w:sz w:val="18"/>
        </w:rPr>
        <w:fldChar w:fldCharType="begin"/>
      </w:r>
      <w:r w:rsidRPr="00A970D8">
        <w:rPr>
          <w:b w:val="0"/>
          <w:noProof/>
          <w:sz w:val="18"/>
        </w:rPr>
        <w:instrText xml:space="preserve"> PAGEREF _Toc201756139 \h </w:instrText>
      </w:r>
      <w:r w:rsidRPr="00A970D8">
        <w:rPr>
          <w:b w:val="0"/>
          <w:noProof/>
          <w:sz w:val="18"/>
        </w:rPr>
      </w:r>
      <w:r w:rsidRPr="00A970D8">
        <w:rPr>
          <w:b w:val="0"/>
          <w:noProof/>
          <w:sz w:val="18"/>
        </w:rPr>
        <w:fldChar w:fldCharType="separate"/>
      </w:r>
      <w:r w:rsidRPr="00A970D8">
        <w:rPr>
          <w:b w:val="0"/>
          <w:noProof/>
          <w:sz w:val="18"/>
        </w:rPr>
        <w:t>458</w:t>
      </w:r>
      <w:r w:rsidRPr="00A970D8">
        <w:rPr>
          <w:b w:val="0"/>
          <w:noProof/>
          <w:sz w:val="18"/>
        </w:rPr>
        <w:fldChar w:fldCharType="end"/>
      </w:r>
    </w:p>
    <w:p w14:paraId="3FB4717C" w14:textId="505AEAE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w:t>
      </w:r>
      <w:r>
        <w:rPr>
          <w:noProof/>
        </w:rPr>
        <w:tab/>
        <w:t>Who is entitled to the tax offset—ordinary case</w:t>
      </w:r>
      <w:r w:rsidRPr="00A970D8">
        <w:rPr>
          <w:noProof/>
        </w:rPr>
        <w:tab/>
      </w:r>
      <w:r w:rsidRPr="00A970D8">
        <w:rPr>
          <w:noProof/>
        </w:rPr>
        <w:fldChar w:fldCharType="begin"/>
      </w:r>
      <w:r w:rsidRPr="00A970D8">
        <w:rPr>
          <w:noProof/>
        </w:rPr>
        <w:instrText xml:space="preserve"> PAGEREF _Toc201756140 \h </w:instrText>
      </w:r>
      <w:r w:rsidRPr="00A970D8">
        <w:rPr>
          <w:noProof/>
        </w:rPr>
      </w:r>
      <w:r w:rsidRPr="00A970D8">
        <w:rPr>
          <w:noProof/>
        </w:rPr>
        <w:fldChar w:fldCharType="separate"/>
      </w:r>
      <w:r w:rsidRPr="00A970D8">
        <w:rPr>
          <w:noProof/>
        </w:rPr>
        <w:t>458</w:t>
      </w:r>
      <w:r w:rsidRPr="00A970D8">
        <w:rPr>
          <w:noProof/>
        </w:rPr>
        <w:fldChar w:fldCharType="end"/>
      </w:r>
    </w:p>
    <w:p w14:paraId="08727778" w14:textId="4723C42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15</w:t>
      </w:r>
      <w:r>
        <w:rPr>
          <w:noProof/>
        </w:rPr>
        <w:tab/>
        <w:t>Who is entitled to the tax offset—life insurance company</w:t>
      </w:r>
      <w:r w:rsidRPr="00A970D8">
        <w:rPr>
          <w:noProof/>
        </w:rPr>
        <w:tab/>
      </w:r>
      <w:r w:rsidRPr="00A970D8">
        <w:rPr>
          <w:noProof/>
        </w:rPr>
        <w:fldChar w:fldCharType="begin"/>
      </w:r>
      <w:r w:rsidRPr="00A970D8">
        <w:rPr>
          <w:noProof/>
        </w:rPr>
        <w:instrText xml:space="preserve"> PAGEREF _Toc201756141 \h </w:instrText>
      </w:r>
      <w:r w:rsidRPr="00A970D8">
        <w:rPr>
          <w:noProof/>
        </w:rPr>
      </w:r>
      <w:r w:rsidRPr="00A970D8">
        <w:rPr>
          <w:noProof/>
        </w:rPr>
        <w:fldChar w:fldCharType="separate"/>
      </w:r>
      <w:r w:rsidRPr="00A970D8">
        <w:rPr>
          <w:noProof/>
        </w:rPr>
        <w:t>459</w:t>
      </w:r>
      <w:r w:rsidRPr="00A970D8">
        <w:rPr>
          <w:noProof/>
        </w:rPr>
        <w:fldChar w:fldCharType="end"/>
      </w:r>
    </w:p>
    <w:p w14:paraId="2A5DECC5" w14:textId="557A626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20</w:t>
      </w:r>
      <w:r>
        <w:rPr>
          <w:noProof/>
        </w:rPr>
        <w:tab/>
        <w:t>Entitlement of member of a trust or partnership to a share of exploration credits</w:t>
      </w:r>
      <w:r w:rsidRPr="00A970D8">
        <w:rPr>
          <w:noProof/>
        </w:rPr>
        <w:tab/>
      </w:r>
      <w:r w:rsidRPr="00A970D8">
        <w:rPr>
          <w:noProof/>
        </w:rPr>
        <w:fldChar w:fldCharType="begin"/>
      </w:r>
      <w:r w:rsidRPr="00A970D8">
        <w:rPr>
          <w:noProof/>
        </w:rPr>
        <w:instrText xml:space="preserve"> PAGEREF _Toc201756142 \h </w:instrText>
      </w:r>
      <w:r w:rsidRPr="00A970D8">
        <w:rPr>
          <w:noProof/>
        </w:rPr>
      </w:r>
      <w:r w:rsidRPr="00A970D8">
        <w:rPr>
          <w:noProof/>
        </w:rPr>
        <w:fldChar w:fldCharType="separate"/>
      </w:r>
      <w:r w:rsidRPr="00A970D8">
        <w:rPr>
          <w:noProof/>
        </w:rPr>
        <w:t>460</w:t>
      </w:r>
      <w:r w:rsidRPr="00A970D8">
        <w:rPr>
          <w:noProof/>
        </w:rPr>
        <w:fldChar w:fldCharType="end"/>
      </w:r>
    </w:p>
    <w:p w14:paraId="7051018D" w14:textId="4DACE75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Amount of junior minerals exploration incentive tax offset</w:t>
      </w:r>
      <w:r w:rsidRPr="00A970D8">
        <w:rPr>
          <w:b w:val="0"/>
          <w:noProof/>
          <w:sz w:val="18"/>
        </w:rPr>
        <w:tab/>
      </w:r>
      <w:r w:rsidRPr="00A970D8">
        <w:rPr>
          <w:b w:val="0"/>
          <w:noProof/>
          <w:sz w:val="18"/>
        </w:rPr>
        <w:fldChar w:fldCharType="begin"/>
      </w:r>
      <w:r w:rsidRPr="00A970D8">
        <w:rPr>
          <w:b w:val="0"/>
          <w:noProof/>
          <w:sz w:val="18"/>
        </w:rPr>
        <w:instrText xml:space="preserve"> PAGEREF _Toc201756143 \h </w:instrText>
      </w:r>
      <w:r w:rsidRPr="00A970D8">
        <w:rPr>
          <w:b w:val="0"/>
          <w:noProof/>
          <w:sz w:val="18"/>
        </w:rPr>
      </w:r>
      <w:r w:rsidRPr="00A970D8">
        <w:rPr>
          <w:b w:val="0"/>
          <w:noProof/>
          <w:sz w:val="18"/>
        </w:rPr>
        <w:fldChar w:fldCharType="separate"/>
      </w:r>
      <w:r w:rsidRPr="00A970D8">
        <w:rPr>
          <w:b w:val="0"/>
          <w:noProof/>
          <w:sz w:val="18"/>
        </w:rPr>
        <w:t>462</w:t>
      </w:r>
      <w:r w:rsidRPr="00A970D8">
        <w:rPr>
          <w:b w:val="0"/>
          <w:noProof/>
          <w:sz w:val="18"/>
        </w:rPr>
        <w:fldChar w:fldCharType="end"/>
      </w:r>
    </w:p>
    <w:p w14:paraId="6EB58311" w14:textId="4FB2312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25</w:t>
      </w:r>
      <w:r>
        <w:rPr>
          <w:noProof/>
        </w:rPr>
        <w:tab/>
        <w:t>The amount of the tax offset</w:t>
      </w:r>
      <w:r w:rsidRPr="00A970D8">
        <w:rPr>
          <w:noProof/>
        </w:rPr>
        <w:tab/>
      </w:r>
      <w:r w:rsidRPr="00A970D8">
        <w:rPr>
          <w:noProof/>
        </w:rPr>
        <w:fldChar w:fldCharType="begin"/>
      </w:r>
      <w:r w:rsidRPr="00A970D8">
        <w:rPr>
          <w:noProof/>
        </w:rPr>
        <w:instrText xml:space="preserve"> PAGEREF _Toc201756144 \h </w:instrText>
      </w:r>
      <w:r w:rsidRPr="00A970D8">
        <w:rPr>
          <w:noProof/>
        </w:rPr>
      </w:r>
      <w:r w:rsidRPr="00A970D8">
        <w:rPr>
          <w:noProof/>
        </w:rPr>
        <w:fldChar w:fldCharType="separate"/>
      </w:r>
      <w:r w:rsidRPr="00A970D8">
        <w:rPr>
          <w:noProof/>
        </w:rPr>
        <w:t>462</w:t>
      </w:r>
      <w:r w:rsidRPr="00A970D8">
        <w:rPr>
          <w:noProof/>
        </w:rPr>
        <w:fldChar w:fldCharType="end"/>
      </w:r>
    </w:p>
    <w:p w14:paraId="44722554" w14:textId="1393E3F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30</w:t>
      </w:r>
      <w:r>
        <w:rPr>
          <w:noProof/>
        </w:rPr>
        <w:tab/>
        <w:t>Reduced amount of the tax offset for certain trusts</w:t>
      </w:r>
      <w:r w:rsidRPr="00A970D8">
        <w:rPr>
          <w:noProof/>
        </w:rPr>
        <w:tab/>
      </w:r>
      <w:r w:rsidRPr="00A970D8">
        <w:rPr>
          <w:noProof/>
        </w:rPr>
        <w:fldChar w:fldCharType="begin"/>
      </w:r>
      <w:r w:rsidRPr="00A970D8">
        <w:rPr>
          <w:noProof/>
        </w:rPr>
        <w:instrText xml:space="preserve"> PAGEREF _Toc201756145 \h </w:instrText>
      </w:r>
      <w:r w:rsidRPr="00A970D8">
        <w:rPr>
          <w:noProof/>
        </w:rPr>
      </w:r>
      <w:r w:rsidRPr="00A970D8">
        <w:rPr>
          <w:noProof/>
        </w:rPr>
        <w:fldChar w:fldCharType="separate"/>
      </w:r>
      <w:r w:rsidRPr="00A970D8">
        <w:rPr>
          <w:noProof/>
        </w:rPr>
        <w:t>462</w:t>
      </w:r>
      <w:r w:rsidRPr="00A970D8">
        <w:rPr>
          <w:noProof/>
        </w:rPr>
        <w:fldChar w:fldCharType="end"/>
      </w:r>
    </w:p>
    <w:p w14:paraId="6A0ECE9F" w14:textId="4FCB78D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C—Junior minerals exploration incentive franking credit</w:t>
      </w:r>
      <w:r w:rsidRPr="00A970D8">
        <w:rPr>
          <w:b w:val="0"/>
          <w:noProof/>
          <w:sz w:val="18"/>
        </w:rPr>
        <w:tab/>
      </w:r>
      <w:r w:rsidRPr="00A970D8">
        <w:rPr>
          <w:b w:val="0"/>
          <w:noProof/>
          <w:sz w:val="18"/>
        </w:rPr>
        <w:fldChar w:fldCharType="begin"/>
      </w:r>
      <w:r w:rsidRPr="00A970D8">
        <w:rPr>
          <w:b w:val="0"/>
          <w:noProof/>
          <w:sz w:val="18"/>
        </w:rPr>
        <w:instrText xml:space="preserve"> PAGEREF _Toc201756146 \h </w:instrText>
      </w:r>
      <w:r w:rsidRPr="00A970D8">
        <w:rPr>
          <w:b w:val="0"/>
          <w:noProof/>
          <w:sz w:val="18"/>
        </w:rPr>
      </w:r>
      <w:r w:rsidRPr="00A970D8">
        <w:rPr>
          <w:b w:val="0"/>
          <w:noProof/>
          <w:sz w:val="18"/>
        </w:rPr>
        <w:fldChar w:fldCharType="separate"/>
      </w:r>
      <w:r w:rsidRPr="00A970D8">
        <w:rPr>
          <w:b w:val="0"/>
          <w:noProof/>
          <w:sz w:val="18"/>
        </w:rPr>
        <w:t>463</w:t>
      </w:r>
      <w:r w:rsidRPr="00A970D8">
        <w:rPr>
          <w:b w:val="0"/>
          <w:noProof/>
          <w:sz w:val="18"/>
        </w:rPr>
        <w:fldChar w:fldCharType="end"/>
      </w:r>
    </w:p>
    <w:p w14:paraId="55199210" w14:textId="69A96C5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50</w:t>
      </w:r>
      <w:r>
        <w:rPr>
          <w:noProof/>
        </w:rPr>
        <w:tab/>
        <w:t>Junior minerals exploration incentive franking credit—ordinary case</w:t>
      </w:r>
      <w:r w:rsidRPr="00A970D8">
        <w:rPr>
          <w:noProof/>
        </w:rPr>
        <w:tab/>
      </w:r>
      <w:r w:rsidRPr="00A970D8">
        <w:rPr>
          <w:noProof/>
        </w:rPr>
        <w:fldChar w:fldCharType="begin"/>
      </w:r>
      <w:r w:rsidRPr="00A970D8">
        <w:rPr>
          <w:noProof/>
        </w:rPr>
        <w:instrText xml:space="preserve"> PAGEREF _Toc201756147 \h </w:instrText>
      </w:r>
      <w:r w:rsidRPr="00A970D8">
        <w:rPr>
          <w:noProof/>
        </w:rPr>
      </w:r>
      <w:r w:rsidRPr="00A970D8">
        <w:rPr>
          <w:noProof/>
        </w:rPr>
        <w:fldChar w:fldCharType="separate"/>
      </w:r>
      <w:r w:rsidRPr="00A970D8">
        <w:rPr>
          <w:noProof/>
        </w:rPr>
        <w:t>463</w:t>
      </w:r>
      <w:r w:rsidRPr="00A970D8">
        <w:rPr>
          <w:noProof/>
        </w:rPr>
        <w:fldChar w:fldCharType="end"/>
      </w:r>
    </w:p>
    <w:p w14:paraId="510543A8" w14:textId="68DF76C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55</w:t>
      </w:r>
      <w:r>
        <w:rPr>
          <w:noProof/>
        </w:rPr>
        <w:tab/>
        <w:t>Junior minerals exploration incentive franking credit—life insurance company</w:t>
      </w:r>
      <w:r w:rsidRPr="00A970D8">
        <w:rPr>
          <w:noProof/>
        </w:rPr>
        <w:tab/>
      </w:r>
      <w:r w:rsidRPr="00A970D8">
        <w:rPr>
          <w:noProof/>
        </w:rPr>
        <w:fldChar w:fldCharType="begin"/>
      </w:r>
      <w:r w:rsidRPr="00A970D8">
        <w:rPr>
          <w:noProof/>
        </w:rPr>
        <w:instrText xml:space="preserve"> PAGEREF _Toc201756148 \h </w:instrText>
      </w:r>
      <w:r w:rsidRPr="00A970D8">
        <w:rPr>
          <w:noProof/>
        </w:rPr>
      </w:r>
      <w:r w:rsidRPr="00A970D8">
        <w:rPr>
          <w:noProof/>
        </w:rPr>
        <w:fldChar w:fldCharType="separate"/>
      </w:r>
      <w:r w:rsidRPr="00A970D8">
        <w:rPr>
          <w:noProof/>
        </w:rPr>
        <w:t>464</w:t>
      </w:r>
      <w:r w:rsidRPr="00A970D8">
        <w:rPr>
          <w:noProof/>
        </w:rPr>
        <w:fldChar w:fldCharType="end"/>
      </w:r>
    </w:p>
    <w:p w14:paraId="520167AF" w14:textId="2E7C413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D—Creating exploration credits</w:t>
      </w:r>
      <w:r w:rsidRPr="00A970D8">
        <w:rPr>
          <w:b w:val="0"/>
          <w:noProof/>
          <w:sz w:val="18"/>
        </w:rPr>
        <w:tab/>
      </w:r>
      <w:r w:rsidRPr="00A970D8">
        <w:rPr>
          <w:b w:val="0"/>
          <w:noProof/>
          <w:sz w:val="18"/>
        </w:rPr>
        <w:fldChar w:fldCharType="begin"/>
      </w:r>
      <w:r w:rsidRPr="00A970D8">
        <w:rPr>
          <w:b w:val="0"/>
          <w:noProof/>
          <w:sz w:val="18"/>
        </w:rPr>
        <w:instrText xml:space="preserve"> PAGEREF _Toc201756149 \h </w:instrText>
      </w:r>
      <w:r w:rsidRPr="00A970D8">
        <w:rPr>
          <w:b w:val="0"/>
          <w:noProof/>
          <w:sz w:val="18"/>
        </w:rPr>
      </w:r>
      <w:r w:rsidRPr="00A970D8">
        <w:rPr>
          <w:b w:val="0"/>
          <w:noProof/>
          <w:sz w:val="18"/>
        </w:rPr>
        <w:fldChar w:fldCharType="separate"/>
      </w:r>
      <w:r w:rsidRPr="00A970D8">
        <w:rPr>
          <w:b w:val="0"/>
          <w:noProof/>
          <w:sz w:val="18"/>
        </w:rPr>
        <w:t>465</w:t>
      </w:r>
      <w:r w:rsidRPr="00A970D8">
        <w:rPr>
          <w:b w:val="0"/>
          <w:noProof/>
          <w:sz w:val="18"/>
        </w:rPr>
        <w:fldChar w:fldCharType="end"/>
      </w:r>
    </w:p>
    <w:p w14:paraId="1AF394BF" w14:textId="10E434F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70</w:t>
      </w:r>
      <w:r>
        <w:rPr>
          <w:noProof/>
        </w:rPr>
        <w:tab/>
        <w:t>Entities that may create exploration credits</w:t>
      </w:r>
      <w:r w:rsidRPr="00A970D8">
        <w:rPr>
          <w:noProof/>
        </w:rPr>
        <w:tab/>
      </w:r>
      <w:r w:rsidRPr="00A970D8">
        <w:rPr>
          <w:noProof/>
        </w:rPr>
        <w:fldChar w:fldCharType="begin"/>
      </w:r>
      <w:r w:rsidRPr="00A970D8">
        <w:rPr>
          <w:noProof/>
        </w:rPr>
        <w:instrText xml:space="preserve"> PAGEREF _Toc201756150 \h </w:instrText>
      </w:r>
      <w:r w:rsidRPr="00A970D8">
        <w:rPr>
          <w:noProof/>
        </w:rPr>
      </w:r>
      <w:r w:rsidRPr="00A970D8">
        <w:rPr>
          <w:noProof/>
        </w:rPr>
        <w:fldChar w:fldCharType="separate"/>
      </w:r>
      <w:r w:rsidRPr="00A970D8">
        <w:rPr>
          <w:noProof/>
        </w:rPr>
        <w:t>465</w:t>
      </w:r>
      <w:r w:rsidRPr="00A970D8">
        <w:rPr>
          <w:noProof/>
        </w:rPr>
        <w:fldChar w:fldCharType="end"/>
      </w:r>
    </w:p>
    <w:p w14:paraId="0D9E13A5" w14:textId="5EFD2CB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75</w:t>
      </w:r>
      <w:r>
        <w:rPr>
          <w:noProof/>
        </w:rPr>
        <w:tab/>
        <w:t xml:space="preserve">Meaning of </w:t>
      </w:r>
      <w:r w:rsidRPr="00212D61">
        <w:rPr>
          <w:i/>
          <w:noProof/>
        </w:rPr>
        <w:t>greenfields minerals explorer</w:t>
      </w:r>
      <w:r w:rsidRPr="00A970D8">
        <w:rPr>
          <w:noProof/>
        </w:rPr>
        <w:tab/>
      </w:r>
      <w:r w:rsidRPr="00A970D8">
        <w:rPr>
          <w:noProof/>
        </w:rPr>
        <w:fldChar w:fldCharType="begin"/>
      </w:r>
      <w:r w:rsidRPr="00A970D8">
        <w:rPr>
          <w:noProof/>
        </w:rPr>
        <w:instrText xml:space="preserve"> PAGEREF _Toc201756151 \h </w:instrText>
      </w:r>
      <w:r w:rsidRPr="00A970D8">
        <w:rPr>
          <w:noProof/>
        </w:rPr>
      </w:r>
      <w:r w:rsidRPr="00A970D8">
        <w:rPr>
          <w:noProof/>
        </w:rPr>
        <w:fldChar w:fldCharType="separate"/>
      </w:r>
      <w:r w:rsidRPr="00A970D8">
        <w:rPr>
          <w:noProof/>
        </w:rPr>
        <w:t>466</w:t>
      </w:r>
      <w:r w:rsidRPr="00A970D8">
        <w:rPr>
          <w:noProof/>
        </w:rPr>
        <w:fldChar w:fldCharType="end"/>
      </w:r>
    </w:p>
    <w:p w14:paraId="04645386" w14:textId="41ECBD4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80</w:t>
      </w:r>
      <w:r>
        <w:rPr>
          <w:noProof/>
        </w:rPr>
        <w:tab/>
        <w:t xml:space="preserve">Meaning of </w:t>
      </w:r>
      <w:r w:rsidRPr="00212D61">
        <w:rPr>
          <w:i/>
          <w:noProof/>
        </w:rPr>
        <w:t>greenfields minerals expenditure</w:t>
      </w:r>
      <w:r w:rsidRPr="00A970D8">
        <w:rPr>
          <w:noProof/>
        </w:rPr>
        <w:tab/>
      </w:r>
      <w:r w:rsidRPr="00A970D8">
        <w:rPr>
          <w:noProof/>
        </w:rPr>
        <w:fldChar w:fldCharType="begin"/>
      </w:r>
      <w:r w:rsidRPr="00A970D8">
        <w:rPr>
          <w:noProof/>
        </w:rPr>
        <w:instrText xml:space="preserve"> PAGEREF _Toc201756152 \h </w:instrText>
      </w:r>
      <w:r w:rsidRPr="00A970D8">
        <w:rPr>
          <w:noProof/>
        </w:rPr>
      </w:r>
      <w:r w:rsidRPr="00A970D8">
        <w:rPr>
          <w:noProof/>
        </w:rPr>
        <w:fldChar w:fldCharType="separate"/>
      </w:r>
      <w:r w:rsidRPr="00A970D8">
        <w:rPr>
          <w:noProof/>
        </w:rPr>
        <w:t>466</w:t>
      </w:r>
      <w:r w:rsidRPr="00A970D8">
        <w:rPr>
          <w:noProof/>
        </w:rPr>
        <w:fldChar w:fldCharType="end"/>
      </w:r>
    </w:p>
    <w:p w14:paraId="17E4E019" w14:textId="141118C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81</w:t>
      </w:r>
      <w:r>
        <w:rPr>
          <w:noProof/>
        </w:rPr>
        <w:tab/>
        <w:t xml:space="preserve">Meaning of </w:t>
      </w:r>
      <w:r w:rsidRPr="00212D61">
        <w:rPr>
          <w:i/>
          <w:noProof/>
        </w:rPr>
        <w:t xml:space="preserve">exploration credits allocation </w:t>
      </w:r>
      <w:r>
        <w:rPr>
          <w:noProof/>
        </w:rPr>
        <w:t>for an income year</w:t>
      </w:r>
      <w:r w:rsidRPr="00A970D8">
        <w:rPr>
          <w:noProof/>
        </w:rPr>
        <w:tab/>
      </w:r>
      <w:r w:rsidRPr="00A970D8">
        <w:rPr>
          <w:noProof/>
        </w:rPr>
        <w:fldChar w:fldCharType="begin"/>
      </w:r>
      <w:r w:rsidRPr="00A970D8">
        <w:rPr>
          <w:noProof/>
        </w:rPr>
        <w:instrText xml:space="preserve"> PAGEREF _Toc201756153 \h </w:instrText>
      </w:r>
      <w:r w:rsidRPr="00A970D8">
        <w:rPr>
          <w:noProof/>
        </w:rPr>
      </w:r>
      <w:r w:rsidRPr="00A970D8">
        <w:rPr>
          <w:noProof/>
        </w:rPr>
        <w:fldChar w:fldCharType="separate"/>
      </w:r>
      <w:r w:rsidRPr="00A970D8">
        <w:rPr>
          <w:noProof/>
        </w:rPr>
        <w:t>468</w:t>
      </w:r>
      <w:r w:rsidRPr="00A970D8">
        <w:rPr>
          <w:noProof/>
        </w:rPr>
        <w:fldChar w:fldCharType="end"/>
      </w:r>
    </w:p>
    <w:p w14:paraId="4275DD33" w14:textId="6E7613B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82</w:t>
      </w:r>
      <w:r>
        <w:rPr>
          <w:noProof/>
        </w:rPr>
        <w:tab/>
        <w:t xml:space="preserve">When does an entity have an </w:t>
      </w:r>
      <w:r w:rsidRPr="00212D61">
        <w:rPr>
          <w:i/>
          <w:noProof/>
        </w:rPr>
        <w:t xml:space="preserve">unused allocation of exploration credits </w:t>
      </w:r>
      <w:r>
        <w:rPr>
          <w:noProof/>
        </w:rPr>
        <w:t>from an income year</w:t>
      </w:r>
      <w:r w:rsidRPr="00A970D8">
        <w:rPr>
          <w:noProof/>
        </w:rPr>
        <w:tab/>
      </w:r>
      <w:r w:rsidRPr="00A970D8">
        <w:rPr>
          <w:noProof/>
        </w:rPr>
        <w:fldChar w:fldCharType="begin"/>
      </w:r>
      <w:r w:rsidRPr="00A970D8">
        <w:rPr>
          <w:noProof/>
        </w:rPr>
        <w:instrText xml:space="preserve"> PAGEREF _Toc201756154 \h </w:instrText>
      </w:r>
      <w:r w:rsidRPr="00A970D8">
        <w:rPr>
          <w:noProof/>
        </w:rPr>
      </w:r>
      <w:r w:rsidRPr="00A970D8">
        <w:rPr>
          <w:noProof/>
        </w:rPr>
        <w:fldChar w:fldCharType="separate"/>
      </w:r>
      <w:r w:rsidRPr="00A970D8">
        <w:rPr>
          <w:noProof/>
        </w:rPr>
        <w:t>469</w:t>
      </w:r>
      <w:r w:rsidRPr="00A970D8">
        <w:rPr>
          <w:noProof/>
        </w:rPr>
        <w:fldChar w:fldCharType="end"/>
      </w:r>
    </w:p>
    <w:p w14:paraId="3EB3B742" w14:textId="24739FA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418</w:t>
      </w:r>
      <w:r>
        <w:rPr>
          <w:noProof/>
        </w:rPr>
        <w:noBreakHyphen/>
        <w:t>85</w:t>
      </w:r>
      <w:r>
        <w:rPr>
          <w:noProof/>
        </w:rPr>
        <w:tab/>
        <w:t>Exploration credits must not exceed maximum exploration credit amount</w:t>
      </w:r>
      <w:r w:rsidRPr="00A970D8">
        <w:rPr>
          <w:noProof/>
        </w:rPr>
        <w:tab/>
      </w:r>
      <w:r w:rsidRPr="00A970D8">
        <w:rPr>
          <w:noProof/>
        </w:rPr>
        <w:fldChar w:fldCharType="begin"/>
      </w:r>
      <w:r w:rsidRPr="00A970D8">
        <w:rPr>
          <w:noProof/>
        </w:rPr>
        <w:instrText xml:space="preserve"> PAGEREF _Toc201756155 \h </w:instrText>
      </w:r>
      <w:r w:rsidRPr="00A970D8">
        <w:rPr>
          <w:noProof/>
        </w:rPr>
      </w:r>
      <w:r w:rsidRPr="00A970D8">
        <w:rPr>
          <w:noProof/>
        </w:rPr>
        <w:fldChar w:fldCharType="separate"/>
      </w:r>
      <w:r w:rsidRPr="00A970D8">
        <w:rPr>
          <w:noProof/>
        </w:rPr>
        <w:t>470</w:t>
      </w:r>
      <w:r w:rsidRPr="00A970D8">
        <w:rPr>
          <w:noProof/>
        </w:rPr>
        <w:fldChar w:fldCharType="end"/>
      </w:r>
    </w:p>
    <w:p w14:paraId="0F8A2EA1" w14:textId="16976E9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95</w:t>
      </w:r>
      <w:r>
        <w:rPr>
          <w:noProof/>
        </w:rPr>
        <w:tab/>
        <w:t>Effect on tax losses of creating exploration credits</w:t>
      </w:r>
      <w:r w:rsidRPr="00A970D8">
        <w:rPr>
          <w:noProof/>
        </w:rPr>
        <w:tab/>
      </w:r>
      <w:r w:rsidRPr="00A970D8">
        <w:rPr>
          <w:noProof/>
        </w:rPr>
        <w:fldChar w:fldCharType="begin"/>
      </w:r>
      <w:r w:rsidRPr="00A970D8">
        <w:rPr>
          <w:noProof/>
        </w:rPr>
        <w:instrText xml:space="preserve"> PAGEREF _Toc201756156 \h </w:instrText>
      </w:r>
      <w:r w:rsidRPr="00A970D8">
        <w:rPr>
          <w:noProof/>
        </w:rPr>
      </w:r>
      <w:r w:rsidRPr="00A970D8">
        <w:rPr>
          <w:noProof/>
        </w:rPr>
        <w:fldChar w:fldCharType="separate"/>
      </w:r>
      <w:r w:rsidRPr="00A970D8">
        <w:rPr>
          <w:noProof/>
        </w:rPr>
        <w:t>472</w:t>
      </w:r>
      <w:r w:rsidRPr="00A970D8">
        <w:rPr>
          <w:noProof/>
        </w:rPr>
        <w:fldChar w:fldCharType="end"/>
      </w:r>
    </w:p>
    <w:p w14:paraId="432B8D30" w14:textId="4421A140"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DA—Exploration credits allocation</w:t>
      </w:r>
      <w:r w:rsidRPr="00A970D8">
        <w:rPr>
          <w:b w:val="0"/>
          <w:noProof/>
          <w:sz w:val="18"/>
        </w:rPr>
        <w:tab/>
      </w:r>
      <w:r w:rsidRPr="00A970D8">
        <w:rPr>
          <w:b w:val="0"/>
          <w:noProof/>
          <w:sz w:val="18"/>
        </w:rPr>
        <w:fldChar w:fldCharType="begin"/>
      </w:r>
      <w:r w:rsidRPr="00A970D8">
        <w:rPr>
          <w:b w:val="0"/>
          <w:noProof/>
          <w:sz w:val="18"/>
        </w:rPr>
        <w:instrText xml:space="preserve"> PAGEREF _Toc201756157 \h </w:instrText>
      </w:r>
      <w:r w:rsidRPr="00A970D8">
        <w:rPr>
          <w:b w:val="0"/>
          <w:noProof/>
          <w:sz w:val="18"/>
        </w:rPr>
      </w:r>
      <w:r w:rsidRPr="00A970D8">
        <w:rPr>
          <w:b w:val="0"/>
          <w:noProof/>
          <w:sz w:val="18"/>
        </w:rPr>
        <w:fldChar w:fldCharType="separate"/>
      </w:r>
      <w:r w:rsidRPr="00A970D8">
        <w:rPr>
          <w:b w:val="0"/>
          <w:noProof/>
          <w:sz w:val="18"/>
        </w:rPr>
        <w:t>472</w:t>
      </w:r>
      <w:r w:rsidRPr="00A970D8">
        <w:rPr>
          <w:b w:val="0"/>
          <w:noProof/>
          <w:sz w:val="18"/>
        </w:rPr>
        <w:fldChar w:fldCharType="end"/>
      </w:r>
    </w:p>
    <w:p w14:paraId="78D434D7" w14:textId="4E96FDA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100</w:t>
      </w:r>
      <w:r>
        <w:rPr>
          <w:noProof/>
        </w:rPr>
        <w:tab/>
        <w:t>Applying for an exploration credits allocation</w:t>
      </w:r>
      <w:r w:rsidRPr="00A970D8">
        <w:rPr>
          <w:noProof/>
        </w:rPr>
        <w:tab/>
      </w:r>
      <w:r w:rsidRPr="00A970D8">
        <w:rPr>
          <w:noProof/>
        </w:rPr>
        <w:fldChar w:fldCharType="begin"/>
      </w:r>
      <w:r w:rsidRPr="00A970D8">
        <w:rPr>
          <w:noProof/>
        </w:rPr>
        <w:instrText xml:space="preserve"> PAGEREF _Toc201756158 \h </w:instrText>
      </w:r>
      <w:r w:rsidRPr="00A970D8">
        <w:rPr>
          <w:noProof/>
        </w:rPr>
      </w:r>
      <w:r w:rsidRPr="00A970D8">
        <w:rPr>
          <w:noProof/>
        </w:rPr>
        <w:fldChar w:fldCharType="separate"/>
      </w:r>
      <w:r w:rsidRPr="00A970D8">
        <w:rPr>
          <w:noProof/>
        </w:rPr>
        <w:t>472</w:t>
      </w:r>
      <w:r w:rsidRPr="00A970D8">
        <w:rPr>
          <w:noProof/>
        </w:rPr>
        <w:fldChar w:fldCharType="end"/>
      </w:r>
    </w:p>
    <w:p w14:paraId="7FFC041A" w14:textId="1F29810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101</w:t>
      </w:r>
      <w:r>
        <w:rPr>
          <w:noProof/>
        </w:rPr>
        <w:tab/>
        <w:t>Determination by the Commissioner</w:t>
      </w:r>
      <w:r w:rsidRPr="00A970D8">
        <w:rPr>
          <w:noProof/>
        </w:rPr>
        <w:tab/>
      </w:r>
      <w:r w:rsidRPr="00A970D8">
        <w:rPr>
          <w:noProof/>
        </w:rPr>
        <w:fldChar w:fldCharType="begin"/>
      </w:r>
      <w:r w:rsidRPr="00A970D8">
        <w:rPr>
          <w:noProof/>
        </w:rPr>
        <w:instrText xml:space="preserve"> PAGEREF _Toc201756159 \h </w:instrText>
      </w:r>
      <w:r w:rsidRPr="00A970D8">
        <w:rPr>
          <w:noProof/>
        </w:rPr>
      </w:r>
      <w:r w:rsidRPr="00A970D8">
        <w:rPr>
          <w:noProof/>
        </w:rPr>
        <w:fldChar w:fldCharType="separate"/>
      </w:r>
      <w:r w:rsidRPr="00A970D8">
        <w:rPr>
          <w:noProof/>
        </w:rPr>
        <w:t>473</w:t>
      </w:r>
      <w:r w:rsidRPr="00A970D8">
        <w:rPr>
          <w:noProof/>
        </w:rPr>
        <w:fldChar w:fldCharType="end"/>
      </w:r>
    </w:p>
    <w:p w14:paraId="02365E26" w14:textId="5082C6F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102</w:t>
      </w:r>
      <w:r>
        <w:rPr>
          <w:noProof/>
        </w:rPr>
        <w:tab/>
        <w:t>General allocation rules</w:t>
      </w:r>
      <w:r w:rsidRPr="00A970D8">
        <w:rPr>
          <w:noProof/>
        </w:rPr>
        <w:tab/>
      </w:r>
      <w:r w:rsidRPr="00A970D8">
        <w:rPr>
          <w:noProof/>
        </w:rPr>
        <w:fldChar w:fldCharType="begin"/>
      </w:r>
      <w:r w:rsidRPr="00A970D8">
        <w:rPr>
          <w:noProof/>
        </w:rPr>
        <w:instrText xml:space="preserve"> PAGEREF _Toc201756160 \h </w:instrText>
      </w:r>
      <w:r w:rsidRPr="00A970D8">
        <w:rPr>
          <w:noProof/>
        </w:rPr>
      </w:r>
      <w:r w:rsidRPr="00A970D8">
        <w:rPr>
          <w:noProof/>
        </w:rPr>
        <w:fldChar w:fldCharType="separate"/>
      </w:r>
      <w:r w:rsidRPr="00A970D8">
        <w:rPr>
          <w:noProof/>
        </w:rPr>
        <w:t>474</w:t>
      </w:r>
      <w:r w:rsidRPr="00A970D8">
        <w:rPr>
          <w:noProof/>
        </w:rPr>
        <w:fldChar w:fldCharType="end"/>
      </w:r>
    </w:p>
    <w:p w14:paraId="7AC67F4A" w14:textId="70D26EF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103</w:t>
      </w:r>
      <w:r>
        <w:rPr>
          <w:noProof/>
        </w:rPr>
        <w:tab/>
        <w:t xml:space="preserve">Meaning of </w:t>
      </w:r>
      <w:r w:rsidRPr="00212D61">
        <w:rPr>
          <w:i/>
          <w:noProof/>
        </w:rPr>
        <w:t>annual exploration cap</w:t>
      </w:r>
      <w:r w:rsidRPr="00A970D8">
        <w:rPr>
          <w:noProof/>
        </w:rPr>
        <w:tab/>
      </w:r>
      <w:r w:rsidRPr="00A970D8">
        <w:rPr>
          <w:noProof/>
        </w:rPr>
        <w:fldChar w:fldCharType="begin"/>
      </w:r>
      <w:r w:rsidRPr="00A970D8">
        <w:rPr>
          <w:noProof/>
        </w:rPr>
        <w:instrText xml:space="preserve"> PAGEREF _Toc201756161 \h </w:instrText>
      </w:r>
      <w:r w:rsidRPr="00A970D8">
        <w:rPr>
          <w:noProof/>
        </w:rPr>
      </w:r>
      <w:r w:rsidRPr="00A970D8">
        <w:rPr>
          <w:noProof/>
        </w:rPr>
        <w:fldChar w:fldCharType="separate"/>
      </w:r>
      <w:r w:rsidRPr="00A970D8">
        <w:rPr>
          <w:noProof/>
        </w:rPr>
        <w:t>475</w:t>
      </w:r>
      <w:r w:rsidRPr="00A970D8">
        <w:rPr>
          <w:noProof/>
        </w:rPr>
        <w:fldChar w:fldCharType="end"/>
      </w:r>
    </w:p>
    <w:p w14:paraId="2C0E2F86" w14:textId="49F416E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104</w:t>
      </w:r>
      <w:r>
        <w:rPr>
          <w:noProof/>
        </w:rPr>
        <w:tab/>
        <w:t>Failure to comply with this Subdivision does not affect allocation</w:t>
      </w:r>
      <w:r w:rsidRPr="00A970D8">
        <w:rPr>
          <w:noProof/>
        </w:rPr>
        <w:tab/>
      </w:r>
      <w:r w:rsidRPr="00A970D8">
        <w:rPr>
          <w:noProof/>
        </w:rPr>
        <w:fldChar w:fldCharType="begin"/>
      </w:r>
      <w:r w:rsidRPr="00A970D8">
        <w:rPr>
          <w:noProof/>
        </w:rPr>
        <w:instrText xml:space="preserve"> PAGEREF _Toc201756162 \h </w:instrText>
      </w:r>
      <w:r w:rsidRPr="00A970D8">
        <w:rPr>
          <w:noProof/>
        </w:rPr>
      </w:r>
      <w:r w:rsidRPr="00A970D8">
        <w:rPr>
          <w:noProof/>
        </w:rPr>
        <w:fldChar w:fldCharType="separate"/>
      </w:r>
      <w:r w:rsidRPr="00A970D8">
        <w:rPr>
          <w:noProof/>
        </w:rPr>
        <w:t>476</w:t>
      </w:r>
      <w:r w:rsidRPr="00A970D8">
        <w:rPr>
          <w:noProof/>
        </w:rPr>
        <w:fldChar w:fldCharType="end"/>
      </w:r>
    </w:p>
    <w:p w14:paraId="3741F8FA" w14:textId="02C9BC64"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E—Issuing exploration credits</w:t>
      </w:r>
      <w:r w:rsidRPr="00A970D8">
        <w:rPr>
          <w:b w:val="0"/>
          <w:noProof/>
          <w:sz w:val="18"/>
        </w:rPr>
        <w:tab/>
      </w:r>
      <w:r w:rsidRPr="00A970D8">
        <w:rPr>
          <w:b w:val="0"/>
          <w:noProof/>
          <w:sz w:val="18"/>
        </w:rPr>
        <w:fldChar w:fldCharType="begin"/>
      </w:r>
      <w:r w:rsidRPr="00A970D8">
        <w:rPr>
          <w:b w:val="0"/>
          <w:noProof/>
          <w:sz w:val="18"/>
        </w:rPr>
        <w:instrText xml:space="preserve"> PAGEREF _Toc201756163 \h </w:instrText>
      </w:r>
      <w:r w:rsidRPr="00A970D8">
        <w:rPr>
          <w:b w:val="0"/>
          <w:noProof/>
          <w:sz w:val="18"/>
        </w:rPr>
      </w:r>
      <w:r w:rsidRPr="00A970D8">
        <w:rPr>
          <w:b w:val="0"/>
          <w:noProof/>
          <w:sz w:val="18"/>
        </w:rPr>
        <w:fldChar w:fldCharType="separate"/>
      </w:r>
      <w:r w:rsidRPr="00A970D8">
        <w:rPr>
          <w:b w:val="0"/>
          <w:noProof/>
          <w:sz w:val="18"/>
        </w:rPr>
        <w:t>476</w:t>
      </w:r>
      <w:r w:rsidRPr="00A970D8">
        <w:rPr>
          <w:b w:val="0"/>
          <w:noProof/>
          <w:sz w:val="18"/>
        </w:rPr>
        <w:fldChar w:fldCharType="end"/>
      </w:r>
    </w:p>
    <w:p w14:paraId="78F96BBA" w14:textId="27FAA62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110</w:t>
      </w:r>
      <w:r>
        <w:rPr>
          <w:noProof/>
        </w:rPr>
        <w:tab/>
        <w:t>Issuing exploration credits</w:t>
      </w:r>
      <w:r w:rsidRPr="00A970D8">
        <w:rPr>
          <w:noProof/>
        </w:rPr>
        <w:tab/>
      </w:r>
      <w:r w:rsidRPr="00A970D8">
        <w:rPr>
          <w:noProof/>
        </w:rPr>
        <w:fldChar w:fldCharType="begin"/>
      </w:r>
      <w:r w:rsidRPr="00A970D8">
        <w:rPr>
          <w:noProof/>
        </w:rPr>
        <w:instrText xml:space="preserve"> PAGEREF _Toc201756164 \h </w:instrText>
      </w:r>
      <w:r w:rsidRPr="00A970D8">
        <w:rPr>
          <w:noProof/>
        </w:rPr>
      </w:r>
      <w:r w:rsidRPr="00A970D8">
        <w:rPr>
          <w:noProof/>
        </w:rPr>
        <w:fldChar w:fldCharType="separate"/>
      </w:r>
      <w:r w:rsidRPr="00A970D8">
        <w:rPr>
          <w:noProof/>
        </w:rPr>
        <w:t>476</w:t>
      </w:r>
      <w:r w:rsidRPr="00A970D8">
        <w:rPr>
          <w:noProof/>
        </w:rPr>
        <w:fldChar w:fldCharType="end"/>
      </w:r>
    </w:p>
    <w:p w14:paraId="13A6C7C4" w14:textId="0B8E0BF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111</w:t>
      </w:r>
      <w:r>
        <w:rPr>
          <w:noProof/>
        </w:rPr>
        <w:tab/>
        <w:t xml:space="preserve">Working out whether an </w:t>
      </w:r>
      <w:r w:rsidRPr="00212D61">
        <w:rPr>
          <w:i/>
          <w:noProof/>
        </w:rPr>
        <w:t>exploration investment</w:t>
      </w:r>
      <w:r>
        <w:rPr>
          <w:noProof/>
        </w:rPr>
        <w:t xml:space="preserve"> has been made in an income year</w:t>
      </w:r>
      <w:r w:rsidRPr="00A970D8">
        <w:rPr>
          <w:noProof/>
        </w:rPr>
        <w:tab/>
      </w:r>
      <w:r w:rsidRPr="00A970D8">
        <w:rPr>
          <w:noProof/>
        </w:rPr>
        <w:fldChar w:fldCharType="begin"/>
      </w:r>
      <w:r w:rsidRPr="00A970D8">
        <w:rPr>
          <w:noProof/>
        </w:rPr>
        <w:instrText xml:space="preserve"> PAGEREF _Toc201756165 \h </w:instrText>
      </w:r>
      <w:r w:rsidRPr="00A970D8">
        <w:rPr>
          <w:noProof/>
        </w:rPr>
      </w:r>
      <w:r w:rsidRPr="00A970D8">
        <w:rPr>
          <w:noProof/>
        </w:rPr>
        <w:fldChar w:fldCharType="separate"/>
      </w:r>
      <w:r w:rsidRPr="00A970D8">
        <w:rPr>
          <w:noProof/>
        </w:rPr>
        <w:t>477</w:t>
      </w:r>
      <w:r w:rsidRPr="00A970D8">
        <w:rPr>
          <w:noProof/>
        </w:rPr>
        <w:fldChar w:fldCharType="end"/>
      </w:r>
    </w:p>
    <w:p w14:paraId="004A7429" w14:textId="6B7F0F1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115</w:t>
      </w:r>
      <w:r>
        <w:rPr>
          <w:noProof/>
        </w:rPr>
        <w:tab/>
        <w:t>Who may receive an exploration credit and what is the pool from which the credit may be issued</w:t>
      </w:r>
      <w:r w:rsidRPr="00A970D8">
        <w:rPr>
          <w:noProof/>
        </w:rPr>
        <w:tab/>
      </w:r>
      <w:r w:rsidRPr="00A970D8">
        <w:rPr>
          <w:noProof/>
        </w:rPr>
        <w:fldChar w:fldCharType="begin"/>
      </w:r>
      <w:r w:rsidRPr="00A970D8">
        <w:rPr>
          <w:noProof/>
        </w:rPr>
        <w:instrText xml:space="preserve"> PAGEREF _Toc201756166 \h </w:instrText>
      </w:r>
      <w:r w:rsidRPr="00A970D8">
        <w:rPr>
          <w:noProof/>
        </w:rPr>
      </w:r>
      <w:r w:rsidRPr="00A970D8">
        <w:rPr>
          <w:noProof/>
        </w:rPr>
        <w:fldChar w:fldCharType="separate"/>
      </w:r>
      <w:r w:rsidRPr="00A970D8">
        <w:rPr>
          <w:noProof/>
        </w:rPr>
        <w:t>477</w:t>
      </w:r>
      <w:r w:rsidRPr="00A970D8">
        <w:rPr>
          <w:noProof/>
        </w:rPr>
        <w:fldChar w:fldCharType="end"/>
      </w:r>
    </w:p>
    <w:p w14:paraId="43570716" w14:textId="3D9FBB0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116</w:t>
      </w:r>
      <w:r>
        <w:rPr>
          <w:noProof/>
        </w:rPr>
        <w:tab/>
        <w:t>Exploration credits issued must be in proportion to exploration investment</w:t>
      </w:r>
      <w:r w:rsidRPr="00A970D8">
        <w:rPr>
          <w:noProof/>
        </w:rPr>
        <w:tab/>
      </w:r>
      <w:r w:rsidRPr="00A970D8">
        <w:rPr>
          <w:noProof/>
        </w:rPr>
        <w:fldChar w:fldCharType="begin"/>
      </w:r>
      <w:r w:rsidRPr="00A970D8">
        <w:rPr>
          <w:noProof/>
        </w:rPr>
        <w:instrText xml:space="preserve"> PAGEREF _Toc201756167 \h </w:instrText>
      </w:r>
      <w:r w:rsidRPr="00A970D8">
        <w:rPr>
          <w:noProof/>
        </w:rPr>
      </w:r>
      <w:r w:rsidRPr="00A970D8">
        <w:rPr>
          <w:noProof/>
        </w:rPr>
        <w:fldChar w:fldCharType="separate"/>
      </w:r>
      <w:r w:rsidRPr="00A970D8">
        <w:rPr>
          <w:noProof/>
        </w:rPr>
        <w:t>480</w:t>
      </w:r>
      <w:r w:rsidRPr="00A970D8">
        <w:rPr>
          <w:noProof/>
        </w:rPr>
        <w:fldChar w:fldCharType="end"/>
      </w:r>
    </w:p>
    <w:p w14:paraId="7CB7A7B0" w14:textId="7E4A988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120</w:t>
      </w:r>
      <w:r>
        <w:rPr>
          <w:noProof/>
        </w:rPr>
        <w:tab/>
        <w:t>The total of all exploration credits issued in relation to exploration investment</w:t>
      </w:r>
      <w:r w:rsidRPr="00A970D8">
        <w:rPr>
          <w:noProof/>
        </w:rPr>
        <w:tab/>
      </w:r>
      <w:r w:rsidRPr="00A970D8">
        <w:rPr>
          <w:noProof/>
        </w:rPr>
        <w:fldChar w:fldCharType="begin"/>
      </w:r>
      <w:r w:rsidRPr="00A970D8">
        <w:rPr>
          <w:noProof/>
        </w:rPr>
        <w:instrText xml:space="preserve"> PAGEREF _Toc201756168 \h </w:instrText>
      </w:r>
      <w:r w:rsidRPr="00A970D8">
        <w:rPr>
          <w:noProof/>
        </w:rPr>
      </w:r>
      <w:r w:rsidRPr="00A970D8">
        <w:rPr>
          <w:noProof/>
        </w:rPr>
        <w:fldChar w:fldCharType="separate"/>
      </w:r>
      <w:r w:rsidRPr="00A970D8">
        <w:rPr>
          <w:noProof/>
        </w:rPr>
        <w:t>481</w:t>
      </w:r>
      <w:r w:rsidRPr="00A970D8">
        <w:rPr>
          <w:noProof/>
        </w:rPr>
        <w:fldChar w:fldCharType="end"/>
      </w:r>
    </w:p>
    <w:p w14:paraId="2CA90B37" w14:textId="71C0666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125</w:t>
      </w:r>
      <w:r>
        <w:rPr>
          <w:noProof/>
        </w:rPr>
        <w:tab/>
        <w:t>Expiry of exploration credits</w:t>
      </w:r>
      <w:r w:rsidRPr="00A970D8">
        <w:rPr>
          <w:noProof/>
        </w:rPr>
        <w:tab/>
      </w:r>
      <w:r w:rsidRPr="00A970D8">
        <w:rPr>
          <w:noProof/>
        </w:rPr>
        <w:fldChar w:fldCharType="begin"/>
      </w:r>
      <w:r w:rsidRPr="00A970D8">
        <w:rPr>
          <w:noProof/>
        </w:rPr>
        <w:instrText xml:space="preserve"> PAGEREF _Toc201756169 \h </w:instrText>
      </w:r>
      <w:r w:rsidRPr="00A970D8">
        <w:rPr>
          <w:noProof/>
        </w:rPr>
      </w:r>
      <w:r w:rsidRPr="00A970D8">
        <w:rPr>
          <w:noProof/>
        </w:rPr>
        <w:fldChar w:fldCharType="separate"/>
      </w:r>
      <w:r w:rsidRPr="00A970D8">
        <w:rPr>
          <w:noProof/>
        </w:rPr>
        <w:t>481</w:t>
      </w:r>
      <w:r w:rsidRPr="00A970D8">
        <w:rPr>
          <w:noProof/>
        </w:rPr>
        <w:fldChar w:fldCharType="end"/>
      </w:r>
    </w:p>
    <w:p w14:paraId="6C20159E" w14:textId="0B4F379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130</w:t>
      </w:r>
      <w:r>
        <w:rPr>
          <w:noProof/>
        </w:rPr>
        <w:tab/>
        <w:t>Notifying the Commissioner of issuing or expiry of exploration credits</w:t>
      </w:r>
      <w:r w:rsidRPr="00A970D8">
        <w:rPr>
          <w:noProof/>
        </w:rPr>
        <w:tab/>
      </w:r>
      <w:r w:rsidRPr="00A970D8">
        <w:rPr>
          <w:noProof/>
        </w:rPr>
        <w:fldChar w:fldCharType="begin"/>
      </w:r>
      <w:r w:rsidRPr="00A970D8">
        <w:rPr>
          <w:noProof/>
        </w:rPr>
        <w:instrText xml:space="preserve"> PAGEREF _Toc201756170 \h </w:instrText>
      </w:r>
      <w:r w:rsidRPr="00A970D8">
        <w:rPr>
          <w:noProof/>
        </w:rPr>
      </w:r>
      <w:r w:rsidRPr="00A970D8">
        <w:rPr>
          <w:noProof/>
        </w:rPr>
        <w:fldChar w:fldCharType="separate"/>
      </w:r>
      <w:r w:rsidRPr="00A970D8">
        <w:rPr>
          <w:noProof/>
        </w:rPr>
        <w:t>481</w:t>
      </w:r>
      <w:r w:rsidRPr="00A970D8">
        <w:rPr>
          <w:noProof/>
        </w:rPr>
        <w:fldChar w:fldCharType="end"/>
      </w:r>
    </w:p>
    <w:p w14:paraId="25EA4A08" w14:textId="06DBABE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135</w:t>
      </w:r>
      <w:r>
        <w:rPr>
          <w:noProof/>
        </w:rPr>
        <w:tab/>
        <w:t>Notifying the Commissioner if no exploration investment in income year for which credits allocated</w:t>
      </w:r>
      <w:r w:rsidRPr="00A970D8">
        <w:rPr>
          <w:noProof/>
        </w:rPr>
        <w:tab/>
      </w:r>
      <w:r w:rsidRPr="00A970D8">
        <w:rPr>
          <w:noProof/>
        </w:rPr>
        <w:fldChar w:fldCharType="begin"/>
      </w:r>
      <w:r w:rsidRPr="00A970D8">
        <w:rPr>
          <w:noProof/>
        </w:rPr>
        <w:instrText xml:space="preserve"> PAGEREF _Toc201756171 \h </w:instrText>
      </w:r>
      <w:r w:rsidRPr="00A970D8">
        <w:rPr>
          <w:noProof/>
        </w:rPr>
      </w:r>
      <w:r w:rsidRPr="00A970D8">
        <w:rPr>
          <w:noProof/>
        </w:rPr>
        <w:fldChar w:fldCharType="separate"/>
      </w:r>
      <w:r w:rsidRPr="00A970D8">
        <w:rPr>
          <w:noProof/>
        </w:rPr>
        <w:t>482</w:t>
      </w:r>
      <w:r w:rsidRPr="00A970D8">
        <w:rPr>
          <w:noProof/>
        </w:rPr>
        <w:fldChar w:fldCharType="end"/>
      </w:r>
    </w:p>
    <w:p w14:paraId="2826E3A8" w14:textId="379D0195"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F—Excess exploration credits</w:t>
      </w:r>
      <w:r w:rsidRPr="00A970D8">
        <w:rPr>
          <w:b w:val="0"/>
          <w:noProof/>
          <w:sz w:val="18"/>
        </w:rPr>
        <w:tab/>
      </w:r>
      <w:r w:rsidRPr="00A970D8">
        <w:rPr>
          <w:b w:val="0"/>
          <w:noProof/>
          <w:sz w:val="18"/>
        </w:rPr>
        <w:fldChar w:fldCharType="begin"/>
      </w:r>
      <w:r w:rsidRPr="00A970D8">
        <w:rPr>
          <w:b w:val="0"/>
          <w:noProof/>
          <w:sz w:val="18"/>
        </w:rPr>
        <w:instrText xml:space="preserve"> PAGEREF _Toc201756172 \h </w:instrText>
      </w:r>
      <w:r w:rsidRPr="00A970D8">
        <w:rPr>
          <w:b w:val="0"/>
          <w:noProof/>
          <w:sz w:val="18"/>
        </w:rPr>
      </w:r>
      <w:r w:rsidRPr="00A970D8">
        <w:rPr>
          <w:b w:val="0"/>
          <w:noProof/>
          <w:sz w:val="18"/>
        </w:rPr>
        <w:fldChar w:fldCharType="separate"/>
      </w:r>
      <w:r w:rsidRPr="00A970D8">
        <w:rPr>
          <w:b w:val="0"/>
          <w:noProof/>
          <w:sz w:val="18"/>
        </w:rPr>
        <w:t>482</w:t>
      </w:r>
      <w:r w:rsidRPr="00A970D8">
        <w:rPr>
          <w:b w:val="0"/>
          <w:noProof/>
          <w:sz w:val="18"/>
        </w:rPr>
        <w:fldChar w:fldCharType="end"/>
      </w:r>
    </w:p>
    <w:p w14:paraId="76F87A32" w14:textId="187A409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150</w:t>
      </w:r>
      <w:r>
        <w:rPr>
          <w:noProof/>
        </w:rPr>
        <w:tab/>
        <w:t>Excess exploration credit tax</w:t>
      </w:r>
      <w:r w:rsidRPr="00A970D8">
        <w:rPr>
          <w:noProof/>
        </w:rPr>
        <w:tab/>
      </w:r>
      <w:r w:rsidRPr="00A970D8">
        <w:rPr>
          <w:noProof/>
        </w:rPr>
        <w:fldChar w:fldCharType="begin"/>
      </w:r>
      <w:r w:rsidRPr="00A970D8">
        <w:rPr>
          <w:noProof/>
        </w:rPr>
        <w:instrText xml:space="preserve"> PAGEREF _Toc201756173 \h </w:instrText>
      </w:r>
      <w:r w:rsidRPr="00A970D8">
        <w:rPr>
          <w:noProof/>
        </w:rPr>
      </w:r>
      <w:r w:rsidRPr="00A970D8">
        <w:rPr>
          <w:noProof/>
        </w:rPr>
        <w:fldChar w:fldCharType="separate"/>
      </w:r>
      <w:r w:rsidRPr="00A970D8">
        <w:rPr>
          <w:noProof/>
        </w:rPr>
        <w:t>483</w:t>
      </w:r>
      <w:r w:rsidRPr="00A970D8">
        <w:rPr>
          <w:noProof/>
        </w:rPr>
        <w:fldChar w:fldCharType="end"/>
      </w:r>
    </w:p>
    <w:p w14:paraId="3574CC06" w14:textId="72F8E0A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151</w:t>
      </w:r>
      <w:r>
        <w:rPr>
          <w:noProof/>
        </w:rPr>
        <w:tab/>
        <w:t>Complying exploration credit amount</w:t>
      </w:r>
      <w:r w:rsidRPr="00A970D8">
        <w:rPr>
          <w:noProof/>
        </w:rPr>
        <w:tab/>
      </w:r>
      <w:r w:rsidRPr="00A970D8">
        <w:rPr>
          <w:noProof/>
        </w:rPr>
        <w:fldChar w:fldCharType="begin"/>
      </w:r>
      <w:r w:rsidRPr="00A970D8">
        <w:rPr>
          <w:noProof/>
        </w:rPr>
        <w:instrText xml:space="preserve"> PAGEREF _Toc201756174 \h </w:instrText>
      </w:r>
      <w:r w:rsidRPr="00A970D8">
        <w:rPr>
          <w:noProof/>
        </w:rPr>
      </w:r>
      <w:r w:rsidRPr="00A970D8">
        <w:rPr>
          <w:noProof/>
        </w:rPr>
        <w:fldChar w:fldCharType="separate"/>
      </w:r>
      <w:r w:rsidRPr="00A970D8">
        <w:rPr>
          <w:noProof/>
        </w:rPr>
        <w:t>483</w:t>
      </w:r>
      <w:r w:rsidRPr="00A970D8">
        <w:rPr>
          <w:noProof/>
        </w:rPr>
        <w:fldChar w:fldCharType="end"/>
      </w:r>
    </w:p>
    <w:p w14:paraId="5CC3BF65" w14:textId="1A6E779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155</w:t>
      </w:r>
      <w:r>
        <w:rPr>
          <w:noProof/>
        </w:rPr>
        <w:tab/>
        <w:t>Due date for payment of excess exploration credit tax</w:t>
      </w:r>
      <w:r w:rsidRPr="00A970D8">
        <w:rPr>
          <w:noProof/>
        </w:rPr>
        <w:tab/>
      </w:r>
      <w:r w:rsidRPr="00A970D8">
        <w:rPr>
          <w:noProof/>
        </w:rPr>
        <w:fldChar w:fldCharType="begin"/>
      </w:r>
      <w:r w:rsidRPr="00A970D8">
        <w:rPr>
          <w:noProof/>
        </w:rPr>
        <w:instrText xml:space="preserve"> PAGEREF _Toc201756175 \h </w:instrText>
      </w:r>
      <w:r w:rsidRPr="00A970D8">
        <w:rPr>
          <w:noProof/>
        </w:rPr>
      </w:r>
      <w:r w:rsidRPr="00A970D8">
        <w:rPr>
          <w:noProof/>
        </w:rPr>
        <w:fldChar w:fldCharType="separate"/>
      </w:r>
      <w:r w:rsidRPr="00A970D8">
        <w:rPr>
          <w:noProof/>
        </w:rPr>
        <w:t>484</w:t>
      </w:r>
      <w:r w:rsidRPr="00A970D8">
        <w:rPr>
          <w:noProof/>
        </w:rPr>
        <w:fldChar w:fldCharType="end"/>
      </w:r>
    </w:p>
    <w:p w14:paraId="5C926EE4" w14:textId="662CFF7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160</w:t>
      </w:r>
      <w:r>
        <w:rPr>
          <w:noProof/>
        </w:rPr>
        <w:tab/>
        <w:t>Returns</w:t>
      </w:r>
      <w:r w:rsidRPr="00A970D8">
        <w:rPr>
          <w:noProof/>
        </w:rPr>
        <w:tab/>
      </w:r>
      <w:r w:rsidRPr="00A970D8">
        <w:rPr>
          <w:noProof/>
        </w:rPr>
        <w:fldChar w:fldCharType="begin"/>
      </w:r>
      <w:r w:rsidRPr="00A970D8">
        <w:rPr>
          <w:noProof/>
        </w:rPr>
        <w:instrText xml:space="preserve"> PAGEREF _Toc201756176 \h </w:instrText>
      </w:r>
      <w:r w:rsidRPr="00A970D8">
        <w:rPr>
          <w:noProof/>
        </w:rPr>
      </w:r>
      <w:r w:rsidRPr="00A970D8">
        <w:rPr>
          <w:noProof/>
        </w:rPr>
        <w:fldChar w:fldCharType="separate"/>
      </w:r>
      <w:r w:rsidRPr="00A970D8">
        <w:rPr>
          <w:noProof/>
        </w:rPr>
        <w:t>484</w:t>
      </w:r>
      <w:r w:rsidRPr="00A970D8">
        <w:rPr>
          <w:noProof/>
        </w:rPr>
        <w:fldChar w:fldCharType="end"/>
      </w:r>
    </w:p>
    <w:p w14:paraId="78B4FB90" w14:textId="4182271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165</w:t>
      </w:r>
      <w:r>
        <w:rPr>
          <w:noProof/>
        </w:rPr>
        <w:tab/>
        <w:t>When shortfall interest charge is payable</w:t>
      </w:r>
      <w:r w:rsidRPr="00A970D8">
        <w:rPr>
          <w:noProof/>
        </w:rPr>
        <w:tab/>
      </w:r>
      <w:r w:rsidRPr="00A970D8">
        <w:rPr>
          <w:noProof/>
        </w:rPr>
        <w:fldChar w:fldCharType="begin"/>
      </w:r>
      <w:r w:rsidRPr="00A970D8">
        <w:rPr>
          <w:noProof/>
        </w:rPr>
        <w:instrText xml:space="preserve"> PAGEREF _Toc201756177 \h </w:instrText>
      </w:r>
      <w:r w:rsidRPr="00A970D8">
        <w:rPr>
          <w:noProof/>
        </w:rPr>
      </w:r>
      <w:r w:rsidRPr="00A970D8">
        <w:rPr>
          <w:noProof/>
        </w:rPr>
        <w:fldChar w:fldCharType="separate"/>
      </w:r>
      <w:r w:rsidRPr="00A970D8">
        <w:rPr>
          <w:noProof/>
        </w:rPr>
        <w:t>484</w:t>
      </w:r>
      <w:r w:rsidRPr="00A970D8">
        <w:rPr>
          <w:noProof/>
        </w:rPr>
        <w:fldChar w:fldCharType="end"/>
      </w:r>
    </w:p>
    <w:p w14:paraId="5223C23E" w14:textId="563B49D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170</w:t>
      </w:r>
      <w:r>
        <w:rPr>
          <w:noProof/>
        </w:rPr>
        <w:tab/>
        <w:t>General interest charge</w:t>
      </w:r>
      <w:r w:rsidRPr="00A970D8">
        <w:rPr>
          <w:noProof/>
        </w:rPr>
        <w:tab/>
      </w:r>
      <w:r w:rsidRPr="00A970D8">
        <w:rPr>
          <w:noProof/>
        </w:rPr>
        <w:fldChar w:fldCharType="begin"/>
      </w:r>
      <w:r w:rsidRPr="00A970D8">
        <w:rPr>
          <w:noProof/>
        </w:rPr>
        <w:instrText xml:space="preserve"> PAGEREF _Toc201756178 \h </w:instrText>
      </w:r>
      <w:r w:rsidRPr="00A970D8">
        <w:rPr>
          <w:noProof/>
        </w:rPr>
      </w:r>
      <w:r w:rsidRPr="00A970D8">
        <w:rPr>
          <w:noProof/>
        </w:rPr>
        <w:fldChar w:fldCharType="separate"/>
      </w:r>
      <w:r w:rsidRPr="00A970D8">
        <w:rPr>
          <w:noProof/>
        </w:rPr>
        <w:t>484</w:t>
      </w:r>
      <w:r w:rsidRPr="00A970D8">
        <w:rPr>
          <w:noProof/>
        </w:rPr>
        <w:fldChar w:fldCharType="end"/>
      </w:r>
    </w:p>
    <w:p w14:paraId="40DF92F9" w14:textId="1F9544E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175</w:t>
      </w:r>
      <w:r>
        <w:rPr>
          <w:noProof/>
        </w:rPr>
        <w:tab/>
        <w:t>Refunds of amounts overpaid</w:t>
      </w:r>
      <w:r w:rsidRPr="00A970D8">
        <w:rPr>
          <w:noProof/>
        </w:rPr>
        <w:tab/>
      </w:r>
      <w:r w:rsidRPr="00A970D8">
        <w:rPr>
          <w:noProof/>
        </w:rPr>
        <w:fldChar w:fldCharType="begin"/>
      </w:r>
      <w:r w:rsidRPr="00A970D8">
        <w:rPr>
          <w:noProof/>
        </w:rPr>
        <w:instrText xml:space="preserve"> PAGEREF _Toc201756179 \h </w:instrText>
      </w:r>
      <w:r w:rsidRPr="00A970D8">
        <w:rPr>
          <w:noProof/>
        </w:rPr>
      </w:r>
      <w:r w:rsidRPr="00A970D8">
        <w:rPr>
          <w:noProof/>
        </w:rPr>
        <w:fldChar w:fldCharType="separate"/>
      </w:r>
      <w:r w:rsidRPr="00A970D8">
        <w:rPr>
          <w:noProof/>
        </w:rPr>
        <w:t>485</w:t>
      </w:r>
      <w:r w:rsidRPr="00A970D8">
        <w:rPr>
          <w:noProof/>
        </w:rPr>
        <w:fldChar w:fldCharType="end"/>
      </w:r>
    </w:p>
    <w:p w14:paraId="5C163B1D" w14:textId="3DEC578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180</w:t>
      </w:r>
      <w:r>
        <w:rPr>
          <w:noProof/>
        </w:rPr>
        <w:tab/>
        <w:t>Record keeping</w:t>
      </w:r>
      <w:r w:rsidRPr="00A970D8">
        <w:rPr>
          <w:noProof/>
        </w:rPr>
        <w:tab/>
      </w:r>
      <w:r w:rsidRPr="00A970D8">
        <w:rPr>
          <w:noProof/>
        </w:rPr>
        <w:fldChar w:fldCharType="begin"/>
      </w:r>
      <w:r w:rsidRPr="00A970D8">
        <w:rPr>
          <w:noProof/>
        </w:rPr>
        <w:instrText xml:space="preserve"> PAGEREF _Toc201756180 \h </w:instrText>
      </w:r>
      <w:r w:rsidRPr="00A970D8">
        <w:rPr>
          <w:noProof/>
        </w:rPr>
      </w:r>
      <w:r w:rsidRPr="00A970D8">
        <w:rPr>
          <w:noProof/>
        </w:rPr>
        <w:fldChar w:fldCharType="separate"/>
      </w:r>
      <w:r w:rsidRPr="00A970D8">
        <w:rPr>
          <w:noProof/>
        </w:rPr>
        <w:t>485</w:t>
      </w:r>
      <w:r w:rsidRPr="00A970D8">
        <w:rPr>
          <w:noProof/>
        </w:rPr>
        <w:fldChar w:fldCharType="end"/>
      </w:r>
    </w:p>
    <w:p w14:paraId="5BE6AD83" w14:textId="600DC44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185</w:t>
      </w:r>
      <w:r>
        <w:rPr>
          <w:noProof/>
        </w:rPr>
        <w:tab/>
        <w:t>Determining an entity not to be a greenfields minerals explorer</w:t>
      </w:r>
      <w:r w:rsidRPr="00A970D8">
        <w:rPr>
          <w:noProof/>
        </w:rPr>
        <w:tab/>
      </w:r>
      <w:r w:rsidRPr="00A970D8">
        <w:rPr>
          <w:noProof/>
        </w:rPr>
        <w:fldChar w:fldCharType="begin"/>
      </w:r>
      <w:r w:rsidRPr="00A970D8">
        <w:rPr>
          <w:noProof/>
        </w:rPr>
        <w:instrText xml:space="preserve"> PAGEREF _Toc201756181 \h </w:instrText>
      </w:r>
      <w:r w:rsidRPr="00A970D8">
        <w:rPr>
          <w:noProof/>
        </w:rPr>
      </w:r>
      <w:r w:rsidRPr="00A970D8">
        <w:rPr>
          <w:noProof/>
        </w:rPr>
        <w:fldChar w:fldCharType="separate"/>
      </w:r>
      <w:r w:rsidRPr="00A970D8">
        <w:rPr>
          <w:noProof/>
        </w:rPr>
        <w:t>486</w:t>
      </w:r>
      <w:r w:rsidRPr="00A970D8">
        <w:rPr>
          <w:noProof/>
        </w:rPr>
        <w:fldChar w:fldCharType="end"/>
      </w:r>
    </w:p>
    <w:p w14:paraId="3B9B5C99" w14:textId="369A182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418</w:t>
      </w:r>
      <w:r>
        <w:rPr>
          <w:noProof/>
        </w:rPr>
        <w:noBreakHyphen/>
        <w:t>G—Other matters</w:t>
      </w:r>
      <w:r w:rsidRPr="00A970D8">
        <w:rPr>
          <w:b w:val="0"/>
          <w:noProof/>
          <w:sz w:val="18"/>
        </w:rPr>
        <w:tab/>
      </w:r>
      <w:r w:rsidRPr="00A970D8">
        <w:rPr>
          <w:b w:val="0"/>
          <w:noProof/>
          <w:sz w:val="18"/>
        </w:rPr>
        <w:fldChar w:fldCharType="begin"/>
      </w:r>
      <w:r w:rsidRPr="00A970D8">
        <w:rPr>
          <w:b w:val="0"/>
          <w:noProof/>
          <w:sz w:val="18"/>
        </w:rPr>
        <w:instrText xml:space="preserve"> PAGEREF _Toc201756182 \h </w:instrText>
      </w:r>
      <w:r w:rsidRPr="00A970D8">
        <w:rPr>
          <w:b w:val="0"/>
          <w:noProof/>
          <w:sz w:val="18"/>
        </w:rPr>
      </w:r>
      <w:r w:rsidRPr="00A970D8">
        <w:rPr>
          <w:b w:val="0"/>
          <w:noProof/>
          <w:sz w:val="18"/>
        </w:rPr>
        <w:fldChar w:fldCharType="separate"/>
      </w:r>
      <w:r w:rsidRPr="00A970D8">
        <w:rPr>
          <w:b w:val="0"/>
          <w:noProof/>
          <w:sz w:val="18"/>
        </w:rPr>
        <w:t>486</w:t>
      </w:r>
      <w:r w:rsidRPr="00A970D8">
        <w:rPr>
          <w:b w:val="0"/>
          <w:noProof/>
          <w:sz w:val="18"/>
        </w:rPr>
        <w:fldChar w:fldCharType="end"/>
      </w:r>
    </w:p>
    <w:p w14:paraId="523C2389" w14:textId="3328168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418</w:t>
      </w:r>
      <w:r>
        <w:rPr>
          <w:noProof/>
        </w:rPr>
        <w:noBreakHyphen/>
        <w:t>190</w:t>
      </w:r>
      <w:r>
        <w:rPr>
          <w:noProof/>
        </w:rPr>
        <w:tab/>
        <w:t>Annual impact assessments of this Division</w:t>
      </w:r>
      <w:r w:rsidRPr="00A970D8">
        <w:rPr>
          <w:noProof/>
        </w:rPr>
        <w:tab/>
      </w:r>
      <w:r w:rsidRPr="00A970D8">
        <w:rPr>
          <w:noProof/>
        </w:rPr>
        <w:fldChar w:fldCharType="begin"/>
      </w:r>
      <w:r w:rsidRPr="00A970D8">
        <w:rPr>
          <w:noProof/>
        </w:rPr>
        <w:instrText xml:space="preserve"> PAGEREF _Toc201756183 \h </w:instrText>
      </w:r>
      <w:r w:rsidRPr="00A970D8">
        <w:rPr>
          <w:noProof/>
        </w:rPr>
      </w:r>
      <w:r w:rsidRPr="00A970D8">
        <w:rPr>
          <w:noProof/>
        </w:rPr>
        <w:fldChar w:fldCharType="separate"/>
      </w:r>
      <w:r w:rsidRPr="00A970D8">
        <w:rPr>
          <w:noProof/>
        </w:rPr>
        <w:t>486</w:t>
      </w:r>
      <w:r w:rsidRPr="00A970D8">
        <w:rPr>
          <w:noProof/>
        </w:rPr>
        <w:fldChar w:fldCharType="end"/>
      </w:r>
    </w:p>
    <w:p w14:paraId="682C2352" w14:textId="53DEDBF7"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419—Critical minerals (tax offset for Australian production expenditure)</w:t>
      </w:r>
      <w:r w:rsidRPr="00A970D8">
        <w:rPr>
          <w:b w:val="0"/>
          <w:noProof/>
          <w:sz w:val="18"/>
        </w:rPr>
        <w:tab/>
      </w:r>
      <w:r w:rsidRPr="00A970D8">
        <w:rPr>
          <w:b w:val="0"/>
          <w:noProof/>
          <w:sz w:val="18"/>
        </w:rPr>
        <w:fldChar w:fldCharType="begin"/>
      </w:r>
      <w:r w:rsidRPr="00A970D8">
        <w:rPr>
          <w:b w:val="0"/>
          <w:noProof/>
          <w:sz w:val="18"/>
        </w:rPr>
        <w:instrText xml:space="preserve"> PAGEREF _Toc201756184 \h </w:instrText>
      </w:r>
      <w:r w:rsidRPr="00A970D8">
        <w:rPr>
          <w:b w:val="0"/>
          <w:noProof/>
          <w:sz w:val="18"/>
        </w:rPr>
      </w:r>
      <w:r w:rsidRPr="00A970D8">
        <w:rPr>
          <w:b w:val="0"/>
          <w:noProof/>
          <w:sz w:val="18"/>
        </w:rPr>
        <w:fldChar w:fldCharType="separate"/>
      </w:r>
      <w:r w:rsidRPr="00A970D8">
        <w:rPr>
          <w:b w:val="0"/>
          <w:noProof/>
          <w:sz w:val="18"/>
        </w:rPr>
        <w:t>488</w:t>
      </w:r>
      <w:r w:rsidRPr="00A970D8">
        <w:rPr>
          <w:b w:val="0"/>
          <w:noProof/>
          <w:sz w:val="18"/>
        </w:rPr>
        <w:fldChar w:fldCharType="end"/>
      </w:r>
    </w:p>
    <w:p w14:paraId="0053F7DB" w14:textId="0D791B4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419</w:t>
      </w:r>
      <w:r>
        <w:rPr>
          <w:noProof/>
        </w:rPr>
        <w:tab/>
      </w:r>
      <w:r w:rsidRPr="00A970D8">
        <w:rPr>
          <w:b w:val="0"/>
          <w:noProof/>
          <w:sz w:val="18"/>
        </w:rPr>
        <w:fldChar w:fldCharType="begin"/>
      </w:r>
      <w:r w:rsidRPr="00A970D8">
        <w:rPr>
          <w:b w:val="0"/>
          <w:noProof/>
          <w:sz w:val="18"/>
        </w:rPr>
        <w:instrText xml:space="preserve"> PAGEREF _Toc201756185 \h </w:instrText>
      </w:r>
      <w:r w:rsidRPr="00A970D8">
        <w:rPr>
          <w:b w:val="0"/>
          <w:noProof/>
          <w:sz w:val="18"/>
        </w:rPr>
      </w:r>
      <w:r w:rsidRPr="00A970D8">
        <w:rPr>
          <w:b w:val="0"/>
          <w:noProof/>
          <w:sz w:val="18"/>
        </w:rPr>
        <w:fldChar w:fldCharType="separate"/>
      </w:r>
      <w:r w:rsidRPr="00A970D8">
        <w:rPr>
          <w:b w:val="0"/>
          <w:noProof/>
          <w:sz w:val="18"/>
        </w:rPr>
        <w:t>488</w:t>
      </w:r>
      <w:r w:rsidRPr="00A970D8">
        <w:rPr>
          <w:b w:val="0"/>
          <w:noProof/>
          <w:sz w:val="18"/>
        </w:rPr>
        <w:fldChar w:fldCharType="end"/>
      </w:r>
    </w:p>
    <w:p w14:paraId="305831B9" w14:textId="603D107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_Toc201756186 \h </w:instrText>
      </w:r>
      <w:r w:rsidRPr="00A970D8">
        <w:rPr>
          <w:noProof/>
        </w:rPr>
      </w:r>
      <w:r w:rsidRPr="00A970D8">
        <w:rPr>
          <w:noProof/>
        </w:rPr>
        <w:fldChar w:fldCharType="separate"/>
      </w:r>
      <w:r w:rsidRPr="00A970D8">
        <w:rPr>
          <w:noProof/>
        </w:rPr>
        <w:t>488</w:t>
      </w:r>
      <w:r w:rsidRPr="00A970D8">
        <w:rPr>
          <w:noProof/>
        </w:rPr>
        <w:fldChar w:fldCharType="end"/>
      </w:r>
    </w:p>
    <w:p w14:paraId="427863A5" w14:textId="1E2DD5F7"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419</w:t>
      </w:r>
      <w:r>
        <w:rPr>
          <w:noProof/>
        </w:rPr>
        <w:noBreakHyphen/>
        <w:t>A—Tax offset for expenditure for producing critical minerals in Australia</w:t>
      </w:r>
      <w:r w:rsidRPr="00A970D8">
        <w:rPr>
          <w:b w:val="0"/>
          <w:noProof/>
          <w:sz w:val="18"/>
        </w:rPr>
        <w:tab/>
      </w:r>
      <w:r w:rsidRPr="00A970D8">
        <w:rPr>
          <w:b w:val="0"/>
          <w:noProof/>
          <w:sz w:val="18"/>
        </w:rPr>
        <w:fldChar w:fldCharType="begin"/>
      </w:r>
      <w:r w:rsidRPr="00A970D8">
        <w:rPr>
          <w:b w:val="0"/>
          <w:noProof/>
          <w:sz w:val="18"/>
        </w:rPr>
        <w:instrText xml:space="preserve"> PAGEREF _Toc201756187 \h </w:instrText>
      </w:r>
      <w:r w:rsidRPr="00A970D8">
        <w:rPr>
          <w:b w:val="0"/>
          <w:noProof/>
          <w:sz w:val="18"/>
        </w:rPr>
      </w:r>
      <w:r w:rsidRPr="00A970D8">
        <w:rPr>
          <w:b w:val="0"/>
          <w:noProof/>
          <w:sz w:val="18"/>
        </w:rPr>
        <w:fldChar w:fldCharType="separate"/>
      </w:r>
      <w:r w:rsidRPr="00A970D8">
        <w:rPr>
          <w:b w:val="0"/>
          <w:noProof/>
          <w:sz w:val="18"/>
        </w:rPr>
        <w:t>489</w:t>
      </w:r>
      <w:r w:rsidRPr="00A970D8">
        <w:rPr>
          <w:b w:val="0"/>
          <w:noProof/>
          <w:sz w:val="18"/>
        </w:rPr>
        <w:fldChar w:fldCharType="end"/>
      </w:r>
    </w:p>
    <w:p w14:paraId="1F938636" w14:textId="154765D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5</w:t>
      </w:r>
      <w:r>
        <w:rPr>
          <w:noProof/>
        </w:rPr>
        <w:tab/>
        <w:t>Company entitled to refundable tax offset for expenditure incurred in producing critical minerals in Australia</w:t>
      </w:r>
      <w:r w:rsidRPr="00A970D8">
        <w:rPr>
          <w:noProof/>
        </w:rPr>
        <w:tab/>
      </w:r>
      <w:r w:rsidRPr="00A970D8">
        <w:rPr>
          <w:noProof/>
        </w:rPr>
        <w:fldChar w:fldCharType="begin"/>
      </w:r>
      <w:r w:rsidRPr="00A970D8">
        <w:rPr>
          <w:noProof/>
        </w:rPr>
        <w:instrText xml:space="preserve"> PAGEREF _Toc201756188 \h </w:instrText>
      </w:r>
      <w:r w:rsidRPr="00A970D8">
        <w:rPr>
          <w:noProof/>
        </w:rPr>
      </w:r>
      <w:r w:rsidRPr="00A970D8">
        <w:rPr>
          <w:noProof/>
        </w:rPr>
        <w:fldChar w:fldCharType="separate"/>
      </w:r>
      <w:r w:rsidRPr="00A970D8">
        <w:rPr>
          <w:noProof/>
        </w:rPr>
        <w:t>489</w:t>
      </w:r>
      <w:r w:rsidRPr="00A970D8">
        <w:rPr>
          <w:noProof/>
        </w:rPr>
        <w:fldChar w:fldCharType="end"/>
      </w:r>
    </w:p>
    <w:p w14:paraId="79909437" w14:textId="100686E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10</w:t>
      </w:r>
      <w:r>
        <w:rPr>
          <w:noProof/>
        </w:rPr>
        <w:tab/>
        <w:t>Amount of CMPTI tax offset</w:t>
      </w:r>
      <w:r w:rsidRPr="00A970D8">
        <w:rPr>
          <w:noProof/>
        </w:rPr>
        <w:tab/>
      </w:r>
      <w:r w:rsidRPr="00A970D8">
        <w:rPr>
          <w:noProof/>
        </w:rPr>
        <w:fldChar w:fldCharType="begin"/>
      </w:r>
      <w:r w:rsidRPr="00A970D8">
        <w:rPr>
          <w:noProof/>
        </w:rPr>
        <w:instrText xml:space="preserve"> PAGEREF _Toc201756189 \h </w:instrText>
      </w:r>
      <w:r w:rsidRPr="00A970D8">
        <w:rPr>
          <w:noProof/>
        </w:rPr>
      </w:r>
      <w:r w:rsidRPr="00A970D8">
        <w:rPr>
          <w:noProof/>
        </w:rPr>
        <w:fldChar w:fldCharType="separate"/>
      </w:r>
      <w:r w:rsidRPr="00A970D8">
        <w:rPr>
          <w:noProof/>
        </w:rPr>
        <w:t>490</w:t>
      </w:r>
      <w:r w:rsidRPr="00A970D8">
        <w:rPr>
          <w:noProof/>
        </w:rPr>
        <w:fldChar w:fldCharType="end"/>
      </w:r>
    </w:p>
    <w:p w14:paraId="3A92F093" w14:textId="5DDEBFB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15</w:t>
      </w:r>
      <w:r>
        <w:rPr>
          <w:noProof/>
        </w:rPr>
        <w:tab/>
        <w:t xml:space="preserve">Meaning of </w:t>
      </w:r>
      <w:r w:rsidRPr="00212D61">
        <w:rPr>
          <w:i/>
          <w:noProof/>
        </w:rPr>
        <w:t>critical mineral</w:t>
      </w:r>
      <w:r w:rsidRPr="00A970D8">
        <w:rPr>
          <w:noProof/>
        </w:rPr>
        <w:tab/>
      </w:r>
      <w:r w:rsidRPr="00A970D8">
        <w:rPr>
          <w:noProof/>
        </w:rPr>
        <w:fldChar w:fldCharType="begin"/>
      </w:r>
      <w:r w:rsidRPr="00A970D8">
        <w:rPr>
          <w:noProof/>
        </w:rPr>
        <w:instrText xml:space="preserve"> PAGEREF _Toc201756190 \h </w:instrText>
      </w:r>
      <w:r w:rsidRPr="00A970D8">
        <w:rPr>
          <w:noProof/>
        </w:rPr>
      </w:r>
      <w:r w:rsidRPr="00A970D8">
        <w:rPr>
          <w:noProof/>
        </w:rPr>
        <w:fldChar w:fldCharType="separate"/>
      </w:r>
      <w:r w:rsidRPr="00A970D8">
        <w:rPr>
          <w:noProof/>
        </w:rPr>
        <w:t>490</w:t>
      </w:r>
      <w:r w:rsidRPr="00A970D8">
        <w:rPr>
          <w:noProof/>
        </w:rPr>
        <w:fldChar w:fldCharType="end"/>
      </w:r>
    </w:p>
    <w:p w14:paraId="32241524" w14:textId="182B615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20</w:t>
      </w:r>
      <w:r>
        <w:rPr>
          <w:noProof/>
        </w:rPr>
        <w:tab/>
        <w:t xml:space="preserve">Meaning of </w:t>
      </w:r>
      <w:r w:rsidRPr="00212D61">
        <w:rPr>
          <w:i/>
          <w:noProof/>
        </w:rPr>
        <w:t>CMPTI processing activity</w:t>
      </w:r>
      <w:r w:rsidRPr="00A970D8">
        <w:rPr>
          <w:noProof/>
        </w:rPr>
        <w:tab/>
      </w:r>
      <w:r w:rsidRPr="00A970D8">
        <w:rPr>
          <w:noProof/>
        </w:rPr>
        <w:fldChar w:fldCharType="begin"/>
      </w:r>
      <w:r w:rsidRPr="00A970D8">
        <w:rPr>
          <w:noProof/>
        </w:rPr>
        <w:instrText xml:space="preserve"> PAGEREF _Toc201756191 \h </w:instrText>
      </w:r>
      <w:r w:rsidRPr="00A970D8">
        <w:rPr>
          <w:noProof/>
        </w:rPr>
      </w:r>
      <w:r w:rsidRPr="00A970D8">
        <w:rPr>
          <w:noProof/>
        </w:rPr>
        <w:fldChar w:fldCharType="separate"/>
      </w:r>
      <w:r w:rsidRPr="00A970D8">
        <w:rPr>
          <w:noProof/>
        </w:rPr>
        <w:t>492</w:t>
      </w:r>
      <w:r w:rsidRPr="00A970D8">
        <w:rPr>
          <w:noProof/>
        </w:rPr>
        <w:fldChar w:fldCharType="end"/>
      </w:r>
    </w:p>
    <w:p w14:paraId="2D4BC279" w14:textId="0543D4AB"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419</w:t>
      </w:r>
      <w:r>
        <w:rPr>
          <w:noProof/>
        </w:rPr>
        <w:noBreakHyphen/>
        <w:t>B—CMPTI expenditure</w:t>
      </w:r>
      <w:r w:rsidRPr="00A970D8">
        <w:rPr>
          <w:b w:val="0"/>
          <w:noProof/>
          <w:sz w:val="18"/>
        </w:rPr>
        <w:tab/>
      </w:r>
      <w:r w:rsidRPr="00A970D8">
        <w:rPr>
          <w:b w:val="0"/>
          <w:noProof/>
          <w:sz w:val="18"/>
        </w:rPr>
        <w:fldChar w:fldCharType="begin"/>
      </w:r>
      <w:r w:rsidRPr="00A970D8">
        <w:rPr>
          <w:b w:val="0"/>
          <w:noProof/>
          <w:sz w:val="18"/>
        </w:rPr>
        <w:instrText xml:space="preserve"> PAGEREF _Toc201756192 \h </w:instrText>
      </w:r>
      <w:r w:rsidRPr="00A970D8">
        <w:rPr>
          <w:b w:val="0"/>
          <w:noProof/>
          <w:sz w:val="18"/>
        </w:rPr>
      </w:r>
      <w:r w:rsidRPr="00A970D8">
        <w:rPr>
          <w:b w:val="0"/>
          <w:noProof/>
          <w:sz w:val="18"/>
        </w:rPr>
        <w:fldChar w:fldCharType="separate"/>
      </w:r>
      <w:r w:rsidRPr="00A970D8">
        <w:rPr>
          <w:b w:val="0"/>
          <w:noProof/>
          <w:sz w:val="18"/>
        </w:rPr>
        <w:t>493</w:t>
      </w:r>
      <w:r w:rsidRPr="00A970D8">
        <w:rPr>
          <w:b w:val="0"/>
          <w:noProof/>
          <w:sz w:val="18"/>
        </w:rPr>
        <w:fldChar w:fldCharType="end"/>
      </w:r>
    </w:p>
    <w:p w14:paraId="4E705EDE" w14:textId="7E7806B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25</w:t>
      </w:r>
      <w:r>
        <w:rPr>
          <w:noProof/>
        </w:rPr>
        <w:tab/>
        <w:t xml:space="preserve">Meaning of </w:t>
      </w:r>
      <w:r w:rsidRPr="00212D61">
        <w:rPr>
          <w:i/>
          <w:noProof/>
        </w:rPr>
        <w:t>CMPTI expenditure</w:t>
      </w:r>
      <w:r w:rsidRPr="00A970D8">
        <w:rPr>
          <w:noProof/>
        </w:rPr>
        <w:tab/>
      </w:r>
      <w:r w:rsidRPr="00A970D8">
        <w:rPr>
          <w:noProof/>
        </w:rPr>
        <w:fldChar w:fldCharType="begin"/>
      </w:r>
      <w:r w:rsidRPr="00A970D8">
        <w:rPr>
          <w:noProof/>
        </w:rPr>
        <w:instrText xml:space="preserve"> PAGEREF _Toc201756193 \h </w:instrText>
      </w:r>
      <w:r w:rsidRPr="00A970D8">
        <w:rPr>
          <w:noProof/>
        </w:rPr>
      </w:r>
      <w:r w:rsidRPr="00A970D8">
        <w:rPr>
          <w:noProof/>
        </w:rPr>
        <w:fldChar w:fldCharType="separate"/>
      </w:r>
      <w:r w:rsidRPr="00A970D8">
        <w:rPr>
          <w:noProof/>
        </w:rPr>
        <w:t>493</w:t>
      </w:r>
      <w:r w:rsidRPr="00A970D8">
        <w:rPr>
          <w:noProof/>
        </w:rPr>
        <w:fldChar w:fldCharType="end"/>
      </w:r>
    </w:p>
    <w:p w14:paraId="47F44C5B" w14:textId="3E7F8BC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30</w:t>
      </w:r>
      <w:r>
        <w:rPr>
          <w:noProof/>
        </w:rPr>
        <w:tab/>
        <w:t>Expenditure to be worked out excluding GST</w:t>
      </w:r>
      <w:r w:rsidRPr="00A970D8">
        <w:rPr>
          <w:noProof/>
        </w:rPr>
        <w:tab/>
      </w:r>
      <w:r w:rsidRPr="00A970D8">
        <w:rPr>
          <w:noProof/>
        </w:rPr>
        <w:fldChar w:fldCharType="begin"/>
      </w:r>
      <w:r w:rsidRPr="00A970D8">
        <w:rPr>
          <w:noProof/>
        </w:rPr>
        <w:instrText xml:space="preserve"> PAGEREF _Toc201756194 \h </w:instrText>
      </w:r>
      <w:r w:rsidRPr="00A970D8">
        <w:rPr>
          <w:noProof/>
        </w:rPr>
      </w:r>
      <w:r w:rsidRPr="00A970D8">
        <w:rPr>
          <w:noProof/>
        </w:rPr>
        <w:fldChar w:fldCharType="separate"/>
      </w:r>
      <w:r w:rsidRPr="00A970D8">
        <w:rPr>
          <w:noProof/>
        </w:rPr>
        <w:t>495</w:t>
      </w:r>
      <w:r w:rsidRPr="00A970D8">
        <w:rPr>
          <w:noProof/>
        </w:rPr>
        <w:fldChar w:fldCharType="end"/>
      </w:r>
    </w:p>
    <w:p w14:paraId="02221382" w14:textId="0DDDCE6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419</w:t>
      </w:r>
      <w:r>
        <w:rPr>
          <w:noProof/>
        </w:rPr>
        <w:noBreakHyphen/>
        <w:t>C—Registering activities and facilities for the CMPTI tax offset</w:t>
      </w:r>
      <w:r w:rsidRPr="00A970D8">
        <w:rPr>
          <w:b w:val="0"/>
          <w:noProof/>
          <w:sz w:val="18"/>
        </w:rPr>
        <w:tab/>
      </w:r>
      <w:r w:rsidRPr="00A970D8">
        <w:rPr>
          <w:b w:val="0"/>
          <w:noProof/>
          <w:sz w:val="18"/>
        </w:rPr>
        <w:fldChar w:fldCharType="begin"/>
      </w:r>
      <w:r w:rsidRPr="00A970D8">
        <w:rPr>
          <w:b w:val="0"/>
          <w:noProof/>
          <w:sz w:val="18"/>
        </w:rPr>
        <w:instrText xml:space="preserve"> PAGEREF _Toc201756195 \h </w:instrText>
      </w:r>
      <w:r w:rsidRPr="00A970D8">
        <w:rPr>
          <w:b w:val="0"/>
          <w:noProof/>
          <w:sz w:val="18"/>
        </w:rPr>
      </w:r>
      <w:r w:rsidRPr="00A970D8">
        <w:rPr>
          <w:b w:val="0"/>
          <w:noProof/>
          <w:sz w:val="18"/>
        </w:rPr>
        <w:fldChar w:fldCharType="separate"/>
      </w:r>
      <w:r w:rsidRPr="00A970D8">
        <w:rPr>
          <w:b w:val="0"/>
          <w:noProof/>
          <w:sz w:val="18"/>
        </w:rPr>
        <w:t>495</w:t>
      </w:r>
      <w:r w:rsidRPr="00A970D8">
        <w:rPr>
          <w:b w:val="0"/>
          <w:noProof/>
          <w:sz w:val="18"/>
        </w:rPr>
        <w:fldChar w:fldCharType="end"/>
      </w:r>
    </w:p>
    <w:p w14:paraId="70530A89" w14:textId="22E8368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35</w:t>
      </w:r>
      <w:r>
        <w:rPr>
          <w:noProof/>
        </w:rPr>
        <w:tab/>
        <w:t xml:space="preserve">Meaning of </w:t>
      </w:r>
      <w:r w:rsidRPr="00212D61">
        <w:rPr>
          <w:i/>
          <w:noProof/>
        </w:rPr>
        <w:t>registered CMPTI processing activity</w:t>
      </w:r>
      <w:r w:rsidRPr="00A970D8">
        <w:rPr>
          <w:noProof/>
        </w:rPr>
        <w:tab/>
      </w:r>
      <w:r w:rsidRPr="00A970D8">
        <w:rPr>
          <w:noProof/>
        </w:rPr>
        <w:fldChar w:fldCharType="begin"/>
      </w:r>
      <w:r w:rsidRPr="00A970D8">
        <w:rPr>
          <w:noProof/>
        </w:rPr>
        <w:instrText xml:space="preserve"> PAGEREF _Toc201756196 \h </w:instrText>
      </w:r>
      <w:r w:rsidRPr="00A970D8">
        <w:rPr>
          <w:noProof/>
        </w:rPr>
      </w:r>
      <w:r w:rsidRPr="00A970D8">
        <w:rPr>
          <w:noProof/>
        </w:rPr>
        <w:fldChar w:fldCharType="separate"/>
      </w:r>
      <w:r w:rsidRPr="00A970D8">
        <w:rPr>
          <w:noProof/>
        </w:rPr>
        <w:t>496</w:t>
      </w:r>
      <w:r w:rsidRPr="00A970D8">
        <w:rPr>
          <w:noProof/>
        </w:rPr>
        <w:fldChar w:fldCharType="end"/>
      </w:r>
    </w:p>
    <w:p w14:paraId="3CC81F56" w14:textId="29C4A85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40</w:t>
      </w:r>
      <w:r>
        <w:rPr>
          <w:noProof/>
        </w:rPr>
        <w:tab/>
        <w:t>Notice of decision about an application for registration</w:t>
      </w:r>
      <w:r w:rsidRPr="00A970D8">
        <w:rPr>
          <w:noProof/>
        </w:rPr>
        <w:tab/>
      </w:r>
      <w:r w:rsidRPr="00A970D8">
        <w:rPr>
          <w:noProof/>
        </w:rPr>
        <w:fldChar w:fldCharType="begin"/>
      </w:r>
      <w:r w:rsidRPr="00A970D8">
        <w:rPr>
          <w:noProof/>
        </w:rPr>
        <w:instrText xml:space="preserve"> PAGEREF _Toc201756197 \h </w:instrText>
      </w:r>
      <w:r w:rsidRPr="00A970D8">
        <w:rPr>
          <w:noProof/>
        </w:rPr>
      </w:r>
      <w:r w:rsidRPr="00A970D8">
        <w:rPr>
          <w:noProof/>
        </w:rPr>
        <w:fldChar w:fldCharType="separate"/>
      </w:r>
      <w:r w:rsidRPr="00A970D8">
        <w:rPr>
          <w:noProof/>
        </w:rPr>
        <w:t>497</w:t>
      </w:r>
      <w:r w:rsidRPr="00A970D8">
        <w:rPr>
          <w:noProof/>
        </w:rPr>
        <w:fldChar w:fldCharType="end"/>
      </w:r>
    </w:p>
    <w:p w14:paraId="6466F07F" w14:textId="0F92D3C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45</w:t>
      </w:r>
      <w:r>
        <w:rPr>
          <w:noProof/>
        </w:rPr>
        <w:tab/>
        <w:t>Annual report about a registered CMPTI processing activity</w:t>
      </w:r>
      <w:r w:rsidRPr="00A970D8">
        <w:rPr>
          <w:noProof/>
        </w:rPr>
        <w:tab/>
      </w:r>
      <w:r w:rsidRPr="00A970D8">
        <w:rPr>
          <w:noProof/>
        </w:rPr>
        <w:fldChar w:fldCharType="begin"/>
      </w:r>
      <w:r w:rsidRPr="00A970D8">
        <w:rPr>
          <w:noProof/>
        </w:rPr>
        <w:instrText xml:space="preserve"> PAGEREF _Toc201756198 \h </w:instrText>
      </w:r>
      <w:r w:rsidRPr="00A970D8">
        <w:rPr>
          <w:noProof/>
        </w:rPr>
      </w:r>
      <w:r w:rsidRPr="00A970D8">
        <w:rPr>
          <w:noProof/>
        </w:rPr>
        <w:fldChar w:fldCharType="separate"/>
      </w:r>
      <w:r w:rsidRPr="00A970D8">
        <w:rPr>
          <w:noProof/>
        </w:rPr>
        <w:t>497</w:t>
      </w:r>
      <w:r w:rsidRPr="00A970D8">
        <w:rPr>
          <w:noProof/>
        </w:rPr>
        <w:fldChar w:fldCharType="end"/>
      </w:r>
    </w:p>
    <w:p w14:paraId="5C251233" w14:textId="5225046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50</w:t>
      </w:r>
      <w:r>
        <w:rPr>
          <w:noProof/>
        </w:rPr>
        <w:tab/>
        <w:t>A registration is in force for up to 10 income years</w:t>
      </w:r>
      <w:r w:rsidRPr="00A970D8">
        <w:rPr>
          <w:noProof/>
        </w:rPr>
        <w:tab/>
      </w:r>
      <w:r w:rsidRPr="00A970D8">
        <w:rPr>
          <w:noProof/>
        </w:rPr>
        <w:fldChar w:fldCharType="begin"/>
      </w:r>
      <w:r w:rsidRPr="00A970D8">
        <w:rPr>
          <w:noProof/>
        </w:rPr>
        <w:instrText xml:space="preserve"> PAGEREF _Toc201756199 \h </w:instrText>
      </w:r>
      <w:r w:rsidRPr="00A970D8">
        <w:rPr>
          <w:noProof/>
        </w:rPr>
      </w:r>
      <w:r w:rsidRPr="00A970D8">
        <w:rPr>
          <w:noProof/>
        </w:rPr>
        <w:fldChar w:fldCharType="separate"/>
      </w:r>
      <w:r w:rsidRPr="00A970D8">
        <w:rPr>
          <w:noProof/>
        </w:rPr>
        <w:t>498</w:t>
      </w:r>
      <w:r w:rsidRPr="00A970D8">
        <w:rPr>
          <w:noProof/>
        </w:rPr>
        <w:fldChar w:fldCharType="end"/>
      </w:r>
    </w:p>
    <w:p w14:paraId="1538151B" w14:textId="585EF66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55</w:t>
      </w:r>
      <w:r>
        <w:rPr>
          <w:noProof/>
        </w:rPr>
        <w:tab/>
        <w:t>Transferring a registration</w:t>
      </w:r>
      <w:r w:rsidRPr="00A970D8">
        <w:rPr>
          <w:noProof/>
        </w:rPr>
        <w:tab/>
      </w:r>
      <w:r w:rsidRPr="00A970D8">
        <w:rPr>
          <w:noProof/>
        </w:rPr>
        <w:fldChar w:fldCharType="begin"/>
      </w:r>
      <w:r w:rsidRPr="00A970D8">
        <w:rPr>
          <w:noProof/>
        </w:rPr>
        <w:instrText xml:space="preserve"> PAGEREF _Toc201756200 \h </w:instrText>
      </w:r>
      <w:r w:rsidRPr="00A970D8">
        <w:rPr>
          <w:noProof/>
        </w:rPr>
      </w:r>
      <w:r w:rsidRPr="00A970D8">
        <w:rPr>
          <w:noProof/>
        </w:rPr>
        <w:fldChar w:fldCharType="separate"/>
      </w:r>
      <w:r w:rsidRPr="00A970D8">
        <w:rPr>
          <w:noProof/>
        </w:rPr>
        <w:t>500</w:t>
      </w:r>
      <w:r w:rsidRPr="00A970D8">
        <w:rPr>
          <w:noProof/>
        </w:rPr>
        <w:fldChar w:fldCharType="end"/>
      </w:r>
    </w:p>
    <w:p w14:paraId="238E79D6" w14:textId="26D7C2F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60</w:t>
      </w:r>
      <w:r>
        <w:rPr>
          <w:noProof/>
        </w:rPr>
        <w:tab/>
        <w:t>Varying a registration</w:t>
      </w:r>
      <w:r w:rsidRPr="00A970D8">
        <w:rPr>
          <w:noProof/>
        </w:rPr>
        <w:tab/>
      </w:r>
      <w:r w:rsidRPr="00A970D8">
        <w:rPr>
          <w:noProof/>
        </w:rPr>
        <w:fldChar w:fldCharType="begin"/>
      </w:r>
      <w:r w:rsidRPr="00A970D8">
        <w:rPr>
          <w:noProof/>
        </w:rPr>
        <w:instrText xml:space="preserve"> PAGEREF _Toc201756201 \h </w:instrText>
      </w:r>
      <w:r w:rsidRPr="00A970D8">
        <w:rPr>
          <w:noProof/>
        </w:rPr>
      </w:r>
      <w:r w:rsidRPr="00A970D8">
        <w:rPr>
          <w:noProof/>
        </w:rPr>
        <w:fldChar w:fldCharType="separate"/>
      </w:r>
      <w:r w:rsidRPr="00A970D8">
        <w:rPr>
          <w:noProof/>
        </w:rPr>
        <w:t>502</w:t>
      </w:r>
      <w:r w:rsidRPr="00A970D8">
        <w:rPr>
          <w:noProof/>
        </w:rPr>
        <w:fldChar w:fldCharType="end"/>
      </w:r>
    </w:p>
    <w:p w14:paraId="2BE4D618" w14:textId="404EF5C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65</w:t>
      </w:r>
      <w:r>
        <w:rPr>
          <w:noProof/>
        </w:rPr>
        <w:tab/>
        <w:t>Automatic suspension of a registration for failing to give an annual report or requested further information</w:t>
      </w:r>
      <w:r w:rsidRPr="00A970D8">
        <w:rPr>
          <w:noProof/>
        </w:rPr>
        <w:tab/>
      </w:r>
      <w:r w:rsidRPr="00A970D8">
        <w:rPr>
          <w:noProof/>
        </w:rPr>
        <w:fldChar w:fldCharType="begin"/>
      </w:r>
      <w:r w:rsidRPr="00A970D8">
        <w:rPr>
          <w:noProof/>
        </w:rPr>
        <w:instrText xml:space="preserve"> PAGEREF _Toc201756202 \h </w:instrText>
      </w:r>
      <w:r w:rsidRPr="00A970D8">
        <w:rPr>
          <w:noProof/>
        </w:rPr>
      </w:r>
      <w:r w:rsidRPr="00A970D8">
        <w:rPr>
          <w:noProof/>
        </w:rPr>
        <w:fldChar w:fldCharType="separate"/>
      </w:r>
      <w:r w:rsidRPr="00A970D8">
        <w:rPr>
          <w:noProof/>
        </w:rPr>
        <w:t>503</w:t>
      </w:r>
      <w:r w:rsidRPr="00A970D8">
        <w:rPr>
          <w:noProof/>
        </w:rPr>
        <w:fldChar w:fldCharType="end"/>
      </w:r>
    </w:p>
    <w:p w14:paraId="04F617E9" w14:textId="70C3A43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70</w:t>
      </w:r>
      <w:r>
        <w:rPr>
          <w:noProof/>
        </w:rPr>
        <w:tab/>
        <w:t>Revoking a registration</w:t>
      </w:r>
      <w:r w:rsidRPr="00A970D8">
        <w:rPr>
          <w:noProof/>
        </w:rPr>
        <w:tab/>
      </w:r>
      <w:r w:rsidRPr="00A970D8">
        <w:rPr>
          <w:noProof/>
        </w:rPr>
        <w:fldChar w:fldCharType="begin"/>
      </w:r>
      <w:r w:rsidRPr="00A970D8">
        <w:rPr>
          <w:noProof/>
        </w:rPr>
        <w:instrText xml:space="preserve"> PAGEREF _Toc201756203 \h </w:instrText>
      </w:r>
      <w:r w:rsidRPr="00A970D8">
        <w:rPr>
          <w:noProof/>
        </w:rPr>
      </w:r>
      <w:r w:rsidRPr="00A970D8">
        <w:rPr>
          <w:noProof/>
        </w:rPr>
        <w:fldChar w:fldCharType="separate"/>
      </w:r>
      <w:r w:rsidRPr="00A970D8">
        <w:rPr>
          <w:noProof/>
        </w:rPr>
        <w:t>504</w:t>
      </w:r>
      <w:r w:rsidRPr="00A970D8">
        <w:rPr>
          <w:noProof/>
        </w:rPr>
        <w:fldChar w:fldCharType="end"/>
      </w:r>
    </w:p>
    <w:p w14:paraId="6FFFFA2B" w14:textId="639CE65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75</w:t>
      </w:r>
      <w:r>
        <w:rPr>
          <w:noProof/>
        </w:rPr>
        <w:tab/>
        <w:t>Effect of revocations</w:t>
      </w:r>
      <w:r w:rsidRPr="00A970D8">
        <w:rPr>
          <w:noProof/>
        </w:rPr>
        <w:tab/>
      </w:r>
      <w:r w:rsidRPr="00A970D8">
        <w:rPr>
          <w:noProof/>
        </w:rPr>
        <w:fldChar w:fldCharType="begin"/>
      </w:r>
      <w:r w:rsidRPr="00A970D8">
        <w:rPr>
          <w:noProof/>
        </w:rPr>
        <w:instrText xml:space="preserve"> PAGEREF _Toc201756204 \h </w:instrText>
      </w:r>
      <w:r w:rsidRPr="00A970D8">
        <w:rPr>
          <w:noProof/>
        </w:rPr>
      </w:r>
      <w:r w:rsidRPr="00A970D8">
        <w:rPr>
          <w:noProof/>
        </w:rPr>
        <w:fldChar w:fldCharType="separate"/>
      </w:r>
      <w:r w:rsidRPr="00A970D8">
        <w:rPr>
          <w:noProof/>
        </w:rPr>
        <w:t>506</w:t>
      </w:r>
      <w:r w:rsidRPr="00A970D8">
        <w:rPr>
          <w:noProof/>
        </w:rPr>
        <w:fldChar w:fldCharType="end"/>
      </w:r>
    </w:p>
    <w:p w14:paraId="4A2D2A1F" w14:textId="6BF7907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80</w:t>
      </w:r>
      <w:r>
        <w:rPr>
          <w:noProof/>
        </w:rPr>
        <w:tab/>
        <w:t>Industry Secretary may request further information</w:t>
      </w:r>
      <w:r w:rsidRPr="00A970D8">
        <w:rPr>
          <w:noProof/>
        </w:rPr>
        <w:tab/>
      </w:r>
      <w:r w:rsidRPr="00A970D8">
        <w:rPr>
          <w:noProof/>
        </w:rPr>
        <w:fldChar w:fldCharType="begin"/>
      </w:r>
      <w:r w:rsidRPr="00A970D8">
        <w:rPr>
          <w:noProof/>
        </w:rPr>
        <w:instrText xml:space="preserve"> PAGEREF _Toc201756205 \h </w:instrText>
      </w:r>
      <w:r w:rsidRPr="00A970D8">
        <w:rPr>
          <w:noProof/>
        </w:rPr>
      </w:r>
      <w:r w:rsidRPr="00A970D8">
        <w:rPr>
          <w:noProof/>
        </w:rPr>
        <w:fldChar w:fldCharType="separate"/>
      </w:r>
      <w:r w:rsidRPr="00A970D8">
        <w:rPr>
          <w:noProof/>
        </w:rPr>
        <w:t>507</w:t>
      </w:r>
      <w:r w:rsidRPr="00A970D8">
        <w:rPr>
          <w:noProof/>
        </w:rPr>
        <w:fldChar w:fldCharType="end"/>
      </w:r>
    </w:p>
    <w:p w14:paraId="41B5D3AF" w14:textId="15C1344A"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85</w:t>
      </w:r>
      <w:r>
        <w:rPr>
          <w:noProof/>
        </w:rPr>
        <w:tab/>
        <w:t>Advising the Commissioner about a registration</w:t>
      </w:r>
      <w:r w:rsidRPr="00A970D8">
        <w:rPr>
          <w:noProof/>
        </w:rPr>
        <w:tab/>
      </w:r>
      <w:r w:rsidRPr="00A970D8">
        <w:rPr>
          <w:noProof/>
        </w:rPr>
        <w:fldChar w:fldCharType="begin"/>
      </w:r>
      <w:r w:rsidRPr="00A970D8">
        <w:rPr>
          <w:noProof/>
        </w:rPr>
        <w:instrText xml:space="preserve"> PAGEREF _Toc201756206 \h </w:instrText>
      </w:r>
      <w:r w:rsidRPr="00A970D8">
        <w:rPr>
          <w:noProof/>
        </w:rPr>
      </w:r>
      <w:r w:rsidRPr="00A970D8">
        <w:rPr>
          <w:noProof/>
        </w:rPr>
        <w:fldChar w:fldCharType="separate"/>
      </w:r>
      <w:r w:rsidRPr="00A970D8">
        <w:rPr>
          <w:noProof/>
        </w:rPr>
        <w:t>508</w:t>
      </w:r>
      <w:r w:rsidRPr="00A970D8">
        <w:rPr>
          <w:noProof/>
        </w:rPr>
        <w:fldChar w:fldCharType="end"/>
      </w:r>
    </w:p>
    <w:p w14:paraId="7786B40B" w14:textId="7E0A7A0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90</w:t>
      </w:r>
      <w:r>
        <w:rPr>
          <w:noProof/>
        </w:rPr>
        <w:tab/>
        <w:t>Amendment of assessments</w:t>
      </w:r>
      <w:r w:rsidRPr="00A970D8">
        <w:rPr>
          <w:noProof/>
        </w:rPr>
        <w:tab/>
      </w:r>
      <w:r w:rsidRPr="00A970D8">
        <w:rPr>
          <w:noProof/>
        </w:rPr>
        <w:fldChar w:fldCharType="begin"/>
      </w:r>
      <w:r w:rsidRPr="00A970D8">
        <w:rPr>
          <w:noProof/>
        </w:rPr>
        <w:instrText xml:space="preserve"> PAGEREF _Toc201756207 \h </w:instrText>
      </w:r>
      <w:r w:rsidRPr="00A970D8">
        <w:rPr>
          <w:noProof/>
        </w:rPr>
      </w:r>
      <w:r w:rsidRPr="00A970D8">
        <w:rPr>
          <w:noProof/>
        </w:rPr>
        <w:fldChar w:fldCharType="separate"/>
      </w:r>
      <w:r w:rsidRPr="00A970D8">
        <w:rPr>
          <w:noProof/>
        </w:rPr>
        <w:t>508</w:t>
      </w:r>
      <w:r w:rsidRPr="00A970D8">
        <w:rPr>
          <w:noProof/>
        </w:rPr>
        <w:fldChar w:fldCharType="end"/>
      </w:r>
    </w:p>
    <w:p w14:paraId="05B5F12D" w14:textId="43649D9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419</w:t>
      </w:r>
      <w:r>
        <w:rPr>
          <w:noProof/>
        </w:rPr>
        <w:noBreakHyphen/>
        <w:t>D—Integrity rules</w:t>
      </w:r>
      <w:r w:rsidRPr="00A970D8">
        <w:rPr>
          <w:b w:val="0"/>
          <w:noProof/>
          <w:sz w:val="18"/>
        </w:rPr>
        <w:tab/>
      </w:r>
      <w:r w:rsidRPr="00A970D8">
        <w:rPr>
          <w:b w:val="0"/>
          <w:noProof/>
          <w:sz w:val="18"/>
        </w:rPr>
        <w:fldChar w:fldCharType="begin"/>
      </w:r>
      <w:r w:rsidRPr="00A970D8">
        <w:rPr>
          <w:b w:val="0"/>
          <w:noProof/>
          <w:sz w:val="18"/>
        </w:rPr>
        <w:instrText xml:space="preserve"> PAGEREF _Toc201756208 \h </w:instrText>
      </w:r>
      <w:r w:rsidRPr="00A970D8">
        <w:rPr>
          <w:b w:val="0"/>
          <w:noProof/>
          <w:sz w:val="18"/>
        </w:rPr>
      </w:r>
      <w:r w:rsidRPr="00A970D8">
        <w:rPr>
          <w:b w:val="0"/>
          <w:noProof/>
          <w:sz w:val="18"/>
        </w:rPr>
        <w:fldChar w:fldCharType="separate"/>
      </w:r>
      <w:r w:rsidRPr="00A970D8">
        <w:rPr>
          <w:b w:val="0"/>
          <w:noProof/>
          <w:sz w:val="18"/>
        </w:rPr>
        <w:t>509</w:t>
      </w:r>
      <w:r w:rsidRPr="00A970D8">
        <w:rPr>
          <w:b w:val="0"/>
          <w:noProof/>
          <w:sz w:val="18"/>
        </w:rPr>
        <w:fldChar w:fldCharType="end"/>
      </w:r>
    </w:p>
    <w:p w14:paraId="2FF20378" w14:textId="28A5E56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95</w:t>
      </w:r>
      <w:r>
        <w:rPr>
          <w:noProof/>
        </w:rPr>
        <w:tab/>
        <w:t>Expenditure incurred while not at arm’s length</w:t>
      </w:r>
      <w:r w:rsidRPr="00A970D8">
        <w:rPr>
          <w:noProof/>
        </w:rPr>
        <w:tab/>
      </w:r>
      <w:r w:rsidRPr="00A970D8">
        <w:rPr>
          <w:noProof/>
        </w:rPr>
        <w:fldChar w:fldCharType="begin"/>
      </w:r>
      <w:r w:rsidRPr="00A970D8">
        <w:rPr>
          <w:noProof/>
        </w:rPr>
        <w:instrText xml:space="preserve"> PAGEREF _Toc201756209 \h </w:instrText>
      </w:r>
      <w:r w:rsidRPr="00A970D8">
        <w:rPr>
          <w:noProof/>
        </w:rPr>
      </w:r>
      <w:r w:rsidRPr="00A970D8">
        <w:rPr>
          <w:noProof/>
        </w:rPr>
        <w:fldChar w:fldCharType="separate"/>
      </w:r>
      <w:r w:rsidRPr="00A970D8">
        <w:rPr>
          <w:noProof/>
        </w:rPr>
        <w:t>509</w:t>
      </w:r>
      <w:r w:rsidRPr="00A970D8">
        <w:rPr>
          <w:noProof/>
        </w:rPr>
        <w:fldChar w:fldCharType="end"/>
      </w:r>
    </w:p>
    <w:p w14:paraId="727BEE4E" w14:textId="6C16C78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100</w:t>
      </w:r>
      <w:r>
        <w:rPr>
          <w:noProof/>
        </w:rPr>
        <w:tab/>
        <w:t>Reducing a company’s CMPTI expenditure to reflect mark</w:t>
      </w:r>
      <w:r>
        <w:rPr>
          <w:noProof/>
        </w:rPr>
        <w:noBreakHyphen/>
        <w:t>ups within the company’s group</w:t>
      </w:r>
      <w:r w:rsidRPr="00A970D8">
        <w:rPr>
          <w:noProof/>
        </w:rPr>
        <w:tab/>
      </w:r>
      <w:r w:rsidRPr="00A970D8">
        <w:rPr>
          <w:noProof/>
        </w:rPr>
        <w:fldChar w:fldCharType="begin"/>
      </w:r>
      <w:r w:rsidRPr="00A970D8">
        <w:rPr>
          <w:noProof/>
        </w:rPr>
        <w:instrText xml:space="preserve"> PAGEREF _Toc201756210 \h </w:instrText>
      </w:r>
      <w:r w:rsidRPr="00A970D8">
        <w:rPr>
          <w:noProof/>
        </w:rPr>
      </w:r>
      <w:r w:rsidRPr="00A970D8">
        <w:rPr>
          <w:noProof/>
        </w:rPr>
        <w:fldChar w:fldCharType="separate"/>
      </w:r>
      <w:r w:rsidRPr="00A970D8">
        <w:rPr>
          <w:noProof/>
        </w:rPr>
        <w:t>509</w:t>
      </w:r>
      <w:r w:rsidRPr="00A970D8">
        <w:rPr>
          <w:noProof/>
        </w:rPr>
        <w:fldChar w:fldCharType="end"/>
      </w:r>
    </w:p>
    <w:p w14:paraId="17720CC4" w14:textId="62D0534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105</w:t>
      </w:r>
      <w:r>
        <w:rPr>
          <w:noProof/>
        </w:rPr>
        <w:tab/>
        <w:t>Disregarding registration of an activity that a company is paid to carry on</w:t>
      </w:r>
      <w:r w:rsidRPr="00A970D8">
        <w:rPr>
          <w:noProof/>
        </w:rPr>
        <w:tab/>
      </w:r>
      <w:r w:rsidRPr="00A970D8">
        <w:rPr>
          <w:noProof/>
        </w:rPr>
        <w:fldChar w:fldCharType="begin"/>
      </w:r>
      <w:r w:rsidRPr="00A970D8">
        <w:rPr>
          <w:noProof/>
        </w:rPr>
        <w:instrText xml:space="preserve"> PAGEREF _Toc201756211 \h </w:instrText>
      </w:r>
      <w:r w:rsidRPr="00A970D8">
        <w:rPr>
          <w:noProof/>
        </w:rPr>
      </w:r>
      <w:r w:rsidRPr="00A970D8">
        <w:rPr>
          <w:noProof/>
        </w:rPr>
        <w:fldChar w:fldCharType="separate"/>
      </w:r>
      <w:r w:rsidRPr="00A970D8">
        <w:rPr>
          <w:noProof/>
        </w:rPr>
        <w:t>510</w:t>
      </w:r>
      <w:r w:rsidRPr="00A970D8">
        <w:rPr>
          <w:noProof/>
        </w:rPr>
        <w:fldChar w:fldCharType="end"/>
      </w:r>
    </w:p>
    <w:p w14:paraId="0D607A5F" w14:textId="6727A68A"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419</w:t>
      </w:r>
      <w:r>
        <w:rPr>
          <w:noProof/>
        </w:rPr>
        <w:noBreakHyphen/>
        <w:t>E—Review of certain decisions</w:t>
      </w:r>
      <w:r w:rsidRPr="00A970D8">
        <w:rPr>
          <w:b w:val="0"/>
          <w:noProof/>
          <w:sz w:val="18"/>
        </w:rPr>
        <w:tab/>
      </w:r>
      <w:r w:rsidRPr="00A970D8">
        <w:rPr>
          <w:b w:val="0"/>
          <w:noProof/>
          <w:sz w:val="18"/>
        </w:rPr>
        <w:fldChar w:fldCharType="begin"/>
      </w:r>
      <w:r w:rsidRPr="00A970D8">
        <w:rPr>
          <w:b w:val="0"/>
          <w:noProof/>
          <w:sz w:val="18"/>
        </w:rPr>
        <w:instrText xml:space="preserve"> PAGEREF _Toc201756212 \h </w:instrText>
      </w:r>
      <w:r w:rsidRPr="00A970D8">
        <w:rPr>
          <w:b w:val="0"/>
          <w:noProof/>
          <w:sz w:val="18"/>
        </w:rPr>
      </w:r>
      <w:r w:rsidRPr="00A970D8">
        <w:rPr>
          <w:b w:val="0"/>
          <w:noProof/>
          <w:sz w:val="18"/>
        </w:rPr>
        <w:fldChar w:fldCharType="separate"/>
      </w:r>
      <w:r w:rsidRPr="00A970D8">
        <w:rPr>
          <w:b w:val="0"/>
          <w:noProof/>
          <w:sz w:val="18"/>
        </w:rPr>
        <w:t>511</w:t>
      </w:r>
      <w:r w:rsidRPr="00A970D8">
        <w:rPr>
          <w:b w:val="0"/>
          <w:noProof/>
          <w:sz w:val="18"/>
        </w:rPr>
        <w:fldChar w:fldCharType="end"/>
      </w:r>
    </w:p>
    <w:p w14:paraId="494346B5" w14:textId="3F7847F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110</w:t>
      </w:r>
      <w:r>
        <w:rPr>
          <w:noProof/>
        </w:rPr>
        <w:tab/>
        <w:t>Reviewable decisions</w:t>
      </w:r>
      <w:r w:rsidRPr="00A970D8">
        <w:rPr>
          <w:noProof/>
        </w:rPr>
        <w:tab/>
      </w:r>
      <w:r w:rsidRPr="00A970D8">
        <w:rPr>
          <w:noProof/>
        </w:rPr>
        <w:fldChar w:fldCharType="begin"/>
      </w:r>
      <w:r w:rsidRPr="00A970D8">
        <w:rPr>
          <w:noProof/>
        </w:rPr>
        <w:instrText xml:space="preserve"> PAGEREF _Toc201756213 \h </w:instrText>
      </w:r>
      <w:r w:rsidRPr="00A970D8">
        <w:rPr>
          <w:noProof/>
        </w:rPr>
      </w:r>
      <w:r w:rsidRPr="00A970D8">
        <w:rPr>
          <w:noProof/>
        </w:rPr>
        <w:fldChar w:fldCharType="separate"/>
      </w:r>
      <w:r w:rsidRPr="00A970D8">
        <w:rPr>
          <w:noProof/>
        </w:rPr>
        <w:t>511</w:t>
      </w:r>
      <w:r w:rsidRPr="00A970D8">
        <w:rPr>
          <w:noProof/>
        </w:rPr>
        <w:fldChar w:fldCharType="end"/>
      </w:r>
    </w:p>
    <w:p w14:paraId="34FC706F" w14:textId="2D39D9BC"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115</w:t>
      </w:r>
      <w:r>
        <w:rPr>
          <w:noProof/>
        </w:rPr>
        <w:tab/>
        <w:t>Notice of reviewable decision and internal review rights, and requesting statement of reasons</w:t>
      </w:r>
      <w:r w:rsidRPr="00A970D8">
        <w:rPr>
          <w:noProof/>
        </w:rPr>
        <w:tab/>
      </w:r>
      <w:r w:rsidRPr="00A970D8">
        <w:rPr>
          <w:noProof/>
        </w:rPr>
        <w:fldChar w:fldCharType="begin"/>
      </w:r>
      <w:r w:rsidRPr="00A970D8">
        <w:rPr>
          <w:noProof/>
        </w:rPr>
        <w:instrText xml:space="preserve"> PAGEREF _Toc201756214 \h </w:instrText>
      </w:r>
      <w:r w:rsidRPr="00A970D8">
        <w:rPr>
          <w:noProof/>
        </w:rPr>
      </w:r>
      <w:r w:rsidRPr="00A970D8">
        <w:rPr>
          <w:noProof/>
        </w:rPr>
        <w:fldChar w:fldCharType="separate"/>
      </w:r>
      <w:r w:rsidRPr="00A970D8">
        <w:rPr>
          <w:noProof/>
        </w:rPr>
        <w:t>511</w:t>
      </w:r>
      <w:r w:rsidRPr="00A970D8">
        <w:rPr>
          <w:noProof/>
        </w:rPr>
        <w:fldChar w:fldCharType="end"/>
      </w:r>
    </w:p>
    <w:p w14:paraId="537234A1" w14:textId="2A89CCE9"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120</w:t>
      </w:r>
      <w:r>
        <w:rPr>
          <w:noProof/>
        </w:rPr>
        <w:tab/>
        <w:t>Applications for internal review of reviewable decisions</w:t>
      </w:r>
      <w:r w:rsidRPr="00A970D8">
        <w:rPr>
          <w:noProof/>
        </w:rPr>
        <w:tab/>
      </w:r>
      <w:r w:rsidRPr="00A970D8">
        <w:rPr>
          <w:noProof/>
        </w:rPr>
        <w:fldChar w:fldCharType="begin"/>
      </w:r>
      <w:r w:rsidRPr="00A970D8">
        <w:rPr>
          <w:noProof/>
        </w:rPr>
        <w:instrText xml:space="preserve"> PAGEREF _Toc201756215 \h </w:instrText>
      </w:r>
      <w:r w:rsidRPr="00A970D8">
        <w:rPr>
          <w:noProof/>
        </w:rPr>
      </w:r>
      <w:r w:rsidRPr="00A970D8">
        <w:rPr>
          <w:noProof/>
        </w:rPr>
        <w:fldChar w:fldCharType="separate"/>
      </w:r>
      <w:r w:rsidRPr="00A970D8">
        <w:rPr>
          <w:noProof/>
        </w:rPr>
        <w:t>512</w:t>
      </w:r>
      <w:r w:rsidRPr="00A970D8">
        <w:rPr>
          <w:noProof/>
        </w:rPr>
        <w:fldChar w:fldCharType="end"/>
      </w:r>
    </w:p>
    <w:p w14:paraId="5F59EA50" w14:textId="673993E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125</w:t>
      </w:r>
      <w:r>
        <w:rPr>
          <w:noProof/>
        </w:rPr>
        <w:tab/>
        <w:t>Internal review of reviewable decisions</w:t>
      </w:r>
      <w:r w:rsidRPr="00A970D8">
        <w:rPr>
          <w:noProof/>
        </w:rPr>
        <w:tab/>
      </w:r>
      <w:r w:rsidRPr="00A970D8">
        <w:rPr>
          <w:noProof/>
        </w:rPr>
        <w:fldChar w:fldCharType="begin"/>
      </w:r>
      <w:r w:rsidRPr="00A970D8">
        <w:rPr>
          <w:noProof/>
        </w:rPr>
        <w:instrText xml:space="preserve"> PAGEREF _Toc201756216 \h </w:instrText>
      </w:r>
      <w:r w:rsidRPr="00A970D8">
        <w:rPr>
          <w:noProof/>
        </w:rPr>
      </w:r>
      <w:r w:rsidRPr="00A970D8">
        <w:rPr>
          <w:noProof/>
        </w:rPr>
        <w:fldChar w:fldCharType="separate"/>
      </w:r>
      <w:r w:rsidRPr="00A970D8">
        <w:rPr>
          <w:noProof/>
        </w:rPr>
        <w:t>512</w:t>
      </w:r>
      <w:r w:rsidRPr="00A970D8">
        <w:rPr>
          <w:noProof/>
        </w:rPr>
        <w:fldChar w:fldCharType="end"/>
      </w:r>
    </w:p>
    <w:p w14:paraId="177EF980" w14:textId="4CFC895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130</w:t>
      </w:r>
      <w:r>
        <w:rPr>
          <w:noProof/>
        </w:rPr>
        <w:tab/>
        <w:t>Matters relevant to internal review decisions</w:t>
      </w:r>
      <w:r w:rsidRPr="00A970D8">
        <w:rPr>
          <w:noProof/>
        </w:rPr>
        <w:tab/>
      </w:r>
      <w:r w:rsidRPr="00A970D8">
        <w:rPr>
          <w:noProof/>
        </w:rPr>
        <w:fldChar w:fldCharType="begin"/>
      </w:r>
      <w:r w:rsidRPr="00A970D8">
        <w:rPr>
          <w:noProof/>
        </w:rPr>
        <w:instrText xml:space="preserve"> PAGEREF _Toc201756217 \h </w:instrText>
      </w:r>
      <w:r w:rsidRPr="00A970D8">
        <w:rPr>
          <w:noProof/>
        </w:rPr>
      </w:r>
      <w:r w:rsidRPr="00A970D8">
        <w:rPr>
          <w:noProof/>
        </w:rPr>
        <w:fldChar w:fldCharType="separate"/>
      </w:r>
      <w:r w:rsidRPr="00A970D8">
        <w:rPr>
          <w:noProof/>
        </w:rPr>
        <w:t>514</w:t>
      </w:r>
      <w:r w:rsidRPr="00A970D8">
        <w:rPr>
          <w:noProof/>
        </w:rPr>
        <w:fldChar w:fldCharType="end"/>
      </w:r>
    </w:p>
    <w:p w14:paraId="7D364F54" w14:textId="659E2F5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135</w:t>
      </w:r>
      <w:r>
        <w:rPr>
          <w:noProof/>
        </w:rPr>
        <w:tab/>
        <w:t>External review by ART of internal review decisions</w:t>
      </w:r>
      <w:r w:rsidRPr="00A970D8">
        <w:rPr>
          <w:noProof/>
        </w:rPr>
        <w:tab/>
      </w:r>
      <w:r w:rsidRPr="00A970D8">
        <w:rPr>
          <w:noProof/>
        </w:rPr>
        <w:fldChar w:fldCharType="begin"/>
      </w:r>
      <w:r w:rsidRPr="00A970D8">
        <w:rPr>
          <w:noProof/>
        </w:rPr>
        <w:instrText xml:space="preserve"> PAGEREF _Toc201756218 \h </w:instrText>
      </w:r>
      <w:r w:rsidRPr="00A970D8">
        <w:rPr>
          <w:noProof/>
        </w:rPr>
      </w:r>
      <w:r w:rsidRPr="00A970D8">
        <w:rPr>
          <w:noProof/>
        </w:rPr>
        <w:fldChar w:fldCharType="separate"/>
      </w:r>
      <w:r w:rsidRPr="00A970D8">
        <w:rPr>
          <w:noProof/>
        </w:rPr>
        <w:t>514</w:t>
      </w:r>
      <w:r w:rsidRPr="00A970D8">
        <w:rPr>
          <w:noProof/>
        </w:rPr>
        <w:fldChar w:fldCharType="end"/>
      </w:r>
    </w:p>
    <w:p w14:paraId="278E53AF" w14:textId="731587B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419</w:t>
      </w:r>
      <w:r>
        <w:rPr>
          <w:noProof/>
        </w:rPr>
        <w:noBreakHyphen/>
        <w:t>F—Other matters</w:t>
      </w:r>
      <w:r w:rsidRPr="00A970D8">
        <w:rPr>
          <w:b w:val="0"/>
          <w:noProof/>
          <w:sz w:val="18"/>
        </w:rPr>
        <w:tab/>
      </w:r>
      <w:r w:rsidRPr="00A970D8">
        <w:rPr>
          <w:b w:val="0"/>
          <w:noProof/>
          <w:sz w:val="18"/>
        </w:rPr>
        <w:fldChar w:fldCharType="begin"/>
      </w:r>
      <w:r w:rsidRPr="00A970D8">
        <w:rPr>
          <w:b w:val="0"/>
          <w:noProof/>
          <w:sz w:val="18"/>
        </w:rPr>
        <w:instrText xml:space="preserve"> PAGEREF _Toc201756219 \h </w:instrText>
      </w:r>
      <w:r w:rsidRPr="00A970D8">
        <w:rPr>
          <w:b w:val="0"/>
          <w:noProof/>
          <w:sz w:val="18"/>
        </w:rPr>
      </w:r>
      <w:r w:rsidRPr="00A970D8">
        <w:rPr>
          <w:b w:val="0"/>
          <w:noProof/>
          <w:sz w:val="18"/>
        </w:rPr>
        <w:fldChar w:fldCharType="separate"/>
      </w:r>
      <w:r w:rsidRPr="00A970D8">
        <w:rPr>
          <w:b w:val="0"/>
          <w:noProof/>
          <w:sz w:val="18"/>
        </w:rPr>
        <w:t>514</w:t>
      </w:r>
      <w:r w:rsidRPr="00A970D8">
        <w:rPr>
          <w:b w:val="0"/>
          <w:noProof/>
          <w:sz w:val="18"/>
        </w:rPr>
        <w:fldChar w:fldCharType="end"/>
      </w:r>
    </w:p>
    <w:p w14:paraId="1A2D3851" w14:textId="7507F56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140</w:t>
      </w:r>
      <w:r>
        <w:rPr>
          <w:noProof/>
        </w:rPr>
        <w:tab/>
        <w:t>Information sharing</w:t>
      </w:r>
      <w:r w:rsidRPr="00A970D8">
        <w:rPr>
          <w:noProof/>
        </w:rPr>
        <w:tab/>
      </w:r>
      <w:r w:rsidRPr="00A970D8">
        <w:rPr>
          <w:noProof/>
        </w:rPr>
        <w:fldChar w:fldCharType="begin"/>
      </w:r>
      <w:r w:rsidRPr="00A970D8">
        <w:rPr>
          <w:noProof/>
        </w:rPr>
        <w:instrText xml:space="preserve"> PAGEREF _Toc201756220 \h </w:instrText>
      </w:r>
      <w:r w:rsidRPr="00A970D8">
        <w:rPr>
          <w:noProof/>
        </w:rPr>
      </w:r>
      <w:r w:rsidRPr="00A970D8">
        <w:rPr>
          <w:noProof/>
        </w:rPr>
        <w:fldChar w:fldCharType="separate"/>
      </w:r>
      <w:r w:rsidRPr="00A970D8">
        <w:rPr>
          <w:noProof/>
        </w:rPr>
        <w:t>515</w:t>
      </w:r>
      <w:r w:rsidRPr="00A970D8">
        <w:rPr>
          <w:noProof/>
        </w:rPr>
        <w:fldChar w:fldCharType="end"/>
      </w:r>
    </w:p>
    <w:p w14:paraId="53D649CD" w14:textId="5104245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145</w:t>
      </w:r>
      <w:r>
        <w:rPr>
          <w:noProof/>
        </w:rPr>
        <w:tab/>
        <w:t>CMPTI community benefit rules</w:t>
      </w:r>
      <w:r w:rsidRPr="00A970D8">
        <w:rPr>
          <w:noProof/>
        </w:rPr>
        <w:tab/>
      </w:r>
      <w:r w:rsidRPr="00A970D8">
        <w:rPr>
          <w:noProof/>
        </w:rPr>
        <w:fldChar w:fldCharType="begin"/>
      </w:r>
      <w:r w:rsidRPr="00A970D8">
        <w:rPr>
          <w:noProof/>
        </w:rPr>
        <w:instrText xml:space="preserve"> PAGEREF _Toc201756221 \h </w:instrText>
      </w:r>
      <w:r w:rsidRPr="00A970D8">
        <w:rPr>
          <w:noProof/>
        </w:rPr>
      </w:r>
      <w:r w:rsidRPr="00A970D8">
        <w:rPr>
          <w:noProof/>
        </w:rPr>
        <w:fldChar w:fldCharType="separate"/>
      </w:r>
      <w:r w:rsidRPr="00A970D8">
        <w:rPr>
          <w:noProof/>
        </w:rPr>
        <w:t>515</w:t>
      </w:r>
      <w:r w:rsidRPr="00A970D8">
        <w:rPr>
          <w:noProof/>
        </w:rPr>
        <w:fldChar w:fldCharType="end"/>
      </w:r>
    </w:p>
    <w:p w14:paraId="5EDA1729" w14:textId="592CEFF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150</w:t>
      </w:r>
      <w:r>
        <w:rPr>
          <w:noProof/>
        </w:rPr>
        <w:tab/>
        <w:t>Forms approved by the Industry Secretary</w:t>
      </w:r>
      <w:r w:rsidRPr="00A970D8">
        <w:rPr>
          <w:noProof/>
        </w:rPr>
        <w:tab/>
      </w:r>
      <w:r w:rsidRPr="00A970D8">
        <w:rPr>
          <w:noProof/>
        </w:rPr>
        <w:fldChar w:fldCharType="begin"/>
      </w:r>
      <w:r w:rsidRPr="00A970D8">
        <w:rPr>
          <w:noProof/>
        </w:rPr>
        <w:instrText xml:space="preserve"> PAGEREF _Toc201756222 \h </w:instrText>
      </w:r>
      <w:r w:rsidRPr="00A970D8">
        <w:rPr>
          <w:noProof/>
        </w:rPr>
      </w:r>
      <w:r w:rsidRPr="00A970D8">
        <w:rPr>
          <w:noProof/>
        </w:rPr>
        <w:fldChar w:fldCharType="separate"/>
      </w:r>
      <w:r w:rsidRPr="00A970D8">
        <w:rPr>
          <w:noProof/>
        </w:rPr>
        <w:t>516</w:t>
      </w:r>
      <w:r w:rsidRPr="00A970D8">
        <w:rPr>
          <w:noProof/>
        </w:rPr>
        <w:fldChar w:fldCharType="end"/>
      </w:r>
    </w:p>
    <w:p w14:paraId="6FB769FE" w14:textId="637E119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419</w:t>
      </w:r>
      <w:r>
        <w:rPr>
          <w:noProof/>
        </w:rPr>
        <w:noBreakHyphen/>
        <w:t>155</w:t>
      </w:r>
      <w:r>
        <w:rPr>
          <w:noProof/>
        </w:rPr>
        <w:tab/>
        <w:t>Delegation by the Industry Secretary</w:t>
      </w:r>
      <w:r w:rsidRPr="00A970D8">
        <w:rPr>
          <w:noProof/>
        </w:rPr>
        <w:tab/>
      </w:r>
      <w:r w:rsidRPr="00A970D8">
        <w:rPr>
          <w:noProof/>
        </w:rPr>
        <w:fldChar w:fldCharType="begin"/>
      </w:r>
      <w:r w:rsidRPr="00A970D8">
        <w:rPr>
          <w:noProof/>
        </w:rPr>
        <w:instrText xml:space="preserve"> PAGEREF _Toc201756223 \h </w:instrText>
      </w:r>
      <w:r w:rsidRPr="00A970D8">
        <w:rPr>
          <w:noProof/>
        </w:rPr>
      </w:r>
      <w:r w:rsidRPr="00A970D8">
        <w:rPr>
          <w:noProof/>
        </w:rPr>
        <w:fldChar w:fldCharType="separate"/>
      </w:r>
      <w:r w:rsidRPr="00A970D8">
        <w:rPr>
          <w:noProof/>
        </w:rPr>
        <w:t>516</w:t>
      </w:r>
      <w:r w:rsidRPr="00A970D8">
        <w:rPr>
          <w:noProof/>
        </w:rPr>
        <w:fldChar w:fldCharType="end"/>
      </w:r>
    </w:p>
    <w:p w14:paraId="6A6A16E7" w14:textId="6B82596F" w:rsidR="00A970D8" w:rsidRDefault="00A970D8">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50—Climate change</w:t>
      </w:r>
      <w:r w:rsidRPr="00A970D8">
        <w:rPr>
          <w:b w:val="0"/>
          <w:noProof/>
          <w:sz w:val="18"/>
        </w:rPr>
        <w:tab/>
      </w:r>
      <w:r w:rsidRPr="00A970D8">
        <w:rPr>
          <w:b w:val="0"/>
          <w:noProof/>
          <w:sz w:val="18"/>
        </w:rPr>
        <w:fldChar w:fldCharType="begin"/>
      </w:r>
      <w:r w:rsidRPr="00A970D8">
        <w:rPr>
          <w:b w:val="0"/>
          <w:noProof/>
          <w:sz w:val="18"/>
        </w:rPr>
        <w:instrText xml:space="preserve"> PAGEREF _Toc201756224 \h </w:instrText>
      </w:r>
      <w:r w:rsidRPr="00A970D8">
        <w:rPr>
          <w:b w:val="0"/>
          <w:noProof/>
          <w:sz w:val="18"/>
        </w:rPr>
      </w:r>
      <w:r w:rsidRPr="00A970D8">
        <w:rPr>
          <w:b w:val="0"/>
          <w:noProof/>
          <w:sz w:val="18"/>
        </w:rPr>
        <w:fldChar w:fldCharType="separate"/>
      </w:r>
      <w:r w:rsidRPr="00A970D8">
        <w:rPr>
          <w:b w:val="0"/>
          <w:noProof/>
          <w:sz w:val="18"/>
        </w:rPr>
        <w:t>517</w:t>
      </w:r>
      <w:r w:rsidRPr="00A970D8">
        <w:rPr>
          <w:b w:val="0"/>
          <w:noProof/>
          <w:sz w:val="18"/>
        </w:rPr>
        <w:fldChar w:fldCharType="end"/>
      </w:r>
    </w:p>
    <w:p w14:paraId="02FD8FD6" w14:textId="1312224F" w:rsidR="00A970D8" w:rsidRDefault="00A970D8">
      <w:pPr>
        <w:pStyle w:val="TOC3"/>
        <w:rPr>
          <w:rFonts w:asciiTheme="minorHAnsi" w:eastAsiaTheme="minorEastAsia" w:hAnsiTheme="minorHAnsi" w:cstheme="minorBidi"/>
          <w:b w:val="0"/>
          <w:noProof/>
          <w:kern w:val="2"/>
          <w:sz w:val="24"/>
          <w:szCs w:val="24"/>
          <w14:ligatures w14:val="standardContextual"/>
        </w:rPr>
      </w:pPr>
      <w:r>
        <w:rPr>
          <w:noProof/>
        </w:rPr>
        <w:t>Division 420—Registered emissions units</w:t>
      </w:r>
      <w:r w:rsidRPr="00A970D8">
        <w:rPr>
          <w:b w:val="0"/>
          <w:noProof/>
          <w:sz w:val="18"/>
        </w:rPr>
        <w:tab/>
      </w:r>
      <w:r w:rsidRPr="00A970D8">
        <w:rPr>
          <w:b w:val="0"/>
          <w:noProof/>
          <w:sz w:val="18"/>
        </w:rPr>
        <w:fldChar w:fldCharType="begin"/>
      </w:r>
      <w:r w:rsidRPr="00A970D8">
        <w:rPr>
          <w:b w:val="0"/>
          <w:noProof/>
          <w:sz w:val="18"/>
        </w:rPr>
        <w:instrText xml:space="preserve"> PAGEREF _Toc201756225 \h </w:instrText>
      </w:r>
      <w:r w:rsidRPr="00A970D8">
        <w:rPr>
          <w:b w:val="0"/>
          <w:noProof/>
          <w:sz w:val="18"/>
        </w:rPr>
      </w:r>
      <w:r w:rsidRPr="00A970D8">
        <w:rPr>
          <w:b w:val="0"/>
          <w:noProof/>
          <w:sz w:val="18"/>
        </w:rPr>
        <w:fldChar w:fldCharType="separate"/>
      </w:r>
      <w:r w:rsidRPr="00A970D8">
        <w:rPr>
          <w:b w:val="0"/>
          <w:noProof/>
          <w:sz w:val="18"/>
        </w:rPr>
        <w:t>517</w:t>
      </w:r>
      <w:r w:rsidRPr="00A970D8">
        <w:rPr>
          <w:b w:val="0"/>
          <w:noProof/>
          <w:sz w:val="18"/>
        </w:rPr>
        <w:fldChar w:fldCharType="end"/>
      </w:r>
    </w:p>
    <w:p w14:paraId="5483B824" w14:textId="568907AE"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Guide to Division 420</w:t>
      </w:r>
      <w:r>
        <w:rPr>
          <w:noProof/>
        </w:rPr>
        <w:tab/>
      </w:r>
      <w:r w:rsidRPr="00A970D8">
        <w:rPr>
          <w:b w:val="0"/>
          <w:noProof/>
          <w:sz w:val="18"/>
        </w:rPr>
        <w:fldChar w:fldCharType="begin"/>
      </w:r>
      <w:r w:rsidRPr="00A970D8">
        <w:rPr>
          <w:b w:val="0"/>
          <w:noProof/>
          <w:sz w:val="18"/>
        </w:rPr>
        <w:instrText xml:space="preserve"> PAGEREF _Toc201756226 \h </w:instrText>
      </w:r>
      <w:r w:rsidRPr="00A970D8">
        <w:rPr>
          <w:b w:val="0"/>
          <w:noProof/>
          <w:sz w:val="18"/>
        </w:rPr>
      </w:r>
      <w:r w:rsidRPr="00A970D8">
        <w:rPr>
          <w:b w:val="0"/>
          <w:noProof/>
          <w:sz w:val="18"/>
        </w:rPr>
        <w:fldChar w:fldCharType="separate"/>
      </w:r>
      <w:r w:rsidRPr="00A970D8">
        <w:rPr>
          <w:b w:val="0"/>
          <w:noProof/>
          <w:sz w:val="18"/>
        </w:rPr>
        <w:t>517</w:t>
      </w:r>
      <w:r w:rsidRPr="00A970D8">
        <w:rPr>
          <w:b w:val="0"/>
          <w:noProof/>
          <w:sz w:val="18"/>
        </w:rPr>
        <w:fldChar w:fldCharType="end"/>
      </w:r>
    </w:p>
    <w:p w14:paraId="5C3C2E25" w14:textId="1126B72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1</w:t>
      </w:r>
      <w:r>
        <w:rPr>
          <w:noProof/>
        </w:rPr>
        <w:tab/>
        <w:t>What this Division is about</w:t>
      </w:r>
      <w:r w:rsidRPr="00A970D8">
        <w:rPr>
          <w:noProof/>
        </w:rPr>
        <w:tab/>
      </w:r>
      <w:r w:rsidRPr="00A970D8">
        <w:rPr>
          <w:noProof/>
        </w:rPr>
        <w:fldChar w:fldCharType="begin"/>
      </w:r>
      <w:r w:rsidRPr="00A970D8">
        <w:rPr>
          <w:noProof/>
        </w:rPr>
        <w:instrText xml:space="preserve"> PAGEREF _Toc201756227 \h </w:instrText>
      </w:r>
      <w:r w:rsidRPr="00A970D8">
        <w:rPr>
          <w:noProof/>
        </w:rPr>
      </w:r>
      <w:r w:rsidRPr="00A970D8">
        <w:rPr>
          <w:noProof/>
        </w:rPr>
        <w:fldChar w:fldCharType="separate"/>
      </w:r>
      <w:r w:rsidRPr="00A970D8">
        <w:rPr>
          <w:noProof/>
        </w:rPr>
        <w:t>517</w:t>
      </w:r>
      <w:r w:rsidRPr="00A970D8">
        <w:rPr>
          <w:noProof/>
        </w:rPr>
        <w:fldChar w:fldCharType="end"/>
      </w:r>
    </w:p>
    <w:p w14:paraId="0BC335F5" w14:textId="311F75C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w:t>
      </w:r>
      <w:r>
        <w:rPr>
          <w:noProof/>
        </w:rPr>
        <w:tab/>
        <w:t>The 4 key features of tax accounting for registered emissions units</w:t>
      </w:r>
      <w:r w:rsidRPr="00A970D8">
        <w:rPr>
          <w:noProof/>
        </w:rPr>
        <w:tab/>
      </w:r>
      <w:r w:rsidRPr="00A970D8">
        <w:rPr>
          <w:noProof/>
        </w:rPr>
        <w:fldChar w:fldCharType="begin"/>
      </w:r>
      <w:r w:rsidRPr="00A970D8">
        <w:rPr>
          <w:noProof/>
        </w:rPr>
        <w:instrText xml:space="preserve"> PAGEREF _Toc201756228 \h </w:instrText>
      </w:r>
      <w:r w:rsidRPr="00A970D8">
        <w:rPr>
          <w:noProof/>
        </w:rPr>
      </w:r>
      <w:r w:rsidRPr="00A970D8">
        <w:rPr>
          <w:noProof/>
        </w:rPr>
        <w:fldChar w:fldCharType="separate"/>
      </w:r>
      <w:r w:rsidRPr="00A970D8">
        <w:rPr>
          <w:noProof/>
        </w:rPr>
        <w:t>518</w:t>
      </w:r>
      <w:r w:rsidRPr="00A970D8">
        <w:rPr>
          <w:noProof/>
        </w:rPr>
        <w:fldChar w:fldCharType="end"/>
      </w:r>
    </w:p>
    <w:p w14:paraId="5AF9BCC9" w14:textId="78B262E1"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420</w:t>
      </w:r>
      <w:r>
        <w:rPr>
          <w:noProof/>
        </w:rPr>
        <w:noBreakHyphen/>
        <w:t>A—Registered emissions units</w:t>
      </w:r>
      <w:r w:rsidRPr="00A970D8">
        <w:rPr>
          <w:b w:val="0"/>
          <w:noProof/>
          <w:sz w:val="18"/>
        </w:rPr>
        <w:tab/>
      </w:r>
      <w:r w:rsidRPr="00A970D8">
        <w:rPr>
          <w:b w:val="0"/>
          <w:noProof/>
          <w:sz w:val="18"/>
        </w:rPr>
        <w:fldChar w:fldCharType="begin"/>
      </w:r>
      <w:r w:rsidRPr="00A970D8">
        <w:rPr>
          <w:b w:val="0"/>
          <w:noProof/>
          <w:sz w:val="18"/>
        </w:rPr>
        <w:instrText xml:space="preserve"> PAGEREF _Toc201756229 \h </w:instrText>
      </w:r>
      <w:r w:rsidRPr="00A970D8">
        <w:rPr>
          <w:b w:val="0"/>
          <w:noProof/>
          <w:sz w:val="18"/>
        </w:rPr>
      </w:r>
      <w:r w:rsidRPr="00A970D8">
        <w:rPr>
          <w:b w:val="0"/>
          <w:noProof/>
          <w:sz w:val="18"/>
        </w:rPr>
        <w:fldChar w:fldCharType="separate"/>
      </w:r>
      <w:r w:rsidRPr="00A970D8">
        <w:rPr>
          <w:b w:val="0"/>
          <w:noProof/>
          <w:sz w:val="18"/>
        </w:rPr>
        <w:t>518</w:t>
      </w:r>
      <w:r w:rsidRPr="00A970D8">
        <w:rPr>
          <w:b w:val="0"/>
          <w:noProof/>
          <w:sz w:val="18"/>
        </w:rPr>
        <w:fldChar w:fldCharType="end"/>
      </w:r>
    </w:p>
    <w:p w14:paraId="39CC617B" w14:textId="0493596F"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10</w:t>
      </w:r>
      <w:r>
        <w:rPr>
          <w:noProof/>
        </w:rPr>
        <w:tab/>
        <w:t xml:space="preserve">Meaning of </w:t>
      </w:r>
      <w:r w:rsidRPr="00212D61">
        <w:rPr>
          <w:i/>
          <w:noProof/>
        </w:rPr>
        <w:t>registered emissions unit</w:t>
      </w:r>
      <w:r w:rsidRPr="00A970D8">
        <w:rPr>
          <w:noProof/>
        </w:rPr>
        <w:tab/>
      </w:r>
      <w:r w:rsidRPr="00A970D8">
        <w:rPr>
          <w:noProof/>
        </w:rPr>
        <w:fldChar w:fldCharType="begin"/>
      </w:r>
      <w:r w:rsidRPr="00A970D8">
        <w:rPr>
          <w:noProof/>
        </w:rPr>
        <w:instrText xml:space="preserve"> PAGEREF _Toc201756230 \h </w:instrText>
      </w:r>
      <w:r w:rsidRPr="00A970D8">
        <w:rPr>
          <w:noProof/>
        </w:rPr>
      </w:r>
      <w:r w:rsidRPr="00A970D8">
        <w:rPr>
          <w:noProof/>
        </w:rPr>
        <w:fldChar w:fldCharType="separate"/>
      </w:r>
      <w:r w:rsidRPr="00A970D8">
        <w:rPr>
          <w:noProof/>
        </w:rPr>
        <w:t>518</w:t>
      </w:r>
      <w:r w:rsidRPr="00A970D8">
        <w:rPr>
          <w:noProof/>
        </w:rPr>
        <w:fldChar w:fldCharType="end"/>
      </w:r>
    </w:p>
    <w:p w14:paraId="70C48C30" w14:textId="14C0A43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12</w:t>
      </w:r>
      <w:r>
        <w:rPr>
          <w:noProof/>
        </w:rPr>
        <w:tab/>
        <w:t xml:space="preserve">Meaning of </w:t>
      </w:r>
      <w:r w:rsidRPr="00212D61">
        <w:rPr>
          <w:i/>
          <w:noProof/>
        </w:rPr>
        <w:t>hold</w:t>
      </w:r>
      <w:r>
        <w:rPr>
          <w:noProof/>
        </w:rPr>
        <w:t xml:space="preserve"> a registered emissions unit</w:t>
      </w:r>
      <w:r w:rsidRPr="00A970D8">
        <w:rPr>
          <w:noProof/>
        </w:rPr>
        <w:tab/>
      </w:r>
      <w:r w:rsidRPr="00A970D8">
        <w:rPr>
          <w:noProof/>
        </w:rPr>
        <w:fldChar w:fldCharType="begin"/>
      </w:r>
      <w:r w:rsidRPr="00A970D8">
        <w:rPr>
          <w:noProof/>
        </w:rPr>
        <w:instrText xml:space="preserve"> PAGEREF _Toc201756231 \h </w:instrText>
      </w:r>
      <w:r w:rsidRPr="00A970D8">
        <w:rPr>
          <w:noProof/>
        </w:rPr>
      </w:r>
      <w:r w:rsidRPr="00A970D8">
        <w:rPr>
          <w:noProof/>
        </w:rPr>
        <w:fldChar w:fldCharType="separate"/>
      </w:r>
      <w:r w:rsidRPr="00A970D8">
        <w:rPr>
          <w:noProof/>
        </w:rPr>
        <w:t>519</w:t>
      </w:r>
      <w:r w:rsidRPr="00A970D8">
        <w:rPr>
          <w:noProof/>
        </w:rPr>
        <w:fldChar w:fldCharType="end"/>
      </w:r>
    </w:p>
    <w:p w14:paraId="3F430BD8" w14:textId="5C6773E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13</w:t>
      </w:r>
      <w:r>
        <w:rPr>
          <w:noProof/>
        </w:rPr>
        <w:tab/>
        <w:t xml:space="preserve">Meaning of </w:t>
      </w:r>
      <w:r w:rsidRPr="00212D61">
        <w:rPr>
          <w:i/>
          <w:noProof/>
        </w:rPr>
        <w:t>primary producer registered emissions unit</w:t>
      </w:r>
      <w:r w:rsidRPr="00A970D8">
        <w:rPr>
          <w:noProof/>
        </w:rPr>
        <w:tab/>
      </w:r>
      <w:r w:rsidRPr="00A970D8">
        <w:rPr>
          <w:noProof/>
        </w:rPr>
        <w:fldChar w:fldCharType="begin"/>
      </w:r>
      <w:r w:rsidRPr="00A970D8">
        <w:rPr>
          <w:noProof/>
        </w:rPr>
        <w:instrText xml:space="preserve"> PAGEREF _Toc201756232 \h </w:instrText>
      </w:r>
      <w:r w:rsidRPr="00A970D8">
        <w:rPr>
          <w:noProof/>
        </w:rPr>
      </w:r>
      <w:r w:rsidRPr="00A970D8">
        <w:rPr>
          <w:noProof/>
        </w:rPr>
        <w:fldChar w:fldCharType="separate"/>
      </w:r>
      <w:r w:rsidRPr="00A970D8">
        <w:rPr>
          <w:noProof/>
        </w:rPr>
        <w:t>519</w:t>
      </w:r>
      <w:r w:rsidRPr="00A970D8">
        <w:rPr>
          <w:noProof/>
        </w:rPr>
        <w:fldChar w:fldCharType="end"/>
      </w:r>
    </w:p>
    <w:p w14:paraId="0A2A216F" w14:textId="1689AB4C"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420</w:t>
      </w:r>
      <w:r>
        <w:rPr>
          <w:noProof/>
        </w:rPr>
        <w:noBreakHyphen/>
        <w:t>B—Acquiring registered emissions units</w:t>
      </w:r>
      <w:r w:rsidRPr="00A970D8">
        <w:rPr>
          <w:b w:val="0"/>
          <w:noProof/>
          <w:sz w:val="18"/>
        </w:rPr>
        <w:tab/>
      </w:r>
      <w:r w:rsidRPr="00A970D8">
        <w:rPr>
          <w:b w:val="0"/>
          <w:noProof/>
          <w:sz w:val="18"/>
        </w:rPr>
        <w:fldChar w:fldCharType="begin"/>
      </w:r>
      <w:r w:rsidRPr="00A970D8">
        <w:rPr>
          <w:b w:val="0"/>
          <w:noProof/>
          <w:sz w:val="18"/>
        </w:rPr>
        <w:instrText xml:space="preserve"> PAGEREF _Toc201756233 \h </w:instrText>
      </w:r>
      <w:r w:rsidRPr="00A970D8">
        <w:rPr>
          <w:b w:val="0"/>
          <w:noProof/>
          <w:sz w:val="18"/>
        </w:rPr>
      </w:r>
      <w:r w:rsidRPr="00A970D8">
        <w:rPr>
          <w:b w:val="0"/>
          <w:noProof/>
          <w:sz w:val="18"/>
        </w:rPr>
        <w:fldChar w:fldCharType="separate"/>
      </w:r>
      <w:r w:rsidRPr="00A970D8">
        <w:rPr>
          <w:b w:val="0"/>
          <w:noProof/>
          <w:sz w:val="18"/>
        </w:rPr>
        <w:t>520</w:t>
      </w:r>
      <w:r w:rsidRPr="00A970D8">
        <w:rPr>
          <w:b w:val="0"/>
          <w:noProof/>
          <w:sz w:val="18"/>
        </w:rPr>
        <w:fldChar w:fldCharType="end"/>
      </w:r>
    </w:p>
    <w:p w14:paraId="0D514923" w14:textId="2E44043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15</w:t>
      </w:r>
      <w:r>
        <w:rPr>
          <w:noProof/>
        </w:rPr>
        <w:tab/>
        <w:t>What you can deduct</w:t>
      </w:r>
      <w:r w:rsidRPr="00A970D8">
        <w:rPr>
          <w:noProof/>
        </w:rPr>
        <w:tab/>
      </w:r>
      <w:r w:rsidRPr="00A970D8">
        <w:rPr>
          <w:noProof/>
        </w:rPr>
        <w:fldChar w:fldCharType="begin"/>
      </w:r>
      <w:r w:rsidRPr="00A970D8">
        <w:rPr>
          <w:noProof/>
        </w:rPr>
        <w:instrText xml:space="preserve"> PAGEREF _Toc201756234 \h </w:instrText>
      </w:r>
      <w:r w:rsidRPr="00A970D8">
        <w:rPr>
          <w:noProof/>
        </w:rPr>
      </w:r>
      <w:r w:rsidRPr="00A970D8">
        <w:rPr>
          <w:noProof/>
        </w:rPr>
        <w:fldChar w:fldCharType="separate"/>
      </w:r>
      <w:r w:rsidRPr="00A970D8">
        <w:rPr>
          <w:noProof/>
        </w:rPr>
        <w:t>520</w:t>
      </w:r>
      <w:r w:rsidRPr="00A970D8">
        <w:rPr>
          <w:noProof/>
        </w:rPr>
        <w:fldChar w:fldCharType="end"/>
      </w:r>
    </w:p>
    <w:p w14:paraId="026F84D5" w14:textId="77B1CF8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20</w:t>
      </w:r>
      <w:r>
        <w:rPr>
          <w:noProof/>
        </w:rPr>
        <w:tab/>
        <w:t>Non</w:t>
      </w:r>
      <w:r>
        <w:rPr>
          <w:noProof/>
        </w:rPr>
        <w:noBreakHyphen/>
        <w:t>arm’s length transactions and transactions with associates</w:t>
      </w:r>
      <w:r w:rsidRPr="00A970D8">
        <w:rPr>
          <w:noProof/>
        </w:rPr>
        <w:tab/>
      </w:r>
      <w:r w:rsidRPr="00A970D8">
        <w:rPr>
          <w:noProof/>
        </w:rPr>
        <w:fldChar w:fldCharType="begin"/>
      </w:r>
      <w:r w:rsidRPr="00A970D8">
        <w:rPr>
          <w:noProof/>
        </w:rPr>
        <w:instrText xml:space="preserve"> PAGEREF _Toc201756235 \h </w:instrText>
      </w:r>
      <w:r w:rsidRPr="00A970D8">
        <w:rPr>
          <w:noProof/>
        </w:rPr>
      </w:r>
      <w:r w:rsidRPr="00A970D8">
        <w:rPr>
          <w:noProof/>
        </w:rPr>
        <w:fldChar w:fldCharType="separate"/>
      </w:r>
      <w:r w:rsidRPr="00A970D8">
        <w:rPr>
          <w:noProof/>
        </w:rPr>
        <w:t>521</w:t>
      </w:r>
      <w:r w:rsidRPr="00A970D8">
        <w:rPr>
          <w:noProof/>
        </w:rPr>
        <w:fldChar w:fldCharType="end"/>
      </w:r>
    </w:p>
    <w:p w14:paraId="0B478CF0" w14:textId="0D29F95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21</w:t>
      </w:r>
      <w:r>
        <w:rPr>
          <w:noProof/>
        </w:rPr>
        <w:tab/>
        <w:t>Incoming international transfers of emissions units</w:t>
      </w:r>
      <w:r w:rsidRPr="00A970D8">
        <w:rPr>
          <w:noProof/>
        </w:rPr>
        <w:tab/>
      </w:r>
      <w:r w:rsidRPr="00A970D8">
        <w:rPr>
          <w:noProof/>
        </w:rPr>
        <w:fldChar w:fldCharType="begin"/>
      </w:r>
      <w:r w:rsidRPr="00A970D8">
        <w:rPr>
          <w:noProof/>
        </w:rPr>
        <w:instrText xml:space="preserve"> PAGEREF _Toc201756236 \h </w:instrText>
      </w:r>
      <w:r w:rsidRPr="00A970D8">
        <w:rPr>
          <w:noProof/>
        </w:rPr>
      </w:r>
      <w:r w:rsidRPr="00A970D8">
        <w:rPr>
          <w:noProof/>
        </w:rPr>
        <w:fldChar w:fldCharType="separate"/>
      </w:r>
      <w:r w:rsidRPr="00A970D8">
        <w:rPr>
          <w:noProof/>
        </w:rPr>
        <w:t>522</w:t>
      </w:r>
      <w:r w:rsidRPr="00A970D8">
        <w:rPr>
          <w:noProof/>
        </w:rPr>
        <w:fldChar w:fldCharType="end"/>
      </w:r>
    </w:p>
    <w:p w14:paraId="52F69773" w14:textId="7418314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22</w:t>
      </w:r>
      <w:r>
        <w:rPr>
          <w:noProof/>
        </w:rPr>
        <w:tab/>
        <w:t>Becoming taxable in Australia on the proceeds of sale of registered emissions units</w:t>
      </w:r>
      <w:r w:rsidRPr="00A970D8">
        <w:rPr>
          <w:noProof/>
        </w:rPr>
        <w:tab/>
      </w:r>
      <w:r w:rsidRPr="00A970D8">
        <w:rPr>
          <w:noProof/>
        </w:rPr>
        <w:fldChar w:fldCharType="begin"/>
      </w:r>
      <w:r w:rsidRPr="00A970D8">
        <w:rPr>
          <w:noProof/>
        </w:rPr>
        <w:instrText xml:space="preserve"> PAGEREF _Toc201756237 \h </w:instrText>
      </w:r>
      <w:r w:rsidRPr="00A970D8">
        <w:rPr>
          <w:noProof/>
        </w:rPr>
      </w:r>
      <w:r w:rsidRPr="00A970D8">
        <w:rPr>
          <w:noProof/>
        </w:rPr>
        <w:fldChar w:fldCharType="separate"/>
      </w:r>
      <w:r w:rsidRPr="00A970D8">
        <w:rPr>
          <w:noProof/>
        </w:rPr>
        <w:t>525</w:t>
      </w:r>
      <w:r w:rsidRPr="00A970D8">
        <w:rPr>
          <w:noProof/>
        </w:rPr>
        <w:fldChar w:fldCharType="end"/>
      </w:r>
    </w:p>
    <w:p w14:paraId="591CF374" w14:textId="62991A16"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420</w:t>
      </w:r>
      <w:r>
        <w:rPr>
          <w:noProof/>
        </w:rPr>
        <w:noBreakHyphen/>
        <w:t>C—Disposing of registered emissions units etc.</w:t>
      </w:r>
      <w:r w:rsidRPr="00A970D8">
        <w:rPr>
          <w:b w:val="0"/>
          <w:noProof/>
          <w:sz w:val="18"/>
        </w:rPr>
        <w:tab/>
      </w:r>
      <w:r w:rsidRPr="00A970D8">
        <w:rPr>
          <w:b w:val="0"/>
          <w:noProof/>
          <w:sz w:val="18"/>
        </w:rPr>
        <w:fldChar w:fldCharType="begin"/>
      </w:r>
      <w:r w:rsidRPr="00A970D8">
        <w:rPr>
          <w:b w:val="0"/>
          <w:noProof/>
          <w:sz w:val="18"/>
        </w:rPr>
        <w:instrText xml:space="preserve"> PAGEREF _Toc201756238 \h </w:instrText>
      </w:r>
      <w:r w:rsidRPr="00A970D8">
        <w:rPr>
          <w:b w:val="0"/>
          <w:noProof/>
          <w:sz w:val="18"/>
        </w:rPr>
      </w:r>
      <w:r w:rsidRPr="00A970D8">
        <w:rPr>
          <w:b w:val="0"/>
          <w:noProof/>
          <w:sz w:val="18"/>
        </w:rPr>
        <w:fldChar w:fldCharType="separate"/>
      </w:r>
      <w:r w:rsidRPr="00A970D8">
        <w:rPr>
          <w:b w:val="0"/>
          <w:noProof/>
          <w:sz w:val="18"/>
        </w:rPr>
        <w:t>526</w:t>
      </w:r>
      <w:r w:rsidRPr="00A970D8">
        <w:rPr>
          <w:b w:val="0"/>
          <w:noProof/>
          <w:sz w:val="18"/>
        </w:rPr>
        <w:fldChar w:fldCharType="end"/>
      </w:r>
    </w:p>
    <w:p w14:paraId="46B48E25" w14:textId="796E166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25</w:t>
      </w:r>
      <w:r>
        <w:rPr>
          <w:noProof/>
        </w:rPr>
        <w:tab/>
        <w:t>Assessable income on disposal of registered emissions units</w:t>
      </w:r>
      <w:r w:rsidRPr="00A970D8">
        <w:rPr>
          <w:noProof/>
        </w:rPr>
        <w:tab/>
      </w:r>
      <w:r w:rsidRPr="00A970D8">
        <w:rPr>
          <w:noProof/>
        </w:rPr>
        <w:fldChar w:fldCharType="begin"/>
      </w:r>
      <w:r w:rsidRPr="00A970D8">
        <w:rPr>
          <w:noProof/>
        </w:rPr>
        <w:instrText xml:space="preserve"> PAGEREF _Toc201756239 \h </w:instrText>
      </w:r>
      <w:r w:rsidRPr="00A970D8">
        <w:rPr>
          <w:noProof/>
        </w:rPr>
      </w:r>
      <w:r w:rsidRPr="00A970D8">
        <w:rPr>
          <w:noProof/>
        </w:rPr>
        <w:fldChar w:fldCharType="separate"/>
      </w:r>
      <w:r w:rsidRPr="00A970D8">
        <w:rPr>
          <w:noProof/>
        </w:rPr>
        <w:t>526</w:t>
      </w:r>
      <w:r w:rsidRPr="00A970D8">
        <w:rPr>
          <w:noProof/>
        </w:rPr>
        <w:fldChar w:fldCharType="end"/>
      </w:r>
    </w:p>
    <w:p w14:paraId="17BDF597" w14:textId="48663AB1"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30</w:t>
      </w:r>
      <w:r>
        <w:rPr>
          <w:noProof/>
        </w:rPr>
        <w:tab/>
        <w:t>Non</w:t>
      </w:r>
      <w:r>
        <w:rPr>
          <w:noProof/>
        </w:rPr>
        <w:noBreakHyphen/>
        <w:t>arm’s length transactions and transactions with associates</w:t>
      </w:r>
      <w:r w:rsidRPr="00A970D8">
        <w:rPr>
          <w:noProof/>
        </w:rPr>
        <w:tab/>
      </w:r>
      <w:r w:rsidRPr="00A970D8">
        <w:rPr>
          <w:noProof/>
        </w:rPr>
        <w:fldChar w:fldCharType="begin"/>
      </w:r>
      <w:r w:rsidRPr="00A970D8">
        <w:rPr>
          <w:noProof/>
        </w:rPr>
        <w:instrText xml:space="preserve"> PAGEREF _Toc201756240 \h </w:instrText>
      </w:r>
      <w:r w:rsidRPr="00A970D8">
        <w:rPr>
          <w:noProof/>
        </w:rPr>
      </w:r>
      <w:r w:rsidRPr="00A970D8">
        <w:rPr>
          <w:noProof/>
        </w:rPr>
        <w:fldChar w:fldCharType="separate"/>
      </w:r>
      <w:r w:rsidRPr="00A970D8">
        <w:rPr>
          <w:noProof/>
        </w:rPr>
        <w:t>526</w:t>
      </w:r>
      <w:r w:rsidRPr="00A970D8">
        <w:rPr>
          <w:noProof/>
        </w:rPr>
        <w:fldChar w:fldCharType="end"/>
      </w:r>
    </w:p>
    <w:p w14:paraId="6D8354A8" w14:textId="66AA4CC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lastRenderedPageBreak/>
        <w:t>420</w:t>
      </w:r>
      <w:r>
        <w:rPr>
          <w:noProof/>
        </w:rPr>
        <w:noBreakHyphen/>
        <w:t>35</w:t>
      </w:r>
      <w:r>
        <w:rPr>
          <w:noProof/>
        </w:rPr>
        <w:tab/>
        <w:t>Outgoing international transfers of emissions units</w:t>
      </w:r>
      <w:r w:rsidRPr="00A970D8">
        <w:rPr>
          <w:noProof/>
        </w:rPr>
        <w:tab/>
      </w:r>
      <w:r w:rsidRPr="00A970D8">
        <w:rPr>
          <w:noProof/>
        </w:rPr>
        <w:fldChar w:fldCharType="begin"/>
      </w:r>
      <w:r w:rsidRPr="00A970D8">
        <w:rPr>
          <w:noProof/>
        </w:rPr>
        <w:instrText xml:space="preserve"> PAGEREF _Toc201756241 \h </w:instrText>
      </w:r>
      <w:r w:rsidRPr="00A970D8">
        <w:rPr>
          <w:noProof/>
        </w:rPr>
      </w:r>
      <w:r w:rsidRPr="00A970D8">
        <w:rPr>
          <w:noProof/>
        </w:rPr>
        <w:fldChar w:fldCharType="separate"/>
      </w:r>
      <w:r w:rsidRPr="00A970D8">
        <w:rPr>
          <w:noProof/>
        </w:rPr>
        <w:t>527</w:t>
      </w:r>
      <w:r w:rsidRPr="00A970D8">
        <w:rPr>
          <w:noProof/>
        </w:rPr>
        <w:fldChar w:fldCharType="end"/>
      </w:r>
    </w:p>
    <w:p w14:paraId="625390B7" w14:textId="58CC7372"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40</w:t>
      </w:r>
      <w:r>
        <w:rPr>
          <w:noProof/>
        </w:rPr>
        <w:tab/>
        <w:t>Disposal of registered emissions units for a purpose other than gaining assessable income</w:t>
      </w:r>
      <w:r w:rsidRPr="00A970D8">
        <w:rPr>
          <w:noProof/>
        </w:rPr>
        <w:tab/>
      </w:r>
      <w:r w:rsidRPr="00A970D8">
        <w:rPr>
          <w:noProof/>
        </w:rPr>
        <w:fldChar w:fldCharType="begin"/>
      </w:r>
      <w:r w:rsidRPr="00A970D8">
        <w:rPr>
          <w:noProof/>
        </w:rPr>
        <w:instrText xml:space="preserve"> PAGEREF _Toc201756242 \h </w:instrText>
      </w:r>
      <w:r w:rsidRPr="00A970D8">
        <w:rPr>
          <w:noProof/>
        </w:rPr>
      </w:r>
      <w:r w:rsidRPr="00A970D8">
        <w:rPr>
          <w:noProof/>
        </w:rPr>
        <w:fldChar w:fldCharType="separate"/>
      </w:r>
      <w:r w:rsidRPr="00A970D8">
        <w:rPr>
          <w:noProof/>
        </w:rPr>
        <w:t>528</w:t>
      </w:r>
      <w:r w:rsidRPr="00A970D8">
        <w:rPr>
          <w:noProof/>
        </w:rPr>
        <w:fldChar w:fldCharType="end"/>
      </w:r>
    </w:p>
    <w:p w14:paraId="3AE394AC" w14:textId="5DD7C208"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41</w:t>
      </w:r>
      <w:r>
        <w:rPr>
          <w:noProof/>
        </w:rPr>
        <w:tab/>
        <w:t>Ceasing to be taxable in Australia on the proceeds of sale of registered emissions units</w:t>
      </w:r>
      <w:r w:rsidRPr="00A970D8">
        <w:rPr>
          <w:noProof/>
        </w:rPr>
        <w:tab/>
      </w:r>
      <w:r w:rsidRPr="00A970D8">
        <w:rPr>
          <w:noProof/>
        </w:rPr>
        <w:fldChar w:fldCharType="begin"/>
      </w:r>
      <w:r w:rsidRPr="00A970D8">
        <w:rPr>
          <w:noProof/>
        </w:rPr>
        <w:instrText xml:space="preserve"> PAGEREF _Toc201756243 \h </w:instrText>
      </w:r>
      <w:r w:rsidRPr="00A970D8">
        <w:rPr>
          <w:noProof/>
        </w:rPr>
      </w:r>
      <w:r w:rsidRPr="00A970D8">
        <w:rPr>
          <w:noProof/>
        </w:rPr>
        <w:fldChar w:fldCharType="separate"/>
      </w:r>
      <w:r w:rsidRPr="00A970D8">
        <w:rPr>
          <w:noProof/>
        </w:rPr>
        <w:t>530</w:t>
      </w:r>
      <w:r w:rsidRPr="00A970D8">
        <w:rPr>
          <w:noProof/>
        </w:rPr>
        <w:fldChar w:fldCharType="end"/>
      </w:r>
    </w:p>
    <w:p w14:paraId="47CB5C4E" w14:textId="3F5ED48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42</w:t>
      </w:r>
      <w:r>
        <w:rPr>
          <w:noProof/>
        </w:rPr>
        <w:tab/>
        <w:t>Deduction for expenses incurred in ceasing to hold a registered emissions unit</w:t>
      </w:r>
      <w:r w:rsidRPr="00A970D8">
        <w:rPr>
          <w:noProof/>
        </w:rPr>
        <w:tab/>
      </w:r>
      <w:r w:rsidRPr="00A970D8">
        <w:rPr>
          <w:noProof/>
        </w:rPr>
        <w:fldChar w:fldCharType="begin"/>
      </w:r>
      <w:r w:rsidRPr="00A970D8">
        <w:rPr>
          <w:noProof/>
        </w:rPr>
        <w:instrText xml:space="preserve"> PAGEREF _Toc201756244 \h </w:instrText>
      </w:r>
      <w:r w:rsidRPr="00A970D8">
        <w:rPr>
          <w:noProof/>
        </w:rPr>
      </w:r>
      <w:r w:rsidRPr="00A970D8">
        <w:rPr>
          <w:noProof/>
        </w:rPr>
        <w:fldChar w:fldCharType="separate"/>
      </w:r>
      <w:r w:rsidRPr="00A970D8">
        <w:rPr>
          <w:noProof/>
        </w:rPr>
        <w:t>531</w:t>
      </w:r>
      <w:r w:rsidRPr="00A970D8">
        <w:rPr>
          <w:noProof/>
        </w:rPr>
        <w:fldChar w:fldCharType="end"/>
      </w:r>
    </w:p>
    <w:p w14:paraId="5FA103A9" w14:textId="3AD41EAF"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420</w:t>
      </w:r>
      <w:r>
        <w:rPr>
          <w:noProof/>
        </w:rPr>
        <w:noBreakHyphen/>
        <w:t>D—Accounting for registered emissions units you hold at the start or end of the income year</w:t>
      </w:r>
      <w:r w:rsidRPr="00A970D8">
        <w:rPr>
          <w:b w:val="0"/>
          <w:noProof/>
          <w:sz w:val="18"/>
        </w:rPr>
        <w:tab/>
      </w:r>
      <w:r w:rsidRPr="00A970D8">
        <w:rPr>
          <w:b w:val="0"/>
          <w:noProof/>
          <w:sz w:val="18"/>
        </w:rPr>
        <w:fldChar w:fldCharType="begin"/>
      </w:r>
      <w:r w:rsidRPr="00A970D8">
        <w:rPr>
          <w:b w:val="0"/>
          <w:noProof/>
          <w:sz w:val="18"/>
        </w:rPr>
        <w:instrText xml:space="preserve"> PAGEREF _Toc201756245 \h </w:instrText>
      </w:r>
      <w:r w:rsidRPr="00A970D8">
        <w:rPr>
          <w:b w:val="0"/>
          <w:noProof/>
          <w:sz w:val="18"/>
        </w:rPr>
      </w:r>
      <w:r w:rsidRPr="00A970D8">
        <w:rPr>
          <w:b w:val="0"/>
          <w:noProof/>
          <w:sz w:val="18"/>
        </w:rPr>
        <w:fldChar w:fldCharType="separate"/>
      </w:r>
      <w:r w:rsidRPr="00A970D8">
        <w:rPr>
          <w:b w:val="0"/>
          <w:noProof/>
          <w:sz w:val="18"/>
        </w:rPr>
        <w:t>531</w:t>
      </w:r>
      <w:r w:rsidRPr="00A970D8">
        <w:rPr>
          <w:b w:val="0"/>
          <w:noProof/>
          <w:sz w:val="18"/>
        </w:rPr>
        <w:fldChar w:fldCharType="end"/>
      </w:r>
    </w:p>
    <w:p w14:paraId="3F1656BE" w14:textId="361C280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45</w:t>
      </w:r>
      <w:r>
        <w:rPr>
          <w:noProof/>
        </w:rPr>
        <w:tab/>
        <w:t>You include the value of your registered emissions units in working out your assessable income and deductions</w:t>
      </w:r>
      <w:r w:rsidRPr="00A970D8">
        <w:rPr>
          <w:noProof/>
        </w:rPr>
        <w:tab/>
      </w:r>
      <w:r w:rsidRPr="00A970D8">
        <w:rPr>
          <w:noProof/>
        </w:rPr>
        <w:fldChar w:fldCharType="begin"/>
      </w:r>
      <w:r w:rsidRPr="00A970D8">
        <w:rPr>
          <w:noProof/>
        </w:rPr>
        <w:instrText xml:space="preserve"> PAGEREF _Toc201756246 \h </w:instrText>
      </w:r>
      <w:r w:rsidRPr="00A970D8">
        <w:rPr>
          <w:noProof/>
        </w:rPr>
      </w:r>
      <w:r w:rsidRPr="00A970D8">
        <w:rPr>
          <w:noProof/>
        </w:rPr>
        <w:fldChar w:fldCharType="separate"/>
      </w:r>
      <w:r w:rsidRPr="00A970D8">
        <w:rPr>
          <w:noProof/>
        </w:rPr>
        <w:t>532</w:t>
      </w:r>
      <w:r w:rsidRPr="00A970D8">
        <w:rPr>
          <w:noProof/>
        </w:rPr>
        <w:fldChar w:fldCharType="end"/>
      </w:r>
    </w:p>
    <w:p w14:paraId="570A8386" w14:textId="30A9F40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50</w:t>
      </w:r>
      <w:r>
        <w:rPr>
          <w:noProof/>
        </w:rPr>
        <w:tab/>
        <w:t>Value of registered emissions units at start of income year</w:t>
      </w:r>
      <w:r w:rsidRPr="00A970D8">
        <w:rPr>
          <w:noProof/>
        </w:rPr>
        <w:tab/>
      </w:r>
      <w:r w:rsidRPr="00A970D8">
        <w:rPr>
          <w:noProof/>
        </w:rPr>
        <w:fldChar w:fldCharType="begin"/>
      </w:r>
      <w:r w:rsidRPr="00A970D8">
        <w:rPr>
          <w:noProof/>
        </w:rPr>
        <w:instrText xml:space="preserve"> PAGEREF _Toc201756247 \h </w:instrText>
      </w:r>
      <w:r w:rsidRPr="00A970D8">
        <w:rPr>
          <w:noProof/>
        </w:rPr>
      </w:r>
      <w:r w:rsidRPr="00A970D8">
        <w:rPr>
          <w:noProof/>
        </w:rPr>
        <w:fldChar w:fldCharType="separate"/>
      </w:r>
      <w:r w:rsidRPr="00A970D8">
        <w:rPr>
          <w:noProof/>
        </w:rPr>
        <w:t>533</w:t>
      </w:r>
      <w:r w:rsidRPr="00A970D8">
        <w:rPr>
          <w:noProof/>
        </w:rPr>
        <w:fldChar w:fldCharType="end"/>
      </w:r>
    </w:p>
    <w:p w14:paraId="496496FA" w14:textId="580F47A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51</w:t>
      </w:r>
      <w:r>
        <w:rPr>
          <w:noProof/>
        </w:rPr>
        <w:tab/>
        <w:t>Valuation methods</w:t>
      </w:r>
      <w:r w:rsidRPr="00A970D8">
        <w:rPr>
          <w:noProof/>
        </w:rPr>
        <w:tab/>
      </w:r>
      <w:r w:rsidRPr="00A970D8">
        <w:rPr>
          <w:noProof/>
        </w:rPr>
        <w:fldChar w:fldCharType="begin"/>
      </w:r>
      <w:r w:rsidRPr="00A970D8">
        <w:rPr>
          <w:noProof/>
        </w:rPr>
        <w:instrText xml:space="preserve"> PAGEREF _Toc201756248 \h </w:instrText>
      </w:r>
      <w:r w:rsidRPr="00A970D8">
        <w:rPr>
          <w:noProof/>
        </w:rPr>
      </w:r>
      <w:r w:rsidRPr="00A970D8">
        <w:rPr>
          <w:noProof/>
        </w:rPr>
        <w:fldChar w:fldCharType="separate"/>
      </w:r>
      <w:r w:rsidRPr="00A970D8">
        <w:rPr>
          <w:noProof/>
        </w:rPr>
        <w:t>533</w:t>
      </w:r>
      <w:r w:rsidRPr="00A970D8">
        <w:rPr>
          <w:noProof/>
        </w:rPr>
        <w:fldChar w:fldCharType="end"/>
      </w:r>
    </w:p>
    <w:p w14:paraId="3300D2DB" w14:textId="716BB78D"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52</w:t>
      </w:r>
      <w:r>
        <w:rPr>
          <w:noProof/>
        </w:rPr>
        <w:tab/>
        <w:t>FIFO cost method of working out the value of units</w:t>
      </w:r>
      <w:r w:rsidRPr="00A970D8">
        <w:rPr>
          <w:noProof/>
        </w:rPr>
        <w:tab/>
      </w:r>
      <w:r w:rsidRPr="00A970D8">
        <w:rPr>
          <w:noProof/>
        </w:rPr>
        <w:fldChar w:fldCharType="begin"/>
      </w:r>
      <w:r w:rsidRPr="00A970D8">
        <w:rPr>
          <w:noProof/>
        </w:rPr>
        <w:instrText xml:space="preserve"> PAGEREF _Toc201756249 \h </w:instrText>
      </w:r>
      <w:r w:rsidRPr="00A970D8">
        <w:rPr>
          <w:noProof/>
        </w:rPr>
      </w:r>
      <w:r w:rsidRPr="00A970D8">
        <w:rPr>
          <w:noProof/>
        </w:rPr>
        <w:fldChar w:fldCharType="separate"/>
      </w:r>
      <w:r w:rsidRPr="00A970D8">
        <w:rPr>
          <w:noProof/>
        </w:rPr>
        <w:t>533</w:t>
      </w:r>
      <w:r w:rsidRPr="00A970D8">
        <w:rPr>
          <w:noProof/>
        </w:rPr>
        <w:fldChar w:fldCharType="end"/>
      </w:r>
    </w:p>
    <w:p w14:paraId="41A5F3D3" w14:textId="220E8AD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53</w:t>
      </w:r>
      <w:r>
        <w:rPr>
          <w:noProof/>
        </w:rPr>
        <w:tab/>
        <w:t>Actual cost method of working out the value of units</w:t>
      </w:r>
      <w:r w:rsidRPr="00A970D8">
        <w:rPr>
          <w:noProof/>
        </w:rPr>
        <w:tab/>
      </w:r>
      <w:r w:rsidRPr="00A970D8">
        <w:rPr>
          <w:noProof/>
        </w:rPr>
        <w:fldChar w:fldCharType="begin"/>
      </w:r>
      <w:r w:rsidRPr="00A970D8">
        <w:rPr>
          <w:noProof/>
        </w:rPr>
        <w:instrText xml:space="preserve"> PAGEREF _Toc201756250 \h </w:instrText>
      </w:r>
      <w:r w:rsidRPr="00A970D8">
        <w:rPr>
          <w:noProof/>
        </w:rPr>
      </w:r>
      <w:r w:rsidRPr="00A970D8">
        <w:rPr>
          <w:noProof/>
        </w:rPr>
        <w:fldChar w:fldCharType="separate"/>
      </w:r>
      <w:r w:rsidRPr="00A970D8">
        <w:rPr>
          <w:noProof/>
        </w:rPr>
        <w:t>534</w:t>
      </w:r>
      <w:r w:rsidRPr="00A970D8">
        <w:rPr>
          <w:noProof/>
        </w:rPr>
        <w:fldChar w:fldCharType="end"/>
      </w:r>
    </w:p>
    <w:p w14:paraId="1687BE72" w14:textId="07F590D0"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54</w:t>
      </w:r>
      <w:r>
        <w:rPr>
          <w:noProof/>
        </w:rPr>
        <w:tab/>
        <w:t>Market value method of working out the value of units</w:t>
      </w:r>
      <w:r w:rsidRPr="00A970D8">
        <w:rPr>
          <w:noProof/>
        </w:rPr>
        <w:tab/>
      </w:r>
      <w:r w:rsidRPr="00A970D8">
        <w:rPr>
          <w:noProof/>
        </w:rPr>
        <w:fldChar w:fldCharType="begin"/>
      </w:r>
      <w:r w:rsidRPr="00A970D8">
        <w:rPr>
          <w:noProof/>
        </w:rPr>
        <w:instrText xml:space="preserve"> PAGEREF _Toc201756251 \h </w:instrText>
      </w:r>
      <w:r w:rsidRPr="00A970D8">
        <w:rPr>
          <w:noProof/>
        </w:rPr>
      </w:r>
      <w:r w:rsidRPr="00A970D8">
        <w:rPr>
          <w:noProof/>
        </w:rPr>
        <w:fldChar w:fldCharType="separate"/>
      </w:r>
      <w:r w:rsidRPr="00A970D8">
        <w:rPr>
          <w:noProof/>
        </w:rPr>
        <w:t>534</w:t>
      </w:r>
      <w:r w:rsidRPr="00A970D8">
        <w:rPr>
          <w:noProof/>
        </w:rPr>
        <w:fldChar w:fldCharType="end"/>
      </w:r>
    </w:p>
    <w:p w14:paraId="70A1D841" w14:textId="79C03295"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55</w:t>
      </w:r>
      <w:r>
        <w:rPr>
          <w:noProof/>
        </w:rPr>
        <w:tab/>
        <w:t>Valuation method for first income year at the end of which you held registered emissions units</w:t>
      </w:r>
      <w:r w:rsidRPr="00A970D8">
        <w:rPr>
          <w:noProof/>
        </w:rPr>
        <w:tab/>
      </w:r>
      <w:r w:rsidRPr="00A970D8">
        <w:rPr>
          <w:noProof/>
        </w:rPr>
        <w:fldChar w:fldCharType="begin"/>
      </w:r>
      <w:r w:rsidRPr="00A970D8">
        <w:rPr>
          <w:noProof/>
        </w:rPr>
        <w:instrText xml:space="preserve"> PAGEREF _Toc201756252 \h </w:instrText>
      </w:r>
      <w:r w:rsidRPr="00A970D8">
        <w:rPr>
          <w:noProof/>
        </w:rPr>
      </w:r>
      <w:r w:rsidRPr="00A970D8">
        <w:rPr>
          <w:noProof/>
        </w:rPr>
        <w:fldChar w:fldCharType="separate"/>
      </w:r>
      <w:r w:rsidRPr="00A970D8">
        <w:rPr>
          <w:noProof/>
        </w:rPr>
        <w:t>534</w:t>
      </w:r>
      <w:r w:rsidRPr="00A970D8">
        <w:rPr>
          <w:noProof/>
        </w:rPr>
        <w:fldChar w:fldCharType="end"/>
      </w:r>
    </w:p>
    <w:p w14:paraId="0BF22256" w14:textId="01CAC286"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57</w:t>
      </w:r>
      <w:r>
        <w:rPr>
          <w:noProof/>
        </w:rPr>
        <w:tab/>
        <w:t>Valuation method for later income years at the end of which you held registered emissions units</w:t>
      </w:r>
      <w:r w:rsidRPr="00A970D8">
        <w:rPr>
          <w:noProof/>
        </w:rPr>
        <w:tab/>
      </w:r>
      <w:r w:rsidRPr="00A970D8">
        <w:rPr>
          <w:noProof/>
        </w:rPr>
        <w:fldChar w:fldCharType="begin"/>
      </w:r>
      <w:r w:rsidRPr="00A970D8">
        <w:rPr>
          <w:noProof/>
        </w:rPr>
        <w:instrText xml:space="preserve"> PAGEREF _Toc201756253 \h </w:instrText>
      </w:r>
      <w:r w:rsidRPr="00A970D8">
        <w:rPr>
          <w:noProof/>
        </w:rPr>
      </w:r>
      <w:r w:rsidRPr="00A970D8">
        <w:rPr>
          <w:noProof/>
        </w:rPr>
        <w:fldChar w:fldCharType="separate"/>
      </w:r>
      <w:r w:rsidRPr="00A970D8">
        <w:rPr>
          <w:noProof/>
        </w:rPr>
        <w:t>535</w:t>
      </w:r>
      <w:r w:rsidRPr="00A970D8">
        <w:rPr>
          <w:noProof/>
        </w:rPr>
        <w:fldChar w:fldCharType="end"/>
      </w:r>
    </w:p>
    <w:p w14:paraId="631C064C" w14:textId="2BD8618B"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60</w:t>
      </w:r>
      <w:r>
        <w:rPr>
          <w:noProof/>
        </w:rPr>
        <w:tab/>
        <w:t>Cost of registered emissions units</w:t>
      </w:r>
      <w:r w:rsidRPr="00A970D8">
        <w:rPr>
          <w:noProof/>
        </w:rPr>
        <w:tab/>
      </w:r>
      <w:r w:rsidRPr="00A970D8">
        <w:rPr>
          <w:noProof/>
        </w:rPr>
        <w:fldChar w:fldCharType="begin"/>
      </w:r>
      <w:r w:rsidRPr="00A970D8">
        <w:rPr>
          <w:noProof/>
        </w:rPr>
        <w:instrText xml:space="preserve"> PAGEREF _Toc201756254 \h </w:instrText>
      </w:r>
      <w:r w:rsidRPr="00A970D8">
        <w:rPr>
          <w:noProof/>
        </w:rPr>
      </w:r>
      <w:r w:rsidRPr="00A970D8">
        <w:rPr>
          <w:noProof/>
        </w:rPr>
        <w:fldChar w:fldCharType="separate"/>
      </w:r>
      <w:r w:rsidRPr="00A970D8">
        <w:rPr>
          <w:noProof/>
        </w:rPr>
        <w:t>537</w:t>
      </w:r>
      <w:r w:rsidRPr="00A970D8">
        <w:rPr>
          <w:noProof/>
        </w:rPr>
        <w:fldChar w:fldCharType="end"/>
      </w:r>
    </w:p>
    <w:p w14:paraId="452A6F45" w14:textId="7E2A3C43"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62</w:t>
      </w:r>
      <w:r>
        <w:rPr>
          <w:noProof/>
        </w:rPr>
        <w:tab/>
        <w:t>Primary producer registered emissions units</w:t>
      </w:r>
      <w:r w:rsidRPr="00A970D8">
        <w:rPr>
          <w:noProof/>
        </w:rPr>
        <w:tab/>
      </w:r>
      <w:r w:rsidRPr="00A970D8">
        <w:rPr>
          <w:noProof/>
        </w:rPr>
        <w:fldChar w:fldCharType="begin"/>
      </w:r>
      <w:r w:rsidRPr="00A970D8">
        <w:rPr>
          <w:noProof/>
        </w:rPr>
        <w:instrText xml:space="preserve"> PAGEREF _Toc201756255 \h </w:instrText>
      </w:r>
      <w:r w:rsidRPr="00A970D8">
        <w:rPr>
          <w:noProof/>
        </w:rPr>
      </w:r>
      <w:r w:rsidRPr="00A970D8">
        <w:rPr>
          <w:noProof/>
        </w:rPr>
        <w:fldChar w:fldCharType="separate"/>
      </w:r>
      <w:r w:rsidRPr="00A970D8">
        <w:rPr>
          <w:noProof/>
        </w:rPr>
        <w:t>537</w:t>
      </w:r>
      <w:r w:rsidRPr="00A970D8">
        <w:rPr>
          <w:noProof/>
        </w:rPr>
        <w:fldChar w:fldCharType="end"/>
      </w:r>
    </w:p>
    <w:p w14:paraId="07FB85DB" w14:textId="2FD21382" w:rsidR="00A970D8" w:rsidRDefault="00A970D8">
      <w:pPr>
        <w:pStyle w:val="TOC4"/>
        <w:rPr>
          <w:rFonts w:asciiTheme="minorHAnsi" w:eastAsiaTheme="minorEastAsia" w:hAnsiTheme="minorHAnsi" w:cstheme="minorBidi"/>
          <w:b w:val="0"/>
          <w:noProof/>
          <w:kern w:val="2"/>
          <w:sz w:val="24"/>
          <w:szCs w:val="24"/>
          <w14:ligatures w14:val="standardContextual"/>
        </w:rPr>
      </w:pPr>
      <w:r>
        <w:rPr>
          <w:noProof/>
        </w:rPr>
        <w:t>Subdivision 420</w:t>
      </w:r>
      <w:r>
        <w:rPr>
          <w:noProof/>
        </w:rPr>
        <w:noBreakHyphen/>
        <w:t>E—Exclusivity of Division</w:t>
      </w:r>
      <w:r w:rsidRPr="00A970D8">
        <w:rPr>
          <w:b w:val="0"/>
          <w:noProof/>
          <w:sz w:val="18"/>
        </w:rPr>
        <w:tab/>
      </w:r>
      <w:r w:rsidRPr="00A970D8">
        <w:rPr>
          <w:b w:val="0"/>
          <w:noProof/>
          <w:sz w:val="18"/>
        </w:rPr>
        <w:fldChar w:fldCharType="begin"/>
      </w:r>
      <w:r w:rsidRPr="00A970D8">
        <w:rPr>
          <w:b w:val="0"/>
          <w:noProof/>
          <w:sz w:val="18"/>
        </w:rPr>
        <w:instrText xml:space="preserve"> PAGEREF _Toc201756256 \h </w:instrText>
      </w:r>
      <w:r w:rsidRPr="00A970D8">
        <w:rPr>
          <w:b w:val="0"/>
          <w:noProof/>
          <w:sz w:val="18"/>
        </w:rPr>
      </w:r>
      <w:r w:rsidRPr="00A970D8">
        <w:rPr>
          <w:b w:val="0"/>
          <w:noProof/>
          <w:sz w:val="18"/>
        </w:rPr>
        <w:fldChar w:fldCharType="separate"/>
      </w:r>
      <w:r w:rsidRPr="00A970D8">
        <w:rPr>
          <w:b w:val="0"/>
          <w:noProof/>
          <w:sz w:val="18"/>
        </w:rPr>
        <w:t>538</w:t>
      </w:r>
      <w:r w:rsidRPr="00A970D8">
        <w:rPr>
          <w:b w:val="0"/>
          <w:noProof/>
          <w:sz w:val="18"/>
        </w:rPr>
        <w:fldChar w:fldCharType="end"/>
      </w:r>
    </w:p>
    <w:p w14:paraId="574AE997" w14:textId="5C974517"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65</w:t>
      </w:r>
      <w:r>
        <w:rPr>
          <w:noProof/>
        </w:rPr>
        <w:tab/>
        <w:t>Exclusivity of deductions etc.</w:t>
      </w:r>
      <w:r w:rsidRPr="00A970D8">
        <w:rPr>
          <w:noProof/>
        </w:rPr>
        <w:tab/>
      </w:r>
      <w:r w:rsidRPr="00A970D8">
        <w:rPr>
          <w:noProof/>
        </w:rPr>
        <w:fldChar w:fldCharType="begin"/>
      </w:r>
      <w:r w:rsidRPr="00A970D8">
        <w:rPr>
          <w:noProof/>
        </w:rPr>
        <w:instrText xml:space="preserve"> PAGEREF _Toc201756257 \h </w:instrText>
      </w:r>
      <w:r w:rsidRPr="00A970D8">
        <w:rPr>
          <w:noProof/>
        </w:rPr>
      </w:r>
      <w:r w:rsidRPr="00A970D8">
        <w:rPr>
          <w:noProof/>
        </w:rPr>
        <w:fldChar w:fldCharType="separate"/>
      </w:r>
      <w:r w:rsidRPr="00A970D8">
        <w:rPr>
          <w:noProof/>
        </w:rPr>
        <w:t>538</w:t>
      </w:r>
      <w:r w:rsidRPr="00A970D8">
        <w:rPr>
          <w:noProof/>
        </w:rPr>
        <w:fldChar w:fldCharType="end"/>
      </w:r>
    </w:p>
    <w:p w14:paraId="6FF0272F" w14:textId="399BDAB4" w:rsidR="00A970D8" w:rsidRDefault="00A970D8">
      <w:pPr>
        <w:pStyle w:val="TOC5"/>
        <w:rPr>
          <w:rFonts w:asciiTheme="minorHAnsi" w:eastAsiaTheme="minorEastAsia" w:hAnsiTheme="minorHAnsi" w:cstheme="minorBidi"/>
          <w:noProof/>
          <w:kern w:val="2"/>
          <w:sz w:val="24"/>
          <w:szCs w:val="24"/>
          <w14:ligatures w14:val="standardContextual"/>
        </w:rPr>
      </w:pPr>
      <w:r>
        <w:rPr>
          <w:noProof/>
        </w:rPr>
        <w:t>420</w:t>
      </w:r>
      <w:r>
        <w:rPr>
          <w:noProof/>
        </w:rPr>
        <w:noBreakHyphen/>
        <w:t>70</w:t>
      </w:r>
      <w:r>
        <w:rPr>
          <w:noProof/>
        </w:rPr>
        <w:tab/>
        <w:t>Exclusivity of assessable income etc.</w:t>
      </w:r>
      <w:r w:rsidRPr="00A970D8">
        <w:rPr>
          <w:noProof/>
        </w:rPr>
        <w:tab/>
      </w:r>
      <w:r w:rsidRPr="00A970D8">
        <w:rPr>
          <w:noProof/>
        </w:rPr>
        <w:fldChar w:fldCharType="begin"/>
      </w:r>
      <w:r w:rsidRPr="00A970D8">
        <w:rPr>
          <w:noProof/>
        </w:rPr>
        <w:instrText xml:space="preserve"> PAGEREF _Toc201756258 \h </w:instrText>
      </w:r>
      <w:r w:rsidRPr="00A970D8">
        <w:rPr>
          <w:noProof/>
        </w:rPr>
      </w:r>
      <w:r w:rsidRPr="00A970D8">
        <w:rPr>
          <w:noProof/>
        </w:rPr>
        <w:fldChar w:fldCharType="separate"/>
      </w:r>
      <w:r w:rsidRPr="00A970D8">
        <w:rPr>
          <w:noProof/>
        </w:rPr>
        <w:t>539</w:t>
      </w:r>
      <w:r w:rsidRPr="00A970D8">
        <w:rPr>
          <w:noProof/>
        </w:rPr>
        <w:fldChar w:fldCharType="end"/>
      </w:r>
    </w:p>
    <w:p w14:paraId="4D132F25" w14:textId="6B1C3467" w:rsidR="0037072A" w:rsidRPr="00322F3B" w:rsidRDefault="00983C00" w:rsidP="0037072A">
      <w:pPr>
        <w:sectPr w:rsidR="0037072A" w:rsidRPr="00322F3B" w:rsidSect="005B1A3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322F3B">
        <w:fldChar w:fldCharType="end"/>
      </w:r>
    </w:p>
    <w:p w14:paraId="740489A9" w14:textId="77777777" w:rsidR="0037072A" w:rsidRPr="00322F3B" w:rsidRDefault="0037072A" w:rsidP="0037072A">
      <w:pPr>
        <w:pStyle w:val="ActHead1"/>
      </w:pPr>
      <w:bookmarkStart w:id="0" w:name="_Toc201755479"/>
      <w:r w:rsidRPr="00322F3B">
        <w:rPr>
          <w:rStyle w:val="CharChapNo"/>
        </w:rPr>
        <w:lastRenderedPageBreak/>
        <w:t>Chapter</w:t>
      </w:r>
      <w:r w:rsidR="00825006" w:rsidRPr="00322F3B">
        <w:rPr>
          <w:rStyle w:val="CharChapNo"/>
        </w:rPr>
        <w:t> </w:t>
      </w:r>
      <w:r w:rsidRPr="00322F3B">
        <w:rPr>
          <w:rStyle w:val="CharChapNo"/>
        </w:rPr>
        <w:t>3</w:t>
      </w:r>
      <w:r w:rsidRPr="00322F3B">
        <w:t>—</w:t>
      </w:r>
      <w:r w:rsidRPr="00322F3B">
        <w:rPr>
          <w:rStyle w:val="CharChapText"/>
        </w:rPr>
        <w:t>Specialist liability rules</w:t>
      </w:r>
      <w:bookmarkEnd w:id="0"/>
    </w:p>
    <w:p w14:paraId="6D2215D2" w14:textId="2C62FE77" w:rsidR="0037072A" w:rsidRPr="00322F3B" w:rsidRDefault="0037072A" w:rsidP="0037072A">
      <w:pPr>
        <w:pStyle w:val="ActHead2"/>
      </w:pPr>
      <w:bookmarkStart w:id="1" w:name="_Toc201755480"/>
      <w:r w:rsidRPr="00322F3B">
        <w:rPr>
          <w:rStyle w:val="CharPartNo"/>
        </w:rPr>
        <w:t>Part</w:t>
      </w:r>
      <w:r w:rsidR="00825006" w:rsidRPr="00322F3B">
        <w:rPr>
          <w:rStyle w:val="CharPartNo"/>
        </w:rPr>
        <w:t> </w:t>
      </w:r>
      <w:r w:rsidRPr="00322F3B">
        <w:rPr>
          <w:rStyle w:val="CharPartNo"/>
        </w:rPr>
        <w:t>3</w:t>
      </w:r>
      <w:r w:rsidR="009953FD">
        <w:rPr>
          <w:rStyle w:val="CharPartNo"/>
        </w:rPr>
        <w:noBreakHyphen/>
      </w:r>
      <w:r w:rsidRPr="00322F3B">
        <w:rPr>
          <w:rStyle w:val="CharPartNo"/>
        </w:rPr>
        <w:t>32</w:t>
      </w:r>
      <w:r w:rsidRPr="00322F3B">
        <w:t>—</w:t>
      </w:r>
      <w:r w:rsidRPr="00322F3B">
        <w:rPr>
          <w:rStyle w:val="CharPartText"/>
        </w:rPr>
        <w:t>Co</w:t>
      </w:r>
      <w:r w:rsidR="009953FD">
        <w:rPr>
          <w:rStyle w:val="CharPartText"/>
        </w:rPr>
        <w:noBreakHyphen/>
      </w:r>
      <w:r w:rsidRPr="00322F3B">
        <w:rPr>
          <w:rStyle w:val="CharPartText"/>
        </w:rPr>
        <w:t>operatives and m</w:t>
      </w:r>
      <w:bookmarkStart w:id="2" w:name="opcCurrentPosition"/>
      <w:bookmarkEnd w:id="2"/>
      <w:r w:rsidRPr="00322F3B">
        <w:rPr>
          <w:rStyle w:val="CharPartText"/>
        </w:rPr>
        <w:t>utual entities</w:t>
      </w:r>
      <w:bookmarkEnd w:id="1"/>
    </w:p>
    <w:p w14:paraId="4FAC1C30" w14:textId="77777777" w:rsidR="0037072A" w:rsidRPr="00322F3B" w:rsidRDefault="0037072A" w:rsidP="0037072A">
      <w:pPr>
        <w:pStyle w:val="ActHead3"/>
      </w:pPr>
      <w:bookmarkStart w:id="3" w:name="_Toc201755481"/>
      <w:r w:rsidRPr="00322F3B">
        <w:rPr>
          <w:rStyle w:val="CharDivNo"/>
        </w:rPr>
        <w:t>Division</w:t>
      </w:r>
      <w:r w:rsidR="00825006" w:rsidRPr="00322F3B">
        <w:rPr>
          <w:rStyle w:val="CharDivNo"/>
        </w:rPr>
        <w:t> </w:t>
      </w:r>
      <w:r w:rsidRPr="00322F3B">
        <w:rPr>
          <w:rStyle w:val="CharDivNo"/>
        </w:rPr>
        <w:t>315</w:t>
      </w:r>
      <w:r w:rsidRPr="00322F3B">
        <w:t>—</w:t>
      </w:r>
      <w:r w:rsidRPr="00322F3B">
        <w:rPr>
          <w:rStyle w:val="CharDivText"/>
        </w:rPr>
        <w:t>Demutualisation of private health insurers</w:t>
      </w:r>
      <w:bookmarkEnd w:id="3"/>
    </w:p>
    <w:p w14:paraId="18C243DE" w14:textId="77777777" w:rsidR="0037072A" w:rsidRPr="00322F3B" w:rsidRDefault="0037072A" w:rsidP="0037072A">
      <w:pPr>
        <w:pStyle w:val="TofSectsHeading"/>
      </w:pPr>
      <w:r w:rsidRPr="00322F3B">
        <w:t>Table of Subdivisions</w:t>
      </w:r>
    </w:p>
    <w:p w14:paraId="6FB25ABC" w14:textId="77777777" w:rsidR="0037072A" w:rsidRPr="00322F3B" w:rsidRDefault="0037072A" w:rsidP="0037072A">
      <w:pPr>
        <w:pStyle w:val="TofSectsSubdiv"/>
      </w:pPr>
      <w:r w:rsidRPr="00322F3B">
        <w:tab/>
        <w:t>Guide to Division</w:t>
      </w:r>
      <w:r w:rsidR="00825006" w:rsidRPr="00322F3B">
        <w:t> </w:t>
      </w:r>
      <w:r w:rsidRPr="00322F3B">
        <w:t>315</w:t>
      </w:r>
    </w:p>
    <w:p w14:paraId="284FDC41" w14:textId="7A9D2FB5" w:rsidR="0037072A" w:rsidRPr="00322F3B" w:rsidRDefault="0037072A" w:rsidP="0037072A">
      <w:pPr>
        <w:pStyle w:val="TofSectsSubdiv"/>
        <w:rPr>
          <w:rStyle w:val="CharBoldItalic"/>
        </w:rPr>
      </w:pPr>
      <w:r w:rsidRPr="00322F3B">
        <w:t>315</w:t>
      </w:r>
      <w:r w:rsidR="009953FD">
        <w:noBreakHyphen/>
      </w:r>
      <w:r w:rsidRPr="00322F3B">
        <w:t>A</w:t>
      </w:r>
      <w:r w:rsidRPr="00322F3B">
        <w:tab/>
        <w:t>Capital gains and losses connected with a demutualisation of a private health insurer to be disregarded</w:t>
      </w:r>
    </w:p>
    <w:p w14:paraId="1AC16A21" w14:textId="50EE81FE" w:rsidR="0037072A" w:rsidRPr="00322F3B" w:rsidRDefault="0037072A" w:rsidP="0037072A">
      <w:pPr>
        <w:pStyle w:val="TofSectsSubdiv"/>
        <w:rPr>
          <w:rStyle w:val="CharBoldItalic"/>
        </w:rPr>
      </w:pPr>
      <w:r w:rsidRPr="00322F3B">
        <w:t>315</w:t>
      </w:r>
      <w:r w:rsidR="009953FD">
        <w:noBreakHyphen/>
      </w:r>
      <w:r w:rsidRPr="00322F3B">
        <w:t>B</w:t>
      </w:r>
      <w:r w:rsidRPr="00322F3B">
        <w:tab/>
        <w:t>Cost base of certain shares and rights in private health insurers</w:t>
      </w:r>
    </w:p>
    <w:p w14:paraId="09113687" w14:textId="6B8FEC69" w:rsidR="0037072A" w:rsidRPr="00322F3B" w:rsidRDefault="0037072A" w:rsidP="0037072A">
      <w:pPr>
        <w:pStyle w:val="TofSectsSubdiv"/>
        <w:rPr>
          <w:rStyle w:val="CharBoldItalic"/>
        </w:rPr>
      </w:pPr>
      <w:r w:rsidRPr="00322F3B">
        <w:t>315</w:t>
      </w:r>
      <w:r w:rsidR="009953FD">
        <w:noBreakHyphen/>
      </w:r>
      <w:r w:rsidRPr="00322F3B">
        <w:t>C</w:t>
      </w:r>
      <w:r w:rsidRPr="00322F3B">
        <w:tab/>
        <w:t>Lost policy holders trust</w:t>
      </w:r>
    </w:p>
    <w:p w14:paraId="746597E8" w14:textId="7FDD1507" w:rsidR="0037072A" w:rsidRPr="00322F3B" w:rsidRDefault="0037072A" w:rsidP="0037072A">
      <w:pPr>
        <w:pStyle w:val="TofSectsSubdiv"/>
        <w:rPr>
          <w:rStyle w:val="CharBoldItalic"/>
        </w:rPr>
      </w:pPr>
      <w:r w:rsidRPr="00322F3B">
        <w:t>315</w:t>
      </w:r>
      <w:r w:rsidR="009953FD">
        <w:noBreakHyphen/>
      </w:r>
      <w:r w:rsidRPr="00322F3B">
        <w:t>D</w:t>
      </w:r>
      <w:r w:rsidRPr="00322F3B">
        <w:tab/>
        <w:t>Special cost base rules for certain shares and rights in holding companies</w:t>
      </w:r>
    </w:p>
    <w:p w14:paraId="78818854" w14:textId="4AACC661" w:rsidR="0037072A" w:rsidRPr="00322F3B" w:rsidRDefault="0037072A" w:rsidP="0037072A">
      <w:pPr>
        <w:pStyle w:val="TofSectsSubdiv"/>
      </w:pPr>
      <w:r w:rsidRPr="00322F3B">
        <w:t>315</w:t>
      </w:r>
      <w:r w:rsidR="009953FD">
        <w:noBreakHyphen/>
      </w:r>
      <w:r w:rsidRPr="00322F3B">
        <w:t>E</w:t>
      </w:r>
      <w:r w:rsidRPr="00322F3B">
        <w:tab/>
        <w:t>Special CGT rule for legal personal representatives and beneficiaries</w:t>
      </w:r>
    </w:p>
    <w:p w14:paraId="1C57F1D5" w14:textId="7AB7D651" w:rsidR="0037072A" w:rsidRPr="00322F3B" w:rsidRDefault="0037072A" w:rsidP="0037072A">
      <w:pPr>
        <w:pStyle w:val="TofSectsSubdiv"/>
        <w:rPr>
          <w:rStyle w:val="CharBoldItalic"/>
        </w:rPr>
      </w:pPr>
      <w:r w:rsidRPr="00322F3B">
        <w:t>315</w:t>
      </w:r>
      <w:r w:rsidR="009953FD">
        <w:noBreakHyphen/>
      </w:r>
      <w:r w:rsidRPr="00322F3B">
        <w:t>F</w:t>
      </w:r>
      <w:r w:rsidRPr="00322F3B">
        <w:tab/>
        <w:t>Non</w:t>
      </w:r>
      <w:r w:rsidR="009953FD">
        <w:noBreakHyphen/>
      </w:r>
      <w:r w:rsidRPr="00322F3B">
        <w:t>CGT consequences of demutualisation</w:t>
      </w:r>
    </w:p>
    <w:p w14:paraId="74E540D5" w14:textId="77777777" w:rsidR="0037072A" w:rsidRPr="00322F3B" w:rsidRDefault="0037072A" w:rsidP="0037072A">
      <w:pPr>
        <w:pStyle w:val="ActHead4"/>
      </w:pPr>
      <w:bookmarkStart w:id="4" w:name="_Toc201755482"/>
      <w:r w:rsidRPr="00322F3B">
        <w:t>Guide to Division</w:t>
      </w:r>
      <w:r w:rsidR="00825006" w:rsidRPr="00322F3B">
        <w:t> </w:t>
      </w:r>
      <w:r w:rsidRPr="00322F3B">
        <w:t>315</w:t>
      </w:r>
      <w:bookmarkEnd w:id="4"/>
    </w:p>
    <w:p w14:paraId="19F51E06" w14:textId="68DF7110" w:rsidR="0037072A" w:rsidRPr="00322F3B" w:rsidRDefault="0037072A" w:rsidP="0037072A">
      <w:pPr>
        <w:pStyle w:val="ActHead5"/>
      </w:pPr>
      <w:bookmarkStart w:id="5" w:name="_Toc201755483"/>
      <w:r w:rsidRPr="00322F3B">
        <w:rPr>
          <w:rStyle w:val="CharSectno"/>
        </w:rPr>
        <w:t>315</w:t>
      </w:r>
      <w:r w:rsidR="009953FD">
        <w:rPr>
          <w:rStyle w:val="CharSectno"/>
        </w:rPr>
        <w:noBreakHyphen/>
      </w:r>
      <w:r w:rsidRPr="00322F3B">
        <w:rPr>
          <w:rStyle w:val="CharSectno"/>
        </w:rPr>
        <w:t>1</w:t>
      </w:r>
      <w:r w:rsidRPr="00322F3B">
        <w:t xml:space="preserve">  What this Division is about</w:t>
      </w:r>
      <w:bookmarkEnd w:id="5"/>
    </w:p>
    <w:p w14:paraId="6B8D7C5B" w14:textId="77777777" w:rsidR="0037072A" w:rsidRPr="00322F3B" w:rsidRDefault="0037072A" w:rsidP="00B57F3F">
      <w:pPr>
        <w:pStyle w:val="SOText"/>
      </w:pPr>
      <w:r w:rsidRPr="00322F3B">
        <w:t>This Division sets out the taxation consequences of the demutualisation of private health insurers.</w:t>
      </w:r>
    </w:p>
    <w:p w14:paraId="2DE8A765" w14:textId="5640D4E6" w:rsidR="0037072A" w:rsidRPr="00322F3B" w:rsidRDefault="0037072A" w:rsidP="00B57F3F">
      <w:pPr>
        <w:pStyle w:val="SOText"/>
      </w:pPr>
      <w:r w:rsidRPr="00322F3B">
        <w:t>Policy holders, demutualising health insurers and certain other entities can disregard capital gains and losses arising under a demutualisation (see Subdivision</w:t>
      </w:r>
      <w:r w:rsidR="00825006" w:rsidRPr="00322F3B">
        <w:t> </w:t>
      </w:r>
      <w:r w:rsidRPr="00322F3B">
        <w:t>315</w:t>
      </w:r>
      <w:r w:rsidR="009953FD">
        <w:noBreakHyphen/>
      </w:r>
      <w:r w:rsidRPr="00322F3B">
        <w:t>A).</w:t>
      </w:r>
    </w:p>
    <w:p w14:paraId="516A9CBD" w14:textId="590149B5" w:rsidR="0037072A" w:rsidRPr="00322F3B" w:rsidRDefault="0037072A" w:rsidP="00B57F3F">
      <w:pPr>
        <w:pStyle w:val="SOText"/>
      </w:pPr>
      <w:r w:rsidRPr="00322F3B">
        <w:t>Shares and rights issued under the demutualisation are given a cost base based on the market value of the demutualising health insurer at the time of issue (see Subdivisions</w:t>
      </w:r>
      <w:r w:rsidR="00825006" w:rsidRPr="00322F3B">
        <w:t> </w:t>
      </w:r>
      <w:r w:rsidRPr="00322F3B">
        <w:t>315</w:t>
      </w:r>
      <w:r w:rsidR="009953FD">
        <w:noBreakHyphen/>
      </w:r>
      <w:r w:rsidRPr="00322F3B">
        <w:t>B and 315</w:t>
      </w:r>
      <w:r w:rsidR="009953FD">
        <w:noBreakHyphen/>
      </w:r>
      <w:r w:rsidRPr="00322F3B">
        <w:t>D).</w:t>
      </w:r>
    </w:p>
    <w:p w14:paraId="020BF0B5" w14:textId="2A9D238A" w:rsidR="0037072A" w:rsidRPr="00322F3B" w:rsidRDefault="0037072A" w:rsidP="00B57F3F">
      <w:pPr>
        <w:pStyle w:val="SOText"/>
      </w:pPr>
      <w:r w:rsidRPr="00322F3B">
        <w:lastRenderedPageBreak/>
        <w:t>Assets held by a lost policy holders trust are given roll</w:t>
      </w:r>
      <w:r w:rsidR="009953FD">
        <w:noBreakHyphen/>
      </w:r>
      <w:r w:rsidRPr="00322F3B">
        <w:t>over relief if transferred to the lost policy holder, or if the lost policy holder becomes absolutely entitled to them. Otherwise the trustee of the lost policy holders trust is taxed on any capital gains (see Subdivision</w:t>
      </w:r>
      <w:r w:rsidR="00825006" w:rsidRPr="00322F3B">
        <w:t> </w:t>
      </w:r>
      <w:r w:rsidRPr="00322F3B">
        <w:t>315</w:t>
      </w:r>
      <w:r w:rsidR="009953FD">
        <w:noBreakHyphen/>
      </w:r>
      <w:r w:rsidRPr="00322F3B">
        <w:t>C).</w:t>
      </w:r>
    </w:p>
    <w:p w14:paraId="1F1DEE67" w14:textId="01DBD396" w:rsidR="0037072A" w:rsidRPr="00322F3B" w:rsidRDefault="0037072A" w:rsidP="00B57F3F">
      <w:pPr>
        <w:pStyle w:val="SOText"/>
      </w:pPr>
      <w:r w:rsidRPr="00322F3B">
        <w:t>A legal personal representative can disregard capital gains and losses made when passing an asset to a beneficiary of a policy holder’s estate (see Subdivision</w:t>
      </w:r>
      <w:r w:rsidR="00825006" w:rsidRPr="00322F3B">
        <w:t> </w:t>
      </w:r>
      <w:r w:rsidRPr="00322F3B">
        <w:t>315</w:t>
      </w:r>
      <w:r w:rsidR="009953FD">
        <w:noBreakHyphen/>
      </w:r>
      <w:r w:rsidRPr="00322F3B">
        <w:t>E).</w:t>
      </w:r>
    </w:p>
    <w:p w14:paraId="5A4FA40F" w14:textId="5D7FBA56" w:rsidR="0037072A" w:rsidRPr="00322F3B" w:rsidRDefault="0037072A" w:rsidP="00B57F3F">
      <w:pPr>
        <w:pStyle w:val="SOText"/>
      </w:pPr>
      <w:r w:rsidRPr="00322F3B">
        <w:t>Shares, rights or cash received under a demutualisation are not assessable income and not exempt income (see Subdivision</w:t>
      </w:r>
      <w:r w:rsidR="00825006" w:rsidRPr="00322F3B">
        <w:t> </w:t>
      </w:r>
      <w:r w:rsidRPr="00322F3B">
        <w:t>315</w:t>
      </w:r>
      <w:r w:rsidR="009953FD">
        <w:noBreakHyphen/>
      </w:r>
      <w:r w:rsidRPr="00322F3B">
        <w:t>F).</w:t>
      </w:r>
    </w:p>
    <w:p w14:paraId="3C55BE99" w14:textId="4182C542" w:rsidR="0037072A" w:rsidRPr="00322F3B" w:rsidRDefault="0037072A" w:rsidP="0037072A">
      <w:pPr>
        <w:pStyle w:val="ActHead4"/>
        <w:rPr>
          <w:i/>
        </w:rPr>
      </w:pPr>
      <w:bookmarkStart w:id="6" w:name="_Toc201755484"/>
      <w:r w:rsidRPr="00322F3B">
        <w:rPr>
          <w:rStyle w:val="CharSubdNo"/>
        </w:rPr>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A</w:t>
      </w:r>
      <w:r w:rsidRPr="00322F3B">
        <w:t>—</w:t>
      </w:r>
      <w:r w:rsidRPr="00322F3B">
        <w:rPr>
          <w:rStyle w:val="CharSubdText"/>
        </w:rPr>
        <w:t>Capital gains and losses connected with a demutualisation of a private health insurer to be disregarded</w:t>
      </w:r>
      <w:bookmarkEnd w:id="6"/>
    </w:p>
    <w:p w14:paraId="407DC3AE" w14:textId="77777777" w:rsidR="0037072A" w:rsidRPr="00322F3B" w:rsidRDefault="0037072A" w:rsidP="0037072A">
      <w:pPr>
        <w:pStyle w:val="TofSectsHeading"/>
      </w:pPr>
      <w:r w:rsidRPr="00322F3B">
        <w:t>Table of sections</w:t>
      </w:r>
    </w:p>
    <w:p w14:paraId="33C8CAB8" w14:textId="77777777" w:rsidR="0037072A" w:rsidRPr="00322F3B" w:rsidRDefault="0037072A" w:rsidP="0037072A">
      <w:pPr>
        <w:pStyle w:val="TofSectsGroupHeading"/>
      </w:pPr>
      <w:r w:rsidRPr="00322F3B">
        <w:t>Rules for policy holders</w:t>
      </w:r>
    </w:p>
    <w:p w14:paraId="3915CCE3" w14:textId="178D7D22" w:rsidR="0037072A" w:rsidRPr="00322F3B" w:rsidRDefault="0037072A" w:rsidP="0037072A">
      <w:pPr>
        <w:pStyle w:val="TofSectsSection"/>
      </w:pPr>
      <w:r w:rsidRPr="00322F3B">
        <w:t>315</w:t>
      </w:r>
      <w:r w:rsidR="009953FD">
        <w:noBreakHyphen/>
      </w:r>
      <w:r w:rsidRPr="00322F3B">
        <w:t>5</w:t>
      </w:r>
      <w:r w:rsidRPr="00322F3B">
        <w:tab/>
        <w:t>Policy holders to disregard capital gains and losses related to demutualisation of private health insurer</w:t>
      </w:r>
    </w:p>
    <w:p w14:paraId="1461E45A" w14:textId="4C089078" w:rsidR="0037072A" w:rsidRPr="00322F3B" w:rsidRDefault="0037072A" w:rsidP="0037072A">
      <w:pPr>
        <w:pStyle w:val="TofSectsSection"/>
      </w:pPr>
      <w:r w:rsidRPr="00322F3B">
        <w:t>315</w:t>
      </w:r>
      <w:r w:rsidR="009953FD">
        <w:noBreakHyphen/>
      </w:r>
      <w:r w:rsidRPr="00322F3B">
        <w:t>10</w:t>
      </w:r>
      <w:r w:rsidRPr="00322F3B">
        <w:tab/>
        <w:t>Effect on the legal personal representative or beneficiary</w:t>
      </w:r>
    </w:p>
    <w:p w14:paraId="0A8219E7" w14:textId="00DAA3C3" w:rsidR="0037072A" w:rsidRPr="00322F3B" w:rsidRDefault="0037072A" w:rsidP="0037072A">
      <w:pPr>
        <w:pStyle w:val="TofSectsSection"/>
      </w:pPr>
      <w:r w:rsidRPr="00322F3B">
        <w:t>315</w:t>
      </w:r>
      <w:r w:rsidR="009953FD">
        <w:noBreakHyphen/>
      </w:r>
      <w:r w:rsidRPr="00322F3B">
        <w:t>15</w:t>
      </w:r>
      <w:r w:rsidRPr="00322F3B">
        <w:tab/>
        <w:t>Demutualisations to which this Division applies</w:t>
      </w:r>
    </w:p>
    <w:p w14:paraId="3C287827" w14:textId="679012C0" w:rsidR="0037072A" w:rsidRPr="00322F3B" w:rsidRDefault="0037072A" w:rsidP="0037072A">
      <w:pPr>
        <w:pStyle w:val="TofSectsSection"/>
      </w:pPr>
      <w:r w:rsidRPr="00322F3B">
        <w:t>315</w:t>
      </w:r>
      <w:r w:rsidR="009953FD">
        <w:noBreakHyphen/>
      </w:r>
      <w:r w:rsidRPr="00322F3B">
        <w:t>20</w:t>
      </w:r>
      <w:r w:rsidRPr="00322F3B">
        <w:tab/>
        <w:t>What assets are covered</w:t>
      </w:r>
    </w:p>
    <w:p w14:paraId="779643B6" w14:textId="77777777" w:rsidR="0037072A" w:rsidRPr="00322F3B" w:rsidRDefault="0037072A" w:rsidP="0037072A">
      <w:pPr>
        <w:pStyle w:val="TofSectsGroupHeading"/>
      </w:pPr>
      <w:r w:rsidRPr="00322F3B">
        <w:t>Rules for demutualising health insurer</w:t>
      </w:r>
    </w:p>
    <w:p w14:paraId="5AB08B43" w14:textId="439A6823" w:rsidR="0037072A" w:rsidRPr="00322F3B" w:rsidRDefault="0037072A" w:rsidP="0037072A">
      <w:pPr>
        <w:pStyle w:val="TofSectsSection"/>
      </w:pPr>
      <w:r w:rsidRPr="00322F3B">
        <w:t>315</w:t>
      </w:r>
      <w:r w:rsidR="009953FD">
        <w:noBreakHyphen/>
      </w:r>
      <w:r w:rsidRPr="00322F3B">
        <w:t>25</w:t>
      </w:r>
      <w:r w:rsidRPr="00322F3B">
        <w:tab/>
        <w:t>Demutualising health insurers to disregard capital gains and losses related to demutualisation</w:t>
      </w:r>
    </w:p>
    <w:p w14:paraId="41DB63C7" w14:textId="77777777" w:rsidR="0037072A" w:rsidRPr="00322F3B" w:rsidRDefault="0037072A" w:rsidP="0037072A">
      <w:pPr>
        <w:pStyle w:val="TofSectsGroupHeading"/>
      </w:pPr>
      <w:r w:rsidRPr="00322F3B">
        <w:t>Rules for other entities</w:t>
      </w:r>
    </w:p>
    <w:p w14:paraId="188FAC5A" w14:textId="4C764BAE" w:rsidR="0037072A" w:rsidRPr="00322F3B" w:rsidRDefault="0037072A" w:rsidP="0037072A">
      <w:pPr>
        <w:pStyle w:val="TofSectsSection"/>
      </w:pPr>
      <w:r w:rsidRPr="00322F3B">
        <w:t>315</w:t>
      </w:r>
      <w:r w:rsidR="009953FD">
        <w:noBreakHyphen/>
      </w:r>
      <w:r w:rsidRPr="00322F3B">
        <w:t>30</w:t>
      </w:r>
      <w:r w:rsidRPr="00322F3B">
        <w:tab/>
        <w:t>Other entities to disregard capital gains and losses related to demutualisation</w:t>
      </w:r>
    </w:p>
    <w:p w14:paraId="5AD3B11D" w14:textId="77777777" w:rsidR="0037072A" w:rsidRPr="00322F3B" w:rsidRDefault="0037072A" w:rsidP="0037072A">
      <w:pPr>
        <w:pStyle w:val="ActHead4"/>
      </w:pPr>
      <w:bookmarkStart w:id="7" w:name="_Toc201755485"/>
      <w:r w:rsidRPr="00322F3B">
        <w:lastRenderedPageBreak/>
        <w:t>Rules for policy holders</w:t>
      </w:r>
      <w:bookmarkEnd w:id="7"/>
    </w:p>
    <w:p w14:paraId="063E9D20" w14:textId="10F473AB" w:rsidR="0037072A" w:rsidRPr="00322F3B" w:rsidRDefault="0037072A" w:rsidP="0037072A">
      <w:pPr>
        <w:pStyle w:val="ActHead5"/>
      </w:pPr>
      <w:bookmarkStart w:id="8" w:name="_Toc201755486"/>
      <w:r w:rsidRPr="00322F3B">
        <w:rPr>
          <w:rStyle w:val="CharSectno"/>
        </w:rPr>
        <w:t>315</w:t>
      </w:r>
      <w:r w:rsidR="009953FD">
        <w:rPr>
          <w:rStyle w:val="CharSectno"/>
        </w:rPr>
        <w:noBreakHyphen/>
      </w:r>
      <w:r w:rsidRPr="00322F3B">
        <w:rPr>
          <w:rStyle w:val="CharSectno"/>
        </w:rPr>
        <w:t>5</w:t>
      </w:r>
      <w:r w:rsidRPr="00322F3B">
        <w:t xml:space="preserve">  Policy holders to disregard capital gains and losses related to demutualisation of private health insurer</w:t>
      </w:r>
      <w:bookmarkEnd w:id="8"/>
    </w:p>
    <w:p w14:paraId="2B1E8435" w14:textId="52EF0289" w:rsidR="0037072A" w:rsidRPr="00322F3B" w:rsidRDefault="0037072A" w:rsidP="0037072A">
      <w:pPr>
        <w:pStyle w:val="subsection"/>
        <w:keepNext/>
        <w:keepLines/>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an individual from a </w:t>
      </w:r>
      <w:r w:rsidR="009953FD" w:rsidRPr="009953FD">
        <w:rPr>
          <w:position w:val="6"/>
          <w:sz w:val="16"/>
        </w:rPr>
        <w:t>*</w:t>
      </w:r>
      <w:r w:rsidRPr="00322F3B">
        <w:t xml:space="preserve">CGT event that happens in relation to a </w:t>
      </w:r>
      <w:r w:rsidR="009953FD" w:rsidRPr="009953FD">
        <w:rPr>
          <w:position w:val="6"/>
          <w:sz w:val="16"/>
        </w:rPr>
        <w:t>*</w:t>
      </w:r>
      <w:r w:rsidRPr="00322F3B">
        <w:t>CGT asset if:</w:t>
      </w:r>
    </w:p>
    <w:p w14:paraId="4CC2A5D7" w14:textId="77777777" w:rsidR="0037072A" w:rsidRPr="00322F3B" w:rsidRDefault="0037072A" w:rsidP="0037072A">
      <w:pPr>
        <w:pStyle w:val="paragraph"/>
        <w:keepNext/>
        <w:keepLines/>
      </w:pPr>
      <w:r w:rsidRPr="00322F3B">
        <w:tab/>
        <w:t>(a)</w:t>
      </w:r>
      <w:r w:rsidRPr="00322F3B">
        <w:tab/>
        <w:t>the CGT event happens under a demutualisation to which this Division applies; and</w:t>
      </w:r>
    </w:p>
    <w:p w14:paraId="626118F9" w14:textId="77777777" w:rsidR="0037072A" w:rsidRPr="00322F3B" w:rsidRDefault="0037072A" w:rsidP="0037072A">
      <w:pPr>
        <w:pStyle w:val="paragraph"/>
        <w:keepNext/>
        <w:keepLines/>
      </w:pPr>
      <w:r w:rsidRPr="00322F3B">
        <w:tab/>
        <w:t>(b)</w:t>
      </w:r>
      <w:r w:rsidRPr="00322F3B">
        <w:tab/>
        <w:t xml:space="preserve">the individual is, or has been, a policy holder (within the meaning of the </w:t>
      </w:r>
      <w:r w:rsidR="00406984" w:rsidRPr="00322F3B">
        <w:rPr>
          <w:i/>
        </w:rPr>
        <w:t>Private Health Insurance (Prudential Supervision) Act 2015</w:t>
      </w:r>
      <w:r w:rsidRPr="00322F3B">
        <w:t xml:space="preserve">) of, or another person insured through, the demutualising entity (the </w:t>
      </w:r>
      <w:r w:rsidRPr="00322F3B">
        <w:rPr>
          <w:b/>
          <w:i/>
        </w:rPr>
        <w:t>demutualising health insurer</w:t>
      </w:r>
      <w:r w:rsidRPr="00322F3B">
        <w:t>); and</w:t>
      </w:r>
    </w:p>
    <w:p w14:paraId="4207E990" w14:textId="43BC6AE9" w:rsidR="0037072A" w:rsidRPr="00322F3B" w:rsidRDefault="0037072A" w:rsidP="0037072A">
      <w:pPr>
        <w:pStyle w:val="paragraph"/>
      </w:pPr>
      <w:r w:rsidRPr="00322F3B">
        <w:tab/>
        <w:t>(c)</w:t>
      </w:r>
      <w:r w:rsidRPr="00322F3B">
        <w:tab/>
        <w:t xml:space="preserve">the CGT asset is covered by </w:t>
      </w:r>
      <w:r w:rsidR="009F5D03" w:rsidRPr="00322F3B">
        <w:t>section 3</w:t>
      </w:r>
      <w:r w:rsidRPr="00322F3B">
        <w:t>15</w:t>
      </w:r>
      <w:r w:rsidR="009953FD">
        <w:noBreakHyphen/>
      </w:r>
      <w:r w:rsidRPr="00322F3B">
        <w:t>20.</w:t>
      </w:r>
    </w:p>
    <w:p w14:paraId="449822BD" w14:textId="734CA300" w:rsidR="0037072A" w:rsidRPr="00322F3B" w:rsidRDefault="0037072A" w:rsidP="0037072A">
      <w:pPr>
        <w:pStyle w:val="ActHead5"/>
      </w:pPr>
      <w:bookmarkStart w:id="9" w:name="_Toc201755487"/>
      <w:r w:rsidRPr="00322F3B">
        <w:rPr>
          <w:rStyle w:val="CharSectno"/>
        </w:rPr>
        <w:t>315</w:t>
      </w:r>
      <w:r w:rsidR="009953FD">
        <w:rPr>
          <w:rStyle w:val="CharSectno"/>
        </w:rPr>
        <w:noBreakHyphen/>
      </w:r>
      <w:r w:rsidRPr="00322F3B">
        <w:rPr>
          <w:rStyle w:val="CharSectno"/>
        </w:rPr>
        <w:t>10</w:t>
      </w:r>
      <w:r w:rsidRPr="00322F3B">
        <w:t xml:space="preserve">  Effect on the legal personal representative or beneficiary</w:t>
      </w:r>
      <w:bookmarkEnd w:id="9"/>
    </w:p>
    <w:p w14:paraId="1B7975F1" w14:textId="6809FB56" w:rsidR="0037072A" w:rsidRPr="00322F3B" w:rsidRDefault="0037072A" w:rsidP="0037072A">
      <w:pPr>
        <w:pStyle w:val="subsection"/>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an entity from a </w:t>
      </w:r>
      <w:r w:rsidR="009953FD" w:rsidRPr="009953FD">
        <w:rPr>
          <w:position w:val="6"/>
          <w:sz w:val="16"/>
        </w:rPr>
        <w:t>*</w:t>
      </w:r>
      <w:r w:rsidRPr="00322F3B">
        <w:t xml:space="preserve">CGT event that happens in relation to a </w:t>
      </w:r>
      <w:r w:rsidR="009953FD" w:rsidRPr="009953FD">
        <w:rPr>
          <w:position w:val="6"/>
          <w:sz w:val="16"/>
        </w:rPr>
        <w:t>*</w:t>
      </w:r>
      <w:r w:rsidRPr="00322F3B">
        <w:t>CGT asset if:</w:t>
      </w:r>
    </w:p>
    <w:p w14:paraId="1DAE6AC1" w14:textId="121172C9" w:rsidR="0037072A" w:rsidRPr="00322F3B" w:rsidRDefault="0037072A" w:rsidP="0037072A">
      <w:pPr>
        <w:pStyle w:val="paragraph"/>
      </w:pPr>
      <w:r w:rsidRPr="00322F3B">
        <w:tab/>
        <w:t>(a)</w:t>
      </w:r>
      <w:r w:rsidRPr="00322F3B">
        <w:tab/>
        <w:t>the CGT asset forms part of the estate of a deceased individual who is mentioned in paragraph</w:t>
      </w:r>
      <w:r w:rsidR="00825006" w:rsidRPr="00322F3B">
        <w:t> </w:t>
      </w:r>
      <w:r w:rsidRPr="00322F3B">
        <w:t>315</w:t>
      </w:r>
      <w:r w:rsidR="009953FD">
        <w:noBreakHyphen/>
      </w:r>
      <w:r w:rsidRPr="00322F3B">
        <w:t>5(b); and</w:t>
      </w:r>
    </w:p>
    <w:p w14:paraId="47423D8A" w14:textId="1C87E62B" w:rsidR="0037072A" w:rsidRPr="00322F3B" w:rsidRDefault="0037072A" w:rsidP="0037072A">
      <w:pPr>
        <w:pStyle w:val="paragraph"/>
      </w:pPr>
      <w:r w:rsidRPr="00322F3B">
        <w:tab/>
        <w:t>(b)</w:t>
      </w:r>
      <w:r w:rsidRPr="00322F3B">
        <w:tab/>
        <w:t xml:space="preserve">the entity is the deceased individual’s </w:t>
      </w:r>
      <w:r w:rsidR="009953FD" w:rsidRPr="009953FD">
        <w:rPr>
          <w:position w:val="6"/>
          <w:sz w:val="16"/>
        </w:rPr>
        <w:t>*</w:t>
      </w:r>
      <w:r w:rsidRPr="00322F3B">
        <w:t>legal personal representative or a beneficiary in the deceased individual’s estate; and</w:t>
      </w:r>
    </w:p>
    <w:p w14:paraId="533F9F4A" w14:textId="20E196C7" w:rsidR="0037072A" w:rsidRPr="00322F3B" w:rsidRDefault="0037072A" w:rsidP="0037072A">
      <w:pPr>
        <w:pStyle w:val="paragraph"/>
      </w:pPr>
      <w:r w:rsidRPr="00322F3B">
        <w:tab/>
        <w:t>(c)</w:t>
      </w:r>
      <w:r w:rsidRPr="00322F3B">
        <w:tab/>
        <w:t xml:space="preserve">the CGT asset devolves to the entity or </w:t>
      </w:r>
      <w:r w:rsidR="009953FD" w:rsidRPr="009953FD">
        <w:rPr>
          <w:position w:val="6"/>
          <w:sz w:val="16"/>
        </w:rPr>
        <w:t>*</w:t>
      </w:r>
      <w:r w:rsidRPr="00322F3B">
        <w:t>passes to the entity; and</w:t>
      </w:r>
    </w:p>
    <w:p w14:paraId="4ACEB0A6" w14:textId="77777777" w:rsidR="0037072A" w:rsidRPr="00322F3B" w:rsidRDefault="0037072A" w:rsidP="0037072A">
      <w:pPr>
        <w:pStyle w:val="paragraph"/>
      </w:pPr>
      <w:r w:rsidRPr="00322F3B">
        <w:tab/>
        <w:t>(d)</w:t>
      </w:r>
      <w:r w:rsidRPr="00322F3B">
        <w:tab/>
        <w:t>the CGT event happens under a demutualisation to which this Division applies; and</w:t>
      </w:r>
    </w:p>
    <w:p w14:paraId="765BB72E" w14:textId="731E4CA9" w:rsidR="0037072A" w:rsidRPr="00322F3B" w:rsidRDefault="0037072A" w:rsidP="0037072A">
      <w:pPr>
        <w:pStyle w:val="paragraph"/>
      </w:pPr>
      <w:r w:rsidRPr="00322F3B">
        <w:tab/>
        <w:t>(e)</w:t>
      </w:r>
      <w:r w:rsidRPr="00322F3B">
        <w:tab/>
        <w:t xml:space="preserve">the CGT asset is covered by </w:t>
      </w:r>
      <w:r w:rsidR="009F5D03" w:rsidRPr="00322F3B">
        <w:t>section 3</w:t>
      </w:r>
      <w:r w:rsidRPr="00322F3B">
        <w:t>15</w:t>
      </w:r>
      <w:r w:rsidR="009953FD">
        <w:noBreakHyphen/>
      </w:r>
      <w:r w:rsidRPr="00322F3B">
        <w:t>20.</w:t>
      </w:r>
    </w:p>
    <w:p w14:paraId="378F489D" w14:textId="1B730756" w:rsidR="0037072A" w:rsidRPr="00322F3B" w:rsidRDefault="0037072A" w:rsidP="0037072A">
      <w:pPr>
        <w:pStyle w:val="ActHead5"/>
      </w:pPr>
      <w:bookmarkStart w:id="10" w:name="_Toc201755488"/>
      <w:r w:rsidRPr="00322F3B">
        <w:rPr>
          <w:rStyle w:val="CharSectno"/>
        </w:rPr>
        <w:t>315</w:t>
      </w:r>
      <w:r w:rsidR="009953FD">
        <w:rPr>
          <w:rStyle w:val="CharSectno"/>
        </w:rPr>
        <w:noBreakHyphen/>
      </w:r>
      <w:r w:rsidRPr="00322F3B">
        <w:rPr>
          <w:rStyle w:val="CharSectno"/>
        </w:rPr>
        <w:t>15</w:t>
      </w:r>
      <w:r w:rsidRPr="00322F3B">
        <w:t xml:space="preserve">  Demutualisations to which this Division applies</w:t>
      </w:r>
      <w:bookmarkEnd w:id="10"/>
    </w:p>
    <w:p w14:paraId="0EE16DE7" w14:textId="77777777" w:rsidR="0037072A" w:rsidRPr="00322F3B" w:rsidRDefault="0037072A" w:rsidP="0037072A">
      <w:pPr>
        <w:pStyle w:val="subsection"/>
      </w:pPr>
      <w:r w:rsidRPr="00322F3B">
        <w:tab/>
      </w:r>
      <w:r w:rsidRPr="00322F3B">
        <w:tab/>
        <w:t>This Division applies to a demutualisation of an entity if:</w:t>
      </w:r>
    </w:p>
    <w:p w14:paraId="7941F99A" w14:textId="77777777" w:rsidR="0037072A" w:rsidRPr="00322F3B" w:rsidRDefault="0037072A" w:rsidP="0037072A">
      <w:pPr>
        <w:pStyle w:val="paragraph"/>
      </w:pPr>
      <w:r w:rsidRPr="00322F3B">
        <w:tab/>
        <w:t>(a)</w:t>
      </w:r>
      <w:r w:rsidRPr="00322F3B">
        <w:tab/>
        <w:t>the entity:</w:t>
      </w:r>
    </w:p>
    <w:p w14:paraId="73117C1B" w14:textId="03437E2A" w:rsidR="0037072A" w:rsidRPr="00322F3B" w:rsidRDefault="0037072A" w:rsidP="0037072A">
      <w:pPr>
        <w:pStyle w:val="paragraphsub"/>
      </w:pPr>
      <w:r w:rsidRPr="00322F3B">
        <w:lastRenderedPageBreak/>
        <w:tab/>
        <w:t>(i)</w:t>
      </w:r>
      <w:r w:rsidRPr="00322F3B">
        <w:tab/>
        <w:t>is an entity to which item</w:t>
      </w:r>
      <w:r w:rsidR="00825006" w:rsidRPr="00322F3B">
        <w:t> </w:t>
      </w:r>
      <w:r w:rsidRPr="00322F3B">
        <w:t>6.3 of the table in section</w:t>
      </w:r>
      <w:r w:rsidR="00825006" w:rsidRPr="00322F3B">
        <w:t> </w:t>
      </w:r>
      <w:r w:rsidRPr="00322F3B">
        <w:t>50</w:t>
      </w:r>
      <w:r w:rsidR="009953FD">
        <w:noBreakHyphen/>
      </w:r>
      <w:r w:rsidRPr="00322F3B">
        <w:t>30 applies; and</w:t>
      </w:r>
    </w:p>
    <w:p w14:paraId="00D31F0F" w14:textId="77777777" w:rsidR="0037072A" w:rsidRPr="00322F3B" w:rsidRDefault="0037072A" w:rsidP="0037072A">
      <w:pPr>
        <w:pStyle w:val="paragraphsub"/>
      </w:pPr>
      <w:r w:rsidRPr="00322F3B">
        <w:tab/>
        <w:t>(ii)</w:t>
      </w:r>
      <w:r w:rsidRPr="00322F3B">
        <w:tab/>
        <w:t>is not registered under Part</w:t>
      </w:r>
      <w:r w:rsidR="00825006" w:rsidRPr="00322F3B">
        <w:t> </w:t>
      </w:r>
      <w:r w:rsidRPr="00322F3B">
        <w:t xml:space="preserve">3 of the </w:t>
      </w:r>
      <w:r w:rsidRPr="00322F3B">
        <w:rPr>
          <w:i/>
        </w:rPr>
        <w:t>Life Insurance Act 1995</w:t>
      </w:r>
      <w:r w:rsidRPr="00322F3B">
        <w:t>; and</w:t>
      </w:r>
    </w:p>
    <w:p w14:paraId="3E5B30AE" w14:textId="77777777" w:rsidR="0037072A" w:rsidRPr="00322F3B" w:rsidRDefault="0037072A" w:rsidP="0037072A">
      <w:pPr>
        <w:pStyle w:val="paragraphsub"/>
      </w:pPr>
      <w:r w:rsidRPr="00322F3B">
        <w:tab/>
        <w:t>(iia)</w:t>
      </w:r>
      <w:r w:rsidRPr="00322F3B">
        <w:tab/>
        <w:t>is not an entity to whose demutualisation Division</w:t>
      </w:r>
      <w:r w:rsidR="00825006" w:rsidRPr="00322F3B">
        <w:t> </w:t>
      </w:r>
      <w:r w:rsidRPr="00322F3B">
        <w:t>316 applies; and</w:t>
      </w:r>
    </w:p>
    <w:p w14:paraId="4B675FD3" w14:textId="77777777" w:rsidR="0037072A" w:rsidRPr="00322F3B" w:rsidRDefault="0037072A" w:rsidP="0037072A">
      <w:pPr>
        <w:pStyle w:val="paragraphsub"/>
      </w:pPr>
      <w:r w:rsidRPr="00322F3B">
        <w:tab/>
        <w:t>(iii)</w:t>
      </w:r>
      <w:r w:rsidRPr="00322F3B">
        <w:tab/>
        <w:t>does not have capital divided into shares; and</w:t>
      </w:r>
    </w:p>
    <w:p w14:paraId="57D3F413" w14:textId="2665CD64" w:rsidR="0037072A" w:rsidRPr="00322F3B" w:rsidRDefault="0037072A" w:rsidP="0037072A">
      <w:pPr>
        <w:pStyle w:val="noteToPara"/>
      </w:pPr>
      <w:r w:rsidRPr="00322F3B">
        <w:t>Note:</w:t>
      </w:r>
      <w:r w:rsidRPr="00322F3B">
        <w:tab/>
        <w:t>Item</w:t>
      </w:r>
      <w:r w:rsidR="00825006" w:rsidRPr="00322F3B">
        <w:t> </w:t>
      </w:r>
      <w:r w:rsidRPr="00322F3B">
        <w:t>6.3 of the table in section</w:t>
      </w:r>
      <w:r w:rsidR="00825006" w:rsidRPr="00322F3B">
        <w:t> </w:t>
      </w:r>
      <w:r w:rsidRPr="00322F3B">
        <w:t>50</w:t>
      </w:r>
      <w:r w:rsidR="009953FD">
        <w:noBreakHyphen/>
      </w:r>
      <w:r w:rsidRPr="00322F3B">
        <w:t xml:space="preserve">30 applies to a private health insurer within the meaning of the </w:t>
      </w:r>
      <w:r w:rsidR="00406984" w:rsidRPr="00322F3B">
        <w:rPr>
          <w:i/>
        </w:rPr>
        <w:t>Private Health Insurance (Prudential Supervision) Act 2015</w:t>
      </w:r>
      <w:r w:rsidRPr="00322F3B">
        <w:t xml:space="preserve"> that is not carried on for the profit or gain of its individual members.</w:t>
      </w:r>
    </w:p>
    <w:p w14:paraId="79474F3F" w14:textId="77777777" w:rsidR="00406984" w:rsidRPr="00322F3B" w:rsidRDefault="00406984" w:rsidP="00406984">
      <w:pPr>
        <w:pStyle w:val="paragraph"/>
      </w:pPr>
      <w:r w:rsidRPr="00322F3B">
        <w:tab/>
        <w:t>(b)</w:t>
      </w:r>
      <w:r w:rsidRPr="00322F3B">
        <w:tab/>
        <w:t xml:space="preserve">an application by the entity to convert to being registered as a for profit insurer (within the meaning of the </w:t>
      </w:r>
      <w:r w:rsidRPr="00322F3B">
        <w:rPr>
          <w:i/>
        </w:rPr>
        <w:t>Private Health Insurance (Prudential Supervision) Act 2015</w:t>
      </w:r>
      <w:r w:rsidRPr="00322F3B">
        <w:t>) is approved under subsection</w:t>
      </w:r>
      <w:r w:rsidR="00825006" w:rsidRPr="00322F3B">
        <w:t> </w:t>
      </w:r>
      <w:r w:rsidRPr="00322F3B">
        <w:t>20(5) of that Act; and</w:t>
      </w:r>
    </w:p>
    <w:p w14:paraId="3FB815A1" w14:textId="77777777" w:rsidR="0037072A" w:rsidRPr="00322F3B" w:rsidRDefault="0037072A" w:rsidP="0037072A">
      <w:pPr>
        <w:pStyle w:val="paragraph"/>
      </w:pPr>
      <w:r w:rsidRPr="00322F3B">
        <w:tab/>
        <w:t>(c)</w:t>
      </w:r>
      <w:r w:rsidRPr="00322F3B">
        <w:tab/>
        <w:t>consistently with the conversion scheme mentioned in paragraph</w:t>
      </w:r>
      <w:r w:rsidR="00825006" w:rsidRPr="00322F3B">
        <w:t> </w:t>
      </w:r>
      <w:r w:rsidR="00406984" w:rsidRPr="00322F3B">
        <w:t>20(2)(a)</w:t>
      </w:r>
      <w:r w:rsidRPr="00322F3B">
        <w:t xml:space="preserve"> of that Act,</w:t>
      </w:r>
      <w:r w:rsidRPr="00322F3B">
        <w:rPr>
          <w:i/>
        </w:rPr>
        <w:t xml:space="preserve"> </w:t>
      </w:r>
      <w:r w:rsidRPr="00322F3B">
        <w:t>the entity becomes registered as a for profit insurer (within the meaning of that Act).</w:t>
      </w:r>
    </w:p>
    <w:p w14:paraId="14229124" w14:textId="538F0095" w:rsidR="0037072A" w:rsidRPr="00322F3B" w:rsidRDefault="0037072A" w:rsidP="0037072A">
      <w:pPr>
        <w:pStyle w:val="ActHead5"/>
      </w:pPr>
      <w:bookmarkStart w:id="11" w:name="_Toc201755489"/>
      <w:r w:rsidRPr="00322F3B">
        <w:rPr>
          <w:rStyle w:val="CharSectno"/>
        </w:rPr>
        <w:t>315</w:t>
      </w:r>
      <w:r w:rsidR="009953FD">
        <w:rPr>
          <w:rStyle w:val="CharSectno"/>
        </w:rPr>
        <w:noBreakHyphen/>
      </w:r>
      <w:r w:rsidRPr="00322F3B">
        <w:rPr>
          <w:rStyle w:val="CharSectno"/>
        </w:rPr>
        <w:t>20</w:t>
      </w:r>
      <w:r w:rsidRPr="00322F3B">
        <w:t xml:space="preserve">  What assets are covered</w:t>
      </w:r>
      <w:bookmarkEnd w:id="11"/>
    </w:p>
    <w:p w14:paraId="0D26C8C7" w14:textId="13A426CC" w:rsidR="0037072A" w:rsidRPr="00322F3B" w:rsidRDefault="0037072A" w:rsidP="0037072A">
      <w:pPr>
        <w:pStyle w:val="subsection"/>
      </w:pPr>
      <w:r w:rsidRPr="00322F3B">
        <w:tab/>
      </w:r>
      <w:r w:rsidRPr="00322F3B">
        <w:tab/>
        <w:t xml:space="preserve">These </w:t>
      </w:r>
      <w:r w:rsidR="009953FD" w:rsidRPr="009953FD">
        <w:rPr>
          <w:position w:val="6"/>
          <w:sz w:val="16"/>
        </w:rPr>
        <w:t>*</w:t>
      </w:r>
      <w:r w:rsidRPr="00322F3B">
        <w:t>CGT assets are covered:</w:t>
      </w:r>
    </w:p>
    <w:p w14:paraId="23F144B3" w14:textId="77777777" w:rsidR="0037072A" w:rsidRPr="00322F3B" w:rsidRDefault="0037072A" w:rsidP="0037072A">
      <w:pPr>
        <w:pStyle w:val="paragraph"/>
      </w:pPr>
      <w:r w:rsidRPr="00322F3B">
        <w:tab/>
        <w:t>(a)</w:t>
      </w:r>
      <w:r w:rsidRPr="00322F3B">
        <w:tab/>
        <w:t>an interest in the demutualising health insurer as a policy holder;</w:t>
      </w:r>
    </w:p>
    <w:p w14:paraId="79E548A9" w14:textId="77777777" w:rsidR="0037072A" w:rsidRPr="00322F3B" w:rsidRDefault="0037072A" w:rsidP="0037072A">
      <w:pPr>
        <w:pStyle w:val="paragraph"/>
      </w:pPr>
      <w:r w:rsidRPr="00322F3B">
        <w:tab/>
        <w:t>(b)</w:t>
      </w:r>
      <w:r w:rsidRPr="00322F3B">
        <w:tab/>
        <w:t>a membership interest in the demutualising health insurer;</w:t>
      </w:r>
    </w:p>
    <w:p w14:paraId="6C218017" w14:textId="77777777" w:rsidR="0037072A" w:rsidRPr="00322F3B" w:rsidRDefault="0037072A" w:rsidP="0037072A">
      <w:pPr>
        <w:pStyle w:val="paragraph"/>
      </w:pPr>
      <w:r w:rsidRPr="00322F3B">
        <w:tab/>
        <w:t>(c)</w:t>
      </w:r>
      <w:r w:rsidRPr="00322F3B">
        <w:tab/>
        <w:t>a right or interest of another kind in the demutualising health insurer;</w:t>
      </w:r>
    </w:p>
    <w:p w14:paraId="5C3BE691" w14:textId="77777777" w:rsidR="0037072A" w:rsidRPr="00322F3B" w:rsidRDefault="0037072A" w:rsidP="0037072A">
      <w:pPr>
        <w:pStyle w:val="paragraph"/>
      </w:pPr>
      <w:r w:rsidRPr="00322F3B">
        <w:tab/>
        <w:t>(d)</w:t>
      </w:r>
      <w:r w:rsidRPr="00322F3B">
        <w:tab/>
        <w:t>a right or interest of another kind that arises under the demutualisation.</w:t>
      </w:r>
    </w:p>
    <w:p w14:paraId="01093E64" w14:textId="77777777" w:rsidR="0037072A" w:rsidRPr="00322F3B" w:rsidRDefault="0037072A" w:rsidP="0037072A">
      <w:pPr>
        <w:pStyle w:val="ActHead4"/>
      </w:pPr>
      <w:bookmarkStart w:id="12" w:name="_Toc201755490"/>
      <w:r w:rsidRPr="00322F3B">
        <w:t>Rules for demutualising health insurer</w:t>
      </w:r>
      <w:bookmarkEnd w:id="12"/>
    </w:p>
    <w:p w14:paraId="5AAB4384" w14:textId="11C80F15" w:rsidR="0037072A" w:rsidRPr="00322F3B" w:rsidRDefault="0037072A" w:rsidP="0037072A">
      <w:pPr>
        <w:pStyle w:val="ActHead5"/>
      </w:pPr>
      <w:bookmarkStart w:id="13" w:name="_Toc201755491"/>
      <w:r w:rsidRPr="00322F3B">
        <w:rPr>
          <w:rStyle w:val="CharSectno"/>
        </w:rPr>
        <w:t>315</w:t>
      </w:r>
      <w:r w:rsidR="009953FD">
        <w:rPr>
          <w:rStyle w:val="CharSectno"/>
        </w:rPr>
        <w:noBreakHyphen/>
      </w:r>
      <w:r w:rsidRPr="00322F3B">
        <w:rPr>
          <w:rStyle w:val="CharSectno"/>
        </w:rPr>
        <w:t>25</w:t>
      </w:r>
      <w:r w:rsidRPr="00322F3B">
        <w:t xml:space="preserve">  Demutualising health insurers to disregard capital gains and losses related to demutualisation</w:t>
      </w:r>
      <w:bookmarkEnd w:id="13"/>
    </w:p>
    <w:p w14:paraId="7749F9D7" w14:textId="3B542CFC" w:rsidR="0037072A" w:rsidRPr="00322F3B" w:rsidRDefault="0037072A" w:rsidP="0037072A">
      <w:pPr>
        <w:pStyle w:val="subsection"/>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an entity from a </w:t>
      </w:r>
      <w:r w:rsidR="009953FD" w:rsidRPr="009953FD">
        <w:rPr>
          <w:position w:val="6"/>
          <w:sz w:val="16"/>
        </w:rPr>
        <w:t>*</w:t>
      </w:r>
      <w:r w:rsidRPr="00322F3B">
        <w:t>CGT event if:</w:t>
      </w:r>
    </w:p>
    <w:p w14:paraId="6C029F12" w14:textId="77777777" w:rsidR="0037072A" w:rsidRPr="00322F3B" w:rsidRDefault="0037072A" w:rsidP="0037072A">
      <w:pPr>
        <w:pStyle w:val="paragraph"/>
      </w:pPr>
      <w:r w:rsidRPr="00322F3B">
        <w:lastRenderedPageBreak/>
        <w:tab/>
        <w:t>(a)</w:t>
      </w:r>
      <w:r w:rsidRPr="00322F3B">
        <w:tab/>
        <w:t>the CGT event happened under a demutualisation to which this Division applies; and</w:t>
      </w:r>
    </w:p>
    <w:p w14:paraId="3B9D5A05" w14:textId="77777777" w:rsidR="0037072A" w:rsidRPr="00322F3B" w:rsidRDefault="0037072A" w:rsidP="0037072A">
      <w:pPr>
        <w:pStyle w:val="paragraph"/>
      </w:pPr>
      <w:r w:rsidRPr="00322F3B">
        <w:tab/>
        <w:t>(b)</w:t>
      </w:r>
      <w:r w:rsidRPr="00322F3B">
        <w:tab/>
        <w:t>the entity is the demutualising health insurer.</w:t>
      </w:r>
    </w:p>
    <w:p w14:paraId="1E933BA0" w14:textId="77777777" w:rsidR="0037072A" w:rsidRPr="00322F3B" w:rsidRDefault="0037072A" w:rsidP="0037072A">
      <w:pPr>
        <w:pStyle w:val="ActHead4"/>
      </w:pPr>
      <w:bookmarkStart w:id="14" w:name="_Toc201755492"/>
      <w:r w:rsidRPr="00322F3B">
        <w:t>Rules for other entities</w:t>
      </w:r>
      <w:bookmarkEnd w:id="14"/>
    </w:p>
    <w:p w14:paraId="11631962" w14:textId="62B9DDE9" w:rsidR="0037072A" w:rsidRPr="00322F3B" w:rsidRDefault="0037072A" w:rsidP="0037072A">
      <w:pPr>
        <w:pStyle w:val="ActHead5"/>
      </w:pPr>
      <w:bookmarkStart w:id="15" w:name="_Toc201755493"/>
      <w:r w:rsidRPr="00322F3B">
        <w:rPr>
          <w:rStyle w:val="CharSectno"/>
        </w:rPr>
        <w:t>315</w:t>
      </w:r>
      <w:r w:rsidR="009953FD">
        <w:rPr>
          <w:rStyle w:val="CharSectno"/>
        </w:rPr>
        <w:noBreakHyphen/>
      </w:r>
      <w:r w:rsidRPr="00322F3B">
        <w:rPr>
          <w:rStyle w:val="CharSectno"/>
        </w:rPr>
        <w:t>30</w:t>
      </w:r>
      <w:r w:rsidRPr="00322F3B">
        <w:t xml:space="preserve">  Other entities to disregard capital gains and losses related to demutualisation</w:t>
      </w:r>
      <w:bookmarkEnd w:id="15"/>
    </w:p>
    <w:p w14:paraId="21D1772E" w14:textId="2EF15E71" w:rsidR="0037072A" w:rsidRPr="00322F3B" w:rsidRDefault="0037072A" w:rsidP="0037072A">
      <w:pPr>
        <w:pStyle w:val="subsection"/>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an entity from a </w:t>
      </w:r>
      <w:r w:rsidR="009953FD" w:rsidRPr="009953FD">
        <w:rPr>
          <w:position w:val="6"/>
          <w:sz w:val="16"/>
        </w:rPr>
        <w:t>*</w:t>
      </w:r>
      <w:r w:rsidRPr="00322F3B">
        <w:t>CGT event if:</w:t>
      </w:r>
    </w:p>
    <w:p w14:paraId="7BD5EA7C" w14:textId="77777777" w:rsidR="0037072A" w:rsidRPr="00322F3B" w:rsidRDefault="0037072A" w:rsidP="0037072A">
      <w:pPr>
        <w:pStyle w:val="paragraph"/>
      </w:pPr>
      <w:r w:rsidRPr="00322F3B">
        <w:tab/>
        <w:t>(a)</w:t>
      </w:r>
      <w:r w:rsidRPr="00322F3B">
        <w:tab/>
        <w:t>the entity is established solely for the purpose of participating in a demutualisation to which this Division applies; and</w:t>
      </w:r>
    </w:p>
    <w:p w14:paraId="5891A1E3" w14:textId="3872DFB9" w:rsidR="0037072A" w:rsidRPr="00322F3B" w:rsidRDefault="0037072A" w:rsidP="0037072A">
      <w:pPr>
        <w:pStyle w:val="paragraph"/>
      </w:pPr>
      <w:r w:rsidRPr="00322F3B">
        <w:tab/>
        <w:t>(b)</w:t>
      </w:r>
      <w:r w:rsidRPr="00322F3B">
        <w:tab/>
        <w:t>the entity is not a trust covered by Subdivision</w:t>
      </w:r>
      <w:r w:rsidR="00825006" w:rsidRPr="00322F3B">
        <w:t> </w:t>
      </w:r>
      <w:r w:rsidRPr="00322F3B">
        <w:t>315</w:t>
      </w:r>
      <w:r w:rsidR="009953FD">
        <w:noBreakHyphen/>
      </w:r>
      <w:r w:rsidRPr="00322F3B">
        <w:t>C (about lost policy holders); and</w:t>
      </w:r>
    </w:p>
    <w:p w14:paraId="65FC71A1" w14:textId="77777777" w:rsidR="0037072A" w:rsidRPr="00322F3B" w:rsidRDefault="0037072A" w:rsidP="0037072A">
      <w:pPr>
        <w:pStyle w:val="paragraph"/>
      </w:pPr>
      <w:r w:rsidRPr="00322F3B">
        <w:tab/>
        <w:t>(c)</w:t>
      </w:r>
      <w:r w:rsidRPr="00322F3B">
        <w:tab/>
        <w:t>the CGT event:</w:t>
      </w:r>
    </w:p>
    <w:p w14:paraId="20A02A79" w14:textId="77777777" w:rsidR="0037072A" w:rsidRPr="00322F3B" w:rsidRDefault="0037072A" w:rsidP="0037072A">
      <w:pPr>
        <w:pStyle w:val="paragraphsub"/>
      </w:pPr>
      <w:r w:rsidRPr="00322F3B">
        <w:tab/>
        <w:t>(i)</w:t>
      </w:r>
      <w:r w:rsidRPr="00322F3B">
        <w:tab/>
        <w:t>happened under a demutualisation to which this Division applies; and</w:t>
      </w:r>
    </w:p>
    <w:p w14:paraId="3B8A1689" w14:textId="77777777" w:rsidR="0037072A" w:rsidRPr="00322F3B" w:rsidRDefault="0037072A" w:rsidP="0037072A">
      <w:pPr>
        <w:pStyle w:val="paragraphsub"/>
      </w:pPr>
      <w:r w:rsidRPr="00322F3B">
        <w:tab/>
        <w:t>(ii)</w:t>
      </w:r>
      <w:r w:rsidRPr="00322F3B">
        <w:tab/>
        <w:t>happened before or at the same time as the allocation or distribution (in the form of shares or cash) of the accumulated surplus of the demutualising health insurer; and</w:t>
      </w:r>
    </w:p>
    <w:p w14:paraId="3B8F508C" w14:textId="77777777" w:rsidR="0037072A" w:rsidRPr="00322F3B" w:rsidRDefault="0037072A" w:rsidP="0037072A">
      <w:pPr>
        <w:pStyle w:val="paragraphsub"/>
      </w:pPr>
      <w:r w:rsidRPr="00322F3B">
        <w:tab/>
        <w:t>(iii)</w:t>
      </w:r>
      <w:r w:rsidRPr="00322F3B">
        <w:tab/>
        <w:t>was connected to that allocation or distribution.</w:t>
      </w:r>
    </w:p>
    <w:p w14:paraId="0411EF58" w14:textId="77777777" w:rsidR="0037072A" w:rsidRPr="00322F3B" w:rsidRDefault="0037072A" w:rsidP="0037072A">
      <w:pPr>
        <w:pStyle w:val="notetext"/>
      </w:pPr>
      <w:r w:rsidRPr="00322F3B">
        <w:t>Note:</w:t>
      </w:r>
      <w:r w:rsidRPr="00322F3B">
        <w:tab/>
        <w:t>The allocation or distribution of the accumulated surplus could happen through an arrangement involving more than one transaction.</w:t>
      </w:r>
    </w:p>
    <w:p w14:paraId="3F17A656" w14:textId="00C57849" w:rsidR="0037072A" w:rsidRPr="00322F3B" w:rsidRDefault="0037072A" w:rsidP="0037072A">
      <w:pPr>
        <w:pStyle w:val="ActHead4"/>
        <w:rPr>
          <w:i/>
        </w:rPr>
      </w:pPr>
      <w:bookmarkStart w:id="16" w:name="_Toc201755494"/>
      <w:r w:rsidRPr="00322F3B">
        <w:rPr>
          <w:rStyle w:val="CharSubdNo"/>
        </w:rPr>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B</w:t>
      </w:r>
      <w:r w:rsidRPr="00322F3B">
        <w:t>—</w:t>
      </w:r>
      <w:r w:rsidRPr="00322F3B">
        <w:rPr>
          <w:rStyle w:val="CharSubdText"/>
        </w:rPr>
        <w:t>Cost base of certain shares and rights in private health insurers</w:t>
      </w:r>
      <w:bookmarkEnd w:id="16"/>
    </w:p>
    <w:p w14:paraId="095500E5" w14:textId="77777777" w:rsidR="0037072A" w:rsidRPr="00322F3B" w:rsidRDefault="0037072A" w:rsidP="0037072A">
      <w:pPr>
        <w:pStyle w:val="TofSectsHeading"/>
      </w:pPr>
      <w:r w:rsidRPr="00322F3B">
        <w:t>Table of sections</w:t>
      </w:r>
    </w:p>
    <w:p w14:paraId="1D1007E4" w14:textId="02F0A958" w:rsidR="0037072A" w:rsidRPr="00322F3B" w:rsidRDefault="0037072A" w:rsidP="0037072A">
      <w:pPr>
        <w:pStyle w:val="TofSectsSection"/>
      </w:pPr>
      <w:r w:rsidRPr="00322F3B">
        <w:t>315</w:t>
      </w:r>
      <w:r w:rsidR="009953FD">
        <w:noBreakHyphen/>
      </w:r>
      <w:r w:rsidRPr="00322F3B">
        <w:t>80</w:t>
      </w:r>
      <w:r w:rsidRPr="00322F3B">
        <w:tab/>
        <w:t>Cost base and acquisition time of demutualisation assets</w:t>
      </w:r>
    </w:p>
    <w:p w14:paraId="0B0B803C" w14:textId="5D7294C7" w:rsidR="0037072A" w:rsidRPr="00322F3B" w:rsidRDefault="0037072A" w:rsidP="0037072A">
      <w:pPr>
        <w:pStyle w:val="TofSectsSection"/>
      </w:pPr>
      <w:r w:rsidRPr="00322F3B">
        <w:t>315</w:t>
      </w:r>
      <w:r w:rsidR="009953FD">
        <w:noBreakHyphen/>
      </w:r>
      <w:r w:rsidRPr="00322F3B">
        <w:t>85</w:t>
      </w:r>
      <w:r w:rsidRPr="00322F3B">
        <w:tab/>
        <w:t>Demutualisation asset</w:t>
      </w:r>
    </w:p>
    <w:p w14:paraId="53433F6F" w14:textId="33236534" w:rsidR="0037072A" w:rsidRPr="00322F3B" w:rsidRDefault="0037072A" w:rsidP="0037072A">
      <w:pPr>
        <w:pStyle w:val="TofSectsSection"/>
      </w:pPr>
      <w:r w:rsidRPr="00322F3B">
        <w:t>315</w:t>
      </w:r>
      <w:r w:rsidR="009953FD">
        <w:noBreakHyphen/>
      </w:r>
      <w:r w:rsidRPr="00322F3B">
        <w:t>90</w:t>
      </w:r>
      <w:r w:rsidRPr="00322F3B">
        <w:tab/>
        <w:t>Participating policy holders</w:t>
      </w:r>
    </w:p>
    <w:p w14:paraId="55E563A8" w14:textId="23986CE9" w:rsidR="0037072A" w:rsidRPr="00322F3B" w:rsidRDefault="0037072A" w:rsidP="0037072A">
      <w:pPr>
        <w:pStyle w:val="ActHead5"/>
      </w:pPr>
      <w:bookmarkStart w:id="17" w:name="_Toc201755495"/>
      <w:r w:rsidRPr="00322F3B">
        <w:rPr>
          <w:rStyle w:val="CharSectno"/>
        </w:rPr>
        <w:lastRenderedPageBreak/>
        <w:t>315</w:t>
      </w:r>
      <w:r w:rsidR="009953FD">
        <w:rPr>
          <w:rStyle w:val="CharSectno"/>
        </w:rPr>
        <w:noBreakHyphen/>
      </w:r>
      <w:r w:rsidRPr="00322F3B">
        <w:rPr>
          <w:rStyle w:val="CharSectno"/>
        </w:rPr>
        <w:t>80</w:t>
      </w:r>
      <w:r w:rsidRPr="00322F3B">
        <w:t xml:space="preserve">  Cost base and acquisition time of demutualisation assets</w:t>
      </w:r>
      <w:bookmarkEnd w:id="17"/>
    </w:p>
    <w:p w14:paraId="5C2D182B" w14:textId="77777777" w:rsidR="0037072A" w:rsidRPr="00322F3B" w:rsidRDefault="0037072A" w:rsidP="0037072A">
      <w:pPr>
        <w:pStyle w:val="SubsectionHead"/>
      </w:pPr>
      <w:r w:rsidRPr="00322F3B">
        <w:t>Cost base adjustment</w:t>
      </w:r>
    </w:p>
    <w:p w14:paraId="4905184A" w14:textId="65A0ECD6" w:rsidR="0037072A" w:rsidRPr="00322F3B" w:rsidRDefault="0037072A" w:rsidP="0037072A">
      <w:pPr>
        <w:pStyle w:val="subsection"/>
      </w:pPr>
      <w:r w:rsidRPr="00322F3B">
        <w:tab/>
        <w:t>(1)</w:t>
      </w:r>
      <w:r w:rsidRPr="00322F3B">
        <w:tab/>
        <w:t xml:space="preserve">The first element of 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a </w:t>
      </w:r>
      <w:r w:rsidR="009953FD" w:rsidRPr="009953FD">
        <w:rPr>
          <w:position w:val="6"/>
          <w:sz w:val="16"/>
        </w:rPr>
        <w:t>*</w:t>
      </w:r>
      <w:r w:rsidRPr="00322F3B">
        <w:t xml:space="preserve">CGT asset is its </w:t>
      </w:r>
      <w:r w:rsidR="009953FD" w:rsidRPr="009953FD">
        <w:rPr>
          <w:position w:val="6"/>
          <w:sz w:val="16"/>
        </w:rPr>
        <w:t>*</w:t>
      </w:r>
      <w:r w:rsidRPr="00322F3B">
        <w:t>market value on the day it is issued if:</w:t>
      </w:r>
    </w:p>
    <w:p w14:paraId="6381B396" w14:textId="253B20BA" w:rsidR="0037072A" w:rsidRPr="00322F3B" w:rsidRDefault="0037072A" w:rsidP="0037072A">
      <w:pPr>
        <w:pStyle w:val="paragraph"/>
      </w:pPr>
      <w:r w:rsidRPr="00322F3B">
        <w:tab/>
        <w:t>(a)</w:t>
      </w:r>
      <w:r w:rsidRPr="00322F3B">
        <w:tab/>
        <w:t xml:space="preserve">the asset is covered by </w:t>
      </w:r>
      <w:r w:rsidR="009F5D03" w:rsidRPr="00322F3B">
        <w:t>section 3</w:t>
      </w:r>
      <w:r w:rsidRPr="00322F3B">
        <w:t>15</w:t>
      </w:r>
      <w:r w:rsidR="009953FD">
        <w:noBreakHyphen/>
      </w:r>
      <w:r w:rsidRPr="00322F3B">
        <w:t xml:space="preserve">85 (a </w:t>
      </w:r>
      <w:r w:rsidRPr="00322F3B">
        <w:rPr>
          <w:b/>
          <w:i/>
        </w:rPr>
        <w:t>demutualisation asset</w:t>
      </w:r>
      <w:r w:rsidRPr="00322F3B">
        <w:t>); and</w:t>
      </w:r>
    </w:p>
    <w:p w14:paraId="01D36021" w14:textId="43F17F45" w:rsidR="0037072A" w:rsidRPr="00322F3B" w:rsidRDefault="0037072A" w:rsidP="0037072A">
      <w:pPr>
        <w:pStyle w:val="paragraph"/>
      </w:pPr>
      <w:r w:rsidRPr="00322F3B">
        <w:tab/>
        <w:t>(b)</w:t>
      </w:r>
      <w:r w:rsidRPr="00322F3B">
        <w:tab/>
        <w:t xml:space="preserve">the asset is issued to an entity (a </w:t>
      </w:r>
      <w:r w:rsidRPr="00322F3B">
        <w:rPr>
          <w:b/>
          <w:i/>
        </w:rPr>
        <w:t>participating policy holder</w:t>
      </w:r>
      <w:r w:rsidRPr="00322F3B">
        <w:t xml:space="preserve">) covered by </w:t>
      </w:r>
      <w:r w:rsidR="009F5D03" w:rsidRPr="00322F3B">
        <w:t>section 3</w:t>
      </w:r>
      <w:r w:rsidRPr="00322F3B">
        <w:t>15</w:t>
      </w:r>
      <w:r w:rsidR="009953FD">
        <w:noBreakHyphen/>
      </w:r>
      <w:r w:rsidRPr="00322F3B">
        <w:t>90.</w:t>
      </w:r>
    </w:p>
    <w:p w14:paraId="251B9547" w14:textId="45EE160B" w:rsidR="0037072A" w:rsidRPr="00322F3B" w:rsidRDefault="0037072A" w:rsidP="0037072A">
      <w:pPr>
        <w:pStyle w:val="notetext"/>
      </w:pPr>
      <w:r w:rsidRPr="00322F3B">
        <w:t>Note:</w:t>
      </w:r>
      <w:r w:rsidRPr="00322F3B">
        <w:tab/>
        <w:t>There is an exception to this rule in Subdivision</w:t>
      </w:r>
      <w:r w:rsidR="00825006" w:rsidRPr="00322F3B">
        <w:t> </w:t>
      </w:r>
      <w:r w:rsidRPr="00322F3B">
        <w:t>315</w:t>
      </w:r>
      <w:r w:rsidR="009953FD">
        <w:noBreakHyphen/>
      </w:r>
      <w:r w:rsidRPr="00322F3B">
        <w:t>D where the asset is a share or right in a holding company with other assets.</w:t>
      </w:r>
    </w:p>
    <w:p w14:paraId="2E3A7C9E" w14:textId="77777777" w:rsidR="0037072A" w:rsidRPr="00322F3B" w:rsidRDefault="0037072A" w:rsidP="0037072A">
      <w:pPr>
        <w:pStyle w:val="SubsectionHead"/>
      </w:pPr>
      <w:r w:rsidRPr="00322F3B">
        <w:t>Acquisition rule</w:t>
      </w:r>
    </w:p>
    <w:p w14:paraId="14CB903E" w14:textId="558C728A" w:rsidR="0037072A" w:rsidRPr="00322F3B" w:rsidRDefault="0037072A" w:rsidP="0037072A">
      <w:pPr>
        <w:pStyle w:val="subsection"/>
      </w:pPr>
      <w:r w:rsidRPr="00322F3B">
        <w:tab/>
        <w:t>(2)</w:t>
      </w:r>
      <w:r w:rsidRPr="00322F3B">
        <w:tab/>
        <w:t xml:space="preserve">The participating policy holder is taken to have </w:t>
      </w:r>
      <w:r w:rsidR="009953FD" w:rsidRPr="009953FD">
        <w:rPr>
          <w:position w:val="6"/>
          <w:sz w:val="16"/>
        </w:rPr>
        <w:t>*</w:t>
      </w:r>
      <w:r w:rsidRPr="00322F3B">
        <w:t>acquired the demutualisation asset at the time it is issued.</w:t>
      </w:r>
    </w:p>
    <w:p w14:paraId="60696201" w14:textId="2D7B57CC" w:rsidR="0037072A" w:rsidRPr="00322F3B" w:rsidRDefault="0037072A" w:rsidP="0037072A">
      <w:pPr>
        <w:pStyle w:val="ActHead5"/>
      </w:pPr>
      <w:bookmarkStart w:id="18" w:name="_Toc201755496"/>
      <w:r w:rsidRPr="00322F3B">
        <w:rPr>
          <w:rStyle w:val="CharSectno"/>
        </w:rPr>
        <w:t>315</w:t>
      </w:r>
      <w:r w:rsidR="009953FD">
        <w:rPr>
          <w:rStyle w:val="CharSectno"/>
        </w:rPr>
        <w:noBreakHyphen/>
      </w:r>
      <w:r w:rsidRPr="00322F3B">
        <w:rPr>
          <w:rStyle w:val="CharSectno"/>
        </w:rPr>
        <w:t>85</w:t>
      </w:r>
      <w:r w:rsidRPr="00322F3B">
        <w:t xml:space="preserve">  Demutualisation asset</w:t>
      </w:r>
      <w:bookmarkEnd w:id="18"/>
    </w:p>
    <w:p w14:paraId="45E1A524" w14:textId="77777777" w:rsidR="0037072A" w:rsidRPr="00322F3B" w:rsidRDefault="0037072A" w:rsidP="0037072A">
      <w:pPr>
        <w:pStyle w:val="subsection"/>
      </w:pPr>
      <w:r w:rsidRPr="00322F3B">
        <w:tab/>
        <w:t>(1)</w:t>
      </w:r>
      <w:r w:rsidRPr="00322F3B">
        <w:tab/>
        <w:t>This section covers an asset if:</w:t>
      </w:r>
    </w:p>
    <w:p w14:paraId="7C893BAD" w14:textId="77777777" w:rsidR="0037072A" w:rsidRPr="00322F3B" w:rsidRDefault="0037072A" w:rsidP="0037072A">
      <w:pPr>
        <w:pStyle w:val="paragraph"/>
      </w:pPr>
      <w:r w:rsidRPr="00322F3B">
        <w:tab/>
        <w:t>(a)</w:t>
      </w:r>
      <w:r w:rsidRPr="00322F3B">
        <w:tab/>
        <w:t>the asset is:</w:t>
      </w:r>
    </w:p>
    <w:p w14:paraId="37C367BD" w14:textId="77777777" w:rsidR="0037072A" w:rsidRPr="00322F3B" w:rsidRDefault="0037072A" w:rsidP="0037072A">
      <w:pPr>
        <w:pStyle w:val="paragraphsub"/>
      </w:pPr>
      <w:r w:rsidRPr="00322F3B">
        <w:tab/>
        <w:t>(i)</w:t>
      </w:r>
      <w:r w:rsidRPr="00322F3B">
        <w:tab/>
        <w:t>a share in the demutualising health insurer; or</w:t>
      </w:r>
    </w:p>
    <w:p w14:paraId="5E6F9C4B" w14:textId="58FF38F5" w:rsidR="0037072A" w:rsidRPr="00322F3B" w:rsidRDefault="0037072A" w:rsidP="0037072A">
      <w:pPr>
        <w:pStyle w:val="paragraphsub"/>
      </w:pPr>
      <w:r w:rsidRPr="00322F3B">
        <w:tab/>
        <w:t>(ii)</w:t>
      </w:r>
      <w:r w:rsidRPr="00322F3B">
        <w:tab/>
        <w:t xml:space="preserve">a right to </w:t>
      </w:r>
      <w:r w:rsidR="009953FD" w:rsidRPr="009953FD">
        <w:rPr>
          <w:position w:val="6"/>
          <w:sz w:val="16"/>
        </w:rPr>
        <w:t>*</w:t>
      </w:r>
      <w:r w:rsidRPr="00322F3B">
        <w:t>acquire a share in the demutualising health insurer; or</w:t>
      </w:r>
    </w:p>
    <w:p w14:paraId="7ACBD2E4" w14:textId="77777777" w:rsidR="0037072A" w:rsidRPr="00322F3B" w:rsidRDefault="0037072A" w:rsidP="0037072A">
      <w:pPr>
        <w:pStyle w:val="paragraphsub"/>
      </w:pPr>
      <w:r w:rsidRPr="00322F3B">
        <w:tab/>
        <w:t>(iii)</w:t>
      </w:r>
      <w:r w:rsidRPr="00322F3B">
        <w:tab/>
        <w:t>a share in an entity that owns all of the shares in the demutualising health insurer; or</w:t>
      </w:r>
    </w:p>
    <w:p w14:paraId="78667960" w14:textId="77777777" w:rsidR="0037072A" w:rsidRPr="00322F3B" w:rsidRDefault="0037072A" w:rsidP="0037072A">
      <w:pPr>
        <w:pStyle w:val="paragraphsub"/>
      </w:pPr>
      <w:r w:rsidRPr="00322F3B">
        <w:tab/>
        <w:t>(iv)</w:t>
      </w:r>
      <w:r w:rsidRPr="00322F3B">
        <w:tab/>
        <w:t xml:space="preserve">a right to acquire a share in an entity mentioned in </w:t>
      </w:r>
      <w:r w:rsidR="00825006" w:rsidRPr="00322F3B">
        <w:t>subparagraph (</w:t>
      </w:r>
      <w:r w:rsidRPr="00322F3B">
        <w:t>iii); and</w:t>
      </w:r>
    </w:p>
    <w:p w14:paraId="0E4B3E28" w14:textId="77777777" w:rsidR="0037072A" w:rsidRPr="00322F3B" w:rsidRDefault="0037072A" w:rsidP="0037072A">
      <w:pPr>
        <w:pStyle w:val="paragraph"/>
      </w:pPr>
      <w:r w:rsidRPr="00322F3B">
        <w:tab/>
        <w:t>(b)</w:t>
      </w:r>
      <w:r w:rsidRPr="00322F3B">
        <w:tab/>
        <w:t>the share or right is issued under a demutualisation to which this Division applies; and</w:t>
      </w:r>
    </w:p>
    <w:p w14:paraId="779C35C2" w14:textId="77777777" w:rsidR="0037072A" w:rsidRPr="00322F3B" w:rsidRDefault="0037072A" w:rsidP="0037072A">
      <w:pPr>
        <w:pStyle w:val="paragraph"/>
      </w:pPr>
      <w:r w:rsidRPr="00322F3B">
        <w:tab/>
        <w:t>(c)</w:t>
      </w:r>
      <w:r w:rsidRPr="00322F3B">
        <w:tab/>
        <w:t>the share or right is issued in connection with:</w:t>
      </w:r>
    </w:p>
    <w:p w14:paraId="3EC73A47" w14:textId="6D29AE0D" w:rsidR="0037072A" w:rsidRPr="00322F3B" w:rsidRDefault="0037072A" w:rsidP="0037072A">
      <w:pPr>
        <w:pStyle w:val="paragraphsub"/>
      </w:pPr>
      <w:r w:rsidRPr="00322F3B">
        <w:tab/>
        <w:t>(i)</w:t>
      </w:r>
      <w:r w:rsidRPr="00322F3B">
        <w:tab/>
        <w:t xml:space="preserve">the variation or abrogation of rights attaching to or consisting of a </w:t>
      </w:r>
      <w:r w:rsidR="009953FD" w:rsidRPr="009953FD">
        <w:rPr>
          <w:position w:val="6"/>
          <w:sz w:val="16"/>
        </w:rPr>
        <w:t>*</w:t>
      </w:r>
      <w:r w:rsidRPr="00322F3B">
        <w:t xml:space="preserve">CGT asset covered by </w:t>
      </w:r>
      <w:r w:rsidR="009F5D03" w:rsidRPr="00322F3B">
        <w:t>section 3</w:t>
      </w:r>
      <w:r w:rsidRPr="00322F3B">
        <w:t>15</w:t>
      </w:r>
      <w:r w:rsidR="009953FD">
        <w:noBreakHyphen/>
      </w:r>
      <w:r w:rsidRPr="00322F3B">
        <w:t>20; or</w:t>
      </w:r>
    </w:p>
    <w:p w14:paraId="7C1397B9" w14:textId="77777777" w:rsidR="0037072A" w:rsidRPr="00322F3B" w:rsidRDefault="0037072A" w:rsidP="0037072A">
      <w:pPr>
        <w:pStyle w:val="paragraphsub"/>
      </w:pPr>
      <w:r w:rsidRPr="00322F3B">
        <w:lastRenderedPageBreak/>
        <w:tab/>
        <w:t>(ii)</w:t>
      </w:r>
      <w:r w:rsidRPr="00322F3B">
        <w:tab/>
        <w:t>the conversion, cancellation, extinguishment or redemption of such a CGT asset.</w:t>
      </w:r>
    </w:p>
    <w:p w14:paraId="16B07D8F" w14:textId="77777777" w:rsidR="0037072A" w:rsidRPr="00322F3B" w:rsidRDefault="0037072A" w:rsidP="0037072A">
      <w:pPr>
        <w:pStyle w:val="SubsectionHead"/>
      </w:pPr>
      <w:r w:rsidRPr="00322F3B">
        <w:t>Exclusion for rights with an exercise price</w:t>
      </w:r>
    </w:p>
    <w:p w14:paraId="0BCD996A" w14:textId="727AF7B5" w:rsidR="0037072A" w:rsidRPr="00322F3B" w:rsidRDefault="0037072A" w:rsidP="0037072A">
      <w:pPr>
        <w:pStyle w:val="subsection"/>
      </w:pPr>
      <w:r w:rsidRPr="00322F3B">
        <w:tab/>
        <w:t>(2)</w:t>
      </w:r>
      <w:r w:rsidRPr="00322F3B">
        <w:tab/>
        <w:t xml:space="preserve">Despite </w:t>
      </w:r>
      <w:r w:rsidR="00825006" w:rsidRPr="00322F3B">
        <w:t>subsection (</w:t>
      </w:r>
      <w:r w:rsidRPr="00322F3B">
        <w:t xml:space="preserve">1), this section does not cover a right to </w:t>
      </w:r>
      <w:r w:rsidR="009953FD" w:rsidRPr="009953FD">
        <w:rPr>
          <w:position w:val="6"/>
          <w:sz w:val="16"/>
        </w:rPr>
        <w:t>*</w:t>
      </w:r>
      <w:r w:rsidRPr="00322F3B">
        <w:t>acquire a share in an entity if the holder of the right must pay an amount to exercise the right.</w:t>
      </w:r>
    </w:p>
    <w:p w14:paraId="69832F67" w14:textId="77777777" w:rsidR="0037072A" w:rsidRPr="00322F3B" w:rsidRDefault="0037072A" w:rsidP="0037072A">
      <w:pPr>
        <w:pStyle w:val="SubsectionHead"/>
      </w:pPr>
      <w:r w:rsidRPr="00322F3B">
        <w:t>Exclusion where assets not issued simultaneously</w:t>
      </w:r>
    </w:p>
    <w:p w14:paraId="68BE6F96" w14:textId="77777777" w:rsidR="0037072A" w:rsidRPr="00322F3B" w:rsidRDefault="0037072A" w:rsidP="0037072A">
      <w:pPr>
        <w:pStyle w:val="subsection"/>
      </w:pPr>
      <w:r w:rsidRPr="00322F3B">
        <w:tab/>
        <w:t>(3)</w:t>
      </w:r>
      <w:r w:rsidRPr="00322F3B">
        <w:tab/>
        <w:t xml:space="preserve">Despite </w:t>
      </w:r>
      <w:r w:rsidR="00825006" w:rsidRPr="00322F3B">
        <w:t>subsection (</w:t>
      </w:r>
      <w:r w:rsidRPr="00322F3B">
        <w:t xml:space="preserve">1), an asset is not covered by this section unless all of the assets covered by </w:t>
      </w:r>
      <w:r w:rsidR="00825006" w:rsidRPr="00322F3B">
        <w:t>subsection (</w:t>
      </w:r>
      <w:r w:rsidRPr="00322F3B">
        <w:t>1) for the demutualisation in question are issued:</w:t>
      </w:r>
    </w:p>
    <w:p w14:paraId="6CCBC048" w14:textId="77777777" w:rsidR="0037072A" w:rsidRPr="00322F3B" w:rsidRDefault="0037072A" w:rsidP="0037072A">
      <w:pPr>
        <w:pStyle w:val="paragraph"/>
      </w:pPr>
      <w:r w:rsidRPr="00322F3B">
        <w:tab/>
        <w:t>(a)</w:t>
      </w:r>
      <w:r w:rsidRPr="00322F3B">
        <w:tab/>
        <w:t>at the same time; and</w:t>
      </w:r>
    </w:p>
    <w:p w14:paraId="5F9C6E7C" w14:textId="77777777" w:rsidR="0037072A" w:rsidRPr="00322F3B" w:rsidRDefault="0037072A" w:rsidP="0037072A">
      <w:pPr>
        <w:pStyle w:val="paragraph"/>
      </w:pPr>
      <w:r w:rsidRPr="00322F3B">
        <w:tab/>
        <w:t>(b)</w:t>
      </w:r>
      <w:r w:rsidRPr="00322F3B">
        <w:tab/>
        <w:t>to an entity that is either:</w:t>
      </w:r>
    </w:p>
    <w:p w14:paraId="0F476D48" w14:textId="6EC68C67" w:rsidR="0037072A" w:rsidRPr="00322F3B" w:rsidRDefault="0037072A" w:rsidP="0037072A">
      <w:pPr>
        <w:pStyle w:val="paragraphsub"/>
      </w:pPr>
      <w:r w:rsidRPr="00322F3B">
        <w:tab/>
        <w:t>(i)</w:t>
      </w:r>
      <w:r w:rsidRPr="00322F3B">
        <w:tab/>
        <w:t xml:space="preserve">a participating policy holder (see </w:t>
      </w:r>
      <w:r w:rsidR="009F5D03" w:rsidRPr="00322F3B">
        <w:t>section 3</w:t>
      </w:r>
      <w:r w:rsidRPr="00322F3B">
        <w:t>15</w:t>
      </w:r>
      <w:r w:rsidR="009953FD">
        <w:noBreakHyphen/>
      </w:r>
      <w:r w:rsidRPr="00322F3B">
        <w:t>90); or</w:t>
      </w:r>
    </w:p>
    <w:p w14:paraId="42381BA7" w14:textId="30FEFB67" w:rsidR="0037072A" w:rsidRPr="00322F3B" w:rsidRDefault="0037072A" w:rsidP="0037072A">
      <w:pPr>
        <w:pStyle w:val="paragraphsub"/>
      </w:pPr>
      <w:r w:rsidRPr="00322F3B">
        <w:tab/>
        <w:t>(ii)</w:t>
      </w:r>
      <w:r w:rsidRPr="00322F3B">
        <w:tab/>
        <w:t>the trustee of a trust covered by Subdivision</w:t>
      </w:r>
      <w:r w:rsidR="00825006" w:rsidRPr="00322F3B">
        <w:t> </w:t>
      </w:r>
      <w:r w:rsidRPr="00322F3B">
        <w:t>315</w:t>
      </w:r>
      <w:r w:rsidR="009953FD">
        <w:noBreakHyphen/>
      </w:r>
      <w:r w:rsidRPr="00322F3B">
        <w:t>C (about the lost policy holders trust).</w:t>
      </w:r>
    </w:p>
    <w:p w14:paraId="7D89ADDB" w14:textId="221FFFE3" w:rsidR="0037072A" w:rsidRPr="00322F3B" w:rsidRDefault="0037072A" w:rsidP="0037072A">
      <w:pPr>
        <w:pStyle w:val="ActHead5"/>
      </w:pPr>
      <w:bookmarkStart w:id="19" w:name="_Toc201755497"/>
      <w:r w:rsidRPr="00322F3B">
        <w:rPr>
          <w:rStyle w:val="CharSectno"/>
        </w:rPr>
        <w:t>315</w:t>
      </w:r>
      <w:r w:rsidR="009953FD">
        <w:rPr>
          <w:rStyle w:val="CharSectno"/>
        </w:rPr>
        <w:noBreakHyphen/>
      </w:r>
      <w:r w:rsidRPr="00322F3B">
        <w:rPr>
          <w:rStyle w:val="CharSectno"/>
        </w:rPr>
        <w:t>90</w:t>
      </w:r>
      <w:r w:rsidRPr="00322F3B">
        <w:t xml:space="preserve">  Participating policy holders</w:t>
      </w:r>
      <w:bookmarkEnd w:id="19"/>
    </w:p>
    <w:p w14:paraId="25DFA2BF" w14:textId="77777777" w:rsidR="0037072A" w:rsidRPr="00322F3B" w:rsidRDefault="0037072A" w:rsidP="0037072A">
      <w:pPr>
        <w:pStyle w:val="subsection"/>
      </w:pPr>
      <w:r w:rsidRPr="00322F3B">
        <w:tab/>
        <w:t>(1)</w:t>
      </w:r>
      <w:r w:rsidRPr="00322F3B">
        <w:tab/>
        <w:t>This section covers an individual who:</w:t>
      </w:r>
    </w:p>
    <w:p w14:paraId="0F733A5A" w14:textId="77777777" w:rsidR="0037072A" w:rsidRPr="00322F3B" w:rsidRDefault="0037072A" w:rsidP="0037072A">
      <w:pPr>
        <w:pStyle w:val="paragraph"/>
      </w:pPr>
      <w:r w:rsidRPr="00322F3B">
        <w:tab/>
        <w:t>(a)</w:t>
      </w:r>
      <w:r w:rsidRPr="00322F3B">
        <w:tab/>
        <w:t xml:space="preserve">is, or has been, a policy holder (within the meaning of the </w:t>
      </w:r>
      <w:r w:rsidR="00406984" w:rsidRPr="00322F3B">
        <w:rPr>
          <w:i/>
        </w:rPr>
        <w:t>Private Health Insurance (Prudential Supervision) Act 2015</w:t>
      </w:r>
      <w:r w:rsidRPr="00322F3B">
        <w:t>) of, or another person insured through, the demutualising health insurer; and</w:t>
      </w:r>
    </w:p>
    <w:p w14:paraId="529254AD" w14:textId="77777777" w:rsidR="0037072A" w:rsidRPr="00322F3B" w:rsidRDefault="0037072A" w:rsidP="0037072A">
      <w:pPr>
        <w:pStyle w:val="paragraph"/>
      </w:pPr>
      <w:r w:rsidRPr="00322F3B">
        <w:tab/>
        <w:t>(b)</w:t>
      </w:r>
      <w:r w:rsidRPr="00322F3B">
        <w:tab/>
        <w:t>is entitled, under the demutualisation, to an allocation of demutualisation assets.</w:t>
      </w:r>
    </w:p>
    <w:p w14:paraId="52C763B6" w14:textId="77777777" w:rsidR="0037072A" w:rsidRPr="00322F3B" w:rsidRDefault="0037072A" w:rsidP="0037072A">
      <w:pPr>
        <w:pStyle w:val="subsection"/>
      </w:pPr>
      <w:r w:rsidRPr="00322F3B">
        <w:tab/>
        <w:t>(2)</w:t>
      </w:r>
      <w:r w:rsidRPr="00322F3B">
        <w:tab/>
        <w:t xml:space="preserve">This section also covers an entity who became entitled to an allocation of demutualisation assets because of the death of an individual mentioned in </w:t>
      </w:r>
      <w:r w:rsidR="00825006" w:rsidRPr="00322F3B">
        <w:t>subsection (</w:t>
      </w:r>
      <w:r w:rsidRPr="00322F3B">
        <w:t>1).</w:t>
      </w:r>
    </w:p>
    <w:p w14:paraId="4649286A" w14:textId="605F2AA9" w:rsidR="0037072A" w:rsidRPr="00322F3B" w:rsidRDefault="0037072A" w:rsidP="00042824">
      <w:pPr>
        <w:pStyle w:val="ActHead4"/>
        <w:rPr>
          <w:i/>
        </w:rPr>
      </w:pPr>
      <w:bookmarkStart w:id="20" w:name="_Toc201755498"/>
      <w:r w:rsidRPr="00322F3B">
        <w:rPr>
          <w:rStyle w:val="CharSubdNo"/>
        </w:rPr>
        <w:lastRenderedPageBreak/>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C</w:t>
      </w:r>
      <w:r w:rsidRPr="00322F3B">
        <w:t>—</w:t>
      </w:r>
      <w:r w:rsidRPr="00322F3B">
        <w:rPr>
          <w:rStyle w:val="CharSubdText"/>
        </w:rPr>
        <w:t>Lost policy holders trust</w:t>
      </w:r>
      <w:bookmarkEnd w:id="20"/>
    </w:p>
    <w:p w14:paraId="7FA0488A" w14:textId="77777777" w:rsidR="0037072A" w:rsidRPr="00322F3B" w:rsidRDefault="0037072A" w:rsidP="00042824">
      <w:pPr>
        <w:pStyle w:val="TofSectsHeading"/>
        <w:keepNext/>
        <w:keepLines/>
      </w:pPr>
      <w:r w:rsidRPr="00322F3B">
        <w:t>Table of sections</w:t>
      </w:r>
    </w:p>
    <w:p w14:paraId="430BD4C3" w14:textId="1A2B0D14" w:rsidR="0037072A" w:rsidRPr="00322F3B" w:rsidRDefault="0037072A" w:rsidP="0037072A">
      <w:pPr>
        <w:pStyle w:val="TofSectsSection"/>
      </w:pPr>
      <w:r w:rsidRPr="00322F3B">
        <w:t>315</w:t>
      </w:r>
      <w:r w:rsidR="009953FD">
        <w:noBreakHyphen/>
      </w:r>
      <w:r w:rsidRPr="00322F3B">
        <w:t>140</w:t>
      </w:r>
      <w:r w:rsidRPr="00322F3B">
        <w:tab/>
        <w:t>Lost policy holders trust</w:t>
      </w:r>
    </w:p>
    <w:p w14:paraId="37EE15C8" w14:textId="5015F700" w:rsidR="0037072A" w:rsidRPr="00322F3B" w:rsidRDefault="0037072A" w:rsidP="0037072A">
      <w:pPr>
        <w:pStyle w:val="TofSectsSection"/>
      </w:pPr>
      <w:r w:rsidRPr="00322F3B">
        <w:t>315</w:t>
      </w:r>
      <w:r w:rsidR="009953FD">
        <w:noBreakHyphen/>
      </w:r>
      <w:r w:rsidRPr="00322F3B">
        <w:t>145</w:t>
      </w:r>
      <w:r w:rsidRPr="00322F3B">
        <w:tab/>
        <w:t>CGT treatment of demutualisation assets in lost policy holders trust</w:t>
      </w:r>
    </w:p>
    <w:p w14:paraId="43C6646F" w14:textId="3BBED85F" w:rsidR="0037072A" w:rsidRPr="00322F3B" w:rsidRDefault="0037072A" w:rsidP="0037072A">
      <w:pPr>
        <w:pStyle w:val="TofSectsSection"/>
      </w:pPr>
      <w:r w:rsidRPr="00322F3B">
        <w:t>315</w:t>
      </w:r>
      <w:r w:rsidR="009953FD">
        <w:noBreakHyphen/>
      </w:r>
      <w:r w:rsidRPr="00322F3B">
        <w:t>150</w:t>
      </w:r>
      <w:r w:rsidRPr="00322F3B">
        <w:tab/>
        <w:t>Roll</w:t>
      </w:r>
      <w:r w:rsidR="009953FD">
        <w:noBreakHyphen/>
      </w:r>
      <w:r w:rsidRPr="00322F3B">
        <w:t>over where assets transferred to lost policy holder</w:t>
      </w:r>
    </w:p>
    <w:p w14:paraId="2D07DACE" w14:textId="6DDB7781" w:rsidR="0037072A" w:rsidRPr="00322F3B" w:rsidRDefault="0037072A" w:rsidP="0037072A">
      <w:pPr>
        <w:pStyle w:val="TofSectsSection"/>
      </w:pPr>
      <w:r w:rsidRPr="00322F3B">
        <w:t>315</w:t>
      </w:r>
      <w:r w:rsidR="009953FD">
        <w:noBreakHyphen/>
      </w:r>
      <w:r w:rsidRPr="00322F3B">
        <w:t>155</w:t>
      </w:r>
      <w:r w:rsidRPr="00322F3B">
        <w:tab/>
        <w:t>Trustee assessed if assets dealt with not for benefit of lost policy holder</w:t>
      </w:r>
    </w:p>
    <w:p w14:paraId="2161DA91" w14:textId="15509211" w:rsidR="0037072A" w:rsidRPr="00322F3B" w:rsidRDefault="0037072A" w:rsidP="0037072A">
      <w:pPr>
        <w:pStyle w:val="TofSectsSection"/>
      </w:pPr>
      <w:r w:rsidRPr="00322F3B">
        <w:t>315</w:t>
      </w:r>
      <w:r w:rsidR="009953FD">
        <w:noBreakHyphen/>
      </w:r>
      <w:r w:rsidRPr="00322F3B">
        <w:t>160</w:t>
      </w:r>
      <w:r w:rsidRPr="00322F3B">
        <w:tab/>
        <w:t>Subdivision</w:t>
      </w:r>
      <w:r w:rsidR="00825006" w:rsidRPr="00322F3B">
        <w:t> </w:t>
      </w:r>
      <w:r w:rsidRPr="00322F3B">
        <w:t>126</w:t>
      </w:r>
      <w:r w:rsidR="009953FD">
        <w:noBreakHyphen/>
      </w:r>
      <w:r w:rsidRPr="00322F3B">
        <w:t>E does not apply to lost policy holders trust</w:t>
      </w:r>
    </w:p>
    <w:p w14:paraId="420ABC53" w14:textId="58E58B0A" w:rsidR="0037072A" w:rsidRPr="00322F3B" w:rsidRDefault="0037072A" w:rsidP="0037072A">
      <w:pPr>
        <w:pStyle w:val="ActHead5"/>
      </w:pPr>
      <w:bookmarkStart w:id="21" w:name="_Toc201755499"/>
      <w:r w:rsidRPr="00322F3B">
        <w:rPr>
          <w:rStyle w:val="CharSectno"/>
        </w:rPr>
        <w:t>315</w:t>
      </w:r>
      <w:r w:rsidR="009953FD">
        <w:rPr>
          <w:rStyle w:val="CharSectno"/>
        </w:rPr>
        <w:noBreakHyphen/>
      </w:r>
      <w:r w:rsidRPr="00322F3B">
        <w:rPr>
          <w:rStyle w:val="CharSectno"/>
        </w:rPr>
        <w:t>140</w:t>
      </w:r>
      <w:r w:rsidRPr="00322F3B">
        <w:t xml:space="preserve">  Lost policy holders trust</w:t>
      </w:r>
      <w:bookmarkEnd w:id="21"/>
    </w:p>
    <w:p w14:paraId="30E79937" w14:textId="77777777" w:rsidR="0037072A" w:rsidRPr="00322F3B" w:rsidRDefault="0037072A" w:rsidP="0037072A">
      <w:pPr>
        <w:pStyle w:val="subsection"/>
      </w:pPr>
      <w:r w:rsidRPr="00322F3B">
        <w:tab/>
      </w:r>
      <w:r w:rsidRPr="00322F3B">
        <w:tab/>
        <w:t xml:space="preserve">This Subdivision covers a trust (a </w:t>
      </w:r>
      <w:r w:rsidRPr="00322F3B">
        <w:rPr>
          <w:b/>
          <w:i/>
        </w:rPr>
        <w:t>lost policy holders trust</w:t>
      </w:r>
      <w:r w:rsidRPr="00322F3B">
        <w:t>) in relation to a demutualisation to which this Division applies if:</w:t>
      </w:r>
    </w:p>
    <w:p w14:paraId="3FED9D62" w14:textId="77777777" w:rsidR="0037072A" w:rsidRPr="00322F3B" w:rsidRDefault="0037072A" w:rsidP="0037072A">
      <w:pPr>
        <w:pStyle w:val="paragraph"/>
      </w:pPr>
      <w:r w:rsidRPr="00322F3B">
        <w:tab/>
        <w:t>(a)</w:t>
      </w:r>
      <w:r w:rsidRPr="00322F3B">
        <w:tab/>
        <w:t xml:space="preserve">the conversion scheme mentioned in </w:t>
      </w:r>
      <w:r w:rsidR="00406984" w:rsidRPr="00322F3B">
        <w:t>paragraph</w:t>
      </w:r>
      <w:r w:rsidR="00825006" w:rsidRPr="00322F3B">
        <w:t> </w:t>
      </w:r>
      <w:r w:rsidR="00406984" w:rsidRPr="00322F3B">
        <w:t xml:space="preserve">20(2)(a) of the </w:t>
      </w:r>
      <w:r w:rsidR="00406984" w:rsidRPr="00322F3B">
        <w:rPr>
          <w:i/>
        </w:rPr>
        <w:t>Private Health Insurance (Prudential Supervision) Act 2015</w:t>
      </w:r>
      <w:r w:rsidRPr="00322F3B">
        <w:t xml:space="preserve"> for the demutualisation provides for the trust; and</w:t>
      </w:r>
    </w:p>
    <w:p w14:paraId="19BBA09B" w14:textId="769CAE84" w:rsidR="0037072A" w:rsidRPr="00322F3B" w:rsidRDefault="0037072A" w:rsidP="0037072A">
      <w:pPr>
        <w:pStyle w:val="paragraph"/>
      </w:pPr>
      <w:r w:rsidRPr="00322F3B">
        <w:tab/>
        <w:t>(b)</w:t>
      </w:r>
      <w:r w:rsidRPr="00322F3B">
        <w:tab/>
        <w:t xml:space="preserve">under the demutualisation, demutualisation assets (see </w:t>
      </w:r>
      <w:r w:rsidR="009F5D03" w:rsidRPr="00322F3B">
        <w:t>section 3</w:t>
      </w:r>
      <w:r w:rsidRPr="00322F3B">
        <w:t>15</w:t>
      </w:r>
      <w:r w:rsidR="009953FD">
        <w:noBreakHyphen/>
      </w:r>
      <w:r w:rsidRPr="00322F3B">
        <w:t>85) are issued to the trustee of the trust; and</w:t>
      </w:r>
    </w:p>
    <w:p w14:paraId="4E0D1248" w14:textId="5F4BD183" w:rsidR="0037072A" w:rsidRPr="00322F3B" w:rsidRDefault="0037072A" w:rsidP="0037072A">
      <w:pPr>
        <w:pStyle w:val="paragraph"/>
      </w:pPr>
      <w:r w:rsidRPr="00322F3B">
        <w:tab/>
        <w:t>(c)</w:t>
      </w:r>
      <w:r w:rsidRPr="00322F3B">
        <w:tab/>
        <w:t xml:space="preserve">the trust exists solely for the purpose of holding shares or rights to </w:t>
      </w:r>
      <w:r w:rsidR="009953FD" w:rsidRPr="009953FD">
        <w:rPr>
          <w:position w:val="6"/>
          <w:sz w:val="16"/>
        </w:rPr>
        <w:t>*</w:t>
      </w:r>
      <w:r w:rsidRPr="00322F3B">
        <w:t>acquire shares on behalf of:</w:t>
      </w:r>
    </w:p>
    <w:p w14:paraId="668321EE" w14:textId="77777777" w:rsidR="0037072A" w:rsidRPr="00322F3B" w:rsidRDefault="0037072A" w:rsidP="0037072A">
      <w:pPr>
        <w:pStyle w:val="paragraphsub"/>
      </w:pPr>
      <w:r w:rsidRPr="00322F3B">
        <w:tab/>
        <w:t>(i)</w:t>
      </w:r>
      <w:r w:rsidRPr="00322F3B">
        <w:tab/>
        <w:t>individuals (</w:t>
      </w:r>
      <w:r w:rsidRPr="00322F3B">
        <w:rPr>
          <w:b/>
          <w:i/>
        </w:rPr>
        <w:t>lost policy holders</w:t>
      </w:r>
      <w:r w:rsidRPr="00322F3B">
        <w:t xml:space="preserve">) who are, or have been, policy holders (within the meaning of the </w:t>
      </w:r>
      <w:r w:rsidR="00406984" w:rsidRPr="00322F3B">
        <w:rPr>
          <w:i/>
        </w:rPr>
        <w:t>Private Health Insurance (Prudential Supervision) Act 2015</w:t>
      </w:r>
      <w:r w:rsidRPr="00322F3B">
        <w:t>) of, or other persons insured through, the demutualising health insurer; or</w:t>
      </w:r>
    </w:p>
    <w:p w14:paraId="4FB99621" w14:textId="03731077" w:rsidR="0037072A" w:rsidRPr="00322F3B" w:rsidRDefault="0037072A" w:rsidP="0037072A">
      <w:pPr>
        <w:pStyle w:val="paragraphsub"/>
      </w:pPr>
      <w:r w:rsidRPr="00322F3B">
        <w:tab/>
        <w:t>(ii)</w:t>
      </w:r>
      <w:r w:rsidRPr="00322F3B">
        <w:tab/>
        <w:t xml:space="preserve">if the lost policy holder has died—the </w:t>
      </w:r>
      <w:r w:rsidR="009953FD" w:rsidRPr="009953FD">
        <w:rPr>
          <w:position w:val="6"/>
          <w:sz w:val="16"/>
        </w:rPr>
        <w:t>*</w:t>
      </w:r>
      <w:r w:rsidRPr="00322F3B">
        <w:t>legal personal representative of the lost policy holder or a beneficiary in the estate of the lost policy holder.</w:t>
      </w:r>
    </w:p>
    <w:p w14:paraId="1DC154B2" w14:textId="77777777" w:rsidR="0037072A" w:rsidRPr="00322F3B" w:rsidRDefault="0037072A" w:rsidP="0037072A">
      <w:pPr>
        <w:pStyle w:val="notetext"/>
      </w:pPr>
      <w:r w:rsidRPr="00322F3B">
        <w:t>Example:</w:t>
      </w:r>
      <w:r w:rsidRPr="00322F3B">
        <w:tab/>
        <w:t>An example of an individual on whose behalf the trust might hold assets would be an individual who has not completed a formal step required for them to be issued with demutualisation assets directly. Another example might be an individual living overseas.</w:t>
      </w:r>
    </w:p>
    <w:p w14:paraId="1CDAE8F0" w14:textId="720C62F3" w:rsidR="0037072A" w:rsidRPr="00322F3B" w:rsidRDefault="0037072A" w:rsidP="0037072A">
      <w:pPr>
        <w:pStyle w:val="ActHead5"/>
      </w:pPr>
      <w:bookmarkStart w:id="22" w:name="_Toc201755500"/>
      <w:r w:rsidRPr="00322F3B">
        <w:rPr>
          <w:rStyle w:val="CharSectno"/>
        </w:rPr>
        <w:lastRenderedPageBreak/>
        <w:t>315</w:t>
      </w:r>
      <w:r w:rsidR="009953FD">
        <w:rPr>
          <w:rStyle w:val="CharSectno"/>
        </w:rPr>
        <w:noBreakHyphen/>
      </w:r>
      <w:r w:rsidRPr="00322F3B">
        <w:rPr>
          <w:rStyle w:val="CharSectno"/>
        </w:rPr>
        <w:t>145</w:t>
      </w:r>
      <w:r w:rsidRPr="00322F3B">
        <w:t xml:space="preserve">  CGT treatment of demutualisation assets in lost policy holders trust</w:t>
      </w:r>
      <w:bookmarkEnd w:id="22"/>
    </w:p>
    <w:p w14:paraId="1527027A" w14:textId="77777777" w:rsidR="0037072A" w:rsidRPr="00322F3B" w:rsidRDefault="0037072A" w:rsidP="0037072A">
      <w:pPr>
        <w:pStyle w:val="SubsectionHead"/>
      </w:pPr>
      <w:r w:rsidRPr="00322F3B">
        <w:t>Cost base adjustment</w:t>
      </w:r>
    </w:p>
    <w:p w14:paraId="1496BA25" w14:textId="508FDBA5" w:rsidR="0037072A" w:rsidRPr="00322F3B" w:rsidRDefault="0037072A" w:rsidP="0037072A">
      <w:pPr>
        <w:pStyle w:val="subsection"/>
      </w:pPr>
      <w:r w:rsidRPr="00322F3B">
        <w:tab/>
        <w:t>(1)</w:t>
      </w:r>
      <w:r w:rsidRPr="00322F3B">
        <w:tab/>
        <w:t xml:space="preserve">The first element of 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a demutualisation asset issued to the trustee of a lost policy holders trust is its </w:t>
      </w:r>
      <w:r w:rsidR="009953FD" w:rsidRPr="009953FD">
        <w:rPr>
          <w:position w:val="6"/>
          <w:sz w:val="16"/>
        </w:rPr>
        <w:t>*</w:t>
      </w:r>
      <w:r w:rsidRPr="00322F3B">
        <w:t>market value on the day it is issued.</w:t>
      </w:r>
    </w:p>
    <w:p w14:paraId="756FDD47" w14:textId="04DA06A8" w:rsidR="0037072A" w:rsidRPr="00322F3B" w:rsidRDefault="0037072A" w:rsidP="0037072A">
      <w:pPr>
        <w:pStyle w:val="notetext"/>
      </w:pPr>
      <w:r w:rsidRPr="00322F3B">
        <w:t>Note:</w:t>
      </w:r>
      <w:r w:rsidRPr="00322F3B">
        <w:tab/>
        <w:t>There is an exception to this rule in Subdivision</w:t>
      </w:r>
      <w:r w:rsidR="00825006" w:rsidRPr="00322F3B">
        <w:t> </w:t>
      </w:r>
      <w:r w:rsidRPr="00322F3B">
        <w:t>315</w:t>
      </w:r>
      <w:r w:rsidR="009953FD">
        <w:noBreakHyphen/>
      </w:r>
      <w:r w:rsidRPr="00322F3B">
        <w:t>D where the asset is a share or right in a holding company with other assets.</w:t>
      </w:r>
    </w:p>
    <w:p w14:paraId="5F88E3B4" w14:textId="77777777" w:rsidR="0037072A" w:rsidRPr="00322F3B" w:rsidRDefault="0037072A" w:rsidP="0037072A">
      <w:pPr>
        <w:pStyle w:val="SubsectionHead"/>
      </w:pPr>
      <w:r w:rsidRPr="00322F3B">
        <w:t>Acquisition rule</w:t>
      </w:r>
    </w:p>
    <w:p w14:paraId="2194546C" w14:textId="6983DEF3" w:rsidR="0037072A" w:rsidRPr="00322F3B" w:rsidRDefault="0037072A" w:rsidP="0037072A">
      <w:pPr>
        <w:pStyle w:val="subsection"/>
      </w:pPr>
      <w:r w:rsidRPr="00322F3B">
        <w:tab/>
        <w:t>(2)</w:t>
      </w:r>
      <w:r w:rsidRPr="00322F3B">
        <w:tab/>
        <w:t xml:space="preserve">The trustee is taken to have </w:t>
      </w:r>
      <w:r w:rsidR="009953FD" w:rsidRPr="009953FD">
        <w:rPr>
          <w:position w:val="6"/>
          <w:sz w:val="16"/>
        </w:rPr>
        <w:t>*</w:t>
      </w:r>
      <w:r w:rsidRPr="00322F3B">
        <w:t>acquired the demutualisation asset at the time it is issued.</w:t>
      </w:r>
    </w:p>
    <w:p w14:paraId="52777984" w14:textId="5D3F7151" w:rsidR="0037072A" w:rsidRPr="00322F3B" w:rsidRDefault="0037072A" w:rsidP="0037072A">
      <w:pPr>
        <w:pStyle w:val="ActHead5"/>
      </w:pPr>
      <w:bookmarkStart w:id="23" w:name="_Toc201755501"/>
      <w:r w:rsidRPr="00322F3B">
        <w:rPr>
          <w:rStyle w:val="CharSectno"/>
        </w:rPr>
        <w:t>315</w:t>
      </w:r>
      <w:r w:rsidR="009953FD">
        <w:rPr>
          <w:rStyle w:val="CharSectno"/>
        </w:rPr>
        <w:noBreakHyphen/>
      </w:r>
      <w:r w:rsidRPr="00322F3B">
        <w:rPr>
          <w:rStyle w:val="CharSectno"/>
        </w:rPr>
        <w:t>150</w:t>
      </w:r>
      <w:r w:rsidRPr="00322F3B">
        <w:t xml:space="preserve">  Roll</w:t>
      </w:r>
      <w:r w:rsidR="009953FD">
        <w:noBreakHyphen/>
      </w:r>
      <w:r w:rsidRPr="00322F3B">
        <w:t>over where assets transferred to lost policy holder</w:t>
      </w:r>
      <w:bookmarkEnd w:id="23"/>
    </w:p>
    <w:p w14:paraId="4C7DA554" w14:textId="26EAB41C" w:rsidR="0037072A" w:rsidRPr="00322F3B" w:rsidRDefault="0037072A" w:rsidP="0037072A">
      <w:pPr>
        <w:pStyle w:val="subsection"/>
        <w:keepNext/>
        <w:keepLines/>
      </w:pPr>
      <w:r w:rsidRPr="00322F3B">
        <w:tab/>
        <w:t>(1)</w:t>
      </w:r>
      <w:r w:rsidRPr="00322F3B">
        <w:tab/>
        <w:t xml:space="preserve">This section applies in relation to a </w:t>
      </w:r>
      <w:r w:rsidR="009953FD" w:rsidRPr="009953FD">
        <w:rPr>
          <w:position w:val="6"/>
          <w:sz w:val="16"/>
        </w:rPr>
        <w:t>*</w:t>
      </w:r>
      <w:r w:rsidRPr="00322F3B">
        <w:t>CGT event if:</w:t>
      </w:r>
    </w:p>
    <w:p w14:paraId="0B3C6255" w14:textId="77777777" w:rsidR="0037072A" w:rsidRPr="00322F3B" w:rsidRDefault="0037072A" w:rsidP="0037072A">
      <w:pPr>
        <w:pStyle w:val="paragraph"/>
      </w:pPr>
      <w:r w:rsidRPr="00322F3B">
        <w:tab/>
        <w:t>(a)</w:t>
      </w:r>
      <w:r w:rsidRPr="00322F3B">
        <w:tab/>
        <w:t>the CGT event happens in relation to an asset held by the trustee of a lost policy holders trust on behalf of a lost policy holder; and</w:t>
      </w:r>
    </w:p>
    <w:p w14:paraId="2695100D" w14:textId="140AA721" w:rsidR="0037072A" w:rsidRPr="00322F3B" w:rsidRDefault="0037072A" w:rsidP="0037072A">
      <w:pPr>
        <w:pStyle w:val="paragraph"/>
      </w:pPr>
      <w:r w:rsidRPr="00322F3B">
        <w:tab/>
        <w:t>(b)</w:t>
      </w:r>
      <w:r w:rsidRPr="00322F3B">
        <w:tab/>
        <w:t xml:space="preserve">the CGT event happens because the lost policy holder (or, if the lost policy holder has died, the </w:t>
      </w:r>
      <w:r w:rsidR="009953FD" w:rsidRPr="009953FD">
        <w:rPr>
          <w:position w:val="6"/>
          <w:sz w:val="16"/>
        </w:rPr>
        <w:t>*</w:t>
      </w:r>
      <w:r w:rsidRPr="00322F3B">
        <w:t>legal personal representative of the lost policy holder or a beneficiary in the estate of the lost policy holder) either:</w:t>
      </w:r>
    </w:p>
    <w:p w14:paraId="3F958CE7" w14:textId="77777777" w:rsidR="0037072A" w:rsidRPr="00322F3B" w:rsidRDefault="0037072A" w:rsidP="0037072A">
      <w:pPr>
        <w:pStyle w:val="paragraphsub"/>
      </w:pPr>
      <w:r w:rsidRPr="00322F3B">
        <w:tab/>
        <w:t>(i)</w:t>
      </w:r>
      <w:r w:rsidRPr="00322F3B">
        <w:tab/>
        <w:t>is transferred the asset by the trustee; or</w:t>
      </w:r>
    </w:p>
    <w:p w14:paraId="674B4D03" w14:textId="77777777" w:rsidR="0037072A" w:rsidRPr="00322F3B" w:rsidRDefault="0037072A" w:rsidP="0037072A">
      <w:pPr>
        <w:pStyle w:val="paragraphsub"/>
      </w:pPr>
      <w:r w:rsidRPr="00322F3B">
        <w:tab/>
        <w:t>(ii)</w:t>
      </w:r>
      <w:r w:rsidRPr="00322F3B">
        <w:tab/>
        <w:t>becomes absolutely entitled to the asset.</w:t>
      </w:r>
    </w:p>
    <w:p w14:paraId="4ED656CA" w14:textId="77777777" w:rsidR="0037072A" w:rsidRPr="00322F3B" w:rsidRDefault="0037072A" w:rsidP="0037072A">
      <w:pPr>
        <w:pStyle w:val="notetext"/>
      </w:pPr>
      <w:r w:rsidRPr="00322F3B">
        <w:t>Note:</w:t>
      </w:r>
      <w:r w:rsidRPr="00322F3B">
        <w:tab/>
        <w:t>The asset may be a demutualisation asset, or some other asset.</w:t>
      </w:r>
    </w:p>
    <w:p w14:paraId="0FCC500A" w14:textId="77777777" w:rsidR="0037072A" w:rsidRPr="00322F3B" w:rsidRDefault="0037072A" w:rsidP="0037072A">
      <w:pPr>
        <w:pStyle w:val="SubsectionHead"/>
      </w:pPr>
      <w:r w:rsidRPr="00322F3B">
        <w:t>Consequence for trustee</w:t>
      </w:r>
    </w:p>
    <w:p w14:paraId="2C273C24" w14:textId="6BCDAE5D"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the trustee makes from the </w:t>
      </w:r>
      <w:r w:rsidR="009953FD" w:rsidRPr="009953FD">
        <w:rPr>
          <w:position w:val="6"/>
          <w:sz w:val="16"/>
        </w:rPr>
        <w:t>*</w:t>
      </w:r>
      <w:r w:rsidRPr="00322F3B">
        <w:t>CGT event.</w:t>
      </w:r>
    </w:p>
    <w:p w14:paraId="783B06DE" w14:textId="77777777" w:rsidR="0037072A" w:rsidRPr="00322F3B" w:rsidRDefault="0037072A" w:rsidP="0037072A">
      <w:pPr>
        <w:pStyle w:val="SubsectionHead"/>
      </w:pPr>
      <w:r w:rsidRPr="00322F3B">
        <w:lastRenderedPageBreak/>
        <w:t>Consequence for lost policy holder</w:t>
      </w:r>
    </w:p>
    <w:p w14:paraId="0B837208" w14:textId="6FEE8827"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cost base of the asset in the hands of the trustee of the lost policy holders trust just before the </w:t>
      </w:r>
      <w:r w:rsidR="009953FD" w:rsidRPr="009953FD">
        <w:rPr>
          <w:position w:val="6"/>
          <w:sz w:val="16"/>
        </w:rPr>
        <w:t>*</w:t>
      </w:r>
      <w:r w:rsidRPr="00322F3B">
        <w:t xml:space="preserve">CGT event becomes the first element of the cost base and </w:t>
      </w:r>
      <w:r w:rsidR="009953FD" w:rsidRPr="009953FD">
        <w:rPr>
          <w:position w:val="6"/>
          <w:sz w:val="16"/>
        </w:rPr>
        <w:t>*</w:t>
      </w:r>
      <w:r w:rsidRPr="00322F3B">
        <w:t xml:space="preserve">reduced cost base of the asset in the hands of the lost policy holder, </w:t>
      </w:r>
      <w:r w:rsidR="009953FD" w:rsidRPr="009953FD">
        <w:rPr>
          <w:position w:val="6"/>
          <w:sz w:val="16"/>
        </w:rPr>
        <w:t>*</w:t>
      </w:r>
      <w:r w:rsidRPr="00322F3B">
        <w:t>legal personal representative or beneficiary.</w:t>
      </w:r>
    </w:p>
    <w:p w14:paraId="4CBA484A" w14:textId="1C6873D1" w:rsidR="0037072A" w:rsidRPr="00322F3B" w:rsidRDefault="0037072A" w:rsidP="0037072A">
      <w:pPr>
        <w:pStyle w:val="subsection"/>
      </w:pPr>
      <w:r w:rsidRPr="00322F3B">
        <w:tab/>
        <w:t>(4)</w:t>
      </w:r>
      <w:r w:rsidRPr="00322F3B">
        <w:tab/>
        <w:t xml:space="preserve">The lost policy holder, </w:t>
      </w:r>
      <w:r w:rsidR="009953FD" w:rsidRPr="009953FD">
        <w:rPr>
          <w:position w:val="6"/>
          <w:sz w:val="16"/>
        </w:rPr>
        <w:t>*</w:t>
      </w:r>
      <w:r w:rsidRPr="00322F3B">
        <w:t xml:space="preserve">legal personal representative or beneficiary is taken to have </w:t>
      </w:r>
      <w:r w:rsidR="009953FD" w:rsidRPr="009953FD">
        <w:rPr>
          <w:position w:val="6"/>
          <w:sz w:val="16"/>
        </w:rPr>
        <w:t>*</w:t>
      </w:r>
      <w:r w:rsidRPr="00322F3B">
        <w:t>acquired the asset when the trustee of the lost policy holders trust acquired it.</w:t>
      </w:r>
    </w:p>
    <w:p w14:paraId="21741F3E" w14:textId="01ED850F" w:rsidR="0037072A" w:rsidRPr="00322F3B" w:rsidRDefault="0037072A" w:rsidP="0037072A">
      <w:pPr>
        <w:pStyle w:val="ActHead5"/>
      </w:pPr>
      <w:bookmarkStart w:id="24" w:name="_Toc201755502"/>
      <w:r w:rsidRPr="00322F3B">
        <w:rPr>
          <w:rStyle w:val="CharSectno"/>
        </w:rPr>
        <w:t>315</w:t>
      </w:r>
      <w:r w:rsidR="009953FD">
        <w:rPr>
          <w:rStyle w:val="CharSectno"/>
        </w:rPr>
        <w:noBreakHyphen/>
      </w:r>
      <w:r w:rsidRPr="00322F3B">
        <w:rPr>
          <w:rStyle w:val="CharSectno"/>
        </w:rPr>
        <w:t>155</w:t>
      </w:r>
      <w:r w:rsidRPr="00322F3B">
        <w:t xml:space="preserve">  Trustee assessed if assets dealt with not for benefit of lost policy holder</w:t>
      </w:r>
      <w:bookmarkEnd w:id="24"/>
    </w:p>
    <w:p w14:paraId="7EDF57A0" w14:textId="3A7D5218" w:rsidR="0037072A" w:rsidRPr="00322F3B" w:rsidRDefault="0037072A" w:rsidP="0037072A">
      <w:pPr>
        <w:pStyle w:val="subsection"/>
      </w:pPr>
      <w:r w:rsidRPr="00322F3B">
        <w:tab/>
        <w:t>(1)</w:t>
      </w:r>
      <w:r w:rsidRPr="00322F3B">
        <w:tab/>
        <w:t xml:space="preserve">This section applies in relation to a </w:t>
      </w:r>
      <w:r w:rsidR="009953FD" w:rsidRPr="009953FD">
        <w:rPr>
          <w:position w:val="6"/>
          <w:sz w:val="16"/>
        </w:rPr>
        <w:t>*</w:t>
      </w:r>
      <w:r w:rsidRPr="00322F3B">
        <w:t xml:space="preserve">capital gain from a </w:t>
      </w:r>
      <w:r w:rsidR="009953FD" w:rsidRPr="009953FD">
        <w:rPr>
          <w:position w:val="6"/>
          <w:sz w:val="16"/>
        </w:rPr>
        <w:t>*</w:t>
      </w:r>
      <w:r w:rsidRPr="00322F3B">
        <w:t>CGT event if:</w:t>
      </w:r>
    </w:p>
    <w:p w14:paraId="5931879D" w14:textId="77777777" w:rsidR="0037072A" w:rsidRPr="00322F3B" w:rsidRDefault="0037072A" w:rsidP="0037072A">
      <w:pPr>
        <w:pStyle w:val="paragraph"/>
      </w:pPr>
      <w:r w:rsidRPr="00322F3B">
        <w:tab/>
        <w:t>(a)</w:t>
      </w:r>
      <w:r w:rsidRPr="00322F3B">
        <w:tab/>
        <w:t>the CGT event happens in relation to an asset held by the trustee of a lost policy holders trust; and</w:t>
      </w:r>
    </w:p>
    <w:p w14:paraId="5C2C80DA" w14:textId="5E80DA9D" w:rsidR="0037072A" w:rsidRPr="00322F3B" w:rsidRDefault="0037072A" w:rsidP="0037072A">
      <w:pPr>
        <w:pStyle w:val="paragraph"/>
      </w:pPr>
      <w:r w:rsidRPr="00322F3B">
        <w:tab/>
        <w:t>(b)</w:t>
      </w:r>
      <w:r w:rsidRPr="00322F3B">
        <w:tab/>
      </w:r>
      <w:r w:rsidR="009F5D03" w:rsidRPr="00322F3B">
        <w:t>section 3</w:t>
      </w:r>
      <w:r w:rsidRPr="00322F3B">
        <w:t>15</w:t>
      </w:r>
      <w:r w:rsidR="009953FD">
        <w:noBreakHyphen/>
      </w:r>
      <w:r w:rsidRPr="00322F3B">
        <w:t>150 does not apply to the CGT event.</w:t>
      </w:r>
    </w:p>
    <w:p w14:paraId="32581DD6" w14:textId="77777777" w:rsidR="0037072A" w:rsidRPr="00322F3B" w:rsidRDefault="0037072A" w:rsidP="0037072A">
      <w:pPr>
        <w:pStyle w:val="subsection"/>
      </w:pPr>
      <w:r w:rsidRPr="00322F3B">
        <w:tab/>
        <w:t>(2)</w:t>
      </w:r>
      <w:r w:rsidRPr="00322F3B">
        <w:tab/>
        <w:t>If this section applies:</w:t>
      </w:r>
    </w:p>
    <w:p w14:paraId="797D7122" w14:textId="7DC0F09B" w:rsidR="0037072A" w:rsidRPr="00322F3B" w:rsidRDefault="0037072A" w:rsidP="0037072A">
      <w:pPr>
        <w:pStyle w:val="paragraph"/>
      </w:pPr>
      <w:r w:rsidRPr="00322F3B">
        <w:tab/>
        <w:t>(a)</w:t>
      </w:r>
      <w:r w:rsidRPr="00322F3B">
        <w:tab/>
        <w:t>sections</w:t>
      </w:r>
      <w:r w:rsidR="00825006" w:rsidRPr="00322F3B">
        <w:t> </w:t>
      </w:r>
      <w:r w:rsidRPr="00322F3B">
        <w:t>115</w:t>
      </w:r>
      <w:r w:rsidR="009953FD">
        <w:noBreakHyphen/>
      </w:r>
      <w:r w:rsidRPr="00322F3B">
        <w:t>215 and 115</w:t>
      </w:r>
      <w:r w:rsidR="009953FD">
        <w:noBreakHyphen/>
      </w:r>
      <w:r w:rsidRPr="00322F3B">
        <w:t xml:space="preserve">220 do not apply in relation to the </w:t>
      </w:r>
      <w:r w:rsidR="009953FD" w:rsidRPr="009953FD">
        <w:rPr>
          <w:position w:val="6"/>
          <w:sz w:val="16"/>
        </w:rPr>
        <w:t>*</w:t>
      </w:r>
      <w:r w:rsidRPr="00322F3B">
        <w:t>capital gain; and</w:t>
      </w:r>
    </w:p>
    <w:p w14:paraId="5C6A0FC0" w14:textId="13E8887B" w:rsidR="0037072A" w:rsidRPr="00322F3B" w:rsidRDefault="0037072A" w:rsidP="0037072A">
      <w:pPr>
        <w:pStyle w:val="paragraph"/>
      </w:pPr>
      <w:r w:rsidRPr="00322F3B">
        <w:tab/>
        <w:t>(b)</w:t>
      </w:r>
      <w:r w:rsidRPr="00322F3B">
        <w:tab/>
        <w:t xml:space="preserve">for the purposes of this Act, the trustee is taken to be </w:t>
      </w:r>
      <w:r w:rsidR="009953FD" w:rsidRPr="009953FD">
        <w:rPr>
          <w:position w:val="6"/>
          <w:sz w:val="16"/>
        </w:rPr>
        <w:t>*</w:t>
      </w:r>
      <w:r w:rsidRPr="00322F3B">
        <w:t>specifically entitled to all of the capital gain.</w:t>
      </w:r>
    </w:p>
    <w:p w14:paraId="6BEB0FE4" w14:textId="53C34625" w:rsidR="0037072A" w:rsidRPr="00322F3B" w:rsidRDefault="0037072A" w:rsidP="0037072A">
      <w:pPr>
        <w:pStyle w:val="ActHead5"/>
      </w:pPr>
      <w:bookmarkStart w:id="25" w:name="_Toc201755503"/>
      <w:r w:rsidRPr="00322F3B">
        <w:rPr>
          <w:rStyle w:val="CharSectno"/>
        </w:rPr>
        <w:t>315</w:t>
      </w:r>
      <w:r w:rsidR="009953FD">
        <w:rPr>
          <w:rStyle w:val="CharSectno"/>
        </w:rPr>
        <w:noBreakHyphen/>
      </w:r>
      <w:r w:rsidRPr="00322F3B">
        <w:rPr>
          <w:rStyle w:val="CharSectno"/>
        </w:rPr>
        <w:t>160</w:t>
      </w:r>
      <w:r w:rsidRPr="00322F3B">
        <w:t xml:space="preserve">  Subdivision</w:t>
      </w:r>
      <w:r w:rsidR="00825006" w:rsidRPr="00322F3B">
        <w:t> </w:t>
      </w:r>
      <w:r w:rsidRPr="00322F3B">
        <w:t>126</w:t>
      </w:r>
      <w:r w:rsidR="009953FD">
        <w:noBreakHyphen/>
      </w:r>
      <w:r w:rsidRPr="00322F3B">
        <w:t>E does not apply to lost policy holders trust</w:t>
      </w:r>
      <w:bookmarkEnd w:id="25"/>
    </w:p>
    <w:p w14:paraId="33CD812F" w14:textId="0C0F9171" w:rsidR="0037072A" w:rsidRPr="00322F3B" w:rsidRDefault="0037072A" w:rsidP="0037072A">
      <w:pPr>
        <w:pStyle w:val="subsection"/>
      </w:pPr>
      <w:r w:rsidRPr="00322F3B">
        <w:tab/>
      </w:r>
      <w:r w:rsidRPr="00322F3B">
        <w:tab/>
        <w:t>Subdivision</w:t>
      </w:r>
      <w:r w:rsidR="00825006" w:rsidRPr="00322F3B">
        <w:t> </w:t>
      </w:r>
      <w:r w:rsidRPr="00322F3B">
        <w:t>126</w:t>
      </w:r>
      <w:r w:rsidR="009953FD">
        <w:noBreakHyphen/>
      </w:r>
      <w:r w:rsidRPr="00322F3B">
        <w:t>E does not apply in relation to a demutualisation to which this Division applies.</w:t>
      </w:r>
    </w:p>
    <w:p w14:paraId="6DE1BC84" w14:textId="00EEB771" w:rsidR="0037072A" w:rsidRPr="00322F3B" w:rsidRDefault="0037072A" w:rsidP="0037072A">
      <w:pPr>
        <w:pStyle w:val="ActHead4"/>
        <w:rPr>
          <w:i/>
        </w:rPr>
      </w:pPr>
      <w:bookmarkStart w:id="26" w:name="_Toc201755504"/>
      <w:r w:rsidRPr="00322F3B">
        <w:rPr>
          <w:rStyle w:val="CharSubdNo"/>
        </w:rPr>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D</w:t>
      </w:r>
      <w:r w:rsidRPr="00322F3B">
        <w:t>—</w:t>
      </w:r>
      <w:r w:rsidRPr="00322F3B">
        <w:rPr>
          <w:rStyle w:val="CharSubdText"/>
        </w:rPr>
        <w:t>Special cost base rules for certain shares and rights in holding companies</w:t>
      </w:r>
      <w:bookmarkEnd w:id="26"/>
    </w:p>
    <w:p w14:paraId="080A08FF" w14:textId="77777777" w:rsidR="0037072A" w:rsidRPr="00322F3B" w:rsidRDefault="0037072A" w:rsidP="0037072A">
      <w:pPr>
        <w:pStyle w:val="TofSectsHeading"/>
      </w:pPr>
      <w:r w:rsidRPr="00322F3B">
        <w:t>Table of sections</w:t>
      </w:r>
    </w:p>
    <w:p w14:paraId="0407C7A0" w14:textId="78AF8694" w:rsidR="0037072A" w:rsidRPr="00322F3B" w:rsidRDefault="0037072A" w:rsidP="0037072A">
      <w:pPr>
        <w:pStyle w:val="TofSectsSection"/>
      </w:pPr>
      <w:r w:rsidRPr="00322F3B">
        <w:t>315</w:t>
      </w:r>
      <w:r w:rsidR="009953FD">
        <w:noBreakHyphen/>
      </w:r>
      <w:r w:rsidRPr="00322F3B">
        <w:t>210</w:t>
      </w:r>
      <w:r w:rsidRPr="00322F3B">
        <w:tab/>
        <w:t>Cost base for shares and rights in certain holding companies</w:t>
      </w:r>
    </w:p>
    <w:p w14:paraId="39820650" w14:textId="013A6CB6" w:rsidR="0037072A" w:rsidRPr="00322F3B" w:rsidRDefault="0037072A" w:rsidP="0037072A">
      <w:pPr>
        <w:pStyle w:val="ActHead5"/>
      </w:pPr>
      <w:bookmarkStart w:id="27" w:name="_Toc201755505"/>
      <w:r w:rsidRPr="00322F3B">
        <w:rPr>
          <w:rStyle w:val="CharSectno"/>
        </w:rPr>
        <w:lastRenderedPageBreak/>
        <w:t>315</w:t>
      </w:r>
      <w:r w:rsidR="009953FD">
        <w:rPr>
          <w:rStyle w:val="CharSectno"/>
        </w:rPr>
        <w:noBreakHyphen/>
      </w:r>
      <w:r w:rsidRPr="00322F3B">
        <w:rPr>
          <w:rStyle w:val="CharSectno"/>
        </w:rPr>
        <w:t>210</w:t>
      </w:r>
      <w:r w:rsidRPr="00322F3B">
        <w:t xml:space="preserve">  Cost base for shares and rights in certain holding companies</w:t>
      </w:r>
      <w:bookmarkEnd w:id="27"/>
    </w:p>
    <w:p w14:paraId="4C3905F3" w14:textId="5AD093E9" w:rsidR="0037072A" w:rsidRPr="00322F3B" w:rsidRDefault="0037072A" w:rsidP="0037072A">
      <w:pPr>
        <w:pStyle w:val="subsection"/>
      </w:pPr>
      <w:r w:rsidRPr="00322F3B">
        <w:tab/>
        <w:t>(1)</w:t>
      </w:r>
      <w:r w:rsidRPr="00322F3B">
        <w:tab/>
        <w:t xml:space="preserve">This section applies in relation to a </w:t>
      </w:r>
      <w:r w:rsidR="009953FD" w:rsidRPr="009953FD">
        <w:rPr>
          <w:position w:val="6"/>
          <w:sz w:val="16"/>
        </w:rPr>
        <w:t>*</w:t>
      </w:r>
      <w:r w:rsidRPr="00322F3B">
        <w:t>CGT asset that is a demutualisation asset if:</w:t>
      </w:r>
    </w:p>
    <w:p w14:paraId="42A621C8" w14:textId="77777777" w:rsidR="0037072A" w:rsidRPr="00322F3B" w:rsidRDefault="0037072A" w:rsidP="0037072A">
      <w:pPr>
        <w:pStyle w:val="paragraph"/>
      </w:pPr>
      <w:r w:rsidRPr="00322F3B">
        <w:tab/>
        <w:t>(a)</w:t>
      </w:r>
      <w:r w:rsidRPr="00322F3B">
        <w:tab/>
        <w:t>the demutualisation asset is:</w:t>
      </w:r>
    </w:p>
    <w:p w14:paraId="7A6ABBB6" w14:textId="191DBBF9" w:rsidR="0037072A" w:rsidRPr="00322F3B" w:rsidRDefault="0037072A" w:rsidP="0037072A">
      <w:pPr>
        <w:pStyle w:val="paragraphsub"/>
      </w:pPr>
      <w:r w:rsidRPr="00322F3B">
        <w:tab/>
        <w:t>(i)</w:t>
      </w:r>
      <w:r w:rsidRPr="00322F3B">
        <w:tab/>
        <w:t>a share in an entity mentioned in subparagraph</w:t>
      </w:r>
      <w:r w:rsidR="00825006" w:rsidRPr="00322F3B">
        <w:t> </w:t>
      </w:r>
      <w:r w:rsidRPr="00322F3B">
        <w:t>315</w:t>
      </w:r>
      <w:r w:rsidR="009953FD">
        <w:noBreakHyphen/>
      </w:r>
      <w:r w:rsidRPr="00322F3B">
        <w:t>85(1)(a)(iii); or</w:t>
      </w:r>
    </w:p>
    <w:p w14:paraId="6BB02EF3" w14:textId="0A8E3DB4" w:rsidR="0037072A" w:rsidRPr="00322F3B" w:rsidRDefault="0037072A" w:rsidP="0037072A">
      <w:pPr>
        <w:pStyle w:val="paragraphsub"/>
      </w:pPr>
      <w:r w:rsidRPr="00322F3B">
        <w:tab/>
        <w:t>(ii)</w:t>
      </w:r>
      <w:r w:rsidRPr="00322F3B">
        <w:tab/>
        <w:t xml:space="preserve">a right to </w:t>
      </w:r>
      <w:r w:rsidR="009953FD" w:rsidRPr="009953FD">
        <w:rPr>
          <w:position w:val="6"/>
          <w:sz w:val="16"/>
        </w:rPr>
        <w:t>*</w:t>
      </w:r>
      <w:r w:rsidRPr="00322F3B">
        <w:t>acquire a share in an entity mentioned in that subparagraph; and</w:t>
      </w:r>
    </w:p>
    <w:p w14:paraId="6106079A" w14:textId="77777777" w:rsidR="0037072A" w:rsidRPr="00322F3B" w:rsidRDefault="0037072A" w:rsidP="0037072A">
      <w:pPr>
        <w:pStyle w:val="paragraph"/>
      </w:pPr>
      <w:r w:rsidRPr="00322F3B">
        <w:tab/>
        <w:t>(b)</w:t>
      </w:r>
      <w:r w:rsidRPr="00322F3B">
        <w:tab/>
        <w:t>the entity owns other assets in addition to the shares in the demutualising health insurer; and</w:t>
      </w:r>
    </w:p>
    <w:p w14:paraId="3F5E8B5E" w14:textId="77777777" w:rsidR="0037072A" w:rsidRPr="00322F3B" w:rsidRDefault="0037072A" w:rsidP="0037072A">
      <w:pPr>
        <w:pStyle w:val="paragraph"/>
      </w:pPr>
      <w:r w:rsidRPr="00322F3B">
        <w:tab/>
        <w:t>(c)</w:t>
      </w:r>
      <w:r w:rsidRPr="00322F3B">
        <w:tab/>
        <w:t>the share or right is issued to a participating policy holder or the trustee of a lost policy holders trust.</w:t>
      </w:r>
    </w:p>
    <w:p w14:paraId="2915689F" w14:textId="56316B0B" w:rsidR="0037072A" w:rsidRPr="00322F3B" w:rsidRDefault="0037072A" w:rsidP="0037072A">
      <w:pPr>
        <w:pStyle w:val="subsection2"/>
      </w:pPr>
      <w:r w:rsidRPr="00322F3B">
        <w:t>This section applies despite sections</w:t>
      </w:r>
      <w:r w:rsidR="00825006" w:rsidRPr="00322F3B">
        <w:t> </w:t>
      </w:r>
      <w:r w:rsidRPr="00322F3B">
        <w:t>315</w:t>
      </w:r>
      <w:r w:rsidR="009953FD">
        <w:noBreakHyphen/>
      </w:r>
      <w:r w:rsidRPr="00322F3B">
        <w:t>80 and 315</w:t>
      </w:r>
      <w:r w:rsidR="009953FD">
        <w:noBreakHyphen/>
      </w:r>
      <w:r w:rsidRPr="00322F3B">
        <w:t>145.</w:t>
      </w:r>
    </w:p>
    <w:p w14:paraId="355B5C93" w14:textId="77777777" w:rsidR="0037072A" w:rsidRPr="00322F3B" w:rsidRDefault="0037072A" w:rsidP="0037072A">
      <w:pPr>
        <w:pStyle w:val="SubsectionHead"/>
      </w:pPr>
      <w:r w:rsidRPr="00322F3B">
        <w:t>Cost base adjustment</w:t>
      </w:r>
    </w:p>
    <w:p w14:paraId="0CFB51D1" w14:textId="4E7DE3CF" w:rsidR="0037072A" w:rsidRPr="00322F3B" w:rsidRDefault="0037072A" w:rsidP="0037072A">
      <w:pPr>
        <w:pStyle w:val="subsection"/>
      </w:pPr>
      <w:r w:rsidRPr="00322F3B">
        <w:tab/>
        <w:t>(2)</w:t>
      </w:r>
      <w:r w:rsidRPr="00322F3B">
        <w:tab/>
        <w:t xml:space="preserve">The first element of 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the </w:t>
      </w:r>
      <w:r w:rsidR="009953FD" w:rsidRPr="009953FD">
        <w:rPr>
          <w:position w:val="6"/>
          <w:sz w:val="16"/>
        </w:rPr>
        <w:t>*</w:t>
      </w:r>
      <w:r w:rsidRPr="00322F3B">
        <w:t>CGT asset is worked out under the method statement.</w:t>
      </w:r>
    </w:p>
    <w:p w14:paraId="207E6D4F" w14:textId="77777777" w:rsidR="0037072A" w:rsidRPr="00322F3B" w:rsidRDefault="0037072A" w:rsidP="0037072A">
      <w:pPr>
        <w:pStyle w:val="BoxHeadItalic"/>
      </w:pPr>
      <w:r w:rsidRPr="00322F3B">
        <w:t>Method statement</w:t>
      </w:r>
    </w:p>
    <w:p w14:paraId="2D3433E3" w14:textId="6DBFB5B2" w:rsidR="0037072A" w:rsidRPr="00322F3B" w:rsidRDefault="0037072A" w:rsidP="0037072A">
      <w:pPr>
        <w:pStyle w:val="BoxStep"/>
      </w:pPr>
      <w:r w:rsidRPr="00322F3B">
        <w:t>Step 1.</w:t>
      </w:r>
      <w:r w:rsidRPr="00322F3B">
        <w:tab/>
        <w:t xml:space="preserve">Start with the </w:t>
      </w:r>
      <w:r w:rsidR="009953FD" w:rsidRPr="009953FD">
        <w:rPr>
          <w:position w:val="6"/>
          <w:sz w:val="16"/>
        </w:rPr>
        <w:t>*</w:t>
      </w:r>
      <w:r w:rsidRPr="00322F3B">
        <w:t>market value of the demutualising health insurer on the day the asset is issued.</w:t>
      </w:r>
    </w:p>
    <w:p w14:paraId="46B74A2E" w14:textId="77777777" w:rsidR="0037072A" w:rsidRPr="00322F3B" w:rsidRDefault="0037072A" w:rsidP="0037072A">
      <w:pPr>
        <w:pStyle w:val="BoxStep"/>
      </w:pPr>
      <w:r w:rsidRPr="00322F3B">
        <w:t>Step 2.</w:t>
      </w:r>
      <w:r w:rsidRPr="00322F3B">
        <w:tab/>
        <w:t>Divide the result of step 1 by the sum of:</w:t>
      </w:r>
    </w:p>
    <w:p w14:paraId="00A5A1D4" w14:textId="77777777" w:rsidR="0037072A" w:rsidRPr="00322F3B" w:rsidRDefault="0037072A" w:rsidP="0037072A">
      <w:pPr>
        <w:pStyle w:val="BoxPara"/>
      </w:pPr>
      <w:r w:rsidRPr="00322F3B">
        <w:tab/>
        <w:t>(a)</w:t>
      </w:r>
      <w:r w:rsidRPr="00322F3B">
        <w:tab/>
        <w:t>the number of shares in the entity that are issued under the demutualisation; and</w:t>
      </w:r>
    </w:p>
    <w:p w14:paraId="6D3DF0B2" w14:textId="19A7C205" w:rsidR="0037072A" w:rsidRPr="00322F3B" w:rsidRDefault="0037072A" w:rsidP="0037072A">
      <w:pPr>
        <w:pStyle w:val="BoxPara"/>
      </w:pPr>
      <w:r w:rsidRPr="00322F3B">
        <w:tab/>
        <w:t>(b)</w:t>
      </w:r>
      <w:r w:rsidRPr="00322F3B">
        <w:tab/>
        <w:t xml:space="preserve">the number of shares in the entity that can be </w:t>
      </w:r>
      <w:r w:rsidR="009953FD" w:rsidRPr="009953FD">
        <w:rPr>
          <w:position w:val="6"/>
          <w:sz w:val="16"/>
        </w:rPr>
        <w:t>*</w:t>
      </w:r>
      <w:r w:rsidRPr="00322F3B">
        <w:t>acquired under rights that are demutualisation assets issued under the demutualisation.</w:t>
      </w:r>
    </w:p>
    <w:p w14:paraId="7C47BCB8" w14:textId="551E3892" w:rsidR="0037072A" w:rsidRPr="00322F3B" w:rsidRDefault="0037072A" w:rsidP="0037072A">
      <w:pPr>
        <w:pStyle w:val="BoxStep"/>
      </w:pPr>
      <w:r w:rsidRPr="00322F3B">
        <w:lastRenderedPageBreak/>
        <w:t>Step 3.</w:t>
      </w:r>
      <w:r w:rsidRPr="00322F3B">
        <w:tab/>
        <w:t xml:space="preserve">The result of step 2 is the first element of the </w:t>
      </w:r>
      <w:r w:rsidR="009953FD" w:rsidRPr="009953FD">
        <w:rPr>
          <w:position w:val="6"/>
          <w:sz w:val="16"/>
        </w:rPr>
        <w:t>*</w:t>
      </w:r>
      <w:r w:rsidRPr="00322F3B">
        <w:t xml:space="preserve">cost base and </w:t>
      </w:r>
      <w:r w:rsidR="009953FD" w:rsidRPr="009953FD">
        <w:rPr>
          <w:position w:val="6"/>
          <w:sz w:val="16"/>
        </w:rPr>
        <w:t>*</w:t>
      </w:r>
      <w:r w:rsidRPr="00322F3B">
        <w:t>reduced cost base of the asset, unless the asset is a right.</w:t>
      </w:r>
    </w:p>
    <w:p w14:paraId="671FE557" w14:textId="642FB63B" w:rsidR="0037072A" w:rsidRPr="00322F3B" w:rsidRDefault="0037072A" w:rsidP="0037072A">
      <w:pPr>
        <w:pStyle w:val="BoxStep"/>
      </w:pPr>
      <w:r w:rsidRPr="00322F3B">
        <w:t>Step 4.</w:t>
      </w:r>
      <w:r w:rsidRPr="00322F3B">
        <w:tab/>
        <w:t xml:space="preserve">If the asset is a right, multiply the result of step 2 by the number of shares that can be </w:t>
      </w:r>
      <w:r w:rsidR="009953FD" w:rsidRPr="009953FD">
        <w:rPr>
          <w:position w:val="6"/>
          <w:sz w:val="16"/>
        </w:rPr>
        <w:t>*</w:t>
      </w:r>
      <w:r w:rsidRPr="00322F3B">
        <w:t xml:space="preserve">acquired under the right. The result is the first element of the </w:t>
      </w:r>
      <w:r w:rsidR="009953FD" w:rsidRPr="009953FD">
        <w:rPr>
          <w:position w:val="6"/>
          <w:sz w:val="16"/>
        </w:rPr>
        <w:t>*</w:t>
      </w:r>
      <w:r w:rsidRPr="00322F3B">
        <w:t xml:space="preserve">cost base and </w:t>
      </w:r>
      <w:r w:rsidR="009953FD" w:rsidRPr="009953FD">
        <w:rPr>
          <w:position w:val="6"/>
          <w:sz w:val="16"/>
        </w:rPr>
        <w:t>*</w:t>
      </w:r>
      <w:r w:rsidRPr="00322F3B">
        <w:t>reduced cost base of the asset.</w:t>
      </w:r>
    </w:p>
    <w:p w14:paraId="4DAE163E" w14:textId="1194AA81" w:rsidR="0037072A" w:rsidRPr="00322F3B" w:rsidRDefault="0037072A" w:rsidP="0037072A">
      <w:pPr>
        <w:pStyle w:val="notetext"/>
      </w:pPr>
      <w:r w:rsidRPr="00322F3B">
        <w:t>Example:</w:t>
      </w:r>
      <w:r w:rsidRPr="00322F3B">
        <w:tab/>
        <w:t xml:space="preserve">Wellbeing Health demutualises on </w:t>
      </w:r>
      <w:r w:rsidR="009953FD">
        <w:t>1 April</w:t>
      </w:r>
      <w:r w:rsidRPr="00322F3B">
        <w:t xml:space="preserve"> 2008 and has a market value of $400 million on that day. It distributes its accumulated mutual surplus in the form of rights to acquire shares in its holding company Healthiness Insurance Ltd (Healthiness). The rights do not have an exercise price.</w:t>
      </w:r>
    </w:p>
    <w:p w14:paraId="2A9827FC" w14:textId="77777777" w:rsidR="0037072A" w:rsidRPr="00322F3B" w:rsidRDefault="0037072A" w:rsidP="0037072A">
      <w:pPr>
        <w:pStyle w:val="notetext"/>
      </w:pPr>
      <w:r w:rsidRPr="00322F3B">
        <w:tab/>
        <w:t>A total of 800 million shares can be acquired in Healthiness under rights issued under the demutualisation. Each right allows the holder to acquire 50 shares. No shares in Healthiness are issued.</w:t>
      </w:r>
    </w:p>
    <w:p w14:paraId="2A42B1C2" w14:textId="77777777" w:rsidR="0037072A" w:rsidRPr="00322F3B" w:rsidRDefault="0037072A" w:rsidP="0037072A">
      <w:pPr>
        <w:pStyle w:val="notetext"/>
      </w:pPr>
      <w:r w:rsidRPr="00322F3B">
        <w:tab/>
        <w:t>Under the method statement, the first element of the cost base and reduced cost base of each right is worked out by dividing the market value of Wellbeing Health (step 1) by the number of shares in Healthiness that can be acquired under the demutualisation (step 2) and multiplying the result by the number of shares that can be acquired under the right (step 4):</w:t>
      </w:r>
    </w:p>
    <w:p w14:paraId="5BAA36B1" w14:textId="77777777" w:rsidR="0037072A" w:rsidRPr="00322F3B" w:rsidRDefault="0037072A" w:rsidP="0037072A">
      <w:pPr>
        <w:pStyle w:val="Formula"/>
        <w:ind w:left="1679" w:firstLine="306"/>
      </w:pPr>
      <w:r w:rsidRPr="00322F3B">
        <w:rPr>
          <w:noProof/>
        </w:rPr>
        <w:drawing>
          <wp:inline distT="0" distB="0" distL="0" distR="0" wp14:anchorId="7E33D13B" wp14:editId="24EEC71C">
            <wp:extent cx="1409700" cy="485775"/>
            <wp:effectExtent l="0" t="0" r="0" b="0"/>
            <wp:docPr id="20" name="Picture 20" descr="Start formula start fraction $400 million over 800 million end fraction times 50 equals $2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9700" cy="485775"/>
                    </a:xfrm>
                    <a:prstGeom prst="rect">
                      <a:avLst/>
                    </a:prstGeom>
                    <a:noFill/>
                    <a:ln>
                      <a:noFill/>
                    </a:ln>
                  </pic:spPr>
                </pic:pic>
              </a:graphicData>
            </a:graphic>
          </wp:inline>
        </w:drawing>
      </w:r>
    </w:p>
    <w:p w14:paraId="2C010EA0" w14:textId="77777777" w:rsidR="0037072A" w:rsidRPr="00322F3B" w:rsidRDefault="0037072A" w:rsidP="0037072A">
      <w:pPr>
        <w:pStyle w:val="SubsectionHead"/>
      </w:pPr>
      <w:r w:rsidRPr="00322F3B">
        <w:t>Acquisition rule</w:t>
      </w:r>
    </w:p>
    <w:p w14:paraId="3F9AE04C" w14:textId="391B33F3" w:rsidR="0037072A" w:rsidRPr="00322F3B" w:rsidRDefault="0037072A" w:rsidP="0037072A">
      <w:pPr>
        <w:pStyle w:val="subsection"/>
      </w:pPr>
      <w:r w:rsidRPr="00322F3B">
        <w:tab/>
        <w:t>(3)</w:t>
      </w:r>
      <w:r w:rsidRPr="00322F3B">
        <w:tab/>
        <w:t xml:space="preserve">The participating policy holder or trustee is taken to have </w:t>
      </w:r>
      <w:r w:rsidR="009953FD" w:rsidRPr="009953FD">
        <w:rPr>
          <w:position w:val="6"/>
          <w:sz w:val="16"/>
        </w:rPr>
        <w:t>*</w:t>
      </w:r>
      <w:r w:rsidRPr="00322F3B">
        <w:t xml:space="preserve">acquired the </w:t>
      </w:r>
      <w:r w:rsidR="009953FD" w:rsidRPr="009953FD">
        <w:rPr>
          <w:position w:val="6"/>
          <w:sz w:val="16"/>
        </w:rPr>
        <w:t>*</w:t>
      </w:r>
      <w:r w:rsidRPr="00322F3B">
        <w:t>CGT asset at the time it is issued.</w:t>
      </w:r>
    </w:p>
    <w:p w14:paraId="339BAB16" w14:textId="13AF8E13" w:rsidR="0037072A" w:rsidRPr="00322F3B" w:rsidRDefault="0037072A" w:rsidP="0037072A">
      <w:pPr>
        <w:pStyle w:val="ActHead4"/>
      </w:pPr>
      <w:bookmarkStart w:id="28" w:name="_Toc201755506"/>
      <w:r w:rsidRPr="00322F3B">
        <w:rPr>
          <w:rStyle w:val="CharSubdNo"/>
        </w:rPr>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E</w:t>
      </w:r>
      <w:r w:rsidRPr="00322F3B">
        <w:t>—</w:t>
      </w:r>
      <w:r w:rsidRPr="00322F3B">
        <w:rPr>
          <w:rStyle w:val="CharSubdText"/>
        </w:rPr>
        <w:t>Special CGT rule for legal personal representatives and beneficiaries</w:t>
      </w:r>
      <w:bookmarkEnd w:id="28"/>
    </w:p>
    <w:p w14:paraId="75FF3EE9" w14:textId="77777777" w:rsidR="0037072A" w:rsidRPr="00322F3B" w:rsidRDefault="0037072A" w:rsidP="0037072A">
      <w:pPr>
        <w:pStyle w:val="TofSectsHeading"/>
      </w:pPr>
      <w:r w:rsidRPr="00322F3B">
        <w:t>Table of sections</w:t>
      </w:r>
    </w:p>
    <w:p w14:paraId="5C1D5B44" w14:textId="48BBADBB" w:rsidR="0037072A" w:rsidRPr="00322F3B" w:rsidRDefault="0037072A" w:rsidP="0037072A">
      <w:pPr>
        <w:pStyle w:val="TofSectsSection"/>
      </w:pPr>
      <w:r w:rsidRPr="00322F3B">
        <w:t>315</w:t>
      </w:r>
      <w:r w:rsidR="009953FD">
        <w:noBreakHyphen/>
      </w:r>
      <w:r w:rsidRPr="00322F3B">
        <w:t>260</w:t>
      </w:r>
      <w:r w:rsidRPr="00322F3B">
        <w:tab/>
        <w:t>Special CGT rule for legal personal representatives and beneficiaries</w:t>
      </w:r>
    </w:p>
    <w:p w14:paraId="6D432BD2" w14:textId="44B8F20E" w:rsidR="0037072A" w:rsidRPr="00322F3B" w:rsidRDefault="0037072A" w:rsidP="00042824">
      <w:pPr>
        <w:pStyle w:val="ActHead5"/>
      </w:pPr>
      <w:bookmarkStart w:id="29" w:name="_Toc201755507"/>
      <w:r w:rsidRPr="00322F3B">
        <w:rPr>
          <w:rStyle w:val="CharSectno"/>
        </w:rPr>
        <w:lastRenderedPageBreak/>
        <w:t>315</w:t>
      </w:r>
      <w:r w:rsidR="009953FD">
        <w:rPr>
          <w:rStyle w:val="CharSectno"/>
        </w:rPr>
        <w:noBreakHyphen/>
      </w:r>
      <w:r w:rsidRPr="00322F3B">
        <w:rPr>
          <w:rStyle w:val="CharSectno"/>
        </w:rPr>
        <w:t>260</w:t>
      </w:r>
      <w:r w:rsidRPr="00322F3B">
        <w:t xml:space="preserve">  Special CGT rule for legal personal representatives and beneficiaries</w:t>
      </w:r>
      <w:bookmarkEnd w:id="29"/>
    </w:p>
    <w:p w14:paraId="44F51B9D" w14:textId="43E311A4" w:rsidR="0037072A" w:rsidRPr="00322F3B" w:rsidRDefault="0037072A" w:rsidP="00042824">
      <w:pPr>
        <w:pStyle w:val="subsection"/>
        <w:keepNext/>
        <w:keepLines/>
      </w:pPr>
      <w:r w:rsidRPr="00322F3B">
        <w:tab/>
        <w:t>(1)</w:t>
      </w:r>
      <w:r w:rsidRPr="00322F3B">
        <w:tab/>
        <w:t xml:space="preserve">This section sets out what happens if a </w:t>
      </w:r>
      <w:r w:rsidR="009953FD" w:rsidRPr="009953FD">
        <w:rPr>
          <w:position w:val="6"/>
          <w:sz w:val="16"/>
        </w:rPr>
        <w:t>*</w:t>
      </w:r>
      <w:r w:rsidRPr="00322F3B">
        <w:t>CGT asset:</w:t>
      </w:r>
    </w:p>
    <w:p w14:paraId="0A31277C" w14:textId="77777777" w:rsidR="0037072A" w:rsidRPr="00322F3B" w:rsidRDefault="0037072A" w:rsidP="00042824">
      <w:pPr>
        <w:pStyle w:val="paragraph"/>
        <w:keepNext/>
        <w:keepLines/>
      </w:pPr>
      <w:r w:rsidRPr="00322F3B">
        <w:tab/>
        <w:t>(a)</w:t>
      </w:r>
      <w:r w:rsidRPr="00322F3B">
        <w:tab/>
        <w:t>is a demutualisation asset; and</w:t>
      </w:r>
    </w:p>
    <w:p w14:paraId="1AC48489" w14:textId="05DFD492" w:rsidR="0037072A" w:rsidRPr="00322F3B" w:rsidRDefault="0037072A" w:rsidP="00042824">
      <w:pPr>
        <w:pStyle w:val="paragraph"/>
        <w:keepNext/>
        <w:keepLines/>
      </w:pPr>
      <w:r w:rsidRPr="00322F3B">
        <w:tab/>
        <w:t>(b)</w:t>
      </w:r>
      <w:r w:rsidRPr="00322F3B">
        <w:tab/>
        <w:t>forms part of the estate of a participating policy holder mentioned in sub</w:t>
      </w:r>
      <w:r w:rsidR="009F5D03" w:rsidRPr="00322F3B">
        <w:t>section 3</w:t>
      </w:r>
      <w:r w:rsidRPr="00322F3B">
        <w:t>15</w:t>
      </w:r>
      <w:r w:rsidR="009953FD">
        <w:noBreakHyphen/>
      </w:r>
      <w:r w:rsidRPr="00322F3B">
        <w:t>90(1) who has died, but was not owned by the policy holder just before dying; and</w:t>
      </w:r>
    </w:p>
    <w:p w14:paraId="001D3000" w14:textId="4815D946" w:rsidR="0037072A" w:rsidRPr="00322F3B" w:rsidRDefault="0037072A" w:rsidP="0037072A">
      <w:pPr>
        <w:pStyle w:val="paragraph"/>
      </w:pPr>
      <w:r w:rsidRPr="00322F3B">
        <w:tab/>
        <w:t>(c)</w:t>
      </w:r>
      <w:r w:rsidRPr="00322F3B">
        <w:tab/>
      </w:r>
      <w:r w:rsidR="009953FD" w:rsidRPr="009953FD">
        <w:rPr>
          <w:position w:val="6"/>
          <w:sz w:val="16"/>
        </w:rPr>
        <w:t>*</w:t>
      </w:r>
      <w:r w:rsidRPr="00322F3B">
        <w:t xml:space="preserve">passes to a beneficiary in the policy holder’s estate because the asset is transferred to the beneficiary by the policy holder’s </w:t>
      </w:r>
      <w:r w:rsidR="009953FD" w:rsidRPr="009953FD">
        <w:rPr>
          <w:position w:val="6"/>
          <w:sz w:val="16"/>
        </w:rPr>
        <w:t>*</w:t>
      </w:r>
      <w:r w:rsidRPr="00322F3B">
        <w:t>legal personal representative.</w:t>
      </w:r>
    </w:p>
    <w:p w14:paraId="7AC71443" w14:textId="77777777" w:rsidR="0037072A" w:rsidRPr="00322F3B" w:rsidRDefault="0037072A" w:rsidP="0037072A">
      <w:pPr>
        <w:pStyle w:val="notetext"/>
      </w:pPr>
      <w:r w:rsidRPr="00322F3B">
        <w:t>Note:</w:t>
      </w:r>
      <w:r w:rsidRPr="00322F3B">
        <w:tab/>
        <w:t>Division</w:t>
      </w:r>
      <w:r w:rsidR="00825006" w:rsidRPr="00322F3B">
        <w:t> </w:t>
      </w:r>
      <w:r w:rsidRPr="00322F3B">
        <w:t>128 deals with the effect of death in relation to CGT assets a person owns just before dying.</w:t>
      </w:r>
    </w:p>
    <w:p w14:paraId="42614B3F" w14:textId="12BB403A"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the </w:t>
      </w:r>
      <w:r w:rsidR="009953FD" w:rsidRPr="009953FD">
        <w:rPr>
          <w:position w:val="6"/>
          <w:sz w:val="16"/>
        </w:rPr>
        <w:t>*</w:t>
      </w:r>
      <w:r w:rsidRPr="00322F3B">
        <w:t xml:space="preserve">legal personal representative makes if the asset </w:t>
      </w:r>
      <w:r w:rsidR="009953FD" w:rsidRPr="009953FD">
        <w:rPr>
          <w:position w:val="6"/>
          <w:sz w:val="16"/>
        </w:rPr>
        <w:t>*</w:t>
      </w:r>
      <w:r w:rsidRPr="00322F3B">
        <w:t>passes to a beneficiary in the policy holder’s estate.</w:t>
      </w:r>
    </w:p>
    <w:p w14:paraId="29909052" w14:textId="77777777" w:rsidR="0037072A" w:rsidRPr="00322F3B" w:rsidRDefault="0037072A" w:rsidP="0037072A">
      <w:pPr>
        <w:pStyle w:val="SubsectionHead"/>
      </w:pPr>
      <w:r w:rsidRPr="00322F3B">
        <w:t>Consequence for beneficiary</w:t>
      </w:r>
    </w:p>
    <w:p w14:paraId="29FD6ADD" w14:textId="2B6CE4AB" w:rsidR="0037072A" w:rsidRPr="00322F3B" w:rsidRDefault="0037072A" w:rsidP="0037072A">
      <w:pPr>
        <w:pStyle w:val="subsection"/>
        <w:keepNext/>
        <w:keepLines/>
      </w:pPr>
      <w:r w:rsidRPr="00322F3B">
        <w:tab/>
        <w:t>(3)</w:t>
      </w:r>
      <w:r w:rsidRPr="00322F3B">
        <w:tab/>
        <w:t xml:space="preserve">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the asset in the hands of the </w:t>
      </w:r>
      <w:r w:rsidR="009953FD" w:rsidRPr="009953FD">
        <w:rPr>
          <w:position w:val="6"/>
          <w:sz w:val="16"/>
        </w:rPr>
        <w:t>*</w:t>
      </w:r>
      <w:r w:rsidRPr="00322F3B">
        <w:t xml:space="preserve">legal personal representative just before the asset </w:t>
      </w:r>
      <w:r w:rsidR="009953FD" w:rsidRPr="009953FD">
        <w:rPr>
          <w:position w:val="6"/>
          <w:sz w:val="16"/>
        </w:rPr>
        <w:t>*</w:t>
      </w:r>
      <w:r w:rsidRPr="00322F3B">
        <w:t>passes to the beneficiary becomes the first element of the cost base and reduced cost base of the asset in the hands of the beneficiary.</w:t>
      </w:r>
    </w:p>
    <w:p w14:paraId="79F9684A" w14:textId="34E03976" w:rsidR="0037072A" w:rsidRPr="00322F3B" w:rsidRDefault="0037072A" w:rsidP="0037072A">
      <w:pPr>
        <w:pStyle w:val="subsection"/>
      </w:pPr>
      <w:r w:rsidRPr="00322F3B">
        <w:tab/>
        <w:t>(4)</w:t>
      </w:r>
      <w:r w:rsidRPr="00322F3B">
        <w:tab/>
        <w:t xml:space="preserve">The beneficiary is taken to have </w:t>
      </w:r>
      <w:r w:rsidR="009953FD" w:rsidRPr="009953FD">
        <w:rPr>
          <w:position w:val="6"/>
          <w:sz w:val="16"/>
        </w:rPr>
        <w:t>*</w:t>
      </w:r>
      <w:r w:rsidRPr="00322F3B">
        <w:t xml:space="preserve">acquired the asset when the </w:t>
      </w:r>
      <w:r w:rsidR="009953FD" w:rsidRPr="009953FD">
        <w:rPr>
          <w:position w:val="6"/>
          <w:sz w:val="16"/>
        </w:rPr>
        <w:t>*</w:t>
      </w:r>
      <w:r w:rsidRPr="00322F3B">
        <w:t>legal personal representative acquired it.</w:t>
      </w:r>
    </w:p>
    <w:p w14:paraId="7022CE13" w14:textId="6C9CB7E8" w:rsidR="0037072A" w:rsidRPr="00322F3B" w:rsidRDefault="0037072A" w:rsidP="0037072A">
      <w:pPr>
        <w:pStyle w:val="ActHead4"/>
        <w:rPr>
          <w:i/>
        </w:rPr>
      </w:pPr>
      <w:bookmarkStart w:id="30" w:name="_Toc201755508"/>
      <w:r w:rsidRPr="00322F3B">
        <w:rPr>
          <w:rStyle w:val="CharSubdNo"/>
        </w:rPr>
        <w:t>Subdivision</w:t>
      </w:r>
      <w:r w:rsidR="00825006" w:rsidRPr="00322F3B">
        <w:rPr>
          <w:rStyle w:val="CharSubdNo"/>
        </w:rPr>
        <w:t> </w:t>
      </w:r>
      <w:r w:rsidRPr="00322F3B">
        <w:rPr>
          <w:rStyle w:val="CharSubdNo"/>
        </w:rPr>
        <w:t>315</w:t>
      </w:r>
      <w:r w:rsidR="009953FD">
        <w:rPr>
          <w:rStyle w:val="CharSubdNo"/>
        </w:rPr>
        <w:noBreakHyphen/>
      </w:r>
      <w:r w:rsidRPr="00322F3B">
        <w:rPr>
          <w:rStyle w:val="CharSubdNo"/>
        </w:rPr>
        <w:t>F</w:t>
      </w:r>
      <w:r w:rsidRPr="00322F3B">
        <w:t>—</w:t>
      </w:r>
      <w:r w:rsidRPr="00322F3B">
        <w:rPr>
          <w:rStyle w:val="CharSubdText"/>
        </w:rPr>
        <w:t>Non</w:t>
      </w:r>
      <w:r w:rsidR="009953FD">
        <w:rPr>
          <w:rStyle w:val="CharSubdText"/>
        </w:rPr>
        <w:noBreakHyphen/>
      </w:r>
      <w:r w:rsidRPr="00322F3B">
        <w:rPr>
          <w:rStyle w:val="CharSubdText"/>
        </w:rPr>
        <w:t>CGT consequences of demutualisation</w:t>
      </w:r>
      <w:bookmarkEnd w:id="30"/>
    </w:p>
    <w:p w14:paraId="02489E06" w14:textId="77777777" w:rsidR="0037072A" w:rsidRPr="00322F3B" w:rsidRDefault="0037072A" w:rsidP="0037072A">
      <w:pPr>
        <w:pStyle w:val="TofSectsHeading"/>
      </w:pPr>
      <w:r w:rsidRPr="00322F3B">
        <w:t>Table of sections</w:t>
      </w:r>
    </w:p>
    <w:p w14:paraId="36E30E0B" w14:textId="3F9327FC" w:rsidR="0037072A" w:rsidRPr="00322F3B" w:rsidRDefault="0037072A" w:rsidP="0037072A">
      <w:pPr>
        <w:pStyle w:val="TofSectsSection"/>
      </w:pPr>
      <w:r w:rsidRPr="00322F3B">
        <w:t>315</w:t>
      </w:r>
      <w:r w:rsidR="009953FD">
        <w:noBreakHyphen/>
      </w:r>
      <w:r w:rsidRPr="00322F3B">
        <w:t>310</w:t>
      </w:r>
      <w:r w:rsidRPr="00322F3B">
        <w:tab/>
        <w:t>General taxation consequences of issue of demutualisation assets etc.</w:t>
      </w:r>
    </w:p>
    <w:p w14:paraId="3F9E88E0" w14:textId="27CFEFCD" w:rsidR="0037072A" w:rsidRPr="00322F3B" w:rsidRDefault="0037072A" w:rsidP="0037072A">
      <w:pPr>
        <w:pStyle w:val="ActHead5"/>
      </w:pPr>
      <w:bookmarkStart w:id="31" w:name="_Toc201755509"/>
      <w:r w:rsidRPr="00322F3B">
        <w:rPr>
          <w:rStyle w:val="CharSectno"/>
        </w:rPr>
        <w:lastRenderedPageBreak/>
        <w:t>315</w:t>
      </w:r>
      <w:r w:rsidR="009953FD">
        <w:rPr>
          <w:rStyle w:val="CharSectno"/>
        </w:rPr>
        <w:noBreakHyphen/>
      </w:r>
      <w:r w:rsidRPr="00322F3B">
        <w:rPr>
          <w:rStyle w:val="CharSectno"/>
        </w:rPr>
        <w:t>310</w:t>
      </w:r>
      <w:r w:rsidRPr="00322F3B">
        <w:t xml:space="preserve">  General taxation consequences of issue of demutualisation assets etc.</w:t>
      </w:r>
      <w:bookmarkEnd w:id="31"/>
    </w:p>
    <w:p w14:paraId="3FF5D1CA" w14:textId="3857FC02" w:rsidR="0037072A" w:rsidRPr="00322F3B" w:rsidRDefault="0037072A" w:rsidP="0037072A">
      <w:pPr>
        <w:pStyle w:val="subsection"/>
      </w:pPr>
      <w:r w:rsidRPr="00322F3B">
        <w:tab/>
        <w:t>(1)</w:t>
      </w:r>
      <w:r w:rsidRPr="00322F3B">
        <w:tab/>
        <w:t xml:space="preserve">An amount of </w:t>
      </w:r>
      <w:r w:rsidR="009953FD" w:rsidRPr="009953FD">
        <w:rPr>
          <w:position w:val="6"/>
          <w:sz w:val="16"/>
        </w:rPr>
        <w:t>*</w:t>
      </w:r>
      <w:r w:rsidRPr="00322F3B">
        <w:t xml:space="preserve">ordinary income or </w:t>
      </w:r>
      <w:r w:rsidR="009953FD" w:rsidRPr="009953FD">
        <w:rPr>
          <w:position w:val="6"/>
          <w:sz w:val="16"/>
        </w:rPr>
        <w:t>*</w:t>
      </w:r>
      <w:r w:rsidRPr="00322F3B">
        <w:t xml:space="preserve">statutory income of an entity to which </w:t>
      </w:r>
      <w:r w:rsidR="00825006" w:rsidRPr="00322F3B">
        <w:t>subsection (</w:t>
      </w:r>
      <w:r w:rsidRPr="00322F3B">
        <w:t xml:space="preserve">2) applies is not assessable and not </w:t>
      </w:r>
      <w:r w:rsidR="009953FD" w:rsidRPr="009953FD">
        <w:rPr>
          <w:position w:val="6"/>
          <w:sz w:val="16"/>
        </w:rPr>
        <w:t>*</w:t>
      </w:r>
      <w:r w:rsidRPr="00322F3B">
        <w:t>exempt income if:</w:t>
      </w:r>
    </w:p>
    <w:p w14:paraId="547E191C" w14:textId="77777777" w:rsidR="0037072A" w:rsidRPr="00322F3B" w:rsidRDefault="0037072A" w:rsidP="0037072A">
      <w:pPr>
        <w:pStyle w:val="paragraph"/>
      </w:pPr>
      <w:r w:rsidRPr="00322F3B">
        <w:tab/>
        <w:t>(a)</w:t>
      </w:r>
      <w:r w:rsidRPr="00322F3B">
        <w:tab/>
        <w:t>the amount would otherwise be included in the ordinary income or statutory income of the entity only because a demutualisation asset was issued to the entity; or</w:t>
      </w:r>
    </w:p>
    <w:p w14:paraId="04962224" w14:textId="77777777" w:rsidR="0037072A" w:rsidRPr="00322F3B" w:rsidRDefault="0037072A" w:rsidP="0037072A">
      <w:pPr>
        <w:pStyle w:val="paragraph"/>
      </w:pPr>
      <w:r w:rsidRPr="00322F3B">
        <w:tab/>
        <w:t>(b)</w:t>
      </w:r>
      <w:r w:rsidRPr="00322F3B">
        <w:tab/>
        <w:t>the amount is a payment made to the entity, under a demutualisation to which this Division applies, in connection with:</w:t>
      </w:r>
    </w:p>
    <w:p w14:paraId="0EA85FD3" w14:textId="18A8769C" w:rsidR="0037072A" w:rsidRPr="00322F3B" w:rsidRDefault="0037072A" w:rsidP="0037072A">
      <w:pPr>
        <w:pStyle w:val="paragraphsub"/>
      </w:pPr>
      <w:r w:rsidRPr="00322F3B">
        <w:tab/>
        <w:t>(i)</w:t>
      </w:r>
      <w:r w:rsidRPr="00322F3B">
        <w:tab/>
        <w:t xml:space="preserve">the variation or abrogation of rights attaching to or consisting of a </w:t>
      </w:r>
      <w:r w:rsidR="009953FD" w:rsidRPr="009953FD">
        <w:rPr>
          <w:position w:val="6"/>
          <w:sz w:val="16"/>
        </w:rPr>
        <w:t>*</w:t>
      </w:r>
      <w:r w:rsidRPr="00322F3B">
        <w:t xml:space="preserve">CGT asset covered by </w:t>
      </w:r>
      <w:r w:rsidR="009F5D03" w:rsidRPr="00322F3B">
        <w:t>section 3</w:t>
      </w:r>
      <w:r w:rsidRPr="00322F3B">
        <w:t>15</w:t>
      </w:r>
      <w:r w:rsidR="009953FD">
        <w:noBreakHyphen/>
      </w:r>
      <w:r w:rsidRPr="00322F3B">
        <w:t>20; or</w:t>
      </w:r>
    </w:p>
    <w:p w14:paraId="6C70E396" w14:textId="77777777" w:rsidR="0037072A" w:rsidRPr="00322F3B" w:rsidRDefault="0037072A" w:rsidP="0037072A">
      <w:pPr>
        <w:pStyle w:val="paragraphsub"/>
      </w:pPr>
      <w:r w:rsidRPr="00322F3B">
        <w:tab/>
        <w:t>(ii)</w:t>
      </w:r>
      <w:r w:rsidRPr="00322F3B">
        <w:tab/>
        <w:t>the conversion, cancellation, extinguishment or redemption of such a CGT asset.</w:t>
      </w:r>
    </w:p>
    <w:p w14:paraId="41D7EBB3" w14:textId="77777777" w:rsidR="0037072A" w:rsidRPr="00322F3B" w:rsidRDefault="0037072A" w:rsidP="0037072A">
      <w:pPr>
        <w:pStyle w:val="subsection"/>
      </w:pPr>
      <w:r w:rsidRPr="00322F3B">
        <w:tab/>
        <w:t>(2)</w:t>
      </w:r>
      <w:r w:rsidRPr="00322F3B">
        <w:tab/>
        <w:t>This subsection applies to an entity that:</w:t>
      </w:r>
    </w:p>
    <w:p w14:paraId="137A15C3" w14:textId="77777777" w:rsidR="0037072A" w:rsidRPr="00322F3B" w:rsidRDefault="0037072A" w:rsidP="0037072A">
      <w:pPr>
        <w:pStyle w:val="paragraph"/>
      </w:pPr>
      <w:r w:rsidRPr="00322F3B">
        <w:tab/>
        <w:t>(a)</w:t>
      </w:r>
      <w:r w:rsidRPr="00322F3B">
        <w:tab/>
        <w:t xml:space="preserve">is, or has been, a policy holder (within the meaning of the </w:t>
      </w:r>
      <w:r w:rsidR="00406984" w:rsidRPr="00322F3B">
        <w:rPr>
          <w:i/>
        </w:rPr>
        <w:t>Private Health Insurance (Prudential Supervision) Act 2015</w:t>
      </w:r>
      <w:r w:rsidRPr="00322F3B">
        <w:t>) of, or another person insured through, the demutualising health insurer; or</w:t>
      </w:r>
    </w:p>
    <w:p w14:paraId="4DA18440" w14:textId="77777777" w:rsidR="0037072A" w:rsidRPr="00322F3B" w:rsidRDefault="0037072A" w:rsidP="0037072A">
      <w:pPr>
        <w:pStyle w:val="paragraph"/>
      </w:pPr>
      <w:r w:rsidRPr="00322F3B">
        <w:tab/>
        <w:t>(b)</w:t>
      </w:r>
      <w:r w:rsidRPr="00322F3B">
        <w:tab/>
        <w:t xml:space="preserve">is issued with the demutualisation asset, or receives the payment, because of the death of a policy holder mentioned in </w:t>
      </w:r>
      <w:r w:rsidR="00825006" w:rsidRPr="00322F3B">
        <w:t>paragraph (</w:t>
      </w:r>
      <w:r w:rsidRPr="00322F3B">
        <w:t>a).</w:t>
      </w:r>
    </w:p>
    <w:p w14:paraId="485B5DBF" w14:textId="77777777" w:rsidR="0037072A" w:rsidRPr="00322F3B" w:rsidRDefault="0037072A" w:rsidP="0037072A">
      <w:pPr>
        <w:pStyle w:val="ActHead3"/>
        <w:pageBreakBefore/>
      </w:pPr>
      <w:bookmarkStart w:id="32" w:name="_Toc201755510"/>
      <w:r w:rsidRPr="00322F3B">
        <w:rPr>
          <w:rStyle w:val="CharDivNo"/>
        </w:rPr>
        <w:lastRenderedPageBreak/>
        <w:t>Division</w:t>
      </w:r>
      <w:r w:rsidR="00825006" w:rsidRPr="00322F3B">
        <w:rPr>
          <w:rStyle w:val="CharDivNo"/>
        </w:rPr>
        <w:t> </w:t>
      </w:r>
      <w:r w:rsidRPr="00322F3B">
        <w:rPr>
          <w:rStyle w:val="CharDivNo"/>
        </w:rPr>
        <w:t>316</w:t>
      </w:r>
      <w:r w:rsidRPr="00322F3B">
        <w:t>—</w:t>
      </w:r>
      <w:r w:rsidRPr="00322F3B">
        <w:rPr>
          <w:rStyle w:val="CharDivText"/>
        </w:rPr>
        <w:t>Demutualisation of friendly society health or life insurers</w:t>
      </w:r>
      <w:bookmarkEnd w:id="32"/>
    </w:p>
    <w:p w14:paraId="742841B3" w14:textId="77777777" w:rsidR="0037072A" w:rsidRPr="00322F3B" w:rsidRDefault="0037072A" w:rsidP="0037072A">
      <w:pPr>
        <w:pStyle w:val="TofSectsHeading"/>
      </w:pPr>
      <w:r w:rsidRPr="00322F3B">
        <w:t>Table of Subdivisions</w:t>
      </w:r>
    </w:p>
    <w:p w14:paraId="476D5DA6" w14:textId="77777777" w:rsidR="0037072A" w:rsidRPr="00322F3B" w:rsidRDefault="0037072A" w:rsidP="0037072A">
      <w:pPr>
        <w:pStyle w:val="TofSectsSubdiv"/>
      </w:pPr>
      <w:r w:rsidRPr="00322F3B">
        <w:tab/>
        <w:t>Guide to Division</w:t>
      </w:r>
      <w:r w:rsidR="00825006" w:rsidRPr="00322F3B">
        <w:t> </w:t>
      </w:r>
      <w:r w:rsidRPr="00322F3B">
        <w:t>316</w:t>
      </w:r>
    </w:p>
    <w:p w14:paraId="49AE7941" w14:textId="3E757A29" w:rsidR="0037072A" w:rsidRPr="00322F3B" w:rsidRDefault="0037072A" w:rsidP="0037072A">
      <w:pPr>
        <w:pStyle w:val="TofSectsSubdiv"/>
      </w:pPr>
      <w:r w:rsidRPr="00322F3B">
        <w:t>316</w:t>
      </w:r>
      <w:r w:rsidR="009953FD">
        <w:noBreakHyphen/>
      </w:r>
      <w:r w:rsidRPr="00322F3B">
        <w:t>A</w:t>
      </w:r>
      <w:r w:rsidRPr="00322F3B">
        <w:tab/>
        <w:t>Application</w:t>
      </w:r>
    </w:p>
    <w:p w14:paraId="456E852F" w14:textId="0C9C5EC9" w:rsidR="0037072A" w:rsidRPr="00322F3B" w:rsidRDefault="0037072A" w:rsidP="0037072A">
      <w:pPr>
        <w:pStyle w:val="TofSectsSubdiv"/>
      </w:pPr>
      <w:r w:rsidRPr="00322F3B">
        <w:t>316</w:t>
      </w:r>
      <w:r w:rsidR="009953FD">
        <w:noBreakHyphen/>
      </w:r>
      <w:r w:rsidRPr="00322F3B">
        <w:t>B</w:t>
      </w:r>
      <w:r w:rsidRPr="00322F3B">
        <w:tab/>
        <w:t>Capital gains and losses connected with the demutualisation</w:t>
      </w:r>
    </w:p>
    <w:p w14:paraId="3BF83C5C" w14:textId="4EC0F4E9" w:rsidR="0037072A" w:rsidRPr="00322F3B" w:rsidRDefault="0037072A" w:rsidP="0037072A">
      <w:pPr>
        <w:pStyle w:val="TofSectsSubdiv"/>
      </w:pPr>
      <w:r w:rsidRPr="00322F3B">
        <w:t>316</w:t>
      </w:r>
      <w:r w:rsidR="009953FD">
        <w:noBreakHyphen/>
      </w:r>
      <w:r w:rsidRPr="00322F3B">
        <w:t>C</w:t>
      </w:r>
      <w:r w:rsidRPr="00322F3B">
        <w:tab/>
        <w:t>Cost base of shares and rights issued under the demutualisation</w:t>
      </w:r>
    </w:p>
    <w:p w14:paraId="3D30588F" w14:textId="6B76C936" w:rsidR="0037072A" w:rsidRPr="00322F3B" w:rsidRDefault="0037072A" w:rsidP="0037072A">
      <w:pPr>
        <w:pStyle w:val="TofSectsSubdiv"/>
      </w:pPr>
      <w:r w:rsidRPr="00322F3B">
        <w:t>316</w:t>
      </w:r>
      <w:r w:rsidR="009953FD">
        <w:noBreakHyphen/>
      </w:r>
      <w:r w:rsidRPr="00322F3B">
        <w:t>D</w:t>
      </w:r>
      <w:r w:rsidRPr="00322F3B">
        <w:tab/>
        <w:t>Lost policy holders trust</w:t>
      </w:r>
    </w:p>
    <w:p w14:paraId="02C23634" w14:textId="1BF700E7" w:rsidR="0037072A" w:rsidRPr="00322F3B" w:rsidRDefault="0037072A" w:rsidP="0037072A">
      <w:pPr>
        <w:pStyle w:val="TofSectsSubdiv"/>
      </w:pPr>
      <w:r w:rsidRPr="00322F3B">
        <w:t>316</w:t>
      </w:r>
      <w:r w:rsidR="009953FD">
        <w:noBreakHyphen/>
      </w:r>
      <w:r w:rsidRPr="00322F3B">
        <w:t>E</w:t>
      </w:r>
      <w:r w:rsidRPr="00322F3B">
        <w:tab/>
        <w:t>Special CGT rules for legal personal representatives and beneficiaries</w:t>
      </w:r>
    </w:p>
    <w:p w14:paraId="6FA60A9B" w14:textId="241C9E85" w:rsidR="0037072A" w:rsidRPr="00322F3B" w:rsidRDefault="0037072A" w:rsidP="0037072A">
      <w:pPr>
        <w:pStyle w:val="TofSectsSubdiv"/>
      </w:pPr>
      <w:r w:rsidRPr="00322F3B">
        <w:t>316</w:t>
      </w:r>
      <w:r w:rsidR="009953FD">
        <w:noBreakHyphen/>
      </w:r>
      <w:r w:rsidRPr="00322F3B">
        <w:t>F</w:t>
      </w:r>
      <w:r w:rsidRPr="00322F3B">
        <w:tab/>
        <w:t>Non</w:t>
      </w:r>
      <w:r w:rsidR="009953FD">
        <w:noBreakHyphen/>
      </w:r>
      <w:r w:rsidRPr="00322F3B">
        <w:t>CGT consequences of the demutualisation</w:t>
      </w:r>
    </w:p>
    <w:p w14:paraId="4FF1D279" w14:textId="77777777" w:rsidR="0037072A" w:rsidRPr="00322F3B" w:rsidRDefault="0037072A" w:rsidP="0037072A">
      <w:pPr>
        <w:pStyle w:val="ActHead4"/>
      </w:pPr>
      <w:bookmarkStart w:id="33" w:name="_Toc201755511"/>
      <w:r w:rsidRPr="00322F3B">
        <w:t>Guide to Division</w:t>
      </w:r>
      <w:r w:rsidR="00825006" w:rsidRPr="00322F3B">
        <w:t> </w:t>
      </w:r>
      <w:r w:rsidRPr="00322F3B">
        <w:t>316</w:t>
      </w:r>
      <w:bookmarkEnd w:id="33"/>
    </w:p>
    <w:p w14:paraId="0B244799" w14:textId="2D8DAB73" w:rsidR="0037072A" w:rsidRPr="00322F3B" w:rsidRDefault="0037072A" w:rsidP="0037072A">
      <w:pPr>
        <w:pStyle w:val="ActHead5"/>
      </w:pPr>
      <w:bookmarkStart w:id="34" w:name="_Toc201755512"/>
      <w:r w:rsidRPr="00322F3B">
        <w:rPr>
          <w:rStyle w:val="CharSectno"/>
        </w:rPr>
        <w:t>316</w:t>
      </w:r>
      <w:r w:rsidR="009953FD">
        <w:rPr>
          <w:rStyle w:val="CharSectno"/>
        </w:rPr>
        <w:noBreakHyphen/>
      </w:r>
      <w:r w:rsidRPr="00322F3B">
        <w:rPr>
          <w:rStyle w:val="CharSectno"/>
        </w:rPr>
        <w:t>1</w:t>
      </w:r>
      <w:r w:rsidRPr="00322F3B">
        <w:t xml:space="preserve">  What this Division is about</w:t>
      </w:r>
      <w:bookmarkEnd w:id="34"/>
    </w:p>
    <w:p w14:paraId="09DB71AE" w14:textId="15DE4AA6" w:rsidR="0037072A" w:rsidRPr="00322F3B" w:rsidRDefault="0037072A" w:rsidP="00B57F3F">
      <w:pPr>
        <w:pStyle w:val="SOText"/>
      </w:pPr>
      <w:r w:rsidRPr="00322F3B">
        <w:t>Special tax consequences follow the demutualisation of a friendly society that provides health insurance or life insurance, or has a wholly</w:t>
      </w:r>
      <w:r w:rsidR="009953FD">
        <w:noBreakHyphen/>
      </w:r>
      <w:r w:rsidRPr="00322F3B">
        <w:t>owned subsidiary that does.</w:t>
      </w:r>
    </w:p>
    <w:p w14:paraId="42A4E36C" w14:textId="0C3FEF23" w:rsidR="0037072A" w:rsidRPr="00322F3B" w:rsidRDefault="0037072A" w:rsidP="0037072A">
      <w:pPr>
        <w:pStyle w:val="ActHead4"/>
      </w:pPr>
      <w:bookmarkStart w:id="35" w:name="_Toc201755513"/>
      <w:r w:rsidRPr="00322F3B">
        <w:rPr>
          <w:rStyle w:val="CharSubdNo"/>
        </w:rPr>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A</w:t>
      </w:r>
      <w:r w:rsidRPr="00322F3B">
        <w:t>—</w:t>
      </w:r>
      <w:r w:rsidRPr="00322F3B">
        <w:rPr>
          <w:rStyle w:val="CharSubdText"/>
        </w:rPr>
        <w:t>Application</w:t>
      </w:r>
      <w:bookmarkEnd w:id="35"/>
    </w:p>
    <w:p w14:paraId="4AB57D73" w14:textId="77777777" w:rsidR="0037072A" w:rsidRPr="00322F3B" w:rsidRDefault="0037072A" w:rsidP="0037072A">
      <w:pPr>
        <w:pStyle w:val="TofSectsHeading"/>
      </w:pPr>
      <w:r w:rsidRPr="00322F3B">
        <w:t>Table of sections</w:t>
      </w:r>
    </w:p>
    <w:p w14:paraId="2F9A8F1A" w14:textId="0D35D00D" w:rsidR="0037072A" w:rsidRPr="00322F3B" w:rsidRDefault="0037072A" w:rsidP="0037072A">
      <w:pPr>
        <w:pStyle w:val="TofSectsSection"/>
      </w:pPr>
      <w:r w:rsidRPr="00322F3B">
        <w:t>316</w:t>
      </w:r>
      <w:r w:rsidR="009953FD">
        <w:noBreakHyphen/>
      </w:r>
      <w:r w:rsidRPr="00322F3B">
        <w:t>5</w:t>
      </w:r>
      <w:r w:rsidRPr="00322F3B">
        <w:tab/>
        <w:t>Application of this Division</w:t>
      </w:r>
    </w:p>
    <w:p w14:paraId="5770A89E" w14:textId="6864B6F8" w:rsidR="0037072A" w:rsidRPr="00322F3B" w:rsidRDefault="0037072A" w:rsidP="0037072A">
      <w:pPr>
        <w:pStyle w:val="ActHead5"/>
      </w:pPr>
      <w:bookmarkStart w:id="36" w:name="_Toc201755514"/>
      <w:r w:rsidRPr="00322F3B">
        <w:rPr>
          <w:rStyle w:val="CharSectno"/>
        </w:rPr>
        <w:t>316</w:t>
      </w:r>
      <w:r w:rsidR="009953FD">
        <w:rPr>
          <w:rStyle w:val="CharSectno"/>
        </w:rPr>
        <w:noBreakHyphen/>
      </w:r>
      <w:r w:rsidRPr="00322F3B">
        <w:rPr>
          <w:rStyle w:val="CharSectno"/>
        </w:rPr>
        <w:t>5</w:t>
      </w:r>
      <w:r w:rsidRPr="00322F3B">
        <w:t xml:space="preserve">  Application of this Division</w:t>
      </w:r>
      <w:bookmarkEnd w:id="36"/>
    </w:p>
    <w:p w14:paraId="18019CE1" w14:textId="18B36008" w:rsidR="0037072A" w:rsidRPr="00322F3B" w:rsidRDefault="0037072A" w:rsidP="0037072A">
      <w:pPr>
        <w:pStyle w:val="subsection"/>
      </w:pPr>
      <w:r w:rsidRPr="00322F3B">
        <w:tab/>
      </w:r>
      <w:r w:rsidRPr="00322F3B">
        <w:tab/>
        <w:t xml:space="preserve">This Division applies in relation to a demutualisation of a </w:t>
      </w:r>
      <w:r w:rsidR="009953FD" w:rsidRPr="009953FD">
        <w:rPr>
          <w:position w:val="6"/>
          <w:sz w:val="16"/>
        </w:rPr>
        <w:t>*</w:t>
      </w:r>
      <w:r w:rsidRPr="00322F3B">
        <w:t>friendly society if:</w:t>
      </w:r>
    </w:p>
    <w:p w14:paraId="10EC114C" w14:textId="70F43B6D" w:rsidR="0037072A" w:rsidRPr="00322F3B" w:rsidRDefault="0037072A" w:rsidP="0037072A">
      <w:pPr>
        <w:pStyle w:val="paragraph"/>
      </w:pPr>
      <w:r w:rsidRPr="00322F3B">
        <w:lastRenderedPageBreak/>
        <w:tab/>
        <w:t>(a)</w:t>
      </w:r>
      <w:r w:rsidRPr="00322F3B">
        <w:tab/>
        <w:t xml:space="preserve">the society is, or has a </w:t>
      </w:r>
      <w:r w:rsidR="009953FD" w:rsidRPr="009953FD">
        <w:rPr>
          <w:position w:val="6"/>
          <w:sz w:val="16"/>
        </w:rPr>
        <w:t>*</w:t>
      </w:r>
      <w:r w:rsidRPr="00322F3B">
        <w:t>wholly</w:t>
      </w:r>
      <w:r w:rsidR="009953FD">
        <w:noBreakHyphen/>
      </w:r>
      <w:r w:rsidRPr="00322F3B">
        <w:t xml:space="preserve">owned subsidiary (a </w:t>
      </w:r>
      <w:r w:rsidRPr="00322F3B">
        <w:rPr>
          <w:b/>
          <w:i/>
        </w:rPr>
        <w:t>health/life insurance subsidiary</w:t>
      </w:r>
      <w:r w:rsidRPr="00322F3B">
        <w:t>) that is:</w:t>
      </w:r>
    </w:p>
    <w:p w14:paraId="4B6054DE" w14:textId="77777777" w:rsidR="0037072A" w:rsidRPr="00322F3B" w:rsidRDefault="0037072A" w:rsidP="0037072A">
      <w:pPr>
        <w:pStyle w:val="paragraphsub"/>
      </w:pPr>
      <w:r w:rsidRPr="00322F3B">
        <w:tab/>
        <w:t>(i)</w:t>
      </w:r>
      <w:r w:rsidRPr="00322F3B">
        <w:tab/>
        <w:t xml:space="preserve">a private health insurer as defined in the </w:t>
      </w:r>
      <w:r w:rsidR="00406984" w:rsidRPr="00322F3B">
        <w:rPr>
          <w:i/>
        </w:rPr>
        <w:t>Private Health Insurance (Prudential Supervision) Act 2015</w:t>
      </w:r>
      <w:r w:rsidRPr="00322F3B">
        <w:t>; or</w:t>
      </w:r>
    </w:p>
    <w:p w14:paraId="49A4B4B2" w14:textId="77777777" w:rsidR="0037072A" w:rsidRPr="00322F3B" w:rsidRDefault="0037072A" w:rsidP="0037072A">
      <w:pPr>
        <w:pStyle w:val="paragraphsub"/>
      </w:pPr>
      <w:r w:rsidRPr="00322F3B">
        <w:tab/>
        <w:t>(ii)</w:t>
      </w:r>
      <w:r w:rsidRPr="00322F3B">
        <w:tab/>
        <w:t>a company registered under section</w:t>
      </w:r>
      <w:r w:rsidR="00825006" w:rsidRPr="00322F3B">
        <w:t> </w:t>
      </w:r>
      <w:r w:rsidRPr="00322F3B">
        <w:t xml:space="preserve">21 of the </w:t>
      </w:r>
      <w:r w:rsidRPr="00322F3B">
        <w:rPr>
          <w:i/>
        </w:rPr>
        <w:t>Life Insurance Act 1995</w:t>
      </w:r>
      <w:r w:rsidRPr="00322F3B">
        <w:t>; and</w:t>
      </w:r>
    </w:p>
    <w:p w14:paraId="4EB4E7A8" w14:textId="77446E6A" w:rsidR="0037072A" w:rsidRPr="00322F3B" w:rsidRDefault="0037072A" w:rsidP="0037072A">
      <w:pPr>
        <w:pStyle w:val="paragraph"/>
      </w:pPr>
      <w:r w:rsidRPr="00322F3B">
        <w:tab/>
        <w:t>(b)</w:t>
      </w:r>
      <w:r w:rsidRPr="00322F3B">
        <w:tab/>
        <w:t xml:space="preserve">the society does not have capital divided into </w:t>
      </w:r>
      <w:r w:rsidR="009953FD" w:rsidRPr="009953FD">
        <w:rPr>
          <w:position w:val="6"/>
          <w:sz w:val="16"/>
        </w:rPr>
        <w:t>*</w:t>
      </w:r>
      <w:r w:rsidRPr="00322F3B">
        <w:t xml:space="preserve">shares held by its </w:t>
      </w:r>
      <w:r w:rsidR="009953FD" w:rsidRPr="009953FD">
        <w:rPr>
          <w:position w:val="6"/>
          <w:sz w:val="16"/>
        </w:rPr>
        <w:t>*</w:t>
      </w:r>
      <w:r w:rsidRPr="00322F3B">
        <w:t>members; and</w:t>
      </w:r>
    </w:p>
    <w:p w14:paraId="0D27ED74" w14:textId="77DB0A0A" w:rsidR="0037072A" w:rsidRPr="00322F3B" w:rsidRDefault="0037072A" w:rsidP="0037072A">
      <w:pPr>
        <w:pStyle w:val="paragraph"/>
      </w:pPr>
      <w:r w:rsidRPr="00322F3B">
        <w:tab/>
        <w:t>(c)</w:t>
      </w:r>
      <w:r w:rsidRPr="00322F3B">
        <w:tab/>
        <w:t xml:space="preserve">after the demutualisation the society is to be carried on for the object of securing a profit or pecuniary gain for its </w:t>
      </w:r>
      <w:r w:rsidR="009953FD" w:rsidRPr="009953FD">
        <w:rPr>
          <w:position w:val="6"/>
          <w:sz w:val="16"/>
        </w:rPr>
        <w:t>*</w:t>
      </w:r>
      <w:r w:rsidRPr="00322F3B">
        <w:t>members.</w:t>
      </w:r>
    </w:p>
    <w:p w14:paraId="4FCD3150" w14:textId="74BE1CD5" w:rsidR="0037072A" w:rsidRPr="00322F3B" w:rsidRDefault="0037072A" w:rsidP="0037072A">
      <w:pPr>
        <w:pStyle w:val="ActHead4"/>
      </w:pPr>
      <w:bookmarkStart w:id="37" w:name="_Toc201755515"/>
      <w:r w:rsidRPr="00322F3B">
        <w:rPr>
          <w:rStyle w:val="CharSubdNo"/>
        </w:rPr>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B</w:t>
      </w:r>
      <w:r w:rsidRPr="00322F3B">
        <w:t>—</w:t>
      </w:r>
      <w:r w:rsidRPr="00322F3B">
        <w:rPr>
          <w:rStyle w:val="CharSubdText"/>
        </w:rPr>
        <w:t>Capital gains and losses connected with the demutualisation</w:t>
      </w:r>
      <w:bookmarkEnd w:id="37"/>
    </w:p>
    <w:p w14:paraId="0DE9B06B" w14:textId="26883992" w:rsidR="0037072A" w:rsidRPr="00322F3B" w:rsidRDefault="0037072A" w:rsidP="0037072A">
      <w:pPr>
        <w:pStyle w:val="ActHead4"/>
      </w:pPr>
      <w:bookmarkStart w:id="38" w:name="_Toc201755516"/>
      <w:r w:rsidRPr="00322F3B">
        <w:t>Guide to Subdivision</w:t>
      </w:r>
      <w:r w:rsidR="00825006" w:rsidRPr="00322F3B">
        <w:t> </w:t>
      </w:r>
      <w:r w:rsidRPr="00322F3B">
        <w:t>316</w:t>
      </w:r>
      <w:r w:rsidR="009953FD">
        <w:noBreakHyphen/>
      </w:r>
      <w:r w:rsidRPr="00322F3B">
        <w:t>B</w:t>
      </w:r>
      <w:bookmarkEnd w:id="38"/>
    </w:p>
    <w:p w14:paraId="5921B0FE" w14:textId="4172372F" w:rsidR="0037072A" w:rsidRPr="00322F3B" w:rsidRDefault="0037072A" w:rsidP="0037072A">
      <w:pPr>
        <w:pStyle w:val="ActHead5"/>
      </w:pPr>
      <w:bookmarkStart w:id="39" w:name="_Toc201755517"/>
      <w:r w:rsidRPr="00322F3B">
        <w:rPr>
          <w:rStyle w:val="CharSectno"/>
        </w:rPr>
        <w:t>316</w:t>
      </w:r>
      <w:r w:rsidR="009953FD">
        <w:rPr>
          <w:rStyle w:val="CharSectno"/>
        </w:rPr>
        <w:noBreakHyphen/>
      </w:r>
      <w:r w:rsidRPr="00322F3B">
        <w:rPr>
          <w:rStyle w:val="CharSectno"/>
        </w:rPr>
        <w:t>50</w:t>
      </w:r>
      <w:r w:rsidRPr="00322F3B">
        <w:t xml:space="preserve">  What this Subdivision is about</w:t>
      </w:r>
      <w:bookmarkEnd w:id="39"/>
    </w:p>
    <w:p w14:paraId="7C8FDBFB" w14:textId="77777777" w:rsidR="0037072A" w:rsidRPr="00322F3B" w:rsidRDefault="0037072A" w:rsidP="00B57F3F">
      <w:pPr>
        <w:pStyle w:val="SOText"/>
      </w:pPr>
      <w:r w:rsidRPr="00322F3B">
        <w:t>Disregard capital gains and losses made by any entity from a CGT event happening under the demutualisation, unless the entity:</w:t>
      </w:r>
    </w:p>
    <w:p w14:paraId="35F738FA" w14:textId="42B604CF" w:rsidR="0037072A" w:rsidRPr="00322F3B" w:rsidRDefault="0037072A" w:rsidP="00B57F3F">
      <w:pPr>
        <w:pStyle w:val="SOPara"/>
      </w:pPr>
      <w:r w:rsidRPr="00322F3B">
        <w:tab/>
        <w:t>(a)</w:t>
      </w:r>
      <w:r w:rsidRPr="00322F3B">
        <w:tab/>
        <w:t>is or has been a member of the friendly society or insured through the society or any of its wholly</w:t>
      </w:r>
      <w:r w:rsidR="009953FD">
        <w:noBreakHyphen/>
      </w:r>
      <w:r w:rsidRPr="00322F3B">
        <w:t>owned subsidiaries; and</w:t>
      </w:r>
    </w:p>
    <w:p w14:paraId="68518DFC" w14:textId="77777777" w:rsidR="0037072A" w:rsidRPr="00322F3B" w:rsidRDefault="0037072A" w:rsidP="00B57F3F">
      <w:pPr>
        <w:pStyle w:val="SOPara"/>
      </w:pPr>
      <w:r w:rsidRPr="00322F3B">
        <w:tab/>
        <w:t>(b)</w:t>
      </w:r>
      <w:r w:rsidRPr="00322F3B">
        <w:tab/>
        <w:t>receives money for the event.</w:t>
      </w:r>
    </w:p>
    <w:p w14:paraId="1BC0DB1C" w14:textId="77777777" w:rsidR="0037072A" w:rsidRPr="00322F3B" w:rsidRDefault="0037072A" w:rsidP="0037072A">
      <w:pPr>
        <w:pStyle w:val="TofSectsHeading"/>
      </w:pPr>
      <w:r w:rsidRPr="00322F3B">
        <w:t>Table of sections</w:t>
      </w:r>
    </w:p>
    <w:p w14:paraId="50A27D7D" w14:textId="77777777" w:rsidR="0037072A" w:rsidRPr="00322F3B" w:rsidRDefault="0037072A" w:rsidP="0037072A">
      <w:pPr>
        <w:pStyle w:val="TofSectsGroupHeading"/>
      </w:pPr>
      <w:r w:rsidRPr="00322F3B">
        <w:t>Gains and losses of members, insured entities and successors</w:t>
      </w:r>
    </w:p>
    <w:p w14:paraId="04B506B8" w14:textId="3C2D5A3C" w:rsidR="0037072A" w:rsidRPr="00322F3B" w:rsidRDefault="0037072A" w:rsidP="0037072A">
      <w:pPr>
        <w:pStyle w:val="TofSectsSection"/>
      </w:pPr>
      <w:r w:rsidRPr="00322F3B">
        <w:t>316</w:t>
      </w:r>
      <w:r w:rsidR="009953FD">
        <w:noBreakHyphen/>
      </w:r>
      <w:r w:rsidRPr="00322F3B">
        <w:t>55</w:t>
      </w:r>
      <w:r w:rsidRPr="00322F3B">
        <w:tab/>
        <w:t>Disregarding capital gains and losses, except some involving receipt of money</w:t>
      </w:r>
    </w:p>
    <w:p w14:paraId="2FCF804F" w14:textId="127073DA" w:rsidR="0037072A" w:rsidRPr="00322F3B" w:rsidRDefault="0037072A" w:rsidP="0037072A">
      <w:pPr>
        <w:pStyle w:val="TofSectsSection"/>
      </w:pPr>
      <w:r w:rsidRPr="00322F3B">
        <w:t>316</w:t>
      </w:r>
      <w:r w:rsidR="009953FD">
        <w:noBreakHyphen/>
      </w:r>
      <w:r w:rsidRPr="00322F3B">
        <w:t>60</w:t>
      </w:r>
      <w:r w:rsidRPr="00322F3B">
        <w:tab/>
        <w:t>Taking account of some capital gains and losses involving receipt of money</w:t>
      </w:r>
    </w:p>
    <w:p w14:paraId="467A2AC5" w14:textId="277066AA" w:rsidR="0037072A" w:rsidRPr="00322F3B" w:rsidRDefault="0037072A" w:rsidP="0037072A">
      <w:pPr>
        <w:pStyle w:val="TofSectsSection"/>
      </w:pPr>
      <w:r w:rsidRPr="00322F3B">
        <w:t>316</w:t>
      </w:r>
      <w:r w:rsidR="009953FD">
        <w:noBreakHyphen/>
      </w:r>
      <w:r w:rsidRPr="00322F3B">
        <w:t>65</w:t>
      </w:r>
      <w:r w:rsidRPr="00322F3B">
        <w:tab/>
        <w:t>Valuation factor for sections</w:t>
      </w:r>
      <w:r w:rsidR="00825006" w:rsidRPr="00322F3B">
        <w:t> </w:t>
      </w:r>
      <w:r w:rsidRPr="00322F3B">
        <w:t>316</w:t>
      </w:r>
      <w:r w:rsidR="009953FD">
        <w:noBreakHyphen/>
      </w:r>
      <w:r w:rsidRPr="00322F3B">
        <w:t>60, 316</w:t>
      </w:r>
      <w:r w:rsidR="009953FD">
        <w:noBreakHyphen/>
      </w:r>
      <w:r w:rsidRPr="00322F3B">
        <w:t>105 and 316</w:t>
      </w:r>
      <w:r w:rsidR="009953FD">
        <w:noBreakHyphen/>
      </w:r>
      <w:r w:rsidRPr="00322F3B">
        <w:t>165</w:t>
      </w:r>
    </w:p>
    <w:p w14:paraId="57C799C3" w14:textId="32C81516" w:rsidR="0037072A" w:rsidRPr="00322F3B" w:rsidRDefault="0037072A" w:rsidP="0037072A">
      <w:pPr>
        <w:pStyle w:val="TofSectsSection"/>
      </w:pPr>
      <w:r w:rsidRPr="00322F3B">
        <w:t>316</w:t>
      </w:r>
      <w:r w:rsidR="009953FD">
        <w:noBreakHyphen/>
      </w:r>
      <w:r w:rsidRPr="00322F3B">
        <w:t>70</w:t>
      </w:r>
      <w:r w:rsidRPr="00322F3B">
        <w:tab/>
        <w:t>Value of the friendly society</w:t>
      </w:r>
    </w:p>
    <w:p w14:paraId="1F62B1A6" w14:textId="77777777" w:rsidR="0037072A" w:rsidRPr="00322F3B" w:rsidRDefault="0037072A" w:rsidP="0037072A">
      <w:pPr>
        <w:pStyle w:val="TofSectsGroupHeading"/>
      </w:pPr>
      <w:r w:rsidRPr="00322F3B">
        <w:t>Friendly society’s gains and losses</w:t>
      </w:r>
    </w:p>
    <w:p w14:paraId="2845DEAF" w14:textId="14E884A9" w:rsidR="0037072A" w:rsidRPr="00322F3B" w:rsidRDefault="0037072A" w:rsidP="0037072A">
      <w:pPr>
        <w:pStyle w:val="TofSectsSection"/>
      </w:pPr>
      <w:r w:rsidRPr="00322F3B">
        <w:lastRenderedPageBreak/>
        <w:t>316</w:t>
      </w:r>
      <w:r w:rsidR="009953FD">
        <w:noBreakHyphen/>
      </w:r>
      <w:r w:rsidRPr="00322F3B">
        <w:t>75</w:t>
      </w:r>
      <w:r w:rsidRPr="00322F3B">
        <w:tab/>
        <w:t>Disregarding friendly society’s capital gains and losses</w:t>
      </w:r>
    </w:p>
    <w:p w14:paraId="1B7CADF4" w14:textId="77777777" w:rsidR="0037072A" w:rsidRPr="00322F3B" w:rsidRDefault="0037072A" w:rsidP="0037072A">
      <w:pPr>
        <w:pStyle w:val="TofSectsGroupHeading"/>
      </w:pPr>
      <w:r w:rsidRPr="00322F3B">
        <w:t>Other entities’ gains and losses</w:t>
      </w:r>
    </w:p>
    <w:p w14:paraId="192A1CF8" w14:textId="2E617D9D" w:rsidR="0037072A" w:rsidRPr="00322F3B" w:rsidRDefault="0037072A" w:rsidP="0037072A">
      <w:pPr>
        <w:pStyle w:val="TofSectsSection"/>
      </w:pPr>
      <w:r w:rsidRPr="00322F3B">
        <w:t>316</w:t>
      </w:r>
      <w:r w:rsidR="009953FD">
        <w:noBreakHyphen/>
      </w:r>
      <w:r w:rsidRPr="00322F3B">
        <w:t>80</w:t>
      </w:r>
      <w:r w:rsidRPr="00322F3B">
        <w:tab/>
        <w:t>Disregarding other entities’ capital gains and losses</w:t>
      </w:r>
    </w:p>
    <w:p w14:paraId="7FA619D3" w14:textId="77777777" w:rsidR="0037072A" w:rsidRPr="00322F3B" w:rsidRDefault="0037072A" w:rsidP="0037072A">
      <w:pPr>
        <w:pStyle w:val="ActHead4"/>
      </w:pPr>
      <w:bookmarkStart w:id="40" w:name="_Toc201755518"/>
      <w:r w:rsidRPr="00322F3B">
        <w:t>Gains and losses of members, insured entities and successors</w:t>
      </w:r>
      <w:bookmarkEnd w:id="40"/>
    </w:p>
    <w:p w14:paraId="2239BBA6" w14:textId="035FB4BA" w:rsidR="0037072A" w:rsidRPr="00322F3B" w:rsidRDefault="0037072A" w:rsidP="0037072A">
      <w:pPr>
        <w:pStyle w:val="ActHead5"/>
      </w:pPr>
      <w:bookmarkStart w:id="41" w:name="_Toc201755519"/>
      <w:r w:rsidRPr="00322F3B">
        <w:rPr>
          <w:rStyle w:val="CharSectno"/>
        </w:rPr>
        <w:t>316</w:t>
      </w:r>
      <w:r w:rsidR="009953FD">
        <w:rPr>
          <w:rStyle w:val="CharSectno"/>
        </w:rPr>
        <w:noBreakHyphen/>
      </w:r>
      <w:r w:rsidRPr="00322F3B">
        <w:rPr>
          <w:rStyle w:val="CharSectno"/>
        </w:rPr>
        <w:t>55</w:t>
      </w:r>
      <w:r w:rsidRPr="00322F3B">
        <w:t xml:space="preserve">  Disregarding capital gains and losses, except some involving receipt of money</w:t>
      </w:r>
      <w:bookmarkEnd w:id="41"/>
    </w:p>
    <w:p w14:paraId="1BE09CDC" w14:textId="14837138" w:rsidR="0037072A" w:rsidRPr="00322F3B" w:rsidRDefault="0037072A" w:rsidP="0037072A">
      <w:pPr>
        <w:pStyle w:val="subsection"/>
      </w:pPr>
      <w:r w:rsidRPr="00322F3B">
        <w:tab/>
        <w:t>(1)</w:t>
      </w:r>
      <w:r w:rsidRPr="00322F3B">
        <w:tab/>
        <w:t xml:space="preserve">Disregard an entity’s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from a </w:t>
      </w:r>
      <w:r w:rsidR="009953FD" w:rsidRPr="009953FD">
        <w:rPr>
          <w:position w:val="6"/>
          <w:sz w:val="16"/>
        </w:rPr>
        <w:t>*</w:t>
      </w:r>
      <w:r w:rsidRPr="00322F3B">
        <w:t xml:space="preserve">CGT event that happens under the demutualisation to a </w:t>
      </w:r>
      <w:r w:rsidR="009953FD" w:rsidRPr="009953FD">
        <w:rPr>
          <w:position w:val="6"/>
          <w:sz w:val="16"/>
        </w:rPr>
        <w:t>*</w:t>
      </w:r>
      <w:r w:rsidRPr="00322F3B">
        <w:t>CGT asset if:</w:t>
      </w:r>
    </w:p>
    <w:p w14:paraId="12EE5753" w14:textId="77777777" w:rsidR="0037072A" w:rsidRPr="00322F3B" w:rsidRDefault="0037072A" w:rsidP="0037072A">
      <w:pPr>
        <w:pStyle w:val="paragraph"/>
      </w:pPr>
      <w:r w:rsidRPr="00322F3B">
        <w:tab/>
        <w:t>(a)</w:t>
      </w:r>
      <w:r w:rsidRPr="00322F3B">
        <w:tab/>
        <w:t>the entity:</w:t>
      </w:r>
    </w:p>
    <w:p w14:paraId="5C98D5DB" w14:textId="44B20559" w:rsidR="0037072A" w:rsidRPr="00322F3B" w:rsidRDefault="0037072A" w:rsidP="0037072A">
      <w:pPr>
        <w:pStyle w:val="paragraphsub"/>
      </w:pPr>
      <w:r w:rsidRPr="00322F3B">
        <w:tab/>
        <w:t>(i)</w:t>
      </w:r>
      <w:r w:rsidRPr="00322F3B">
        <w:tab/>
        <w:t xml:space="preserve">is or has been a </w:t>
      </w:r>
      <w:r w:rsidR="009953FD" w:rsidRPr="009953FD">
        <w:rPr>
          <w:position w:val="6"/>
          <w:sz w:val="16"/>
        </w:rPr>
        <w:t>*</w:t>
      </w:r>
      <w:r w:rsidRPr="00322F3B">
        <w:t xml:space="preserve">member of the </w:t>
      </w:r>
      <w:r w:rsidR="009953FD" w:rsidRPr="009953FD">
        <w:rPr>
          <w:position w:val="6"/>
          <w:sz w:val="16"/>
        </w:rPr>
        <w:t>*</w:t>
      </w:r>
      <w:r w:rsidRPr="00322F3B">
        <w:t>friendly society; or</w:t>
      </w:r>
    </w:p>
    <w:p w14:paraId="6E511011" w14:textId="77777777" w:rsidR="0037072A" w:rsidRPr="00322F3B" w:rsidRDefault="0037072A" w:rsidP="0037072A">
      <w:pPr>
        <w:pStyle w:val="paragraphsub"/>
      </w:pPr>
      <w:r w:rsidRPr="00322F3B">
        <w:tab/>
        <w:t>(ii)</w:t>
      </w:r>
      <w:r w:rsidRPr="00322F3B">
        <w:tab/>
        <w:t>is or has been insured through the friendly society or a health/life insurance subsidiary of the friendly society; and</w:t>
      </w:r>
    </w:p>
    <w:p w14:paraId="36E25064" w14:textId="77777777" w:rsidR="0037072A" w:rsidRPr="00322F3B" w:rsidRDefault="0037072A" w:rsidP="0037072A">
      <w:pPr>
        <w:pStyle w:val="paragraph"/>
      </w:pPr>
      <w:r w:rsidRPr="00322F3B">
        <w:tab/>
        <w:t>(b)</w:t>
      </w:r>
      <w:r w:rsidRPr="00322F3B">
        <w:tab/>
        <w:t xml:space="preserve">the CGT asset is one of these (an </w:t>
      </w:r>
      <w:r w:rsidRPr="00322F3B">
        <w:rPr>
          <w:b/>
          <w:i/>
        </w:rPr>
        <w:t>interest affected by demutualisation</w:t>
      </w:r>
      <w:r w:rsidRPr="00322F3B">
        <w:t>):</w:t>
      </w:r>
    </w:p>
    <w:p w14:paraId="2332DBAE" w14:textId="77777777" w:rsidR="0037072A" w:rsidRPr="00322F3B" w:rsidRDefault="0037072A" w:rsidP="0037072A">
      <w:pPr>
        <w:pStyle w:val="paragraphsub"/>
      </w:pPr>
      <w:r w:rsidRPr="00322F3B">
        <w:tab/>
        <w:t>(i)</w:t>
      </w:r>
      <w:r w:rsidRPr="00322F3B">
        <w:tab/>
        <w:t>an interest in the friendly society as the owner or holder of a policy of insurance with the friendly society or health/life insurance subsidiary;</w:t>
      </w:r>
    </w:p>
    <w:p w14:paraId="71226365" w14:textId="6D02FF9D" w:rsidR="0037072A" w:rsidRPr="00322F3B" w:rsidRDefault="0037072A" w:rsidP="0037072A">
      <w:pPr>
        <w:pStyle w:val="paragraphsub"/>
      </w:pPr>
      <w:r w:rsidRPr="00322F3B">
        <w:tab/>
        <w:t>(ii)</w:t>
      </w:r>
      <w:r w:rsidRPr="00322F3B">
        <w:tab/>
        <w:t xml:space="preserve">a </w:t>
      </w:r>
      <w:r w:rsidR="009953FD" w:rsidRPr="009953FD">
        <w:rPr>
          <w:position w:val="6"/>
          <w:sz w:val="16"/>
        </w:rPr>
        <w:t>*</w:t>
      </w:r>
      <w:r w:rsidRPr="00322F3B">
        <w:t>membership interest in the friendly society;</w:t>
      </w:r>
    </w:p>
    <w:p w14:paraId="4F4C1AF1" w14:textId="77777777" w:rsidR="0037072A" w:rsidRPr="00322F3B" w:rsidRDefault="0037072A" w:rsidP="0037072A">
      <w:pPr>
        <w:pStyle w:val="paragraphsub"/>
      </w:pPr>
      <w:r w:rsidRPr="00322F3B">
        <w:tab/>
        <w:t>(iii)</w:t>
      </w:r>
      <w:r w:rsidRPr="00322F3B">
        <w:tab/>
        <w:t>a right or interest of another kind in the friendly society;</w:t>
      </w:r>
    </w:p>
    <w:p w14:paraId="35B27621" w14:textId="4398AA51" w:rsidR="0037072A" w:rsidRPr="00322F3B" w:rsidRDefault="0037072A" w:rsidP="0037072A">
      <w:pPr>
        <w:pStyle w:val="paragraphsub"/>
      </w:pPr>
      <w:r w:rsidRPr="00322F3B">
        <w:tab/>
        <w:t>(iv)</w:t>
      </w:r>
      <w:r w:rsidRPr="00322F3B">
        <w:tab/>
        <w:t xml:space="preserve">a right or interest of another kind that arises under the demutualisation, except an interest in a lost policy holders trust (see </w:t>
      </w:r>
      <w:r w:rsidR="009F5D03" w:rsidRPr="00322F3B">
        <w:t>section 3</w:t>
      </w:r>
      <w:r w:rsidRPr="00322F3B">
        <w:t>16</w:t>
      </w:r>
      <w:r w:rsidR="009953FD">
        <w:noBreakHyphen/>
      </w:r>
      <w:r w:rsidRPr="00322F3B">
        <w:t>155).</w:t>
      </w:r>
    </w:p>
    <w:p w14:paraId="1A6A9D04" w14:textId="478B6034" w:rsidR="0037072A" w:rsidRPr="00322F3B" w:rsidRDefault="0037072A" w:rsidP="0037072A">
      <w:pPr>
        <w:pStyle w:val="notetext"/>
      </w:pPr>
      <w:r w:rsidRPr="00322F3B">
        <w:t>Note:</w:t>
      </w:r>
      <w:r w:rsidRPr="00322F3B">
        <w:tab/>
        <w:t>Subdivision</w:t>
      </w:r>
      <w:r w:rsidR="00825006" w:rsidRPr="00322F3B">
        <w:t> </w:t>
      </w:r>
      <w:r w:rsidRPr="00322F3B">
        <w:t>316</w:t>
      </w:r>
      <w:r w:rsidR="009953FD">
        <w:noBreakHyphen/>
      </w:r>
      <w:r w:rsidRPr="00322F3B">
        <w:t>D deals with the effects of CGT events happening to interests in lost policy holders trusts.</w:t>
      </w:r>
    </w:p>
    <w:p w14:paraId="071671CE" w14:textId="529857FC"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an entity (the </w:t>
      </w:r>
      <w:r w:rsidRPr="00322F3B">
        <w:rPr>
          <w:b/>
          <w:i/>
        </w:rPr>
        <w:t>successor</w:t>
      </w:r>
      <w:r w:rsidRPr="00322F3B">
        <w:t xml:space="preserve">) from a </w:t>
      </w:r>
      <w:r w:rsidR="009953FD" w:rsidRPr="009953FD">
        <w:rPr>
          <w:position w:val="6"/>
          <w:sz w:val="16"/>
        </w:rPr>
        <w:t>*</w:t>
      </w:r>
      <w:r w:rsidRPr="00322F3B">
        <w:t xml:space="preserve">CGT event that happens under the demutualisation to a </w:t>
      </w:r>
      <w:r w:rsidR="009953FD" w:rsidRPr="009953FD">
        <w:rPr>
          <w:position w:val="6"/>
          <w:sz w:val="16"/>
        </w:rPr>
        <w:t>*</w:t>
      </w:r>
      <w:r w:rsidRPr="00322F3B">
        <w:t>CGT asset if:</w:t>
      </w:r>
    </w:p>
    <w:p w14:paraId="0318AD07" w14:textId="3B9294E7" w:rsidR="0037072A" w:rsidRPr="00322F3B" w:rsidRDefault="0037072A" w:rsidP="0037072A">
      <w:pPr>
        <w:pStyle w:val="paragraph"/>
      </w:pPr>
      <w:r w:rsidRPr="00322F3B">
        <w:tab/>
        <w:t>(a)</w:t>
      </w:r>
      <w:r w:rsidRPr="00322F3B">
        <w:tab/>
        <w:t xml:space="preserve">the successor is the </w:t>
      </w:r>
      <w:r w:rsidR="009953FD" w:rsidRPr="009953FD">
        <w:rPr>
          <w:position w:val="6"/>
          <w:sz w:val="16"/>
        </w:rPr>
        <w:t>*</w:t>
      </w:r>
      <w:r w:rsidRPr="00322F3B">
        <w:t>legal personal representative, or beneficiary in the estate, of a deceased individual who was:</w:t>
      </w:r>
    </w:p>
    <w:p w14:paraId="64B29A11" w14:textId="56CE996E"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 xml:space="preserve">member of the </w:t>
      </w:r>
      <w:r w:rsidR="009953FD" w:rsidRPr="009953FD">
        <w:rPr>
          <w:position w:val="6"/>
          <w:sz w:val="16"/>
        </w:rPr>
        <w:t>*</w:t>
      </w:r>
      <w:r w:rsidRPr="00322F3B">
        <w:t>friendly society; or</w:t>
      </w:r>
    </w:p>
    <w:p w14:paraId="32CD64AE" w14:textId="77777777" w:rsidR="0037072A" w:rsidRPr="00322F3B" w:rsidRDefault="0037072A" w:rsidP="0037072A">
      <w:pPr>
        <w:pStyle w:val="paragraphsub"/>
      </w:pPr>
      <w:r w:rsidRPr="00322F3B">
        <w:lastRenderedPageBreak/>
        <w:tab/>
        <w:t>(ii)</w:t>
      </w:r>
      <w:r w:rsidRPr="00322F3B">
        <w:tab/>
        <w:t>insured through the friendly society or a health/life insurance subsidiary of the friendly society; and</w:t>
      </w:r>
    </w:p>
    <w:p w14:paraId="0C9C4446" w14:textId="77777777" w:rsidR="0037072A" w:rsidRPr="00322F3B" w:rsidRDefault="0037072A" w:rsidP="0037072A">
      <w:pPr>
        <w:pStyle w:val="paragraph"/>
      </w:pPr>
      <w:r w:rsidRPr="00322F3B">
        <w:tab/>
        <w:t>(b)</w:t>
      </w:r>
      <w:r w:rsidRPr="00322F3B">
        <w:tab/>
        <w:t>the CGT asset:</w:t>
      </w:r>
    </w:p>
    <w:p w14:paraId="61F3FBD5" w14:textId="77777777" w:rsidR="0037072A" w:rsidRPr="00322F3B" w:rsidRDefault="0037072A" w:rsidP="0037072A">
      <w:pPr>
        <w:pStyle w:val="paragraphsub"/>
      </w:pPr>
      <w:r w:rsidRPr="00322F3B">
        <w:tab/>
        <w:t>(i)</w:t>
      </w:r>
      <w:r w:rsidRPr="00322F3B">
        <w:tab/>
        <w:t>forms part of the deceased individual’s estate; and</w:t>
      </w:r>
    </w:p>
    <w:p w14:paraId="68110261" w14:textId="26D2FE2E" w:rsidR="0037072A" w:rsidRPr="00322F3B" w:rsidRDefault="0037072A" w:rsidP="0037072A">
      <w:pPr>
        <w:pStyle w:val="paragraphsub"/>
      </w:pPr>
      <w:r w:rsidRPr="00322F3B">
        <w:tab/>
        <w:t>(ii)</w:t>
      </w:r>
      <w:r w:rsidRPr="00322F3B">
        <w:tab/>
        <w:t xml:space="preserve">devolves or </w:t>
      </w:r>
      <w:r w:rsidR="009953FD" w:rsidRPr="009953FD">
        <w:rPr>
          <w:position w:val="6"/>
          <w:sz w:val="16"/>
        </w:rPr>
        <w:t>*</w:t>
      </w:r>
      <w:r w:rsidRPr="00322F3B">
        <w:t>passes to the successor; and</w:t>
      </w:r>
    </w:p>
    <w:p w14:paraId="6F952192" w14:textId="77777777" w:rsidR="0037072A" w:rsidRPr="00322F3B" w:rsidRDefault="0037072A" w:rsidP="0037072A">
      <w:pPr>
        <w:pStyle w:val="paragraphsub"/>
      </w:pPr>
      <w:r w:rsidRPr="00322F3B">
        <w:tab/>
        <w:t>(iii)</w:t>
      </w:r>
      <w:r w:rsidRPr="00322F3B">
        <w:tab/>
        <w:t xml:space="preserve">is an interest affected by demutualisation (see </w:t>
      </w:r>
      <w:r w:rsidR="00825006" w:rsidRPr="00322F3B">
        <w:t>paragraph (</w:t>
      </w:r>
      <w:r w:rsidRPr="00322F3B">
        <w:t>1)(b)).</w:t>
      </w:r>
    </w:p>
    <w:p w14:paraId="4735D22E" w14:textId="3288A00A" w:rsidR="0037072A" w:rsidRPr="00322F3B" w:rsidRDefault="0037072A" w:rsidP="0037072A">
      <w:pPr>
        <w:pStyle w:val="ActHead5"/>
      </w:pPr>
      <w:bookmarkStart w:id="42" w:name="_Toc201755520"/>
      <w:r w:rsidRPr="00322F3B">
        <w:rPr>
          <w:rStyle w:val="CharSectno"/>
        </w:rPr>
        <w:t>316</w:t>
      </w:r>
      <w:r w:rsidR="009953FD">
        <w:rPr>
          <w:rStyle w:val="CharSectno"/>
        </w:rPr>
        <w:noBreakHyphen/>
      </w:r>
      <w:r w:rsidRPr="00322F3B">
        <w:rPr>
          <w:rStyle w:val="CharSectno"/>
        </w:rPr>
        <w:t>60</w:t>
      </w:r>
      <w:r w:rsidRPr="00322F3B">
        <w:t xml:space="preserve">  Taking account of some capital gains and losses involving receipt of money</w:t>
      </w:r>
      <w:bookmarkEnd w:id="42"/>
    </w:p>
    <w:p w14:paraId="76CCF72A" w14:textId="77777777" w:rsidR="0037072A" w:rsidRPr="00322F3B" w:rsidRDefault="0037072A" w:rsidP="0037072A">
      <w:pPr>
        <w:pStyle w:val="subsection"/>
      </w:pPr>
      <w:r w:rsidRPr="00322F3B">
        <w:tab/>
        <w:t>(1)</w:t>
      </w:r>
      <w:r w:rsidRPr="00322F3B">
        <w:tab/>
        <w:t>This section applies if:</w:t>
      </w:r>
    </w:p>
    <w:p w14:paraId="3032F8E6" w14:textId="1F2ACF81"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 xml:space="preserve">CGT event happens under the demutualisation to an entity’s interest affected by demutualisation (see </w:t>
      </w:r>
      <w:r w:rsidR="009F5D03" w:rsidRPr="00322F3B">
        <w:t>section 3</w:t>
      </w:r>
      <w:r w:rsidRPr="00322F3B">
        <w:t>16</w:t>
      </w:r>
      <w:r w:rsidR="009953FD">
        <w:noBreakHyphen/>
      </w:r>
      <w:r w:rsidRPr="00322F3B">
        <w:t>55); and</w:t>
      </w:r>
    </w:p>
    <w:p w14:paraId="2E836619" w14:textId="77777777" w:rsidR="0037072A" w:rsidRPr="00322F3B" w:rsidRDefault="0037072A" w:rsidP="0037072A">
      <w:pPr>
        <w:pStyle w:val="paragraph"/>
      </w:pPr>
      <w:r w:rsidRPr="00322F3B">
        <w:tab/>
        <w:t>(b)</w:t>
      </w:r>
      <w:r w:rsidRPr="00322F3B">
        <w:tab/>
        <w:t>the event involves:</w:t>
      </w:r>
    </w:p>
    <w:p w14:paraId="01F09F0F" w14:textId="77777777" w:rsidR="0037072A" w:rsidRPr="00322F3B" w:rsidRDefault="0037072A" w:rsidP="0037072A">
      <w:pPr>
        <w:pStyle w:val="paragraphsub"/>
      </w:pPr>
      <w:r w:rsidRPr="00322F3B">
        <w:tab/>
        <w:t>(i)</w:t>
      </w:r>
      <w:r w:rsidRPr="00322F3B">
        <w:tab/>
        <w:t>the variation or abrogation of rights attaching to or consisting of the interest; or</w:t>
      </w:r>
    </w:p>
    <w:p w14:paraId="0712AAFD" w14:textId="77777777" w:rsidR="0037072A" w:rsidRPr="00322F3B" w:rsidRDefault="0037072A" w:rsidP="0037072A">
      <w:pPr>
        <w:pStyle w:val="paragraphsub"/>
      </w:pPr>
      <w:r w:rsidRPr="00322F3B">
        <w:tab/>
        <w:t>(ii)</w:t>
      </w:r>
      <w:r w:rsidRPr="00322F3B">
        <w:tab/>
        <w:t>the conversion, cancellation, extinguishment or redemption of the interest; and</w:t>
      </w:r>
    </w:p>
    <w:p w14:paraId="723669A7" w14:textId="77777777" w:rsidR="0037072A" w:rsidRPr="00322F3B" w:rsidRDefault="0037072A" w:rsidP="0037072A">
      <w:pPr>
        <w:pStyle w:val="paragraph"/>
      </w:pPr>
      <w:r w:rsidRPr="00322F3B">
        <w:tab/>
        <w:t>(c)</w:t>
      </w:r>
      <w:r w:rsidRPr="00322F3B">
        <w:tab/>
        <w:t>either:</w:t>
      </w:r>
    </w:p>
    <w:p w14:paraId="2C800FEA" w14:textId="758DD03C" w:rsidR="0037072A" w:rsidRPr="00322F3B" w:rsidRDefault="0037072A" w:rsidP="0037072A">
      <w:pPr>
        <w:pStyle w:val="paragraphsub"/>
      </w:pPr>
      <w:r w:rsidRPr="00322F3B">
        <w:tab/>
        <w:t>(i)</w:t>
      </w:r>
      <w:r w:rsidRPr="00322F3B">
        <w:tab/>
        <w:t>the entity is one described in paragraph</w:t>
      </w:r>
      <w:r w:rsidR="00825006" w:rsidRPr="00322F3B">
        <w:t> </w:t>
      </w:r>
      <w:r w:rsidRPr="00322F3B">
        <w:t>316</w:t>
      </w:r>
      <w:r w:rsidR="009953FD">
        <w:noBreakHyphen/>
      </w:r>
      <w:r w:rsidRPr="00322F3B">
        <w:t>55(1)(a); or</w:t>
      </w:r>
    </w:p>
    <w:p w14:paraId="47EF500F" w14:textId="3F7E1AB0" w:rsidR="0037072A" w:rsidRPr="00322F3B" w:rsidRDefault="0037072A" w:rsidP="0037072A">
      <w:pPr>
        <w:pStyle w:val="paragraphsub"/>
      </w:pPr>
      <w:r w:rsidRPr="00322F3B">
        <w:tab/>
        <w:t>(ii)</w:t>
      </w:r>
      <w:r w:rsidRPr="00322F3B">
        <w:tab/>
        <w:t>the entity is one described in paragraph</w:t>
      </w:r>
      <w:r w:rsidR="00825006" w:rsidRPr="00322F3B">
        <w:t> </w:t>
      </w:r>
      <w:r w:rsidRPr="00322F3B">
        <w:t>316</w:t>
      </w:r>
      <w:r w:rsidR="009953FD">
        <w:noBreakHyphen/>
      </w:r>
      <w:r w:rsidRPr="00322F3B">
        <w:t xml:space="preserve">55(2)(a) and the interest is a </w:t>
      </w:r>
      <w:r w:rsidR="009953FD" w:rsidRPr="009953FD">
        <w:rPr>
          <w:position w:val="6"/>
          <w:sz w:val="16"/>
        </w:rPr>
        <w:t>*</w:t>
      </w:r>
      <w:r w:rsidRPr="00322F3B">
        <w:t>CGT asset described in paragraph</w:t>
      </w:r>
      <w:r w:rsidR="00825006" w:rsidRPr="00322F3B">
        <w:t> </w:t>
      </w:r>
      <w:r w:rsidRPr="00322F3B">
        <w:t>316</w:t>
      </w:r>
      <w:r w:rsidR="009953FD">
        <w:noBreakHyphen/>
      </w:r>
      <w:r w:rsidRPr="00322F3B">
        <w:t>55(2)(b); and</w:t>
      </w:r>
    </w:p>
    <w:p w14:paraId="42DF374D" w14:textId="20F5A6EB" w:rsidR="0037072A" w:rsidRPr="00322F3B" w:rsidRDefault="0037072A" w:rsidP="0037072A">
      <w:pPr>
        <w:pStyle w:val="paragraph"/>
      </w:pPr>
      <w:r w:rsidRPr="00322F3B">
        <w:tab/>
        <w:t>(d)</w:t>
      </w:r>
      <w:r w:rsidRPr="00322F3B">
        <w:tab/>
        <w:t xml:space="preserve">the </w:t>
      </w:r>
      <w:r w:rsidR="009953FD" w:rsidRPr="009953FD">
        <w:rPr>
          <w:position w:val="6"/>
          <w:sz w:val="16"/>
        </w:rPr>
        <w:t>*</w:t>
      </w:r>
      <w:r w:rsidRPr="00322F3B">
        <w:t>capital proceeds from the event include or consist of money received by the entity.</w:t>
      </w:r>
    </w:p>
    <w:p w14:paraId="08595560" w14:textId="4CB4E51B" w:rsidR="0037072A" w:rsidRPr="00322F3B" w:rsidRDefault="0037072A" w:rsidP="0037072A">
      <w:pPr>
        <w:pStyle w:val="subsection"/>
      </w:pPr>
      <w:r w:rsidRPr="00322F3B">
        <w:tab/>
        <w:t>(2)</w:t>
      </w:r>
      <w:r w:rsidRPr="00322F3B">
        <w:tab/>
        <w:t xml:space="preserve">Work out whether the entity makes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from the </w:t>
      </w:r>
      <w:r w:rsidR="009953FD" w:rsidRPr="009953FD">
        <w:rPr>
          <w:position w:val="6"/>
          <w:sz w:val="16"/>
        </w:rPr>
        <w:t>*</w:t>
      </w:r>
      <w:r w:rsidRPr="00322F3B">
        <w:t>CGT event, and the amount of the gain or loss, assuming that:</w:t>
      </w:r>
    </w:p>
    <w:p w14:paraId="662CF387" w14:textId="46B32DE9"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capital proceeds from the CGT event were the amount they would be if they did not include any </w:t>
      </w:r>
      <w:r w:rsidR="009953FD" w:rsidRPr="009953FD">
        <w:rPr>
          <w:position w:val="6"/>
          <w:sz w:val="16"/>
        </w:rPr>
        <w:t>*</w:t>
      </w:r>
      <w:r w:rsidRPr="00322F3B">
        <w:t>market value of property other than money; and</w:t>
      </w:r>
    </w:p>
    <w:p w14:paraId="65876FF6" w14:textId="29975AE5"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cost base and </w:t>
      </w:r>
      <w:r w:rsidR="009953FD" w:rsidRPr="009953FD">
        <w:rPr>
          <w:position w:val="6"/>
          <w:sz w:val="16"/>
        </w:rPr>
        <w:t>*</w:t>
      </w:r>
      <w:r w:rsidRPr="00322F3B">
        <w:t>reduced cost base for the interest were the amount worked out using the formula:</w:t>
      </w:r>
    </w:p>
    <w:p w14:paraId="17DF1C1E" w14:textId="77777777" w:rsidR="0037072A" w:rsidRPr="00322F3B" w:rsidRDefault="0037072A" w:rsidP="0037072A">
      <w:pPr>
        <w:pStyle w:val="Formula"/>
        <w:ind w:left="1644"/>
      </w:pPr>
      <w:r w:rsidRPr="00322F3B">
        <w:rPr>
          <w:noProof/>
        </w:rPr>
        <w:lastRenderedPageBreak/>
        <w:drawing>
          <wp:inline distT="0" distB="0" distL="0" distR="0" wp14:anchorId="77594E9E" wp14:editId="3829EE3F">
            <wp:extent cx="2847975" cy="390525"/>
            <wp:effectExtent l="0" t="0" r="0" b="0"/>
            <wp:docPr id="21" name="Picture 21" descr="Start formula *Capital proceeds from the *CGT event times Valuation factor worked out under section 316-6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47975" cy="390525"/>
                    </a:xfrm>
                    <a:prstGeom prst="rect">
                      <a:avLst/>
                    </a:prstGeom>
                    <a:noFill/>
                    <a:ln>
                      <a:noFill/>
                    </a:ln>
                  </pic:spPr>
                </pic:pic>
              </a:graphicData>
            </a:graphic>
          </wp:inline>
        </w:drawing>
      </w:r>
    </w:p>
    <w:p w14:paraId="65466604" w14:textId="54480AEB" w:rsidR="0037072A" w:rsidRPr="00322F3B" w:rsidRDefault="0037072A" w:rsidP="0037072A">
      <w:pPr>
        <w:pStyle w:val="notetext"/>
      </w:pPr>
      <w:r w:rsidRPr="00322F3B">
        <w:t>Example:</w:t>
      </w:r>
      <w:r w:rsidRPr="00322F3B">
        <w:tab/>
        <w:t xml:space="preserve">Assume the entity receives $50 in money and 10 shares with a market value of $4 each in respect of CGT event C2 happening, and that the valuation factor worked out under </w:t>
      </w:r>
      <w:r w:rsidR="009F5D03" w:rsidRPr="00322F3B">
        <w:t>section 3</w:t>
      </w:r>
      <w:r w:rsidRPr="00322F3B">
        <w:t>16</w:t>
      </w:r>
      <w:r w:rsidR="009953FD">
        <w:noBreakHyphen/>
      </w:r>
      <w:r w:rsidRPr="00322F3B">
        <w:t>65 is 0.9. The entity makes a capital gain from the event of $5, worked out as follows:</w:t>
      </w:r>
    </w:p>
    <w:p w14:paraId="58C48D5B" w14:textId="77777777" w:rsidR="0037072A" w:rsidRPr="00322F3B" w:rsidRDefault="0037072A" w:rsidP="0037072A">
      <w:pPr>
        <w:pStyle w:val="Formula"/>
        <w:ind w:left="1985"/>
      </w:pPr>
      <w:r w:rsidRPr="00322F3B">
        <w:rPr>
          <w:noProof/>
        </w:rPr>
        <w:drawing>
          <wp:inline distT="0" distB="0" distL="0" distR="0" wp14:anchorId="3BA5C1A0" wp14:editId="6101EFB0">
            <wp:extent cx="1076325" cy="371475"/>
            <wp:effectExtent l="0" t="0" r="0" b="9525"/>
            <wp:docPr id="22" name="Picture 22" descr="Start formula $50 minus open bracket $50 times 0.9 close bracket end formu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76325" cy="371475"/>
                    </a:xfrm>
                    <a:prstGeom prst="rect">
                      <a:avLst/>
                    </a:prstGeom>
                    <a:noFill/>
                    <a:ln>
                      <a:noFill/>
                    </a:ln>
                  </pic:spPr>
                </pic:pic>
              </a:graphicData>
            </a:graphic>
          </wp:inline>
        </w:drawing>
      </w:r>
    </w:p>
    <w:p w14:paraId="076FB71A" w14:textId="77777777" w:rsidR="0037072A" w:rsidRPr="00322F3B" w:rsidRDefault="0037072A" w:rsidP="0037072A">
      <w:pPr>
        <w:pStyle w:val="notetext"/>
      </w:pPr>
      <w:r w:rsidRPr="00322F3B">
        <w:tab/>
        <w:t>This ignores the market value of the shares because they are property other than money.</w:t>
      </w:r>
    </w:p>
    <w:p w14:paraId="63D00828" w14:textId="77777777" w:rsidR="0037072A" w:rsidRPr="00322F3B" w:rsidRDefault="0037072A" w:rsidP="0037072A">
      <w:pPr>
        <w:pStyle w:val="notetext"/>
      </w:pPr>
      <w:r w:rsidRPr="00322F3B">
        <w:t>Note:</w:t>
      </w:r>
      <w:r w:rsidRPr="00322F3B">
        <w:tab/>
        <w:t>Division</w:t>
      </w:r>
      <w:r w:rsidR="00825006" w:rsidRPr="00322F3B">
        <w:t> </w:t>
      </w:r>
      <w:r w:rsidRPr="00322F3B">
        <w:t>114 (Indexation of cost base) is not relevant, because this section provides exhaustively for working out the amount of the cost base.</w:t>
      </w:r>
    </w:p>
    <w:p w14:paraId="3ED5CAB6" w14:textId="154BEB8B"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capital gain or </w:t>
      </w:r>
      <w:r w:rsidR="009953FD" w:rsidRPr="009953FD">
        <w:rPr>
          <w:position w:val="6"/>
          <w:sz w:val="16"/>
        </w:rPr>
        <w:t>*</w:t>
      </w:r>
      <w:r w:rsidRPr="00322F3B">
        <w:t>capital loss is not to be disregarded, despite:</w:t>
      </w:r>
    </w:p>
    <w:p w14:paraId="2ACE7C57" w14:textId="6ED51DDE" w:rsidR="0037072A" w:rsidRPr="00322F3B" w:rsidRDefault="0037072A" w:rsidP="0037072A">
      <w:pPr>
        <w:pStyle w:val="paragraph"/>
      </w:pPr>
      <w:r w:rsidRPr="00322F3B">
        <w:tab/>
        <w:t>(a)</w:t>
      </w:r>
      <w:r w:rsidRPr="00322F3B">
        <w:tab/>
      </w:r>
      <w:r w:rsidR="009F5D03" w:rsidRPr="00322F3B">
        <w:t>section 3</w:t>
      </w:r>
      <w:r w:rsidRPr="00322F3B">
        <w:t>16</w:t>
      </w:r>
      <w:r w:rsidR="009953FD">
        <w:noBreakHyphen/>
      </w:r>
      <w:r w:rsidRPr="00322F3B">
        <w:t>55; and</w:t>
      </w:r>
    </w:p>
    <w:p w14:paraId="4E84CF60" w14:textId="2F6636BB" w:rsidR="0037072A" w:rsidRPr="00322F3B" w:rsidRDefault="0037072A" w:rsidP="0037072A">
      <w:pPr>
        <w:pStyle w:val="paragraph"/>
      </w:pPr>
      <w:r w:rsidRPr="00322F3B">
        <w:tab/>
        <w:t>(b)</w:t>
      </w:r>
      <w:r w:rsidRPr="00322F3B">
        <w:tab/>
        <w:t xml:space="preserve">any provision of this Act for disregarding the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because the interest affected by demutualisation was </w:t>
      </w:r>
      <w:r w:rsidR="009953FD" w:rsidRPr="009953FD">
        <w:rPr>
          <w:position w:val="6"/>
          <w:sz w:val="16"/>
        </w:rPr>
        <w:t>*</w:t>
      </w:r>
      <w:r w:rsidRPr="00322F3B">
        <w:t xml:space="preserve">acquired before </w:t>
      </w:r>
      <w:r w:rsidR="003076A3" w:rsidRPr="00322F3B">
        <w:t>20 September</w:t>
      </w:r>
      <w:r w:rsidRPr="00322F3B">
        <w:t xml:space="preserve"> 1985.</w:t>
      </w:r>
    </w:p>
    <w:p w14:paraId="58147170" w14:textId="539DE64F" w:rsidR="0037072A" w:rsidRPr="00322F3B" w:rsidRDefault="0037072A" w:rsidP="0037072A">
      <w:pPr>
        <w:pStyle w:val="notetext"/>
      </w:pPr>
      <w:r w:rsidRPr="00322F3B">
        <w:t>Note:</w:t>
      </w:r>
      <w:r w:rsidRPr="00322F3B">
        <w:tab/>
        <w:t>The capital gain is not a discount capital gain: see section</w:t>
      </w:r>
      <w:r w:rsidR="00825006" w:rsidRPr="00322F3B">
        <w:t> </w:t>
      </w:r>
      <w:r w:rsidRPr="00322F3B">
        <w:t>115</w:t>
      </w:r>
      <w:r w:rsidR="009953FD">
        <w:noBreakHyphen/>
      </w:r>
      <w:r w:rsidRPr="00322F3B">
        <w:t>55.</w:t>
      </w:r>
    </w:p>
    <w:p w14:paraId="2350AE2E" w14:textId="52AD231E" w:rsidR="0037072A" w:rsidRPr="00322F3B" w:rsidRDefault="0037072A" w:rsidP="0037072A">
      <w:pPr>
        <w:pStyle w:val="ActHead5"/>
      </w:pPr>
      <w:bookmarkStart w:id="43" w:name="_Toc201755521"/>
      <w:r w:rsidRPr="00322F3B">
        <w:rPr>
          <w:rStyle w:val="CharSectno"/>
        </w:rPr>
        <w:t>316</w:t>
      </w:r>
      <w:r w:rsidR="009953FD">
        <w:rPr>
          <w:rStyle w:val="CharSectno"/>
        </w:rPr>
        <w:noBreakHyphen/>
      </w:r>
      <w:r w:rsidRPr="00322F3B">
        <w:rPr>
          <w:rStyle w:val="CharSectno"/>
        </w:rPr>
        <w:t>65</w:t>
      </w:r>
      <w:r w:rsidRPr="00322F3B">
        <w:t xml:space="preserve">  Valuation factor for sections</w:t>
      </w:r>
      <w:r w:rsidR="00825006" w:rsidRPr="00322F3B">
        <w:t> </w:t>
      </w:r>
      <w:r w:rsidRPr="00322F3B">
        <w:t>316</w:t>
      </w:r>
      <w:r w:rsidR="009953FD">
        <w:noBreakHyphen/>
      </w:r>
      <w:r w:rsidRPr="00322F3B">
        <w:t>60, 316</w:t>
      </w:r>
      <w:r w:rsidR="009953FD">
        <w:noBreakHyphen/>
      </w:r>
      <w:r w:rsidRPr="00322F3B">
        <w:t>105 and 316</w:t>
      </w:r>
      <w:r w:rsidR="009953FD">
        <w:noBreakHyphen/>
      </w:r>
      <w:r w:rsidRPr="00322F3B">
        <w:t>165</w:t>
      </w:r>
      <w:bookmarkEnd w:id="43"/>
    </w:p>
    <w:p w14:paraId="6936E20A" w14:textId="0CC41270" w:rsidR="0037072A" w:rsidRPr="00322F3B" w:rsidRDefault="0037072A" w:rsidP="0037072A">
      <w:pPr>
        <w:pStyle w:val="subsection"/>
      </w:pPr>
      <w:r w:rsidRPr="00322F3B">
        <w:tab/>
        <w:t>(1)</w:t>
      </w:r>
      <w:r w:rsidRPr="00322F3B">
        <w:tab/>
        <w:t>For the purposes of sections</w:t>
      </w:r>
      <w:r w:rsidR="00825006" w:rsidRPr="00322F3B">
        <w:t> </w:t>
      </w:r>
      <w:r w:rsidRPr="00322F3B">
        <w:t>316</w:t>
      </w:r>
      <w:r w:rsidR="009953FD">
        <w:noBreakHyphen/>
      </w:r>
      <w:r w:rsidRPr="00322F3B">
        <w:t>60, 316</w:t>
      </w:r>
      <w:r w:rsidR="009953FD">
        <w:noBreakHyphen/>
      </w:r>
      <w:r w:rsidRPr="00322F3B">
        <w:t>105 and 316</w:t>
      </w:r>
      <w:r w:rsidR="009953FD">
        <w:noBreakHyphen/>
      </w:r>
      <w:r w:rsidRPr="00322F3B">
        <w:t>165, the valuation factor is the amount worked out using the formula:</w:t>
      </w:r>
    </w:p>
    <w:p w14:paraId="798A96D6" w14:textId="77777777" w:rsidR="0037072A" w:rsidRPr="00322F3B" w:rsidRDefault="0037072A" w:rsidP="0037072A">
      <w:pPr>
        <w:pStyle w:val="Formula"/>
      </w:pPr>
      <w:r w:rsidRPr="00322F3B">
        <w:rPr>
          <w:noProof/>
        </w:rPr>
        <w:drawing>
          <wp:inline distT="0" distB="0" distL="0" distR="0" wp14:anchorId="2255279A" wp14:editId="37DD11AB">
            <wp:extent cx="3476625" cy="1038225"/>
            <wp:effectExtent l="0" t="0" r="0" b="0"/>
            <wp:docPr id="23" name="Picture 23" descr="Start formula start fraction Market value of the friendly society's health insurance business (if any) plus Embedded value of the friendly society's other business (if any) over Total *capital proceeds for all entities from *CGT events happening under the demutualisation to interests affected by demutualisation (except those described in subparagraph 316-55(1)(b)(iv))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76625" cy="1038225"/>
                    </a:xfrm>
                    <a:prstGeom prst="rect">
                      <a:avLst/>
                    </a:prstGeom>
                    <a:noFill/>
                    <a:ln>
                      <a:noFill/>
                    </a:ln>
                  </pic:spPr>
                </pic:pic>
              </a:graphicData>
            </a:graphic>
          </wp:inline>
        </w:drawing>
      </w:r>
    </w:p>
    <w:p w14:paraId="54C97D96" w14:textId="77777777" w:rsidR="0037072A" w:rsidRPr="00322F3B" w:rsidRDefault="0037072A" w:rsidP="0037072A">
      <w:pPr>
        <w:pStyle w:val="subsection2"/>
      </w:pPr>
      <w:r w:rsidRPr="00322F3B">
        <w:t>where:</w:t>
      </w:r>
    </w:p>
    <w:p w14:paraId="50E3C86B" w14:textId="7FEE759A" w:rsidR="0037072A" w:rsidRPr="00322F3B" w:rsidRDefault="0037072A" w:rsidP="0037072A">
      <w:pPr>
        <w:pStyle w:val="Definition"/>
      </w:pPr>
      <w:r w:rsidRPr="00322F3B">
        <w:rPr>
          <w:b/>
          <w:i/>
        </w:rPr>
        <w:t>embedded value of the friendly society’s other business (if any)</w:t>
      </w:r>
      <w:r w:rsidRPr="00322F3B">
        <w:t xml:space="preserve"> means the amount that would be the value of the </w:t>
      </w:r>
      <w:r w:rsidR="009953FD" w:rsidRPr="009953FD">
        <w:rPr>
          <w:position w:val="6"/>
          <w:sz w:val="16"/>
        </w:rPr>
        <w:t>*</w:t>
      </w:r>
      <w:r w:rsidRPr="00322F3B">
        <w:t xml:space="preserve">friendly society worked out under </w:t>
      </w:r>
      <w:r w:rsidR="009F5D03" w:rsidRPr="00322F3B">
        <w:t>section 3</w:t>
      </w:r>
      <w:r w:rsidRPr="00322F3B">
        <w:t>16</w:t>
      </w:r>
      <w:r w:rsidR="009953FD">
        <w:noBreakHyphen/>
      </w:r>
      <w:r w:rsidRPr="00322F3B">
        <w:t xml:space="preserve">70 assuming that neither the friendly </w:t>
      </w:r>
      <w:r w:rsidRPr="00322F3B">
        <w:lastRenderedPageBreak/>
        <w:t xml:space="preserve">society, nor any health/life insurance subsidiary of it, </w:t>
      </w:r>
      <w:r w:rsidR="003D7184" w:rsidRPr="00322F3B">
        <w:t>carried on</w:t>
      </w:r>
      <w:r w:rsidRPr="00322F3B">
        <w:t xml:space="preserve"> any health insurance business within the meaning of the </w:t>
      </w:r>
      <w:r w:rsidR="00406984" w:rsidRPr="00322F3B">
        <w:rPr>
          <w:i/>
        </w:rPr>
        <w:t>Private Health Insurance (Prudential Supervision) Act 2015</w:t>
      </w:r>
      <w:r w:rsidRPr="00322F3B">
        <w:t>.</w:t>
      </w:r>
    </w:p>
    <w:p w14:paraId="4D8CA469" w14:textId="46836654" w:rsidR="0037072A" w:rsidRPr="00322F3B" w:rsidRDefault="0037072A" w:rsidP="0037072A">
      <w:pPr>
        <w:pStyle w:val="Definition"/>
      </w:pPr>
      <w:r w:rsidRPr="00322F3B">
        <w:rPr>
          <w:b/>
          <w:i/>
        </w:rPr>
        <w:t>market value of the friendly society’s health insurance business (if any)</w:t>
      </w:r>
      <w:r w:rsidRPr="00322F3B">
        <w:t xml:space="preserve"> means the total </w:t>
      </w:r>
      <w:r w:rsidR="009953FD" w:rsidRPr="009953FD">
        <w:rPr>
          <w:position w:val="6"/>
          <w:sz w:val="16"/>
        </w:rPr>
        <w:t>*</w:t>
      </w:r>
      <w:r w:rsidRPr="00322F3B">
        <w:t xml:space="preserve">market value of every health insurance business, within the meaning of the </w:t>
      </w:r>
      <w:r w:rsidR="00406984" w:rsidRPr="00322F3B">
        <w:rPr>
          <w:i/>
        </w:rPr>
        <w:t>Private Health Insurance (Prudential Supervision) Act 2015</w:t>
      </w:r>
      <w:r w:rsidRPr="00322F3B">
        <w:t xml:space="preserve">, </w:t>
      </w:r>
      <w:r w:rsidR="003D7184" w:rsidRPr="00322F3B">
        <w:t>carried on</w:t>
      </w:r>
      <w:r w:rsidRPr="00322F3B">
        <w:t xml:space="preserve"> by either or both of the </w:t>
      </w:r>
      <w:r w:rsidR="009953FD" w:rsidRPr="009953FD">
        <w:rPr>
          <w:position w:val="6"/>
          <w:sz w:val="16"/>
        </w:rPr>
        <w:t>*</w:t>
      </w:r>
      <w:r w:rsidRPr="00322F3B">
        <w:t>friendly society and its health/life insurance subsidiaries (if any), taking account of any consideration paid to the society or subsidiary for disposal or control of that business.</w:t>
      </w:r>
    </w:p>
    <w:p w14:paraId="278C2D6F" w14:textId="2D99F901" w:rsidR="0037072A" w:rsidRPr="00322F3B" w:rsidRDefault="0037072A" w:rsidP="0037072A">
      <w:pPr>
        <w:pStyle w:val="subsection"/>
      </w:pPr>
      <w:r w:rsidRPr="00322F3B">
        <w:tab/>
        <w:t>(2)</w:t>
      </w:r>
      <w:r w:rsidRPr="00322F3B">
        <w:tab/>
        <w:t>Disregard paragraph</w:t>
      </w:r>
      <w:r w:rsidR="00825006" w:rsidRPr="00322F3B">
        <w:t> </w:t>
      </w:r>
      <w:r w:rsidRPr="00322F3B">
        <w:t>316</w:t>
      </w:r>
      <w:r w:rsidR="009953FD">
        <w:noBreakHyphen/>
      </w:r>
      <w:r w:rsidRPr="00322F3B">
        <w:t xml:space="preserve">60(2)(a) for the purposes of the formula in </w:t>
      </w:r>
      <w:r w:rsidR="00825006" w:rsidRPr="00322F3B">
        <w:t>subsection (</w:t>
      </w:r>
      <w:r w:rsidRPr="00322F3B">
        <w:t>1) of this section.</w:t>
      </w:r>
    </w:p>
    <w:p w14:paraId="47B7B445" w14:textId="1A5CAD8C" w:rsidR="0037072A" w:rsidRPr="00322F3B" w:rsidRDefault="0037072A" w:rsidP="0037072A">
      <w:pPr>
        <w:pStyle w:val="ActHead5"/>
      </w:pPr>
      <w:bookmarkStart w:id="44" w:name="_Toc201755522"/>
      <w:r w:rsidRPr="00322F3B">
        <w:rPr>
          <w:rStyle w:val="CharSectno"/>
        </w:rPr>
        <w:t>316</w:t>
      </w:r>
      <w:r w:rsidR="009953FD">
        <w:rPr>
          <w:rStyle w:val="CharSectno"/>
        </w:rPr>
        <w:noBreakHyphen/>
      </w:r>
      <w:r w:rsidRPr="00322F3B">
        <w:rPr>
          <w:rStyle w:val="CharSectno"/>
        </w:rPr>
        <w:t>70</w:t>
      </w:r>
      <w:r w:rsidRPr="00322F3B">
        <w:t xml:space="preserve">  Value of the friendly society</w:t>
      </w:r>
      <w:bookmarkEnd w:id="44"/>
    </w:p>
    <w:p w14:paraId="6D8B96B4" w14:textId="34CFEAF4" w:rsidR="0037072A" w:rsidRPr="00322F3B" w:rsidRDefault="0037072A" w:rsidP="0037072A">
      <w:pPr>
        <w:pStyle w:val="subsection"/>
      </w:pPr>
      <w:r w:rsidRPr="00322F3B">
        <w:tab/>
        <w:t>(1)</w:t>
      </w:r>
      <w:r w:rsidRPr="00322F3B">
        <w:tab/>
        <w:t xml:space="preserve">The value of the </w:t>
      </w:r>
      <w:r w:rsidR="009953FD" w:rsidRPr="009953FD">
        <w:rPr>
          <w:position w:val="6"/>
          <w:sz w:val="16"/>
        </w:rPr>
        <w:t>*</w:t>
      </w:r>
      <w:r w:rsidRPr="00322F3B">
        <w:t xml:space="preserve">friendly society is the sum, worked out in accordance with this section, of the friendly society’s existing business value and its adjusted net worth on the day (the </w:t>
      </w:r>
      <w:r w:rsidRPr="00322F3B">
        <w:rPr>
          <w:b/>
          <w:i/>
        </w:rPr>
        <w:t>applicable accounting day</w:t>
      </w:r>
      <w:r w:rsidRPr="00322F3B">
        <w:t xml:space="preserve">) identified under </w:t>
      </w:r>
      <w:r w:rsidR="00825006" w:rsidRPr="00322F3B">
        <w:t>subsection (</w:t>
      </w:r>
      <w:r w:rsidRPr="00322F3B">
        <w:t>3).</w:t>
      </w:r>
    </w:p>
    <w:p w14:paraId="1F2156DA" w14:textId="77777777" w:rsidR="0037072A" w:rsidRPr="00322F3B" w:rsidRDefault="0037072A" w:rsidP="0037072A">
      <w:pPr>
        <w:pStyle w:val="SubsectionHead"/>
      </w:pPr>
      <w:r w:rsidRPr="00322F3B">
        <w:t>Eligible actuary and Australian actuarial practice</w:t>
      </w:r>
    </w:p>
    <w:p w14:paraId="5D0DAC8E" w14:textId="5E23041D" w:rsidR="0037072A" w:rsidRPr="00322F3B" w:rsidRDefault="0037072A" w:rsidP="0037072A">
      <w:pPr>
        <w:pStyle w:val="subsection"/>
      </w:pPr>
      <w:r w:rsidRPr="00322F3B">
        <w:tab/>
        <w:t>(2)</w:t>
      </w:r>
      <w:r w:rsidRPr="00322F3B">
        <w:tab/>
        <w:t xml:space="preserve">The sum is to be worked out, according to Australian actuarial practice, by an </w:t>
      </w:r>
      <w:r w:rsidR="009953FD" w:rsidRPr="009953FD">
        <w:rPr>
          <w:position w:val="6"/>
          <w:sz w:val="16"/>
        </w:rPr>
        <w:t>*</w:t>
      </w:r>
      <w:r w:rsidRPr="00322F3B">
        <w:t>actuary who is not an employee of:</w:t>
      </w:r>
    </w:p>
    <w:p w14:paraId="70A1A8BD" w14:textId="3FB6A5D6"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friendly society; or</w:t>
      </w:r>
    </w:p>
    <w:p w14:paraId="04D33CBF" w14:textId="77777777" w:rsidR="0037072A" w:rsidRPr="00322F3B" w:rsidRDefault="0037072A" w:rsidP="0037072A">
      <w:pPr>
        <w:pStyle w:val="paragraph"/>
      </w:pPr>
      <w:r w:rsidRPr="00322F3B">
        <w:tab/>
        <w:t>(b)</w:t>
      </w:r>
      <w:r w:rsidRPr="00322F3B">
        <w:tab/>
        <w:t>a health/life insurance subsidiary of the friendly society; or</w:t>
      </w:r>
    </w:p>
    <w:p w14:paraId="36CE1606" w14:textId="1F5E16E1" w:rsidR="0037072A" w:rsidRPr="00322F3B" w:rsidRDefault="0037072A" w:rsidP="0037072A">
      <w:pPr>
        <w:pStyle w:val="paragraph"/>
      </w:pPr>
      <w:r w:rsidRPr="00322F3B">
        <w:tab/>
        <w:t>(c)</w:t>
      </w:r>
      <w:r w:rsidRPr="00322F3B">
        <w:tab/>
        <w:t xml:space="preserve">an entity of which the friendly society is to become a </w:t>
      </w:r>
      <w:r w:rsidR="009953FD" w:rsidRPr="009953FD">
        <w:rPr>
          <w:position w:val="6"/>
          <w:sz w:val="16"/>
        </w:rPr>
        <w:t>*</w:t>
      </w:r>
      <w:r w:rsidRPr="00322F3B">
        <w:t>wholly</w:t>
      </w:r>
      <w:r w:rsidR="009953FD">
        <w:noBreakHyphen/>
      </w:r>
      <w:r w:rsidRPr="00322F3B">
        <w:t>owned subsidiary under the demutualisation.</w:t>
      </w:r>
    </w:p>
    <w:p w14:paraId="1B2FA538" w14:textId="77777777" w:rsidR="0037072A" w:rsidRPr="00322F3B" w:rsidRDefault="0037072A" w:rsidP="0037072A">
      <w:pPr>
        <w:pStyle w:val="SubsectionHead"/>
      </w:pPr>
      <w:r w:rsidRPr="00322F3B">
        <w:t>Applicable accounting day</w:t>
      </w:r>
    </w:p>
    <w:p w14:paraId="0DE2224C" w14:textId="77777777" w:rsidR="0037072A" w:rsidRPr="00322F3B" w:rsidRDefault="0037072A" w:rsidP="0037072A">
      <w:pPr>
        <w:pStyle w:val="subsection"/>
      </w:pPr>
      <w:r w:rsidRPr="00322F3B">
        <w:tab/>
        <w:t>(3)</w:t>
      </w:r>
      <w:r w:rsidRPr="00322F3B">
        <w:tab/>
        <w:t>The applicable accounting day is:</w:t>
      </w:r>
    </w:p>
    <w:p w14:paraId="374A85FE" w14:textId="60AEEC1D" w:rsidR="0037072A" w:rsidRPr="00322F3B" w:rsidRDefault="0037072A" w:rsidP="0037072A">
      <w:pPr>
        <w:pStyle w:val="paragraph"/>
      </w:pPr>
      <w:r w:rsidRPr="00322F3B">
        <w:tab/>
        <w:t>(a)</w:t>
      </w:r>
      <w:r w:rsidRPr="00322F3B">
        <w:tab/>
        <w:t xml:space="preserve">if an accounting period of the </w:t>
      </w:r>
      <w:r w:rsidR="009953FD" w:rsidRPr="009953FD">
        <w:rPr>
          <w:position w:val="6"/>
          <w:sz w:val="16"/>
        </w:rPr>
        <w:t>*</w:t>
      </w:r>
      <w:r w:rsidRPr="00322F3B">
        <w:t xml:space="preserve">friendly society ends on the day (the </w:t>
      </w:r>
      <w:r w:rsidRPr="00322F3B">
        <w:rPr>
          <w:b/>
          <w:i/>
        </w:rPr>
        <w:t>demutualisation resolution day</w:t>
      </w:r>
      <w:r w:rsidRPr="00322F3B">
        <w:t xml:space="preserve">) identified under </w:t>
      </w:r>
      <w:r w:rsidR="00825006" w:rsidRPr="00322F3B">
        <w:t>subsection (</w:t>
      </w:r>
      <w:r w:rsidRPr="00322F3B">
        <w:t>4)—that day; or</w:t>
      </w:r>
    </w:p>
    <w:p w14:paraId="41032695" w14:textId="77777777" w:rsidR="0037072A" w:rsidRPr="00322F3B" w:rsidRDefault="0037072A" w:rsidP="0037072A">
      <w:pPr>
        <w:pStyle w:val="paragraph"/>
      </w:pPr>
      <w:r w:rsidRPr="00322F3B">
        <w:lastRenderedPageBreak/>
        <w:tab/>
        <w:t>(b)</w:t>
      </w:r>
      <w:r w:rsidRPr="00322F3B">
        <w:tab/>
        <w:t>in any other case—the last day of the most recent accounting period of the friendly society ending before the demutualisation resolution day.</w:t>
      </w:r>
    </w:p>
    <w:p w14:paraId="30EBFCA5" w14:textId="77777777" w:rsidR="0037072A" w:rsidRPr="00322F3B" w:rsidRDefault="0037072A" w:rsidP="0037072A">
      <w:pPr>
        <w:pStyle w:val="SubsectionHead"/>
      </w:pPr>
      <w:r w:rsidRPr="00322F3B">
        <w:t>Demutualisation resolution day</w:t>
      </w:r>
    </w:p>
    <w:p w14:paraId="68480999" w14:textId="77777777" w:rsidR="0037072A" w:rsidRPr="00322F3B" w:rsidRDefault="0037072A" w:rsidP="0037072A">
      <w:pPr>
        <w:pStyle w:val="subsection"/>
      </w:pPr>
      <w:r w:rsidRPr="00322F3B">
        <w:tab/>
        <w:t>(4)</w:t>
      </w:r>
      <w:r w:rsidRPr="00322F3B">
        <w:tab/>
        <w:t>The demutualisation resolution day is:</w:t>
      </w:r>
    </w:p>
    <w:p w14:paraId="2EA5339C" w14:textId="77777777" w:rsidR="0037072A" w:rsidRPr="00322F3B" w:rsidRDefault="0037072A" w:rsidP="0037072A">
      <w:pPr>
        <w:pStyle w:val="paragraph"/>
      </w:pPr>
      <w:r w:rsidRPr="00322F3B">
        <w:tab/>
        <w:t>(a)</w:t>
      </w:r>
      <w:r w:rsidRPr="00322F3B">
        <w:tab/>
        <w:t>the day on which the resolution to proceed with the demutualisation is passed; or</w:t>
      </w:r>
    </w:p>
    <w:p w14:paraId="12B9B946" w14:textId="0EE100C0" w:rsidR="0037072A" w:rsidRPr="00322F3B" w:rsidRDefault="0037072A" w:rsidP="0037072A">
      <w:pPr>
        <w:pStyle w:val="paragraph"/>
      </w:pPr>
      <w:r w:rsidRPr="00322F3B">
        <w:tab/>
        <w:t>(b)</w:t>
      </w:r>
      <w:r w:rsidRPr="00322F3B">
        <w:tab/>
        <w:t xml:space="preserve">if, under the demutualisation, the whole of the </w:t>
      </w:r>
      <w:r w:rsidR="009953FD" w:rsidRPr="009953FD">
        <w:rPr>
          <w:position w:val="6"/>
          <w:sz w:val="16"/>
        </w:rPr>
        <w:t>*</w:t>
      </w:r>
      <w:r w:rsidRPr="00322F3B">
        <w:t xml:space="preserve">life insurance business of the </w:t>
      </w:r>
      <w:r w:rsidR="009953FD" w:rsidRPr="009953FD">
        <w:rPr>
          <w:position w:val="6"/>
          <w:sz w:val="16"/>
        </w:rPr>
        <w:t>*</w:t>
      </w:r>
      <w:r w:rsidRPr="00322F3B">
        <w:t>friendly society or of a health/life insurance subsidiary of the friendly society is transferred to another company under a scheme confirmed by the Federal Court of Australia—the day (or the last day) on which the transfer takes place.</w:t>
      </w:r>
    </w:p>
    <w:p w14:paraId="7A055E7C" w14:textId="77777777" w:rsidR="0037072A" w:rsidRPr="00322F3B" w:rsidRDefault="0037072A" w:rsidP="0037072A">
      <w:pPr>
        <w:pStyle w:val="SubsectionHead"/>
      </w:pPr>
      <w:r w:rsidRPr="00322F3B">
        <w:t>Adjustment for changes after applicable accounting day</w:t>
      </w:r>
    </w:p>
    <w:p w14:paraId="3B06B3C2" w14:textId="77777777" w:rsidR="0037072A" w:rsidRPr="00322F3B" w:rsidRDefault="0037072A" w:rsidP="0037072A">
      <w:pPr>
        <w:pStyle w:val="subsection"/>
      </w:pPr>
      <w:r w:rsidRPr="00322F3B">
        <w:tab/>
        <w:t>(5)</w:t>
      </w:r>
      <w:r w:rsidRPr="00322F3B">
        <w:tab/>
        <w:t xml:space="preserve">In a case covered by </w:t>
      </w:r>
      <w:r w:rsidR="00825006" w:rsidRPr="00322F3B">
        <w:t>paragraph (</w:t>
      </w:r>
      <w:r w:rsidRPr="00322F3B">
        <w:t>3)(b), if any significant change in the amount of the existing business value or adjusted net worth occurs between the applicable accounting day and the demutualisation resolution day, the amount is to be adjusted to take account of the change.</w:t>
      </w:r>
    </w:p>
    <w:p w14:paraId="0B2AE4EF" w14:textId="77777777" w:rsidR="0037072A" w:rsidRPr="00322F3B" w:rsidRDefault="0037072A" w:rsidP="0037072A">
      <w:pPr>
        <w:pStyle w:val="SubsectionHead"/>
      </w:pPr>
      <w:r w:rsidRPr="00322F3B">
        <w:t>Continued business assumption</w:t>
      </w:r>
    </w:p>
    <w:p w14:paraId="079D54EF" w14:textId="77777777" w:rsidR="0037072A" w:rsidRPr="00322F3B" w:rsidRDefault="0037072A" w:rsidP="0037072A">
      <w:pPr>
        <w:pStyle w:val="subsection"/>
      </w:pPr>
      <w:r w:rsidRPr="00322F3B">
        <w:tab/>
        <w:t>(6)</w:t>
      </w:r>
      <w:r w:rsidRPr="00322F3B">
        <w:tab/>
        <w:t>In working out the existing business value or the adjusted net worth, assume:</w:t>
      </w:r>
    </w:p>
    <w:p w14:paraId="39CFF977" w14:textId="423213FC" w:rsidR="0037072A" w:rsidRPr="00322F3B" w:rsidRDefault="0037072A" w:rsidP="0037072A">
      <w:pPr>
        <w:pStyle w:val="paragraph"/>
      </w:pPr>
      <w:r w:rsidRPr="00322F3B">
        <w:tab/>
        <w:t>(a)</w:t>
      </w:r>
      <w:r w:rsidRPr="00322F3B">
        <w:tab/>
        <w:t xml:space="preserve">that after the applicable accounting day the </w:t>
      </w:r>
      <w:r w:rsidR="009953FD" w:rsidRPr="009953FD">
        <w:rPr>
          <w:position w:val="6"/>
          <w:sz w:val="16"/>
        </w:rPr>
        <w:t>*</w:t>
      </w:r>
      <w:r w:rsidRPr="00322F3B">
        <w:t xml:space="preserve">friendly society, and any health/life insurance subsidiary of the friendly society, will continue to conduct </w:t>
      </w:r>
      <w:r w:rsidR="009953FD" w:rsidRPr="009953FD">
        <w:rPr>
          <w:position w:val="6"/>
          <w:sz w:val="16"/>
        </w:rPr>
        <w:t>*</w:t>
      </w:r>
      <w:r w:rsidRPr="00322F3B">
        <w:t>business and any other activity in the same way as before that day, and will not conduct any different business or other activity; and</w:t>
      </w:r>
    </w:p>
    <w:p w14:paraId="7AA21D3F" w14:textId="77777777" w:rsidR="0037072A" w:rsidRPr="00322F3B" w:rsidRDefault="0037072A" w:rsidP="0037072A">
      <w:pPr>
        <w:pStyle w:val="paragraph"/>
      </w:pPr>
      <w:r w:rsidRPr="00322F3B">
        <w:tab/>
        <w:t>(b)</w:t>
      </w:r>
      <w:r w:rsidRPr="00322F3B">
        <w:tab/>
        <w:t>that the demutualisation will not occur; and</w:t>
      </w:r>
    </w:p>
    <w:p w14:paraId="384903FB" w14:textId="1C898E22" w:rsidR="0037072A" w:rsidRPr="00322F3B" w:rsidRDefault="0037072A" w:rsidP="0037072A">
      <w:pPr>
        <w:pStyle w:val="paragraph"/>
      </w:pPr>
      <w:r w:rsidRPr="00322F3B">
        <w:tab/>
        <w:t>(c)</w:t>
      </w:r>
      <w:r w:rsidRPr="00322F3B">
        <w:tab/>
        <w:t xml:space="preserve">that any health/life insurance subsidiary of the friendly society will continue to be a </w:t>
      </w:r>
      <w:r w:rsidR="009953FD" w:rsidRPr="009953FD">
        <w:rPr>
          <w:position w:val="6"/>
          <w:sz w:val="16"/>
        </w:rPr>
        <w:t>*</w:t>
      </w:r>
      <w:r w:rsidRPr="00322F3B">
        <w:t>wholly</w:t>
      </w:r>
      <w:r w:rsidR="009953FD">
        <w:noBreakHyphen/>
      </w:r>
      <w:r w:rsidRPr="00322F3B">
        <w:t>owned subsidiary of the friendly society.</w:t>
      </w:r>
    </w:p>
    <w:p w14:paraId="642A8508" w14:textId="77777777" w:rsidR="0037072A" w:rsidRPr="00322F3B" w:rsidRDefault="0037072A" w:rsidP="0037072A">
      <w:pPr>
        <w:pStyle w:val="SubsectionHead"/>
      </w:pPr>
      <w:r w:rsidRPr="00322F3B">
        <w:lastRenderedPageBreak/>
        <w:t>Expenditure assumption</w:t>
      </w:r>
    </w:p>
    <w:p w14:paraId="4E3E5D5F" w14:textId="674AD909" w:rsidR="0037072A" w:rsidRPr="00322F3B" w:rsidRDefault="0037072A" w:rsidP="0037072A">
      <w:pPr>
        <w:pStyle w:val="subsection"/>
      </w:pPr>
      <w:r w:rsidRPr="00322F3B">
        <w:tab/>
        <w:t>(7)</w:t>
      </w:r>
      <w:r w:rsidRPr="00322F3B">
        <w:tab/>
        <w:t xml:space="preserve">In working out the existing business value, assume that expenditure that the </w:t>
      </w:r>
      <w:r w:rsidR="009953FD" w:rsidRPr="009953FD">
        <w:rPr>
          <w:position w:val="6"/>
          <w:sz w:val="16"/>
        </w:rPr>
        <w:t>*</w:t>
      </w:r>
      <w:r w:rsidRPr="00322F3B">
        <w:t xml:space="preserve">friendly society and any of its health/life insurance subsidiaries will incur, in conducting </w:t>
      </w:r>
      <w:r w:rsidR="009953FD" w:rsidRPr="009953FD">
        <w:rPr>
          <w:position w:val="6"/>
          <w:sz w:val="16"/>
        </w:rPr>
        <w:t>*</w:t>
      </w:r>
      <w:r w:rsidRPr="00322F3B">
        <w:t>business, on recurring items after the demutualisation resolution day will be of the same kinds and amounts (increased to take account of any inflation) as it incurred in the accounting period, or part of an accounting period, ending on the demutualisation resolution day.</w:t>
      </w:r>
    </w:p>
    <w:p w14:paraId="4990DAB4" w14:textId="77777777" w:rsidR="0037072A" w:rsidRPr="00322F3B" w:rsidRDefault="0037072A" w:rsidP="0037072A">
      <w:pPr>
        <w:pStyle w:val="ActHead4"/>
      </w:pPr>
      <w:bookmarkStart w:id="45" w:name="_Toc201755523"/>
      <w:r w:rsidRPr="00322F3B">
        <w:t>Friendly society’s gains and losses</w:t>
      </w:r>
      <w:bookmarkEnd w:id="45"/>
    </w:p>
    <w:p w14:paraId="55231962" w14:textId="44037415" w:rsidR="0037072A" w:rsidRPr="00322F3B" w:rsidRDefault="0037072A" w:rsidP="0037072A">
      <w:pPr>
        <w:pStyle w:val="ActHead5"/>
      </w:pPr>
      <w:bookmarkStart w:id="46" w:name="_Toc201755524"/>
      <w:r w:rsidRPr="00322F3B">
        <w:rPr>
          <w:rStyle w:val="CharSectno"/>
        </w:rPr>
        <w:t>316</w:t>
      </w:r>
      <w:r w:rsidR="009953FD">
        <w:rPr>
          <w:rStyle w:val="CharSectno"/>
        </w:rPr>
        <w:noBreakHyphen/>
      </w:r>
      <w:r w:rsidRPr="00322F3B">
        <w:rPr>
          <w:rStyle w:val="CharSectno"/>
        </w:rPr>
        <w:t>75</w:t>
      </w:r>
      <w:r w:rsidRPr="00322F3B">
        <w:t xml:space="preserve">  Disregarding friendly society’s capital gains and losses</w:t>
      </w:r>
      <w:bookmarkEnd w:id="46"/>
    </w:p>
    <w:p w14:paraId="3E91B751" w14:textId="42A55F0F" w:rsidR="0037072A" w:rsidRPr="00322F3B" w:rsidRDefault="0037072A" w:rsidP="0037072A">
      <w:pPr>
        <w:pStyle w:val="subsection"/>
        <w:keepNext/>
        <w:keepLines/>
      </w:pPr>
      <w:r w:rsidRPr="00322F3B">
        <w:tab/>
      </w:r>
      <w:r w:rsidRPr="00322F3B">
        <w:tab/>
        <w:t xml:space="preserve">Disregard the </w:t>
      </w:r>
      <w:r w:rsidR="009953FD" w:rsidRPr="009953FD">
        <w:rPr>
          <w:position w:val="6"/>
          <w:sz w:val="16"/>
        </w:rPr>
        <w:t>*</w:t>
      </w:r>
      <w:r w:rsidRPr="00322F3B">
        <w:t xml:space="preserve">friendly society’s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from a </w:t>
      </w:r>
      <w:r w:rsidR="009953FD" w:rsidRPr="009953FD">
        <w:rPr>
          <w:position w:val="6"/>
          <w:sz w:val="16"/>
        </w:rPr>
        <w:t>*</w:t>
      </w:r>
      <w:r w:rsidRPr="00322F3B">
        <w:t>CGT event that happens under the demutualisation.</w:t>
      </w:r>
    </w:p>
    <w:p w14:paraId="77327BC9" w14:textId="77777777" w:rsidR="0037072A" w:rsidRPr="00322F3B" w:rsidRDefault="0037072A" w:rsidP="0037072A">
      <w:pPr>
        <w:pStyle w:val="ActHead4"/>
      </w:pPr>
      <w:bookmarkStart w:id="47" w:name="_Toc201755525"/>
      <w:r w:rsidRPr="00322F3B">
        <w:t>Other entities’ gains and losses</w:t>
      </w:r>
      <w:bookmarkEnd w:id="47"/>
    </w:p>
    <w:p w14:paraId="66C3B44B" w14:textId="77459F2E" w:rsidR="0037072A" w:rsidRPr="00322F3B" w:rsidRDefault="0037072A" w:rsidP="0037072A">
      <w:pPr>
        <w:pStyle w:val="ActHead5"/>
      </w:pPr>
      <w:bookmarkStart w:id="48" w:name="_Toc201755526"/>
      <w:r w:rsidRPr="00322F3B">
        <w:rPr>
          <w:rStyle w:val="CharSectno"/>
        </w:rPr>
        <w:t>316</w:t>
      </w:r>
      <w:r w:rsidR="009953FD">
        <w:rPr>
          <w:rStyle w:val="CharSectno"/>
        </w:rPr>
        <w:noBreakHyphen/>
      </w:r>
      <w:r w:rsidRPr="00322F3B">
        <w:rPr>
          <w:rStyle w:val="CharSectno"/>
        </w:rPr>
        <w:t>80</w:t>
      </w:r>
      <w:r w:rsidRPr="00322F3B">
        <w:t xml:space="preserve">  Disregarding other entities’ capital gains and losses</w:t>
      </w:r>
      <w:bookmarkEnd w:id="48"/>
    </w:p>
    <w:p w14:paraId="7CE89F32" w14:textId="0597369D" w:rsidR="0037072A" w:rsidRPr="00322F3B" w:rsidRDefault="0037072A" w:rsidP="0037072A">
      <w:pPr>
        <w:pStyle w:val="subsection"/>
      </w:pPr>
      <w:r w:rsidRPr="00322F3B">
        <w:tab/>
      </w:r>
      <w:r w:rsidRPr="00322F3B">
        <w:tab/>
        <w:t xml:space="preserve">Disregard an entity’s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from a </w:t>
      </w:r>
      <w:r w:rsidR="009953FD" w:rsidRPr="009953FD">
        <w:rPr>
          <w:position w:val="6"/>
          <w:sz w:val="16"/>
        </w:rPr>
        <w:t>*</w:t>
      </w:r>
      <w:r w:rsidRPr="00322F3B">
        <w:t>CGT event that happens under the demutualisation if:</w:t>
      </w:r>
    </w:p>
    <w:p w14:paraId="03304E55" w14:textId="21865EB2" w:rsidR="0037072A" w:rsidRPr="00322F3B" w:rsidRDefault="0037072A" w:rsidP="0037072A">
      <w:pPr>
        <w:pStyle w:val="paragraph"/>
      </w:pPr>
      <w:r w:rsidRPr="00322F3B">
        <w:tab/>
        <w:t>(a)</w:t>
      </w:r>
      <w:r w:rsidRPr="00322F3B">
        <w:tab/>
        <w:t xml:space="preserve">the entity is established solely for the purpose of participating in the demutualisation and is not a lost policy holders trust (see </w:t>
      </w:r>
      <w:r w:rsidR="009F5D03" w:rsidRPr="00322F3B">
        <w:t>section 3</w:t>
      </w:r>
      <w:r w:rsidRPr="00322F3B">
        <w:t>16</w:t>
      </w:r>
      <w:r w:rsidR="009953FD">
        <w:noBreakHyphen/>
      </w:r>
      <w:r w:rsidRPr="00322F3B">
        <w:t>155); and</w:t>
      </w:r>
    </w:p>
    <w:p w14:paraId="6F39CE72" w14:textId="77777777" w:rsidR="0037072A" w:rsidRPr="00322F3B" w:rsidRDefault="0037072A" w:rsidP="0037072A">
      <w:pPr>
        <w:pStyle w:val="paragraph"/>
      </w:pPr>
      <w:r w:rsidRPr="00322F3B">
        <w:tab/>
        <w:t>(b)</w:t>
      </w:r>
      <w:r w:rsidRPr="00322F3B">
        <w:tab/>
        <w:t>the CGT event:</w:t>
      </w:r>
    </w:p>
    <w:p w14:paraId="17B1D4C5" w14:textId="2AF82EAF" w:rsidR="0037072A" w:rsidRPr="00322F3B" w:rsidRDefault="0037072A" w:rsidP="0037072A">
      <w:pPr>
        <w:pStyle w:val="paragraphsub"/>
      </w:pPr>
      <w:r w:rsidRPr="00322F3B">
        <w:tab/>
        <w:t>(i)</w:t>
      </w:r>
      <w:r w:rsidRPr="00322F3B">
        <w:tab/>
        <w:t xml:space="preserve">happens before or at the same time as the allocation or distribution of the accumulated surplus of the </w:t>
      </w:r>
      <w:r w:rsidR="009953FD" w:rsidRPr="009953FD">
        <w:rPr>
          <w:position w:val="6"/>
          <w:sz w:val="16"/>
        </w:rPr>
        <w:t>*</w:t>
      </w:r>
      <w:r w:rsidRPr="00322F3B">
        <w:t>friendly society; and</w:t>
      </w:r>
    </w:p>
    <w:p w14:paraId="1C3C3C98" w14:textId="77777777" w:rsidR="0037072A" w:rsidRPr="00322F3B" w:rsidRDefault="0037072A" w:rsidP="0037072A">
      <w:pPr>
        <w:pStyle w:val="paragraphsub"/>
      </w:pPr>
      <w:r w:rsidRPr="00322F3B">
        <w:tab/>
        <w:t>(ii)</w:t>
      </w:r>
      <w:r w:rsidRPr="00322F3B">
        <w:tab/>
        <w:t>is connected to that allocation or distribution.</w:t>
      </w:r>
    </w:p>
    <w:p w14:paraId="4DED6172" w14:textId="77777777" w:rsidR="0037072A" w:rsidRPr="00322F3B" w:rsidRDefault="0037072A" w:rsidP="0037072A">
      <w:pPr>
        <w:pStyle w:val="notetext"/>
      </w:pPr>
      <w:r w:rsidRPr="00322F3B">
        <w:t>Note:</w:t>
      </w:r>
      <w:r w:rsidRPr="00322F3B">
        <w:tab/>
        <w:t>The allocation or distribution of the accumulated surplus could happen through an arrangement involving more than one transaction.</w:t>
      </w:r>
    </w:p>
    <w:p w14:paraId="26C01E2B" w14:textId="7C265AF9" w:rsidR="0037072A" w:rsidRPr="00322F3B" w:rsidRDefault="0037072A" w:rsidP="0037072A">
      <w:pPr>
        <w:pStyle w:val="ActHead4"/>
      </w:pPr>
      <w:bookmarkStart w:id="49" w:name="_Toc201755527"/>
      <w:r w:rsidRPr="00322F3B">
        <w:rPr>
          <w:rStyle w:val="CharSubdNo"/>
        </w:rPr>
        <w:lastRenderedPageBreak/>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C</w:t>
      </w:r>
      <w:r w:rsidRPr="00322F3B">
        <w:t>—</w:t>
      </w:r>
      <w:r w:rsidRPr="00322F3B">
        <w:rPr>
          <w:rStyle w:val="CharSubdText"/>
        </w:rPr>
        <w:t>Cost base of shares and rights issued under the demutualisation</w:t>
      </w:r>
      <w:bookmarkEnd w:id="49"/>
    </w:p>
    <w:p w14:paraId="33522399" w14:textId="686E7885" w:rsidR="0037072A" w:rsidRPr="00322F3B" w:rsidRDefault="0037072A" w:rsidP="0037072A">
      <w:pPr>
        <w:pStyle w:val="ActHead4"/>
      </w:pPr>
      <w:bookmarkStart w:id="50" w:name="_Toc201755528"/>
      <w:r w:rsidRPr="00322F3B">
        <w:t>Guide to Subdivision</w:t>
      </w:r>
      <w:r w:rsidR="00825006" w:rsidRPr="00322F3B">
        <w:t> </w:t>
      </w:r>
      <w:r w:rsidRPr="00322F3B">
        <w:t>316</w:t>
      </w:r>
      <w:r w:rsidR="009953FD">
        <w:noBreakHyphen/>
      </w:r>
      <w:r w:rsidRPr="00322F3B">
        <w:t>C</w:t>
      </w:r>
      <w:bookmarkEnd w:id="50"/>
    </w:p>
    <w:p w14:paraId="712C8576" w14:textId="40511241" w:rsidR="0037072A" w:rsidRPr="00322F3B" w:rsidRDefault="0037072A" w:rsidP="0037072A">
      <w:pPr>
        <w:pStyle w:val="ActHead5"/>
      </w:pPr>
      <w:bookmarkStart w:id="51" w:name="_Toc201755529"/>
      <w:r w:rsidRPr="00322F3B">
        <w:rPr>
          <w:rStyle w:val="CharSectno"/>
        </w:rPr>
        <w:t>316</w:t>
      </w:r>
      <w:r w:rsidR="009953FD">
        <w:rPr>
          <w:rStyle w:val="CharSectno"/>
        </w:rPr>
        <w:noBreakHyphen/>
      </w:r>
      <w:r w:rsidRPr="00322F3B">
        <w:rPr>
          <w:rStyle w:val="CharSectno"/>
        </w:rPr>
        <w:t>100</w:t>
      </w:r>
      <w:r w:rsidRPr="00322F3B">
        <w:t xml:space="preserve">  What this Subdivision is about</w:t>
      </w:r>
      <w:bookmarkEnd w:id="51"/>
    </w:p>
    <w:p w14:paraId="5408FAC0" w14:textId="77777777" w:rsidR="0037072A" w:rsidRPr="00322F3B" w:rsidRDefault="0037072A" w:rsidP="00B57F3F">
      <w:pPr>
        <w:pStyle w:val="SOText"/>
      </w:pPr>
      <w:r w:rsidRPr="00322F3B">
        <w:t>The value of the friendly society and its business affects cost bases of shares and certain rights issued under the demutualisation to:</w:t>
      </w:r>
    </w:p>
    <w:p w14:paraId="77886D64" w14:textId="77777777" w:rsidR="0037072A" w:rsidRPr="00322F3B" w:rsidRDefault="0037072A" w:rsidP="00B57F3F">
      <w:pPr>
        <w:pStyle w:val="SOPara"/>
      </w:pPr>
      <w:r w:rsidRPr="00322F3B">
        <w:tab/>
        <w:t>(a)</w:t>
      </w:r>
      <w:r w:rsidRPr="00322F3B">
        <w:tab/>
        <w:t>entities that are or were members of the friendly society; or</w:t>
      </w:r>
    </w:p>
    <w:p w14:paraId="47D986C5" w14:textId="77777777" w:rsidR="0037072A" w:rsidRPr="00322F3B" w:rsidRDefault="0037072A" w:rsidP="00B57F3F">
      <w:pPr>
        <w:pStyle w:val="SOPara"/>
      </w:pPr>
      <w:r w:rsidRPr="00322F3B">
        <w:tab/>
        <w:t>(b)</w:t>
      </w:r>
      <w:r w:rsidRPr="00322F3B">
        <w:tab/>
        <w:t>entities insured through the society or its subsidiaries; or</w:t>
      </w:r>
    </w:p>
    <w:p w14:paraId="7F140DB4" w14:textId="77777777" w:rsidR="0037072A" w:rsidRPr="00322F3B" w:rsidRDefault="0037072A" w:rsidP="00B57F3F">
      <w:pPr>
        <w:pStyle w:val="SOPara"/>
      </w:pPr>
      <w:r w:rsidRPr="00322F3B">
        <w:tab/>
        <w:t>(c)</w:t>
      </w:r>
      <w:r w:rsidRPr="00322F3B">
        <w:tab/>
        <w:t>successors of such entities; or</w:t>
      </w:r>
    </w:p>
    <w:p w14:paraId="3F5E9FF0" w14:textId="77777777" w:rsidR="0037072A" w:rsidRPr="00322F3B" w:rsidRDefault="0037072A" w:rsidP="00B57F3F">
      <w:pPr>
        <w:pStyle w:val="SOPara"/>
      </w:pPr>
      <w:r w:rsidRPr="00322F3B">
        <w:tab/>
        <w:t>(d)</w:t>
      </w:r>
      <w:r w:rsidRPr="00322F3B">
        <w:tab/>
        <w:t>the trustee of the lost policy holders trust.</w:t>
      </w:r>
    </w:p>
    <w:p w14:paraId="2C2A833E" w14:textId="77777777" w:rsidR="0037072A" w:rsidRPr="00322F3B" w:rsidRDefault="0037072A" w:rsidP="0037072A">
      <w:pPr>
        <w:pStyle w:val="TofSectsHeading"/>
      </w:pPr>
      <w:r w:rsidRPr="00322F3B">
        <w:t>Table of sections</w:t>
      </w:r>
    </w:p>
    <w:p w14:paraId="75F9BF2E" w14:textId="75A224F8" w:rsidR="0037072A" w:rsidRPr="00322F3B" w:rsidRDefault="0037072A" w:rsidP="0037072A">
      <w:pPr>
        <w:pStyle w:val="TofSectsSection"/>
      </w:pPr>
      <w:r w:rsidRPr="00322F3B">
        <w:t>316</w:t>
      </w:r>
      <w:r w:rsidR="009953FD">
        <w:noBreakHyphen/>
      </w:r>
      <w:r w:rsidRPr="00322F3B">
        <w:t>105</w:t>
      </w:r>
      <w:r w:rsidRPr="00322F3B">
        <w:tab/>
        <w:t>Cost base and time of acquisition of shares and certain rights issued under demutualisation</w:t>
      </w:r>
    </w:p>
    <w:p w14:paraId="092849DD" w14:textId="5B86BA52" w:rsidR="0037072A" w:rsidRPr="00322F3B" w:rsidRDefault="0037072A" w:rsidP="0037072A">
      <w:pPr>
        <w:pStyle w:val="TofSectsSection"/>
      </w:pPr>
      <w:r w:rsidRPr="00322F3B">
        <w:t>316</w:t>
      </w:r>
      <w:r w:rsidR="009953FD">
        <w:noBreakHyphen/>
      </w:r>
      <w:r w:rsidRPr="00322F3B">
        <w:t>110</w:t>
      </w:r>
      <w:r w:rsidRPr="00322F3B">
        <w:tab/>
        <w:t>Demutualisation assets</w:t>
      </w:r>
    </w:p>
    <w:p w14:paraId="69A66A64" w14:textId="256D5FFD" w:rsidR="0037072A" w:rsidRPr="00322F3B" w:rsidRDefault="0037072A" w:rsidP="0037072A">
      <w:pPr>
        <w:pStyle w:val="TofSectsSection"/>
      </w:pPr>
      <w:r w:rsidRPr="00322F3B">
        <w:t>316</w:t>
      </w:r>
      <w:r w:rsidR="009953FD">
        <w:noBreakHyphen/>
      </w:r>
      <w:r w:rsidRPr="00322F3B">
        <w:t>115</w:t>
      </w:r>
      <w:r w:rsidRPr="00322F3B">
        <w:tab/>
        <w:t xml:space="preserve">Entities to which </w:t>
      </w:r>
      <w:r w:rsidR="009F5D03" w:rsidRPr="00322F3B">
        <w:t>section 3</w:t>
      </w:r>
      <w:r w:rsidRPr="00322F3B">
        <w:t>16</w:t>
      </w:r>
      <w:r w:rsidR="009953FD">
        <w:noBreakHyphen/>
      </w:r>
      <w:r w:rsidRPr="00322F3B">
        <w:t>105 applies</w:t>
      </w:r>
    </w:p>
    <w:p w14:paraId="304C66A1" w14:textId="0305E52F" w:rsidR="0037072A" w:rsidRPr="00322F3B" w:rsidRDefault="0037072A" w:rsidP="0037072A">
      <w:pPr>
        <w:pStyle w:val="ActHead5"/>
      </w:pPr>
      <w:bookmarkStart w:id="52" w:name="_Toc201755530"/>
      <w:r w:rsidRPr="00322F3B">
        <w:rPr>
          <w:rStyle w:val="CharSectno"/>
        </w:rPr>
        <w:t>316</w:t>
      </w:r>
      <w:r w:rsidR="009953FD">
        <w:rPr>
          <w:rStyle w:val="CharSectno"/>
        </w:rPr>
        <w:noBreakHyphen/>
      </w:r>
      <w:r w:rsidRPr="00322F3B">
        <w:rPr>
          <w:rStyle w:val="CharSectno"/>
        </w:rPr>
        <w:t>105</w:t>
      </w:r>
      <w:r w:rsidRPr="00322F3B">
        <w:t xml:space="preserve">  Cost base and time of acquisition of shares and certain rights issued under demutualisation</w:t>
      </w:r>
      <w:bookmarkEnd w:id="52"/>
    </w:p>
    <w:p w14:paraId="7E0A0254" w14:textId="77777777" w:rsidR="0037072A" w:rsidRPr="00322F3B" w:rsidRDefault="0037072A" w:rsidP="0037072A">
      <w:pPr>
        <w:pStyle w:val="SubsectionHead"/>
      </w:pPr>
      <w:r w:rsidRPr="00322F3B">
        <w:t>First element of cost base</w:t>
      </w:r>
    </w:p>
    <w:p w14:paraId="61085A88" w14:textId="2AA8A529" w:rsidR="0037072A" w:rsidRPr="00322F3B" w:rsidRDefault="0037072A" w:rsidP="0037072A">
      <w:pPr>
        <w:pStyle w:val="subsection"/>
      </w:pPr>
      <w:r w:rsidRPr="00322F3B">
        <w:tab/>
        <w:t>(1)</w:t>
      </w:r>
      <w:r w:rsidRPr="00322F3B">
        <w:tab/>
        <w:t xml:space="preserve">The first element of 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a </w:t>
      </w:r>
      <w:r w:rsidR="009953FD" w:rsidRPr="009953FD">
        <w:rPr>
          <w:position w:val="6"/>
          <w:sz w:val="16"/>
        </w:rPr>
        <w:t>*</w:t>
      </w:r>
      <w:r w:rsidRPr="00322F3B">
        <w:t xml:space="preserve">CGT asset is the amount worked out using the formula in </w:t>
      </w:r>
      <w:r w:rsidR="00825006" w:rsidRPr="00322F3B">
        <w:t>subsection (</w:t>
      </w:r>
      <w:r w:rsidRPr="00322F3B">
        <w:t>2) if:</w:t>
      </w:r>
    </w:p>
    <w:p w14:paraId="188603BA" w14:textId="44BA7D01" w:rsidR="0037072A" w:rsidRPr="00322F3B" w:rsidRDefault="0037072A" w:rsidP="0037072A">
      <w:pPr>
        <w:pStyle w:val="paragraph"/>
      </w:pPr>
      <w:r w:rsidRPr="00322F3B">
        <w:tab/>
        <w:t>(a)</w:t>
      </w:r>
      <w:r w:rsidRPr="00322F3B">
        <w:tab/>
        <w:t xml:space="preserve">the asset is a CGT asset (a </w:t>
      </w:r>
      <w:r w:rsidRPr="00322F3B">
        <w:rPr>
          <w:b/>
          <w:i/>
        </w:rPr>
        <w:t>demutualisation asset</w:t>
      </w:r>
      <w:r w:rsidRPr="00322F3B">
        <w:t xml:space="preserve">) covered by </w:t>
      </w:r>
      <w:r w:rsidR="009F5D03" w:rsidRPr="00322F3B">
        <w:t>section 3</w:t>
      </w:r>
      <w:r w:rsidRPr="00322F3B">
        <w:t>16</w:t>
      </w:r>
      <w:r w:rsidR="009953FD">
        <w:noBreakHyphen/>
      </w:r>
      <w:r w:rsidRPr="00322F3B">
        <w:t>110; and</w:t>
      </w:r>
    </w:p>
    <w:p w14:paraId="6849B4C2" w14:textId="4315B1FD" w:rsidR="0037072A" w:rsidRPr="00322F3B" w:rsidRDefault="0037072A" w:rsidP="0037072A">
      <w:pPr>
        <w:pStyle w:val="paragraph"/>
      </w:pPr>
      <w:r w:rsidRPr="00322F3B">
        <w:tab/>
        <w:t>(b)</w:t>
      </w:r>
      <w:r w:rsidRPr="00322F3B">
        <w:tab/>
        <w:t xml:space="preserve">the asset is issued to an entity covered by </w:t>
      </w:r>
      <w:r w:rsidR="009F5D03" w:rsidRPr="00322F3B">
        <w:t>section 3</w:t>
      </w:r>
      <w:r w:rsidRPr="00322F3B">
        <w:t>16</w:t>
      </w:r>
      <w:r w:rsidR="009953FD">
        <w:noBreakHyphen/>
      </w:r>
      <w:r w:rsidRPr="00322F3B">
        <w:t>115.</w:t>
      </w:r>
    </w:p>
    <w:p w14:paraId="6EA86D89" w14:textId="77777777" w:rsidR="0037072A" w:rsidRPr="00322F3B" w:rsidRDefault="0037072A" w:rsidP="0037072A">
      <w:pPr>
        <w:pStyle w:val="subsection"/>
      </w:pPr>
      <w:r w:rsidRPr="00322F3B">
        <w:tab/>
        <w:t>(2)</w:t>
      </w:r>
      <w:r w:rsidRPr="00322F3B">
        <w:tab/>
        <w:t>The formula is:</w:t>
      </w:r>
    </w:p>
    <w:p w14:paraId="4E7F12A9" w14:textId="77777777" w:rsidR="0037072A" w:rsidRPr="00322F3B" w:rsidRDefault="0037072A" w:rsidP="0037072A">
      <w:pPr>
        <w:pStyle w:val="Formula"/>
      </w:pPr>
      <w:r w:rsidRPr="00322F3B">
        <w:rPr>
          <w:noProof/>
        </w:rPr>
        <w:lastRenderedPageBreak/>
        <w:drawing>
          <wp:inline distT="0" distB="0" distL="0" distR="0" wp14:anchorId="36FB94FA" wp14:editId="6C8F1C13">
            <wp:extent cx="2905125" cy="409575"/>
            <wp:effectExtent l="0" t="0" r="0" b="0"/>
            <wp:docPr id="24" name="Picture 24" descr="Start formula Value of the *CGT asset when it was issued times Valuation factor worked out under section 316-6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05125" cy="409575"/>
                    </a:xfrm>
                    <a:prstGeom prst="rect">
                      <a:avLst/>
                    </a:prstGeom>
                    <a:noFill/>
                    <a:ln>
                      <a:noFill/>
                    </a:ln>
                  </pic:spPr>
                </pic:pic>
              </a:graphicData>
            </a:graphic>
          </wp:inline>
        </w:drawing>
      </w:r>
    </w:p>
    <w:p w14:paraId="7BFBBAD4" w14:textId="77777777" w:rsidR="0037072A" w:rsidRPr="00322F3B" w:rsidRDefault="0037072A" w:rsidP="0037072A">
      <w:pPr>
        <w:pStyle w:val="SubsectionHead"/>
      </w:pPr>
      <w:r w:rsidRPr="00322F3B">
        <w:t>Time of acquisition</w:t>
      </w:r>
    </w:p>
    <w:p w14:paraId="033B4444" w14:textId="3BFA6A9B" w:rsidR="0037072A" w:rsidRPr="00322F3B" w:rsidRDefault="0037072A" w:rsidP="0037072A">
      <w:pPr>
        <w:pStyle w:val="subsection"/>
      </w:pPr>
      <w:r w:rsidRPr="00322F3B">
        <w:tab/>
        <w:t>(3)</w:t>
      </w:r>
      <w:r w:rsidRPr="00322F3B">
        <w:tab/>
        <w:t xml:space="preserve">The entity is taken to have </w:t>
      </w:r>
      <w:r w:rsidR="009953FD" w:rsidRPr="009953FD">
        <w:rPr>
          <w:position w:val="6"/>
          <w:sz w:val="16"/>
        </w:rPr>
        <w:t>*</w:t>
      </w:r>
      <w:r w:rsidRPr="00322F3B">
        <w:t xml:space="preserve">acquired the </w:t>
      </w:r>
      <w:r w:rsidR="009953FD" w:rsidRPr="009953FD">
        <w:rPr>
          <w:position w:val="6"/>
          <w:sz w:val="16"/>
        </w:rPr>
        <w:t>*</w:t>
      </w:r>
      <w:r w:rsidRPr="00322F3B">
        <w:t>CGT asset at the time it is issued.</w:t>
      </w:r>
    </w:p>
    <w:p w14:paraId="13B691E3" w14:textId="42221FDD" w:rsidR="0037072A" w:rsidRPr="00322F3B" w:rsidRDefault="0037072A" w:rsidP="0037072A">
      <w:pPr>
        <w:pStyle w:val="ActHead5"/>
      </w:pPr>
      <w:bookmarkStart w:id="53" w:name="_Toc201755531"/>
      <w:r w:rsidRPr="00322F3B">
        <w:rPr>
          <w:rStyle w:val="CharSectno"/>
        </w:rPr>
        <w:t>316</w:t>
      </w:r>
      <w:r w:rsidR="009953FD">
        <w:rPr>
          <w:rStyle w:val="CharSectno"/>
        </w:rPr>
        <w:noBreakHyphen/>
      </w:r>
      <w:r w:rsidRPr="00322F3B">
        <w:rPr>
          <w:rStyle w:val="CharSectno"/>
        </w:rPr>
        <w:t>110</w:t>
      </w:r>
      <w:r w:rsidRPr="00322F3B">
        <w:t xml:space="preserve">  Demutualisation assets</w:t>
      </w:r>
      <w:bookmarkEnd w:id="53"/>
    </w:p>
    <w:p w14:paraId="5E07793F" w14:textId="5CE5E56D" w:rsidR="0037072A" w:rsidRPr="00322F3B" w:rsidRDefault="0037072A" w:rsidP="0037072A">
      <w:pPr>
        <w:pStyle w:val="subsection"/>
        <w:keepNext/>
        <w:keepLines/>
      </w:pPr>
      <w:r w:rsidRPr="00322F3B">
        <w:tab/>
        <w:t>(1)</w:t>
      </w:r>
      <w:r w:rsidRPr="00322F3B">
        <w:tab/>
        <w:t xml:space="preserve">This section covers a </w:t>
      </w:r>
      <w:r w:rsidR="009953FD" w:rsidRPr="009953FD">
        <w:rPr>
          <w:position w:val="6"/>
          <w:sz w:val="16"/>
        </w:rPr>
        <w:t>*</w:t>
      </w:r>
      <w:r w:rsidRPr="00322F3B">
        <w:t>CGT asset that:</w:t>
      </w:r>
    </w:p>
    <w:p w14:paraId="5FC3572D" w14:textId="77777777" w:rsidR="0037072A" w:rsidRPr="00322F3B" w:rsidRDefault="0037072A" w:rsidP="0037072A">
      <w:pPr>
        <w:pStyle w:val="paragraph"/>
        <w:keepNext/>
        <w:keepLines/>
      </w:pPr>
      <w:r w:rsidRPr="00322F3B">
        <w:tab/>
        <w:t>(a)</w:t>
      </w:r>
      <w:r w:rsidRPr="00322F3B">
        <w:tab/>
        <w:t>is:</w:t>
      </w:r>
    </w:p>
    <w:p w14:paraId="63F44BC3" w14:textId="18EFF5F0"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 xml:space="preserve">share in the </w:t>
      </w:r>
      <w:r w:rsidR="009953FD" w:rsidRPr="009953FD">
        <w:rPr>
          <w:position w:val="6"/>
          <w:sz w:val="16"/>
        </w:rPr>
        <w:t>*</w:t>
      </w:r>
      <w:r w:rsidRPr="00322F3B">
        <w:t>friendly society; or</w:t>
      </w:r>
    </w:p>
    <w:p w14:paraId="2E0B5FB1" w14:textId="3E9D104E" w:rsidR="0037072A" w:rsidRPr="00322F3B" w:rsidRDefault="0037072A" w:rsidP="0037072A">
      <w:pPr>
        <w:pStyle w:val="paragraphsub"/>
      </w:pPr>
      <w:r w:rsidRPr="00322F3B">
        <w:tab/>
        <w:t>(ii)</w:t>
      </w:r>
      <w:r w:rsidRPr="00322F3B">
        <w:tab/>
        <w:t xml:space="preserve">a right to </w:t>
      </w:r>
      <w:r w:rsidR="009953FD" w:rsidRPr="009953FD">
        <w:rPr>
          <w:position w:val="6"/>
          <w:sz w:val="16"/>
        </w:rPr>
        <w:t>*</w:t>
      </w:r>
      <w:r w:rsidRPr="00322F3B">
        <w:t>acquire a share in the friendly society; or</w:t>
      </w:r>
    </w:p>
    <w:p w14:paraId="0562D9B4" w14:textId="77777777" w:rsidR="0037072A" w:rsidRPr="00322F3B" w:rsidRDefault="0037072A" w:rsidP="0037072A">
      <w:pPr>
        <w:pStyle w:val="paragraphsub"/>
      </w:pPr>
      <w:r w:rsidRPr="00322F3B">
        <w:tab/>
        <w:t>(iii)</w:t>
      </w:r>
      <w:r w:rsidRPr="00322F3B">
        <w:tab/>
        <w:t>a share in an entity that owns all of the shares in the friendly society; or</w:t>
      </w:r>
    </w:p>
    <w:p w14:paraId="3C467E0C" w14:textId="77777777" w:rsidR="0037072A" w:rsidRPr="00322F3B" w:rsidRDefault="0037072A" w:rsidP="0037072A">
      <w:pPr>
        <w:pStyle w:val="paragraphsub"/>
      </w:pPr>
      <w:r w:rsidRPr="00322F3B">
        <w:tab/>
        <w:t>(iv)</w:t>
      </w:r>
      <w:r w:rsidRPr="00322F3B">
        <w:tab/>
        <w:t xml:space="preserve">a right to acquire a share in an entity mentioned in </w:t>
      </w:r>
      <w:r w:rsidR="00825006" w:rsidRPr="00322F3B">
        <w:t>subparagraph (</w:t>
      </w:r>
      <w:r w:rsidRPr="00322F3B">
        <w:t>iii); and</w:t>
      </w:r>
    </w:p>
    <w:p w14:paraId="775E59EA" w14:textId="77777777" w:rsidR="0037072A" w:rsidRPr="00322F3B" w:rsidRDefault="0037072A" w:rsidP="0037072A">
      <w:pPr>
        <w:pStyle w:val="paragraph"/>
      </w:pPr>
      <w:r w:rsidRPr="00322F3B">
        <w:tab/>
        <w:t>(b)</w:t>
      </w:r>
      <w:r w:rsidRPr="00322F3B">
        <w:tab/>
        <w:t>is issued under the demutualisation; and</w:t>
      </w:r>
    </w:p>
    <w:p w14:paraId="79AC51C0" w14:textId="77777777" w:rsidR="0037072A" w:rsidRPr="00322F3B" w:rsidRDefault="0037072A" w:rsidP="0037072A">
      <w:pPr>
        <w:pStyle w:val="paragraph"/>
      </w:pPr>
      <w:r w:rsidRPr="00322F3B">
        <w:tab/>
        <w:t>(c)</w:t>
      </w:r>
      <w:r w:rsidRPr="00322F3B">
        <w:tab/>
        <w:t>is issued in connection with:</w:t>
      </w:r>
    </w:p>
    <w:p w14:paraId="62C93ABE" w14:textId="7BEC22B0" w:rsidR="0037072A" w:rsidRPr="00322F3B" w:rsidRDefault="0037072A" w:rsidP="0037072A">
      <w:pPr>
        <w:pStyle w:val="paragraphsub"/>
      </w:pPr>
      <w:r w:rsidRPr="00322F3B">
        <w:tab/>
        <w:t>(i)</w:t>
      </w:r>
      <w:r w:rsidRPr="00322F3B">
        <w:tab/>
        <w:t>the variation or abrogation of rights attaching to or consisting of an interest affected by demutualisation (see paragraph</w:t>
      </w:r>
      <w:r w:rsidR="00825006" w:rsidRPr="00322F3B">
        <w:t> </w:t>
      </w:r>
      <w:r w:rsidRPr="00322F3B">
        <w:t>316</w:t>
      </w:r>
      <w:r w:rsidR="009953FD">
        <w:noBreakHyphen/>
      </w:r>
      <w:r w:rsidRPr="00322F3B">
        <w:t>55(1)(b)); or</w:t>
      </w:r>
    </w:p>
    <w:p w14:paraId="5CDF7EF0" w14:textId="77777777" w:rsidR="0037072A" w:rsidRPr="00322F3B" w:rsidRDefault="0037072A" w:rsidP="0037072A">
      <w:pPr>
        <w:pStyle w:val="paragraphsub"/>
      </w:pPr>
      <w:r w:rsidRPr="00322F3B">
        <w:tab/>
        <w:t>(ii)</w:t>
      </w:r>
      <w:r w:rsidRPr="00322F3B">
        <w:tab/>
        <w:t>the conversion, cancellation, extinguishment or redemption of an interest affected by demutualisation.</w:t>
      </w:r>
    </w:p>
    <w:p w14:paraId="051596F5" w14:textId="77777777" w:rsidR="0037072A" w:rsidRPr="00322F3B" w:rsidRDefault="0037072A" w:rsidP="0037072A">
      <w:pPr>
        <w:pStyle w:val="SubsectionHead"/>
      </w:pPr>
      <w:r w:rsidRPr="00322F3B">
        <w:t>Exclusion for rights with an exercise price</w:t>
      </w:r>
    </w:p>
    <w:p w14:paraId="284CD959" w14:textId="407A847D" w:rsidR="0037072A" w:rsidRPr="00322F3B" w:rsidRDefault="0037072A" w:rsidP="0037072A">
      <w:pPr>
        <w:pStyle w:val="subsection"/>
      </w:pPr>
      <w:r w:rsidRPr="00322F3B">
        <w:tab/>
        <w:t>(2)</w:t>
      </w:r>
      <w:r w:rsidRPr="00322F3B">
        <w:tab/>
        <w:t xml:space="preserve">Despite </w:t>
      </w:r>
      <w:r w:rsidR="00825006" w:rsidRPr="00322F3B">
        <w:t>subsection (</w:t>
      </w:r>
      <w:r w:rsidRPr="00322F3B">
        <w:t xml:space="preserve">1), this section does not cover a right to </w:t>
      </w:r>
      <w:r w:rsidR="009953FD" w:rsidRPr="009953FD">
        <w:rPr>
          <w:position w:val="6"/>
          <w:sz w:val="16"/>
        </w:rPr>
        <w:t>*</w:t>
      </w:r>
      <w:r w:rsidRPr="00322F3B">
        <w:t xml:space="preserve">acquire a </w:t>
      </w:r>
      <w:r w:rsidR="009953FD" w:rsidRPr="009953FD">
        <w:rPr>
          <w:position w:val="6"/>
          <w:sz w:val="16"/>
        </w:rPr>
        <w:t>*</w:t>
      </w:r>
      <w:r w:rsidRPr="00322F3B">
        <w:t>share in an entity if the holder of the right must pay an amount to exercise the right.</w:t>
      </w:r>
    </w:p>
    <w:p w14:paraId="273AE27B" w14:textId="77777777" w:rsidR="0037072A" w:rsidRPr="00322F3B" w:rsidRDefault="0037072A" w:rsidP="0037072A">
      <w:pPr>
        <w:pStyle w:val="SubsectionHead"/>
      </w:pPr>
      <w:r w:rsidRPr="00322F3B">
        <w:t>Exclusion where assets not issued simultaneously</w:t>
      </w:r>
    </w:p>
    <w:p w14:paraId="190F5689" w14:textId="35982AD2" w:rsidR="0037072A" w:rsidRPr="00322F3B" w:rsidRDefault="0037072A" w:rsidP="0037072A">
      <w:pPr>
        <w:pStyle w:val="subsection"/>
      </w:pPr>
      <w:r w:rsidRPr="00322F3B">
        <w:tab/>
        <w:t>(3)</w:t>
      </w:r>
      <w:r w:rsidRPr="00322F3B">
        <w:tab/>
        <w:t xml:space="preserve">Despite </w:t>
      </w:r>
      <w:r w:rsidR="00825006" w:rsidRPr="00322F3B">
        <w:t>subsection (</w:t>
      </w:r>
      <w:r w:rsidRPr="00322F3B">
        <w:t xml:space="preserve">1), a </w:t>
      </w:r>
      <w:r w:rsidR="009953FD" w:rsidRPr="009953FD">
        <w:rPr>
          <w:position w:val="6"/>
          <w:sz w:val="16"/>
        </w:rPr>
        <w:t>*</w:t>
      </w:r>
      <w:r w:rsidRPr="00322F3B">
        <w:t xml:space="preserve">CGT asset is not covered by this section unless all of the CGT assets covered by </w:t>
      </w:r>
      <w:r w:rsidR="00825006" w:rsidRPr="00322F3B">
        <w:t>subsection (</w:t>
      </w:r>
      <w:r w:rsidRPr="00322F3B">
        <w:t>1) for the demutualisation are issued:</w:t>
      </w:r>
    </w:p>
    <w:p w14:paraId="7C77950A" w14:textId="77777777" w:rsidR="0037072A" w:rsidRPr="00322F3B" w:rsidRDefault="0037072A" w:rsidP="0037072A">
      <w:pPr>
        <w:pStyle w:val="paragraph"/>
      </w:pPr>
      <w:r w:rsidRPr="00322F3B">
        <w:lastRenderedPageBreak/>
        <w:tab/>
        <w:t>(a)</w:t>
      </w:r>
      <w:r w:rsidRPr="00322F3B">
        <w:tab/>
        <w:t>at the same time; and</w:t>
      </w:r>
    </w:p>
    <w:p w14:paraId="129DA795" w14:textId="4D048CB9" w:rsidR="0037072A" w:rsidRPr="00322F3B" w:rsidRDefault="0037072A" w:rsidP="0037072A">
      <w:pPr>
        <w:pStyle w:val="paragraph"/>
      </w:pPr>
      <w:r w:rsidRPr="00322F3B">
        <w:tab/>
        <w:t>(b)</w:t>
      </w:r>
      <w:r w:rsidRPr="00322F3B">
        <w:tab/>
        <w:t xml:space="preserve">to entities that are covered by </w:t>
      </w:r>
      <w:r w:rsidR="009F5D03" w:rsidRPr="00322F3B">
        <w:t>section 3</w:t>
      </w:r>
      <w:r w:rsidRPr="00322F3B">
        <w:t>16</w:t>
      </w:r>
      <w:r w:rsidR="009953FD">
        <w:noBreakHyphen/>
      </w:r>
      <w:r w:rsidRPr="00322F3B">
        <w:t>115.</w:t>
      </w:r>
    </w:p>
    <w:p w14:paraId="4532B7DA" w14:textId="3E2D01FD" w:rsidR="0037072A" w:rsidRPr="00322F3B" w:rsidRDefault="0037072A" w:rsidP="0037072A">
      <w:pPr>
        <w:pStyle w:val="ActHead5"/>
      </w:pPr>
      <w:bookmarkStart w:id="54" w:name="_Toc201755532"/>
      <w:r w:rsidRPr="00322F3B">
        <w:rPr>
          <w:rStyle w:val="CharSectno"/>
        </w:rPr>
        <w:t>316</w:t>
      </w:r>
      <w:r w:rsidR="009953FD">
        <w:rPr>
          <w:rStyle w:val="CharSectno"/>
        </w:rPr>
        <w:noBreakHyphen/>
      </w:r>
      <w:r w:rsidRPr="00322F3B">
        <w:rPr>
          <w:rStyle w:val="CharSectno"/>
        </w:rPr>
        <w:t>115</w:t>
      </w:r>
      <w:r w:rsidRPr="00322F3B">
        <w:t xml:space="preserve">  Entities to which </w:t>
      </w:r>
      <w:r w:rsidR="009F5D03" w:rsidRPr="00322F3B">
        <w:t>section 3</w:t>
      </w:r>
      <w:r w:rsidRPr="00322F3B">
        <w:t>16</w:t>
      </w:r>
      <w:r w:rsidR="009953FD">
        <w:noBreakHyphen/>
      </w:r>
      <w:r w:rsidRPr="00322F3B">
        <w:t>105 applies</w:t>
      </w:r>
      <w:bookmarkEnd w:id="54"/>
    </w:p>
    <w:p w14:paraId="45C3ECED" w14:textId="77777777" w:rsidR="0037072A" w:rsidRPr="00322F3B" w:rsidRDefault="0037072A" w:rsidP="0037072A">
      <w:pPr>
        <w:pStyle w:val="subsection"/>
      </w:pPr>
      <w:r w:rsidRPr="00322F3B">
        <w:tab/>
        <w:t>(1)</w:t>
      </w:r>
      <w:r w:rsidRPr="00322F3B">
        <w:tab/>
        <w:t>This section covers an entity that:</w:t>
      </w:r>
    </w:p>
    <w:p w14:paraId="08652BEC" w14:textId="77777777" w:rsidR="0037072A" w:rsidRPr="00322F3B" w:rsidRDefault="0037072A" w:rsidP="0037072A">
      <w:pPr>
        <w:pStyle w:val="paragraph"/>
      </w:pPr>
      <w:r w:rsidRPr="00322F3B">
        <w:tab/>
        <w:t>(a)</w:t>
      </w:r>
      <w:r w:rsidRPr="00322F3B">
        <w:tab/>
        <w:t>either:</w:t>
      </w:r>
    </w:p>
    <w:p w14:paraId="2C52BED3" w14:textId="11814B03" w:rsidR="0037072A" w:rsidRPr="00322F3B" w:rsidRDefault="0037072A" w:rsidP="0037072A">
      <w:pPr>
        <w:pStyle w:val="paragraphsub"/>
      </w:pPr>
      <w:r w:rsidRPr="00322F3B">
        <w:tab/>
        <w:t>(i)</w:t>
      </w:r>
      <w:r w:rsidRPr="00322F3B">
        <w:tab/>
        <w:t xml:space="preserve">is or has been a </w:t>
      </w:r>
      <w:r w:rsidR="009953FD" w:rsidRPr="009953FD">
        <w:rPr>
          <w:position w:val="6"/>
          <w:sz w:val="16"/>
        </w:rPr>
        <w:t>*</w:t>
      </w:r>
      <w:r w:rsidRPr="00322F3B">
        <w:t xml:space="preserve">member of the </w:t>
      </w:r>
      <w:r w:rsidR="009953FD" w:rsidRPr="009953FD">
        <w:rPr>
          <w:position w:val="6"/>
          <w:sz w:val="16"/>
        </w:rPr>
        <w:t>*</w:t>
      </w:r>
      <w:r w:rsidRPr="00322F3B">
        <w:t>friendly society; or</w:t>
      </w:r>
    </w:p>
    <w:p w14:paraId="7D6F6011" w14:textId="77777777" w:rsidR="0037072A" w:rsidRPr="00322F3B" w:rsidRDefault="0037072A" w:rsidP="0037072A">
      <w:pPr>
        <w:pStyle w:val="paragraphsub"/>
      </w:pPr>
      <w:r w:rsidRPr="00322F3B">
        <w:tab/>
        <w:t>(ii)</w:t>
      </w:r>
      <w:r w:rsidRPr="00322F3B">
        <w:tab/>
        <w:t>is or has been insured through the friendly society or a health/life insurance subsidiary of the friendly society; and</w:t>
      </w:r>
    </w:p>
    <w:p w14:paraId="34C56DF4" w14:textId="77777777" w:rsidR="0037072A" w:rsidRPr="00322F3B" w:rsidRDefault="0037072A" w:rsidP="0037072A">
      <w:pPr>
        <w:pStyle w:val="paragraph"/>
      </w:pPr>
      <w:r w:rsidRPr="00322F3B">
        <w:tab/>
        <w:t>(b)</w:t>
      </w:r>
      <w:r w:rsidRPr="00322F3B">
        <w:tab/>
        <w:t>is entitled under the demutualisation to an allocation of demutualisation assets.</w:t>
      </w:r>
    </w:p>
    <w:p w14:paraId="1517F432" w14:textId="77777777" w:rsidR="0037072A" w:rsidRPr="00322F3B" w:rsidRDefault="0037072A" w:rsidP="0037072A">
      <w:pPr>
        <w:pStyle w:val="subsection"/>
      </w:pPr>
      <w:r w:rsidRPr="00322F3B">
        <w:tab/>
        <w:t>(2)</w:t>
      </w:r>
      <w:r w:rsidRPr="00322F3B">
        <w:tab/>
        <w:t xml:space="preserve">This section also covers an entity that has become entitled to an allocation of demutualisation assets because of the death of an individual who was an entity described in </w:t>
      </w:r>
      <w:r w:rsidR="00825006" w:rsidRPr="00322F3B">
        <w:t>subsection (</w:t>
      </w:r>
      <w:r w:rsidRPr="00322F3B">
        <w:t>1).</w:t>
      </w:r>
    </w:p>
    <w:p w14:paraId="52FFF1BD" w14:textId="0ABB9BB0" w:rsidR="0037072A" w:rsidRPr="00322F3B" w:rsidRDefault="0037072A" w:rsidP="0037072A">
      <w:pPr>
        <w:pStyle w:val="subsection"/>
      </w:pPr>
      <w:r w:rsidRPr="00322F3B">
        <w:tab/>
        <w:t>(3)</w:t>
      </w:r>
      <w:r w:rsidRPr="00322F3B">
        <w:tab/>
        <w:t xml:space="preserve">This section also covers the trustee of a lost policy holders trust (see </w:t>
      </w:r>
      <w:r w:rsidR="009F5D03" w:rsidRPr="00322F3B">
        <w:t>section 3</w:t>
      </w:r>
      <w:r w:rsidRPr="00322F3B">
        <w:t>16</w:t>
      </w:r>
      <w:r w:rsidR="009953FD">
        <w:noBreakHyphen/>
      </w:r>
      <w:r w:rsidRPr="00322F3B">
        <w:t>155).</w:t>
      </w:r>
    </w:p>
    <w:p w14:paraId="3FE9B5C1" w14:textId="579D3C89" w:rsidR="0037072A" w:rsidRPr="00322F3B" w:rsidRDefault="0037072A" w:rsidP="0037072A">
      <w:pPr>
        <w:pStyle w:val="ActHead4"/>
      </w:pPr>
      <w:bookmarkStart w:id="55" w:name="_Toc201755533"/>
      <w:r w:rsidRPr="00322F3B">
        <w:rPr>
          <w:rStyle w:val="CharSubdNo"/>
        </w:rPr>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D</w:t>
      </w:r>
      <w:r w:rsidRPr="00322F3B">
        <w:t>—</w:t>
      </w:r>
      <w:r w:rsidRPr="00322F3B">
        <w:rPr>
          <w:rStyle w:val="CharSubdText"/>
        </w:rPr>
        <w:t>Lost policy holders trust</w:t>
      </w:r>
      <w:bookmarkEnd w:id="55"/>
    </w:p>
    <w:p w14:paraId="03EE7BA4" w14:textId="341AFBCA" w:rsidR="0037072A" w:rsidRPr="00322F3B" w:rsidRDefault="0037072A" w:rsidP="0037072A">
      <w:pPr>
        <w:pStyle w:val="ActHead4"/>
      </w:pPr>
      <w:bookmarkStart w:id="56" w:name="_Toc201755534"/>
      <w:r w:rsidRPr="00322F3B">
        <w:t>Guide to Subdivision</w:t>
      </w:r>
      <w:r w:rsidR="00825006" w:rsidRPr="00322F3B">
        <w:t> </w:t>
      </w:r>
      <w:r w:rsidRPr="00322F3B">
        <w:t>316</w:t>
      </w:r>
      <w:r w:rsidR="009953FD">
        <w:noBreakHyphen/>
      </w:r>
      <w:r w:rsidRPr="00322F3B">
        <w:t>D</w:t>
      </w:r>
      <w:bookmarkEnd w:id="56"/>
    </w:p>
    <w:p w14:paraId="6F0A03D7" w14:textId="1D8413E1" w:rsidR="0037072A" w:rsidRPr="00322F3B" w:rsidRDefault="0037072A" w:rsidP="0037072A">
      <w:pPr>
        <w:pStyle w:val="ActHead5"/>
      </w:pPr>
      <w:bookmarkStart w:id="57" w:name="_Toc201755535"/>
      <w:r w:rsidRPr="00322F3B">
        <w:rPr>
          <w:rStyle w:val="CharSectno"/>
        </w:rPr>
        <w:t>316</w:t>
      </w:r>
      <w:r w:rsidR="009953FD">
        <w:rPr>
          <w:rStyle w:val="CharSectno"/>
        </w:rPr>
        <w:noBreakHyphen/>
      </w:r>
      <w:r w:rsidRPr="00322F3B">
        <w:rPr>
          <w:rStyle w:val="CharSectno"/>
        </w:rPr>
        <w:t>150</w:t>
      </w:r>
      <w:r w:rsidRPr="00322F3B">
        <w:t xml:space="preserve">  What this Subdivision is about</w:t>
      </w:r>
      <w:bookmarkEnd w:id="57"/>
    </w:p>
    <w:p w14:paraId="6E4230F6" w14:textId="77777777" w:rsidR="0037072A" w:rsidRPr="00322F3B" w:rsidRDefault="0037072A" w:rsidP="00B57F3F">
      <w:pPr>
        <w:pStyle w:val="SOText"/>
      </w:pPr>
      <w:r w:rsidRPr="00322F3B">
        <w:t>If the demutualisation creates a trust just to hold shares, rights to acquire shares or money for entities that were members of the friendly society or insured through the society or its subsidiary, or are successors of such entities, then:</w:t>
      </w:r>
    </w:p>
    <w:p w14:paraId="7C5D2FE5" w14:textId="77777777" w:rsidR="0037072A" w:rsidRPr="00322F3B" w:rsidRDefault="0037072A" w:rsidP="00B57F3F">
      <w:pPr>
        <w:pStyle w:val="SOPara"/>
      </w:pPr>
      <w:r w:rsidRPr="00322F3B">
        <w:tab/>
        <w:t>(a)</w:t>
      </w:r>
      <w:r w:rsidRPr="00322F3B">
        <w:tab/>
        <w:t>capital gains or losses from CGT events happening to beneficiaries’ interests in the trust are disregarded, except where the capital proceeds include money; and</w:t>
      </w:r>
    </w:p>
    <w:p w14:paraId="1E035F00" w14:textId="77777777" w:rsidR="0037072A" w:rsidRPr="00322F3B" w:rsidRDefault="0037072A" w:rsidP="00B57F3F">
      <w:pPr>
        <w:pStyle w:val="SOPara"/>
      </w:pPr>
      <w:r w:rsidRPr="00322F3B">
        <w:tab/>
        <w:t>(b)</w:t>
      </w:r>
      <w:r w:rsidRPr="00322F3B">
        <w:tab/>
        <w:t xml:space="preserve">when a CGT event happens involving the transfer of the shares or rights to a beneficiary, or a beneficiary’s absolute entitlement to them, the trustee’s capital gain or </w:t>
      </w:r>
      <w:r w:rsidRPr="00322F3B">
        <w:lastRenderedPageBreak/>
        <w:t>loss is disregarded and the beneficiary has the same cost base and time of acquisition as the trustee; and</w:t>
      </w:r>
    </w:p>
    <w:p w14:paraId="026051C1" w14:textId="77777777" w:rsidR="0037072A" w:rsidRPr="00322F3B" w:rsidRDefault="0037072A" w:rsidP="00B57F3F">
      <w:pPr>
        <w:pStyle w:val="SOPara"/>
      </w:pPr>
      <w:r w:rsidRPr="00322F3B">
        <w:tab/>
        <w:t>(c)</w:t>
      </w:r>
      <w:r w:rsidRPr="00322F3B">
        <w:tab/>
        <w:t>the trustee is assessed on any capital gains from other CGT events happening to the shares or rights.</w:t>
      </w:r>
    </w:p>
    <w:p w14:paraId="442D08EB" w14:textId="77777777" w:rsidR="0037072A" w:rsidRPr="00322F3B" w:rsidRDefault="0037072A" w:rsidP="0037072A">
      <w:pPr>
        <w:pStyle w:val="TofSectsHeading"/>
      </w:pPr>
      <w:r w:rsidRPr="00322F3B">
        <w:t>Table of sections</w:t>
      </w:r>
    </w:p>
    <w:p w14:paraId="0EBBF4DF" w14:textId="77777777" w:rsidR="0037072A" w:rsidRPr="00322F3B" w:rsidRDefault="0037072A" w:rsidP="0037072A">
      <w:pPr>
        <w:pStyle w:val="TofSectsGroupHeading"/>
      </w:pPr>
      <w:r w:rsidRPr="00322F3B">
        <w:t>Application</w:t>
      </w:r>
    </w:p>
    <w:p w14:paraId="5BADBCCB" w14:textId="3FAF8EB9" w:rsidR="0037072A" w:rsidRPr="00322F3B" w:rsidRDefault="0037072A" w:rsidP="0037072A">
      <w:pPr>
        <w:pStyle w:val="TofSectsSection"/>
      </w:pPr>
      <w:r w:rsidRPr="00322F3B">
        <w:t>316</w:t>
      </w:r>
      <w:r w:rsidR="009953FD">
        <w:noBreakHyphen/>
      </w:r>
      <w:r w:rsidRPr="00322F3B">
        <w:t>155</w:t>
      </w:r>
      <w:r w:rsidRPr="00322F3B">
        <w:tab/>
        <w:t>Lost policy holders trust</w:t>
      </w:r>
    </w:p>
    <w:p w14:paraId="333090E9" w14:textId="77777777" w:rsidR="0037072A" w:rsidRPr="00322F3B" w:rsidRDefault="0037072A" w:rsidP="0037072A">
      <w:pPr>
        <w:pStyle w:val="TofSectsGroupHeading"/>
      </w:pPr>
      <w:r w:rsidRPr="00322F3B">
        <w:t>Effects of CGT events happening to interests and assets in trust</w:t>
      </w:r>
    </w:p>
    <w:p w14:paraId="69341A53" w14:textId="09FA8930" w:rsidR="0037072A" w:rsidRPr="00322F3B" w:rsidRDefault="0037072A" w:rsidP="0037072A">
      <w:pPr>
        <w:pStyle w:val="TofSectsSection"/>
      </w:pPr>
      <w:r w:rsidRPr="00322F3B">
        <w:t>316</w:t>
      </w:r>
      <w:r w:rsidR="009953FD">
        <w:noBreakHyphen/>
      </w:r>
      <w:r w:rsidRPr="00322F3B">
        <w:t>160</w:t>
      </w:r>
      <w:r w:rsidRPr="00322F3B">
        <w:tab/>
        <w:t>Disregarding beneficiaries’ capital gains and losses, except some involving receipt of money</w:t>
      </w:r>
    </w:p>
    <w:p w14:paraId="0EE2E0A2" w14:textId="6741FD04" w:rsidR="0037072A" w:rsidRPr="00322F3B" w:rsidRDefault="0037072A" w:rsidP="0037072A">
      <w:pPr>
        <w:pStyle w:val="TofSectsSection"/>
      </w:pPr>
      <w:r w:rsidRPr="00322F3B">
        <w:t>316</w:t>
      </w:r>
      <w:r w:rsidR="009953FD">
        <w:noBreakHyphen/>
      </w:r>
      <w:r w:rsidRPr="00322F3B">
        <w:t>165</w:t>
      </w:r>
      <w:r w:rsidRPr="00322F3B">
        <w:tab/>
        <w:t>Taking account of some capital gains and losses involving receipt of money by beneficiaries</w:t>
      </w:r>
    </w:p>
    <w:p w14:paraId="30D071B5" w14:textId="1B194B5B" w:rsidR="0037072A" w:rsidRPr="00322F3B" w:rsidRDefault="0037072A" w:rsidP="0037072A">
      <w:pPr>
        <w:pStyle w:val="TofSectsSection"/>
      </w:pPr>
      <w:r w:rsidRPr="00322F3B">
        <w:t>316</w:t>
      </w:r>
      <w:r w:rsidR="009953FD">
        <w:noBreakHyphen/>
      </w:r>
      <w:r w:rsidRPr="00322F3B">
        <w:t>170</w:t>
      </w:r>
      <w:r w:rsidRPr="00322F3B">
        <w:tab/>
        <w:t>Roll</w:t>
      </w:r>
      <w:r w:rsidR="009953FD">
        <w:noBreakHyphen/>
      </w:r>
      <w:r w:rsidRPr="00322F3B">
        <w:t>over where shares or rights to acquire shares transferred to beneficiary of lost policy holders trust</w:t>
      </w:r>
    </w:p>
    <w:p w14:paraId="47A6F1D6" w14:textId="45F08C16" w:rsidR="0037072A" w:rsidRPr="00322F3B" w:rsidRDefault="0037072A" w:rsidP="0037072A">
      <w:pPr>
        <w:pStyle w:val="TofSectsSection"/>
      </w:pPr>
      <w:r w:rsidRPr="00322F3B">
        <w:t>316</w:t>
      </w:r>
      <w:r w:rsidR="009953FD">
        <w:noBreakHyphen/>
      </w:r>
      <w:r w:rsidRPr="00322F3B">
        <w:t>175</w:t>
      </w:r>
      <w:r w:rsidRPr="00322F3B">
        <w:tab/>
        <w:t>Trustee assessed if shares or rights dealt with not for benefit of beneficiary of lost policy holders trust</w:t>
      </w:r>
    </w:p>
    <w:p w14:paraId="6A988AB6" w14:textId="74280373" w:rsidR="0037072A" w:rsidRPr="00322F3B" w:rsidRDefault="0037072A" w:rsidP="0037072A">
      <w:pPr>
        <w:pStyle w:val="TofSectsSection"/>
      </w:pPr>
      <w:r w:rsidRPr="00322F3B">
        <w:t>316</w:t>
      </w:r>
      <w:r w:rsidR="009953FD">
        <w:noBreakHyphen/>
      </w:r>
      <w:r w:rsidRPr="00322F3B">
        <w:t>180</w:t>
      </w:r>
      <w:r w:rsidRPr="00322F3B">
        <w:tab/>
        <w:t>Subdivision</w:t>
      </w:r>
      <w:r w:rsidR="00825006" w:rsidRPr="00322F3B">
        <w:t> </w:t>
      </w:r>
      <w:r w:rsidRPr="00322F3B">
        <w:t>126</w:t>
      </w:r>
      <w:r w:rsidR="009953FD">
        <w:noBreakHyphen/>
      </w:r>
      <w:r w:rsidRPr="00322F3B">
        <w:t>E does not apply</w:t>
      </w:r>
    </w:p>
    <w:p w14:paraId="790E5E80" w14:textId="77777777" w:rsidR="0037072A" w:rsidRPr="00322F3B" w:rsidRDefault="0037072A" w:rsidP="007F401A">
      <w:pPr>
        <w:pStyle w:val="ActHead4"/>
      </w:pPr>
      <w:bookmarkStart w:id="58" w:name="_Toc201755536"/>
      <w:r w:rsidRPr="00322F3B">
        <w:t>Application</w:t>
      </w:r>
      <w:bookmarkEnd w:id="58"/>
    </w:p>
    <w:p w14:paraId="374C5467" w14:textId="6A49B31B" w:rsidR="0037072A" w:rsidRPr="00322F3B" w:rsidRDefault="0037072A" w:rsidP="007F401A">
      <w:pPr>
        <w:pStyle w:val="ActHead5"/>
      </w:pPr>
      <w:bookmarkStart w:id="59" w:name="_Toc201755537"/>
      <w:r w:rsidRPr="00322F3B">
        <w:rPr>
          <w:rStyle w:val="CharSectno"/>
        </w:rPr>
        <w:t>316</w:t>
      </w:r>
      <w:r w:rsidR="009953FD">
        <w:rPr>
          <w:rStyle w:val="CharSectno"/>
        </w:rPr>
        <w:noBreakHyphen/>
      </w:r>
      <w:r w:rsidRPr="00322F3B">
        <w:rPr>
          <w:rStyle w:val="CharSectno"/>
        </w:rPr>
        <w:t>155</w:t>
      </w:r>
      <w:r w:rsidRPr="00322F3B">
        <w:t xml:space="preserve">  Lost policy holders trust</w:t>
      </w:r>
      <w:bookmarkEnd w:id="59"/>
    </w:p>
    <w:p w14:paraId="064ECFA9" w14:textId="77777777" w:rsidR="0037072A" w:rsidRPr="00322F3B" w:rsidRDefault="0037072A" w:rsidP="007F401A">
      <w:pPr>
        <w:pStyle w:val="subsection"/>
        <w:keepNext/>
        <w:keepLines/>
      </w:pPr>
      <w:r w:rsidRPr="00322F3B">
        <w:tab/>
        <w:t>(1)</w:t>
      </w:r>
      <w:r w:rsidRPr="00322F3B">
        <w:tab/>
        <w:t xml:space="preserve">This Subdivision applies if the conditions in </w:t>
      </w:r>
      <w:r w:rsidR="00825006" w:rsidRPr="00322F3B">
        <w:t>subsections (</w:t>
      </w:r>
      <w:r w:rsidRPr="00322F3B">
        <w:t>2) and (5) are met.</w:t>
      </w:r>
    </w:p>
    <w:p w14:paraId="18812A83" w14:textId="77777777" w:rsidR="0037072A" w:rsidRPr="00322F3B" w:rsidRDefault="0037072A" w:rsidP="007F401A">
      <w:pPr>
        <w:pStyle w:val="SubsectionHead"/>
      </w:pPr>
      <w:r w:rsidRPr="00322F3B">
        <w:t>First condition</w:t>
      </w:r>
    </w:p>
    <w:p w14:paraId="2E48AC32" w14:textId="77777777" w:rsidR="0037072A" w:rsidRPr="00322F3B" w:rsidRDefault="0037072A" w:rsidP="007F401A">
      <w:pPr>
        <w:pStyle w:val="subsection"/>
        <w:keepNext/>
        <w:keepLines/>
      </w:pPr>
      <w:r w:rsidRPr="00322F3B">
        <w:tab/>
        <w:t>(2)</w:t>
      </w:r>
      <w:r w:rsidRPr="00322F3B">
        <w:tab/>
        <w:t xml:space="preserve">The first condition is that, under the demutualisation, a trust (the </w:t>
      </w:r>
      <w:r w:rsidRPr="00322F3B">
        <w:rPr>
          <w:b/>
          <w:i/>
        </w:rPr>
        <w:t>lost policy holders trust</w:t>
      </w:r>
      <w:r w:rsidRPr="00322F3B">
        <w:t xml:space="preserve">) exists solely for one or both of the purposes that are described in </w:t>
      </w:r>
      <w:r w:rsidR="00825006" w:rsidRPr="00322F3B">
        <w:t>subsection (</w:t>
      </w:r>
      <w:r w:rsidRPr="00322F3B">
        <w:t>3) in relation to persons (</w:t>
      </w:r>
      <w:r w:rsidRPr="00322F3B">
        <w:rPr>
          <w:b/>
          <w:i/>
        </w:rPr>
        <w:t>beneficiaries of the lost policy holders trust</w:t>
      </w:r>
      <w:r w:rsidRPr="00322F3B">
        <w:t xml:space="preserve">) covered by </w:t>
      </w:r>
      <w:r w:rsidR="00825006" w:rsidRPr="00322F3B">
        <w:t>subsection (</w:t>
      </w:r>
      <w:r w:rsidRPr="00322F3B">
        <w:t>4).</w:t>
      </w:r>
    </w:p>
    <w:p w14:paraId="3502D461" w14:textId="77777777" w:rsidR="0037072A" w:rsidRPr="00322F3B" w:rsidRDefault="0037072A" w:rsidP="0037072A">
      <w:pPr>
        <w:pStyle w:val="subsection"/>
      </w:pPr>
      <w:r w:rsidRPr="00322F3B">
        <w:tab/>
        <w:t>(3)</w:t>
      </w:r>
      <w:r w:rsidRPr="00322F3B">
        <w:tab/>
        <w:t>The purposes are as follows:</w:t>
      </w:r>
    </w:p>
    <w:p w14:paraId="489A5B63" w14:textId="410F8456" w:rsidR="0037072A" w:rsidRPr="00322F3B" w:rsidRDefault="0037072A" w:rsidP="0037072A">
      <w:pPr>
        <w:pStyle w:val="paragraph"/>
      </w:pPr>
      <w:r w:rsidRPr="00322F3B">
        <w:lastRenderedPageBreak/>
        <w:tab/>
        <w:t>(a)</w:t>
      </w:r>
      <w:r w:rsidRPr="00322F3B">
        <w:tab/>
        <w:t xml:space="preserve">holding demutualisation assets (see </w:t>
      </w:r>
      <w:r w:rsidR="009F5D03" w:rsidRPr="00322F3B">
        <w:t>section 3</w:t>
      </w:r>
      <w:r w:rsidRPr="00322F3B">
        <w:t>16</w:t>
      </w:r>
      <w:r w:rsidR="009953FD">
        <w:noBreakHyphen/>
      </w:r>
      <w:r w:rsidRPr="00322F3B">
        <w:t xml:space="preserve">110) that are </w:t>
      </w:r>
      <w:r w:rsidR="009953FD" w:rsidRPr="009953FD">
        <w:rPr>
          <w:position w:val="6"/>
          <w:sz w:val="16"/>
        </w:rPr>
        <w:t>*</w:t>
      </w:r>
      <w:r w:rsidRPr="00322F3B">
        <w:t xml:space="preserve">shares or rights to </w:t>
      </w:r>
      <w:r w:rsidR="009953FD" w:rsidRPr="009953FD">
        <w:rPr>
          <w:position w:val="6"/>
          <w:sz w:val="16"/>
        </w:rPr>
        <w:t>*</w:t>
      </w:r>
      <w:r w:rsidRPr="00322F3B">
        <w:t>acquire shares, or proceeds from disposal of those assets, on behalf of one or more beneficiaries of the lost policy holders trust and transferring those assets or proceeds to those beneficiaries;</w:t>
      </w:r>
    </w:p>
    <w:p w14:paraId="64B0D01C" w14:textId="77777777" w:rsidR="0037072A" w:rsidRPr="00322F3B" w:rsidRDefault="0037072A" w:rsidP="0037072A">
      <w:pPr>
        <w:pStyle w:val="paragraph"/>
      </w:pPr>
      <w:r w:rsidRPr="00322F3B">
        <w:tab/>
        <w:t>(b)</w:t>
      </w:r>
      <w:r w:rsidRPr="00322F3B">
        <w:tab/>
        <w:t>holding on behalf of one or more beneficiaries of the lost policy holders trust, and paying to them, money payable to them for:</w:t>
      </w:r>
    </w:p>
    <w:p w14:paraId="6E2CB8A2" w14:textId="4A7EBCBA" w:rsidR="0037072A" w:rsidRPr="00322F3B" w:rsidRDefault="0037072A" w:rsidP="0037072A">
      <w:pPr>
        <w:pStyle w:val="paragraphsub"/>
      </w:pPr>
      <w:r w:rsidRPr="00322F3B">
        <w:tab/>
        <w:t>(i)</w:t>
      </w:r>
      <w:r w:rsidRPr="00322F3B">
        <w:tab/>
        <w:t>the variation or abrogation of rights attaching to or consisting of the beneficiaries’ interests affected by demutualisation (see paragraph</w:t>
      </w:r>
      <w:r w:rsidR="00825006" w:rsidRPr="00322F3B">
        <w:t> </w:t>
      </w:r>
      <w:r w:rsidRPr="00322F3B">
        <w:t>316</w:t>
      </w:r>
      <w:r w:rsidR="009953FD">
        <w:noBreakHyphen/>
      </w:r>
      <w:r w:rsidRPr="00322F3B">
        <w:t>55(1)(b)); or</w:t>
      </w:r>
    </w:p>
    <w:p w14:paraId="44B3FF5C" w14:textId="77777777" w:rsidR="0037072A" w:rsidRPr="00322F3B" w:rsidRDefault="0037072A" w:rsidP="0037072A">
      <w:pPr>
        <w:pStyle w:val="paragraphsub"/>
      </w:pPr>
      <w:r w:rsidRPr="00322F3B">
        <w:tab/>
        <w:t>(ii)</w:t>
      </w:r>
      <w:r w:rsidRPr="00322F3B">
        <w:tab/>
        <w:t>the conversion, cancellation, extinguishment or redemption of those interests.</w:t>
      </w:r>
    </w:p>
    <w:p w14:paraId="48584476" w14:textId="77777777" w:rsidR="0037072A" w:rsidRPr="00322F3B" w:rsidRDefault="0037072A" w:rsidP="0037072A">
      <w:pPr>
        <w:pStyle w:val="subsection"/>
      </w:pPr>
      <w:r w:rsidRPr="00322F3B">
        <w:tab/>
        <w:t>(4)</w:t>
      </w:r>
      <w:r w:rsidRPr="00322F3B">
        <w:tab/>
        <w:t>This subsection covers:</w:t>
      </w:r>
    </w:p>
    <w:p w14:paraId="7D474D1D" w14:textId="32C0D1B6" w:rsidR="0037072A" w:rsidRPr="00322F3B" w:rsidRDefault="0037072A" w:rsidP="0037072A">
      <w:pPr>
        <w:pStyle w:val="paragraph"/>
      </w:pPr>
      <w:r w:rsidRPr="00322F3B">
        <w:tab/>
        <w:t>(a)</w:t>
      </w:r>
      <w:r w:rsidRPr="00322F3B">
        <w:tab/>
        <w:t xml:space="preserve">a person who is or has been a </w:t>
      </w:r>
      <w:r w:rsidR="009953FD" w:rsidRPr="009953FD">
        <w:rPr>
          <w:position w:val="6"/>
          <w:sz w:val="16"/>
        </w:rPr>
        <w:t>*</w:t>
      </w:r>
      <w:r w:rsidRPr="00322F3B">
        <w:t xml:space="preserve">member of the friendly society or is or has been insured through the </w:t>
      </w:r>
      <w:r w:rsidR="009953FD" w:rsidRPr="009953FD">
        <w:rPr>
          <w:position w:val="6"/>
          <w:sz w:val="16"/>
        </w:rPr>
        <w:t>*</w:t>
      </w:r>
      <w:r w:rsidRPr="00322F3B">
        <w:t>friendly society or a health/life insurance subsidiary of the friendly society; and</w:t>
      </w:r>
    </w:p>
    <w:p w14:paraId="3366411B" w14:textId="0FB3E8D1"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legal personal representative, or beneficiary in the estate, of such a person who has died.</w:t>
      </w:r>
    </w:p>
    <w:p w14:paraId="74DC6E1D" w14:textId="77777777" w:rsidR="0037072A" w:rsidRPr="00322F3B" w:rsidRDefault="0037072A" w:rsidP="0037072A">
      <w:pPr>
        <w:pStyle w:val="SubsectionHead"/>
      </w:pPr>
      <w:r w:rsidRPr="00322F3B">
        <w:t>Second condition</w:t>
      </w:r>
    </w:p>
    <w:p w14:paraId="47794F69" w14:textId="77777777" w:rsidR="0037072A" w:rsidRPr="00322F3B" w:rsidRDefault="0037072A" w:rsidP="0037072A">
      <w:pPr>
        <w:pStyle w:val="subsection"/>
      </w:pPr>
      <w:r w:rsidRPr="00322F3B">
        <w:tab/>
        <w:t>(5)</w:t>
      </w:r>
      <w:r w:rsidRPr="00322F3B">
        <w:tab/>
        <w:t>The second condition is that, under the demutualisation, the trustee of the lost policy holders trust is:</w:t>
      </w:r>
    </w:p>
    <w:p w14:paraId="13E8592C" w14:textId="0D5B82D1" w:rsidR="0037072A" w:rsidRPr="00322F3B" w:rsidRDefault="0037072A" w:rsidP="0037072A">
      <w:pPr>
        <w:pStyle w:val="paragraph"/>
      </w:pPr>
      <w:r w:rsidRPr="00322F3B">
        <w:tab/>
        <w:t>(a)</w:t>
      </w:r>
      <w:r w:rsidRPr="00322F3B">
        <w:tab/>
        <w:t xml:space="preserve">issued with demutualisation assets that are </w:t>
      </w:r>
      <w:r w:rsidR="009953FD" w:rsidRPr="009953FD">
        <w:rPr>
          <w:position w:val="6"/>
          <w:sz w:val="16"/>
        </w:rPr>
        <w:t>*</w:t>
      </w:r>
      <w:r w:rsidRPr="00322F3B">
        <w:t xml:space="preserve">shares, or rights to </w:t>
      </w:r>
      <w:r w:rsidR="009953FD" w:rsidRPr="009953FD">
        <w:rPr>
          <w:position w:val="6"/>
          <w:sz w:val="16"/>
        </w:rPr>
        <w:t>*</w:t>
      </w:r>
      <w:r w:rsidRPr="00322F3B">
        <w:t>acquire shares; or</w:t>
      </w:r>
    </w:p>
    <w:p w14:paraId="53B1A149" w14:textId="77777777" w:rsidR="0037072A" w:rsidRPr="00322F3B" w:rsidRDefault="0037072A" w:rsidP="0037072A">
      <w:pPr>
        <w:pStyle w:val="paragraph"/>
      </w:pPr>
      <w:r w:rsidRPr="00322F3B">
        <w:tab/>
        <w:t>(b)</w:t>
      </w:r>
      <w:r w:rsidRPr="00322F3B">
        <w:tab/>
        <w:t xml:space="preserve">paid money described in </w:t>
      </w:r>
      <w:r w:rsidR="00825006" w:rsidRPr="00322F3B">
        <w:t>paragraph (</w:t>
      </w:r>
      <w:r w:rsidRPr="00322F3B">
        <w:t>3)(b) to hold and pay to beneficiaries of the lost policy holders trust.</w:t>
      </w:r>
    </w:p>
    <w:p w14:paraId="60853F1D" w14:textId="77777777" w:rsidR="0037072A" w:rsidRPr="00322F3B" w:rsidRDefault="0037072A" w:rsidP="0037072A">
      <w:pPr>
        <w:pStyle w:val="ActHead4"/>
      </w:pPr>
      <w:bookmarkStart w:id="60" w:name="_Toc201755538"/>
      <w:r w:rsidRPr="00322F3B">
        <w:lastRenderedPageBreak/>
        <w:t>Effects of CGT events happening to interests and assets in trust</w:t>
      </w:r>
      <w:bookmarkEnd w:id="60"/>
    </w:p>
    <w:p w14:paraId="72D33451" w14:textId="55F08739" w:rsidR="0037072A" w:rsidRPr="00322F3B" w:rsidRDefault="0037072A" w:rsidP="0037072A">
      <w:pPr>
        <w:pStyle w:val="ActHead5"/>
      </w:pPr>
      <w:bookmarkStart w:id="61" w:name="_Toc201755539"/>
      <w:r w:rsidRPr="00322F3B">
        <w:rPr>
          <w:rStyle w:val="CharSectno"/>
        </w:rPr>
        <w:t>316</w:t>
      </w:r>
      <w:r w:rsidR="009953FD">
        <w:rPr>
          <w:rStyle w:val="CharSectno"/>
        </w:rPr>
        <w:noBreakHyphen/>
      </w:r>
      <w:r w:rsidRPr="00322F3B">
        <w:rPr>
          <w:rStyle w:val="CharSectno"/>
        </w:rPr>
        <w:t>160</w:t>
      </w:r>
      <w:r w:rsidRPr="00322F3B">
        <w:t xml:space="preserve">  Disregarding beneficiaries’ capital gains and losses, except some involving receipt of money</w:t>
      </w:r>
      <w:bookmarkEnd w:id="61"/>
    </w:p>
    <w:p w14:paraId="2B8B0023" w14:textId="4CAD679C" w:rsidR="0037072A" w:rsidRPr="00322F3B" w:rsidRDefault="0037072A" w:rsidP="0037072A">
      <w:pPr>
        <w:pStyle w:val="subsection"/>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of a beneficiary of the lost policy holders trust from a </w:t>
      </w:r>
      <w:r w:rsidR="009953FD" w:rsidRPr="009953FD">
        <w:rPr>
          <w:position w:val="6"/>
          <w:sz w:val="16"/>
        </w:rPr>
        <w:t>*</w:t>
      </w:r>
      <w:r w:rsidRPr="00322F3B">
        <w:t>CGT event that happens to the beneficiary’s interest in the trust.</w:t>
      </w:r>
    </w:p>
    <w:p w14:paraId="0E910A2C" w14:textId="08C420AB" w:rsidR="0037072A" w:rsidRPr="00322F3B" w:rsidRDefault="0037072A" w:rsidP="0037072A">
      <w:pPr>
        <w:pStyle w:val="ActHead5"/>
      </w:pPr>
      <w:bookmarkStart w:id="62" w:name="_Toc201755540"/>
      <w:r w:rsidRPr="00322F3B">
        <w:rPr>
          <w:rStyle w:val="CharSectno"/>
        </w:rPr>
        <w:t>316</w:t>
      </w:r>
      <w:r w:rsidR="009953FD">
        <w:rPr>
          <w:rStyle w:val="CharSectno"/>
        </w:rPr>
        <w:noBreakHyphen/>
      </w:r>
      <w:r w:rsidRPr="00322F3B">
        <w:rPr>
          <w:rStyle w:val="CharSectno"/>
        </w:rPr>
        <w:t>165</w:t>
      </w:r>
      <w:r w:rsidRPr="00322F3B">
        <w:t xml:space="preserve">  Taking account of some capital gains and losses involving receipt of money by beneficiaries</w:t>
      </w:r>
      <w:bookmarkEnd w:id="62"/>
    </w:p>
    <w:p w14:paraId="6D3FEA16" w14:textId="77777777" w:rsidR="0037072A" w:rsidRPr="00322F3B" w:rsidRDefault="0037072A" w:rsidP="0037072A">
      <w:pPr>
        <w:pStyle w:val="subsection"/>
      </w:pPr>
      <w:r w:rsidRPr="00322F3B">
        <w:tab/>
        <w:t>(1)</w:t>
      </w:r>
      <w:r w:rsidRPr="00322F3B">
        <w:tab/>
        <w:t>This section applies if:</w:t>
      </w:r>
    </w:p>
    <w:p w14:paraId="48043F5C" w14:textId="686CF766"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CGT event happens to an interest of a beneficiary of the lost policy holders trust in that trust; and</w:t>
      </w:r>
    </w:p>
    <w:p w14:paraId="65FF7F84" w14:textId="5F757126"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capital proceeds from the event include or consist of money received by the beneficiary.</w:t>
      </w:r>
    </w:p>
    <w:p w14:paraId="15CBD5A7" w14:textId="7B3FB75A" w:rsidR="0037072A" w:rsidRPr="00322F3B" w:rsidRDefault="0037072A" w:rsidP="0037072A">
      <w:pPr>
        <w:pStyle w:val="subsection"/>
      </w:pPr>
      <w:r w:rsidRPr="00322F3B">
        <w:tab/>
        <w:t>(2)</w:t>
      </w:r>
      <w:r w:rsidRPr="00322F3B">
        <w:tab/>
        <w:t xml:space="preserve">Work out whether the beneficiary makes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from the </w:t>
      </w:r>
      <w:r w:rsidR="009953FD" w:rsidRPr="009953FD">
        <w:rPr>
          <w:position w:val="6"/>
          <w:sz w:val="16"/>
        </w:rPr>
        <w:t>*</w:t>
      </w:r>
      <w:r w:rsidRPr="00322F3B">
        <w:t>CGT event, and the amount of the gain or loss, assuming that:</w:t>
      </w:r>
    </w:p>
    <w:p w14:paraId="47D03452" w14:textId="2EB2F5A4"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capital proceeds from the CGT event were the amount they would be if they did not include any </w:t>
      </w:r>
      <w:r w:rsidR="009953FD" w:rsidRPr="009953FD">
        <w:rPr>
          <w:position w:val="6"/>
          <w:sz w:val="16"/>
        </w:rPr>
        <w:t>*</w:t>
      </w:r>
      <w:r w:rsidRPr="00322F3B">
        <w:t>market value of property other than money; and</w:t>
      </w:r>
    </w:p>
    <w:p w14:paraId="197400AA" w14:textId="7716931D"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cost base and </w:t>
      </w:r>
      <w:r w:rsidR="009953FD" w:rsidRPr="009953FD">
        <w:rPr>
          <w:position w:val="6"/>
          <w:sz w:val="16"/>
        </w:rPr>
        <w:t>*</w:t>
      </w:r>
      <w:r w:rsidRPr="00322F3B">
        <w:t>reduced cost base for the interest were the amount worked out using the formula:</w:t>
      </w:r>
    </w:p>
    <w:p w14:paraId="124A2931" w14:textId="77777777" w:rsidR="0037072A" w:rsidRPr="00322F3B" w:rsidRDefault="0037072A" w:rsidP="0037072A">
      <w:pPr>
        <w:pStyle w:val="Formula"/>
        <w:ind w:left="1644"/>
      </w:pPr>
      <w:r w:rsidRPr="00322F3B">
        <w:rPr>
          <w:noProof/>
        </w:rPr>
        <w:drawing>
          <wp:inline distT="0" distB="0" distL="0" distR="0" wp14:anchorId="4934FC43" wp14:editId="10BE7DD2">
            <wp:extent cx="2847975" cy="390525"/>
            <wp:effectExtent l="0" t="0" r="0" b="0"/>
            <wp:docPr id="25" name="Picture 25" descr="Start formula *Capital proceeds from the *CGT event times Valuation factor worked out under section 316-6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47975" cy="390525"/>
                    </a:xfrm>
                    <a:prstGeom prst="rect">
                      <a:avLst/>
                    </a:prstGeom>
                    <a:noFill/>
                    <a:ln>
                      <a:noFill/>
                    </a:ln>
                  </pic:spPr>
                </pic:pic>
              </a:graphicData>
            </a:graphic>
          </wp:inline>
        </w:drawing>
      </w:r>
    </w:p>
    <w:p w14:paraId="421AEF74" w14:textId="6FB8BDBA" w:rsidR="0037072A" w:rsidRPr="00322F3B" w:rsidRDefault="0037072A" w:rsidP="0037072A">
      <w:pPr>
        <w:pStyle w:val="notetext"/>
      </w:pPr>
      <w:r w:rsidRPr="00322F3B">
        <w:t>Example:</w:t>
      </w:r>
      <w:r w:rsidRPr="00322F3B">
        <w:tab/>
        <w:t xml:space="preserve">Assume that the beneficiary of the lost policy holders trust is paid $50 in money by the trustee to satisfy the beneficiary’s interest in the trust so that a CGT event happens, and that the valuation factor worked out under </w:t>
      </w:r>
      <w:r w:rsidR="009F5D03" w:rsidRPr="00322F3B">
        <w:t>section 3</w:t>
      </w:r>
      <w:r w:rsidRPr="00322F3B">
        <w:t>16</w:t>
      </w:r>
      <w:r w:rsidR="009953FD">
        <w:noBreakHyphen/>
      </w:r>
      <w:r w:rsidRPr="00322F3B">
        <w:t>65 is 0.9. The beneficiary makes a capital gain from the event of $5, worked out as follows:</w:t>
      </w:r>
    </w:p>
    <w:p w14:paraId="1E6106E4" w14:textId="77777777" w:rsidR="0037072A" w:rsidRPr="00322F3B" w:rsidRDefault="0037072A" w:rsidP="0037072A">
      <w:pPr>
        <w:pStyle w:val="Formula"/>
        <w:ind w:left="1985"/>
      </w:pPr>
      <w:r w:rsidRPr="00322F3B">
        <w:rPr>
          <w:noProof/>
        </w:rPr>
        <w:drawing>
          <wp:inline distT="0" distB="0" distL="0" distR="0" wp14:anchorId="76ED8ED8" wp14:editId="128DDF18">
            <wp:extent cx="1076325" cy="371475"/>
            <wp:effectExtent l="0" t="0" r="0" b="9525"/>
            <wp:docPr id="26" name="Picture 26" descr="Start formula $50 minus open bracket $50 times 0.9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6325" cy="371475"/>
                    </a:xfrm>
                    <a:prstGeom prst="rect">
                      <a:avLst/>
                    </a:prstGeom>
                    <a:noFill/>
                    <a:ln>
                      <a:noFill/>
                    </a:ln>
                  </pic:spPr>
                </pic:pic>
              </a:graphicData>
            </a:graphic>
          </wp:inline>
        </w:drawing>
      </w:r>
    </w:p>
    <w:p w14:paraId="0B5212D3" w14:textId="77777777" w:rsidR="0037072A" w:rsidRPr="00322F3B" w:rsidRDefault="0037072A" w:rsidP="0037072A">
      <w:pPr>
        <w:pStyle w:val="notetext"/>
      </w:pPr>
      <w:r w:rsidRPr="00322F3B">
        <w:lastRenderedPageBreak/>
        <w:t>Note:</w:t>
      </w:r>
      <w:r w:rsidRPr="00322F3B">
        <w:tab/>
        <w:t>Division</w:t>
      </w:r>
      <w:r w:rsidR="00825006" w:rsidRPr="00322F3B">
        <w:t> </w:t>
      </w:r>
      <w:r w:rsidRPr="00322F3B">
        <w:t>114 (Indexation of cost base) is not relevant, because this section provides exhaustively for working out the amount of the cost base.</w:t>
      </w:r>
    </w:p>
    <w:p w14:paraId="66A8F2C1" w14:textId="270785BC"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capital gain or </w:t>
      </w:r>
      <w:r w:rsidR="009953FD" w:rsidRPr="009953FD">
        <w:rPr>
          <w:position w:val="6"/>
          <w:sz w:val="16"/>
        </w:rPr>
        <w:t>*</w:t>
      </w:r>
      <w:r w:rsidRPr="00322F3B">
        <w:t>capital loss is not to be disregarded, despite sections</w:t>
      </w:r>
      <w:r w:rsidR="00825006" w:rsidRPr="00322F3B">
        <w:t> </w:t>
      </w:r>
      <w:r w:rsidRPr="00322F3B">
        <w:t>316</w:t>
      </w:r>
      <w:r w:rsidR="009953FD">
        <w:noBreakHyphen/>
      </w:r>
      <w:r w:rsidRPr="00322F3B">
        <w:t>55 and 316</w:t>
      </w:r>
      <w:r w:rsidR="009953FD">
        <w:noBreakHyphen/>
      </w:r>
      <w:r w:rsidRPr="00322F3B">
        <w:t>160.</w:t>
      </w:r>
    </w:p>
    <w:p w14:paraId="7A75C89A" w14:textId="541D6AD0" w:rsidR="0037072A" w:rsidRPr="00322F3B" w:rsidRDefault="0037072A" w:rsidP="0037072A">
      <w:pPr>
        <w:pStyle w:val="notetext"/>
      </w:pPr>
      <w:r w:rsidRPr="00322F3B">
        <w:t>Note:</w:t>
      </w:r>
      <w:r w:rsidRPr="00322F3B">
        <w:tab/>
        <w:t>The capital gain is not a discount capital gain: see section</w:t>
      </w:r>
      <w:r w:rsidR="00825006" w:rsidRPr="00322F3B">
        <w:t> </w:t>
      </w:r>
      <w:r w:rsidRPr="00322F3B">
        <w:t>115</w:t>
      </w:r>
      <w:r w:rsidR="009953FD">
        <w:noBreakHyphen/>
      </w:r>
      <w:r w:rsidRPr="00322F3B">
        <w:t>55.</w:t>
      </w:r>
    </w:p>
    <w:p w14:paraId="139DAAC4" w14:textId="05221BE1" w:rsidR="0037072A" w:rsidRPr="00322F3B" w:rsidRDefault="0037072A" w:rsidP="0037072A">
      <w:pPr>
        <w:pStyle w:val="ActHead5"/>
      </w:pPr>
      <w:bookmarkStart w:id="63" w:name="_Toc201755541"/>
      <w:r w:rsidRPr="00322F3B">
        <w:rPr>
          <w:rStyle w:val="CharSectno"/>
        </w:rPr>
        <w:t>316</w:t>
      </w:r>
      <w:r w:rsidR="009953FD">
        <w:rPr>
          <w:rStyle w:val="CharSectno"/>
        </w:rPr>
        <w:noBreakHyphen/>
      </w:r>
      <w:r w:rsidRPr="00322F3B">
        <w:rPr>
          <w:rStyle w:val="CharSectno"/>
        </w:rPr>
        <w:t>170</w:t>
      </w:r>
      <w:r w:rsidRPr="00322F3B">
        <w:t xml:space="preserve">  Roll</w:t>
      </w:r>
      <w:r w:rsidR="009953FD">
        <w:noBreakHyphen/>
      </w:r>
      <w:r w:rsidRPr="00322F3B">
        <w:t>over where shares or rights to acquire shares transferred to beneficiary of lost policy holders trust</w:t>
      </w:r>
      <w:bookmarkEnd w:id="63"/>
    </w:p>
    <w:p w14:paraId="22ACED8F" w14:textId="77A6088E" w:rsidR="0037072A" w:rsidRPr="00322F3B" w:rsidRDefault="0037072A" w:rsidP="0037072A">
      <w:pPr>
        <w:pStyle w:val="subsection"/>
      </w:pPr>
      <w:r w:rsidRPr="00322F3B">
        <w:tab/>
        <w:t>(1)</w:t>
      </w:r>
      <w:r w:rsidRPr="00322F3B">
        <w:tab/>
        <w:t xml:space="preserve">This section applies in relation to a </w:t>
      </w:r>
      <w:r w:rsidR="009953FD" w:rsidRPr="009953FD">
        <w:rPr>
          <w:position w:val="6"/>
          <w:sz w:val="16"/>
        </w:rPr>
        <w:t>*</w:t>
      </w:r>
      <w:r w:rsidRPr="00322F3B">
        <w:t>CGT event if:</w:t>
      </w:r>
    </w:p>
    <w:p w14:paraId="5F223DF2" w14:textId="77777777" w:rsidR="0037072A" w:rsidRPr="00322F3B" w:rsidRDefault="0037072A" w:rsidP="0037072A">
      <w:pPr>
        <w:pStyle w:val="paragraph"/>
      </w:pPr>
      <w:r w:rsidRPr="00322F3B">
        <w:tab/>
        <w:t>(a)</w:t>
      </w:r>
      <w:r w:rsidRPr="00322F3B">
        <w:tab/>
        <w:t>the CGT event happens in relation to an asset that:</w:t>
      </w:r>
    </w:p>
    <w:p w14:paraId="3FAF5331" w14:textId="717CB5A8" w:rsidR="0037072A" w:rsidRPr="00322F3B" w:rsidRDefault="0037072A" w:rsidP="0037072A">
      <w:pPr>
        <w:pStyle w:val="paragraphsub"/>
      </w:pPr>
      <w:r w:rsidRPr="00322F3B">
        <w:tab/>
        <w:t>(i)</w:t>
      </w:r>
      <w:r w:rsidRPr="00322F3B">
        <w:tab/>
        <w:t xml:space="preserve">is a </w:t>
      </w:r>
      <w:r w:rsidR="009953FD" w:rsidRPr="009953FD">
        <w:rPr>
          <w:position w:val="6"/>
          <w:sz w:val="16"/>
        </w:rPr>
        <w:t>*</w:t>
      </w:r>
      <w:r w:rsidRPr="00322F3B">
        <w:t xml:space="preserve">share or a right to </w:t>
      </w:r>
      <w:r w:rsidR="009953FD" w:rsidRPr="009953FD">
        <w:rPr>
          <w:position w:val="6"/>
          <w:sz w:val="16"/>
        </w:rPr>
        <w:t>*</w:t>
      </w:r>
      <w:r w:rsidRPr="00322F3B">
        <w:t>acquire one or more shares; and</w:t>
      </w:r>
    </w:p>
    <w:p w14:paraId="44175651" w14:textId="77777777" w:rsidR="0037072A" w:rsidRPr="00322F3B" w:rsidRDefault="0037072A" w:rsidP="0037072A">
      <w:pPr>
        <w:pStyle w:val="paragraphsub"/>
      </w:pPr>
      <w:r w:rsidRPr="00322F3B">
        <w:tab/>
        <w:t>(ii)</w:t>
      </w:r>
      <w:r w:rsidRPr="00322F3B">
        <w:tab/>
        <w:t>is held by the trustee of the lost policy holders trust on behalf of a beneficiary of the lost policy holders trust; and</w:t>
      </w:r>
    </w:p>
    <w:p w14:paraId="4E574142" w14:textId="77777777" w:rsidR="0037072A" w:rsidRPr="00322F3B" w:rsidRDefault="0037072A" w:rsidP="0037072A">
      <w:pPr>
        <w:pStyle w:val="paragraph"/>
      </w:pPr>
      <w:r w:rsidRPr="00322F3B">
        <w:tab/>
        <w:t>(b)</w:t>
      </w:r>
      <w:r w:rsidRPr="00322F3B">
        <w:tab/>
        <w:t>the CGT event happens because the beneficiary of the lost policy holders trust either:</w:t>
      </w:r>
    </w:p>
    <w:p w14:paraId="046F6708" w14:textId="77777777" w:rsidR="0037072A" w:rsidRPr="00322F3B" w:rsidRDefault="0037072A" w:rsidP="0037072A">
      <w:pPr>
        <w:pStyle w:val="paragraphsub"/>
      </w:pPr>
      <w:r w:rsidRPr="00322F3B">
        <w:tab/>
        <w:t>(i)</w:t>
      </w:r>
      <w:r w:rsidRPr="00322F3B">
        <w:tab/>
        <w:t>is transferred the asset by the trustee; or</w:t>
      </w:r>
    </w:p>
    <w:p w14:paraId="40D06085" w14:textId="77777777" w:rsidR="0037072A" w:rsidRPr="00322F3B" w:rsidRDefault="0037072A" w:rsidP="0037072A">
      <w:pPr>
        <w:pStyle w:val="paragraphsub"/>
      </w:pPr>
      <w:r w:rsidRPr="00322F3B">
        <w:tab/>
        <w:t>(ii)</w:t>
      </w:r>
      <w:r w:rsidRPr="00322F3B">
        <w:tab/>
        <w:t>becomes absolutely entitled to the asset.</w:t>
      </w:r>
    </w:p>
    <w:p w14:paraId="15139427" w14:textId="77777777" w:rsidR="0037072A" w:rsidRPr="00322F3B" w:rsidRDefault="0037072A" w:rsidP="0037072A">
      <w:pPr>
        <w:pStyle w:val="SubsectionHead"/>
      </w:pPr>
      <w:r w:rsidRPr="00322F3B">
        <w:t>Consequence for trustee</w:t>
      </w:r>
    </w:p>
    <w:p w14:paraId="2B275ABC" w14:textId="2EEE3537"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the trustee makes from the </w:t>
      </w:r>
      <w:r w:rsidR="009953FD" w:rsidRPr="009953FD">
        <w:rPr>
          <w:position w:val="6"/>
          <w:sz w:val="16"/>
        </w:rPr>
        <w:t>*</w:t>
      </w:r>
      <w:r w:rsidRPr="00322F3B">
        <w:t>CGT event.</w:t>
      </w:r>
    </w:p>
    <w:p w14:paraId="1FD0AB7A" w14:textId="77777777" w:rsidR="0037072A" w:rsidRPr="00322F3B" w:rsidRDefault="0037072A" w:rsidP="0037072A">
      <w:pPr>
        <w:pStyle w:val="SubsectionHead"/>
      </w:pPr>
      <w:r w:rsidRPr="00322F3B">
        <w:t>Consequences for beneficiary</w:t>
      </w:r>
    </w:p>
    <w:p w14:paraId="234F1E3F" w14:textId="64D73C9B"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the asset in the hands of the trustee of the lost policy holders trust just before the </w:t>
      </w:r>
      <w:r w:rsidR="009953FD" w:rsidRPr="009953FD">
        <w:rPr>
          <w:position w:val="6"/>
          <w:sz w:val="16"/>
        </w:rPr>
        <w:t>*</w:t>
      </w:r>
      <w:r w:rsidRPr="00322F3B">
        <w:t>CGT event becomes the first element of the cost base and reduced cost base of the asset in the hands of the beneficiary of the lost policy holders trust.</w:t>
      </w:r>
    </w:p>
    <w:p w14:paraId="2D480FD5" w14:textId="04CE8762" w:rsidR="0037072A" w:rsidRPr="00322F3B" w:rsidRDefault="0037072A" w:rsidP="0037072A">
      <w:pPr>
        <w:pStyle w:val="notetext"/>
      </w:pPr>
      <w:r w:rsidRPr="00322F3B">
        <w:t>Note:</w:t>
      </w:r>
      <w:r w:rsidRPr="00322F3B">
        <w:tab/>
        <w:t>Section</w:t>
      </w:r>
      <w:r w:rsidR="00825006" w:rsidRPr="00322F3B">
        <w:t> </w:t>
      </w:r>
      <w:r w:rsidRPr="00322F3B">
        <w:t>316</w:t>
      </w:r>
      <w:r w:rsidR="009953FD">
        <w:noBreakHyphen/>
      </w:r>
      <w:r w:rsidRPr="00322F3B">
        <w:t xml:space="preserve">105 affects the cost base of the asset in the hands of the trustee of the lost policy holders trust if the asset is covered by </w:t>
      </w:r>
      <w:r w:rsidR="009F5D03" w:rsidRPr="00322F3B">
        <w:t>section 3</w:t>
      </w:r>
      <w:r w:rsidRPr="00322F3B">
        <w:t>16</w:t>
      </w:r>
      <w:r w:rsidR="009953FD">
        <w:noBreakHyphen/>
      </w:r>
      <w:r w:rsidRPr="00322F3B">
        <w:t>110.</w:t>
      </w:r>
    </w:p>
    <w:p w14:paraId="40943A04" w14:textId="2F94683F" w:rsidR="0037072A" w:rsidRPr="00322F3B" w:rsidRDefault="0037072A" w:rsidP="0037072A">
      <w:pPr>
        <w:pStyle w:val="subsection"/>
      </w:pPr>
      <w:r w:rsidRPr="00322F3B">
        <w:lastRenderedPageBreak/>
        <w:tab/>
        <w:t>(4)</w:t>
      </w:r>
      <w:r w:rsidRPr="00322F3B">
        <w:tab/>
        <w:t xml:space="preserve">The beneficiary of the lost policy holders trust is taken to have </w:t>
      </w:r>
      <w:r w:rsidR="009953FD" w:rsidRPr="009953FD">
        <w:rPr>
          <w:position w:val="6"/>
          <w:sz w:val="16"/>
        </w:rPr>
        <w:t>*</w:t>
      </w:r>
      <w:r w:rsidRPr="00322F3B">
        <w:t>acquired the asset when the trustee acquired it.</w:t>
      </w:r>
    </w:p>
    <w:p w14:paraId="11828AEA" w14:textId="7C097822" w:rsidR="0037072A" w:rsidRPr="00322F3B" w:rsidRDefault="0037072A" w:rsidP="0037072A">
      <w:pPr>
        <w:pStyle w:val="ActHead5"/>
      </w:pPr>
      <w:bookmarkStart w:id="64" w:name="_Toc201755542"/>
      <w:r w:rsidRPr="00322F3B">
        <w:rPr>
          <w:rStyle w:val="CharSectno"/>
        </w:rPr>
        <w:t>316</w:t>
      </w:r>
      <w:r w:rsidR="009953FD">
        <w:rPr>
          <w:rStyle w:val="CharSectno"/>
        </w:rPr>
        <w:noBreakHyphen/>
      </w:r>
      <w:r w:rsidRPr="00322F3B">
        <w:rPr>
          <w:rStyle w:val="CharSectno"/>
        </w:rPr>
        <w:t>175</w:t>
      </w:r>
      <w:r w:rsidRPr="00322F3B">
        <w:t xml:space="preserve">  Trustee assessed if shares or rights dealt with not for benefit of beneficiary of lost policy holders trust</w:t>
      </w:r>
      <w:bookmarkEnd w:id="64"/>
    </w:p>
    <w:p w14:paraId="5817F638" w14:textId="4120D313" w:rsidR="0037072A" w:rsidRPr="00322F3B" w:rsidRDefault="0037072A" w:rsidP="0037072A">
      <w:pPr>
        <w:pStyle w:val="subsection"/>
      </w:pPr>
      <w:r w:rsidRPr="00322F3B">
        <w:tab/>
        <w:t>(1)</w:t>
      </w:r>
      <w:r w:rsidRPr="00322F3B">
        <w:tab/>
        <w:t xml:space="preserve">This section applies in relation to a </w:t>
      </w:r>
      <w:r w:rsidR="009953FD" w:rsidRPr="009953FD">
        <w:rPr>
          <w:position w:val="6"/>
          <w:sz w:val="16"/>
        </w:rPr>
        <w:t>*</w:t>
      </w:r>
      <w:r w:rsidRPr="00322F3B">
        <w:t xml:space="preserve">capital gain from a </w:t>
      </w:r>
      <w:r w:rsidR="009953FD" w:rsidRPr="009953FD">
        <w:rPr>
          <w:position w:val="6"/>
          <w:sz w:val="16"/>
        </w:rPr>
        <w:t>*</w:t>
      </w:r>
      <w:r w:rsidRPr="00322F3B">
        <w:t>CGT event if:</w:t>
      </w:r>
    </w:p>
    <w:p w14:paraId="2A4D9990" w14:textId="77777777" w:rsidR="0037072A" w:rsidRPr="00322F3B" w:rsidRDefault="0037072A" w:rsidP="0037072A">
      <w:pPr>
        <w:pStyle w:val="paragraph"/>
      </w:pPr>
      <w:r w:rsidRPr="00322F3B">
        <w:tab/>
        <w:t>(a)</w:t>
      </w:r>
      <w:r w:rsidRPr="00322F3B">
        <w:tab/>
        <w:t>the CGT event happens in relation to a demutualisation asset that:</w:t>
      </w:r>
    </w:p>
    <w:p w14:paraId="7E08ED45" w14:textId="4D18AEC8" w:rsidR="0037072A" w:rsidRPr="00322F3B" w:rsidRDefault="0037072A" w:rsidP="0037072A">
      <w:pPr>
        <w:pStyle w:val="paragraphsub"/>
      </w:pPr>
      <w:r w:rsidRPr="00322F3B">
        <w:tab/>
        <w:t>(i)</w:t>
      </w:r>
      <w:r w:rsidRPr="00322F3B">
        <w:tab/>
        <w:t xml:space="preserve">is a </w:t>
      </w:r>
      <w:r w:rsidR="009953FD" w:rsidRPr="009953FD">
        <w:rPr>
          <w:position w:val="6"/>
          <w:sz w:val="16"/>
        </w:rPr>
        <w:t>*</w:t>
      </w:r>
      <w:r w:rsidRPr="00322F3B">
        <w:t xml:space="preserve">share or a right to </w:t>
      </w:r>
      <w:r w:rsidR="009953FD" w:rsidRPr="009953FD">
        <w:rPr>
          <w:position w:val="6"/>
          <w:sz w:val="16"/>
        </w:rPr>
        <w:t>*</w:t>
      </w:r>
      <w:r w:rsidRPr="00322F3B">
        <w:t>acquire a share; and</w:t>
      </w:r>
    </w:p>
    <w:p w14:paraId="3783669B" w14:textId="77777777" w:rsidR="0037072A" w:rsidRPr="00322F3B" w:rsidRDefault="0037072A" w:rsidP="0037072A">
      <w:pPr>
        <w:pStyle w:val="paragraphsub"/>
      </w:pPr>
      <w:r w:rsidRPr="00322F3B">
        <w:tab/>
        <w:t>(ii)</w:t>
      </w:r>
      <w:r w:rsidRPr="00322F3B">
        <w:tab/>
        <w:t>is held by the trustee of a lost policy holders trust; and</w:t>
      </w:r>
    </w:p>
    <w:p w14:paraId="47040992" w14:textId="75EBA7EC" w:rsidR="0037072A" w:rsidRPr="00322F3B" w:rsidRDefault="0037072A" w:rsidP="0037072A">
      <w:pPr>
        <w:pStyle w:val="paragraph"/>
      </w:pPr>
      <w:r w:rsidRPr="00322F3B">
        <w:tab/>
        <w:t>(b)</w:t>
      </w:r>
      <w:r w:rsidRPr="00322F3B">
        <w:tab/>
      </w:r>
      <w:r w:rsidR="009F5D03" w:rsidRPr="00322F3B">
        <w:t>section 3</w:t>
      </w:r>
      <w:r w:rsidRPr="00322F3B">
        <w:t>16</w:t>
      </w:r>
      <w:r w:rsidR="009953FD">
        <w:noBreakHyphen/>
      </w:r>
      <w:r w:rsidRPr="00322F3B">
        <w:t>170 does not apply to the CGT event.</w:t>
      </w:r>
    </w:p>
    <w:p w14:paraId="00F007E6" w14:textId="77777777" w:rsidR="0037072A" w:rsidRPr="00322F3B" w:rsidRDefault="0037072A" w:rsidP="0037072A">
      <w:pPr>
        <w:pStyle w:val="subsection"/>
      </w:pPr>
      <w:r w:rsidRPr="00322F3B">
        <w:tab/>
        <w:t>(2)</w:t>
      </w:r>
      <w:r w:rsidRPr="00322F3B">
        <w:tab/>
        <w:t>If this section applies:</w:t>
      </w:r>
    </w:p>
    <w:p w14:paraId="136BBE93" w14:textId="67D8FFFF" w:rsidR="0037072A" w:rsidRPr="00322F3B" w:rsidRDefault="0037072A" w:rsidP="0037072A">
      <w:pPr>
        <w:pStyle w:val="paragraph"/>
      </w:pPr>
      <w:r w:rsidRPr="00322F3B">
        <w:tab/>
        <w:t>(a)</w:t>
      </w:r>
      <w:r w:rsidRPr="00322F3B">
        <w:tab/>
        <w:t>sections</w:t>
      </w:r>
      <w:r w:rsidR="00825006" w:rsidRPr="00322F3B">
        <w:t> </w:t>
      </w:r>
      <w:r w:rsidRPr="00322F3B">
        <w:t>115</w:t>
      </w:r>
      <w:r w:rsidR="009953FD">
        <w:noBreakHyphen/>
      </w:r>
      <w:r w:rsidRPr="00322F3B">
        <w:t>215 and 115</w:t>
      </w:r>
      <w:r w:rsidR="009953FD">
        <w:noBreakHyphen/>
      </w:r>
      <w:r w:rsidRPr="00322F3B">
        <w:t xml:space="preserve">220 do not apply in relation to the </w:t>
      </w:r>
      <w:r w:rsidR="009953FD" w:rsidRPr="009953FD">
        <w:rPr>
          <w:position w:val="6"/>
          <w:sz w:val="16"/>
        </w:rPr>
        <w:t>*</w:t>
      </w:r>
      <w:r w:rsidRPr="00322F3B">
        <w:t>capital gain; and</w:t>
      </w:r>
    </w:p>
    <w:p w14:paraId="277AD3D7" w14:textId="127800EC" w:rsidR="0037072A" w:rsidRPr="00322F3B" w:rsidRDefault="0037072A" w:rsidP="0037072A">
      <w:pPr>
        <w:pStyle w:val="paragraph"/>
      </w:pPr>
      <w:r w:rsidRPr="00322F3B">
        <w:tab/>
        <w:t>(b)</w:t>
      </w:r>
      <w:r w:rsidRPr="00322F3B">
        <w:tab/>
        <w:t xml:space="preserve">for the purposes of this Act, the trustee is taken to be </w:t>
      </w:r>
      <w:r w:rsidR="009953FD" w:rsidRPr="009953FD">
        <w:rPr>
          <w:position w:val="6"/>
          <w:sz w:val="16"/>
        </w:rPr>
        <w:t>*</w:t>
      </w:r>
      <w:r w:rsidRPr="00322F3B">
        <w:t>specifically entitled to all of the capital gain.</w:t>
      </w:r>
    </w:p>
    <w:p w14:paraId="2E1D9432" w14:textId="773CC588" w:rsidR="0037072A" w:rsidRPr="00322F3B" w:rsidRDefault="0037072A" w:rsidP="0037072A">
      <w:pPr>
        <w:pStyle w:val="ActHead5"/>
      </w:pPr>
      <w:bookmarkStart w:id="65" w:name="_Toc201755543"/>
      <w:r w:rsidRPr="00322F3B">
        <w:rPr>
          <w:rStyle w:val="CharSectno"/>
        </w:rPr>
        <w:t>316</w:t>
      </w:r>
      <w:r w:rsidR="009953FD">
        <w:rPr>
          <w:rStyle w:val="CharSectno"/>
        </w:rPr>
        <w:noBreakHyphen/>
      </w:r>
      <w:r w:rsidRPr="00322F3B">
        <w:rPr>
          <w:rStyle w:val="CharSectno"/>
        </w:rPr>
        <w:t>180</w:t>
      </w:r>
      <w:r w:rsidRPr="00322F3B">
        <w:t xml:space="preserve">  Subdivision</w:t>
      </w:r>
      <w:r w:rsidR="00825006" w:rsidRPr="00322F3B">
        <w:t> </w:t>
      </w:r>
      <w:r w:rsidRPr="00322F3B">
        <w:t>126</w:t>
      </w:r>
      <w:r w:rsidR="009953FD">
        <w:noBreakHyphen/>
      </w:r>
      <w:r w:rsidRPr="00322F3B">
        <w:t>E does not apply</w:t>
      </w:r>
      <w:bookmarkEnd w:id="65"/>
    </w:p>
    <w:p w14:paraId="3FCAFD05" w14:textId="4BBDE44C" w:rsidR="0037072A" w:rsidRPr="00322F3B" w:rsidRDefault="0037072A" w:rsidP="0037072A">
      <w:pPr>
        <w:pStyle w:val="subsection"/>
      </w:pPr>
      <w:r w:rsidRPr="00322F3B">
        <w:tab/>
      </w:r>
      <w:r w:rsidRPr="00322F3B">
        <w:tab/>
        <w:t>Subdivision</w:t>
      </w:r>
      <w:r w:rsidR="00825006" w:rsidRPr="00322F3B">
        <w:t> </w:t>
      </w:r>
      <w:r w:rsidRPr="00322F3B">
        <w:t>126</w:t>
      </w:r>
      <w:r w:rsidR="009953FD">
        <w:noBreakHyphen/>
      </w:r>
      <w:r w:rsidRPr="00322F3B">
        <w:t>E does not apply in relation to the demutualisation.</w:t>
      </w:r>
    </w:p>
    <w:p w14:paraId="69598982" w14:textId="6773B07C" w:rsidR="0037072A" w:rsidRPr="00322F3B" w:rsidRDefault="0037072A" w:rsidP="0037072A">
      <w:pPr>
        <w:pStyle w:val="notetext"/>
      </w:pPr>
      <w:r w:rsidRPr="00322F3B">
        <w:t>Note:</w:t>
      </w:r>
      <w:r w:rsidRPr="00322F3B">
        <w:tab/>
        <w:t>Subdivision</w:t>
      </w:r>
      <w:r w:rsidR="00825006" w:rsidRPr="00322F3B">
        <w:t> </w:t>
      </w:r>
      <w:r w:rsidRPr="00322F3B">
        <w:t>126</w:t>
      </w:r>
      <w:r w:rsidR="009953FD">
        <w:noBreakHyphen/>
      </w:r>
      <w:r w:rsidRPr="00322F3B">
        <w:t>E is about an entitlement to shares after demutualisation and scrip for scrip roll</w:t>
      </w:r>
      <w:r w:rsidR="009953FD">
        <w:noBreakHyphen/>
      </w:r>
      <w:r w:rsidRPr="00322F3B">
        <w:t>over.</w:t>
      </w:r>
    </w:p>
    <w:p w14:paraId="2AFD3CE9" w14:textId="15F496A3" w:rsidR="0037072A" w:rsidRPr="00322F3B" w:rsidRDefault="0037072A" w:rsidP="0037072A">
      <w:pPr>
        <w:pStyle w:val="ActHead4"/>
      </w:pPr>
      <w:bookmarkStart w:id="66" w:name="_Toc201755544"/>
      <w:r w:rsidRPr="00322F3B">
        <w:rPr>
          <w:rStyle w:val="CharSubdNo"/>
        </w:rPr>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E</w:t>
      </w:r>
      <w:r w:rsidRPr="00322F3B">
        <w:t>—</w:t>
      </w:r>
      <w:r w:rsidRPr="00322F3B">
        <w:rPr>
          <w:rStyle w:val="CharSubdText"/>
        </w:rPr>
        <w:t>Special CGT rules for legal personal representatives and beneficiaries</w:t>
      </w:r>
      <w:bookmarkEnd w:id="66"/>
    </w:p>
    <w:p w14:paraId="501673B6" w14:textId="77777777" w:rsidR="0037072A" w:rsidRPr="00322F3B" w:rsidRDefault="0037072A" w:rsidP="0037072A">
      <w:pPr>
        <w:pStyle w:val="TofSectsHeading"/>
      </w:pPr>
      <w:r w:rsidRPr="00322F3B">
        <w:t>Table of sections</w:t>
      </w:r>
    </w:p>
    <w:p w14:paraId="0861E862" w14:textId="773FE6B9" w:rsidR="0037072A" w:rsidRPr="00322F3B" w:rsidRDefault="0037072A" w:rsidP="0037072A">
      <w:pPr>
        <w:pStyle w:val="TofSectsSection"/>
      </w:pPr>
      <w:r w:rsidRPr="00322F3B">
        <w:t>316</w:t>
      </w:r>
      <w:r w:rsidR="009953FD">
        <w:noBreakHyphen/>
      </w:r>
      <w:r w:rsidRPr="00322F3B">
        <w:t>200</w:t>
      </w:r>
      <w:r w:rsidRPr="00322F3B">
        <w:tab/>
        <w:t>Demutualisation assets not owned by deceased but passing to beneficiary in deceased estate</w:t>
      </w:r>
    </w:p>
    <w:p w14:paraId="2F1CB438" w14:textId="6CD5D333" w:rsidR="0037072A" w:rsidRPr="00322F3B" w:rsidRDefault="0037072A" w:rsidP="0037072A">
      <w:pPr>
        <w:pStyle w:val="TofSectsSection"/>
      </w:pPr>
      <w:r w:rsidRPr="00322F3B">
        <w:t>316</w:t>
      </w:r>
      <w:r w:rsidR="009953FD">
        <w:noBreakHyphen/>
      </w:r>
      <w:r w:rsidRPr="00322F3B">
        <w:t>205</w:t>
      </w:r>
      <w:r w:rsidRPr="00322F3B">
        <w:tab/>
        <w:t>Interest in lost policy holders trust not owned by deceased but passing to beneficiary in deceased estate</w:t>
      </w:r>
    </w:p>
    <w:p w14:paraId="7B3AA028" w14:textId="3C76DB9D" w:rsidR="0037072A" w:rsidRPr="00322F3B" w:rsidRDefault="0037072A" w:rsidP="0037072A">
      <w:pPr>
        <w:pStyle w:val="ActHead5"/>
      </w:pPr>
      <w:bookmarkStart w:id="67" w:name="_Toc201755545"/>
      <w:r w:rsidRPr="00322F3B">
        <w:rPr>
          <w:rStyle w:val="CharSectno"/>
        </w:rPr>
        <w:lastRenderedPageBreak/>
        <w:t>316</w:t>
      </w:r>
      <w:r w:rsidR="009953FD">
        <w:rPr>
          <w:rStyle w:val="CharSectno"/>
        </w:rPr>
        <w:noBreakHyphen/>
      </w:r>
      <w:r w:rsidRPr="00322F3B">
        <w:rPr>
          <w:rStyle w:val="CharSectno"/>
        </w:rPr>
        <w:t>200</w:t>
      </w:r>
      <w:r w:rsidRPr="00322F3B">
        <w:t xml:space="preserve">  Demutualisation assets not owned by deceased but passing to beneficiary in deceased estate</w:t>
      </w:r>
      <w:bookmarkEnd w:id="67"/>
    </w:p>
    <w:p w14:paraId="131F1A3E" w14:textId="3848BF45" w:rsidR="0037072A" w:rsidRPr="00322F3B" w:rsidRDefault="0037072A" w:rsidP="0037072A">
      <w:pPr>
        <w:pStyle w:val="subsection"/>
      </w:pPr>
      <w:r w:rsidRPr="00322F3B">
        <w:tab/>
        <w:t>(1)</w:t>
      </w:r>
      <w:r w:rsidRPr="00322F3B">
        <w:tab/>
        <w:t xml:space="preserve">This section sets out what happens if a </w:t>
      </w:r>
      <w:r w:rsidR="009953FD" w:rsidRPr="009953FD">
        <w:rPr>
          <w:position w:val="6"/>
          <w:sz w:val="16"/>
        </w:rPr>
        <w:t>*</w:t>
      </w:r>
      <w:r w:rsidRPr="00322F3B">
        <w:t>CGT asset:</w:t>
      </w:r>
    </w:p>
    <w:p w14:paraId="2B3E6BCE" w14:textId="5F2F161E" w:rsidR="0037072A" w:rsidRPr="00322F3B" w:rsidRDefault="0037072A" w:rsidP="0037072A">
      <w:pPr>
        <w:pStyle w:val="paragraph"/>
      </w:pPr>
      <w:r w:rsidRPr="00322F3B">
        <w:tab/>
        <w:t>(a)</w:t>
      </w:r>
      <w:r w:rsidRPr="00322F3B">
        <w:tab/>
        <w:t xml:space="preserve">is a demutualisation asset (see </w:t>
      </w:r>
      <w:r w:rsidR="009F5D03" w:rsidRPr="00322F3B">
        <w:t>section 3</w:t>
      </w:r>
      <w:r w:rsidRPr="00322F3B">
        <w:t>16</w:t>
      </w:r>
      <w:r w:rsidR="009953FD">
        <w:noBreakHyphen/>
      </w:r>
      <w:r w:rsidRPr="00322F3B">
        <w:t>110); and</w:t>
      </w:r>
    </w:p>
    <w:p w14:paraId="14BA88EB" w14:textId="70DB52DE" w:rsidR="0037072A" w:rsidRPr="00322F3B" w:rsidRDefault="0037072A" w:rsidP="0037072A">
      <w:pPr>
        <w:pStyle w:val="paragraph"/>
      </w:pPr>
      <w:r w:rsidRPr="00322F3B">
        <w:tab/>
        <w:t>(b)</w:t>
      </w:r>
      <w:r w:rsidRPr="00322F3B">
        <w:tab/>
        <w:t>forms part of the estate of an individual who is an entity described in sub</w:t>
      </w:r>
      <w:r w:rsidR="009F5D03" w:rsidRPr="00322F3B">
        <w:t>section 3</w:t>
      </w:r>
      <w:r w:rsidRPr="00322F3B">
        <w:t>16</w:t>
      </w:r>
      <w:r w:rsidR="009953FD">
        <w:noBreakHyphen/>
      </w:r>
      <w:r w:rsidRPr="00322F3B">
        <w:t>115(1) and has died; and</w:t>
      </w:r>
    </w:p>
    <w:p w14:paraId="532352FF" w14:textId="77777777" w:rsidR="0037072A" w:rsidRPr="00322F3B" w:rsidRDefault="0037072A" w:rsidP="0037072A">
      <w:pPr>
        <w:pStyle w:val="paragraph"/>
      </w:pPr>
      <w:r w:rsidRPr="00322F3B">
        <w:tab/>
        <w:t>(c)</w:t>
      </w:r>
      <w:r w:rsidRPr="00322F3B">
        <w:tab/>
        <w:t>was not owned by the individual just before dying; and</w:t>
      </w:r>
    </w:p>
    <w:p w14:paraId="0D33E040" w14:textId="63061157" w:rsidR="0037072A" w:rsidRPr="00322F3B" w:rsidRDefault="0037072A" w:rsidP="0037072A">
      <w:pPr>
        <w:pStyle w:val="paragraph"/>
      </w:pPr>
      <w:r w:rsidRPr="00322F3B">
        <w:tab/>
        <w:t>(d)</w:t>
      </w:r>
      <w:r w:rsidRPr="00322F3B">
        <w:tab/>
      </w:r>
      <w:r w:rsidR="009953FD" w:rsidRPr="009953FD">
        <w:rPr>
          <w:position w:val="6"/>
          <w:sz w:val="16"/>
        </w:rPr>
        <w:t>*</w:t>
      </w:r>
      <w:r w:rsidRPr="00322F3B">
        <w:t xml:space="preserve">passes to a beneficiary in the individual’s estate because the asset is transferred to the beneficiary by the individual’s </w:t>
      </w:r>
      <w:r w:rsidR="009953FD" w:rsidRPr="009953FD">
        <w:rPr>
          <w:position w:val="6"/>
          <w:sz w:val="16"/>
        </w:rPr>
        <w:t>*</w:t>
      </w:r>
      <w:r w:rsidRPr="00322F3B">
        <w:t>legal personal representative.</w:t>
      </w:r>
    </w:p>
    <w:p w14:paraId="1A2EA209" w14:textId="77777777" w:rsidR="0037072A" w:rsidRPr="00322F3B" w:rsidRDefault="0037072A" w:rsidP="0037072A">
      <w:pPr>
        <w:pStyle w:val="notetext"/>
      </w:pPr>
      <w:r w:rsidRPr="00322F3B">
        <w:t>Note:</w:t>
      </w:r>
      <w:r w:rsidRPr="00322F3B">
        <w:tab/>
        <w:t>Division</w:t>
      </w:r>
      <w:r w:rsidR="00825006" w:rsidRPr="00322F3B">
        <w:t> </w:t>
      </w:r>
      <w:r w:rsidRPr="00322F3B">
        <w:t>128 deals with the effect of death in relation to CGT assets a person owns just before dying.</w:t>
      </w:r>
    </w:p>
    <w:p w14:paraId="0A0B023F" w14:textId="77777777" w:rsidR="0037072A" w:rsidRPr="00322F3B" w:rsidRDefault="0037072A" w:rsidP="0037072A">
      <w:pPr>
        <w:pStyle w:val="SubsectionHead"/>
      </w:pPr>
      <w:r w:rsidRPr="00322F3B">
        <w:t>Consequence for legal personal representative</w:t>
      </w:r>
    </w:p>
    <w:p w14:paraId="6361EF98" w14:textId="45A3D81F"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the </w:t>
      </w:r>
      <w:r w:rsidR="009953FD" w:rsidRPr="009953FD">
        <w:rPr>
          <w:position w:val="6"/>
          <w:sz w:val="16"/>
        </w:rPr>
        <w:t>*</w:t>
      </w:r>
      <w:r w:rsidRPr="00322F3B">
        <w:t xml:space="preserve">legal personal representative makes because the asset </w:t>
      </w:r>
      <w:r w:rsidR="009953FD" w:rsidRPr="009953FD">
        <w:rPr>
          <w:position w:val="6"/>
          <w:sz w:val="16"/>
        </w:rPr>
        <w:t>*</w:t>
      </w:r>
      <w:r w:rsidRPr="00322F3B">
        <w:t>passes to the beneficiary.</w:t>
      </w:r>
    </w:p>
    <w:p w14:paraId="3F3189B6" w14:textId="77777777" w:rsidR="0037072A" w:rsidRPr="00322F3B" w:rsidRDefault="0037072A" w:rsidP="0037072A">
      <w:pPr>
        <w:pStyle w:val="SubsectionHead"/>
      </w:pPr>
      <w:r w:rsidRPr="00322F3B">
        <w:t>Consequence for beneficiary</w:t>
      </w:r>
    </w:p>
    <w:p w14:paraId="6A7CEFBE" w14:textId="4B9A2FEC"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the asset in the hands of the </w:t>
      </w:r>
      <w:r w:rsidR="009953FD" w:rsidRPr="009953FD">
        <w:rPr>
          <w:position w:val="6"/>
          <w:sz w:val="16"/>
        </w:rPr>
        <w:t>*</w:t>
      </w:r>
      <w:r w:rsidRPr="00322F3B">
        <w:t xml:space="preserve">legal personal representative just before the asset </w:t>
      </w:r>
      <w:r w:rsidR="009953FD" w:rsidRPr="009953FD">
        <w:rPr>
          <w:position w:val="6"/>
          <w:sz w:val="16"/>
        </w:rPr>
        <w:t>*</w:t>
      </w:r>
      <w:r w:rsidRPr="00322F3B">
        <w:t>passes to the beneficiary becomes the first element of the cost base and reduced cost base of the asset in the hands of the beneficiary.</w:t>
      </w:r>
    </w:p>
    <w:p w14:paraId="56064A0D" w14:textId="11001BE7" w:rsidR="0037072A" w:rsidRPr="00322F3B" w:rsidRDefault="0037072A" w:rsidP="0037072A">
      <w:pPr>
        <w:pStyle w:val="subsection"/>
      </w:pPr>
      <w:r w:rsidRPr="00322F3B">
        <w:tab/>
        <w:t>(4)</w:t>
      </w:r>
      <w:r w:rsidRPr="00322F3B">
        <w:tab/>
        <w:t xml:space="preserve">The beneficiary is taken to have </w:t>
      </w:r>
      <w:r w:rsidR="009953FD" w:rsidRPr="009953FD">
        <w:rPr>
          <w:position w:val="6"/>
          <w:sz w:val="16"/>
        </w:rPr>
        <w:t>*</w:t>
      </w:r>
      <w:r w:rsidRPr="00322F3B">
        <w:t xml:space="preserve">acquired the asset when the </w:t>
      </w:r>
      <w:r w:rsidR="009953FD" w:rsidRPr="009953FD">
        <w:rPr>
          <w:position w:val="6"/>
          <w:sz w:val="16"/>
        </w:rPr>
        <w:t>*</w:t>
      </w:r>
      <w:r w:rsidRPr="00322F3B">
        <w:t>legal personal representative acquired it.</w:t>
      </w:r>
    </w:p>
    <w:p w14:paraId="4A53C27E" w14:textId="0C508FB6" w:rsidR="0037072A" w:rsidRPr="00322F3B" w:rsidRDefault="0037072A" w:rsidP="0037072A">
      <w:pPr>
        <w:pStyle w:val="ActHead5"/>
      </w:pPr>
      <w:bookmarkStart w:id="68" w:name="_Toc201755546"/>
      <w:r w:rsidRPr="00322F3B">
        <w:rPr>
          <w:rStyle w:val="CharSectno"/>
        </w:rPr>
        <w:t>316</w:t>
      </w:r>
      <w:r w:rsidR="009953FD">
        <w:rPr>
          <w:rStyle w:val="CharSectno"/>
        </w:rPr>
        <w:noBreakHyphen/>
      </w:r>
      <w:r w:rsidRPr="00322F3B">
        <w:rPr>
          <w:rStyle w:val="CharSectno"/>
        </w:rPr>
        <w:t>205</w:t>
      </w:r>
      <w:r w:rsidRPr="00322F3B">
        <w:t xml:space="preserve">  Interest in lost policy holders trust not owned by deceased but passing to beneficiary in deceased estate</w:t>
      </w:r>
      <w:bookmarkEnd w:id="68"/>
    </w:p>
    <w:p w14:paraId="0A593996" w14:textId="1533BEE6" w:rsidR="0037072A" w:rsidRPr="00322F3B" w:rsidRDefault="0037072A" w:rsidP="0037072A">
      <w:pPr>
        <w:pStyle w:val="subsection"/>
      </w:pPr>
      <w:r w:rsidRPr="00322F3B">
        <w:tab/>
        <w:t>(1)</w:t>
      </w:r>
      <w:r w:rsidRPr="00322F3B">
        <w:tab/>
        <w:t xml:space="preserve">This section sets out what happens if a </w:t>
      </w:r>
      <w:r w:rsidR="009953FD" w:rsidRPr="009953FD">
        <w:rPr>
          <w:position w:val="6"/>
          <w:sz w:val="16"/>
        </w:rPr>
        <w:t>*</w:t>
      </w:r>
      <w:r w:rsidRPr="00322F3B">
        <w:t>CGT asset:</w:t>
      </w:r>
    </w:p>
    <w:p w14:paraId="1C02F2DB" w14:textId="5972096F" w:rsidR="0037072A" w:rsidRPr="00322F3B" w:rsidRDefault="0037072A" w:rsidP="0037072A">
      <w:pPr>
        <w:pStyle w:val="paragraph"/>
      </w:pPr>
      <w:r w:rsidRPr="00322F3B">
        <w:tab/>
        <w:t>(a)</w:t>
      </w:r>
      <w:r w:rsidRPr="00322F3B">
        <w:tab/>
        <w:t xml:space="preserve">is an interest in a lost policy holders trust (see </w:t>
      </w:r>
      <w:r w:rsidR="009F5D03" w:rsidRPr="00322F3B">
        <w:t>section 3</w:t>
      </w:r>
      <w:r w:rsidRPr="00322F3B">
        <w:t>16</w:t>
      </w:r>
      <w:r w:rsidR="009953FD">
        <w:noBreakHyphen/>
      </w:r>
      <w:r w:rsidRPr="00322F3B">
        <w:t>155); and</w:t>
      </w:r>
    </w:p>
    <w:p w14:paraId="382B7A59" w14:textId="7BC8E71A" w:rsidR="0037072A" w:rsidRPr="00322F3B" w:rsidRDefault="0037072A" w:rsidP="0037072A">
      <w:pPr>
        <w:pStyle w:val="paragraph"/>
      </w:pPr>
      <w:r w:rsidRPr="00322F3B">
        <w:tab/>
        <w:t>(b)</w:t>
      </w:r>
      <w:r w:rsidRPr="00322F3B">
        <w:tab/>
        <w:t>forms part of the estate of an individual who is an entity described in sub</w:t>
      </w:r>
      <w:r w:rsidR="009F5D03" w:rsidRPr="00322F3B">
        <w:t>section 3</w:t>
      </w:r>
      <w:r w:rsidRPr="00322F3B">
        <w:t>16</w:t>
      </w:r>
      <w:r w:rsidR="009953FD">
        <w:noBreakHyphen/>
      </w:r>
      <w:r w:rsidRPr="00322F3B">
        <w:t>115(1) and has died; and</w:t>
      </w:r>
    </w:p>
    <w:p w14:paraId="77018A69" w14:textId="77777777" w:rsidR="0037072A" w:rsidRPr="00322F3B" w:rsidRDefault="0037072A" w:rsidP="0037072A">
      <w:pPr>
        <w:pStyle w:val="paragraph"/>
      </w:pPr>
      <w:r w:rsidRPr="00322F3B">
        <w:lastRenderedPageBreak/>
        <w:tab/>
        <w:t>(c)</w:t>
      </w:r>
      <w:r w:rsidRPr="00322F3B">
        <w:tab/>
        <w:t>was not owned by the individual just before dying; and</w:t>
      </w:r>
    </w:p>
    <w:p w14:paraId="1127D56F" w14:textId="77DE40B7" w:rsidR="0037072A" w:rsidRPr="00322F3B" w:rsidRDefault="0037072A" w:rsidP="0037072A">
      <w:pPr>
        <w:pStyle w:val="paragraph"/>
      </w:pPr>
      <w:r w:rsidRPr="00322F3B">
        <w:tab/>
        <w:t>(d)</w:t>
      </w:r>
      <w:r w:rsidRPr="00322F3B">
        <w:tab/>
      </w:r>
      <w:r w:rsidR="009953FD" w:rsidRPr="009953FD">
        <w:rPr>
          <w:position w:val="6"/>
          <w:sz w:val="16"/>
        </w:rPr>
        <w:t>*</w:t>
      </w:r>
      <w:r w:rsidRPr="00322F3B">
        <w:t xml:space="preserve">passes to a beneficiary in the individual’s estate because the asset is transferred to the beneficiary by the individual’s </w:t>
      </w:r>
      <w:r w:rsidR="009953FD" w:rsidRPr="009953FD">
        <w:rPr>
          <w:position w:val="6"/>
          <w:sz w:val="16"/>
        </w:rPr>
        <w:t>*</w:t>
      </w:r>
      <w:r w:rsidRPr="00322F3B">
        <w:t>legal personal representative.</w:t>
      </w:r>
    </w:p>
    <w:p w14:paraId="4033BD65" w14:textId="77777777" w:rsidR="0037072A" w:rsidRPr="00322F3B" w:rsidRDefault="0037072A" w:rsidP="0037072A">
      <w:pPr>
        <w:pStyle w:val="notetext"/>
      </w:pPr>
      <w:r w:rsidRPr="00322F3B">
        <w:t>Note:</w:t>
      </w:r>
      <w:r w:rsidRPr="00322F3B">
        <w:tab/>
        <w:t>Division</w:t>
      </w:r>
      <w:r w:rsidR="00825006" w:rsidRPr="00322F3B">
        <w:t> </w:t>
      </w:r>
      <w:r w:rsidRPr="00322F3B">
        <w:t>128 deals with the effect of death in relation to CGT assets a person owns just before dying.</w:t>
      </w:r>
    </w:p>
    <w:p w14:paraId="1BF59CC4" w14:textId="77777777" w:rsidR="0037072A" w:rsidRPr="00322F3B" w:rsidRDefault="0037072A" w:rsidP="0037072A">
      <w:pPr>
        <w:pStyle w:val="SubsectionHead"/>
      </w:pPr>
      <w:r w:rsidRPr="00322F3B">
        <w:t>Consequence for legal personal representative</w:t>
      </w:r>
    </w:p>
    <w:p w14:paraId="388BD336" w14:textId="110697C7" w:rsidR="0037072A" w:rsidRPr="00322F3B" w:rsidRDefault="0037072A" w:rsidP="0037072A">
      <w:pPr>
        <w:pStyle w:val="subsection"/>
      </w:pPr>
      <w:r w:rsidRPr="00322F3B">
        <w:tab/>
        <w:t>(2)</w:t>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the </w:t>
      </w:r>
      <w:r w:rsidR="009953FD" w:rsidRPr="009953FD">
        <w:rPr>
          <w:position w:val="6"/>
          <w:sz w:val="16"/>
        </w:rPr>
        <w:t>*</w:t>
      </w:r>
      <w:r w:rsidRPr="00322F3B">
        <w:t xml:space="preserve">legal personal representative makes because the asset </w:t>
      </w:r>
      <w:r w:rsidR="009953FD" w:rsidRPr="009953FD">
        <w:rPr>
          <w:position w:val="6"/>
          <w:sz w:val="16"/>
        </w:rPr>
        <w:t>*</w:t>
      </w:r>
      <w:r w:rsidRPr="00322F3B">
        <w:t>passes to the beneficiary.</w:t>
      </w:r>
    </w:p>
    <w:p w14:paraId="67328772" w14:textId="3F5F2AE6" w:rsidR="0037072A" w:rsidRPr="00322F3B" w:rsidRDefault="0037072A" w:rsidP="0037072A">
      <w:pPr>
        <w:pStyle w:val="ActHead4"/>
      </w:pPr>
      <w:bookmarkStart w:id="69" w:name="_Toc201755547"/>
      <w:r w:rsidRPr="00322F3B">
        <w:rPr>
          <w:rStyle w:val="CharSubdNo"/>
        </w:rPr>
        <w:t>Subdivision</w:t>
      </w:r>
      <w:r w:rsidR="00825006" w:rsidRPr="00322F3B">
        <w:rPr>
          <w:rStyle w:val="CharSubdNo"/>
        </w:rPr>
        <w:t> </w:t>
      </w:r>
      <w:r w:rsidRPr="00322F3B">
        <w:rPr>
          <w:rStyle w:val="CharSubdNo"/>
        </w:rPr>
        <w:t>316</w:t>
      </w:r>
      <w:r w:rsidR="009953FD">
        <w:rPr>
          <w:rStyle w:val="CharSubdNo"/>
        </w:rPr>
        <w:noBreakHyphen/>
      </w:r>
      <w:r w:rsidRPr="00322F3B">
        <w:rPr>
          <w:rStyle w:val="CharSubdNo"/>
        </w:rPr>
        <w:t>F</w:t>
      </w:r>
      <w:r w:rsidRPr="00322F3B">
        <w:t>—</w:t>
      </w:r>
      <w:r w:rsidRPr="00322F3B">
        <w:rPr>
          <w:rStyle w:val="CharSubdText"/>
        </w:rPr>
        <w:t>Non</w:t>
      </w:r>
      <w:r w:rsidR="009953FD">
        <w:rPr>
          <w:rStyle w:val="CharSubdText"/>
        </w:rPr>
        <w:noBreakHyphen/>
      </w:r>
      <w:r w:rsidRPr="00322F3B">
        <w:rPr>
          <w:rStyle w:val="CharSubdText"/>
        </w:rPr>
        <w:t>CGT consequences of the demutualisation</w:t>
      </w:r>
      <w:bookmarkEnd w:id="69"/>
    </w:p>
    <w:p w14:paraId="18830F89" w14:textId="5F2E63FC" w:rsidR="0037072A" w:rsidRPr="00322F3B" w:rsidRDefault="0037072A" w:rsidP="0037072A">
      <w:pPr>
        <w:pStyle w:val="ActHead4"/>
      </w:pPr>
      <w:bookmarkStart w:id="70" w:name="_Toc201755548"/>
      <w:r w:rsidRPr="00322F3B">
        <w:t>Guide to Subdivision</w:t>
      </w:r>
      <w:r w:rsidR="00825006" w:rsidRPr="00322F3B">
        <w:t> </w:t>
      </w:r>
      <w:r w:rsidRPr="00322F3B">
        <w:t>316</w:t>
      </w:r>
      <w:r w:rsidR="009953FD">
        <w:noBreakHyphen/>
      </w:r>
      <w:r w:rsidRPr="00322F3B">
        <w:t>F</w:t>
      </w:r>
      <w:bookmarkEnd w:id="70"/>
    </w:p>
    <w:p w14:paraId="76F7BC8E" w14:textId="146CAB6C" w:rsidR="0037072A" w:rsidRPr="00322F3B" w:rsidRDefault="0037072A" w:rsidP="0037072A">
      <w:pPr>
        <w:pStyle w:val="ActHead5"/>
      </w:pPr>
      <w:bookmarkStart w:id="71" w:name="_Toc201755549"/>
      <w:r w:rsidRPr="00322F3B">
        <w:rPr>
          <w:rStyle w:val="CharSectno"/>
        </w:rPr>
        <w:t>316</w:t>
      </w:r>
      <w:r w:rsidR="009953FD">
        <w:rPr>
          <w:rStyle w:val="CharSectno"/>
        </w:rPr>
        <w:noBreakHyphen/>
      </w:r>
      <w:r w:rsidRPr="00322F3B">
        <w:rPr>
          <w:rStyle w:val="CharSectno"/>
        </w:rPr>
        <w:t>250</w:t>
      </w:r>
      <w:r w:rsidRPr="00322F3B">
        <w:t xml:space="preserve">  What this Subdivision is about</w:t>
      </w:r>
      <w:bookmarkEnd w:id="71"/>
    </w:p>
    <w:p w14:paraId="19097FDC" w14:textId="77777777" w:rsidR="0037072A" w:rsidRPr="00322F3B" w:rsidRDefault="0037072A" w:rsidP="00B57F3F">
      <w:pPr>
        <w:pStyle w:val="SOText"/>
      </w:pPr>
      <w:r w:rsidRPr="00322F3B">
        <w:t>In many cases, income from demutualisation is assessed through the CGT provisions rather than as ordinary income or other statutory income.</w:t>
      </w:r>
    </w:p>
    <w:p w14:paraId="1C7AE088" w14:textId="77777777" w:rsidR="0037072A" w:rsidRPr="00322F3B" w:rsidRDefault="0037072A" w:rsidP="00B57F3F">
      <w:pPr>
        <w:pStyle w:val="SOText"/>
      </w:pPr>
      <w:r w:rsidRPr="00322F3B">
        <w:t>Franking debits arise for the friendly society and its subsidiaries to ensure they do not enjoy a franking surplus. Franking debits and credits arise to negate credits and debits from things attributable to the time before demutualisation.</w:t>
      </w:r>
    </w:p>
    <w:p w14:paraId="3104916E" w14:textId="77777777" w:rsidR="0037072A" w:rsidRPr="00322F3B" w:rsidRDefault="0037072A" w:rsidP="0037072A">
      <w:pPr>
        <w:pStyle w:val="TofSectsHeading"/>
      </w:pPr>
      <w:r w:rsidRPr="00322F3B">
        <w:t>Table of sections</w:t>
      </w:r>
    </w:p>
    <w:p w14:paraId="174C0281" w14:textId="3B11386D" w:rsidR="0037072A" w:rsidRPr="00322F3B" w:rsidRDefault="0037072A" w:rsidP="0037072A">
      <w:pPr>
        <w:pStyle w:val="TofSectsSection"/>
      </w:pPr>
      <w:r w:rsidRPr="00322F3B">
        <w:t>316</w:t>
      </w:r>
      <w:r w:rsidR="009953FD">
        <w:noBreakHyphen/>
      </w:r>
      <w:r w:rsidRPr="00322F3B">
        <w:t>255</w:t>
      </w:r>
      <w:r w:rsidRPr="00322F3B">
        <w:tab/>
        <w:t>General taxation consequences of issue of demutualisation assets etc.</w:t>
      </w:r>
    </w:p>
    <w:p w14:paraId="5A08C4A9" w14:textId="29521C91" w:rsidR="0037072A" w:rsidRPr="00322F3B" w:rsidRDefault="0037072A" w:rsidP="0037072A">
      <w:pPr>
        <w:pStyle w:val="TofSectsSection"/>
      </w:pPr>
      <w:r w:rsidRPr="00322F3B">
        <w:t>316</w:t>
      </w:r>
      <w:r w:rsidR="009953FD">
        <w:noBreakHyphen/>
      </w:r>
      <w:r w:rsidRPr="00322F3B">
        <w:t>260</w:t>
      </w:r>
      <w:r w:rsidRPr="00322F3B">
        <w:tab/>
        <w:t>Franking debits to stop the friendly society and its subsidiaries having franking surpluses</w:t>
      </w:r>
    </w:p>
    <w:p w14:paraId="1D6D7145" w14:textId="0AFAAE94" w:rsidR="0037072A" w:rsidRPr="00322F3B" w:rsidRDefault="0037072A" w:rsidP="0037072A">
      <w:pPr>
        <w:pStyle w:val="TofSectsSection"/>
      </w:pPr>
      <w:r w:rsidRPr="00322F3B">
        <w:t>316</w:t>
      </w:r>
      <w:r w:rsidR="009953FD">
        <w:noBreakHyphen/>
      </w:r>
      <w:r w:rsidRPr="00322F3B">
        <w:t>265</w:t>
      </w:r>
      <w:r w:rsidRPr="00322F3B">
        <w:tab/>
        <w:t>Franking debits to negate franking credits from some distributions to friendly society and subsidiaries</w:t>
      </w:r>
    </w:p>
    <w:p w14:paraId="0A9F30CC" w14:textId="25F346B1" w:rsidR="0037072A" w:rsidRPr="00322F3B" w:rsidRDefault="0037072A" w:rsidP="0037072A">
      <w:pPr>
        <w:pStyle w:val="TofSectsSection"/>
      </w:pPr>
      <w:r w:rsidRPr="00322F3B">
        <w:t>316</w:t>
      </w:r>
      <w:r w:rsidR="009953FD">
        <w:noBreakHyphen/>
      </w:r>
      <w:r w:rsidRPr="00322F3B">
        <w:t>270</w:t>
      </w:r>
      <w:r w:rsidRPr="00322F3B">
        <w:tab/>
        <w:t>Franking debits to negate franking credits from post</w:t>
      </w:r>
      <w:r w:rsidR="009953FD">
        <w:noBreakHyphen/>
      </w:r>
      <w:r w:rsidRPr="00322F3B">
        <w:t>demutualisation payments of pre</w:t>
      </w:r>
      <w:r w:rsidR="009953FD">
        <w:noBreakHyphen/>
      </w:r>
      <w:r w:rsidRPr="00322F3B">
        <w:t>demutualisation tax</w:t>
      </w:r>
    </w:p>
    <w:p w14:paraId="181FB596" w14:textId="7105501C" w:rsidR="0037072A" w:rsidRPr="00322F3B" w:rsidRDefault="0037072A" w:rsidP="0037072A">
      <w:pPr>
        <w:pStyle w:val="TofSectsSection"/>
      </w:pPr>
      <w:r w:rsidRPr="00322F3B">
        <w:lastRenderedPageBreak/>
        <w:t>316</w:t>
      </w:r>
      <w:r w:rsidR="009953FD">
        <w:noBreakHyphen/>
      </w:r>
      <w:r w:rsidRPr="00322F3B">
        <w:t>275</w:t>
      </w:r>
      <w:r w:rsidRPr="00322F3B">
        <w:tab/>
        <w:t>Franking credits to negate franking debits from refunds of tax paid before demutualisation</w:t>
      </w:r>
    </w:p>
    <w:p w14:paraId="13860D2B" w14:textId="55C048A5" w:rsidR="0037072A" w:rsidRPr="00322F3B" w:rsidRDefault="0037072A" w:rsidP="0037072A">
      <w:pPr>
        <w:pStyle w:val="ActHead5"/>
      </w:pPr>
      <w:bookmarkStart w:id="72" w:name="_Toc201755550"/>
      <w:r w:rsidRPr="00322F3B">
        <w:rPr>
          <w:rStyle w:val="CharSectno"/>
        </w:rPr>
        <w:t>316</w:t>
      </w:r>
      <w:r w:rsidR="009953FD">
        <w:rPr>
          <w:rStyle w:val="CharSectno"/>
        </w:rPr>
        <w:noBreakHyphen/>
      </w:r>
      <w:r w:rsidRPr="00322F3B">
        <w:rPr>
          <w:rStyle w:val="CharSectno"/>
        </w:rPr>
        <w:t>255</w:t>
      </w:r>
      <w:r w:rsidRPr="00322F3B">
        <w:t xml:space="preserve">  General taxation consequences of issue of demutualisation assets etc.</w:t>
      </w:r>
      <w:bookmarkEnd w:id="72"/>
    </w:p>
    <w:p w14:paraId="18B3DDA6" w14:textId="059BB202" w:rsidR="0037072A" w:rsidRPr="00322F3B" w:rsidRDefault="0037072A" w:rsidP="0037072A">
      <w:pPr>
        <w:pStyle w:val="subsection"/>
      </w:pPr>
      <w:r w:rsidRPr="00322F3B">
        <w:tab/>
        <w:t>(1)</w:t>
      </w:r>
      <w:r w:rsidRPr="00322F3B">
        <w:tab/>
        <w:t xml:space="preserve">An amount of </w:t>
      </w:r>
      <w:r w:rsidR="009953FD" w:rsidRPr="009953FD">
        <w:rPr>
          <w:position w:val="6"/>
          <w:sz w:val="16"/>
        </w:rPr>
        <w:t>*</w:t>
      </w:r>
      <w:r w:rsidRPr="00322F3B">
        <w:t xml:space="preserve">ordinary income or </w:t>
      </w:r>
      <w:r w:rsidR="009953FD" w:rsidRPr="009953FD">
        <w:rPr>
          <w:position w:val="6"/>
          <w:sz w:val="16"/>
        </w:rPr>
        <w:t>*</w:t>
      </w:r>
      <w:r w:rsidRPr="00322F3B">
        <w:t xml:space="preserve">statutory income (other than a </w:t>
      </w:r>
      <w:r w:rsidR="009953FD" w:rsidRPr="009953FD">
        <w:rPr>
          <w:position w:val="6"/>
          <w:sz w:val="16"/>
        </w:rPr>
        <w:t>*</w:t>
      </w:r>
      <w:r w:rsidRPr="00322F3B">
        <w:t xml:space="preserve">net capital gain) of an entity covered by </w:t>
      </w:r>
      <w:r w:rsidR="00825006" w:rsidRPr="00322F3B">
        <w:t>subsection (</w:t>
      </w:r>
      <w:r w:rsidRPr="00322F3B">
        <w:t xml:space="preserve">2) is not assessable income and is not </w:t>
      </w:r>
      <w:r w:rsidR="009953FD" w:rsidRPr="009953FD">
        <w:rPr>
          <w:position w:val="6"/>
          <w:sz w:val="16"/>
        </w:rPr>
        <w:t>*</w:t>
      </w:r>
      <w:r w:rsidRPr="00322F3B">
        <w:t>exempt income if:</w:t>
      </w:r>
    </w:p>
    <w:p w14:paraId="474AF788" w14:textId="47D732D1" w:rsidR="0037072A" w:rsidRPr="00322F3B" w:rsidRDefault="0037072A" w:rsidP="0037072A">
      <w:pPr>
        <w:pStyle w:val="paragraph"/>
      </w:pPr>
      <w:r w:rsidRPr="00322F3B">
        <w:tab/>
        <w:t>(a)</w:t>
      </w:r>
      <w:r w:rsidRPr="00322F3B">
        <w:tab/>
        <w:t xml:space="preserve">the amount would otherwise be included in the ordinary income or statutory income of the entity only because a demutualisation asset (see </w:t>
      </w:r>
      <w:r w:rsidR="009F5D03" w:rsidRPr="00322F3B">
        <w:t>section 3</w:t>
      </w:r>
      <w:r w:rsidRPr="00322F3B">
        <w:t>16</w:t>
      </w:r>
      <w:r w:rsidR="009953FD">
        <w:noBreakHyphen/>
      </w:r>
      <w:r w:rsidRPr="00322F3B">
        <w:t>110) was issued to the entity; or</w:t>
      </w:r>
    </w:p>
    <w:p w14:paraId="2206E829" w14:textId="77777777" w:rsidR="0037072A" w:rsidRPr="00322F3B" w:rsidRDefault="0037072A" w:rsidP="0037072A">
      <w:pPr>
        <w:pStyle w:val="paragraph"/>
      </w:pPr>
      <w:r w:rsidRPr="00322F3B">
        <w:tab/>
        <w:t>(b)</w:t>
      </w:r>
      <w:r w:rsidRPr="00322F3B">
        <w:tab/>
        <w:t>the amount is a payment made to the entity, under the demutualisation, in connection with:</w:t>
      </w:r>
    </w:p>
    <w:p w14:paraId="7E0538DE" w14:textId="1D1681C9" w:rsidR="0037072A" w:rsidRPr="00322F3B" w:rsidRDefault="0037072A" w:rsidP="0037072A">
      <w:pPr>
        <w:pStyle w:val="paragraphsub"/>
      </w:pPr>
      <w:r w:rsidRPr="00322F3B">
        <w:tab/>
        <w:t>(i)</w:t>
      </w:r>
      <w:r w:rsidRPr="00322F3B">
        <w:tab/>
        <w:t>the variation or abrogation of rights attaching to or consisting of an interest affected by demutualisation (see paragraph</w:t>
      </w:r>
      <w:r w:rsidR="00825006" w:rsidRPr="00322F3B">
        <w:t> </w:t>
      </w:r>
      <w:r w:rsidRPr="00322F3B">
        <w:t>316</w:t>
      </w:r>
      <w:r w:rsidR="009953FD">
        <w:noBreakHyphen/>
      </w:r>
      <w:r w:rsidRPr="00322F3B">
        <w:t>55(1)(b)); or</w:t>
      </w:r>
    </w:p>
    <w:p w14:paraId="2963A3E5" w14:textId="77777777" w:rsidR="0037072A" w:rsidRPr="00322F3B" w:rsidRDefault="0037072A" w:rsidP="0037072A">
      <w:pPr>
        <w:pStyle w:val="paragraphsub"/>
      </w:pPr>
      <w:r w:rsidRPr="00322F3B">
        <w:tab/>
        <w:t>(ii)</w:t>
      </w:r>
      <w:r w:rsidRPr="00322F3B">
        <w:tab/>
        <w:t>the conversion, cancellation, extinguishment or redemption of an interest affected by demutualisation; or</w:t>
      </w:r>
    </w:p>
    <w:p w14:paraId="6E935CC8" w14:textId="531F29C9" w:rsidR="0037072A" w:rsidRPr="00322F3B" w:rsidRDefault="0037072A" w:rsidP="0037072A">
      <w:pPr>
        <w:pStyle w:val="paragraph"/>
      </w:pPr>
      <w:r w:rsidRPr="00322F3B">
        <w:tab/>
        <w:t>(c)</w:t>
      </w:r>
      <w:r w:rsidRPr="00322F3B">
        <w:tab/>
        <w:t xml:space="preserve">the amount would otherwise be included in the ordinary income or statutory income of the entity only because a </w:t>
      </w:r>
      <w:r w:rsidR="009953FD" w:rsidRPr="009953FD">
        <w:rPr>
          <w:position w:val="6"/>
          <w:sz w:val="16"/>
        </w:rPr>
        <w:t>*</w:t>
      </w:r>
      <w:r w:rsidRPr="00322F3B">
        <w:t xml:space="preserve">share or a right to </w:t>
      </w:r>
      <w:r w:rsidR="009953FD" w:rsidRPr="009953FD">
        <w:rPr>
          <w:position w:val="6"/>
          <w:sz w:val="16"/>
        </w:rPr>
        <w:t>*</w:t>
      </w:r>
      <w:r w:rsidRPr="00322F3B">
        <w:t xml:space="preserve">acquire one or more shares was transferred to the entity by the trustee of a lost policy holders trust (see </w:t>
      </w:r>
      <w:r w:rsidR="009F5D03" w:rsidRPr="00322F3B">
        <w:t>section 3</w:t>
      </w:r>
      <w:r w:rsidRPr="00322F3B">
        <w:t>16</w:t>
      </w:r>
      <w:r w:rsidR="009953FD">
        <w:noBreakHyphen/>
      </w:r>
      <w:r w:rsidRPr="00322F3B">
        <w:t>155); or</w:t>
      </w:r>
    </w:p>
    <w:p w14:paraId="265B67A2" w14:textId="77777777" w:rsidR="0037072A" w:rsidRPr="00322F3B" w:rsidRDefault="0037072A" w:rsidP="0037072A">
      <w:pPr>
        <w:pStyle w:val="paragraph"/>
      </w:pPr>
      <w:r w:rsidRPr="00322F3B">
        <w:tab/>
        <w:t>(d)</w:t>
      </w:r>
      <w:r w:rsidRPr="00322F3B">
        <w:tab/>
        <w:t>the amount is a payment made to the entity from a lost policy holders trust in connection with:</w:t>
      </w:r>
    </w:p>
    <w:p w14:paraId="1BA378D0" w14:textId="77777777" w:rsidR="0037072A" w:rsidRPr="00322F3B" w:rsidRDefault="0037072A" w:rsidP="0037072A">
      <w:pPr>
        <w:pStyle w:val="paragraphsub"/>
      </w:pPr>
      <w:r w:rsidRPr="00322F3B">
        <w:tab/>
        <w:t>(i)</w:t>
      </w:r>
      <w:r w:rsidRPr="00322F3B">
        <w:tab/>
        <w:t>the variation or abrogation of rights attaching to or consisting of an interest affected by demutualisation; or</w:t>
      </w:r>
    </w:p>
    <w:p w14:paraId="695E778F" w14:textId="77777777" w:rsidR="0037072A" w:rsidRPr="00322F3B" w:rsidRDefault="0037072A" w:rsidP="0037072A">
      <w:pPr>
        <w:pStyle w:val="paragraphsub"/>
      </w:pPr>
      <w:r w:rsidRPr="00322F3B">
        <w:tab/>
        <w:t>(ii)</w:t>
      </w:r>
      <w:r w:rsidRPr="00322F3B">
        <w:tab/>
        <w:t>the conversion, cancellation, extinguishment or redemption of an interest affected by demutualisation.</w:t>
      </w:r>
    </w:p>
    <w:p w14:paraId="681DAB66" w14:textId="77777777" w:rsidR="0037072A" w:rsidRPr="00322F3B" w:rsidRDefault="0037072A" w:rsidP="0037072A">
      <w:pPr>
        <w:pStyle w:val="subsection"/>
        <w:keepNext/>
        <w:keepLines/>
      </w:pPr>
      <w:r w:rsidRPr="00322F3B">
        <w:tab/>
        <w:t>(2)</w:t>
      </w:r>
      <w:r w:rsidRPr="00322F3B">
        <w:tab/>
        <w:t>This subsection covers an entity that:</w:t>
      </w:r>
    </w:p>
    <w:p w14:paraId="55454AF6" w14:textId="1460B35F" w:rsidR="0037072A" w:rsidRPr="00322F3B" w:rsidRDefault="0037072A" w:rsidP="0037072A">
      <w:pPr>
        <w:pStyle w:val="paragraph"/>
      </w:pPr>
      <w:r w:rsidRPr="00322F3B">
        <w:tab/>
        <w:t>(a)</w:t>
      </w:r>
      <w:r w:rsidRPr="00322F3B">
        <w:tab/>
        <w:t xml:space="preserve">is or has been a </w:t>
      </w:r>
      <w:r w:rsidR="009953FD" w:rsidRPr="009953FD">
        <w:rPr>
          <w:position w:val="6"/>
          <w:sz w:val="16"/>
        </w:rPr>
        <w:t>*</w:t>
      </w:r>
      <w:r w:rsidRPr="00322F3B">
        <w:t xml:space="preserve">member of the </w:t>
      </w:r>
      <w:r w:rsidR="009953FD" w:rsidRPr="009953FD">
        <w:rPr>
          <w:position w:val="6"/>
          <w:sz w:val="16"/>
        </w:rPr>
        <w:t>*</w:t>
      </w:r>
      <w:r w:rsidRPr="00322F3B">
        <w:t>friendly society; or</w:t>
      </w:r>
    </w:p>
    <w:p w14:paraId="5E599037" w14:textId="77777777" w:rsidR="0037072A" w:rsidRPr="00322F3B" w:rsidRDefault="0037072A" w:rsidP="0037072A">
      <w:pPr>
        <w:pStyle w:val="paragraph"/>
      </w:pPr>
      <w:r w:rsidRPr="00322F3B">
        <w:tab/>
        <w:t>(b)</w:t>
      </w:r>
      <w:r w:rsidRPr="00322F3B">
        <w:tab/>
        <w:t>is or has been insured through the friendly society or a health/life insurance subsidiary of the friendly society; or</w:t>
      </w:r>
    </w:p>
    <w:p w14:paraId="2CFE6772" w14:textId="77777777" w:rsidR="0037072A" w:rsidRPr="00322F3B" w:rsidRDefault="0037072A" w:rsidP="0037072A">
      <w:pPr>
        <w:pStyle w:val="paragraph"/>
      </w:pPr>
      <w:r w:rsidRPr="00322F3B">
        <w:lastRenderedPageBreak/>
        <w:tab/>
        <w:t>(c)</w:t>
      </w:r>
      <w:r w:rsidRPr="00322F3B">
        <w:tab/>
        <w:t xml:space="preserve">is issued with the demutualisation asset, or receives the payment, because of the death of a person covered by </w:t>
      </w:r>
      <w:r w:rsidR="00825006" w:rsidRPr="00322F3B">
        <w:t>paragraph (</w:t>
      </w:r>
      <w:r w:rsidRPr="00322F3B">
        <w:t>a) or (b); or</w:t>
      </w:r>
    </w:p>
    <w:p w14:paraId="36D3559C" w14:textId="061E25F8" w:rsidR="0037072A" w:rsidRPr="00322F3B" w:rsidRDefault="0037072A" w:rsidP="0037072A">
      <w:pPr>
        <w:pStyle w:val="paragraph"/>
      </w:pPr>
      <w:r w:rsidRPr="00322F3B">
        <w:tab/>
        <w:t>(d)</w:t>
      </w:r>
      <w:r w:rsidRPr="00322F3B">
        <w:tab/>
        <w:t xml:space="preserve">is a beneficiary of a lost policy holders trust (see </w:t>
      </w:r>
      <w:r w:rsidR="009F5D03" w:rsidRPr="00322F3B">
        <w:t>section 3</w:t>
      </w:r>
      <w:r w:rsidRPr="00322F3B">
        <w:t>16</w:t>
      </w:r>
      <w:r w:rsidR="009953FD">
        <w:noBreakHyphen/>
      </w:r>
      <w:r w:rsidRPr="00322F3B">
        <w:t>155).</w:t>
      </w:r>
    </w:p>
    <w:p w14:paraId="6488094D" w14:textId="0E0F9CF2" w:rsidR="0037072A" w:rsidRPr="00322F3B" w:rsidRDefault="0037072A" w:rsidP="0037072A">
      <w:pPr>
        <w:pStyle w:val="ActHead5"/>
      </w:pPr>
      <w:bookmarkStart w:id="73" w:name="_Toc201755551"/>
      <w:r w:rsidRPr="00322F3B">
        <w:rPr>
          <w:rStyle w:val="CharSectno"/>
        </w:rPr>
        <w:t>316</w:t>
      </w:r>
      <w:r w:rsidR="009953FD">
        <w:rPr>
          <w:rStyle w:val="CharSectno"/>
        </w:rPr>
        <w:noBreakHyphen/>
      </w:r>
      <w:r w:rsidRPr="00322F3B">
        <w:rPr>
          <w:rStyle w:val="CharSectno"/>
        </w:rPr>
        <w:t>260</w:t>
      </w:r>
      <w:r w:rsidRPr="00322F3B">
        <w:t xml:space="preserve">  Franking debits to stop the friendly society and its subsidiaries having franking surpluses</w:t>
      </w:r>
      <w:bookmarkEnd w:id="73"/>
    </w:p>
    <w:p w14:paraId="51D9C1B0" w14:textId="61DC9B26"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franking debit arises in the </w:t>
      </w:r>
      <w:r w:rsidR="009953FD" w:rsidRPr="009953FD">
        <w:rPr>
          <w:position w:val="6"/>
          <w:sz w:val="16"/>
        </w:rPr>
        <w:t>*</w:t>
      </w:r>
      <w:r w:rsidRPr="00322F3B">
        <w:t xml:space="preserve">franking account of the </w:t>
      </w:r>
      <w:r w:rsidR="009953FD" w:rsidRPr="009953FD">
        <w:rPr>
          <w:position w:val="6"/>
          <w:sz w:val="16"/>
        </w:rPr>
        <w:t>*</w:t>
      </w:r>
      <w:r w:rsidRPr="00322F3B">
        <w:t xml:space="preserve">friendly society or a </w:t>
      </w:r>
      <w:r w:rsidR="009953FD" w:rsidRPr="009953FD">
        <w:rPr>
          <w:position w:val="6"/>
          <w:sz w:val="16"/>
        </w:rPr>
        <w:t>*</w:t>
      </w:r>
      <w:r w:rsidRPr="00322F3B">
        <w:t>wholly</w:t>
      </w:r>
      <w:r w:rsidR="009953FD">
        <w:noBreakHyphen/>
      </w:r>
      <w:r w:rsidRPr="00322F3B">
        <w:t xml:space="preserve">owned subsidiary of the society if the account is in </w:t>
      </w:r>
      <w:r w:rsidR="009953FD" w:rsidRPr="009953FD">
        <w:rPr>
          <w:position w:val="6"/>
          <w:sz w:val="16"/>
        </w:rPr>
        <w:t>*</w:t>
      </w:r>
      <w:r w:rsidRPr="00322F3B">
        <w:t>surplus immediately before the demutualisation resolution day identified under sub</w:t>
      </w:r>
      <w:r w:rsidR="009F5D03" w:rsidRPr="00322F3B">
        <w:t>section 3</w:t>
      </w:r>
      <w:r w:rsidRPr="00322F3B">
        <w:t>16</w:t>
      </w:r>
      <w:r w:rsidR="009953FD">
        <w:noBreakHyphen/>
      </w:r>
      <w:r w:rsidRPr="00322F3B">
        <w:t>70(4).</w:t>
      </w:r>
    </w:p>
    <w:p w14:paraId="29E85A4D" w14:textId="196A9700" w:rsidR="0037072A" w:rsidRPr="00322F3B" w:rsidRDefault="0037072A" w:rsidP="0037072A">
      <w:pPr>
        <w:pStyle w:val="subsection"/>
      </w:pPr>
      <w:r w:rsidRPr="00322F3B">
        <w:tab/>
        <w:t>(2)</w:t>
      </w:r>
      <w:r w:rsidRPr="00322F3B">
        <w:tab/>
        <w:t xml:space="preserve">The amount of the </w:t>
      </w:r>
      <w:r w:rsidR="009953FD" w:rsidRPr="009953FD">
        <w:rPr>
          <w:position w:val="6"/>
          <w:sz w:val="16"/>
        </w:rPr>
        <w:t>*</w:t>
      </w:r>
      <w:r w:rsidRPr="00322F3B">
        <w:t xml:space="preserve">franking debit equals the </w:t>
      </w:r>
      <w:r w:rsidR="009953FD" w:rsidRPr="009953FD">
        <w:rPr>
          <w:position w:val="6"/>
          <w:sz w:val="16"/>
        </w:rPr>
        <w:t>*</w:t>
      </w:r>
      <w:r w:rsidRPr="00322F3B">
        <w:t>surplus.</w:t>
      </w:r>
    </w:p>
    <w:p w14:paraId="51DCFBE3" w14:textId="231D319A"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franking debit arises at the start of that day.</w:t>
      </w:r>
    </w:p>
    <w:p w14:paraId="25B80AFC" w14:textId="4ED4601B" w:rsidR="0037072A" w:rsidRPr="00322F3B" w:rsidRDefault="0037072A" w:rsidP="0037072A">
      <w:pPr>
        <w:pStyle w:val="ActHead5"/>
      </w:pPr>
      <w:bookmarkStart w:id="74" w:name="_Toc201755552"/>
      <w:r w:rsidRPr="00322F3B">
        <w:rPr>
          <w:rStyle w:val="CharSectno"/>
        </w:rPr>
        <w:t>316</w:t>
      </w:r>
      <w:r w:rsidR="009953FD">
        <w:rPr>
          <w:rStyle w:val="CharSectno"/>
        </w:rPr>
        <w:noBreakHyphen/>
      </w:r>
      <w:r w:rsidRPr="00322F3B">
        <w:rPr>
          <w:rStyle w:val="CharSectno"/>
        </w:rPr>
        <w:t>265</w:t>
      </w:r>
      <w:r w:rsidRPr="00322F3B">
        <w:t xml:space="preserve">  Franking debits to negate franking credits from some distributions to friendly society and subsidiaries</w:t>
      </w:r>
      <w:bookmarkEnd w:id="74"/>
    </w:p>
    <w:p w14:paraId="208A1F05" w14:textId="1B146BA6" w:rsidR="0037072A" w:rsidRPr="00322F3B" w:rsidRDefault="0037072A" w:rsidP="0037072A">
      <w:pPr>
        <w:pStyle w:val="subsection"/>
      </w:pPr>
      <w:r w:rsidRPr="00322F3B">
        <w:tab/>
        <w:t>(1)</w:t>
      </w:r>
      <w:r w:rsidRPr="00322F3B">
        <w:tab/>
        <w:t xml:space="preserve">This section applies if a </w:t>
      </w:r>
      <w:r w:rsidR="009953FD" w:rsidRPr="009953FD">
        <w:rPr>
          <w:position w:val="6"/>
          <w:sz w:val="16"/>
        </w:rPr>
        <w:t>*</w:t>
      </w:r>
      <w:r w:rsidRPr="00322F3B">
        <w:t xml:space="preserve">franking credit arises in the </w:t>
      </w:r>
      <w:r w:rsidR="009953FD" w:rsidRPr="009953FD">
        <w:rPr>
          <w:position w:val="6"/>
          <w:sz w:val="16"/>
        </w:rPr>
        <w:t>*</w:t>
      </w:r>
      <w:r w:rsidRPr="00322F3B">
        <w:t xml:space="preserve">franking account of the </w:t>
      </w:r>
      <w:r w:rsidR="009953FD" w:rsidRPr="009953FD">
        <w:rPr>
          <w:position w:val="6"/>
          <w:sz w:val="16"/>
        </w:rPr>
        <w:t>*</w:t>
      </w:r>
      <w:r w:rsidRPr="00322F3B">
        <w:t xml:space="preserve">friendly society or a </w:t>
      </w:r>
      <w:r w:rsidR="009953FD" w:rsidRPr="009953FD">
        <w:rPr>
          <w:position w:val="6"/>
          <w:sz w:val="16"/>
        </w:rPr>
        <w:t>*</w:t>
      </w:r>
      <w:r w:rsidRPr="00322F3B">
        <w:t>wholly</w:t>
      </w:r>
      <w:r w:rsidR="009953FD">
        <w:noBreakHyphen/>
      </w:r>
      <w:r w:rsidRPr="00322F3B">
        <w:t xml:space="preserve">owned subsidiary of the society because a </w:t>
      </w:r>
      <w:r w:rsidR="009953FD" w:rsidRPr="009953FD">
        <w:rPr>
          <w:position w:val="6"/>
          <w:sz w:val="16"/>
        </w:rPr>
        <w:t>*</w:t>
      </w:r>
      <w:r w:rsidRPr="00322F3B">
        <w:t>distribution declared before the demutualisation resolution day identified under sub</w:t>
      </w:r>
      <w:r w:rsidR="009F5D03" w:rsidRPr="00322F3B">
        <w:t>section 3</w:t>
      </w:r>
      <w:r w:rsidRPr="00322F3B">
        <w:t>16</w:t>
      </w:r>
      <w:r w:rsidR="009953FD">
        <w:noBreakHyphen/>
      </w:r>
      <w:r w:rsidRPr="00322F3B">
        <w:t>70(4) is made to the society or subsidiary on or after that day.</w:t>
      </w:r>
    </w:p>
    <w:p w14:paraId="6DD4C281" w14:textId="3B2520BA" w:rsidR="0037072A" w:rsidRPr="00322F3B" w:rsidRDefault="0037072A" w:rsidP="0037072A">
      <w:pPr>
        <w:pStyle w:val="subsection"/>
      </w:pPr>
      <w:r w:rsidRPr="00322F3B">
        <w:tab/>
        <w:t>(2)</w:t>
      </w:r>
      <w:r w:rsidRPr="00322F3B">
        <w:tab/>
        <w:t xml:space="preserve">A </w:t>
      </w:r>
      <w:r w:rsidR="009953FD" w:rsidRPr="009953FD">
        <w:rPr>
          <w:position w:val="6"/>
          <w:sz w:val="16"/>
        </w:rPr>
        <w:t>*</w:t>
      </w:r>
      <w:r w:rsidRPr="00322F3B">
        <w:t>franking debit arises in that account.</w:t>
      </w:r>
    </w:p>
    <w:p w14:paraId="1636B7D7" w14:textId="7F39B008" w:rsidR="0037072A" w:rsidRPr="00322F3B" w:rsidRDefault="0037072A" w:rsidP="0037072A">
      <w:pPr>
        <w:pStyle w:val="subsection"/>
      </w:pPr>
      <w:r w:rsidRPr="00322F3B">
        <w:tab/>
        <w:t>(3)</w:t>
      </w:r>
      <w:r w:rsidRPr="00322F3B">
        <w:tab/>
        <w:t xml:space="preserve">The amount of the </w:t>
      </w:r>
      <w:r w:rsidR="009953FD" w:rsidRPr="009953FD">
        <w:rPr>
          <w:position w:val="6"/>
          <w:sz w:val="16"/>
        </w:rPr>
        <w:t>*</w:t>
      </w:r>
      <w:r w:rsidRPr="00322F3B">
        <w:t xml:space="preserve">franking debit equals the amount of the </w:t>
      </w:r>
      <w:r w:rsidR="009953FD" w:rsidRPr="009953FD">
        <w:rPr>
          <w:position w:val="6"/>
          <w:sz w:val="16"/>
        </w:rPr>
        <w:t>*</w:t>
      </w:r>
      <w:r w:rsidRPr="00322F3B">
        <w:t>franking credit.</w:t>
      </w:r>
    </w:p>
    <w:p w14:paraId="4C377903" w14:textId="18A8E8D6" w:rsidR="0037072A" w:rsidRPr="00322F3B" w:rsidRDefault="0037072A" w:rsidP="0037072A">
      <w:pPr>
        <w:pStyle w:val="subsection"/>
      </w:pPr>
      <w:r w:rsidRPr="00322F3B">
        <w:tab/>
        <w:t>(4)</w:t>
      </w:r>
      <w:r w:rsidRPr="00322F3B">
        <w:tab/>
        <w:t xml:space="preserve">The </w:t>
      </w:r>
      <w:r w:rsidR="009953FD" w:rsidRPr="009953FD">
        <w:rPr>
          <w:position w:val="6"/>
          <w:sz w:val="16"/>
        </w:rPr>
        <w:t>*</w:t>
      </w:r>
      <w:r w:rsidRPr="00322F3B">
        <w:t xml:space="preserve">franking debit arises at the same time as the </w:t>
      </w:r>
      <w:r w:rsidR="009953FD" w:rsidRPr="009953FD">
        <w:rPr>
          <w:position w:val="6"/>
          <w:sz w:val="16"/>
        </w:rPr>
        <w:t>*</w:t>
      </w:r>
      <w:r w:rsidRPr="00322F3B">
        <w:t>franking credit arises.</w:t>
      </w:r>
    </w:p>
    <w:p w14:paraId="072A53FE" w14:textId="56703464" w:rsidR="0037072A" w:rsidRPr="00322F3B" w:rsidRDefault="0037072A" w:rsidP="0037072A">
      <w:pPr>
        <w:pStyle w:val="ActHead5"/>
      </w:pPr>
      <w:bookmarkStart w:id="75" w:name="_Toc201755553"/>
      <w:r w:rsidRPr="00322F3B">
        <w:rPr>
          <w:rStyle w:val="CharSectno"/>
        </w:rPr>
        <w:lastRenderedPageBreak/>
        <w:t>316</w:t>
      </w:r>
      <w:r w:rsidR="009953FD">
        <w:rPr>
          <w:rStyle w:val="CharSectno"/>
        </w:rPr>
        <w:noBreakHyphen/>
      </w:r>
      <w:r w:rsidRPr="00322F3B">
        <w:rPr>
          <w:rStyle w:val="CharSectno"/>
        </w:rPr>
        <w:t>270</w:t>
      </w:r>
      <w:r w:rsidRPr="00322F3B">
        <w:t xml:space="preserve">  Franking debits to negate franking credits from post</w:t>
      </w:r>
      <w:r w:rsidR="009953FD">
        <w:noBreakHyphen/>
      </w:r>
      <w:r w:rsidRPr="00322F3B">
        <w:t>demutualisation payments of pre</w:t>
      </w:r>
      <w:r w:rsidR="009953FD">
        <w:noBreakHyphen/>
      </w:r>
      <w:r w:rsidRPr="00322F3B">
        <w:t>demutualisation tax</w:t>
      </w:r>
      <w:bookmarkEnd w:id="75"/>
    </w:p>
    <w:p w14:paraId="7DE4D9F6" w14:textId="5AC12F67" w:rsidR="0037072A" w:rsidRPr="00322F3B" w:rsidRDefault="0037072A" w:rsidP="0037072A">
      <w:pPr>
        <w:pStyle w:val="subsection"/>
      </w:pPr>
      <w:r w:rsidRPr="00322F3B">
        <w:tab/>
        <w:t>(1)</w:t>
      </w:r>
      <w:r w:rsidRPr="00322F3B">
        <w:tab/>
        <w:t xml:space="preserve">This section applies if a </w:t>
      </w:r>
      <w:r w:rsidR="009953FD" w:rsidRPr="009953FD">
        <w:rPr>
          <w:position w:val="6"/>
          <w:sz w:val="16"/>
        </w:rPr>
        <w:t>*</w:t>
      </w:r>
      <w:r w:rsidRPr="00322F3B">
        <w:t xml:space="preserve">franking credit arises in the </w:t>
      </w:r>
      <w:r w:rsidR="009953FD" w:rsidRPr="009953FD">
        <w:rPr>
          <w:position w:val="6"/>
          <w:sz w:val="16"/>
        </w:rPr>
        <w:t>*</w:t>
      </w:r>
      <w:r w:rsidRPr="00322F3B">
        <w:t xml:space="preserve">franking account of the </w:t>
      </w:r>
      <w:r w:rsidR="009953FD" w:rsidRPr="009953FD">
        <w:rPr>
          <w:position w:val="6"/>
          <w:sz w:val="16"/>
        </w:rPr>
        <w:t>*</w:t>
      </w:r>
      <w:r w:rsidRPr="00322F3B">
        <w:t xml:space="preserve">friendly society or a </w:t>
      </w:r>
      <w:r w:rsidR="009953FD" w:rsidRPr="009953FD">
        <w:rPr>
          <w:position w:val="6"/>
          <w:sz w:val="16"/>
        </w:rPr>
        <w:t>*</w:t>
      </w:r>
      <w:r w:rsidRPr="00322F3B">
        <w:t>wholly</w:t>
      </w:r>
      <w:r w:rsidR="009953FD">
        <w:noBreakHyphen/>
      </w:r>
      <w:r w:rsidRPr="00322F3B">
        <w:t>owned subsidiary of the society because, on or after the demutualisation resolution day identified under sub</w:t>
      </w:r>
      <w:r w:rsidR="009F5D03" w:rsidRPr="00322F3B">
        <w:t>section 3</w:t>
      </w:r>
      <w:r w:rsidRPr="00322F3B">
        <w:t>16</w:t>
      </w:r>
      <w:r w:rsidR="009953FD">
        <w:noBreakHyphen/>
      </w:r>
      <w:r w:rsidRPr="00322F3B">
        <w:t xml:space="preserve">70(4), the society or subsidiary </w:t>
      </w:r>
      <w:r w:rsidR="009953FD" w:rsidRPr="009953FD">
        <w:rPr>
          <w:position w:val="6"/>
          <w:sz w:val="16"/>
        </w:rPr>
        <w:t>*</w:t>
      </w:r>
      <w:r w:rsidRPr="00322F3B">
        <w:t xml:space="preserve">pays a PAYG instalment, or </w:t>
      </w:r>
      <w:r w:rsidR="009953FD" w:rsidRPr="009953FD">
        <w:rPr>
          <w:position w:val="6"/>
          <w:sz w:val="16"/>
        </w:rPr>
        <w:t>*</w:t>
      </w:r>
      <w:r w:rsidRPr="00322F3B">
        <w:t>pays income tax, that is wholly or partly attributable to a period before that day.</w:t>
      </w:r>
    </w:p>
    <w:p w14:paraId="4F8AB664" w14:textId="1BC1C890" w:rsidR="0037072A" w:rsidRPr="00322F3B" w:rsidRDefault="0037072A" w:rsidP="0037072A">
      <w:pPr>
        <w:pStyle w:val="subsection"/>
      </w:pPr>
      <w:r w:rsidRPr="00322F3B">
        <w:tab/>
        <w:t>(2)</w:t>
      </w:r>
      <w:r w:rsidRPr="00322F3B">
        <w:tab/>
        <w:t xml:space="preserve">A </w:t>
      </w:r>
      <w:r w:rsidR="009953FD" w:rsidRPr="009953FD">
        <w:rPr>
          <w:position w:val="6"/>
          <w:sz w:val="16"/>
        </w:rPr>
        <w:t>*</w:t>
      </w:r>
      <w:r w:rsidRPr="00322F3B">
        <w:t>franking debit arises in that account.</w:t>
      </w:r>
    </w:p>
    <w:p w14:paraId="1783F645" w14:textId="64C649B2" w:rsidR="0037072A" w:rsidRPr="00322F3B" w:rsidRDefault="0037072A" w:rsidP="0037072A">
      <w:pPr>
        <w:pStyle w:val="subsection"/>
      </w:pPr>
      <w:r w:rsidRPr="00322F3B">
        <w:tab/>
        <w:t>(3)</w:t>
      </w:r>
      <w:r w:rsidRPr="00322F3B">
        <w:tab/>
        <w:t xml:space="preserve">The amount of the </w:t>
      </w:r>
      <w:r w:rsidR="009953FD" w:rsidRPr="009953FD">
        <w:rPr>
          <w:position w:val="6"/>
          <w:sz w:val="16"/>
        </w:rPr>
        <w:t>*</w:t>
      </w:r>
      <w:r w:rsidRPr="00322F3B">
        <w:t xml:space="preserve">franking debit is so much of the </w:t>
      </w:r>
      <w:r w:rsidR="009953FD" w:rsidRPr="009953FD">
        <w:rPr>
          <w:position w:val="6"/>
          <w:sz w:val="16"/>
        </w:rPr>
        <w:t>*</w:t>
      </w:r>
      <w:r w:rsidRPr="00322F3B">
        <w:t>franking credit as is attributable to the period before that day.</w:t>
      </w:r>
    </w:p>
    <w:p w14:paraId="3C8B63AC" w14:textId="4492AB5A" w:rsidR="0037072A" w:rsidRPr="00322F3B" w:rsidRDefault="0037072A" w:rsidP="0037072A">
      <w:pPr>
        <w:pStyle w:val="subsection"/>
      </w:pPr>
      <w:r w:rsidRPr="00322F3B">
        <w:tab/>
        <w:t>(4)</w:t>
      </w:r>
      <w:r w:rsidRPr="00322F3B">
        <w:tab/>
        <w:t xml:space="preserve">The </w:t>
      </w:r>
      <w:r w:rsidR="009953FD" w:rsidRPr="009953FD">
        <w:rPr>
          <w:position w:val="6"/>
          <w:sz w:val="16"/>
        </w:rPr>
        <w:t>*</w:t>
      </w:r>
      <w:r w:rsidRPr="00322F3B">
        <w:t xml:space="preserve">franking debit arises at the same time as the </w:t>
      </w:r>
      <w:r w:rsidR="009953FD" w:rsidRPr="009953FD">
        <w:rPr>
          <w:position w:val="6"/>
          <w:sz w:val="16"/>
        </w:rPr>
        <w:t>*</w:t>
      </w:r>
      <w:r w:rsidRPr="00322F3B">
        <w:t>franking credit arises.</w:t>
      </w:r>
    </w:p>
    <w:p w14:paraId="4A7B9693" w14:textId="5EE645D3" w:rsidR="0037072A" w:rsidRPr="00322F3B" w:rsidRDefault="0037072A" w:rsidP="0037072A">
      <w:pPr>
        <w:pStyle w:val="ActHead5"/>
      </w:pPr>
      <w:bookmarkStart w:id="76" w:name="_Toc201755554"/>
      <w:r w:rsidRPr="00322F3B">
        <w:rPr>
          <w:rStyle w:val="CharSectno"/>
        </w:rPr>
        <w:t>316</w:t>
      </w:r>
      <w:r w:rsidR="009953FD">
        <w:rPr>
          <w:rStyle w:val="CharSectno"/>
        </w:rPr>
        <w:noBreakHyphen/>
      </w:r>
      <w:r w:rsidRPr="00322F3B">
        <w:rPr>
          <w:rStyle w:val="CharSectno"/>
        </w:rPr>
        <w:t>275</w:t>
      </w:r>
      <w:r w:rsidRPr="00322F3B">
        <w:t xml:space="preserve">  Franking credits to negate franking debits from refunds of tax paid before demutualisation</w:t>
      </w:r>
      <w:bookmarkEnd w:id="76"/>
    </w:p>
    <w:p w14:paraId="024C5E1F" w14:textId="42F6A84F" w:rsidR="0037072A" w:rsidRPr="00322F3B" w:rsidRDefault="0037072A" w:rsidP="0037072A">
      <w:pPr>
        <w:pStyle w:val="subsection"/>
      </w:pPr>
      <w:r w:rsidRPr="00322F3B">
        <w:tab/>
        <w:t>(1)</w:t>
      </w:r>
      <w:r w:rsidRPr="00322F3B">
        <w:tab/>
        <w:t xml:space="preserve">This section applies if a </w:t>
      </w:r>
      <w:r w:rsidR="009953FD" w:rsidRPr="009953FD">
        <w:rPr>
          <w:position w:val="6"/>
          <w:sz w:val="16"/>
        </w:rPr>
        <w:t>*</w:t>
      </w:r>
      <w:r w:rsidRPr="00322F3B">
        <w:t xml:space="preserve">franking debit arises in the </w:t>
      </w:r>
      <w:r w:rsidR="009953FD" w:rsidRPr="009953FD">
        <w:rPr>
          <w:position w:val="6"/>
          <w:sz w:val="16"/>
        </w:rPr>
        <w:t>*</w:t>
      </w:r>
      <w:r w:rsidRPr="00322F3B">
        <w:t xml:space="preserve">franking account of the </w:t>
      </w:r>
      <w:r w:rsidR="009953FD" w:rsidRPr="009953FD">
        <w:rPr>
          <w:position w:val="6"/>
          <w:sz w:val="16"/>
        </w:rPr>
        <w:t>*</w:t>
      </w:r>
      <w:r w:rsidRPr="00322F3B">
        <w:t xml:space="preserve">friendly society or a </w:t>
      </w:r>
      <w:r w:rsidR="009953FD" w:rsidRPr="009953FD">
        <w:rPr>
          <w:position w:val="6"/>
          <w:sz w:val="16"/>
        </w:rPr>
        <w:t>*</w:t>
      </w:r>
      <w:r w:rsidRPr="00322F3B">
        <w:t>wholly</w:t>
      </w:r>
      <w:r w:rsidR="009953FD">
        <w:noBreakHyphen/>
      </w:r>
      <w:r w:rsidRPr="00322F3B">
        <w:t>owned subsidiary of the society because, on or after the demutualisation resolution day identified under sub</w:t>
      </w:r>
      <w:r w:rsidR="009F5D03" w:rsidRPr="00322F3B">
        <w:t>section 3</w:t>
      </w:r>
      <w:r w:rsidRPr="00322F3B">
        <w:t>16</w:t>
      </w:r>
      <w:r w:rsidR="009953FD">
        <w:noBreakHyphen/>
      </w:r>
      <w:r w:rsidRPr="00322F3B">
        <w:t xml:space="preserve">70(4), the society or subsidiary </w:t>
      </w:r>
      <w:r w:rsidR="009953FD" w:rsidRPr="009953FD">
        <w:rPr>
          <w:position w:val="6"/>
          <w:sz w:val="16"/>
        </w:rPr>
        <w:t>*</w:t>
      </w:r>
      <w:r w:rsidRPr="00322F3B">
        <w:t>receives a refund of income tax that is wholly or partly attributable to a period before that day.</w:t>
      </w:r>
    </w:p>
    <w:p w14:paraId="46C38123" w14:textId="21F422EE" w:rsidR="0037072A" w:rsidRPr="00322F3B" w:rsidRDefault="0037072A" w:rsidP="0037072A">
      <w:pPr>
        <w:pStyle w:val="subsection"/>
      </w:pPr>
      <w:r w:rsidRPr="00322F3B">
        <w:tab/>
        <w:t>(2)</w:t>
      </w:r>
      <w:r w:rsidRPr="00322F3B">
        <w:tab/>
        <w:t xml:space="preserve">A </w:t>
      </w:r>
      <w:r w:rsidR="009953FD" w:rsidRPr="009953FD">
        <w:rPr>
          <w:position w:val="6"/>
          <w:sz w:val="16"/>
        </w:rPr>
        <w:t>*</w:t>
      </w:r>
      <w:r w:rsidRPr="00322F3B">
        <w:t>franking credit arises in that account.</w:t>
      </w:r>
    </w:p>
    <w:p w14:paraId="553DE632" w14:textId="04E4AAE3" w:rsidR="0037072A" w:rsidRPr="00322F3B" w:rsidRDefault="0037072A" w:rsidP="0037072A">
      <w:pPr>
        <w:pStyle w:val="subsection"/>
      </w:pPr>
      <w:r w:rsidRPr="00322F3B">
        <w:tab/>
        <w:t>(3)</w:t>
      </w:r>
      <w:r w:rsidRPr="00322F3B">
        <w:tab/>
        <w:t xml:space="preserve">The amount of the </w:t>
      </w:r>
      <w:r w:rsidR="009953FD" w:rsidRPr="009953FD">
        <w:rPr>
          <w:position w:val="6"/>
          <w:sz w:val="16"/>
        </w:rPr>
        <w:t>*</w:t>
      </w:r>
      <w:r w:rsidRPr="00322F3B">
        <w:t xml:space="preserve">franking credit is so much of the </w:t>
      </w:r>
      <w:r w:rsidR="009953FD" w:rsidRPr="009953FD">
        <w:rPr>
          <w:position w:val="6"/>
          <w:sz w:val="16"/>
        </w:rPr>
        <w:t>*</w:t>
      </w:r>
      <w:r w:rsidRPr="00322F3B">
        <w:t>franking debit as is attributable to the period before that day.</w:t>
      </w:r>
    </w:p>
    <w:p w14:paraId="42B4EBC6" w14:textId="1CD9868B" w:rsidR="0037072A" w:rsidRPr="00322F3B" w:rsidRDefault="0037072A" w:rsidP="0037072A">
      <w:pPr>
        <w:pStyle w:val="subsection"/>
      </w:pPr>
      <w:r w:rsidRPr="00322F3B">
        <w:tab/>
        <w:t>(4)</w:t>
      </w:r>
      <w:r w:rsidRPr="00322F3B">
        <w:tab/>
        <w:t xml:space="preserve">The </w:t>
      </w:r>
      <w:r w:rsidR="009953FD" w:rsidRPr="009953FD">
        <w:rPr>
          <w:position w:val="6"/>
          <w:sz w:val="16"/>
        </w:rPr>
        <w:t>*</w:t>
      </w:r>
      <w:r w:rsidRPr="00322F3B">
        <w:t xml:space="preserve">franking credit arises at the same time as the </w:t>
      </w:r>
      <w:r w:rsidR="009953FD" w:rsidRPr="009953FD">
        <w:rPr>
          <w:position w:val="6"/>
          <w:sz w:val="16"/>
        </w:rPr>
        <w:t>*</w:t>
      </w:r>
      <w:r w:rsidRPr="00322F3B">
        <w:t>franking debit arises.</w:t>
      </w:r>
    </w:p>
    <w:p w14:paraId="31C5DC14" w14:textId="45937FBC" w:rsidR="0037072A" w:rsidRPr="00322F3B" w:rsidRDefault="0037072A" w:rsidP="0037072A">
      <w:pPr>
        <w:pStyle w:val="ActHead2"/>
        <w:pageBreakBefore/>
      </w:pPr>
      <w:bookmarkStart w:id="77" w:name="_Toc201755555"/>
      <w:r w:rsidRPr="00322F3B">
        <w:rPr>
          <w:rStyle w:val="CharPartNo"/>
        </w:rPr>
        <w:lastRenderedPageBreak/>
        <w:t>Part</w:t>
      </w:r>
      <w:r w:rsidR="00825006" w:rsidRPr="00322F3B">
        <w:rPr>
          <w:rStyle w:val="CharPartNo"/>
        </w:rPr>
        <w:t> </w:t>
      </w:r>
      <w:r w:rsidRPr="00322F3B">
        <w:rPr>
          <w:rStyle w:val="CharPartNo"/>
        </w:rPr>
        <w:t>3</w:t>
      </w:r>
      <w:r w:rsidR="009953FD">
        <w:rPr>
          <w:rStyle w:val="CharPartNo"/>
        </w:rPr>
        <w:noBreakHyphen/>
      </w:r>
      <w:r w:rsidRPr="00322F3B">
        <w:rPr>
          <w:rStyle w:val="CharPartNo"/>
        </w:rPr>
        <w:t>35</w:t>
      </w:r>
      <w:r w:rsidRPr="00322F3B">
        <w:t>—</w:t>
      </w:r>
      <w:r w:rsidRPr="00322F3B">
        <w:rPr>
          <w:rStyle w:val="CharPartText"/>
        </w:rPr>
        <w:t>Insurance business</w:t>
      </w:r>
      <w:bookmarkEnd w:id="77"/>
    </w:p>
    <w:p w14:paraId="0E98BA3E" w14:textId="77777777" w:rsidR="0037072A" w:rsidRPr="00322F3B" w:rsidRDefault="0037072A" w:rsidP="0037072A">
      <w:pPr>
        <w:pStyle w:val="ActHead3"/>
      </w:pPr>
      <w:bookmarkStart w:id="78" w:name="_Toc201755556"/>
      <w:r w:rsidRPr="00322F3B">
        <w:rPr>
          <w:rStyle w:val="CharDivNo"/>
        </w:rPr>
        <w:t>Division</w:t>
      </w:r>
      <w:r w:rsidR="00825006" w:rsidRPr="00322F3B">
        <w:rPr>
          <w:rStyle w:val="CharDivNo"/>
        </w:rPr>
        <w:t> </w:t>
      </w:r>
      <w:r w:rsidRPr="00322F3B">
        <w:rPr>
          <w:rStyle w:val="CharDivNo"/>
        </w:rPr>
        <w:t>320</w:t>
      </w:r>
      <w:r w:rsidRPr="00322F3B">
        <w:t>—</w:t>
      </w:r>
      <w:r w:rsidRPr="00322F3B">
        <w:rPr>
          <w:rStyle w:val="CharDivText"/>
        </w:rPr>
        <w:t>Life insurance companies</w:t>
      </w:r>
      <w:bookmarkEnd w:id="78"/>
    </w:p>
    <w:p w14:paraId="142DA13C" w14:textId="77777777" w:rsidR="0037072A" w:rsidRPr="00322F3B" w:rsidRDefault="0037072A" w:rsidP="0037072A">
      <w:pPr>
        <w:pStyle w:val="TofSectsHeading"/>
      </w:pPr>
      <w:r w:rsidRPr="00322F3B">
        <w:t>Table of Subdivisions</w:t>
      </w:r>
    </w:p>
    <w:p w14:paraId="358F43EE" w14:textId="77777777" w:rsidR="0037072A" w:rsidRPr="00322F3B" w:rsidRDefault="0037072A" w:rsidP="0037072A">
      <w:pPr>
        <w:pStyle w:val="TofSectsSubdiv"/>
      </w:pPr>
      <w:r w:rsidRPr="00322F3B">
        <w:tab/>
        <w:t>Guide to Division</w:t>
      </w:r>
      <w:r w:rsidR="00825006" w:rsidRPr="00322F3B">
        <w:t> </w:t>
      </w:r>
      <w:r w:rsidRPr="00322F3B">
        <w:t>320</w:t>
      </w:r>
    </w:p>
    <w:p w14:paraId="542DBFBA" w14:textId="4A4D5513" w:rsidR="0037072A" w:rsidRPr="00322F3B" w:rsidRDefault="0037072A" w:rsidP="0037072A">
      <w:pPr>
        <w:pStyle w:val="TofSectsSubdiv"/>
      </w:pPr>
      <w:r w:rsidRPr="00322F3B">
        <w:t>320</w:t>
      </w:r>
      <w:r w:rsidR="009953FD">
        <w:noBreakHyphen/>
      </w:r>
      <w:r w:rsidRPr="00322F3B">
        <w:t>A</w:t>
      </w:r>
      <w:r w:rsidRPr="00322F3B">
        <w:tab/>
        <w:t>Preliminary</w:t>
      </w:r>
    </w:p>
    <w:p w14:paraId="7A211A3C" w14:textId="1F935CBF" w:rsidR="0037072A" w:rsidRPr="00322F3B" w:rsidRDefault="0037072A" w:rsidP="0037072A">
      <w:pPr>
        <w:pStyle w:val="TofSectsSubdiv"/>
      </w:pPr>
      <w:r w:rsidRPr="00322F3B">
        <w:t>320</w:t>
      </w:r>
      <w:r w:rsidR="009953FD">
        <w:noBreakHyphen/>
      </w:r>
      <w:r w:rsidRPr="00322F3B">
        <w:t>B</w:t>
      </w:r>
      <w:r w:rsidRPr="00322F3B">
        <w:tab/>
        <w:t>What is included in a life insurance company’s assessable income</w:t>
      </w:r>
    </w:p>
    <w:p w14:paraId="62F85D91" w14:textId="585A4F28" w:rsidR="0037072A" w:rsidRPr="00322F3B" w:rsidRDefault="0037072A" w:rsidP="0037072A">
      <w:pPr>
        <w:pStyle w:val="TofSectsSubdiv"/>
      </w:pPr>
      <w:r w:rsidRPr="00322F3B">
        <w:t>320</w:t>
      </w:r>
      <w:r w:rsidR="009953FD">
        <w:noBreakHyphen/>
      </w:r>
      <w:r w:rsidRPr="00322F3B">
        <w:t>C</w:t>
      </w:r>
      <w:r w:rsidRPr="00322F3B">
        <w:tab/>
        <w:t>Deductions and capital losses</w:t>
      </w:r>
    </w:p>
    <w:p w14:paraId="6D2A618F" w14:textId="3DA55A7D" w:rsidR="0037072A" w:rsidRPr="00322F3B" w:rsidRDefault="0037072A" w:rsidP="0037072A">
      <w:pPr>
        <w:pStyle w:val="TofSectsSubdiv"/>
      </w:pPr>
      <w:r w:rsidRPr="00322F3B">
        <w:t>320</w:t>
      </w:r>
      <w:r w:rsidR="009953FD">
        <w:noBreakHyphen/>
      </w:r>
      <w:r w:rsidRPr="00322F3B">
        <w:t>D</w:t>
      </w:r>
      <w:r w:rsidRPr="00322F3B">
        <w:tab/>
        <w:t>Income tax, taxable income and tax loss of life insurance companies</w:t>
      </w:r>
    </w:p>
    <w:p w14:paraId="0DED9BA5" w14:textId="5CDE3347" w:rsidR="0037072A" w:rsidRPr="00322F3B" w:rsidRDefault="0037072A" w:rsidP="0037072A">
      <w:pPr>
        <w:pStyle w:val="TofSectsSubdiv"/>
      </w:pPr>
      <w:r w:rsidRPr="00322F3B">
        <w:t>320</w:t>
      </w:r>
      <w:r w:rsidR="009953FD">
        <w:noBreakHyphen/>
      </w:r>
      <w:r w:rsidRPr="00322F3B">
        <w:t>E</w:t>
      </w:r>
      <w:r w:rsidRPr="00322F3B">
        <w:tab/>
        <w:t>No</w:t>
      </w:r>
      <w:r w:rsidR="009953FD">
        <w:noBreakHyphen/>
      </w:r>
      <w:r w:rsidRPr="00322F3B">
        <w:t>TFN contributions of life insurance companies that are RSA providers</w:t>
      </w:r>
    </w:p>
    <w:p w14:paraId="6F78C39C" w14:textId="7435B70D" w:rsidR="00BD7CC0" w:rsidRPr="00322F3B" w:rsidRDefault="00BD7CC0" w:rsidP="00BD7CC0">
      <w:pPr>
        <w:pStyle w:val="TofSectsSubdiv"/>
      </w:pPr>
      <w:r w:rsidRPr="00322F3B">
        <w:t>320</w:t>
      </w:r>
      <w:r w:rsidR="009953FD">
        <w:noBreakHyphen/>
      </w:r>
      <w:r w:rsidRPr="00322F3B">
        <w:t>F</w:t>
      </w:r>
      <w:r w:rsidRPr="00322F3B">
        <w:tab/>
        <w:t xml:space="preserve">Complying </w:t>
      </w:r>
      <w:r w:rsidR="00406984" w:rsidRPr="00322F3B">
        <w:t>superannuation</w:t>
      </w:r>
      <w:r w:rsidRPr="00322F3B">
        <w:t xml:space="preserve"> asset pool</w:t>
      </w:r>
    </w:p>
    <w:p w14:paraId="06F51A22" w14:textId="17B7E480" w:rsidR="0037072A" w:rsidRPr="00322F3B" w:rsidRDefault="0037072A" w:rsidP="0037072A">
      <w:pPr>
        <w:pStyle w:val="TofSectsSubdiv"/>
      </w:pPr>
      <w:r w:rsidRPr="00322F3B">
        <w:t>320</w:t>
      </w:r>
      <w:r w:rsidR="009953FD">
        <w:noBreakHyphen/>
      </w:r>
      <w:r w:rsidRPr="00322F3B">
        <w:t>H</w:t>
      </w:r>
      <w:r w:rsidRPr="00322F3B">
        <w:tab/>
        <w:t>Segregation of assets to discharge exempt life insurance policy liabilities</w:t>
      </w:r>
    </w:p>
    <w:p w14:paraId="03F8318B" w14:textId="33330358" w:rsidR="0037072A" w:rsidRPr="00322F3B" w:rsidRDefault="0037072A" w:rsidP="0037072A">
      <w:pPr>
        <w:pStyle w:val="TofSectsSubdiv"/>
      </w:pPr>
      <w:r w:rsidRPr="00322F3B">
        <w:t>320</w:t>
      </w:r>
      <w:r w:rsidR="009953FD">
        <w:noBreakHyphen/>
      </w:r>
      <w:r w:rsidRPr="00322F3B">
        <w:t>I</w:t>
      </w:r>
      <w:r w:rsidRPr="00322F3B">
        <w:tab/>
        <w:t>Transfers of business</w:t>
      </w:r>
    </w:p>
    <w:p w14:paraId="639154E5" w14:textId="77777777" w:rsidR="0037072A" w:rsidRPr="00322F3B" w:rsidRDefault="0037072A" w:rsidP="0037072A">
      <w:pPr>
        <w:pStyle w:val="ActHead4"/>
      </w:pPr>
      <w:bookmarkStart w:id="79" w:name="_Toc201755557"/>
      <w:r w:rsidRPr="00322F3B">
        <w:t>Guide to Division</w:t>
      </w:r>
      <w:r w:rsidR="00825006" w:rsidRPr="00322F3B">
        <w:t> </w:t>
      </w:r>
      <w:r w:rsidRPr="00322F3B">
        <w:t>320</w:t>
      </w:r>
      <w:bookmarkEnd w:id="79"/>
    </w:p>
    <w:p w14:paraId="5972C642" w14:textId="6633854C" w:rsidR="0037072A" w:rsidRPr="00322F3B" w:rsidRDefault="0037072A" w:rsidP="0037072A">
      <w:pPr>
        <w:pStyle w:val="ActHead5"/>
      </w:pPr>
      <w:bookmarkStart w:id="80" w:name="_Toc201755558"/>
      <w:r w:rsidRPr="00322F3B">
        <w:rPr>
          <w:rStyle w:val="CharSectno"/>
        </w:rPr>
        <w:t>320</w:t>
      </w:r>
      <w:r w:rsidR="009953FD">
        <w:rPr>
          <w:rStyle w:val="CharSectno"/>
        </w:rPr>
        <w:noBreakHyphen/>
      </w:r>
      <w:r w:rsidRPr="00322F3B">
        <w:rPr>
          <w:rStyle w:val="CharSectno"/>
        </w:rPr>
        <w:t>1</w:t>
      </w:r>
      <w:r w:rsidRPr="00322F3B">
        <w:t xml:space="preserve">  What this Division is about</w:t>
      </w:r>
      <w:bookmarkEnd w:id="80"/>
    </w:p>
    <w:p w14:paraId="232CAF7D" w14:textId="77777777" w:rsidR="0037072A" w:rsidRPr="00322F3B" w:rsidRDefault="0037072A" w:rsidP="00B57F3F">
      <w:pPr>
        <w:pStyle w:val="SOText"/>
      </w:pPr>
      <w:r w:rsidRPr="00322F3B">
        <w:t xml:space="preserve">This Division provides for the taxation of life insurance companies in a broadly comparable way to other entities that derive similar kinds of income. </w:t>
      </w:r>
    </w:p>
    <w:p w14:paraId="04551C44" w14:textId="77777777" w:rsidR="0037072A" w:rsidRPr="00322F3B" w:rsidRDefault="0037072A" w:rsidP="00B57F3F">
      <w:pPr>
        <w:pStyle w:val="SOText"/>
      </w:pPr>
      <w:r w:rsidRPr="00322F3B">
        <w:t>Because of the nature of the business of life insurance companies, the Division contains special rules for working out their taxable income.</w:t>
      </w:r>
    </w:p>
    <w:p w14:paraId="502A059D" w14:textId="77777777" w:rsidR="0037072A" w:rsidRPr="00322F3B" w:rsidRDefault="0037072A" w:rsidP="00B57F3F">
      <w:pPr>
        <w:pStyle w:val="SOText"/>
      </w:pPr>
      <w:r w:rsidRPr="00322F3B">
        <w:t>Those rules:</w:t>
      </w:r>
    </w:p>
    <w:p w14:paraId="7726389D" w14:textId="77777777" w:rsidR="0037072A" w:rsidRPr="00322F3B" w:rsidRDefault="0037072A" w:rsidP="00B57F3F">
      <w:pPr>
        <w:pStyle w:val="SOBullet"/>
      </w:pPr>
      <w:r w:rsidRPr="00322F3B">
        <w:lastRenderedPageBreak/>
        <w:t>•</w:t>
      </w:r>
      <w:r w:rsidRPr="00322F3B">
        <w:tab/>
        <w:t>include certain amounts in assessable income;</w:t>
      </w:r>
    </w:p>
    <w:p w14:paraId="1056E469" w14:textId="28568314" w:rsidR="0037072A" w:rsidRPr="00322F3B" w:rsidRDefault="0037072A" w:rsidP="00B57F3F">
      <w:pPr>
        <w:pStyle w:val="SOBullet"/>
      </w:pPr>
      <w:r w:rsidRPr="00322F3B">
        <w:t>•</w:t>
      </w:r>
      <w:r w:rsidRPr="00322F3B">
        <w:tab/>
        <w:t>identify certain amounts of exempt income and non</w:t>
      </w:r>
      <w:r w:rsidR="009953FD">
        <w:noBreakHyphen/>
      </w:r>
      <w:r w:rsidRPr="00322F3B">
        <w:t>assessable non</w:t>
      </w:r>
      <w:r w:rsidR="009953FD">
        <w:noBreakHyphen/>
      </w:r>
      <w:r w:rsidRPr="00322F3B">
        <w:t>exempt income;</w:t>
      </w:r>
    </w:p>
    <w:p w14:paraId="70854FE8" w14:textId="77777777" w:rsidR="0037072A" w:rsidRPr="00322F3B" w:rsidRDefault="0037072A" w:rsidP="00B57F3F">
      <w:pPr>
        <w:pStyle w:val="SOBullet"/>
      </w:pPr>
      <w:r w:rsidRPr="00322F3B">
        <w:t>•</w:t>
      </w:r>
      <w:r w:rsidRPr="00322F3B">
        <w:tab/>
        <w:t>identify specific deductions.</w:t>
      </w:r>
    </w:p>
    <w:p w14:paraId="45576739" w14:textId="77777777" w:rsidR="0037072A" w:rsidRPr="00322F3B" w:rsidRDefault="0037072A" w:rsidP="00B57F3F">
      <w:pPr>
        <w:pStyle w:val="SOText"/>
      </w:pPr>
      <w:r w:rsidRPr="00322F3B">
        <w:t>Life insurance companies can have one or both of these taxable incomes for any income year for the purposes of working out their income tax for that year:</w:t>
      </w:r>
    </w:p>
    <w:p w14:paraId="451FDDEF" w14:textId="77777777" w:rsidR="0037072A" w:rsidRPr="00322F3B" w:rsidRDefault="0037072A" w:rsidP="00B57F3F">
      <w:pPr>
        <w:pStyle w:val="SOBullet"/>
      </w:pPr>
      <w:r w:rsidRPr="00322F3B">
        <w:t>•</w:t>
      </w:r>
      <w:r w:rsidRPr="00322F3B">
        <w:tab/>
      </w:r>
      <w:r w:rsidR="00BD7CC0" w:rsidRPr="00322F3B">
        <w:t xml:space="preserve">a taxable income of the complying </w:t>
      </w:r>
      <w:r w:rsidR="00406984" w:rsidRPr="00322F3B">
        <w:t>superannuation</w:t>
      </w:r>
      <w:r w:rsidR="00BD7CC0" w:rsidRPr="00322F3B">
        <w:t xml:space="preserve"> class,</w:t>
      </w:r>
      <w:r w:rsidRPr="00322F3B">
        <w:t xml:space="preserve"> which consists of taxable income that relates to complying superannuation business, and is taxed at the rate of tax that applies to complying superannuation funds;</w:t>
      </w:r>
    </w:p>
    <w:p w14:paraId="7291E6B3" w14:textId="77777777" w:rsidR="0037072A" w:rsidRPr="00322F3B" w:rsidRDefault="0037072A" w:rsidP="00B57F3F">
      <w:pPr>
        <w:pStyle w:val="SOBullet"/>
      </w:pPr>
      <w:r w:rsidRPr="00322F3B">
        <w:t>•</w:t>
      </w:r>
      <w:r w:rsidRPr="00322F3B">
        <w:tab/>
        <w:t>a taxable income of the ordinary class, which consists of taxable income that relates to other businesses and is taxed at the corporate tax rate.</w:t>
      </w:r>
    </w:p>
    <w:p w14:paraId="624C48CD" w14:textId="77777777" w:rsidR="0037072A" w:rsidRPr="00322F3B" w:rsidRDefault="0037072A" w:rsidP="00B57F3F">
      <w:pPr>
        <w:pStyle w:val="SOText"/>
      </w:pPr>
      <w:r w:rsidRPr="00322F3B">
        <w:t>Life insurance companies can also have tax losses that correspond to those 2 classes. The Division provides that tax losses of a particular class can be deducted only from incomes in respect of that class.</w:t>
      </w:r>
    </w:p>
    <w:p w14:paraId="2391D058" w14:textId="77777777" w:rsidR="0037072A" w:rsidRPr="00322F3B" w:rsidRDefault="0037072A" w:rsidP="00B57F3F">
      <w:pPr>
        <w:pStyle w:val="SOText"/>
      </w:pPr>
      <w:r w:rsidRPr="00322F3B">
        <w:t>The Division ensures that the income tax worked out on the basis of these taxable incomes and tax losses is a single amount of income tax on one taxable income.</w:t>
      </w:r>
    </w:p>
    <w:p w14:paraId="2BF27AB7" w14:textId="77777777" w:rsidR="0037072A" w:rsidRPr="00322F3B" w:rsidRDefault="0037072A" w:rsidP="00B57F3F">
      <w:pPr>
        <w:pStyle w:val="SOText"/>
      </w:pPr>
      <w:r w:rsidRPr="00322F3B">
        <w:t>The Division also contains rules for segregating the assets of life insurance companies into:</w:t>
      </w:r>
    </w:p>
    <w:p w14:paraId="105A818B" w14:textId="77777777" w:rsidR="0037072A" w:rsidRPr="00322F3B" w:rsidRDefault="0037072A" w:rsidP="00B57F3F">
      <w:pPr>
        <w:pStyle w:val="SOBullet"/>
      </w:pPr>
      <w:r w:rsidRPr="00322F3B">
        <w:t>•</w:t>
      </w:r>
      <w:r w:rsidRPr="00322F3B">
        <w:tab/>
        <w:t>assets that relate to complying superannuation business;</w:t>
      </w:r>
    </w:p>
    <w:p w14:paraId="7B287AC6" w14:textId="77777777" w:rsidR="0037072A" w:rsidRPr="00322F3B" w:rsidRDefault="0037072A" w:rsidP="00B57F3F">
      <w:pPr>
        <w:pStyle w:val="SOBullet"/>
      </w:pPr>
      <w:r w:rsidRPr="00322F3B">
        <w:t>•</w:t>
      </w:r>
      <w:r w:rsidRPr="00322F3B">
        <w:tab/>
        <w:t>assets that relate to immediate annuity and other exempt business.</w:t>
      </w:r>
    </w:p>
    <w:p w14:paraId="5AFAF07E" w14:textId="1100153E" w:rsidR="0037072A" w:rsidRPr="00322F3B" w:rsidRDefault="0037072A" w:rsidP="00B57F3F">
      <w:pPr>
        <w:pStyle w:val="SOText"/>
      </w:pPr>
      <w:r w:rsidRPr="00322F3B">
        <w:lastRenderedPageBreak/>
        <w:t>This Division also ensures that life insurance companies that are RSA providers are liable to pay tax on no</w:t>
      </w:r>
      <w:r w:rsidR="009953FD">
        <w:noBreakHyphen/>
      </w:r>
      <w:r w:rsidRPr="00322F3B">
        <w:t>TFN contributions income.</w:t>
      </w:r>
    </w:p>
    <w:p w14:paraId="67E907A2" w14:textId="77777777" w:rsidR="0037072A" w:rsidRPr="00322F3B" w:rsidRDefault="0037072A" w:rsidP="0037072A">
      <w:pPr>
        <w:pStyle w:val="ActHead4"/>
      </w:pPr>
      <w:bookmarkStart w:id="81" w:name="_Toc201755559"/>
      <w:r w:rsidRPr="00322F3B">
        <w:t>Operative provisions</w:t>
      </w:r>
      <w:bookmarkEnd w:id="81"/>
    </w:p>
    <w:p w14:paraId="71D6C756" w14:textId="4BCDB7F6" w:rsidR="0037072A" w:rsidRPr="00322F3B" w:rsidRDefault="0037072A" w:rsidP="0037072A">
      <w:pPr>
        <w:pStyle w:val="ActHead4"/>
      </w:pPr>
      <w:bookmarkStart w:id="82" w:name="_Toc201755560"/>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A</w:t>
      </w:r>
      <w:r w:rsidRPr="00322F3B">
        <w:t>—</w:t>
      </w:r>
      <w:r w:rsidRPr="00322F3B">
        <w:rPr>
          <w:rStyle w:val="CharSubdText"/>
        </w:rPr>
        <w:t>Preliminary</w:t>
      </w:r>
      <w:bookmarkEnd w:id="82"/>
    </w:p>
    <w:p w14:paraId="57AA2740" w14:textId="037D2D57" w:rsidR="0037072A" w:rsidRPr="00322F3B" w:rsidRDefault="0037072A" w:rsidP="0037072A">
      <w:pPr>
        <w:pStyle w:val="ActHead5"/>
      </w:pPr>
      <w:bookmarkStart w:id="83" w:name="_Toc201755561"/>
      <w:r w:rsidRPr="00322F3B">
        <w:rPr>
          <w:rStyle w:val="CharSectno"/>
        </w:rPr>
        <w:t>320</w:t>
      </w:r>
      <w:r w:rsidR="009953FD">
        <w:rPr>
          <w:rStyle w:val="CharSectno"/>
        </w:rPr>
        <w:noBreakHyphen/>
      </w:r>
      <w:r w:rsidRPr="00322F3B">
        <w:rPr>
          <w:rStyle w:val="CharSectno"/>
        </w:rPr>
        <w:t>5</w:t>
      </w:r>
      <w:r w:rsidRPr="00322F3B">
        <w:t xml:space="preserve">  Object of Division</w:t>
      </w:r>
      <w:bookmarkEnd w:id="83"/>
    </w:p>
    <w:p w14:paraId="35B0A994" w14:textId="1A7BF7A4" w:rsidR="0037072A" w:rsidRPr="00322F3B" w:rsidRDefault="0037072A" w:rsidP="0037072A">
      <w:pPr>
        <w:pStyle w:val="subsection"/>
      </w:pPr>
      <w:r w:rsidRPr="00322F3B">
        <w:tab/>
        <w:t>(1)</w:t>
      </w:r>
      <w:r w:rsidRPr="00322F3B">
        <w:tab/>
        <w:t xml:space="preserve">The object of this Division is to provide for the taxation of </w:t>
      </w:r>
      <w:r w:rsidR="009953FD" w:rsidRPr="009953FD">
        <w:rPr>
          <w:position w:val="6"/>
          <w:sz w:val="16"/>
        </w:rPr>
        <w:t>*</w:t>
      </w:r>
      <w:r w:rsidRPr="00322F3B">
        <w:t xml:space="preserve">life insurance companies in a broadly comparable way to other entities that </w:t>
      </w:r>
      <w:r w:rsidR="009953FD" w:rsidRPr="009953FD">
        <w:rPr>
          <w:position w:val="6"/>
          <w:sz w:val="16"/>
        </w:rPr>
        <w:t>*</w:t>
      </w:r>
      <w:r w:rsidRPr="00322F3B">
        <w:t>derive similar kinds of income.</w:t>
      </w:r>
    </w:p>
    <w:p w14:paraId="556658BF" w14:textId="77777777" w:rsidR="0037072A" w:rsidRPr="00322F3B" w:rsidRDefault="0037072A" w:rsidP="0037072A">
      <w:pPr>
        <w:pStyle w:val="subsection"/>
      </w:pPr>
      <w:r w:rsidRPr="00322F3B">
        <w:tab/>
        <w:t>(2)</w:t>
      </w:r>
      <w:r w:rsidRPr="00322F3B">
        <w:tab/>
        <w:t>To achieve this object, the Division:</w:t>
      </w:r>
    </w:p>
    <w:p w14:paraId="52678A40" w14:textId="00FFDD2F" w:rsidR="0037072A" w:rsidRPr="00322F3B" w:rsidRDefault="0037072A" w:rsidP="0037072A">
      <w:pPr>
        <w:pStyle w:val="paragraph"/>
      </w:pPr>
      <w:r w:rsidRPr="00322F3B">
        <w:tab/>
        <w:t>(a)</w:t>
      </w:r>
      <w:r w:rsidRPr="00322F3B">
        <w:tab/>
        <w:t xml:space="preserve">identifies certain amounts that are included in the assessable income, or are </w:t>
      </w:r>
      <w:r w:rsidR="009953FD" w:rsidRPr="009953FD">
        <w:rPr>
          <w:position w:val="6"/>
          <w:sz w:val="16"/>
        </w:rPr>
        <w:t>*</w:t>
      </w:r>
      <w:r w:rsidRPr="00322F3B">
        <w:t xml:space="preserve">exempt income or </w:t>
      </w:r>
      <w:r w:rsidR="009953FD" w:rsidRPr="009953FD">
        <w:rPr>
          <w:position w:val="6"/>
          <w:sz w:val="16"/>
        </w:rPr>
        <w:t>*</w:t>
      </w:r>
      <w:r w:rsidRPr="00322F3B">
        <w:t>non</w:t>
      </w:r>
      <w:r w:rsidR="009953FD">
        <w:noBreakHyphen/>
      </w:r>
      <w:r w:rsidRPr="00322F3B">
        <w:t>assessable non</w:t>
      </w:r>
      <w:r w:rsidR="009953FD">
        <w:noBreakHyphen/>
      </w:r>
      <w:r w:rsidRPr="00322F3B">
        <w:t xml:space="preserve">exempt income, of a </w:t>
      </w:r>
      <w:r w:rsidR="009953FD" w:rsidRPr="009953FD">
        <w:rPr>
          <w:position w:val="6"/>
          <w:sz w:val="16"/>
        </w:rPr>
        <w:t>*</w:t>
      </w:r>
      <w:r w:rsidRPr="00322F3B">
        <w:t>life insurance company; and</w:t>
      </w:r>
    </w:p>
    <w:p w14:paraId="692FA48C" w14:textId="77777777" w:rsidR="0037072A" w:rsidRPr="00322F3B" w:rsidRDefault="0037072A" w:rsidP="0037072A">
      <w:pPr>
        <w:pStyle w:val="paragraph"/>
      </w:pPr>
      <w:r w:rsidRPr="00322F3B">
        <w:tab/>
        <w:t>(b)</w:t>
      </w:r>
      <w:r w:rsidRPr="00322F3B">
        <w:tab/>
        <w:t>identifies certain amounts that a life insurance company can deduct; and</w:t>
      </w:r>
    </w:p>
    <w:p w14:paraId="63C86CE4" w14:textId="6F001B61" w:rsidR="0037072A" w:rsidRPr="00322F3B" w:rsidRDefault="0037072A" w:rsidP="0037072A">
      <w:pPr>
        <w:pStyle w:val="paragraph"/>
      </w:pPr>
      <w:r w:rsidRPr="00322F3B">
        <w:tab/>
        <w:t>(c)</w:t>
      </w:r>
      <w:r w:rsidRPr="00322F3B">
        <w:tab/>
        <w:t xml:space="preserve">enables a life insurance company to have taxable incomes and </w:t>
      </w:r>
      <w:r w:rsidR="009953FD" w:rsidRPr="009953FD">
        <w:rPr>
          <w:position w:val="6"/>
          <w:sz w:val="16"/>
        </w:rPr>
        <w:t>*</w:t>
      </w:r>
      <w:r w:rsidRPr="00322F3B">
        <w:t>tax losses of the following classes for the purposes of working out its income tax for an income year:</w:t>
      </w:r>
    </w:p>
    <w:p w14:paraId="1B066576" w14:textId="6936C748" w:rsidR="00BD7CC0" w:rsidRPr="00322F3B" w:rsidRDefault="00BD7CC0" w:rsidP="00BD7CC0">
      <w:pPr>
        <w:pStyle w:val="paragraphsub"/>
      </w:pPr>
      <w:r w:rsidRPr="00322F3B">
        <w:tab/>
        <w:t>(i)</w:t>
      </w:r>
      <w:r w:rsidRPr="00322F3B">
        <w:tab/>
        <w:t xml:space="preserve">the </w:t>
      </w:r>
      <w:r w:rsidR="009953FD" w:rsidRPr="009953FD">
        <w:rPr>
          <w:position w:val="6"/>
          <w:sz w:val="16"/>
        </w:rPr>
        <w:t>*</w:t>
      </w:r>
      <w:r w:rsidRPr="00322F3B">
        <w:t xml:space="preserve">complying </w:t>
      </w:r>
      <w:r w:rsidR="00406984" w:rsidRPr="00322F3B">
        <w:t>superannuation</w:t>
      </w:r>
      <w:r w:rsidRPr="00322F3B">
        <w:t xml:space="preserve"> class;</w:t>
      </w:r>
    </w:p>
    <w:p w14:paraId="5F6F124B" w14:textId="7C1370DB" w:rsidR="0037072A" w:rsidRPr="00322F3B" w:rsidRDefault="0037072A" w:rsidP="0037072A">
      <w:pPr>
        <w:pStyle w:val="paragraphsub"/>
      </w:pPr>
      <w:r w:rsidRPr="00322F3B">
        <w:tab/>
        <w:t>(ii)</w:t>
      </w:r>
      <w:r w:rsidRPr="00322F3B">
        <w:tab/>
        <w:t xml:space="preserve">the </w:t>
      </w:r>
      <w:r w:rsidR="009953FD" w:rsidRPr="009953FD">
        <w:rPr>
          <w:position w:val="6"/>
          <w:sz w:val="16"/>
        </w:rPr>
        <w:t>*</w:t>
      </w:r>
      <w:r w:rsidRPr="00322F3B">
        <w:t>ordinary class; and</w:t>
      </w:r>
    </w:p>
    <w:p w14:paraId="431DAA74" w14:textId="77777777" w:rsidR="0037072A" w:rsidRPr="00322F3B" w:rsidRDefault="0037072A" w:rsidP="0037072A">
      <w:pPr>
        <w:pStyle w:val="paragraph"/>
      </w:pPr>
      <w:r w:rsidRPr="00322F3B">
        <w:tab/>
        <w:t>(d)</w:t>
      </w:r>
      <w:r w:rsidRPr="00322F3B">
        <w:tab/>
        <w:t>contains other provisions necessary to enable the income tax on the taxable income of a life insurance company to be worked out.</w:t>
      </w:r>
    </w:p>
    <w:p w14:paraId="6420EA7F" w14:textId="671217A8" w:rsidR="0037072A" w:rsidRPr="00322F3B" w:rsidRDefault="0037072A" w:rsidP="0037072A">
      <w:pPr>
        <w:pStyle w:val="notetext"/>
      </w:pPr>
      <w:r w:rsidRPr="00322F3B">
        <w:t>Note:</w:t>
      </w:r>
      <w:r w:rsidRPr="00322F3B">
        <w:tab/>
        <w:t>Section</w:t>
      </w:r>
      <w:r w:rsidR="00825006" w:rsidRPr="00322F3B">
        <w:t> </w:t>
      </w:r>
      <w:r w:rsidRPr="00322F3B">
        <w:t>320</w:t>
      </w:r>
      <w:r w:rsidR="009953FD">
        <w:noBreakHyphen/>
      </w:r>
      <w:r w:rsidRPr="00322F3B">
        <w:t xml:space="preserve">5 of the </w:t>
      </w:r>
      <w:r w:rsidRPr="00322F3B">
        <w:rPr>
          <w:i/>
        </w:rPr>
        <w:t>Income Tax (Transitional Provisions) Act 1997</w:t>
      </w:r>
      <w:r w:rsidRPr="00322F3B">
        <w:t xml:space="preserve"> provides that the tax consequences of certain transfers of assets of a life insurance company that is a friendly society to a complying superannuation fund are to be disregarded.</w:t>
      </w:r>
    </w:p>
    <w:p w14:paraId="5DD0F97B" w14:textId="12EE21B0" w:rsidR="0037072A" w:rsidRPr="00322F3B" w:rsidRDefault="0037072A" w:rsidP="0037072A">
      <w:pPr>
        <w:pStyle w:val="ActHead4"/>
      </w:pPr>
      <w:bookmarkStart w:id="84" w:name="_Toc201755562"/>
      <w:r w:rsidRPr="00322F3B">
        <w:rPr>
          <w:rStyle w:val="CharSubdNo"/>
        </w:rPr>
        <w:lastRenderedPageBreak/>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B</w:t>
      </w:r>
      <w:r w:rsidRPr="00322F3B">
        <w:t>—</w:t>
      </w:r>
      <w:r w:rsidRPr="00322F3B">
        <w:rPr>
          <w:rStyle w:val="CharSubdText"/>
        </w:rPr>
        <w:t>What is included in a life insurance company’s assessable income</w:t>
      </w:r>
      <w:bookmarkEnd w:id="84"/>
    </w:p>
    <w:p w14:paraId="34FFBA60" w14:textId="00F98168" w:rsidR="0037072A" w:rsidRPr="00322F3B" w:rsidRDefault="0037072A" w:rsidP="0037072A">
      <w:pPr>
        <w:pStyle w:val="ActHead4"/>
      </w:pPr>
      <w:bookmarkStart w:id="85" w:name="_Toc201755563"/>
      <w:r w:rsidRPr="00322F3B">
        <w:t>Guide to Subdivision</w:t>
      </w:r>
      <w:r w:rsidR="00825006" w:rsidRPr="00322F3B">
        <w:t> </w:t>
      </w:r>
      <w:r w:rsidRPr="00322F3B">
        <w:t>320</w:t>
      </w:r>
      <w:r w:rsidR="009953FD">
        <w:noBreakHyphen/>
      </w:r>
      <w:r w:rsidRPr="00322F3B">
        <w:t>B</w:t>
      </w:r>
      <w:bookmarkEnd w:id="85"/>
    </w:p>
    <w:p w14:paraId="519DD4C8" w14:textId="3092F033" w:rsidR="0037072A" w:rsidRPr="00322F3B" w:rsidRDefault="0037072A" w:rsidP="0037072A">
      <w:pPr>
        <w:pStyle w:val="ActHead5"/>
      </w:pPr>
      <w:bookmarkStart w:id="86" w:name="_Toc201755564"/>
      <w:r w:rsidRPr="00322F3B">
        <w:rPr>
          <w:rStyle w:val="CharSectno"/>
        </w:rPr>
        <w:t>320</w:t>
      </w:r>
      <w:r w:rsidR="009953FD">
        <w:rPr>
          <w:rStyle w:val="CharSectno"/>
        </w:rPr>
        <w:noBreakHyphen/>
      </w:r>
      <w:r w:rsidRPr="00322F3B">
        <w:rPr>
          <w:rStyle w:val="CharSectno"/>
        </w:rPr>
        <w:t>10</w:t>
      </w:r>
      <w:r w:rsidRPr="00322F3B">
        <w:t xml:space="preserve">  What this Subdivision is about</w:t>
      </w:r>
      <w:bookmarkEnd w:id="86"/>
    </w:p>
    <w:p w14:paraId="2EF8E9AE" w14:textId="5DAF6F91" w:rsidR="0037072A" w:rsidRPr="00322F3B" w:rsidRDefault="0037072A" w:rsidP="00B57F3F">
      <w:pPr>
        <w:pStyle w:val="SOText"/>
      </w:pPr>
      <w:r w:rsidRPr="00322F3B">
        <w:t>This Subdivision provides for certain amounts to be included in a life insurance company’s assessable income and for certain other amounts to be exempt income or non</w:t>
      </w:r>
      <w:r w:rsidR="009953FD">
        <w:noBreakHyphen/>
      </w:r>
      <w:r w:rsidRPr="00322F3B">
        <w:t>assessable non</w:t>
      </w:r>
      <w:r w:rsidR="009953FD">
        <w:noBreakHyphen/>
      </w:r>
      <w:r w:rsidRPr="00322F3B">
        <w:t>exempt income.</w:t>
      </w:r>
    </w:p>
    <w:p w14:paraId="1E2976B4" w14:textId="77777777" w:rsidR="0037072A" w:rsidRPr="00322F3B" w:rsidRDefault="0037072A" w:rsidP="0037072A">
      <w:pPr>
        <w:pStyle w:val="TofSectsHeading"/>
      </w:pPr>
      <w:r w:rsidRPr="00322F3B">
        <w:t>Table of sections</w:t>
      </w:r>
    </w:p>
    <w:p w14:paraId="37BB9D99" w14:textId="77777777" w:rsidR="0037072A" w:rsidRPr="00322F3B" w:rsidRDefault="0037072A" w:rsidP="0037072A">
      <w:pPr>
        <w:pStyle w:val="TofSectsGroupHeading"/>
      </w:pPr>
      <w:r w:rsidRPr="00322F3B">
        <w:t>Operative provisions</w:t>
      </w:r>
    </w:p>
    <w:p w14:paraId="3399D7FD" w14:textId="7E78F7B0" w:rsidR="0037072A" w:rsidRPr="00322F3B" w:rsidRDefault="0037072A" w:rsidP="0037072A">
      <w:pPr>
        <w:pStyle w:val="TofSectsSection"/>
      </w:pPr>
      <w:r w:rsidRPr="00322F3B">
        <w:t>320</w:t>
      </w:r>
      <w:r w:rsidR="009953FD">
        <w:noBreakHyphen/>
      </w:r>
      <w:r w:rsidRPr="00322F3B">
        <w:t>15</w:t>
      </w:r>
      <w:r w:rsidRPr="00322F3B">
        <w:tab/>
        <w:t>Assessable income—various amounts</w:t>
      </w:r>
    </w:p>
    <w:p w14:paraId="2FFFE3D8" w14:textId="365F3588" w:rsidR="0037072A" w:rsidRPr="00322F3B" w:rsidRDefault="0037072A" w:rsidP="0037072A">
      <w:pPr>
        <w:pStyle w:val="TofSectsSection"/>
      </w:pPr>
      <w:r w:rsidRPr="00322F3B">
        <w:t>320</w:t>
      </w:r>
      <w:r w:rsidR="009953FD">
        <w:noBreakHyphen/>
      </w:r>
      <w:r w:rsidRPr="00322F3B">
        <w:t>30</w:t>
      </w:r>
      <w:r w:rsidRPr="00322F3B">
        <w:tab/>
        <w:t>Assessable income—special provision for certain income years</w:t>
      </w:r>
    </w:p>
    <w:p w14:paraId="06D4B4A2" w14:textId="68B2DDBE" w:rsidR="0037072A" w:rsidRPr="00322F3B" w:rsidRDefault="0037072A" w:rsidP="0037072A">
      <w:pPr>
        <w:pStyle w:val="TofSectsSection"/>
      </w:pPr>
      <w:r w:rsidRPr="00322F3B">
        <w:t>320</w:t>
      </w:r>
      <w:r w:rsidR="009953FD">
        <w:noBreakHyphen/>
      </w:r>
      <w:r w:rsidRPr="00322F3B">
        <w:t>35</w:t>
      </w:r>
      <w:r w:rsidRPr="00322F3B">
        <w:tab/>
        <w:t>Exempt income</w:t>
      </w:r>
    </w:p>
    <w:p w14:paraId="29225231" w14:textId="55467442" w:rsidR="0037072A" w:rsidRPr="00322F3B" w:rsidRDefault="0037072A" w:rsidP="0037072A">
      <w:pPr>
        <w:pStyle w:val="TofSectsSection"/>
      </w:pPr>
      <w:r w:rsidRPr="00322F3B">
        <w:t>320</w:t>
      </w:r>
      <w:r w:rsidR="009953FD">
        <w:noBreakHyphen/>
      </w:r>
      <w:r w:rsidRPr="00322F3B">
        <w:t>37</w:t>
      </w:r>
      <w:r w:rsidRPr="00322F3B">
        <w:tab/>
        <w:t>Non</w:t>
      </w:r>
      <w:r w:rsidR="009953FD">
        <w:noBreakHyphen/>
      </w:r>
      <w:r w:rsidRPr="00322F3B">
        <w:t>assessable non</w:t>
      </w:r>
      <w:r w:rsidR="009953FD">
        <w:noBreakHyphen/>
      </w:r>
      <w:r w:rsidRPr="00322F3B">
        <w:t>exempt income</w:t>
      </w:r>
    </w:p>
    <w:p w14:paraId="24B7E324" w14:textId="59156234" w:rsidR="00BD7CC0" w:rsidRPr="00322F3B" w:rsidRDefault="00BD7CC0" w:rsidP="00BD7CC0">
      <w:pPr>
        <w:pStyle w:val="TofSectsSection"/>
      </w:pPr>
      <w:r w:rsidRPr="00322F3B">
        <w:t>320</w:t>
      </w:r>
      <w:r w:rsidR="009953FD">
        <w:noBreakHyphen/>
      </w:r>
      <w:r w:rsidRPr="00322F3B">
        <w:t>45</w:t>
      </w:r>
      <w:r w:rsidRPr="00322F3B">
        <w:tab/>
        <w:t xml:space="preserve">Tax treatment of gains or losses from CGT events in relation to complying </w:t>
      </w:r>
      <w:r w:rsidR="00406984" w:rsidRPr="00322F3B">
        <w:t>superannuation</w:t>
      </w:r>
      <w:r w:rsidRPr="00322F3B">
        <w:t xml:space="preserve"> assets</w:t>
      </w:r>
    </w:p>
    <w:p w14:paraId="3D919E8A" w14:textId="77777777" w:rsidR="0037072A" w:rsidRPr="00322F3B" w:rsidRDefault="0037072A" w:rsidP="0037072A">
      <w:pPr>
        <w:pStyle w:val="ActHead4"/>
      </w:pPr>
      <w:bookmarkStart w:id="87" w:name="_Toc201755565"/>
      <w:r w:rsidRPr="00322F3B">
        <w:t>Operative provisions</w:t>
      </w:r>
      <w:bookmarkEnd w:id="87"/>
    </w:p>
    <w:p w14:paraId="167BF265" w14:textId="5F6B8C55" w:rsidR="0037072A" w:rsidRPr="00322F3B" w:rsidRDefault="0037072A" w:rsidP="0037072A">
      <w:pPr>
        <w:pStyle w:val="ActHead5"/>
      </w:pPr>
      <w:bookmarkStart w:id="88" w:name="_Toc201755566"/>
      <w:r w:rsidRPr="00322F3B">
        <w:rPr>
          <w:rStyle w:val="CharSectno"/>
        </w:rPr>
        <w:t>320</w:t>
      </w:r>
      <w:r w:rsidR="009953FD">
        <w:rPr>
          <w:rStyle w:val="CharSectno"/>
        </w:rPr>
        <w:noBreakHyphen/>
      </w:r>
      <w:r w:rsidRPr="00322F3B">
        <w:rPr>
          <w:rStyle w:val="CharSectno"/>
        </w:rPr>
        <w:t>15</w:t>
      </w:r>
      <w:r w:rsidRPr="00322F3B">
        <w:t xml:space="preserve">  Assessable income—various amounts</w:t>
      </w:r>
      <w:bookmarkEnd w:id="88"/>
    </w:p>
    <w:p w14:paraId="2C0ED380" w14:textId="1BBF737D"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life insurance company’s assessable income includes:</w:t>
      </w:r>
    </w:p>
    <w:p w14:paraId="4FD4A1ED" w14:textId="0E73B3A6" w:rsidR="0037072A" w:rsidRPr="00322F3B" w:rsidRDefault="0037072A" w:rsidP="0037072A">
      <w:pPr>
        <w:pStyle w:val="paragraph"/>
      </w:pPr>
      <w:r w:rsidRPr="00322F3B">
        <w:tab/>
        <w:t>(a)</w:t>
      </w:r>
      <w:r w:rsidRPr="00322F3B">
        <w:tab/>
        <w:t xml:space="preserve">the total amount of the </w:t>
      </w:r>
      <w:r w:rsidR="009953FD" w:rsidRPr="009953FD">
        <w:rPr>
          <w:position w:val="6"/>
          <w:sz w:val="16"/>
        </w:rPr>
        <w:t>*</w:t>
      </w:r>
      <w:r w:rsidRPr="00322F3B">
        <w:t>life insurance premiums paid to the company in the income year; and</w:t>
      </w:r>
    </w:p>
    <w:p w14:paraId="2B54E56E" w14:textId="7552E2F3" w:rsidR="0037072A" w:rsidRPr="00322F3B" w:rsidRDefault="0037072A" w:rsidP="0037072A">
      <w:pPr>
        <w:pStyle w:val="paragraph"/>
      </w:pPr>
      <w:r w:rsidRPr="00322F3B">
        <w:tab/>
        <w:t>(b)</w:t>
      </w:r>
      <w:r w:rsidRPr="00322F3B">
        <w:tab/>
        <w:t xml:space="preserve">amounts received or recovered under </w:t>
      </w:r>
      <w:r w:rsidR="009953FD" w:rsidRPr="009953FD">
        <w:rPr>
          <w:position w:val="6"/>
          <w:sz w:val="16"/>
        </w:rPr>
        <w:t>*</w:t>
      </w:r>
      <w:r w:rsidRPr="00322F3B">
        <w:t>contracts of reinsurance (except amounts that relate to a risk, or part of a risk, in relation to which subsection</w:t>
      </w:r>
      <w:r w:rsidR="00825006" w:rsidRPr="00322F3B">
        <w:t> </w:t>
      </w:r>
      <w:r w:rsidRPr="00322F3B">
        <w:t xml:space="preserve">148(1) of the </w:t>
      </w:r>
      <w:r w:rsidRPr="00322F3B">
        <w:rPr>
          <w:i/>
        </w:rPr>
        <w:t>Income Tax Assessment Act 1936</w:t>
      </w:r>
      <w:r w:rsidRPr="00322F3B">
        <w:t xml:space="preserve"> applies) to the extent to which they relate to the </w:t>
      </w:r>
      <w:r w:rsidR="009953FD" w:rsidRPr="009953FD">
        <w:rPr>
          <w:position w:val="6"/>
          <w:sz w:val="16"/>
        </w:rPr>
        <w:t>*</w:t>
      </w:r>
      <w:r w:rsidRPr="00322F3B">
        <w:t xml:space="preserve">risk components of claims paid under </w:t>
      </w:r>
      <w:r w:rsidR="009953FD" w:rsidRPr="009953FD">
        <w:rPr>
          <w:position w:val="6"/>
          <w:sz w:val="16"/>
        </w:rPr>
        <w:t>*</w:t>
      </w:r>
      <w:r w:rsidRPr="00322F3B">
        <w:t>life insurance policies; and</w:t>
      </w:r>
    </w:p>
    <w:p w14:paraId="72F268C0" w14:textId="77777777" w:rsidR="0037072A" w:rsidRPr="00322F3B" w:rsidRDefault="0037072A" w:rsidP="0037072A">
      <w:pPr>
        <w:pStyle w:val="paragraph"/>
        <w:keepNext/>
        <w:keepLines/>
      </w:pPr>
      <w:r w:rsidRPr="00322F3B">
        <w:lastRenderedPageBreak/>
        <w:tab/>
        <w:t>(c)</w:t>
      </w:r>
      <w:r w:rsidRPr="00322F3B">
        <w:tab/>
        <w:t>any amount received or recovered that is a refund, or in the nature of a refund, of the life insurance premium paid under a contract of reinsurance (except any amount that relates to a risk, or part of a risk, in relation to which subsection</w:t>
      </w:r>
      <w:r w:rsidR="00825006" w:rsidRPr="00322F3B">
        <w:t> </w:t>
      </w:r>
      <w:r w:rsidRPr="00322F3B">
        <w:t xml:space="preserve">148(1) of the </w:t>
      </w:r>
      <w:r w:rsidRPr="00322F3B">
        <w:rPr>
          <w:i/>
        </w:rPr>
        <w:t>Income Tax Assessment Act 1936</w:t>
      </w:r>
      <w:r w:rsidRPr="00322F3B">
        <w:t xml:space="preserve"> applies); and</w:t>
      </w:r>
    </w:p>
    <w:p w14:paraId="58A98C01" w14:textId="77777777" w:rsidR="0037072A" w:rsidRPr="00322F3B" w:rsidRDefault="0037072A" w:rsidP="0037072A">
      <w:pPr>
        <w:pStyle w:val="paragraph"/>
      </w:pPr>
      <w:r w:rsidRPr="00322F3B">
        <w:tab/>
        <w:t>(ca)</w:t>
      </w:r>
      <w:r w:rsidRPr="00322F3B">
        <w:tab/>
        <w:t xml:space="preserve">any reinsurance commission received </w:t>
      </w:r>
      <w:r w:rsidRPr="00322F3B">
        <w:rPr>
          <w:color w:val="000000"/>
        </w:rPr>
        <w:t xml:space="preserve">or recovered </w:t>
      </w:r>
      <w:r w:rsidRPr="00322F3B">
        <w:t>by the company in respect of a contract of reinsurance (except any commission that relates to a risk, or part of a risk, in relation to which subsection</w:t>
      </w:r>
      <w:r w:rsidR="00825006" w:rsidRPr="00322F3B">
        <w:t> </w:t>
      </w:r>
      <w:r w:rsidRPr="00322F3B">
        <w:t xml:space="preserve">148(1) of the </w:t>
      </w:r>
      <w:r w:rsidRPr="00322F3B">
        <w:rPr>
          <w:i/>
        </w:rPr>
        <w:t>Income Tax Assessment Act 1936</w:t>
      </w:r>
      <w:r w:rsidRPr="00322F3B">
        <w:t xml:space="preserve"> applies); and</w:t>
      </w:r>
    </w:p>
    <w:p w14:paraId="7B6CDEBF" w14:textId="1B6E6373" w:rsidR="0037072A" w:rsidRPr="00322F3B" w:rsidRDefault="0037072A" w:rsidP="0037072A">
      <w:pPr>
        <w:pStyle w:val="paragraph"/>
      </w:pPr>
      <w:r w:rsidRPr="00322F3B">
        <w:tab/>
        <w:t>(d)</w:t>
      </w:r>
      <w:r w:rsidRPr="00322F3B">
        <w:tab/>
        <w:t>any amount received under a profit</w:t>
      </w:r>
      <w:r w:rsidR="009953FD">
        <w:noBreakHyphen/>
      </w:r>
      <w:r w:rsidRPr="00322F3B">
        <w:t>sharing arrangement contained in, or entered into in relation to, a contract of reinsurance; and</w:t>
      </w:r>
    </w:p>
    <w:p w14:paraId="1AAA442B" w14:textId="295B6D82" w:rsidR="00BD7CC0" w:rsidRPr="00322F3B" w:rsidRDefault="00BD7CC0" w:rsidP="00BD7CC0">
      <w:pPr>
        <w:pStyle w:val="paragraph"/>
      </w:pPr>
      <w:r w:rsidRPr="00322F3B">
        <w:tab/>
        <w:t>(da)</w:t>
      </w:r>
      <w:r w:rsidRPr="00322F3B">
        <w:tab/>
        <w:t xml:space="preserve">the </w:t>
      </w:r>
      <w:r w:rsidR="009953FD" w:rsidRPr="009953FD">
        <w:rPr>
          <w:position w:val="6"/>
          <w:sz w:val="16"/>
        </w:rPr>
        <w:t>*</w:t>
      </w:r>
      <w:r w:rsidRPr="00322F3B">
        <w:t xml:space="preserve">transfer values of assets transferred by the company from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180(1) or 320</w:t>
      </w:r>
      <w:r w:rsidR="009953FD">
        <w:noBreakHyphen/>
      </w:r>
      <w:r w:rsidRPr="00322F3B">
        <w:t>195(3); and</w:t>
      </w:r>
    </w:p>
    <w:p w14:paraId="1105E5FD" w14:textId="1DF08832" w:rsidR="00BD7CC0" w:rsidRPr="00322F3B" w:rsidRDefault="00BD7CC0" w:rsidP="00BD7CC0">
      <w:pPr>
        <w:pStyle w:val="paragraph"/>
      </w:pPr>
      <w:r w:rsidRPr="00322F3B">
        <w:tab/>
        <w:t>(db)</w:t>
      </w:r>
      <w:r w:rsidRPr="00322F3B">
        <w:tab/>
        <w:t xml:space="preserve">the transfer values of assets transferred by the company to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180(3) or 320</w:t>
      </w:r>
      <w:r w:rsidR="009953FD">
        <w:noBreakHyphen/>
      </w:r>
      <w:r w:rsidRPr="00322F3B">
        <w:t>185(1); and</w:t>
      </w:r>
    </w:p>
    <w:p w14:paraId="2A54CF83" w14:textId="546A70F3" w:rsidR="00BD7CC0" w:rsidRPr="00322F3B" w:rsidRDefault="00BD7CC0" w:rsidP="00BD7CC0">
      <w:pPr>
        <w:pStyle w:val="paragraph"/>
      </w:pPr>
      <w:r w:rsidRPr="00322F3B">
        <w:tab/>
        <w:t>(e)</w:t>
      </w:r>
      <w:r w:rsidRPr="00322F3B">
        <w:tab/>
        <w:t xml:space="preserve">if an asset (other than money) is transferred from or to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 xml:space="preserve">180(1) or (3), to a complying </w:t>
      </w:r>
      <w:r w:rsidR="00406984" w:rsidRPr="00322F3B">
        <w:t>superannuation</w:t>
      </w:r>
      <w:r w:rsidRPr="00322F3B">
        <w:t xml:space="preserve"> asset pool under </w:t>
      </w:r>
      <w:r w:rsidR="009F5D03" w:rsidRPr="00322F3B">
        <w:t>section 3</w:t>
      </w:r>
      <w:r w:rsidRPr="00322F3B">
        <w:t>20</w:t>
      </w:r>
      <w:r w:rsidR="009953FD">
        <w:noBreakHyphen/>
      </w:r>
      <w:r w:rsidRPr="00322F3B">
        <w:t xml:space="preserve">185 or from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 xml:space="preserve">195(2) or (3)—the amount (if any) that is included in the company’s assessable income of the income year in which the asset was transferred because of </w:t>
      </w:r>
      <w:r w:rsidR="009F5D03" w:rsidRPr="00322F3B">
        <w:t>section 3</w:t>
      </w:r>
      <w:r w:rsidRPr="00322F3B">
        <w:t>20</w:t>
      </w:r>
      <w:r w:rsidR="009953FD">
        <w:noBreakHyphen/>
      </w:r>
      <w:r w:rsidRPr="00322F3B">
        <w:t>200; and</w:t>
      </w:r>
    </w:p>
    <w:p w14:paraId="12A99BB3" w14:textId="0C40C447" w:rsidR="0037072A" w:rsidRPr="00322F3B" w:rsidRDefault="0037072A" w:rsidP="0037072A">
      <w:pPr>
        <w:pStyle w:val="paragraph"/>
      </w:pPr>
      <w:r w:rsidRPr="00322F3B">
        <w:tab/>
        <w:t>(f)</w:t>
      </w:r>
      <w:r w:rsidRPr="00322F3B">
        <w:tab/>
        <w:t xml:space="preserve">the transfer values of assets transferred by the company from the company’s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235(1) or 320</w:t>
      </w:r>
      <w:r w:rsidR="009953FD">
        <w:noBreakHyphen/>
      </w:r>
      <w:r w:rsidRPr="00322F3B">
        <w:t>250(2); and</w:t>
      </w:r>
    </w:p>
    <w:p w14:paraId="0FC6E3F8" w14:textId="37C29496" w:rsidR="0037072A" w:rsidRPr="00322F3B" w:rsidRDefault="0037072A" w:rsidP="0037072A">
      <w:pPr>
        <w:pStyle w:val="paragraph"/>
      </w:pPr>
      <w:r w:rsidRPr="00322F3B">
        <w:tab/>
        <w:t>(g)</w:t>
      </w:r>
      <w:r w:rsidRPr="00322F3B">
        <w:tab/>
        <w:t>if an asset (other than money) is transferred to the company’s segregated exempt assets under sub</w:t>
      </w:r>
      <w:r w:rsidR="009F5D03" w:rsidRPr="00322F3B">
        <w:t>section 3</w:t>
      </w:r>
      <w:r w:rsidRPr="00322F3B">
        <w:t>20</w:t>
      </w:r>
      <w:r w:rsidR="009953FD">
        <w:noBreakHyphen/>
      </w:r>
      <w:r w:rsidRPr="00322F3B">
        <w:t xml:space="preserve">235(3) or </w:t>
      </w:r>
      <w:r w:rsidR="009F5D03" w:rsidRPr="00322F3B">
        <w:t>section 3</w:t>
      </w:r>
      <w:r w:rsidRPr="00322F3B">
        <w:t>20</w:t>
      </w:r>
      <w:r w:rsidR="009953FD">
        <w:noBreakHyphen/>
      </w:r>
      <w:r w:rsidRPr="00322F3B">
        <w:t xml:space="preserve">240—the amount (if any) that is included in the company’s assessable income because of </w:t>
      </w:r>
      <w:r w:rsidR="009F5D03" w:rsidRPr="00322F3B">
        <w:t>section 3</w:t>
      </w:r>
      <w:r w:rsidRPr="00322F3B">
        <w:t>20</w:t>
      </w:r>
      <w:r w:rsidR="009953FD">
        <w:noBreakHyphen/>
      </w:r>
      <w:r w:rsidRPr="00322F3B">
        <w:t>255; and</w:t>
      </w:r>
    </w:p>
    <w:p w14:paraId="5C244E93" w14:textId="6413A5A0" w:rsidR="0037072A" w:rsidRPr="00322F3B" w:rsidRDefault="0037072A" w:rsidP="0037072A">
      <w:pPr>
        <w:pStyle w:val="paragraph"/>
        <w:keepNext/>
        <w:keepLines/>
      </w:pPr>
      <w:r w:rsidRPr="00322F3B">
        <w:lastRenderedPageBreak/>
        <w:tab/>
        <w:t>(h)</w:t>
      </w:r>
      <w:r w:rsidRPr="00322F3B">
        <w:tab/>
        <w:t xml:space="preserve">subject to </w:t>
      </w:r>
      <w:r w:rsidR="00825006" w:rsidRPr="00322F3B">
        <w:t>subsection (</w:t>
      </w:r>
      <w:r w:rsidRPr="00322F3B">
        <w:t xml:space="preserve">2), if the </w:t>
      </w:r>
      <w:r w:rsidR="009953FD" w:rsidRPr="009953FD">
        <w:rPr>
          <w:position w:val="6"/>
          <w:sz w:val="16"/>
        </w:rPr>
        <w:t>*</w:t>
      </w:r>
      <w:r w:rsidRPr="00322F3B">
        <w:t xml:space="preserve">value, at the end of the income year, of the company’s liabilities under the </w:t>
      </w:r>
      <w:r w:rsidR="009953FD" w:rsidRPr="009953FD">
        <w:rPr>
          <w:position w:val="6"/>
          <w:sz w:val="16"/>
        </w:rPr>
        <w:t>*</w:t>
      </w:r>
      <w:r w:rsidRPr="00322F3B">
        <w:t>net risk components of life insurance policies is less than the value, at the end of the previous income year, of those liabilities—an amount equal to the difference; and</w:t>
      </w:r>
    </w:p>
    <w:p w14:paraId="77E7410E" w14:textId="1148DCDB" w:rsidR="0037072A" w:rsidRPr="00322F3B" w:rsidRDefault="0037072A" w:rsidP="0037072A">
      <w:pPr>
        <w:pStyle w:val="noteToPara"/>
      </w:pPr>
      <w:r w:rsidRPr="00322F3B">
        <w:t>Note:</w:t>
      </w:r>
      <w:r w:rsidRPr="00322F3B">
        <w:tab/>
        <w:t xml:space="preserve">Where the value at the end of the income year exceeds the value at the end of the previous income year, the excess can be deducted: see </w:t>
      </w:r>
      <w:r w:rsidR="009F5D03" w:rsidRPr="00322F3B">
        <w:t>section 3</w:t>
      </w:r>
      <w:r w:rsidRPr="00322F3B">
        <w:t>20</w:t>
      </w:r>
      <w:r w:rsidR="009953FD">
        <w:noBreakHyphen/>
      </w:r>
      <w:r w:rsidRPr="00322F3B">
        <w:t>85.</w:t>
      </w:r>
    </w:p>
    <w:p w14:paraId="7DB7A640" w14:textId="3C919C78" w:rsidR="0037072A" w:rsidRPr="00322F3B" w:rsidRDefault="0037072A" w:rsidP="0037072A">
      <w:pPr>
        <w:pStyle w:val="paragraph"/>
      </w:pPr>
      <w:r w:rsidRPr="00322F3B">
        <w:tab/>
        <w:t>(i)</w:t>
      </w:r>
      <w:r w:rsidRPr="00322F3B">
        <w:tab/>
        <w:t>amounts specified in agreements under section</w:t>
      </w:r>
      <w:r w:rsidR="00825006" w:rsidRPr="00322F3B">
        <w:t> </w:t>
      </w:r>
      <w:r w:rsidRPr="00322F3B">
        <w:t>295</w:t>
      </w:r>
      <w:r w:rsidR="009953FD">
        <w:noBreakHyphen/>
      </w:r>
      <w:r w:rsidRPr="00322F3B">
        <w:t>260; and</w:t>
      </w:r>
    </w:p>
    <w:p w14:paraId="0971E24F" w14:textId="1E082A92" w:rsidR="0037072A" w:rsidRPr="00322F3B" w:rsidRDefault="0037072A" w:rsidP="0037072A">
      <w:pPr>
        <w:pStyle w:val="paragraph"/>
      </w:pPr>
      <w:r w:rsidRPr="00322F3B">
        <w:tab/>
        <w:t>(j)</w:t>
      </w:r>
      <w:r w:rsidRPr="00322F3B">
        <w:tab/>
      </w:r>
      <w:r w:rsidR="009953FD" w:rsidRPr="009953FD">
        <w:rPr>
          <w:position w:val="6"/>
          <w:sz w:val="16"/>
        </w:rPr>
        <w:t>*</w:t>
      </w:r>
      <w:r w:rsidRPr="00322F3B">
        <w:t>specified roll</w:t>
      </w:r>
      <w:r w:rsidR="009953FD">
        <w:noBreakHyphen/>
      </w:r>
      <w:r w:rsidRPr="00322F3B">
        <w:t>over amounts paid to the company; and</w:t>
      </w:r>
    </w:p>
    <w:p w14:paraId="7103AA51" w14:textId="09D13A9A" w:rsidR="0037072A" w:rsidRPr="00322F3B" w:rsidRDefault="0037072A" w:rsidP="0037072A">
      <w:pPr>
        <w:pStyle w:val="paragraph"/>
      </w:pPr>
      <w:r w:rsidRPr="00322F3B">
        <w:tab/>
        <w:t>(ja)</w:t>
      </w:r>
      <w:r w:rsidRPr="00322F3B">
        <w:tab/>
        <w:t xml:space="preserve">amounts imposed by the company in respect of risk riders for </w:t>
      </w:r>
      <w:r w:rsidR="009953FD" w:rsidRPr="009953FD">
        <w:rPr>
          <w:position w:val="6"/>
          <w:sz w:val="16"/>
        </w:rPr>
        <w:t>*</w:t>
      </w:r>
      <w:r w:rsidRPr="00322F3B">
        <w:t>ordinary investment policies in an income year in which the company did not receive any life insurance premiums for those policies; and</w:t>
      </w:r>
    </w:p>
    <w:p w14:paraId="34A9D96A" w14:textId="77777777" w:rsidR="0037072A" w:rsidRPr="00322F3B" w:rsidRDefault="0037072A" w:rsidP="0037072A">
      <w:pPr>
        <w:pStyle w:val="paragraph"/>
      </w:pPr>
      <w:r w:rsidRPr="00322F3B">
        <w:tab/>
        <w:t>(k)</w:t>
      </w:r>
      <w:r w:rsidRPr="00322F3B">
        <w:tab/>
        <w:t>fees and charges (not otherwise included in, or taken into account in working out, the company’s assessable income) imposed by the company in respect of life insurance policies; and</w:t>
      </w:r>
    </w:p>
    <w:p w14:paraId="7306983D" w14:textId="38E47A5C" w:rsidR="0037072A" w:rsidRPr="00322F3B" w:rsidRDefault="0037072A" w:rsidP="0037072A">
      <w:pPr>
        <w:pStyle w:val="paragraph"/>
      </w:pPr>
      <w:r w:rsidRPr="00322F3B">
        <w:tab/>
        <w:t>(l)</w:t>
      </w:r>
      <w:r w:rsidRPr="00322F3B">
        <w:tab/>
        <w:t xml:space="preserve">if the company is an </w:t>
      </w:r>
      <w:r w:rsidR="009953FD" w:rsidRPr="009953FD">
        <w:rPr>
          <w:position w:val="6"/>
          <w:sz w:val="16"/>
        </w:rPr>
        <w:t>*</w:t>
      </w:r>
      <w:r w:rsidRPr="00322F3B">
        <w:t xml:space="preserve">RSA provider—contributions made to </w:t>
      </w:r>
      <w:r w:rsidR="009953FD" w:rsidRPr="009953FD">
        <w:rPr>
          <w:position w:val="6"/>
          <w:sz w:val="16"/>
        </w:rPr>
        <w:t>*</w:t>
      </w:r>
      <w:r w:rsidRPr="00322F3B">
        <w:t>RSAs provided by the company that would be included in the company’s assessable income under Subdivision</w:t>
      </w:r>
      <w:r w:rsidR="00825006" w:rsidRPr="00322F3B">
        <w:t> </w:t>
      </w:r>
      <w:r w:rsidRPr="00322F3B">
        <w:t>295</w:t>
      </w:r>
      <w:r w:rsidR="009953FD">
        <w:noBreakHyphen/>
      </w:r>
      <w:r w:rsidRPr="00322F3B">
        <w:t>C if that Subdivision applied to the company.</w:t>
      </w:r>
    </w:p>
    <w:p w14:paraId="5F0B491B" w14:textId="77777777" w:rsidR="0037072A" w:rsidRPr="00322F3B" w:rsidRDefault="0037072A" w:rsidP="0037072A">
      <w:pPr>
        <w:pStyle w:val="subsection"/>
      </w:pPr>
      <w:r w:rsidRPr="00322F3B">
        <w:tab/>
        <w:t>(2)</w:t>
      </w:r>
      <w:r w:rsidRPr="00322F3B">
        <w:tab/>
      </w:r>
      <w:r w:rsidR="00825006" w:rsidRPr="00322F3B">
        <w:t>Paragraph (</w:t>
      </w:r>
      <w:r w:rsidRPr="00322F3B">
        <w:t>1)(h) does not cover any liabilities under:</w:t>
      </w:r>
    </w:p>
    <w:p w14:paraId="4F006ED8" w14:textId="57465221"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 xml:space="preserve">life insurance policy that provides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 or</w:t>
      </w:r>
    </w:p>
    <w:p w14:paraId="5EA92CBC" w14:textId="378AC964"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exempt life insurance policy; or</w:t>
      </w:r>
    </w:p>
    <w:p w14:paraId="1B260117" w14:textId="1C9EF155" w:rsidR="0037072A" w:rsidRPr="00322F3B" w:rsidRDefault="0037072A" w:rsidP="0037072A">
      <w:pPr>
        <w:pStyle w:val="paragraph"/>
      </w:pPr>
      <w:r w:rsidRPr="00322F3B">
        <w:tab/>
        <w:t>(c)</w:t>
      </w:r>
      <w:r w:rsidRPr="00322F3B">
        <w:tab/>
        <w:t xml:space="preserve">a </w:t>
      </w:r>
      <w:r w:rsidR="009953FD" w:rsidRPr="009953FD">
        <w:rPr>
          <w:position w:val="6"/>
          <w:sz w:val="16"/>
        </w:rPr>
        <w:t>*</w:t>
      </w:r>
      <w:r w:rsidRPr="00322F3B">
        <w:t>funeral policy.</w:t>
      </w:r>
    </w:p>
    <w:p w14:paraId="1C048C33" w14:textId="5E1CEAC6" w:rsidR="0037072A" w:rsidRPr="00322F3B" w:rsidRDefault="0037072A" w:rsidP="0037072A">
      <w:pPr>
        <w:pStyle w:val="subsection"/>
      </w:pPr>
      <w:r w:rsidRPr="00322F3B">
        <w:tab/>
        <w:t>(3)</w:t>
      </w:r>
      <w:r w:rsidRPr="00322F3B">
        <w:tab/>
        <w:t xml:space="preserve">An amount included in assessable income under </w:t>
      </w:r>
      <w:r w:rsidR="00825006" w:rsidRPr="00322F3B">
        <w:t>paragraph (</w:t>
      </w:r>
      <w:r w:rsidRPr="00322F3B">
        <w:t xml:space="preserve">1)(i) is included for the income year of the </w:t>
      </w:r>
      <w:r w:rsidR="009953FD" w:rsidRPr="009953FD">
        <w:rPr>
          <w:position w:val="6"/>
          <w:sz w:val="16"/>
        </w:rPr>
        <w:t>*</w:t>
      </w:r>
      <w:r w:rsidRPr="00322F3B">
        <w:t>life insurance company that includes the last day of the transferor’s income year to which the agreement referred to in section</w:t>
      </w:r>
      <w:r w:rsidR="00825006" w:rsidRPr="00322F3B">
        <w:t> </w:t>
      </w:r>
      <w:r w:rsidRPr="00322F3B">
        <w:t>295</w:t>
      </w:r>
      <w:r w:rsidR="009953FD">
        <w:noBreakHyphen/>
      </w:r>
      <w:r w:rsidRPr="00322F3B">
        <w:t>260 relates.</w:t>
      </w:r>
    </w:p>
    <w:p w14:paraId="758346E2" w14:textId="4EAEBD36" w:rsidR="0037072A" w:rsidRPr="00322F3B" w:rsidRDefault="0037072A" w:rsidP="0037072A">
      <w:pPr>
        <w:pStyle w:val="ActHead5"/>
      </w:pPr>
      <w:bookmarkStart w:id="89" w:name="_Toc201755567"/>
      <w:r w:rsidRPr="00322F3B">
        <w:rPr>
          <w:rStyle w:val="CharSectno"/>
        </w:rPr>
        <w:lastRenderedPageBreak/>
        <w:t>320</w:t>
      </w:r>
      <w:r w:rsidR="009953FD">
        <w:rPr>
          <w:rStyle w:val="CharSectno"/>
        </w:rPr>
        <w:noBreakHyphen/>
      </w:r>
      <w:r w:rsidRPr="00322F3B">
        <w:rPr>
          <w:rStyle w:val="CharSectno"/>
        </w:rPr>
        <w:t>30</w:t>
      </w:r>
      <w:r w:rsidRPr="00322F3B">
        <w:t xml:space="preserve">  Assessable income—special provision for certain income years</w:t>
      </w:r>
      <w:bookmarkEnd w:id="89"/>
    </w:p>
    <w:p w14:paraId="48433B72" w14:textId="20A1B645" w:rsidR="0037072A" w:rsidRPr="00322F3B" w:rsidRDefault="0037072A" w:rsidP="0037072A">
      <w:pPr>
        <w:pStyle w:val="subsection"/>
        <w:keepNext/>
        <w:keepLines/>
      </w:pPr>
      <w:r w:rsidRPr="00322F3B">
        <w:tab/>
        <w:t>(1)</w:t>
      </w:r>
      <w:r w:rsidRPr="00322F3B">
        <w:tab/>
        <w:t xml:space="preserve">This section applies to a </w:t>
      </w:r>
      <w:r w:rsidR="009953FD" w:rsidRPr="009953FD">
        <w:rPr>
          <w:position w:val="6"/>
          <w:sz w:val="16"/>
        </w:rPr>
        <w:t>*</w:t>
      </w:r>
      <w:r w:rsidRPr="00322F3B">
        <w:t xml:space="preserve">life insurance company for each of the following income years (each a </w:t>
      </w:r>
      <w:r w:rsidRPr="00322F3B">
        <w:rPr>
          <w:b/>
          <w:i/>
        </w:rPr>
        <w:t>relevant income year</w:t>
      </w:r>
      <w:r w:rsidRPr="00322F3B">
        <w:t>):</w:t>
      </w:r>
    </w:p>
    <w:p w14:paraId="564C5B41" w14:textId="77777777" w:rsidR="0037072A" w:rsidRPr="00322F3B" w:rsidRDefault="0037072A" w:rsidP="0037072A">
      <w:pPr>
        <w:pStyle w:val="paragraph"/>
        <w:keepNext/>
        <w:keepLines/>
      </w:pPr>
      <w:r w:rsidRPr="00322F3B">
        <w:tab/>
        <w:t>(a)</w:t>
      </w:r>
      <w:r w:rsidRPr="00322F3B">
        <w:tab/>
        <w:t xml:space="preserve">the income year in which </w:t>
      </w:r>
      <w:r w:rsidR="00F233ED" w:rsidRPr="00322F3B">
        <w:t>1 July</w:t>
      </w:r>
      <w:r w:rsidRPr="00322F3B">
        <w:t xml:space="preserve"> 2000 occurs;</w:t>
      </w:r>
    </w:p>
    <w:p w14:paraId="4A55BA75" w14:textId="77777777" w:rsidR="0037072A" w:rsidRPr="00322F3B" w:rsidRDefault="0037072A" w:rsidP="0037072A">
      <w:pPr>
        <w:pStyle w:val="paragraph"/>
        <w:keepNext/>
        <w:keepLines/>
      </w:pPr>
      <w:r w:rsidRPr="00322F3B">
        <w:tab/>
        <w:t>(b)</w:t>
      </w:r>
      <w:r w:rsidRPr="00322F3B">
        <w:tab/>
        <w:t>the 4 following income years.</w:t>
      </w:r>
    </w:p>
    <w:p w14:paraId="55DEFF48" w14:textId="0BEC21C4" w:rsidR="0037072A" w:rsidRPr="00322F3B" w:rsidRDefault="0037072A" w:rsidP="0037072A">
      <w:pPr>
        <w:pStyle w:val="notetext"/>
        <w:keepNext/>
        <w:keepLines/>
      </w:pPr>
      <w:r w:rsidRPr="00322F3B">
        <w:t>Note:</w:t>
      </w:r>
      <w:r w:rsidRPr="00322F3B">
        <w:tab/>
        <w:t xml:space="preserve">The effect of this section is modified when the life insurance business of a life insurance company is transferred to another life insurance company: see </w:t>
      </w:r>
      <w:r w:rsidR="009F5D03" w:rsidRPr="00322F3B">
        <w:t>section 3</w:t>
      </w:r>
      <w:r w:rsidRPr="00322F3B">
        <w:t>20</w:t>
      </w:r>
      <w:r w:rsidR="009953FD">
        <w:noBreakHyphen/>
      </w:r>
      <w:r w:rsidRPr="00322F3B">
        <w:t>340.</w:t>
      </w:r>
    </w:p>
    <w:p w14:paraId="66F452C2" w14:textId="77777777" w:rsidR="0037072A" w:rsidRPr="00322F3B" w:rsidRDefault="0037072A" w:rsidP="0037072A">
      <w:pPr>
        <w:pStyle w:val="subsection"/>
        <w:keepNext/>
      </w:pPr>
      <w:r w:rsidRPr="00322F3B">
        <w:tab/>
        <w:t>(2)</w:t>
      </w:r>
      <w:r w:rsidRPr="00322F3B">
        <w:tab/>
        <w:t>If:</w:t>
      </w:r>
    </w:p>
    <w:p w14:paraId="4617C201" w14:textId="43A5C56C"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value of the company’s liabilities at the end of 30</w:t>
      </w:r>
      <w:r w:rsidR="00825006" w:rsidRPr="00322F3B">
        <w:t> </w:t>
      </w:r>
      <w:r w:rsidRPr="00322F3B">
        <w:t xml:space="preserve">June 2000 under its </w:t>
      </w:r>
      <w:r w:rsidR="009953FD" w:rsidRPr="009953FD">
        <w:rPr>
          <w:position w:val="6"/>
          <w:sz w:val="16"/>
        </w:rPr>
        <w:t>*</w:t>
      </w:r>
      <w:r w:rsidRPr="00322F3B">
        <w:t xml:space="preserve">continuous disability policies (being the value used by the company for the purposes of its </w:t>
      </w:r>
      <w:r w:rsidR="009953FD" w:rsidRPr="009953FD">
        <w:rPr>
          <w:position w:val="6"/>
          <w:sz w:val="16"/>
        </w:rPr>
        <w:t>*</w:t>
      </w:r>
      <w:r w:rsidRPr="00322F3B">
        <w:t>income tax return);</w:t>
      </w:r>
    </w:p>
    <w:p w14:paraId="187A7EED" w14:textId="77777777" w:rsidR="0037072A" w:rsidRPr="00322F3B" w:rsidRDefault="0037072A" w:rsidP="0037072A">
      <w:pPr>
        <w:pStyle w:val="subsection2"/>
        <w:keepNext/>
        <w:rPr>
          <w:i/>
        </w:rPr>
      </w:pPr>
      <w:r w:rsidRPr="00322F3B">
        <w:rPr>
          <w:i/>
        </w:rPr>
        <w:t>exceeds</w:t>
      </w:r>
    </w:p>
    <w:p w14:paraId="2E64066B" w14:textId="3D6B2982" w:rsidR="0037072A" w:rsidRPr="00322F3B" w:rsidRDefault="0037072A" w:rsidP="0037072A">
      <w:pPr>
        <w:pStyle w:val="paragraph"/>
      </w:pPr>
      <w:r w:rsidRPr="00322F3B">
        <w:tab/>
        <w:t>(b)</w:t>
      </w:r>
      <w:r w:rsidRPr="00322F3B">
        <w:tab/>
        <w:t>the value of the company’s liabilities at the end of 30</w:t>
      </w:r>
      <w:r w:rsidR="00825006" w:rsidRPr="00322F3B">
        <w:t> </w:t>
      </w:r>
      <w:r w:rsidRPr="00322F3B">
        <w:t xml:space="preserve">June 2000 under the </w:t>
      </w:r>
      <w:r w:rsidR="009953FD" w:rsidRPr="009953FD">
        <w:rPr>
          <w:position w:val="6"/>
          <w:sz w:val="16"/>
        </w:rPr>
        <w:t>*</w:t>
      </w:r>
      <w:r w:rsidRPr="00322F3B">
        <w:t>net risk components of its continuous disability policies as calculated under sub</w:t>
      </w:r>
      <w:r w:rsidR="009F5D03" w:rsidRPr="00322F3B">
        <w:t>section 3</w:t>
      </w:r>
      <w:r w:rsidRPr="00322F3B">
        <w:t>20</w:t>
      </w:r>
      <w:r w:rsidR="009953FD">
        <w:noBreakHyphen/>
      </w:r>
      <w:r w:rsidRPr="00322F3B">
        <w:t>85(4);</w:t>
      </w:r>
    </w:p>
    <w:p w14:paraId="4E56F2D0" w14:textId="018A77D4" w:rsidR="0037072A" w:rsidRPr="00322F3B" w:rsidRDefault="0037072A" w:rsidP="0037072A">
      <w:pPr>
        <w:pStyle w:val="subsection2"/>
      </w:pPr>
      <w:r w:rsidRPr="00322F3B">
        <w:t>the company’s assessable income for each relevant income year includes an amount equal to one</w:t>
      </w:r>
      <w:r w:rsidR="009953FD">
        <w:noBreakHyphen/>
      </w:r>
      <w:r w:rsidRPr="00322F3B">
        <w:t>fifth of the excess.</w:t>
      </w:r>
    </w:p>
    <w:p w14:paraId="78ADFB63" w14:textId="24E0F86A" w:rsidR="0037072A" w:rsidRPr="00322F3B" w:rsidRDefault="0037072A" w:rsidP="0037072A">
      <w:pPr>
        <w:pStyle w:val="subsection"/>
      </w:pPr>
      <w:r w:rsidRPr="00322F3B">
        <w:tab/>
        <w:t>(3)</w:t>
      </w:r>
      <w:r w:rsidRPr="00322F3B">
        <w:tab/>
        <w:t xml:space="preserve">However, if a </w:t>
      </w:r>
      <w:r w:rsidR="009953FD" w:rsidRPr="009953FD">
        <w:rPr>
          <w:position w:val="6"/>
          <w:sz w:val="16"/>
        </w:rPr>
        <w:t>*</w:t>
      </w:r>
      <w:r w:rsidRPr="00322F3B">
        <w:t xml:space="preserve">life insurance company ceases in a relevant income year to carry on </w:t>
      </w:r>
      <w:r w:rsidR="009953FD" w:rsidRPr="009953FD">
        <w:rPr>
          <w:position w:val="6"/>
          <w:sz w:val="16"/>
        </w:rPr>
        <w:t>*</w:t>
      </w:r>
      <w:r w:rsidRPr="00322F3B">
        <w:t xml:space="preserve">life insurance business or to have any liabilities under the </w:t>
      </w:r>
      <w:r w:rsidR="009953FD" w:rsidRPr="009953FD">
        <w:rPr>
          <w:position w:val="6"/>
          <w:sz w:val="16"/>
        </w:rPr>
        <w:t>*</w:t>
      </w:r>
      <w:r w:rsidRPr="00322F3B">
        <w:t xml:space="preserve">net risk components of </w:t>
      </w:r>
      <w:r w:rsidR="009953FD" w:rsidRPr="009953FD">
        <w:rPr>
          <w:position w:val="6"/>
          <w:sz w:val="16"/>
        </w:rPr>
        <w:t>*</w:t>
      </w:r>
      <w:r w:rsidRPr="00322F3B">
        <w:t xml:space="preserve">continuous disability policies, </w:t>
      </w:r>
      <w:r w:rsidR="00825006" w:rsidRPr="00322F3B">
        <w:t>subsection (</w:t>
      </w:r>
      <w:r w:rsidRPr="00322F3B">
        <w:t xml:space="preserve">2) does not apply for that income year or any future income years but the company’s assessable income for that income year includes so much of the excess referred to in </w:t>
      </w:r>
      <w:r w:rsidR="00825006" w:rsidRPr="00322F3B">
        <w:t>subsection (</w:t>
      </w:r>
      <w:r w:rsidRPr="00322F3B">
        <w:t>2) as has not been included in the company’s assessable income for any previous relevant income years.</w:t>
      </w:r>
    </w:p>
    <w:p w14:paraId="4591FF66" w14:textId="4AE94E9F" w:rsidR="00BD7CC0" w:rsidRPr="00322F3B" w:rsidRDefault="00BD7CC0" w:rsidP="00BD7CC0">
      <w:pPr>
        <w:pStyle w:val="ActHead5"/>
      </w:pPr>
      <w:bookmarkStart w:id="90" w:name="_Toc201755568"/>
      <w:r w:rsidRPr="00322F3B">
        <w:rPr>
          <w:rStyle w:val="CharSectno"/>
        </w:rPr>
        <w:t>320</w:t>
      </w:r>
      <w:r w:rsidR="009953FD">
        <w:rPr>
          <w:rStyle w:val="CharSectno"/>
        </w:rPr>
        <w:noBreakHyphen/>
      </w:r>
      <w:r w:rsidRPr="00322F3B">
        <w:rPr>
          <w:rStyle w:val="CharSectno"/>
        </w:rPr>
        <w:t>35</w:t>
      </w:r>
      <w:r w:rsidRPr="00322F3B">
        <w:t xml:space="preserve">  Exempt income</w:t>
      </w:r>
      <w:bookmarkEnd w:id="90"/>
    </w:p>
    <w:p w14:paraId="0CFFBE68" w14:textId="06C71507" w:rsidR="00BD7CC0" w:rsidRPr="00322F3B" w:rsidRDefault="00BD7CC0" w:rsidP="00BD7CC0">
      <w:pPr>
        <w:pStyle w:val="subsection"/>
      </w:pPr>
      <w:r w:rsidRPr="00322F3B">
        <w:tab/>
      </w:r>
      <w:r w:rsidRPr="00322F3B">
        <w:tab/>
        <w:t xml:space="preserve">These amounts </w:t>
      </w:r>
      <w:r w:rsidR="009953FD" w:rsidRPr="009953FD">
        <w:rPr>
          <w:position w:val="6"/>
          <w:sz w:val="16"/>
        </w:rPr>
        <w:t>*</w:t>
      </w:r>
      <w:r w:rsidRPr="00322F3B">
        <w:t xml:space="preserve">derived by a </w:t>
      </w:r>
      <w:r w:rsidR="009953FD" w:rsidRPr="009953FD">
        <w:rPr>
          <w:position w:val="6"/>
          <w:sz w:val="16"/>
        </w:rPr>
        <w:t>*</w:t>
      </w:r>
      <w:r w:rsidRPr="00322F3B">
        <w:t>life insurance company are exempt from income tax:</w:t>
      </w:r>
    </w:p>
    <w:p w14:paraId="4A3840CC" w14:textId="5CFE3384" w:rsidR="00BD7CC0" w:rsidRPr="00322F3B" w:rsidRDefault="00BD7CC0" w:rsidP="00BD7CC0">
      <w:pPr>
        <w:pStyle w:val="paragraph"/>
      </w:pPr>
      <w:r w:rsidRPr="00322F3B">
        <w:lastRenderedPageBreak/>
        <w:tab/>
        <w:t>(a)</w:t>
      </w:r>
      <w:r w:rsidRPr="00322F3B">
        <w:tab/>
        <w:t xml:space="preserve">amounts of </w:t>
      </w:r>
      <w:r w:rsidR="009953FD" w:rsidRPr="009953FD">
        <w:rPr>
          <w:position w:val="6"/>
          <w:sz w:val="16"/>
        </w:rPr>
        <w:t>*</w:t>
      </w:r>
      <w:r w:rsidRPr="00322F3B">
        <w:t xml:space="preserve">ordinary income and </w:t>
      </w:r>
      <w:r w:rsidR="009953FD" w:rsidRPr="009953FD">
        <w:rPr>
          <w:position w:val="6"/>
          <w:sz w:val="16"/>
        </w:rPr>
        <w:t>*</w:t>
      </w:r>
      <w:r w:rsidRPr="00322F3B">
        <w:t xml:space="preserve">statutory income accrued before </w:t>
      </w:r>
      <w:r w:rsidR="00F233ED" w:rsidRPr="00322F3B">
        <w:t>1 July</w:t>
      </w:r>
      <w:r w:rsidRPr="00322F3B">
        <w:t xml:space="preserve"> 1988 that were derived from assets that have become </w:t>
      </w:r>
      <w:r w:rsidR="009953FD" w:rsidRPr="009953FD">
        <w:rPr>
          <w:position w:val="6"/>
          <w:sz w:val="16"/>
        </w:rPr>
        <w:t>*</w:t>
      </w:r>
      <w:r w:rsidRPr="00322F3B">
        <w:t xml:space="preserve">complying </w:t>
      </w:r>
      <w:r w:rsidR="00406984" w:rsidRPr="00322F3B">
        <w:t>superannuation</w:t>
      </w:r>
      <w:r w:rsidRPr="00322F3B">
        <w:t xml:space="preserve"> assets;</w:t>
      </w:r>
    </w:p>
    <w:p w14:paraId="6B1AA19B" w14:textId="60D38006" w:rsidR="00BD7CC0" w:rsidRPr="00322F3B" w:rsidRDefault="00BD7CC0" w:rsidP="00BD7CC0">
      <w:pPr>
        <w:pStyle w:val="paragraph"/>
      </w:pPr>
      <w:r w:rsidRPr="00322F3B">
        <w:tab/>
        <w:t>(b)</w:t>
      </w:r>
      <w:r w:rsidRPr="00322F3B">
        <w:tab/>
        <w:t xml:space="preserve">if the company is an </w:t>
      </w:r>
      <w:r w:rsidR="009953FD" w:rsidRPr="009953FD">
        <w:rPr>
          <w:position w:val="6"/>
          <w:sz w:val="16"/>
        </w:rPr>
        <w:t>*</w:t>
      </w:r>
      <w:r w:rsidRPr="00322F3B">
        <w:t>RSA provider—any amounts that are disregarded because of paragraph</w:t>
      </w:r>
      <w:r w:rsidR="00825006" w:rsidRPr="00322F3B">
        <w:t> </w:t>
      </w:r>
      <w:r w:rsidRPr="00322F3B">
        <w:t>320</w:t>
      </w:r>
      <w:r w:rsidR="009953FD">
        <w:noBreakHyphen/>
      </w:r>
      <w:r w:rsidRPr="00322F3B">
        <w:t xml:space="preserve">137(3)(d) or (e) in working out the company’s taxable income of the </w:t>
      </w:r>
      <w:r w:rsidR="009953FD" w:rsidRPr="009953FD">
        <w:rPr>
          <w:position w:val="6"/>
          <w:sz w:val="16"/>
        </w:rPr>
        <w:t>*</w:t>
      </w:r>
      <w:r w:rsidRPr="00322F3B">
        <w:t xml:space="preserve">complying </w:t>
      </w:r>
      <w:r w:rsidR="00406984" w:rsidRPr="00322F3B">
        <w:t>superannuation</w:t>
      </w:r>
      <w:r w:rsidRPr="00322F3B">
        <w:t xml:space="preserve"> class.</w:t>
      </w:r>
    </w:p>
    <w:p w14:paraId="77B6ACCB" w14:textId="7DA0D8BF" w:rsidR="0037072A" w:rsidRPr="00322F3B" w:rsidRDefault="0037072A" w:rsidP="0037072A">
      <w:pPr>
        <w:pStyle w:val="ActHead5"/>
      </w:pPr>
      <w:bookmarkStart w:id="91" w:name="_Toc201755569"/>
      <w:r w:rsidRPr="00322F3B">
        <w:rPr>
          <w:rStyle w:val="CharSectno"/>
        </w:rPr>
        <w:t>320</w:t>
      </w:r>
      <w:r w:rsidR="009953FD">
        <w:rPr>
          <w:rStyle w:val="CharSectno"/>
        </w:rPr>
        <w:noBreakHyphen/>
      </w:r>
      <w:r w:rsidRPr="00322F3B">
        <w:rPr>
          <w:rStyle w:val="CharSectno"/>
        </w:rPr>
        <w:t>37</w:t>
      </w:r>
      <w:r w:rsidRPr="00322F3B">
        <w:t xml:space="preserve">  Non</w:t>
      </w:r>
      <w:r w:rsidR="009953FD">
        <w:noBreakHyphen/>
      </w:r>
      <w:r w:rsidRPr="00322F3B">
        <w:t>assessable non</w:t>
      </w:r>
      <w:r w:rsidR="009953FD">
        <w:noBreakHyphen/>
      </w:r>
      <w:r w:rsidRPr="00322F3B">
        <w:t>exempt income</w:t>
      </w:r>
      <w:bookmarkEnd w:id="91"/>
    </w:p>
    <w:p w14:paraId="360FE0C2" w14:textId="7CF6AD6B" w:rsidR="0037072A" w:rsidRPr="00322F3B" w:rsidRDefault="0037072A" w:rsidP="0037072A">
      <w:pPr>
        <w:pStyle w:val="subsection"/>
      </w:pPr>
      <w:r w:rsidRPr="00322F3B">
        <w:tab/>
        <w:t>(1)</w:t>
      </w:r>
      <w:r w:rsidRPr="00322F3B">
        <w:tab/>
        <w:t xml:space="preserve">These amounts </w:t>
      </w:r>
      <w:r w:rsidR="009953FD" w:rsidRPr="009953FD">
        <w:rPr>
          <w:position w:val="6"/>
          <w:sz w:val="16"/>
        </w:rPr>
        <w:t>*</w:t>
      </w:r>
      <w:r w:rsidRPr="00322F3B">
        <w:t xml:space="preserve">derived by a </w:t>
      </w:r>
      <w:r w:rsidR="009953FD" w:rsidRPr="009953FD">
        <w:rPr>
          <w:position w:val="6"/>
          <w:sz w:val="16"/>
        </w:rPr>
        <w:t>*</w:t>
      </w:r>
      <w:r w:rsidRPr="00322F3B">
        <w:t xml:space="preserve">life insurance company are not assessable income and are not </w:t>
      </w:r>
      <w:r w:rsidR="009953FD" w:rsidRPr="009953FD">
        <w:rPr>
          <w:position w:val="6"/>
          <w:sz w:val="16"/>
        </w:rPr>
        <w:t>*</w:t>
      </w:r>
      <w:r w:rsidRPr="00322F3B">
        <w:t>exempt income:</w:t>
      </w:r>
    </w:p>
    <w:p w14:paraId="1A2E3371" w14:textId="0F92C485" w:rsidR="0037072A" w:rsidRPr="00322F3B" w:rsidRDefault="0037072A" w:rsidP="0037072A">
      <w:pPr>
        <w:pStyle w:val="paragraph"/>
      </w:pPr>
      <w:r w:rsidRPr="00322F3B">
        <w:tab/>
        <w:t>(a)</w:t>
      </w:r>
      <w:r w:rsidRPr="00322F3B">
        <w:tab/>
        <w:t xml:space="preserve">amounts of ordinary income and statutory income derived from </w:t>
      </w:r>
      <w:r w:rsidR="009953FD" w:rsidRPr="009953FD">
        <w:rPr>
          <w:position w:val="6"/>
          <w:sz w:val="16"/>
        </w:rPr>
        <w:t>*</w:t>
      </w:r>
      <w:r w:rsidRPr="00322F3B">
        <w:t>segregated exempt assets, being income that relates to the period during which the assets were segregated exempt assets;</w:t>
      </w:r>
    </w:p>
    <w:p w14:paraId="79783C08" w14:textId="6ECDA6B3" w:rsidR="0037072A" w:rsidRPr="00322F3B" w:rsidRDefault="0037072A" w:rsidP="0037072A">
      <w:pPr>
        <w:pStyle w:val="paragraph"/>
      </w:pPr>
      <w:r w:rsidRPr="00322F3B">
        <w:tab/>
        <w:t>(b)</w:t>
      </w:r>
      <w:r w:rsidRPr="00322F3B">
        <w:tab/>
        <w:t xml:space="preserve">amounts of ordinary income and statutory income derived from the </w:t>
      </w:r>
      <w:r w:rsidR="009953FD" w:rsidRPr="009953FD">
        <w:rPr>
          <w:position w:val="6"/>
          <w:sz w:val="16"/>
        </w:rPr>
        <w:t>*</w:t>
      </w:r>
      <w:r w:rsidRPr="00322F3B">
        <w:t xml:space="preserve">disposal of units in a </w:t>
      </w:r>
      <w:r w:rsidR="009953FD" w:rsidRPr="009953FD">
        <w:rPr>
          <w:position w:val="6"/>
          <w:sz w:val="16"/>
        </w:rPr>
        <w:t>*</w:t>
      </w:r>
      <w:r w:rsidRPr="00322F3B">
        <w:t>pooled superannuation trust;</w:t>
      </w:r>
    </w:p>
    <w:p w14:paraId="14A3F1C6" w14:textId="0DA470A0" w:rsidR="0037072A" w:rsidRPr="00322F3B" w:rsidRDefault="0037072A" w:rsidP="0037072A">
      <w:pPr>
        <w:pStyle w:val="paragraph"/>
      </w:pPr>
      <w:r w:rsidRPr="00322F3B">
        <w:tab/>
        <w:t>(c)</w:t>
      </w:r>
      <w:r w:rsidRPr="00322F3B">
        <w:tab/>
        <w:t xml:space="preserve">if an </w:t>
      </w:r>
      <w:r w:rsidR="009953FD" w:rsidRPr="009953FD">
        <w:rPr>
          <w:position w:val="6"/>
          <w:sz w:val="16"/>
        </w:rPr>
        <w:t>*</w:t>
      </w:r>
      <w:r w:rsidRPr="00322F3B">
        <w:t xml:space="preserve">Australian/overseas fund or an </w:t>
      </w:r>
      <w:r w:rsidR="009953FD" w:rsidRPr="009953FD">
        <w:rPr>
          <w:position w:val="6"/>
          <w:sz w:val="16"/>
        </w:rPr>
        <w:t>*</w:t>
      </w:r>
      <w:r w:rsidRPr="00322F3B">
        <w:t>overseas fund established by the company derived foreign establishment amounts—the foreign resident proportion of the foreign establishment amounts;</w:t>
      </w:r>
    </w:p>
    <w:p w14:paraId="707EFDF0" w14:textId="149A9E03" w:rsidR="0037072A" w:rsidRPr="00322F3B" w:rsidRDefault="0037072A" w:rsidP="0037072A">
      <w:pPr>
        <w:pStyle w:val="paragraph"/>
      </w:pPr>
      <w:r w:rsidRPr="00322F3B">
        <w:tab/>
        <w:t>(d)</w:t>
      </w:r>
      <w:r w:rsidRPr="00322F3B">
        <w:tab/>
        <w:t xml:space="preserve">if the company is a </w:t>
      </w:r>
      <w:r w:rsidR="009953FD" w:rsidRPr="009953FD">
        <w:rPr>
          <w:position w:val="6"/>
          <w:sz w:val="16"/>
        </w:rPr>
        <w:t>*</w:t>
      </w:r>
      <w:r w:rsidRPr="00322F3B">
        <w:t>friendly society:</w:t>
      </w:r>
    </w:p>
    <w:p w14:paraId="52E0C531" w14:textId="1B89E9D4" w:rsidR="0037072A" w:rsidRPr="00322F3B" w:rsidRDefault="0037072A" w:rsidP="0037072A">
      <w:pPr>
        <w:pStyle w:val="paragraphsub"/>
      </w:pPr>
      <w:r w:rsidRPr="00322F3B">
        <w:tab/>
        <w:t>(i)</w:t>
      </w:r>
      <w:r w:rsidRPr="00322F3B">
        <w:tab/>
        <w:t xml:space="preserve">amounts derived before </w:t>
      </w:r>
      <w:r w:rsidR="00F233ED" w:rsidRPr="00322F3B">
        <w:t>1 July</w:t>
      </w:r>
      <w:r w:rsidRPr="00322F3B">
        <w:t xml:space="preserve"> 2001 that are exempt from income tax under section</w:t>
      </w:r>
      <w:r w:rsidR="00825006" w:rsidRPr="00322F3B">
        <w:t> </w:t>
      </w:r>
      <w:r w:rsidRPr="00322F3B">
        <w:t>50</w:t>
      </w:r>
      <w:r w:rsidR="009953FD">
        <w:noBreakHyphen/>
      </w:r>
      <w:r w:rsidRPr="00322F3B">
        <w:t>1; and</w:t>
      </w:r>
    </w:p>
    <w:p w14:paraId="13F9BCF3" w14:textId="038C421A" w:rsidR="0037072A" w:rsidRPr="00322F3B" w:rsidRDefault="0037072A" w:rsidP="0037072A">
      <w:pPr>
        <w:pStyle w:val="paragraphsub"/>
      </w:pPr>
      <w:r w:rsidRPr="00322F3B">
        <w:tab/>
        <w:t>(ii)</w:t>
      </w:r>
      <w:r w:rsidRPr="00322F3B">
        <w:tab/>
        <w:t xml:space="preserve">amounts derived on or after </w:t>
      </w:r>
      <w:r w:rsidR="00F233ED" w:rsidRPr="00322F3B">
        <w:t>1 July</w:t>
      </w:r>
      <w:r w:rsidRPr="00322F3B">
        <w:t xml:space="preserve"> 2001 but before </w:t>
      </w:r>
      <w:r w:rsidR="003764FB" w:rsidRPr="00322F3B">
        <w:t>1 January</w:t>
      </w:r>
      <w:r w:rsidRPr="00322F3B">
        <w:t xml:space="preserve"> 2003, that are attributable to </w:t>
      </w:r>
      <w:r w:rsidR="009953FD" w:rsidRPr="009953FD">
        <w:rPr>
          <w:position w:val="6"/>
          <w:sz w:val="16"/>
        </w:rPr>
        <w:t>*</w:t>
      </w:r>
      <w:r w:rsidRPr="00322F3B">
        <w:t xml:space="preserve">income bonds, </w:t>
      </w:r>
      <w:r w:rsidR="009953FD" w:rsidRPr="009953FD">
        <w:rPr>
          <w:position w:val="6"/>
          <w:sz w:val="16"/>
        </w:rPr>
        <w:t>*</w:t>
      </w:r>
      <w:r w:rsidRPr="00322F3B">
        <w:t xml:space="preserve">funeral policies or </w:t>
      </w:r>
      <w:r w:rsidR="009953FD" w:rsidRPr="009953FD">
        <w:rPr>
          <w:position w:val="6"/>
          <w:sz w:val="16"/>
        </w:rPr>
        <w:t>*</w:t>
      </w:r>
      <w:r w:rsidRPr="00322F3B">
        <w:t>sickness policies; and</w:t>
      </w:r>
    </w:p>
    <w:p w14:paraId="6ED26914" w14:textId="7B509184" w:rsidR="0037072A" w:rsidRPr="00322F3B" w:rsidRDefault="0037072A" w:rsidP="0037072A">
      <w:pPr>
        <w:pStyle w:val="paragraphsub"/>
      </w:pPr>
      <w:r w:rsidRPr="00322F3B">
        <w:tab/>
        <w:t>(iii)</w:t>
      </w:r>
      <w:r w:rsidRPr="00322F3B">
        <w:tab/>
        <w:t xml:space="preserve">amounts derived on or after </w:t>
      </w:r>
      <w:r w:rsidR="00F233ED" w:rsidRPr="00322F3B">
        <w:t>1 July</w:t>
      </w:r>
      <w:r w:rsidRPr="00322F3B">
        <w:t xml:space="preserve"> 2001 but before </w:t>
      </w:r>
      <w:r w:rsidR="003764FB" w:rsidRPr="00322F3B">
        <w:t>1 January</w:t>
      </w:r>
      <w:r w:rsidRPr="00322F3B">
        <w:t xml:space="preserve"> 2003, that are attributable to </w:t>
      </w:r>
      <w:r w:rsidR="009953FD" w:rsidRPr="009953FD">
        <w:rPr>
          <w:position w:val="6"/>
          <w:sz w:val="16"/>
        </w:rPr>
        <w:t>*</w:t>
      </w:r>
      <w:r w:rsidRPr="00322F3B">
        <w:t>scholarship plans and would have been exempt from income tax under section</w:t>
      </w:r>
      <w:r w:rsidR="00825006" w:rsidRPr="00322F3B">
        <w:t> </w:t>
      </w:r>
      <w:r w:rsidRPr="00322F3B">
        <w:t>50</w:t>
      </w:r>
      <w:r w:rsidR="009953FD">
        <w:noBreakHyphen/>
      </w:r>
      <w:r w:rsidRPr="00322F3B">
        <w:t xml:space="preserve">1 if they had been received before </w:t>
      </w:r>
      <w:r w:rsidR="00F233ED" w:rsidRPr="00322F3B">
        <w:t>1 July</w:t>
      </w:r>
      <w:r w:rsidRPr="00322F3B">
        <w:t xml:space="preserve"> 2001; and</w:t>
      </w:r>
    </w:p>
    <w:p w14:paraId="191603F4" w14:textId="4CBB96BA" w:rsidR="0037072A" w:rsidRPr="00322F3B" w:rsidRDefault="0037072A" w:rsidP="0037072A">
      <w:pPr>
        <w:pStyle w:val="paragraphsub"/>
      </w:pPr>
      <w:r w:rsidRPr="00322F3B">
        <w:tab/>
        <w:t>(iv)</w:t>
      </w:r>
      <w:r w:rsidRPr="00322F3B">
        <w:tab/>
        <w:t xml:space="preserve">amounts derived on or after </w:t>
      </w:r>
      <w:r w:rsidR="003764FB" w:rsidRPr="00322F3B">
        <w:t>1 January</w:t>
      </w:r>
      <w:r w:rsidRPr="00322F3B">
        <w:t xml:space="preserve"> 2003 that are attributable to income bonds, funeral policies or </w:t>
      </w:r>
      <w:r w:rsidR="009953FD" w:rsidRPr="009953FD">
        <w:rPr>
          <w:position w:val="6"/>
          <w:sz w:val="16"/>
        </w:rPr>
        <w:lastRenderedPageBreak/>
        <w:t>*</w:t>
      </w:r>
      <w:r w:rsidRPr="00322F3B">
        <w:t xml:space="preserve">sickness policies, that were issued before </w:t>
      </w:r>
      <w:r w:rsidR="003764FB" w:rsidRPr="00322F3B">
        <w:t>1 January</w:t>
      </w:r>
      <w:r w:rsidRPr="00322F3B">
        <w:t xml:space="preserve"> 2003; and</w:t>
      </w:r>
    </w:p>
    <w:p w14:paraId="7CA25977" w14:textId="77777777" w:rsidR="0037072A" w:rsidRPr="00322F3B" w:rsidRDefault="0037072A" w:rsidP="0037072A">
      <w:pPr>
        <w:pStyle w:val="paragraphsub"/>
      </w:pPr>
      <w:r w:rsidRPr="00322F3B">
        <w:tab/>
        <w:t>(v)</w:t>
      </w:r>
      <w:r w:rsidRPr="00322F3B">
        <w:tab/>
        <w:t xml:space="preserve">amounts derived on or after </w:t>
      </w:r>
      <w:r w:rsidR="003764FB" w:rsidRPr="00322F3B">
        <w:t>1 January</w:t>
      </w:r>
      <w:r w:rsidRPr="00322F3B">
        <w:t xml:space="preserve"> 2003 that are attributable to scholarship plans issued before </w:t>
      </w:r>
      <w:r w:rsidR="003764FB" w:rsidRPr="00322F3B">
        <w:t>1 January</w:t>
      </w:r>
      <w:r w:rsidRPr="00322F3B">
        <w:t xml:space="preserve"> 2003 and that would have been exempt from income tax if they had been received before </w:t>
      </w:r>
      <w:r w:rsidR="00F233ED" w:rsidRPr="00322F3B">
        <w:t>1 July</w:t>
      </w:r>
      <w:r w:rsidRPr="00322F3B">
        <w:t xml:space="preserve"> 2001.</w:t>
      </w:r>
    </w:p>
    <w:p w14:paraId="7B4F226A" w14:textId="5310F497" w:rsidR="0037072A" w:rsidRPr="00322F3B" w:rsidRDefault="0037072A" w:rsidP="0037072A">
      <w:pPr>
        <w:pStyle w:val="notetext"/>
      </w:pPr>
      <w:r w:rsidRPr="00322F3B">
        <w:t>Note:</w:t>
      </w:r>
      <w:r w:rsidRPr="00322F3B">
        <w:tab/>
        <w:t xml:space="preserve">The effect of this section is modified when the life insurance business of a life insurance company is transferred to another life insurance company: see </w:t>
      </w:r>
      <w:r w:rsidR="009F5D03" w:rsidRPr="00322F3B">
        <w:t>section 3</w:t>
      </w:r>
      <w:r w:rsidRPr="00322F3B">
        <w:t>20</w:t>
      </w:r>
      <w:r w:rsidR="009953FD">
        <w:noBreakHyphen/>
      </w:r>
      <w:r w:rsidRPr="00322F3B">
        <w:t>325.</w:t>
      </w:r>
    </w:p>
    <w:p w14:paraId="25E823D6" w14:textId="6860F1CF" w:rsidR="0037072A" w:rsidRPr="00322F3B" w:rsidRDefault="0037072A" w:rsidP="0037072A">
      <w:pPr>
        <w:pStyle w:val="subsection"/>
      </w:pPr>
      <w:r w:rsidRPr="00322F3B">
        <w:tab/>
        <w:t>(1A)</w:t>
      </w:r>
      <w:r w:rsidRPr="00322F3B">
        <w:tab/>
        <w:t xml:space="preserve">For the purposes of </w:t>
      </w:r>
      <w:r w:rsidR="00825006" w:rsidRPr="00322F3B">
        <w:t>paragraph (</w:t>
      </w:r>
      <w:r w:rsidRPr="00322F3B">
        <w:t xml:space="preserve">1)(c), </w:t>
      </w:r>
      <w:r w:rsidRPr="00322F3B">
        <w:rPr>
          <w:b/>
          <w:i/>
        </w:rPr>
        <w:t>foreign establishment amounts</w:t>
      </w:r>
      <w:r w:rsidRPr="00322F3B">
        <w:t xml:space="preserve"> for the </w:t>
      </w:r>
      <w:r w:rsidR="009953FD" w:rsidRPr="009953FD">
        <w:rPr>
          <w:position w:val="6"/>
          <w:sz w:val="16"/>
        </w:rPr>
        <w:t>*</w:t>
      </w:r>
      <w:r w:rsidRPr="00322F3B">
        <w:t>life insurance company means the total amount of</w:t>
      </w:r>
      <w:r w:rsidRPr="00322F3B">
        <w:rPr>
          <w:i/>
        </w:rPr>
        <w:t xml:space="preserve"> </w:t>
      </w:r>
      <w:r w:rsidRPr="00322F3B">
        <w:t xml:space="preserve">assessable income that was </w:t>
      </w:r>
      <w:r w:rsidR="009953FD" w:rsidRPr="009953FD">
        <w:rPr>
          <w:position w:val="6"/>
          <w:sz w:val="16"/>
        </w:rPr>
        <w:t>*</w:t>
      </w:r>
      <w:r w:rsidRPr="00322F3B">
        <w:t>derived in the income year:</w:t>
      </w:r>
    </w:p>
    <w:p w14:paraId="55B38ECD" w14:textId="57DF6B38" w:rsidR="0037072A" w:rsidRPr="00322F3B" w:rsidRDefault="0037072A" w:rsidP="0037072A">
      <w:pPr>
        <w:pStyle w:val="paragraph"/>
      </w:pPr>
      <w:r w:rsidRPr="00322F3B">
        <w:tab/>
        <w:t>(a)</w:t>
      </w:r>
      <w:r w:rsidRPr="00322F3B">
        <w:tab/>
        <w:t xml:space="preserve">in the course of the carrying on by the company of a business in a foreign country at or through a </w:t>
      </w:r>
      <w:r w:rsidR="009953FD" w:rsidRPr="009953FD">
        <w:rPr>
          <w:position w:val="6"/>
          <w:sz w:val="16"/>
        </w:rPr>
        <w:t>*</w:t>
      </w:r>
      <w:r w:rsidRPr="00322F3B">
        <w:t>permanent establishment of the company in that country; and</w:t>
      </w:r>
    </w:p>
    <w:p w14:paraId="647A21F1" w14:textId="77777777" w:rsidR="0037072A" w:rsidRPr="00322F3B" w:rsidRDefault="0037072A" w:rsidP="0037072A">
      <w:pPr>
        <w:pStyle w:val="paragraph"/>
      </w:pPr>
      <w:r w:rsidRPr="00322F3B">
        <w:tab/>
        <w:t>(b)</w:t>
      </w:r>
      <w:r w:rsidRPr="00322F3B">
        <w:tab/>
        <w:t>from sources in that or any other foreign country; and</w:t>
      </w:r>
    </w:p>
    <w:p w14:paraId="3C7501BA" w14:textId="77777777" w:rsidR="0037072A" w:rsidRPr="00322F3B" w:rsidRDefault="0037072A" w:rsidP="0037072A">
      <w:pPr>
        <w:pStyle w:val="paragraph"/>
      </w:pPr>
      <w:r w:rsidRPr="00322F3B">
        <w:tab/>
        <w:t>(c)</w:t>
      </w:r>
      <w:r w:rsidRPr="00322F3B">
        <w:tab/>
        <w:t>from assets that:</w:t>
      </w:r>
    </w:p>
    <w:p w14:paraId="6FD01AFA" w14:textId="77777777" w:rsidR="0037072A" w:rsidRPr="00322F3B" w:rsidRDefault="0037072A" w:rsidP="0037072A">
      <w:pPr>
        <w:pStyle w:val="paragraphsub"/>
      </w:pPr>
      <w:r w:rsidRPr="00322F3B">
        <w:tab/>
        <w:t>(i)</w:t>
      </w:r>
      <w:r w:rsidRPr="00322F3B">
        <w:tab/>
        <w:t>are attributable to the permanent establishment; and</w:t>
      </w:r>
    </w:p>
    <w:p w14:paraId="1DA7E3EE" w14:textId="5EF63F68" w:rsidR="0037072A" w:rsidRPr="00322F3B" w:rsidRDefault="0037072A" w:rsidP="0037072A">
      <w:pPr>
        <w:pStyle w:val="paragraphsub"/>
      </w:pPr>
      <w:r w:rsidRPr="00322F3B">
        <w:tab/>
        <w:t>(ii)</w:t>
      </w:r>
      <w:r w:rsidRPr="00322F3B">
        <w:tab/>
        <w:t xml:space="preserve">are held to meet the liabilities under the </w:t>
      </w:r>
      <w:r w:rsidR="009953FD" w:rsidRPr="009953FD">
        <w:rPr>
          <w:position w:val="6"/>
          <w:sz w:val="16"/>
        </w:rPr>
        <w:t>*</w:t>
      </w:r>
      <w:r w:rsidRPr="00322F3B">
        <w:t>life insurance policies issued by the company at or through</w:t>
      </w:r>
      <w:r w:rsidRPr="00322F3B">
        <w:rPr>
          <w:i/>
        </w:rPr>
        <w:t xml:space="preserve"> </w:t>
      </w:r>
      <w:r w:rsidRPr="00322F3B">
        <w:t>the permanent establishment.</w:t>
      </w:r>
    </w:p>
    <w:p w14:paraId="4CDFE5B8" w14:textId="0DF7DF75" w:rsidR="0037072A" w:rsidRPr="00322F3B" w:rsidRDefault="0037072A" w:rsidP="0037072A">
      <w:pPr>
        <w:pStyle w:val="subsection"/>
      </w:pPr>
      <w:r w:rsidRPr="00322F3B">
        <w:tab/>
        <w:t>(2)</w:t>
      </w:r>
      <w:r w:rsidRPr="00322F3B">
        <w:tab/>
        <w:t xml:space="preserve">For the purposes of </w:t>
      </w:r>
      <w:r w:rsidR="00825006" w:rsidRPr="00322F3B">
        <w:t>paragraph (</w:t>
      </w:r>
      <w:r w:rsidRPr="00322F3B">
        <w:t xml:space="preserve">1)(c), the </w:t>
      </w:r>
      <w:r w:rsidRPr="00322F3B">
        <w:rPr>
          <w:b/>
          <w:i/>
        </w:rPr>
        <w:t>foreign resident proportion</w:t>
      </w:r>
      <w:r w:rsidRPr="00322F3B">
        <w:t xml:space="preserve"> of the </w:t>
      </w:r>
      <w:r w:rsidR="009953FD" w:rsidRPr="009953FD">
        <w:rPr>
          <w:position w:val="6"/>
          <w:sz w:val="16"/>
        </w:rPr>
        <w:t>*</w:t>
      </w:r>
      <w:r w:rsidRPr="00322F3B">
        <w:t>foreign establishment amounts is the amount worked out using the formula:</w:t>
      </w:r>
    </w:p>
    <w:p w14:paraId="447CAFE4" w14:textId="77777777" w:rsidR="0037072A" w:rsidRPr="00322F3B" w:rsidRDefault="0037072A" w:rsidP="0037072A">
      <w:pPr>
        <w:pStyle w:val="Formula"/>
      </w:pPr>
      <w:r w:rsidRPr="00322F3B">
        <w:rPr>
          <w:noProof/>
        </w:rPr>
        <w:drawing>
          <wp:inline distT="0" distB="0" distL="0" distR="0" wp14:anchorId="67B4617A" wp14:editId="0E0C6349">
            <wp:extent cx="3362325" cy="847725"/>
            <wp:effectExtent l="0" t="0" r="0" b="0"/>
            <wp:docPr id="27" name="Picture 27" descr="Start formula Foreign establishment amounts times start fraction Foreign resident foreign establishment policy liabilities over All foreign establishment policy liabiliti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2325" cy="847725"/>
                    </a:xfrm>
                    <a:prstGeom prst="rect">
                      <a:avLst/>
                    </a:prstGeom>
                    <a:noFill/>
                    <a:ln>
                      <a:noFill/>
                    </a:ln>
                  </pic:spPr>
                </pic:pic>
              </a:graphicData>
            </a:graphic>
          </wp:inline>
        </w:drawing>
      </w:r>
    </w:p>
    <w:p w14:paraId="7E7494D1" w14:textId="77777777" w:rsidR="0037072A" w:rsidRPr="00322F3B" w:rsidRDefault="0037072A" w:rsidP="0037072A">
      <w:pPr>
        <w:pStyle w:val="subsection2"/>
      </w:pPr>
      <w:r w:rsidRPr="00322F3B">
        <w:t>where:</w:t>
      </w:r>
    </w:p>
    <w:p w14:paraId="597E11B5" w14:textId="5040F01F" w:rsidR="0037072A" w:rsidRPr="00322F3B" w:rsidRDefault="0037072A" w:rsidP="0037072A">
      <w:pPr>
        <w:pStyle w:val="Definition"/>
      </w:pPr>
      <w:r w:rsidRPr="00322F3B">
        <w:rPr>
          <w:b/>
          <w:i/>
        </w:rPr>
        <w:t>all foreign establishment policy liabilities</w:t>
      </w:r>
      <w:r w:rsidRPr="00322F3B">
        <w:t xml:space="preserve"> means the average value for the income year (as calculated by an </w:t>
      </w:r>
      <w:r w:rsidR="009953FD" w:rsidRPr="009953FD">
        <w:rPr>
          <w:position w:val="6"/>
          <w:sz w:val="16"/>
        </w:rPr>
        <w:t>*</w:t>
      </w:r>
      <w:r w:rsidRPr="00322F3B">
        <w:t xml:space="preserve">actuary) of the policy liabilities (as defined in the </w:t>
      </w:r>
      <w:r w:rsidR="009953FD" w:rsidRPr="009953FD">
        <w:rPr>
          <w:position w:val="6"/>
          <w:sz w:val="16"/>
        </w:rPr>
        <w:t>*</w:t>
      </w:r>
      <w:r w:rsidRPr="00322F3B">
        <w:t xml:space="preserve">Valuation Standard) for all </w:t>
      </w:r>
      <w:r w:rsidR="009953FD" w:rsidRPr="009953FD">
        <w:rPr>
          <w:position w:val="6"/>
          <w:sz w:val="16"/>
        </w:rPr>
        <w:t>*</w:t>
      </w:r>
      <w:r w:rsidRPr="00322F3B">
        <w:t>life insurance policies that:</w:t>
      </w:r>
    </w:p>
    <w:p w14:paraId="547A294A" w14:textId="4B2ED5FF" w:rsidR="0037072A" w:rsidRPr="00322F3B" w:rsidRDefault="0037072A" w:rsidP="0037072A">
      <w:pPr>
        <w:pStyle w:val="paragraph"/>
      </w:pPr>
      <w:r w:rsidRPr="00322F3B">
        <w:lastRenderedPageBreak/>
        <w:tab/>
        <w:t>(a)</w:t>
      </w:r>
      <w:r w:rsidRPr="00322F3B">
        <w:tab/>
        <w:t xml:space="preserve">were included in the class of </w:t>
      </w:r>
      <w:r w:rsidR="009953FD" w:rsidRPr="009953FD">
        <w:rPr>
          <w:position w:val="6"/>
          <w:sz w:val="16"/>
        </w:rPr>
        <w:t>*</w:t>
      </w:r>
      <w:r w:rsidRPr="00322F3B">
        <w:t xml:space="preserve">life insurance business to which the company’s </w:t>
      </w:r>
      <w:r w:rsidR="009953FD" w:rsidRPr="009953FD">
        <w:rPr>
          <w:position w:val="6"/>
          <w:sz w:val="16"/>
        </w:rPr>
        <w:t>*</w:t>
      </w:r>
      <w:r w:rsidRPr="00322F3B">
        <w:t xml:space="preserve">Australian/overseas fund or </w:t>
      </w:r>
      <w:r w:rsidR="009953FD" w:rsidRPr="009953FD">
        <w:rPr>
          <w:position w:val="6"/>
          <w:sz w:val="16"/>
        </w:rPr>
        <w:t>*</w:t>
      </w:r>
      <w:r w:rsidRPr="00322F3B">
        <w:t>overseas fund relates; and</w:t>
      </w:r>
    </w:p>
    <w:p w14:paraId="6D8EE23B" w14:textId="1562FA65" w:rsidR="0037072A" w:rsidRPr="00322F3B" w:rsidRDefault="0037072A" w:rsidP="0037072A">
      <w:pPr>
        <w:pStyle w:val="paragraph"/>
      </w:pPr>
      <w:r w:rsidRPr="00322F3B">
        <w:tab/>
        <w:t>(b)</w:t>
      </w:r>
      <w:r w:rsidRPr="00322F3B">
        <w:tab/>
        <w:t>were issued by the company at or through</w:t>
      </w:r>
      <w:r w:rsidRPr="00322F3B">
        <w:rPr>
          <w:i/>
        </w:rPr>
        <w:t xml:space="preserve"> </w:t>
      </w:r>
      <w:r w:rsidRPr="00322F3B">
        <w:t xml:space="preserve">the </w:t>
      </w:r>
      <w:r w:rsidR="009953FD" w:rsidRPr="009953FD">
        <w:rPr>
          <w:position w:val="6"/>
          <w:sz w:val="16"/>
        </w:rPr>
        <w:t>*</w:t>
      </w:r>
      <w:r w:rsidRPr="00322F3B">
        <w:t>permanent establishment to which the foreign establishment amounts relate.</w:t>
      </w:r>
    </w:p>
    <w:p w14:paraId="1D89F649" w14:textId="6A7C19B5" w:rsidR="0037072A" w:rsidRPr="00322F3B" w:rsidRDefault="0037072A" w:rsidP="0037072A">
      <w:pPr>
        <w:pStyle w:val="Definition"/>
        <w:keepNext/>
        <w:keepLines/>
      </w:pPr>
      <w:r w:rsidRPr="00322F3B">
        <w:rPr>
          <w:b/>
          <w:i/>
        </w:rPr>
        <w:t>foreign resident foreign establishment policy liabilities</w:t>
      </w:r>
      <w:r w:rsidRPr="00322F3B">
        <w:t xml:space="preserve"> means the average value for the income year (as calculated by an </w:t>
      </w:r>
      <w:r w:rsidR="009953FD" w:rsidRPr="009953FD">
        <w:rPr>
          <w:position w:val="6"/>
          <w:sz w:val="16"/>
        </w:rPr>
        <w:t>*</w:t>
      </w:r>
      <w:r w:rsidRPr="00322F3B">
        <w:t xml:space="preserve">actuary) of the policy liabilities (as defined in the </w:t>
      </w:r>
      <w:r w:rsidR="009953FD" w:rsidRPr="009953FD">
        <w:rPr>
          <w:position w:val="6"/>
          <w:sz w:val="16"/>
        </w:rPr>
        <w:t>*</w:t>
      </w:r>
      <w:r w:rsidRPr="00322F3B">
        <w:t xml:space="preserve">Valuation Standard) for all </w:t>
      </w:r>
      <w:r w:rsidR="009953FD" w:rsidRPr="009953FD">
        <w:rPr>
          <w:position w:val="6"/>
          <w:sz w:val="16"/>
        </w:rPr>
        <w:t>*</w:t>
      </w:r>
      <w:r w:rsidRPr="00322F3B">
        <w:t>life insurance policies that:</w:t>
      </w:r>
    </w:p>
    <w:p w14:paraId="50BA03F1" w14:textId="4C1B8582" w:rsidR="0037072A" w:rsidRPr="00322F3B" w:rsidRDefault="0037072A" w:rsidP="0037072A">
      <w:pPr>
        <w:pStyle w:val="paragraph"/>
      </w:pPr>
      <w:r w:rsidRPr="00322F3B">
        <w:tab/>
        <w:t>(a)</w:t>
      </w:r>
      <w:r w:rsidRPr="00322F3B">
        <w:tab/>
        <w:t xml:space="preserve">are </w:t>
      </w:r>
      <w:r w:rsidR="009953FD" w:rsidRPr="009953FD">
        <w:rPr>
          <w:position w:val="6"/>
          <w:sz w:val="16"/>
        </w:rPr>
        <w:t>*</w:t>
      </w:r>
      <w:r w:rsidRPr="00322F3B">
        <w:t>foreign resident life insurance policies; and</w:t>
      </w:r>
    </w:p>
    <w:p w14:paraId="0B3621F3" w14:textId="0DFF8575" w:rsidR="0037072A" w:rsidRPr="00322F3B" w:rsidRDefault="0037072A" w:rsidP="0037072A">
      <w:pPr>
        <w:pStyle w:val="paragraph"/>
      </w:pPr>
      <w:r w:rsidRPr="00322F3B">
        <w:tab/>
        <w:t>(b)</w:t>
      </w:r>
      <w:r w:rsidRPr="00322F3B">
        <w:tab/>
        <w:t>were issued by the company at or through</w:t>
      </w:r>
      <w:r w:rsidRPr="00322F3B">
        <w:rPr>
          <w:i/>
        </w:rPr>
        <w:t xml:space="preserve"> </w:t>
      </w:r>
      <w:r w:rsidRPr="00322F3B">
        <w:t xml:space="preserve">the </w:t>
      </w:r>
      <w:r w:rsidR="009953FD" w:rsidRPr="009953FD">
        <w:rPr>
          <w:position w:val="6"/>
          <w:sz w:val="16"/>
        </w:rPr>
        <w:t>*</w:t>
      </w:r>
      <w:r w:rsidRPr="00322F3B">
        <w:t>permanent establishment to which the foreign establishment amounts relate.</w:t>
      </w:r>
    </w:p>
    <w:p w14:paraId="36C1223F" w14:textId="05E4C9F5" w:rsidR="00BD7CC0" w:rsidRPr="00322F3B" w:rsidRDefault="00BD7CC0" w:rsidP="00BD7CC0">
      <w:pPr>
        <w:pStyle w:val="ActHead5"/>
      </w:pPr>
      <w:bookmarkStart w:id="92" w:name="_Toc201755570"/>
      <w:r w:rsidRPr="00322F3B">
        <w:rPr>
          <w:rStyle w:val="CharSectno"/>
        </w:rPr>
        <w:t>320</w:t>
      </w:r>
      <w:r w:rsidR="009953FD">
        <w:rPr>
          <w:rStyle w:val="CharSectno"/>
        </w:rPr>
        <w:noBreakHyphen/>
      </w:r>
      <w:r w:rsidRPr="00322F3B">
        <w:rPr>
          <w:rStyle w:val="CharSectno"/>
        </w:rPr>
        <w:t>45</w:t>
      </w:r>
      <w:r w:rsidRPr="00322F3B">
        <w:t xml:space="preserve">  Tax treatment of gains or losses from CGT events in relation to complying </w:t>
      </w:r>
      <w:r w:rsidR="00406984" w:rsidRPr="00322F3B">
        <w:t>superannuation</w:t>
      </w:r>
      <w:r w:rsidRPr="00322F3B">
        <w:t xml:space="preserve"> assets</w:t>
      </w:r>
      <w:bookmarkEnd w:id="92"/>
    </w:p>
    <w:p w14:paraId="2A4BA2DB" w14:textId="568C7C66" w:rsidR="00BD7CC0" w:rsidRPr="00322F3B" w:rsidRDefault="00BD7CC0" w:rsidP="00BD7CC0">
      <w:pPr>
        <w:pStyle w:val="subsection"/>
        <w:keepNext/>
        <w:keepLines/>
      </w:pPr>
      <w:r w:rsidRPr="00322F3B">
        <w:tab/>
        <w:t>(1)</w:t>
      </w:r>
      <w:r w:rsidRPr="00322F3B">
        <w:tab/>
        <w:t xml:space="preserve">If a </w:t>
      </w:r>
      <w:r w:rsidR="009953FD" w:rsidRPr="009953FD">
        <w:rPr>
          <w:position w:val="6"/>
          <w:sz w:val="16"/>
        </w:rPr>
        <w:t>*</w:t>
      </w:r>
      <w:r w:rsidRPr="00322F3B">
        <w:t xml:space="preserve">CGT event happens in respect of a </w:t>
      </w:r>
      <w:r w:rsidR="009953FD" w:rsidRPr="009953FD">
        <w:rPr>
          <w:position w:val="6"/>
          <w:sz w:val="16"/>
        </w:rPr>
        <w:t>*</w:t>
      </w:r>
      <w:r w:rsidRPr="00322F3B">
        <w:t xml:space="preserve">CGT asset that is a </w:t>
      </w:r>
      <w:r w:rsidR="009953FD" w:rsidRPr="009953FD">
        <w:rPr>
          <w:position w:val="6"/>
          <w:sz w:val="16"/>
        </w:rPr>
        <w:t>*</w:t>
      </w:r>
      <w:r w:rsidRPr="00322F3B">
        <w:t xml:space="preserve">complying </w:t>
      </w:r>
      <w:r w:rsidR="00406984" w:rsidRPr="00322F3B">
        <w:t>superannuation</w:t>
      </w:r>
      <w:r w:rsidRPr="00322F3B">
        <w:t xml:space="preserve"> asset of a </w:t>
      </w:r>
      <w:r w:rsidR="009953FD" w:rsidRPr="009953FD">
        <w:rPr>
          <w:position w:val="6"/>
          <w:sz w:val="16"/>
        </w:rPr>
        <w:t>*</w:t>
      </w:r>
      <w:r w:rsidRPr="00322F3B">
        <w:t>life insurance company, section</w:t>
      </w:r>
      <w:r w:rsidR="00825006" w:rsidRPr="00322F3B">
        <w:t> </w:t>
      </w:r>
      <w:r w:rsidRPr="00322F3B">
        <w:t>295</w:t>
      </w:r>
      <w:r w:rsidR="009953FD">
        <w:noBreakHyphen/>
      </w:r>
      <w:r w:rsidRPr="00322F3B">
        <w:t>85 and 295</w:t>
      </w:r>
      <w:r w:rsidR="009953FD">
        <w:noBreakHyphen/>
      </w:r>
      <w:r w:rsidRPr="00322F3B">
        <w:t xml:space="preserve">90 applies for the purpose of working out the amount of any </w:t>
      </w:r>
      <w:r w:rsidR="009953FD" w:rsidRPr="009953FD">
        <w:rPr>
          <w:position w:val="6"/>
          <w:sz w:val="16"/>
        </w:rPr>
        <w:t>*</w:t>
      </w:r>
      <w:r w:rsidRPr="00322F3B">
        <w:t xml:space="preserve">capital gain or </w:t>
      </w:r>
      <w:r w:rsidR="009953FD" w:rsidRPr="009953FD">
        <w:rPr>
          <w:position w:val="6"/>
          <w:sz w:val="16"/>
        </w:rPr>
        <w:t>*</w:t>
      </w:r>
      <w:r w:rsidRPr="00322F3B">
        <w:t>capital loss that arises from the event.</w:t>
      </w:r>
    </w:p>
    <w:p w14:paraId="32B3687A" w14:textId="65E3FD51" w:rsidR="00BD7CC0" w:rsidRPr="00322F3B" w:rsidRDefault="00BD7CC0" w:rsidP="00BD7CC0">
      <w:pPr>
        <w:pStyle w:val="notetext"/>
      </w:pPr>
      <w:r w:rsidRPr="00322F3B">
        <w:t>Note:</w:t>
      </w:r>
      <w:r w:rsidRPr="00322F3B">
        <w:tab/>
        <w:t>See Subdivision</w:t>
      </w:r>
      <w:r w:rsidR="00825006" w:rsidRPr="00322F3B">
        <w:t> </w:t>
      </w:r>
      <w:r w:rsidRPr="00322F3B">
        <w:t>295</w:t>
      </w:r>
      <w:r w:rsidR="009953FD">
        <w:noBreakHyphen/>
      </w:r>
      <w:r w:rsidRPr="00322F3B">
        <w:t xml:space="preserve">B of the </w:t>
      </w:r>
      <w:r w:rsidRPr="00322F3B">
        <w:rPr>
          <w:i/>
        </w:rPr>
        <w:t>Income Tax (Transitional Provisions) Act 1997</w:t>
      </w:r>
      <w:r w:rsidRPr="00322F3B">
        <w:t xml:space="preserve"> for rules about cost base for assets owned by superannuation entities at the end of 30</w:t>
      </w:r>
      <w:r w:rsidR="00825006" w:rsidRPr="00322F3B">
        <w:t> </w:t>
      </w:r>
      <w:r w:rsidRPr="00322F3B">
        <w:t>June 1988.</w:t>
      </w:r>
    </w:p>
    <w:p w14:paraId="27BBDDA6" w14:textId="77777777" w:rsidR="00BD7CC0" w:rsidRPr="00322F3B" w:rsidRDefault="00BD7CC0" w:rsidP="00BD7CC0">
      <w:pPr>
        <w:pStyle w:val="subsection"/>
      </w:pPr>
      <w:r w:rsidRPr="00322F3B">
        <w:tab/>
        <w:t>(2)</w:t>
      </w:r>
      <w:r w:rsidRPr="00322F3B">
        <w:tab/>
      </w:r>
      <w:r w:rsidR="00825006" w:rsidRPr="00322F3B">
        <w:t>Subsection (</w:t>
      </w:r>
      <w:r w:rsidRPr="00322F3B">
        <w:t>1) has effect despite anything in Division</w:t>
      </w:r>
      <w:r w:rsidR="00825006" w:rsidRPr="00322F3B">
        <w:t> </w:t>
      </w:r>
      <w:r w:rsidRPr="00322F3B">
        <w:t>230.</w:t>
      </w:r>
    </w:p>
    <w:p w14:paraId="6D32EE29" w14:textId="4118871F" w:rsidR="0037072A" w:rsidRPr="00322F3B" w:rsidRDefault="0037072A" w:rsidP="0037072A">
      <w:pPr>
        <w:pStyle w:val="ActHead4"/>
      </w:pPr>
      <w:bookmarkStart w:id="93" w:name="_Toc201755571"/>
      <w:r w:rsidRPr="00322F3B">
        <w:rPr>
          <w:rStyle w:val="CharSubdNo"/>
        </w:rPr>
        <w:lastRenderedPageBreak/>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C</w:t>
      </w:r>
      <w:r w:rsidRPr="00322F3B">
        <w:t>—</w:t>
      </w:r>
      <w:r w:rsidRPr="00322F3B">
        <w:rPr>
          <w:rStyle w:val="CharSubdText"/>
        </w:rPr>
        <w:t>Deductions and capital losses</w:t>
      </w:r>
      <w:bookmarkEnd w:id="93"/>
    </w:p>
    <w:p w14:paraId="55E79853" w14:textId="75343440" w:rsidR="0037072A" w:rsidRPr="00322F3B" w:rsidRDefault="0037072A" w:rsidP="0037072A">
      <w:pPr>
        <w:pStyle w:val="ActHead4"/>
      </w:pPr>
      <w:bookmarkStart w:id="94" w:name="_Toc201755572"/>
      <w:r w:rsidRPr="00322F3B">
        <w:t>Guide to Subdivision</w:t>
      </w:r>
      <w:r w:rsidR="00825006" w:rsidRPr="00322F3B">
        <w:t> </w:t>
      </w:r>
      <w:r w:rsidRPr="00322F3B">
        <w:t>320</w:t>
      </w:r>
      <w:r w:rsidR="009953FD">
        <w:noBreakHyphen/>
      </w:r>
      <w:r w:rsidRPr="00322F3B">
        <w:t>C</w:t>
      </w:r>
      <w:bookmarkEnd w:id="94"/>
    </w:p>
    <w:p w14:paraId="30CB84B1" w14:textId="709ECC54" w:rsidR="0037072A" w:rsidRPr="00322F3B" w:rsidRDefault="0037072A" w:rsidP="0037072A">
      <w:pPr>
        <w:pStyle w:val="ActHead5"/>
      </w:pPr>
      <w:bookmarkStart w:id="95" w:name="_Toc201755573"/>
      <w:r w:rsidRPr="00322F3B">
        <w:rPr>
          <w:rStyle w:val="CharSectno"/>
        </w:rPr>
        <w:t>320</w:t>
      </w:r>
      <w:r w:rsidR="009953FD">
        <w:rPr>
          <w:rStyle w:val="CharSectno"/>
        </w:rPr>
        <w:noBreakHyphen/>
      </w:r>
      <w:r w:rsidRPr="00322F3B">
        <w:rPr>
          <w:rStyle w:val="CharSectno"/>
        </w:rPr>
        <w:t>50</w:t>
      </w:r>
      <w:r w:rsidRPr="00322F3B">
        <w:t xml:space="preserve">  What this Subdivision is about</w:t>
      </w:r>
      <w:bookmarkEnd w:id="95"/>
    </w:p>
    <w:p w14:paraId="0AAE3A4B" w14:textId="77777777" w:rsidR="0037072A" w:rsidRPr="00322F3B" w:rsidRDefault="0037072A" w:rsidP="00B57F3F">
      <w:pPr>
        <w:pStyle w:val="SOText"/>
      </w:pPr>
      <w:r w:rsidRPr="00322F3B">
        <w:t>This Subdivision specifies particular deductions that are available to a life insurance company, specifies particular amounts that a life insurance company cannot deduct and contains provisions relating to a life insurance company’s capital losses.</w:t>
      </w:r>
    </w:p>
    <w:p w14:paraId="58FF075E" w14:textId="77777777" w:rsidR="0037072A" w:rsidRPr="00322F3B" w:rsidRDefault="0037072A" w:rsidP="0037072A">
      <w:pPr>
        <w:pStyle w:val="TofSectsHeading"/>
        <w:keepNext/>
        <w:keepLines/>
      </w:pPr>
      <w:r w:rsidRPr="00322F3B">
        <w:t>Table of sections</w:t>
      </w:r>
    </w:p>
    <w:p w14:paraId="4ACA7CDC" w14:textId="77777777" w:rsidR="0037072A" w:rsidRPr="00322F3B" w:rsidRDefault="0037072A" w:rsidP="0037072A">
      <w:pPr>
        <w:pStyle w:val="TofSectsGroupHeading"/>
        <w:keepNext/>
      </w:pPr>
      <w:r w:rsidRPr="00322F3B">
        <w:t>Operative provisions</w:t>
      </w:r>
    </w:p>
    <w:p w14:paraId="5524EA59" w14:textId="13AA51EA" w:rsidR="00BD7CC0" w:rsidRPr="00322F3B" w:rsidRDefault="00BD7CC0" w:rsidP="00BD7CC0">
      <w:pPr>
        <w:pStyle w:val="TofSectsSection"/>
      </w:pPr>
      <w:r w:rsidRPr="00322F3B">
        <w:t>320</w:t>
      </w:r>
      <w:r w:rsidR="009953FD">
        <w:noBreakHyphen/>
      </w:r>
      <w:r w:rsidRPr="00322F3B">
        <w:t>55</w:t>
      </w:r>
      <w:r w:rsidRPr="00322F3B">
        <w:tab/>
        <w:t xml:space="preserve">Deduction for life insurance premiums where liabilities under life insurance policies are to be discharged from complying </w:t>
      </w:r>
      <w:r w:rsidR="00406984" w:rsidRPr="00322F3B">
        <w:t>superannuation</w:t>
      </w:r>
      <w:r w:rsidRPr="00322F3B">
        <w:t xml:space="preserve"> assets</w:t>
      </w:r>
    </w:p>
    <w:p w14:paraId="043F3DCA" w14:textId="2FFB7503" w:rsidR="00BD7CC0" w:rsidRPr="00322F3B" w:rsidRDefault="00BD7CC0" w:rsidP="00BD7CC0">
      <w:pPr>
        <w:pStyle w:val="TofSectsSection"/>
      </w:pPr>
      <w:r w:rsidRPr="00322F3B">
        <w:t>320</w:t>
      </w:r>
      <w:r w:rsidR="009953FD">
        <w:noBreakHyphen/>
      </w:r>
      <w:r w:rsidRPr="00322F3B">
        <w:t>60</w:t>
      </w:r>
      <w:r w:rsidRPr="00322F3B">
        <w:tab/>
        <w:t>Deduction for life insurance premiums where liabilities under life insurance policies are to be discharged from segregated exempt assets</w:t>
      </w:r>
    </w:p>
    <w:p w14:paraId="09321F9D" w14:textId="0578F100" w:rsidR="00BD7CC0" w:rsidRPr="00322F3B" w:rsidRDefault="00BD7CC0" w:rsidP="00BD7CC0">
      <w:pPr>
        <w:pStyle w:val="TofSectsSection"/>
      </w:pPr>
      <w:r w:rsidRPr="00322F3B">
        <w:t>320</w:t>
      </w:r>
      <w:r w:rsidR="009953FD">
        <w:noBreakHyphen/>
      </w:r>
      <w:r w:rsidRPr="00322F3B">
        <w:t>65</w:t>
      </w:r>
      <w:r w:rsidRPr="00322F3B">
        <w:tab/>
        <w:t>Deduction for life insurance premiums in respect of life insurance policies that provide for participating or discretionary benefits</w:t>
      </w:r>
    </w:p>
    <w:p w14:paraId="62F38A79" w14:textId="339B37BD" w:rsidR="00BD7CC0" w:rsidRPr="00322F3B" w:rsidRDefault="00BD7CC0" w:rsidP="00BD7CC0">
      <w:pPr>
        <w:pStyle w:val="TofSectsSection"/>
      </w:pPr>
      <w:r w:rsidRPr="00322F3B">
        <w:t>320</w:t>
      </w:r>
      <w:r w:rsidR="009953FD">
        <w:noBreakHyphen/>
      </w:r>
      <w:r w:rsidRPr="00322F3B">
        <w:t>70</w:t>
      </w:r>
      <w:r w:rsidRPr="00322F3B">
        <w:tab/>
        <w:t>No deduction for life insurance premiums in respect of certain life insurance policies payable only on death or disability</w:t>
      </w:r>
    </w:p>
    <w:p w14:paraId="341425E4" w14:textId="3955BF59" w:rsidR="00BD7CC0" w:rsidRPr="00322F3B" w:rsidRDefault="00BD7CC0" w:rsidP="00BD7CC0">
      <w:pPr>
        <w:pStyle w:val="TofSectsSection"/>
      </w:pPr>
      <w:r w:rsidRPr="00322F3B">
        <w:t>320</w:t>
      </w:r>
      <w:r w:rsidR="009953FD">
        <w:noBreakHyphen/>
      </w:r>
      <w:r w:rsidRPr="00322F3B">
        <w:t>75</w:t>
      </w:r>
      <w:r w:rsidRPr="00322F3B">
        <w:tab/>
        <w:t>Deduction for ordinary investment policies</w:t>
      </w:r>
    </w:p>
    <w:p w14:paraId="03FE5ED1" w14:textId="28972178" w:rsidR="00BD7CC0" w:rsidRPr="00322F3B" w:rsidRDefault="00BD7CC0" w:rsidP="00BD7CC0">
      <w:pPr>
        <w:pStyle w:val="TofSectsSection"/>
      </w:pPr>
      <w:r w:rsidRPr="00322F3B">
        <w:t>320</w:t>
      </w:r>
      <w:r w:rsidR="009953FD">
        <w:noBreakHyphen/>
      </w:r>
      <w:r w:rsidRPr="00322F3B">
        <w:t>80</w:t>
      </w:r>
      <w:r w:rsidRPr="00322F3B">
        <w:tab/>
        <w:t>Deduction for certain claims paid under life insurance policies</w:t>
      </w:r>
    </w:p>
    <w:p w14:paraId="50883A3D" w14:textId="19AFC11A" w:rsidR="00BD7CC0" w:rsidRPr="00322F3B" w:rsidRDefault="00BD7CC0" w:rsidP="00BD7CC0">
      <w:pPr>
        <w:pStyle w:val="TofSectsSection"/>
      </w:pPr>
      <w:r w:rsidRPr="00322F3B">
        <w:t>320</w:t>
      </w:r>
      <w:r w:rsidR="009953FD">
        <w:noBreakHyphen/>
      </w:r>
      <w:r w:rsidRPr="00322F3B">
        <w:t>85</w:t>
      </w:r>
      <w:r w:rsidRPr="00322F3B">
        <w:tab/>
        <w:t>Deduction for increase in value of liabilities under net risk components of life insurance policies</w:t>
      </w:r>
    </w:p>
    <w:p w14:paraId="152F067C" w14:textId="55848AE7" w:rsidR="00BD7CC0" w:rsidRPr="00322F3B" w:rsidRDefault="00BD7CC0" w:rsidP="00BD7CC0">
      <w:pPr>
        <w:pStyle w:val="TofSectsSection"/>
      </w:pPr>
      <w:r w:rsidRPr="00322F3B">
        <w:t>320</w:t>
      </w:r>
      <w:r w:rsidR="009953FD">
        <w:noBreakHyphen/>
      </w:r>
      <w:r w:rsidRPr="00322F3B">
        <w:t>87</w:t>
      </w:r>
      <w:r w:rsidRPr="00322F3B">
        <w:tab/>
        <w:t xml:space="preserve">Deduction for assets transferred from or to complying </w:t>
      </w:r>
      <w:r w:rsidR="00406984" w:rsidRPr="00322F3B">
        <w:t>superannuation</w:t>
      </w:r>
      <w:r w:rsidRPr="00322F3B">
        <w:t xml:space="preserve"> asset pool</w:t>
      </w:r>
    </w:p>
    <w:p w14:paraId="48189219" w14:textId="7B130402" w:rsidR="0037072A" w:rsidRPr="00322F3B" w:rsidRDefault="0037072A" w:rsidP="0037072A">
      <w:pPr>
        <w:pStyle w:val="TofSectsSection"/>
      </w:pPr>
      <w:r w:rsidRPr="00322F3B">
        <w:t>320</w:t>
      </w:r>
      <w:r w:rsidR="009953FD">
        <w:noBreakHyphen/>
      </w:r>
      <w:r w:rsidRPr="00322F3B">
        <w:t>100</w:t>
      </w:r>
      <w:r w:rsidRPr="00322F3B">
        <w:tab/>
        <w:t>Deduction for life insurance premiums paid under certain contracts of reinsurance</w:t>
      </w:r>
    </w:p>
    <w:p w14:paraId="71A994C2" w14:textId="10407B6F" w:rsidR="0037072A" w:rsidRPr="00322F3B" w:rsidRDefault="0037072A" w:rsidP="0037072A">
      <w:pPr>
        <w:pStyle w:val="TofSectsSection"/>
      </w:pPr>
      <w:r w:rsidRPr="00322F3B">
        <w:t>320</w:t>
      </w:r>
      <w:r w:rsidR="009953FD">
        <w:noBreakHyphen/>
      </w:r>
      <w:r w:rsidRPr="00322F3B">
        <w:t>105</w:t>
      </w:r>
      <w:r w:rsidRPr="00322F3B">
        <w:tab/>
        <w:t>Deduction for assets transferred to segregated exempt assets</w:t>
      </w:r>
    </w:p>
    <w:p w14:paraId="11BCC1DA" w14:textId="74E63B5A" w:rsidR="0037072A" w:rsidRPr="00322F3B" w:rsidRDefault="0037072A" w:rsidP="0037072A">
      <w:pPr>
        <w:pStyle w:val="TofSectsSection"/>
      </w:pPr>
      <w:r w:rsidRPr="00322F3B">
        <w:t>320</w:t>
      </w:r>
      <w:r w:rsidR="009953FD">
        <w:noBreakHyphen/>
      </w:r>
      <w:r w:rsidRPr="00322F3B">
        <w:t>110</w:t>
      </w:r>
      <w:r w:rsidRPr="00322F3B">
        <w:tab/>
        <w:t>Deduction for interest credited to income bonds</w:t>
      </w:r>
    </w:p>
    <w:p w14:paraId="116586EA" w14:textId="2A10C24D" w:rsidR="0037072A" w:rsidRPr="00322F3B" w:rsidRDefault="0037072A" w:rsidP="0037072A">
      <w:pPr>
        <w:pStyle w:val="TofSectsSection"/>
      </w:pPr>
      <w:r w:rsidRPr="00322F3B">
        <w:t>320</w:t>
      </w:r>
      <w:r w:rsidR="009953FD">
        <w:noBreakHyphen/>
      </w:r>
      <w:r w:rsidRPr="00322F3B">
        <w:t>111</w:t>
      </w:r>
      <w:r w:rsidRPr="00322F3B">
        <w:tab/>
        <w:t>Deduction for funeral policy payout</w:t>
      </w:r>
    </w:p>
    <w:p w14:paraId="7EF573C1" w14:textId="321A1468" w:rsidR="0037072A" w:rsidRPr="00322F3B" w:rsidRDefault="0037072A" w:rsidP="0037072A">
      <w:pPr>
        <w:pStyle w:val="TofSectsSection"/>
      </w:pPr>
      <w:r w:rsidRPr="00322F3B">
        <w:t>320</w:t>
      </w:r>
      <w:r w:rsidR="009953FD">
        <w:noBreakHyphen/>
      </w:r>
      <w:r w:rsidRPr="00322F3B">
        <w:t>112</w:t>
      </w:r>
      <w:r w:rsidRPr="00322F3B">
        <w:tab/>
        <w:t>Deduction for scholarship plan payout</w:t>
      </w:r>
    </w:p>
    <w:p w14:paraId="2966AE86" w14:textId="2C623847" w:rsidR="0037072A" w:rsidRPr="00322F3B" w:rsidRDefault="0037072A" w:rsidP="0037072A">
      <w:pPr>
        <w:pStyle w:val="TofSectsSection"/>
      </w:pPr>
      <w:r w:rsidRPr="00322F3B">
        <w:t>320</w:t>
      </w:r>
      <w:r w:rsidR="009953FD">
        <w:noBreakHyphen/>
      </w:r>
      <w:r w:rsidRPr="00322F3B">
        <w:t>115</w:t>
      </w:r>
      <w:r w:rsidRPr="00322F3B">
        <w:tab/>
        <w:t>No deduction for amounts credited to RSAs</w:t>
      </w:r>
    </w:p>
    <w:p w14:paraId="63420473" w14:textId="1044C0F9" w:rsidR="00BD7CC0" w:rsidRPr="00322F3B" w:rsidRDefault="00BD7CC0" w:rsidP="00BD7CC0">
      <w:pPr>
        <w:pStyle w:val="TofSectsSection"/>
      </w:pPr>
      <w:r w:rsidRPr="00322F3B">
        <w:t>320</w:t>
      </w:r>
      <w:r w:rsidR="009953FD">
        <w:noBreakHyphen/>
      </w:r>
      <w:r w:rsidRPr="00322F3B">
        <w:t>120</w:t>
      </w:r>
      <w:r w:rsidRPr="00322F3B">
        <w:tab/>
        <w:t xml:space="preserve">Capital losses from assets other than complying </w:t>
      </w:r>
      <w:r w:rsidR="00406984" w:rsidRPr="00322F3B">
        <w:t>superannuation</w:t>
      </w:r>
      <w:r w:rsidRPr="00322F3B">
        <w:t xml:space="preserve"> assets or segregated exempt assets</w:t>
      </w:r>
    </w:p>
    <w:p w14:paraId="76B18B56" w14:textId="2F1B69EC" w:rsidR="00BD7CC0" w:rsidRPr="00322F3B" w:rsidRDefault="00BD7CC0" w:rsidP="00BD7CC0">
      <w:pPr>
        <w:pStyle w:val="TofSectsSection"/>
      </w:pPr>
      <w:r w:rsidRPr="00322F3B">
        <w:t>320</w:t>
      </w:r>
      <w:r w:rsidR="009953FD">
        <w:noBreakHyphen/>
      </w:r>
      <w:r w:rsidRPr="00322F3B">
        <w:t>125</w:t>
      </w:r>
      <w:r w:rsidRPr="00322F3B">
        <w:tab/>
        <w:t xml:space="preserve">Capital losses from complying </w:t>
      </w:r>
      <w:r w:rsidR="00406984" w:rsidRPr="00322F3B">
        <w:t>superannuation</w:t>
      </w:r>
      <w:r w:rsidRPr="00322F3B">
        <w:t xml:space="preserve"> assets</w:t>
      </w:r>
    </w:p>
    <w:p w14:paraId="143B6119" w14:textId="77777777" w:rsidR="0037072A" w:rsidRPr="00322F3B" w:rsidRDefault="0037072A" w:rsidP="0037072A">
      <w:pPr>
        <w:pStyle w:val="ActHead4"/>
      </w:pPr>
      <w:bookmarkStart w:id="96" w:name="_Toc201755574"/>
      <w:r w:rsidRPr="00322F3B">
        <w:lastRenderedPageBreak/>
        <w:t>Operative provisions</w:t>
      </w:r>
      <w:bookmarkEnd w:id="96"/>
    </w:p>
    <w:p w14:paraId="4508C37D" w14:textId="31BBFD85" w:rsidR="00BD7CC0" w:rsidRPr="00322F3B" w:rsidRDefault="00BD7CC0" w:rsidP="00BD7CC0">
      <w:pPr>
        <w:pStyle w:val="ActHead5"/>
      </w:pPr>
      <w:bookmarkStart w:id="97" w:name="_Toc201755575"/>
      <w:r w:rsidRPr="00322F3B">
        <w:rPr>
          <w:rStyle w:val="CharSectno"/>
        </w:rPr>
        <w:t>320</w:t>
      </w:r>
      <w:r w:rsidR="009953FD">
        <w:rPr>
          <w:rStyle w:val="CharSectno"/>
        </w:rPr>
        <w:noBreakHyphen/>
      </w:r>
      <w:r w:rsidRPr="00322F3B">
        <w:rPr>
          <w:rStyle w:val="CharSectno"/>
        </w:rPr>
        <w:t>55</w:t>
      </w:r>
      <w:r w:rsidRPr="00322F3B">
        <w:t xml:space="preserve">  Deduction for life insurance premiums where liabilities under life insurance policies are to be discharged from complying </w:t>
      </w:r>
      <w:r w:rsidR="00406984" w:rsidRPr="00322F3B">
        <w:t>superannuation</w:t>
      </w:r>
      <w:r w:rsidRPr="00322F3B">
        <w:t xml:space="preserve"> assets</w:t>
      </w:r>
      <w:bookmarkEnd w:id="97"/>
    </w:p>
    <w:p w14:paraId="7C407038" w14:textId="206550C2" w:rsidR="00BD7CC0" w:rsidRPr="00322F3B" w:rsidRDefault="00BD7CC0" w:rsidP="00BD7CC0">
      <w:pPr>
        <w:pStyle w:val="subsection"/>
      </w:pPr>
      <w:r w:rsidRPr="00322F3B">
        <w:tab/>
        <w:t>(1)</w:t>
      </w:r>
      <w:r w:rsidRPr="00322F3B">
        <w:tab/>
        <w:t xml:space="preserve">This section applies to a </w:t>
      </w:r>
      <w:r w:rsidR="009953FD" w:rsidRPr="009953FD">
        <w:rPr>
          <w:position w:val="6"/>
          <w:sz w:val="16"/>
        </w:rPr>
        <w:t>*</w:t>
      </w:r>
      <w:r w:rsidRPr="00322F3B">
        <w:t xml:space="preserve">life insurance company in respect of </w:t>
      </w:r>
      <w:r w:rsidR="009953FD" w:rsidRPr="009953FD">
        <w:rPr>
          <w:position w:val="6"/>
          <w:sz w:val="16"/>
        </w:rPr>
        <w:t>*</w:t>
      </w:r>
      <w:r w:rsidRPr="00322F3B">
        <w:t xml:space="preserve">life insurance policies where the company’s liabilities under the policies are to be discharged out of </w:t>
      </w:r>
      <w:r w:rsidR="009953FD" w:rsidRPr="009953FD">
        <w:rPr>
          <w:position w:val="6"/>
          <w:sz w:val="16"/>
        </w:rPr>
        <w:t>*</w:t>
      </w:r>
      <w:r w:rsidRPr="00322F3B">
        <w:t xml:space="preserve">complying </w:t>
      </w:r>
      <w:r w:rsidR="00406984" w:rsidRPr="00322F3B">
        <w:t>superannuation</w:t>
      </w:r>
      <w:r w:rsidRPr="00322F3B">
        <w:t xml:space="preserve"> assets.</w:t>
      </w:r>
    </w:p>
    <w:p w14:paraId="4F1DFE11" w14:textId="77777777" w:rsidR="00BD7CC0" w:rsidRPr="00322F3B" w:rsidRDefault="00BD7CC0" w:rsidP="00BD7CC0">
      <w:pPr>
        <w:pStyle w:val="subsection"/>
        <w:keepNext/>
        <w:keepLines/>
      </w:pPr>
      <w:r w:rsidRPr="00322F3B">
        <w:tab/>
        <w:t>(2)</w:t>
      </w:r>
      <w:r w:rsidRPr="00322F3B">
        <w:tab/>
        <w:t>The company can deduct:</w:t>
      </w:r>
    </w:p>
    <w:p w14:paraId="4CA8B767" w14:textId="76DB03B4" w:rsidR="00BD7CC0" w:rsidRPr="00322F3B" w:rsidRDefault="00BD7CC0" w:rsidP="00BD7CC0">
      <w:pPr>
        <w:pStyle w:val="paragraph"/>
      </w:pPr>
      <w:r w:rsidRPr="00322F3B">
        <w:tab/>
        <w:t>(a)</w:t>
      </w:r>
      <w:r w:rsidRPr="00322F3B">
        <w:tab/>
        <w:t xml:space="preserve">the amounts of the </w:t>
      </w:r>
      <w:r w:rsidR="009953FD" w:rsidRPr="009953FD">
        <w:rPr>
          <w:position w:val="6"/>
          <w:sz w:val="16"/>
        </w:rPr>
        <w:t>*</w:t>
      </w:r>
      <w:r w:rsidRPr="00322F3B">
        <w:t xml:space="preserve">life insurance premiums received in respect of the policies that are transferred to its </w:t>
      </w:r>
      <w:r w:rsidR="009953FD" w:rsidRPr="009953FD">
        <w:rPr>
          <w:position w:val="6"/>
          <w:sz w:val="16"/>
        </w:rPr>
        <w:t>*</w:t>
      </w:r>
      <w:r w:rsidRPr="00322F3B">
        <w:t xml:space="preserve">complying </w:t>
      </w:r>
      <w:r w:rsidR="00406984" w:rsidRPr="00322F3B">
        <w:t>superannuation</w:t>
      </w:r>
      <w:r w:rsidRPr="00322F3B">
        <w:t xml:space="preserve"> assets in the income year;</w:t>
      </w:r>
    </w:p>
    <w:p w14:paraId="7F90D377" w14:textId="77777777" w:rsidR="0037072A" w:rsidRPr="00322F3B" w:rsidRDefault="0037072A" w:rsidP="0037072A">
      <w:pPr>
        <w:pStyle w:val="subsection2"/>
      </w:pPr>
      <w:r w:rsidRPr="00322F3B">
        <w:t>less:</w:t>
      </w:r>
    </w:p>
    <w:p w14:paraId="720D6F64" w14:textId="77777777" w:rsidR="0037072A" w:rsidRPr="00322F3B" w:rsidRDefault="0037072A" w:rsidP="0037072A">
      <w:pPr>
        <w:pStyle w:val="paragraph"/>
      </w:pPr>
      <w:r w:rsidRPr="00322F3B">
        <w:tab/>
        <w:t>(b)</w:t>
      </w:r>
      <w:r w:rsidRPr="00322F3B">
        <w:tab/>
        <w:t>so much of those amounts as relate to the company’s liability to pay amounts on the death or disability of a person.</w:t>
      </w:r>
    </w:p>
    <w:p w14:paraId="08775694" w14:textId="27838C47" w:rsidR="0037072A" w:rsidRPr="00322F3B" w:rsidRDefault="0037072A" w:rsidP="0037072A">
      <w:pPr>
        <w:pStyle w:val="subsection"/>
      </w:pPr>
      <w:r w:rsidRPr="00322F3B">
        <w:tab/>
        <w:t>(3)</w:t>
      </w:r>
      <w:r w:rsidRPr="00322F3B">
        <w:tab/>
        <w:t xml:space="preserve">For the purposes of </w:t>
      </w:r>
      <w:r w:rsidR="00825006" w:rsidRPr="00322F3B">
        <w:t>subsection (</w:t>
      </w:r>
      <w:r w:rsidRPr="00322F3B">
        <w:t xml:space="preserve">2) only, the amount of a </w:t>
      </w:r>
      <w:r w:rsidR="009953FD" w:rsidRPr="009953FD">
        <w:rPr>
          <w:position w:val="6"/>
          <w:sz w:val="16"/>
        </w:rPr>
        <w:t>*</w:t>
      </w:r>
      <w:r w:rsidRPr="00322F3B">
        <w:t xml:space="preserve">life insurance premium that </w:t>
      </w:r>
      <w:r w:rsidRPr="00322F3B">
        <w:rPr>
          <w:b/>
          <w:i/>
        </w:rPr>
        <w:t>relates</w:t>
      </w:r>
      <w:r w:rsidRPr="00322F3B">
        <w:t xml:space="preserve"> to the company’s liability to pay amounts on the death or disability of a person is:</w:t>
      </w:r>
    </w:p>
    <w:p w14:paraId="654119FF" w14:textId="3214F7AD" w:rsidR="0037072A" w:rsidRPr="00322F3B" w:rsidRDefault="0037072A" w:rsidP="0037072A">
      <w:pPr>
        <w:pStyle w:val="paragraph"/>
      </w:pPr>
      <w:r w:rsidRPr="00322F3B">
        <w:tab/>
        <w:t>(a)</w:t>
      </w:r>
      <w:r w:rsidRPr="00322F3B">
        <w:tab/>
        <w:t xml:space="preserve">if the policy provides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benefits—nil; or</w:t>
      </w:r>
    </w:p>
    <w:p w14:paraId="0D8F2840" w14:textId="77777777" w:rsidR="0037072A" w:rsidRPr="00322F3B" w:rsidRDefault="0037072A" w:rsidP="0037072A">
      <w:pPr>
        <w:pStyle w:val="paragraph"/>
      </w:pPr>
      <w:r w:rsidRPr="00322F3B">
        <w:tab/>
        <w:t>(b)</w:t>
      </w:r>
      <w:r w:rsidRPr="00322F3B">
        <w:tab/>
        <w:t xml:space="preserve">if </w:t>
      </w:r>
      <w:r w:rsidR="00825006" w:rsidRPr="00322F3B">
        <w:t>paragraph (</w:t>
      </w:r>
      <w:r w:rsidRPr="00322F3B">
        <w:t>a) does not apply and the policy states that the whole or a specified part of the premium is payable in respect of such a liability—the whole or that part of the premium, as appropriate; or</w:t>
      </w:r>
    </w:p>
    <w:p w14:paraId="4807E635" w14:textId="77777777" w:rsidR="0037072A" w:rsidRPr="00322F3B" w:rsidRDefault="0037072A" w:rsidP="0037072A">
      <w:pPr>
        <w:pStyle w:val="paragraph"/>
        <w:keepNext/>
      </w:pPr>
      <w:r w:rsidRPr="00322F3B">
        <w:tab/>
        <w:t>(c)</w:t>
      </w:r>
      <w:r w:rsidRPr="00322F3B">
        <w:tab/>
        <w:t xml:space="preserve">if neither </w:t>
      </w:r>
      <w:r w:rsidR="00825006" w:rsidRPr="00322F3B">
        <w:t>paragraph (</w:t>
      </w:r>
      <w:r w:rsidRPr="00322F3B">
        <w:t>a) nor (b) applies:</w:t>
      </w:r>
    </w:p>
    <w:p w14:paraId="7217599D" w14:textId="4BE2D79B" w:rsidR="0037072A" w:rsidRPr="00322F3B" w:rsidRDefault="0037072A" w:rsidP="0037072A">
      <w:pPr>
        <w:pStyle w:val="paragraphsub"/>
      </w:pPr>
      <w:r w:rsidRPr="00322F3B">
        <w:tab/>
        <w:t>(i)</w:t>
      </w:r>
      <w:r w:rsidRPr="00322F3B">
        <w:tab/>
        <w:t xml:space="preserve">if the policy is an </w:t>
      </w:r>
      <w:r w:rsidR="009953FD" w:rsidRPr="009953FD">
        <w:rPr>
          <w:position w:val="6"/>
          <w:sz w:val="16"/>
        </w:rPr>
        <w:t>*</w:t>
      </w:r>
      <w:r w:rsidRPr="00322F3B">
        <w:t>endowment policy—10% of the premium; or</w:t>
      </w:r>
    </w:p>
    <w:p w14:paraId="04D5DE7D" w14:textId="4937F3C3" w:rsidR="0037072A" w:rsidRPr="00322F3B" w:rsidRDefault="0037072A" w:rsidP="0037072A">
      <w:pPr>
        <w:pStyle w:val="paragraphsub"/>
      </w:pPr>
      <w:r w:rsidRPr="00322F3B">
        <w:tab/>
        <w:t>(ii)</w:t>
      </w:r>
      <w:r w:rsidRPr="00322F3B">
        <w:tab/>
        <w:t xml:space="preserve">if the policy is a </w:t>
      </w:r>
      <w:r w:rsidR="009953FD" w:rsidRPr="009953FD">
        <w:rPr>
          <w:position w:val="6"/>
          <w:sz w:val="16"/>
        </w:rPr>
        <w:t>*</w:t>
      </w:r>
      <w:r w:rsidRPr="00322F3B">
        <w:t>whole of life policy—30% of the premium; or</w:t>
      </w:r>
    </w:p>
    <w:p w14:paraId="1BC51E08" w14:textId="4EE66B9A" w:rsidR="0037072A" w:rsidRPr="00322F3B" w:rsidRDefault="0037072A" w:rsidP="0037072A">
      <w:pPr>
        <w:pStyle w:val="paragraphsub"/>
      </w:pPr>
      <w:r w:rsidRPr="00322F3B">
        <w:tab/>
        <w:t>(iii)</w:t>
      </w:r>
      <w:r w:rsidRPr="00322F3B">
        <w:tab/>
        <w:t xml:space="preserve">otherwise—so much of the premium as an </w:t>
      </w:r>
      <w:r w:rsidR="009953FD" w:rsidRPr="009953FD">
        <w:rPr>
          <w:position w:val="6"/>
          <w:sz w:val="16"/>
        </w:rPr>
        <w:t>*</w:t>
      </w:r>
      <w:r w:rsidRPr="00322F3B">
        <w:t>actuary determines to be attributable to such a liability.</w:t>
      </w:r>
    </w:p>
    <w:p w14:paraId="741DCA5B" w14:textId="21D057E0" w:rsidR="0037072A" w:rsidRPr="00322F3B" w:rsidRDefault="0037072A" w:rsidP="0037072A">
      <w:pPr>
        <w:pStyle w:val="ActHead5"/>
      </w:pPr>
      <w:bookmarkStart w:id="98" w:name="_Toc201755576"/>
      <w:r w:rsidRPr="00322F3B">
        <w:rPr>
          <w:rStyle w:val="CharSectno"/>
        </w:rPr>
        <w:lastRenderedPageBreak/>
        <w:t>320</w:t>
      </w:r>
      <w:r w:rsidR="009953FD">
        <w:rPr>
          <w:rStyle w:val="CharSectno"/>
        </w:rPr>
        <w:noBreakHyphen/>
      </w:r>
      <w:r w:rsidRPr="00322F3B">
        <w:rPr>
          <w:rStyle w:val="CharSectno"/>
        </w:rPr>
        <w:t>60</w:t>
      </w:r>
      <w:r w:rsidRPr="00322F3B">
        <w:t xml:space="preserve">  Deduction for life insurance premiums where liabilities under life insurance policies are to be discharged from segregated exempt assets</w:t>
      </w:r>
      <w:bookmarkEnd w:id="98"/>
    </w:p>
    <w:p w14:paraId="35E900C4" w14:textId="4F7696E7"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life insurance company can deduct the amounts of </w:t>
      </w:r>
      <w:r w:rsidR="009953FD" w:rsidRPr="009953FD">
        <w:rPr>
          <w:position w:val="6"/>
          <w:sz w:val="16"/>
        </w:rPr>
        <w:t>*</w:t>
      </w:r>
      <w:r w:rsidRPr="00322F3B">
        <w:t xml:space="preserve">life insurance premiums transferred in the income year to its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240(3).</w:t>
      </w:r>
    </w:p>
    <w:p w14:paraId="46CF34D9" w14:textId="64380406" w:rsidR="00BD7CC0" w:rsidRPr="00322F3B" w:rsidRDefault="00BD7CC0" w:rsidP="00BD7CC0">
      <w:pPr>
        <w:pStyle w:val="ActHead5"/>
      </w:pPr>
      <w:bookmarkStart w:id="99" w:name="_Toc201755577"/>
      <w:r w:rsidRPr="00322F3B">
        <w:rPr>
          <w:rStyle w:val="CharSectno"/>
        </w:rPr>
        <w:t>320</w:t>
      </w:r>
      <w:r w:rsidR="009953FD">
        <w:rPr>
          <w:rStyle w:val="CharSectno"/>
        </w:rPr>
        <w:noBreakHyphen/>
      </w:r>
      <w:r w:rsidRPr="00322F3B">
        <w:rPr>
          <w:rStyle w:val="CharSectno"/>
        </w:rPr>
        <w:t>65</w:t>
      </w:r>
      <w:r w:rsidRPr="00322F3B">
        <w:t xml:space="preserve">  Deduction for life insurance premiums in respect of life insurance policies that provide for participating or discretionary benefits</w:t>
      </w:r>
      <w:bookmarkEnd w:id="99"/>
    </w:p>
    <w:p w14:paraId="162B33EA" w14:textId="3318F9F5" w:rsidR="00BD7CC0" w:rsidRPr="00322F3B" w:rsidRDefault="00BD7CC0" w:rsidP="00BD7CC0">
      <w:pPr>
        <w:pStyle w:val="subsection"/>
      </w:pPr>
      <w:r w:rsidRPr="00322F3B">
        <w:tab/>
      </w:r>
      <w:r w:rsidRPr="00322F3B">
        <w:tab/>
        <w:t xml:space="preserve">A </w:t>
      </w:r>
      <w:r w:rsidR="009953FD" w:rsidRPr="009953FD">
        <w:rPr>
          <w:position w:val="6"/>
          <w:sz w:val="16"/>
        </w:rPr>
        <w:t>*</w:t>
      </w:r>
      <w:r w:rsidRPr="00322F3B">
        <w:t xml:space="preserve">life insurance company can deduct the amounts of </w:t>
      </w:r>
      <w:r w:rsidR="009953FD" w:rsidRPr="009953FD">
        <w:rPr>
          <w:position w:val="6"/>
          <w:sz w:val="16"/>
        </w:rPr>
        <w:t>*</w:t>
      </w:r>
      <w:r w:rsidRPr="00322F3B">
        <w:t xml:space="preserve">net premiums received in respect of </w:t>
      </w:r>
      <w:r w:rsidR="009953FD" w:rsidRPr="009953FD">
        <w:rPr>
          <w:position w:val="6"/>
          <w:sz w:val="16"/>
        </w:rPr>
        <w:t>*</w:t>
      </w:r>
      <w:r w:rsidRPr="00322F3B">
        <w:t xml:space="preserve">life insurance policies (other than </w:t>
      </w:r>
      <w:r w:rsidR="009953FD" w:rsidRPr="009953FD">
        <w:rPr>
          <w:position w:val="6"/>
          <w:sz w:val="16"/>
        </w:rPr>
        <w:t>*</w:t>
      </w:r>
      <w:r w:rsidRPr="00322F3B">
        <w:t xml:space="preserve">complying </w:t>
      </w:r>
      <w:r w:rsidR="00406984" w:rsidRPr="00322F3B">
        <w:t>superannuation</w:t>
      </w:r>
      <w:r w:rsidRPr="00322F3B">
        <w:t xml:space="preserve"> life insurance policies or </w:t>
      </w:r>
      <w:r w:rsidR="009953FD" w:rsidRPr="009953FD">
        <w:rPr>
          <w:position w:val="6"/>
          <w:sz w:val="16"/>
        </w:rPr>
        <w:t>*</w:t>
      </w:r>
      <w:r w:rsidRPr="00322F3B">
        <w:t xml:space="preserve">exempt life insurance policies) that provide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w:t>
      </w:r>
    </w:p>
    <w:p w14:paraId="12734BA3" w14:textId="275E996F" w:rsidR="0037072A" w:rsidRPr="00322F3B" w:rsidRDefault="0037072A" w:rsidP="0037072A">
      <w:pPr>
        <w:pStyle w:val="ActHead5"/>
      </w:pPr>
      <w:bookmarkStart w:id="100" w:name="_Toc201755578"/>
      <w:r w:rsidRPr="00322F3B">
        <w:rPr>
          <w:rStyle w:val="CharSectno"/>
        </w:rPr>
        <w:t>320</w:t>
      </w:r>
      <w:r w:rsidR="009953FD">
        <w:rPr>
          <w:rStyle w:val="CharSectno"/>
        </w:rPr>
        <w:noBreakHyphen/>
      </w:r>
      <w:r w:rsidRPr="00322F3B">
        <w:rPr>
          <w:rStyle w:val="CharSectno"/>
        </w:rPr>
        <w:t>70</w:t>
      </w:r>
      <w:r w:rsidRPr="00322F3B">
        <w:t xml:space="preserve">  No deduction for life insurance premiums in respect of certain life insurance policies payable only on death or disability</w:t>
      </w:r>
      <w:bookmarkEnd w:id="100"/>
    </w:p>
    <w:p w14:paraId="6C296575" w14:textId="68AA6FD9"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cannot deduct any part of the amounts of </w:t>
      </w:r>
      <w:r w:rsidR="009953FD" w:rsidRPr="009953FD">
        <w:rPr>
          <w:position w:val="6"/>
          <w:sz w:val="16"/>
        </w:rPr>
        <w:t>*</w:t>
      </w:r>
      <w:r w:rsidRPr="00322F3B">
        <w:t xml:space="preserve">life insurance premiums received in respect of </w:t>
      </w:r>
      <w:r w:rsidR="009953FD" w:rsidRPr="009953FD">
        <w:rPr>
          <w:position w:val="6"/>
          <w:sz w:val="16"/>
        </w:rPr>
        <w:t>*</w:t>
      </w:r>
      <w:r w:rsidRPr="00322F3B">
        <w:t>life insurance policies under which amounts are to be paid only on the death or disability of a person.</w:t>
      </w:r>
    </w:p>
    <w:p w14:paraId="0B263105" w14:textId="77777777" w:rsidR="0037072A" w:rsidRPr="00322F3B" w:rsidRDefault="0037072A" w:rsidP="0037072A">
      <w:pPr>
        <w:pStyle w:val="subsection"/>
        <w:keepNext/>
      </w:pPr>
      <w:r w:rsidRPr="00322F3B">
        <w:tab/>
        <w:t>(2)</w:t>
      </w:r>
      <w:r w:rsidRPr="00322F3B">
        <w:tab/>
        <w:t>This section does not apply to:</w:t>
      </w:r>
    </w:p>
    <w:p w14:paraId="53333580" w14:textId="0BCE4254"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life insurance policies that provide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 or</w:t>
      </w:r>
    </w:p>
    <w:p w14:paraId="6E98618A" w14:textId="77777777" w:rsidR="0037072A" w:rsidRPr="00322F3B" w:rsidRDefault="0037072A" w:rsidP="0037072A">
      <w:pPr>
        <w:pStyle w:val="paragraph"/>
      </w:pPr>
      <w:r w:rsidRPr="00322F3B">
        <w:tab/>
        <w:t>(b)</w:t>
      </w:r>
      <w:r w:rsidRPr="00322F3B">
        <w:tab/>
        <w:t>funeral policies.</w:t>
      </w:r>
    </w:p>
    <w:p w14:paraId="66E2D681" w14:textId="17320026" w:rsidR="0037072A" w:rsidRPr="00322F3B" w:rsidRDefault="0037072A" w:rsidP="0037072A">
      <w:pPr>
        <w:pStyle w:val="ActHead5"/>
      </w:pPr>
      <w:bookmarkStart w:id="101" w:name="_Toc201755579"/>
      <w:r w:rsidRPr="00322F3B">
        <w:rPr>
          <w:rStyle w:val="CharSectno"/>
        </w:rPr>
        <w:t>320</w:t>
      </w:r>
      <w:r w:rsidR="009953FD">
        <w:rPr>
          <w:rStyle w:val="CharSectno"/>
        </w:rPr>
        <w:noBreakHyphen/>
      </w:r>
      <w:r w:rsidRPr="00322F3B">
        <w:rPr>
          <w:rStyle w:val="CharSectno"/>
        </w:rPr>
        <w:t>75</w:t>
      </w:r>
      <w:r w:rsidRPr="00322F3B">
        <w:t xml:space="preserve">  Deduction for ordinary investment policies</w:t>
      </w:r>
      <w:bookmarkEnd w:id="101"/>
    </w:p>
    <w:p w14:paraId="274BF7F2" w14:textId="47CCB3CB" w:rsidR="0037072A" w:rsidRPr="00322F3B" w:rsidRDefault="0037072A" w:rsidP="0037072A">
      <w:pPr>
        <w:pStyle w:val="subsection"/>
      </w:pPr>
      <w:r w:rsidRPr="00322F3B">
        <w:tab/>
        <w:t>(1)</w:t>
      </w:r>
      <w:r w:rsidRPr="00322F3B">
        <w:tab/>
        <w:t xml:space="preserve">This section applies to a </w:t>
      </w:r>
      <w:r w:rsidR="009953FD" w:rsidRPr="009953FD">
        <w:rPr>
          <w:position w:val="6"/>
          <w:sz w:val="16"/>
        </w:rPr>
        <w:t>*</w:t>
      </w:r>
      <w:r w:rsidRPr="00322F3B">
        <w:t xml:space="preserve">life insurance company in respect of </w:t>
      </w:r>
      <w:r w:rsidR="009953FD" w:rsidRPr="009953FD">
        <w:rPr>
          <w:position w:val="6"/>
          <w:sz w:val="16"/>
        </w:rPr>
        <w:t>*</w:t>
      </w:r>
      <w:r w:rsidRPr="00322F3B">
        <w:t>ordinary investment policies issued by the company.</w:t>
      </w:r>
    </w:p>
    <w:p w14:paraId="2873B3AA" w14:textId="73FB9C86" w:rsidR="0037072A" w:rsidRPr="00322F3B" w:rsidRDefault="0037072A" w:rsidP="0037072A">
      <w:pPr>
        <w:pStyle w:val="subsection"/>
      </w:pPr>
      <w:r w:rsidRPr="00322F3B">
        <w:lastRenderedPageBreak/>
        <w:tab/>
        <w:t>(2)</w:t>
      </w:r>
      <w:r w:rsidRPr="00322F3B">
        <w:tab/>
        <w:t xml:space="preserve">The company can deduct, in respect of </w:t>
      </w:r>
      <w:r w:rsidR="009953FD" w:rsidRPr="009953FD">
        <w:rPr>
          <w:position w:val="6"/>
          <w:sz w:val="16"/>
        </w:rPr>
        <w:t>*</w:t>
      </w:r>
      <w:r w:rsidRPr="00322F3B">
        <w:t>life insurance premiums received in the income year for those policies:</w:t>
      </w:r>
    </w:p>
    <w:p w14:paraId="79C055CC" w14:textId="11FC1CDB" w:rsidR="0037072A" w:rsidRPr="00322F3B" w:rsidRDefault="0037072A" w:rsidP="0037072A">
      <w:pPr>
        <w:pStyle w:val="paragraph"/>
      </w:pPr>
      <w:r w:rsidRPr="00322F3B">
        <w:tab/>
        <w:t>(a)</w:t>
      </w:r>
      <w:r w:rsidRPr="00322F3B">
        <w:tab/>
        <w:t xml:space="preserve">the sum of the </w:t>
      </w:r>
      <w:r w:rsidR="009953FD" w:rsidRPr="009953FD">
        <w:rPr>
          <w:position w:val="6"/>
          <w:sz w:val="16"/>
        </w:rPr>
        <w:t>*</w:t>
      </w:r>
      <w:r w:rsidRPr="00322F3B">
        <w:t>net premiums;</w:t>
      </w:r>
    </w:p>
    <w:p w14:paraId="62A87987" w14:textId="77777777" w:rsidR="0037072A" w:rsidRPr="00322F3B" w:rsidRDefault="0037072A" w:rsidP="0037072A">
      <w:pPr>
        <w:pStyle w:val="subsection2"/>
      </w:pPr>
      <w:r w:rsidRPr="00322F3B">
        <w:t>less:</w:t>
      </w:r>
    </w:p>
    <w:p w14:paraId="744B2B26" w14:textId="6320F357" w:rsidR="0037072A" w:rsidRPr="00322F3B" w:rsidRDefault="0037072A" w:rsidP="0037072A">
      <w:pPr>
        <w:pStyle w:val="paragraph"/>
      </w:pPr>
      <w:r w:rsidRPr="00322F3B">
        <w:tab/>
        <w:t>(b)</w:t>
      </w:r>
      <w:r w:rsidRPr="00322F3B">
        <w:tab/>
        <w:t xml:space="preserve">so much of the net premiums as an </w:t>
      </w:r>
      <w:r w:rsidR="009953FD" w:rsidRPr="009953FD">
        <w:rPr>
          <w:position w:val="6"/>
          <w:sz w:val="16"/>
        </w:rPr>
        <w:t>*</w:t>
      </w:r>
      <w:r w:rsidRPr="00322F3B">
        <w:t>actuary determines to be attributable to fees and charges charged in that income year.</w:t>
      </w:r>
    </w:p>
    <w:p w14:paraId="02C33B5B" w14:textId="43DE6229" w:rsidR="0037072A" w:rsidRPr="00322F3B" w:rsidRDefault="0037072A" w:rsidP="0037072A">
      <w:pPr>
        <w:pStyle w:val="subsection"/>
      </w:pPr>
      <w:r w:rsidRPr="00322F3B">
        <w:tab/>
        <w:t>(3)</w:t>
      </w:r>
      <w:r w:rsidRPr="00322F3B">
        <w:tab/>
        <w:t xml:space="preserve">In making a determination under </w:t>
      </w:r>
      <w:r w:rsidR="00825006" w:rsidRPr="00322F3B">
        <w:t>subsection (</w:t>
      </w:r>
      <w:r w:rsidRPr="00322F3B">
        <w:t xml:space="preserve">2), an </w:t>
      </w:r>
      <w:r w:rsidR="009953FD" w:rsidRPr="009953FD">
        <w:rPr>
          <w:position w:val="6"/>
          <w:sz w:val="16"/>
        </w:rPr>
        <w:t>*</w:t>
      </w:r>
      <w:r w:rsidRPr="00322F3B">
        <w:t>actuary is to have regard to:</w:t>
      </w:r>
    </w:p>
    <w:p w14:paraId="16C8D0ED" w14:textId="56BB83DC" w:rsidR="0037072A" w:rsidRPr="00322F3B" w:rsidRDefault="0037072A" w:rsidP="0037072A">
      <w:pPr>
        <w:pStyle w:val="paragraph"/>
      </w:pPr>
      <w:r w:rsidRPr="00322F3B">
        <w:tab/>
        <w:t>(a)</w:t>
      </w:r>
      <w:r w:rsidRPr="00322F3B">
        <w:tab/>
        <w:t xml:space="preserve">the changes over the income year in the sum of the </w:t>
      </w:r>
      <w:r w:rsidR="009953FD" w:rsidRPr="009953FD">
        <w:rPr>
          <w:position w:val="6"/>
          <w:sz w:val="16"/>
        </w:rPr>
        <w:t>*</w:t>
      </w:r>
      <w:r w:rsidRPr="00322F3B">
        <w:t>net current termination values of the policies; and</w:t>
      </w:r>
    </w:p>
    <w:p w14:paraId="3103D6CA" w14:textId="77777777" w:rsidR="0037072A" w:rsidRPr="00322F3B" w:rsidRDefault="0037072A" w:rsidP="0037072A">
      <w:pPr>
        <w:pStyle w:val="paragraph"/>
      </w:pPr>
      <w:r w:rsidRPr="00322F3B">
        <w:tab/>
        <w:t>(b)</w:t>
      </w:r>
      <w:r w:rsidRPr="00322F3B">
        <w:tab/>
        <w:t>the movements in those values during the income year.</w:t>
      </w:r>
    </w:p>
    <w:p w14:paraId="7B53C0D2" w14:textId="122C9FD2" w:rsidR="0037072A" w:rsidRPr="00322F3B" w:rsidRDefault="0037072A" w:rsidP="0037072A">
      <w:pPr>
        <w:pStyle w:val="subsection"/>
      </w:pPr>
      <w:r w:rsidRPr="00322F3B">
        <w:tab/>
        <w:t>(4)</w:t>
      </w:r>
      <w:r w:rsidRPr="00322F3B">
        <w:tab/>
        <w:t xml:space="preserve">In addition, if an </w:t>
      </w:r>
      <w:r w:rsidR="009953FD" w:rsidRPr="009953FD">
        <w:rPr>
          <w:position w:val="6"/>
          <w:sz w:val="16"/>
        </w:rPr>
        <w:t>*</w:t>
      </w:r>
      <w:r w:rsidRPr="00322F3B">
        <w:t>actuary determines that:</w:t>
      </w:r>
    </w:p>
    <w:p w14:paraId="57193664" w14:textId="77777777" w:rsidR="0037072A" w:rsidRPr="00322F3B" w:rsidRDefault="0037072A" w:rsidP="0037072A">
      <w:pPr>
        <w:pStyle w:val="paragraph"/>
      </w:pPr>
      <w:r w:rsidRPr="00322F3B">
        <w:tab/>
        <w:t>(a)</w:t>
      </w:r>
      <w:r w:rsidRPr="00322F3B">
        <w:tab/>
        <w:t xml:space="preserve">there has been a reduction in the income year (the </w:t>
      </w:r>
      <w:r w:rsidRPr="00322F3B">
        <w:rPr>
          <w:b/>
          <w:i/>
        </w:rPr>
        <w:t>current year</w:t>
      </w:r>
      <w:r w:rsidRPr="00322F3B">
        <w:t>) of exit fees that were imposed in respect of those policies in a previous income year; and</w:t>
      </w:r>
    </w:p>
    <w:p w14:paraId="7D488F23" w14:textId="77777777" w:rsidR="0037072A" w:rsidRPr="00322F3B" w:rsidRDefault="0037072A" w:rsidP="0037072A">
      <w:pPr>
        <w:pStyle w:val="paragraph"/>
      </w:pPr>
      <w:r w:rsidRPr="00322F3B">
        <w:tab/>
        <w:t>(b)</w:t>
      </w:r>
      <w:r w:rsidRPr="00322F3B">
        <w:tab/>
        <w:t xml:space="preserve">the reduction (or a part of it) has not been taken into account in a determination under </w:t>
      </w:r>
      <w:r w:rsidR="00825006" w:rsidRPr="00322F3B">
        <w:t>subsection (</w:t>
      </w:r>
      <w:r w:rsidRPr="00322F3B">
        <w:t>2) for the current year;</w:t>
      </w:r>
    </w:p>
    <w:p w14:paraId="63A838BC" w14:textId="77777777" w:rsidR="0037072A" w:rsidRPr="00322F3B" w:rsidRDefault="0037072A" w:rsidP="0037072A">
      <w:pPr>
        <w:pStyle w:val="subsection2"/>
      </w:pPr>
      <w:r w:rsidRPr="00322F3B">
        <w:t>the company can deduct so much of that reduction as has not been so taken into account.</w:t>
      </w:r>
    </w:p>
    <w:p w14:paraId="47956A6D" w14:textId="1DE42CFA" w:rsidR="0037072A" w:rsidRPr="00322F3B" w:rsidRDefault="0037072A" w:rsidP="0037072A">
      <w:pPr>
        <w:pStyle w:val="ActHead5"/>
      </w:pPr>
      <w:bookmarkStart w:id="102" w:name="_Toc201755580"/>
      <w:r w:rsidRPr="00322F3B">
        <w:rPr>
          <w:rStyle w:val="CharSectno"/>
        </w:rPr>
        <w:t>320</w:t>
      </w:r>
      <w:r w:rsidR="009953FD">
        <w:rPr>
          <w:rStyle w:val="CharSectno"/>
        </w:rPr>
        <w:noBreakHyphen/>
      </w:r>
      <w:r w:rsidRPr="00322F3B">
        <w:rPr>
          <w:rStyle w:val="CharSectno"/>
        </w:rPr>
        <w:t>80</w:t>
      </w:r>
      <w:r w:rsidRPr="00322F3B">
        <w:t xml:space="preserve">  Deduction for certain claims paid under life insurance policies</w:t>
      </w:r>
      <w:bookmarkEnd w:id="102"/>
    </w:p>
    <w:p w14:paraId="4A20A12D" w14:textId="23304213"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can deduct the amounts paid in respect of the </w:t>
      </w:r>
      <w:r w:rsidR="009953FD" w:rsidRPr="009953FD">
        <w:rPr>
          <w:position w:val="6"/>
          <w:sz w:val="16"/>
        </w:rPr>
        <w:t>*</w:t>
      </w:r>
      <w:r w:rsidRPr="00322F3B">
        <w:t xml:space="preserve">risk components of claims paid under </w:t>
      </w:r>
      <w:r w:rsidR="009953FD" w:rsidRPr="009953FD">
        <w:rPr>
          <w:position w:val="6"/>
          <w:sz w:val="16"/>
        </w:rPr>
        <w:t>*</w:t>
      </w:r>
      <w:r w:rsidRPr="00322F3B">
        <w:t>life insurance policies during the income year.</w:t>
      </w:r>
    </w:p>
    <w:p w14:paraId="60D4236C" w14:textId="3FA277D7" w:rsidR="0037072A" w:rsidRPr="00322F3B" w:rsidRDefault="0037072A" w:rsidP="0037072A">
      <w:pPr>
        <w:pStyle w:val="subsection"/>
      </w:pPr>
      <w:r w:rsidRPr="00322F3B">
        <w:tab/>
        <w:t>(2)</w:t>
      </w:r>
      <w:r w:rsidRPr="00322F3B">
        <w:tab/>
        <w:t xml:space="preserve">The </w:t>
      </w:r>
      <w:r w:rsidRPr="00322F3B">
        <w:rPr>
          <w:b/>
          <w:i/>
        </w:rPr>
        <w:t>risk component</w:t>
      </w:r>
      <w:r w:rsidRPr="00322F3B">
        <w:t xml:space="preserve"> of a claim paid under a </w:t>
      </w:r>
      <w:r w:rsidR="009953FD" w:rsidRPr="009953FD">
        <w:rPr>
          <w:position w:val="6"/>
          <w:sz w:val="16"/>
        </w:rPr>
        <w:t>*</w:t>
      </w:r>
      <w:r w:rsidRPr="00322F3B">
        <w:t>life insurance policy is:</w:t>
      </w:r>
    </w:p>
    <w:p w14:paraId="455FCB8A" w14:textId="77777777" w:rsidR="0037072A" w:rsidRPr="00322F3B" w:rsidRDefault="0037072A" w:rsidP="0037072A">
      <w:pPr>
        <w:pStyle w:val="paragraph"/>
      </w:pPr>
      <w:r w:rsidRPr="00322F3B">
        <w:tab/>
        <w:t>(a)</w:t>
      </w:r>
      <w:r w:rsidRPr="00322F3B">
        <w:tab/>
        <w:t>if:</w:t>
      </w:r>
    </w:p>
    <w:p w14:paraId="071036CB" w14:textId="24D71875" w:rsidR="0037072A" w:rsidRPr="00322F3B" w:rsidRDefault="0037072A" w:rsidP="0037072A">
      <w:pPr>
        <w:pStyle w:val="paragraphsub"/>
      </w:pPr>
      <w:r w:rsidRPr="00322F3B">
        <w:tab/>
        <w:t>(i)</w:t>
      </w:r>
      <w:r w:rsidRPr="00322F3B">
        <w:tab/>
        <w:t xml:space="preserve">the policy does not provide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 and</w:t>
      </w:r>
    </w:p>
    <w:p w14:paraId="1412AC11" w14:textId="74C0F8CA" w:rsidR="0037072A" w:rsidRPr="00322F3B" w:rsidRDefault="0037072A" w:rsidP="0037072A">
      <w:pPr>
        <w:pStyle w:val="paragraphsub"/>
      </w:pPr>
      <w:r w:rsidRPr="00322F3B">
        <w:tab/>
        <w:t>(ii)</w:t>
      </w:r>
      <w:r w:rsidRPr="00322F3B">
        <w:tab/>
        <w:t xml:space="preserve">the policy is neither an </w:t>
      </w:r>
      <w:r w:rsidR="009953FD" w:rsidRPr="009953FD">
        <w:rPr>
          <w:position w:val="6"/>
          <w:sz w:val="16"/>
        </w:rPr>
        <w:t>*</w:t>
      </w:r>
      <w:r w:rsidRPr="00322F3B">
        <w:t xml:space="preserve">exempt life insurance policy nor a </w:t>
      </w:r>
      <w:r w:rsidR="009953FD" w:rsidRPr="009953FD">
        <w:rPr>
          <w:position w:val="6"/>
          <w:sz w:val="16"/>
        </w:rPr>
        <w:t>*</w:t>
      </w:r>
      <w:r w:rsidRPr="00322F3B">
        <w:t>funeral policy; and</w:t>
      </w:r>
    </w:p>
    <w:p w14:paraId="2B5FC2FF" w14:textId="77777777" w:rsidR="0037072A" w:rsidRPr="00322F3B" w:rsidRDefault="0037072A" w:rsidP="0037072A">
      <w:pPr>
        <w:pStyle w:val="paragraphsub"/>
      </w:pPr>
      <w:r w:rsidRPr="00322F3B">
        <w:lastRenderedPageBreak/>
        <w:tab/>
        <w:t>(iii)</w:t>
      </w:r>
      <w:r w:rsidRPr="00322F3B">
        <w:tab/>
        <w:t xml:space="preserve">an amount is payable under the policy only on the death or disability of the insured person; </w:t>
      </w:r>
    </w:p>
    <w:p w14:paraId="13C87AAB" w14:textId="77777777" w:rsidR="0037072A" w:rsidRPr="00322F3B" w:rsidRDefault="0037072A" w:rsidP="0037072A">
      <w:pPr>
        <w:pStyle w:val="paragraph"/>
      </w:pPr>
      <w:r w:rsidRPr="00322F3B">
        <w:tab/>
      </w:r>
      <w:r w:rsidRPr="00322F3B">
        <w:tab/>
        <w:t>the amount paid under the policy as a result of the occurrence of that event; or</w:t>
      </w:r>
    </w:p>
    <w:p w14:paraId="0D16B749" w14:textId="77777777" w:rsidR="0037072A" w:rsidRPr="00322F3B" w:rsidRDefault="0037072A" w:rsidP="0037072A">
      <w:pPr>
        <w:pStyle w:val="paragraph"/>
      </w:pPr>
      <w:r w:rsidRPr="00322F3B">
        <w:tab/>
        <w:t>(b)</w:t>
      </w:r>
      <w:r w:rsidRPr="00322F3B">
        <w:tab/>
        <w:t>if the policy provides for participating benefits or discretionary benefits or is an exempt life insurance policy</w:t>
      </w:r>
      <w:r w:rsidR="000C1F79" w:rsidRPr="00322F3B">
        <w:t xml:space="preserve"> </w:t>
      </w:r>
      <w:r w:rsidRPr="00322F3B">
        <w:t>or a funeral policy—nil; or</w:t>
      </w:r>
    </w:p>
    <w:p w14:paraId="3B8211BC" w14:textId="6FF1911F" w:rsidR="0037072A" w:rsidRPr="00322F3B" w:rsidRDefault="0037072A" w:rsidP="0037072A">
      <w:pPr>
        <w:pStyle w:val="paragraph"/>
      </w:pPr>
      <w:r w:rsidRPr="00322F3B">
        <w:tab/>
        <w:t>(c)</w:t>
      </w:r>
      <w:r w:rsidRPr="00322F3B">
        <w:tab/>
        <w:t xml:space="preserve">otherwise—the amount paid under the policy as a result of the death or disability of the insured person </w:t>
      </w:r>
      <w:r w:rsidRPr="00322F3B">
        <w:rPr>
          <w:i/>
        </w:rPr>
        <w:t>less</w:t>
      </w:r>
      <w:r w:rsidRPr="00322F3B">
        <w:t xml:space="preserve"> the </w:t>
      </w:r>
      <w:r w:rsidR="009953FD" w:rsidRPr="009953FD">
        <w:rPr>
          <w:position w:val="6"/>
          <w:sz w:val="16"/>
        </w:rPr>
        <w:t>*</w:t>
      </w:r>
      <w:r w:rsidRPr="00322F3B">
        <w:t xml:space="preserve">current termination value of the policy (calculated by an </w:t>
      </w:r>
      <w:r w:rsidR="009953FD" w:rsidRPr="009953FD">
        <w:rPr>
          <w:position w:val="6"/>
          <w:sz w:val="16"/>
        </w:rPr>
        <w:t>*</w:t>
      </w:r>
      <w:r w:rsidRPr="00322F3B">
        <w:t>actuary) immediately before the death, or the occurrence of the disability, of the person.</w:t>
      </w:r>
    </w:p>
    <w:p w14:paraId="07EF2534" w14:textId="328763E0" w:rsidR="0037072A" w:rsidRPr="00322F3B" w:rsidRDefault="0037072A" w:rsidP="0037072A">
      <w:pPr>
        <w:pStyle w:val="subsection"/>
      </w:pPr>
      <w:r w:rsidRPr="00322F3B">
        <w:tab/>
        <w:t>(3)</w:t>
      </w:r>
      <w:r w:rsidRPr="00322F3B">
        <w:tab/>
        <w:t xml:space="preserve">Except as provided by </w:t>
      </w:r>
      <w:r w:rsidR="00825006" w:rsidRPr="00322F3B">
        <w:t>subsection (</w:t>
      </w:r>
      <w:r w:rsidRPr="00322F3B">
        <w:t xml:space="preserve">1), a </w:t>
      </w:r>
      <w:r w:rsidR="009953FD" w:rsidRPr="009953FD">
        <w:rPr>
          <w:position w:val="6"/>
          <w:sz w:val="16"/>
        </w:rPr>
        <w:t>*</w:t>
      </w:r>
      <w:r w:rsidRPr="00322F3B">
        <w:t xml:space="preserve">life insurance company cannot deduct amounts paid in respect of claims under </w:t>
      </w:r>
      <w:r w:rsidR="009953FD" w:rsidRPr="009953FD">
        <w:rPr>
          <w:position w:val="6"/>
          <w:sz w:val="16"/>
        </w:rPr>
        <w:t>*</w:t>
      </w:r>
      <w:r w:rsidRPr="00322F3B">
        <w:t>life insurance policies.</w:t>
      </w:r>
    </w:p>
    <w:p w14:paraId="7C72EF70" w14:textId="4A0A8A47" w:rsidR="0037072A" w:rsidRPr="00322F3B" w:rsidRDefault="0037072A" w:rsidP="0037072A">
      <w:pPr>
        <w:pStyle w:val="ActHead5"/>
      </w:pPr>
      <w:bookmarkStart w:id="103" w:name="_Toc201755581"/>
      <w:r w:rsidRPr="00322F3B">
        <w:rPr>
          <w:rStyle w:val="CharSectno"/>
        </w:rPr>
        <w:t>320</w:t>
      </w:r>
      <w:r w:rsidR="009953FD">
        <w:rPr>
          <w:rStyle w:val="CharSectno"/>
        </w:rPr>
        <w:noBreakHyphen/>
      </w:r>
      <w:r w:rsidRPr="00322F3B">
        <w:rPr>
          <w:rStyle w:val="CharSectno"/>
        </w:rPr>
        <w:t>85</w:t>
      </w:r>
      <w:r w:rsidRPr="00322F3B">
        <w:t xml:space="preserve">  Deduction for increase in value of liabilities under net risk components of life insurance policies</w:t>
      </w:r>
      <w:bookmarkEnd w:id="103"/>
    </w:p>
    <w:p w14:paraId="60589AB0" w14:textId="45997939"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can deduct the amount (if any) by which the </w:t>
      </w:r>
      <w:r w:rsidR="009953FD" w:rsidRPr="009953FD">
        <w:rPr>
          <w:position w:val="6"/>
          <w:sz w:val="16"/>
        </w:rPr>
        <w:t>*</w:t>
      </w:r>
      <w:r w:rsidRPr="00322F3B">
        <w:t xml:space="preserve">value, at the end of the income year, of its liabilities under the </w:t>
      </w:r>
      <w:r w:rsidR="009953FD" w:rsidRPr="009953FD">
        <w:rPr>
          <w:position w:val="6"/>
          <w:sz w:val="16"/>
        </w:rPr>
        <w:t>*</w:t>
      </w:r>
      <w:r w:rsidRPr="00322F3B">
        <w:t xml:space="preserve">net risk components of </w:t>
      </w:r>
      <w:r w:rsidR="009953FD" w:rsidRPr="009953FD">
        <w:rPr>
          <w:position w:val="6"/>
          <w:sz w:val="16"/>
        </w:rPr>
        <w:t>*</w:t>
      </w:r>
      <w:r w:rsidRPr="00322F3B">
        <w:t>life insurance policies exceeds the value, at the end of the previous income year, of those liabilities.</w:t>
      </w:r>
    </w:p>
    <w:p w14:paraId="42334DA5" w14:textId="33FDA9E0" w:rsidR="0037072A" w:rsidRPr="00322F3B" w:rsidRDefault="0037072A" w:rsidP="0037072A">
      <w:pPr>
        <w:pStyle w:val="notetext"/>
      </w:pPr>
      <w:r w:rsidRPr="00322F3B">
        <w:t>Note 1:</w:t>
      </w:r>
      <w:r w:rsidRPr="00322F3B">
        <w:tab/>
        <w:t>Where the value at the end of the income year is less than the value at the end of the previous income year, the difference is included in assessable income: see paragraph</w:t>
      </w:r>
      <w:r w:rsidR="00825006" w:rsidRPr="00322F3B">
        <w:t> </w:t>
      </w:r>
      <w:r w:rsidRPr="00322F3B">
        <w:t>320</w:t>
      </w:r>
      <w:r w:rsidR="009953FD">
        <w:noBreakHyphen/>
      </w:r>
      <w:r w:rsidRPr="00322F3B">
        <w:t>15(1)(h).</w:t>
      </w:r>
    </w:p>
    <w:p w14:paraId="45368882" w14:textId="0BCE7629" w:rsidR="0037072A" w:rsidRPr="00322F3B" w:rsidRDefault="0037072A" w:rsidP="0037072A">
      <w:pPr>
        <w:pStyle w:val="notetext"/>
      </w:pPr>
      <w:r w:rsidRPr="00322F3B">
        <w:t>Note 2:</w:t>
      </w:r>
      <w:r w:rsidRPr="00322F3B">
        <w:tab/>
        <w:t>Section</w:t>
      </w:r>
      <w:r w:rsidR="00825006" w:rsidRPr="00322F3B">
        <w:t> </w:t>
      </w:r>
      <w:r w:rsidRPr="00322F3B">
        <w:t>320</w:t>
      </w:r>
      <w:r w:rsidR="009953FD">
        <w:noBreakHyphen/>
      </w:r>
      <w:r w:rsidRPr="00322F3B">
        <w:t xml:space="preserve">85 of the </w:t>
      </w:r>
      <w:r w:rsidRPr="00322F3B">
        <w:rPr>
          <w:i/>
        </w:rPr>
        <w:t>Income Tax (Transitional Provisions) Act 1997</w:t>
      </w:r>
      <w:r w:rsidRPr="00322F3B">
        <w:t xml:space="preserve"> makes special provision in respect of the calculation of the value of a life insurance company’s liabilities under the net risk components of life insurance policies at the end of the income year immediately preceding the income year in which </w:t>
      </w:r>
      <w:r w:rsidR="00F233ED" w:rsidRPr="00322F3B">
        <w:t>1 July</w:t>
      </w:r>
      <w:r w:rsidRPr="00322F3B">
        <w:t xml:space="preserve"> 2000 occurs.</w:t>
      </w:r>
    </w:p>
    <w:p w14:paraId="581FCDB3" w14:textId="77777777" w:rsidR="0037072A" w:rsidRPr="00322F3B" w:rsidRDefault="0037072A" w:rsidP="0037072A">
      <w:pPr>
        <w:pStyle w:val="subsection"/>
      </w:pPr>
      <w:r w:rsidRPr="00322F3B">
        <w:tab/>
        <w:t>(2)</w:t>
      </w:r>
      <w:r w:rsidRPr="00322F3B">
        <w:tab/>
      </w:r>
      <w:r w:rsidR="00825006" w:rsidRPr="00322F3B">
        <w:t>Subsection (</w:t>
      </w:r>
      <w:r w:rsidRPr="00322F3B">
        <w:t>1) does not cover any liabilities under:</w:t>
      </w:r>
    </w:p>
    <w:p w14:paraId="57232A23" w14:textId="7C1A8030"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 xml:space="preserve">life insurance policy that provides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 or</w:t>
      </w:r>
    </w:p>
    <w:p w14:paraId="7B145FF2" w14:textId="7360031E"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exempt life insurance policy; or</w:t>
      </w:r>
    </w:p>
    <w:p w14:paraId="57B1C1F2" w14:textId="3B897BAD" w:rsidR="0037072A" w:rsidRPr="00322F3B" w:rsidRDefault="0037072A" w:rsidP="0037072A">
      <w:pPr>
        <w:pStyle w:val="paragraph"/>
      </w:pPr>
      <w:r w:rsidRPr="00322F3B">
        <w:lastRenderedPageBreak/>
        <w:tab/>
        <w:t>(c)</w:t>
      </w:r>
      <w:r w:rsidRPr="00322F3B">
        <w:tab/>
        <w:t xml:space="preserve">a </w:t>
      </w:r>
      <w:r w:rsidR="009953FD" w:rsidRPr="009953FD">
        <w:rPr>
          <w:position w:val="6"/>
          <w:sz w:val="16"/>
        </w:rPr>
        <w:t>*</w:t>
      </w:r>
      <w:r w:rsidRPr="00322F3B">
        <w:t>funeral policy.</w:t>
      </w:r>
    </w:p>
    <w:p w14:paraId="596A44A4" w14:textId="16ED856F" w:rsidR="0037072A" w:rsidRPr="00322F3B" w:rsidRDefault="0037072A" w:rsidP="0037072A">
      <w:pPr>
        <w:pStyle w:val="subsection"/>
      </w:pPr>
      <w:r w:rsidRPr="00322F3B">
        <w:tab/>
        <w:t>(3)</w:t>
      </w:r>
      <w:r w:rsidRPr="00322F3B">
        <w:tab/>
        <w:t xml:space="preserve">If a </w:t>
      </w:r>
      <w:r w:rsidR="009953FD" w:rsidRPr="009953FD">
        <w:rPr>
          <w:position w:val="6"/>
          <w:sz w:val="16"/>
        </w:rPr>
        <w:t>*</w:t>
      </w:r>
      <w:r w:rsidRPr="00322F3B">
        <w:t xml:space="preserve">life insurance policy is a </w:t>
      </w:r>
      <w:r w:rsidR="009953FD" w:rsidRPr="009953FD">
        <w:rPr>
          <w:position w:val="6"/>
          <w:sz w:val="16"/>
        </w:rPr>
        <w:t>*</w:t>
      </w:r>
      <w:r w:rsidRPr="00322F3B">
        <w:t xml:space="preserve">disability policy (other than a </w:t>
      </w:r>
      <w:r w:rsidR="009953FD" w:rsidRPr="009953FD">
        <w:rPr>
          <w:position w:val="6"/>
          <w:sz w:val="16"/>
        </w:rPr>
        <w:t>*</w:t>
      </w:r>
      <w:r w:rsidRPr="00322F3B">
        <w:t xml:space="preserve">continuous disability policy), the </w:t>
      </w:r>
      <w:r w:rsidRPr="00322F3B">
        <w:rPr>
          <w:b/>
          <w:i/>
        </w:rPr>
        <w:t>value</w:t>
      </w:r>
      <w:r w:rsidRPr="00322F3B">
        <w:t xml:space="preserve"> at a particular time of the liabilities of the </w:t>
      </w:r>
      <w:r w:rsidR="009953FD" w:rsidRPr="009953FD">
        <w:rPr>
          <w:position w:val="6"/>
          <w:sz w:val="16"/>
        </w:rPr>
        <w:t>*</w:t>
      </w:r>
      <w:r w:rsidRPr="00322F3B">
        <w:t xml:space="preserve">life insurance company under the </w:t>
      </w:r>
      <w:r w:rsidR="009953FD" w:rsidRPr="009953FD">
        <w:rPr>
          <w:position w:val="6"/>
          <w:sz w:val="16"/>
        </w:rPr>
        <w:t>*</w:t>
      </w:r>
      <w:r w:rsidRPr="00322F3B">
        <w:t xml:space="preserve">net risk component of the policy is the </w:t>
      </w:r>
      <w:r w:rsidR="009953FD" w:rsidRPr="009953FD">
        <w:rPr>
          <w:position w:val="6"/>
          <w:sz w:val="16"/>
        </w:rPr>
        <w:t>*</w:t>
      </w:r>
      <w:r w:rsidRPr="00322F3B">
        <w:t xml:space="preserve">current termination value of the component at that time (calculated by an </w:t>
      </w:r>
      <w:r w:rsidR="009953FD" w:rsidRPr="009953FD">
        <w:rPr>
          <w:position w:val="6"/>
          <w:sz w:val="16"/>
        </w:rPr>
        <w:t>*</w:t>
      </w:r>
      <w:r w:rsidRPr="00322F3B">
        <w:t>actuary).</w:t>
      </w:r>
    </w:p>
    <w:p w14:paraId="5CD83EB6" w14:textId="3C8DC250" w:rsidR="0037072A" w:rsidRPr="00322F3B" w:rsidRDefault="0037072A" w:rsidP="0037072A">
      <w:pPr>
        <w:pStyle w:val="subsection"/>
      </w:pPr>
      <w:r w:rsidRPr="00322F3B">
        <w:tab/>
        <w:t>(4)</w:t>
      </w:r>
      <w:r w:rsidRPr="00322F3B">
        <w:tab/>
        <w:t xml:space="preserve">In the case of </w:t>
      </w:r>
      <w:r w:rsidR="009953FD" w:rsidRPr="009953FD">
        <w:rPr>
          <w:position w:val="6"/>
          <w:sz w:val="16"/>
        </w:rPr>
        <w:t>*</w:t>
      </w:r>
      <w:r w:rsidRPr="00322F3B">
        <w:t xml:space="preserve">life insurance policies other than policies to which </w:t>
      </w:r>
      <w:r w:rsidR="00825006" w:rsidRPr="00322F3B">
        <w:t>subsection (</w:t>
      </w:r>
      <w:r w:rsidRPr="00322F3B">
        <w:t xml:space="preserve">3) applies, the </w:t>
      </w:r>
      <w:r w:rsidRPr="00322F3B">
        <w:rPr>
          <w:b/>
          <w:i/>
        </w:rPr>
        <w:t>value</w:t>
      </w:r>
      <w:r w:rsidRPr="00322F3B">
        <w:t xml:space="preserve"> at a particular time of the liabilities of the </w:t>
      </w:r>
      <w:r w:rsidR="009953FD" w:rsidRPr="009953FD">
        <w:rPr>
          <w:position w:val="6"/>
          <w:sz w:val="16"/>
        </w:rPr>
        <w:t>*</w:t>
      </w:r>
      <w:r w:rsidRPr="00322F3B">
        <w:t xml:space="preserve">life insurance company under the </w:t>
      </w:r>
      <w:r w:rsidR="009953FD" w:rsidRPr="009953FD">
        <w:rPr>
          <w:position w:val="6"/>
          <w:sz w:val="16"/>
        </w:rPr>
        <w:t>*</w:t>
      </w:r>
      <w:r w:rsidRPr="00322F3B">
        <w:t xml:space="preserve">net risk components of the policies is the amount calculated by an </w:t>
      </w:r>
      <w:r w:rsidR="009953FD" w:rsidRPr="009953FD">
        <w:rPr>
          <w:position w:val="6"/>
          <w:sz w:val="16"/>
        </w:rPr>
        <w:t>*</w:t>
      </w:r>
      <w:r w:rsidRPr="00322F3B">
        <w:t>actuary to be:</w:t>
      </w:r>
    </w:p>
    <w:p w14:paraId="6EEAC4F9" w14:textId="11672349" w:rsidR="0037072A" w:rsidRPr="00322F3B" w:rsidRDefault="0037072A" w:rsidP="0037072A">
      <w:pPr>
        <w:pStyle w:val="paragraph"/>
      </w:pPr>
      <w:r w:rsidRPr="00322F3B">
        <w:tab/>
        <w:t>(a)</w:t>
      </w:r>
      <w:r w:rsidRPr="00322F3B">
        <w:tab/>
        <w:t xml:space="preserve">the sum of the policy liabilities (as defined in the </w:t>
      </w:r>
      <w:r w:rsidR="009953FD" w:rsidRPr="009953FD">
        <w:rPr>
          <w:position w:val="6"/>
          <w:sz w:val="16"/>
        </w:rPr>
        <w:t>*</w:t>
      </w:r>
      <w:r w:rsidRPr="00322F3B">
        <w:t>Valuation Standard) in respect of the net risk components of the policies at that time;</w:t>
      </w:r>
    </w:p>
    <w:p w14:paraId="3F938423" w14:textId="77777777" w:rsidR="0037072A" w:rsidRPr="00322F3B" w:rsidRDefault="0037072A" w:rsidP="0037072A">
      <w:pPr>
        <w:pStyle w:val="subsection2"/>
      </w:pPr>
      <w:r w:rsidRPr="00322F3B">
        <w:t>less</w:t>
      </w:r>
    </w:p>
    <w:p w14:paraId="1940F9F9" w14:textId="77777777" w:rsidR="0037072A" w:rsidRPr="00322F3B" w:rsidRDefault="0037072A" w:rsidP="0037072A">
      <w:pPr>
        <w:pStyle w:val="paragraph"/>
      </w:pPr>
      <w:r w:rsidRPr="00322F3B">
        <w:tab/>
        <w:t>(b)</w:t>
      </w:r>
      <w:r w:rsidRPr="00322F3B">
        <w:tab/>
        <w:t>the sum of any cumulative losses (as defined in the Valuation Standard) for the net risk components of the policies at that time.</w:t>
      </w:r>
    </w:p>
    <w:p w14:paraId="6CC29554" w14:textId="7764C164" w:rsidR="00BD7CC0" w:rsidRPr="00322F3B" w:rsidRDefault="00BD7CC0" w:rsidP="00BD7CC0">
      <w:pPr>
        <w:pStyle w:val="ActHead5"/>
      </w:pPr>
      <w:bookmarkStart w:id="104" w:name="_Toc201755582"/>
      <w:r w:rsidRPr="00322F3B">
        <w:rPr>
          <w:rStyle w:val="CharSectno"/>
        </w:rPr>
        <w:t>320</w:t>
      </w:r>
      <w:r w:rsidR="009953FD">
        <w:rPr>
          <w:rStyle w:val="CharSectno"/>
        </w:rPr>
        <w:noBreakHyphen/>
      </w:r>
      <w:r w:rsidRPr="00322F3B">
        <w:rPr>
          <w:rStyle w:val="CharSectno"/>
        </w:rPr>
        <w:t>87</w:t>
      </w:r>
      <w:r w:rsidRPr="00322F3B">
        <w:t xml:space="preserve">  Deduction for assets transferred from or to complying </w:t>
      </w:r>
      <w:r w:rsidR="00406984" w:rsidRPr="00322F3B">
        <w:t>superannuation</w:t>
      </w:r>
      <w:r w:rsidRPr="00322F3B">
        <w:t xml:space="preserve"> asset pool</w:t>
      </w:r>
      <w:bookmarkEnd w:id="104"/>
    </w:p>
    <w:p w14:paraId="7FE7A97A" w14:textId="65BBAA94" w:rsidR="00BD7CC0" w:rsidRPr="00322F3B" w:rsidRDefault="00BD7CC0" w:rsidP="00BD7CC0">
      <w:pPr>
        <w:pStyle w:val="subsection"/>
      </w:pPr>
      <w:r w:rsidRPr="00322F3B">
        <w:tab/>
        <w:t>(1)</w:t>
      </w:r>
      <w:r w:rsidRPr="00322F3B">
        <w:tab/>
        <w:t xml:space="preserve">A </w:t>
      </w:r>
      <w:r w:rsidR="009953FD" w:rsidRPr="009953FD">
        <w:rPr>
          <w:position w:val="6"/>
          <w:sz w:val="16"/>
        </w:rPr>
        <w:t>*</w:t>
      </w:r>
      <w:r w:rsidRPr="00322F3B">
        <w:t xml:space="preserve">life insurance company can deduct the </w:t>
      </w:r>
      <w:r w:rsidR="009953FD" w:rsidRPr="009953FD">
        <w:rPr>
          <w:position w:val="6"/>
          <w:sz w:val="16"/>
        </w:rPr>
        <w:t>*</w:t>
      </w:r>
      <w:r w:rsidRPr="00322F3B">
        <w:t xml:space="preserve">transfer values of assets that are transferred by the company in the income year from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180(1) or 320</w:t>
      </w:r>
      <w:r w:rsidR="009953FD">
        <w:noBreakHyphen/>
      </w:r>
      <w:r w:rsidRPr="00322F3B">
        <w:t>195(3).</w:t>
      </w:r>
    </w:p>
    <w:p w14:paraId="755DB829" w14:textId="21D20EEF" w:rsidR="00BD7CC0" w:rsidRPr="00322F3B" w:rsidRDefault="00BD7CC0" w:rsidP="00BD7CC0">
      <w:pPr>
        <w:pStyle w:val="subsection"/>
      </w:pPr>
      <w:r w:rsidRPr="00322F3B">
        <w:tab/>
        <w:t>(2)</w:t>
      </w:r>
      <w:r w:rsidRPr="00322F3B">
        <w:tab/>
        <w:t xml:space="preserve">A </w:t>
      </w:r>
      <w:r w:rsidR="009953FD" w:rsidRPr="009953FD">
        <w:rPr>
          <w:position w:val="6"/>
          <w:sz w:val="16"/>
        </w:rPr>
        <w:t>*</w:t>
      </w:r>
      <w:r w:rsidRPr="00322F3B">
        <w:t xml:space="preserve">life insurance company can deduct the </w:t>
      </w:r>
      <w:r w:rsidR="009953FD" w:rsidRPr="009953FD">
        <w:rPr>
          <w:position w:val="6"/>
          <w:sz w:val="16"/>
        </w:rPr>
        <w:t>*</w:t>
      </w:r>
      <w:r w:rsidRPr="00322F3B">
        <w:t xml:space="preserve">transfer values of assets that are transferred by the company in the income year to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180(3) or 320</w:t>
      </w:r>
      <w:r w:rsidR="009953FD">
        <w:noBreakHyphen/>
      </w:r>
      <w:r w:rsidRPr="00322F3B">
        <w:t>185(1).</w:t>
      </w:r>
    </w:p>
    <w:p w14:paraId="276EED10" w14:textId="46BB094E" w:rsidR="00BD7CC0" w:rsidRPr="00322F3B" w:rsidRDefault="00BD7CC0" w:rsidP="00BD7CC0">
      <w:pPr>
        <w:pStyle w:val="subsection"/>
      </w:pPr>
      <w:r w:rsidRPr="00322F3B">
        <w:tab/>
        <w:t>(3)</w:t>
      </w:r>
      <w:r w:rsidRPr="00322F3B">
        <w:tab/>
        <w:t xml:space="preserve">If an asset (other than money) is transferred by a </w:t>
      </w:r>
      <w:r w:rsidR="009953FD" w:rsidRPr="009953FD">
        <w:rPr>
          <w:position w:val="6"/>
          <w:sz w:val="16"/>
        </w:rPr>
        <w:t>*</w:t>
      </w:r>
      <w:r w:rsidRPr="00322F3B">
        <w:t>life insurance company:</w:t>
      </w:r>
    </w:p>
    <w:p w14:paraId="65895581" w14:textId="6BD67014" w:rsidR="00BD7CC0" w:rsidRPr="00322F3B" w:rsidRDefault="00BD7CC0" w:rsidP="00BD7CC0">
      <w:pPr>
        <w:pStyle w:val="paragraph"/>
      </w:pPr>
      <w:r w:rsidRPr="00322F3B">
        <w:tab/>
        <w:t>(a)</w:t>
      </w:r>
      <w:r w:rsidRPr="00322F3B">
        <w:tab/>
        <w:t xml:space="preserve">from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180(1) or 320</w:t>
      </w:r>
      <w:r w:rsidR="009953FD">
        <w:noBreakHyphen/>
      </w:r>
      <w:r w:rsidRPr="00322F3B">
        <w:t>195(2) or (3); or</w:t>
      </w:r>
    </w:p>
    <w:p w14:paraId="60A215C5" w14:textId="6BB122BD" w:rsidR="00BD7CC0" w:rsidRPr="00322F3B" w:rsidRDefault="00BD7CC0" w:rsidP="00BD7CC0">
      <w:pPr>
        <w:pStyle w:val="paragraph"/>
      </w:pPr>
      <w:r w:rsidRPr="00322F3B">
        <w:lastRenderedPageBreak/>
        <w:tab/>
        <w:t>(b)</w:t>
      </w:r>
      <w:r w:rsidRPr="00322F3B">
        <w:tab/>
        <w:t xml:space="preserve">to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 xml:space="preserve">180(3) or </w:t>
      </w:r>
      <w:r w:rsidR="009F5D03" w:rsidRPr="00322F3B">
        <w:t>section 3</w:t>
      </w:r>
      <w:r w:rsidRPr="00322F3B">
        <w:t>20</w:t>
      </w:r>
      <w:r w:rsidR="009953FD">
        <w:noBreakHyphen/>
      </w:r>
      <w:r w:rsidRPr="00322F3B">
        <w:t>185;</w:t>
      </w:r>
    </w:p>
    <w:p w14:paraId="452A1396" w14:textId="4D25D07C" w:rsidR="00BD7CC0" w:rsidRPr="00322F3B" w:rsidRDefault="00BD7CC0" w:rsidP="00BD7CC0">
      <w:pPr>
        <w:pStyle w:val="subsection2"/>
      </w:pPr>
      <w:r w:rsidRPr="00322F3B">
        <w:t xml:space="preserve">the company can deduct the amount (if any) that it can deduct because of </w:t>
      </w:r>
      <w:r w:rsidR="009F5D03" w:rsidRPr="00322F3B">
        <w:t>section 3</w:t>
      </w:r>
      <w:r w:rsidRPr="00322F3B">
        <w:t>20</w:t>
      </w:r>
      <w:r w:rsidR="009953FD">
        <w:noBreakHyphen/>
      </w:r>
      <w:r w:rsidRPr="00322F3B">
        <w:t>200.</w:t>
      </w:r>
    </w:p>
    <w:p w14:paraId="7A3E4658" w14:textId="4BBB4CD2" w:rsidR="0037072A" w:rsidRPr="00322F3B" w:rsidRDefault="0037072A" w:rsidP="0037072A">
      <w:pPr>
        <w:pStyle w:val="ActHead5"/>
      </w:pPr>
      <w:bookmarkStart w:id="105" w:name="_Toc201755583"/>
      <w:r w:rsidRPr="00322F3B">
        <w:rPr>
          <w:rStyle w:val="CharSectno"/>
        </w:rPr>
        <w:t>320</w:t>
      </w:r>
      <w:r w:rsidR="009953FD">
        <w:rPr>
          <w:rStyle w:val="CharSectno"/>
        </w:rPr>
        <w:noBreakHyphen/>
      </w:r>
      <w:r w:rsidRPr="00322F3B">
        <w:rPr>
          <w:rStyle w:val="CharSectno"/>
        </w:rPr>
        <w:t>100</w:t>
      </w:r>
      <w:r w:rsidRPr="00322F3B">
        <w:t xml:space="preserve">  Deduction for life insurance premiums paid under certain contracts of reinsurance</w:t>
      </w:r>
      <w:bookmarkEnd w:id="105"/>
    </w:p>
    <w:p w14:paraId="421D8A8A" w14:textId="5AE7CB00"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life insurance company can deduct amounts that:</w:t>
      </w:r>
    </w:p>
    <w:p w14:paraId="0258B19E" w14:textId="4020D5DD" w:rsidR="0037072A" w:rsidRPr="00322F3B" w:rsidRDefault="0037072A" w:rsidP="0037072A">
      <w:pPr>
        <w:pStyle w:val="paragraph"/>
      </w:pPr>
      <w:r w:rsidRPr="00322F3B">
        <w:tab/>
        <w:t>(a)</w:t>
      </w:r>
      <w:r w:rsidRPr="00322F3B">
        <w:tab/>
        <w:t xml:space="preserve">were paid by the company in the income year as </w:t>
      </w:r>
      <w:r w:rsidR="009953FD" w:rsidRPr="009953FD">
        <w:rPr>
          <w:position w:val="6"/>
          <w:sz w:val="16"/>
        </w:rPr>
        <w:t>*</w:t>
      </w:r>
      <w:r w:rsidRPr="00322F3B">
        <w:t xml:space="preserve">life insurance premiums under </w:t>
      </w:r>
      <w:r w:rsidR="009953FD" w:rsidRPr="009953FD">
        <w:rPr>
          <w:position w:val="6"/>
          <w:sz w:val="16"/>
        </w:rPr>
        <w:t>*</w:t>
      </w:r>
      <w:r w:rsidRPr="00322F3B">
        <w:t>contracts of reinsurance; and</w:t>
      </w:r>
    </w:p>
    <w:p w14:paraId="1FA2B9F1" w14:textId="77777777" w:rsidR="0037072A" w:rsidRPr="00322F3B" w:rsidRDefault="0037072A" w:rsidP="0037072A">
      <w:pPr>
        <w:pStyle w:val="paragraph"/>
      </w:pPr>
      <w:r w:rsidRPr="00322F3B">
        <w:tab/>
        <w:t>(b)</w:t>
      </w:r>
      <w:r w:rsidRPr="00322F3B">
        <w:tab/>
        <w:t>do not relate to a risk, or part of a risk, in relation to which subsection</w:t>
      </w:r>
      <w:r w:rsidR="00825006" w:rsidRPr="00322F3B">
        <w:t> </w:t>
      </w:r>
      <w:r w:rsidRPr="00322F3B">
        <w:t xml:space="preserve">148(1) of the </w:t>
      </w:r>
      <w:r w:rsidRPr="00322F3B">
        <w:rPr>
          <w:i/>
        </w:rPr>
        <w:t>Income Tax Assessment Act 1936</w:t>
      </w:r>
      <w:r w:rsidRPr="00322F3B">
        <w:t xml:space="preserve"> applies.</w:t>
      </w:r>
    </w:p>
    <w:p w14:paraId="40C4073A" w14:textId="6E30BA0A" w:rsidR="0037072A" w:rsidRPr="00322F3B" w:rsidRDefault="0037072A" w:rsidP="0037072A">
      <w:pPr>
        <w:pStyle w:val="ActHead5"/>
      </w:pPr>
      <w:bookmarkStart w:id="106" w:name="_Toc201755584"/>
      <w:r w:rsidRPr="00322F3B">
        <w:rPr>
          <w:rStyle w:val="CharSectno"/>
        </w:rPr>
        <w:t>320</w:t>
      </w:r>
      <w:r w:rsidR="009953FD">
        <w:rPr>
          <w:rStyle w:val="CharSectno"/>
        </w:rPr>
        <w:noBreakHyphen/>
      </w:r>
      <w:r w:rsidRPr="00322F3B">
        <w:rPr>
          <w:rStyle w:val="CharSectno"/>
        </w:rPr>
        <w:t>105</w:t>
      </w:r>
      <w:r w:rsidRPr="00322F3B">
        <w:t xml:space="preserve">  Deduction for assets transferred to segregated exempt assets</w:t>
      </w:r>
      <w:bookmarkEnd w:id="106"/>
    </w:p>
    <w:p w14:paraId="3B562126" w14:textId="1AEA7A5D"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can deduct the </w:t>
      </w:r>
      <w:r w:rsidR="009953FD" w:rsidRPr="009953FD">
        <w:rPr>
          <w:position w:val="6"/>
          <w:sz w:val="16"/>
        </w:rPr>
        <w:t>*</w:t>
      </w:r>
      <w:r w:rsidRPr="00322F3B">
        <w:t xml:space="preserve">transfer values of assets transferred in the income year to the company’s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235(3) or 320</w:t>
      </w:r>
      <w:r w:rsidR="009953FD">
        <w:noBreakHyphen/>
      </w:r>
      <w:r w:rsidRPr="00322F3B">
        <w:t>240(1).</w:t>
      </w:r>
    </w:p>
    <w:p w14:paraId="724289EA" w14:textId="72705D27" w:rsidR="0037072A" w:rsidRPr="00322F3B" w:rsidRDefault="0037072A" w:rsidP="0037072A">
      <w:pPr>
        <w:pStyle w:val="subsection"/>
      </w:pPr>
      <w:r w:rsidRPr="00322F3B">
        <w:tab/>
        <w:t>(2)</w:t>
      </w:r>
      <w:r w:rsidRPr="00322F3B">
        <w:tab/>
        <w:t xml:space="preserve">If an asset (other than money) is transferred to a </w:t>
      </w:r>
      <w:r w:rsidR="009953FD" w:rsidRPr="009953FD">
        <w:rPr>
          <w:position w:val="6"/>
          <w:sz w:val="16"/>
        </w:rPr>
        <w:t>*</w:t>
      </w:r>
      <w:r w:rsidRPr="00322F3B">
        <w:t xml:space="preserve">life insurance company’s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 xml:space="preserve">235(3) or </w:t>
      </w:r>
      <w:r w:rsidR="009F5D03" w:rsidRPr="00322F3B">
        <w:t>section 3</w:t>
      </w:r>
      <w:r w:rsidRPr="00322F3B">
        <w:t>20</w:t>
      </w:r>
      <w:r w:rsidR="009953FD">
        <w:noBreakHyphen/>
      </w:r>
      <w:r w:rsidRPr="00322F3B">
        <w:t xml:space="preserve">240, the company can deduct the amount (if any) that it can deduct because of </w:t>
      </w:r>
      <w:r w:rsidR="009F5D03" w:rsidRPr="00322F3B">
        <w:t>section 3</w:t>
      </w:r>
      <w:r w:rsidRPr="00322F3B">
        <w:t>20</w:t>
      </w:r>
      <w:r w:rsidR="009953FD">
        <w:noBreakHyphen/>
      </w:r>
      <w:r w:rsidRPr="00322F3B">
        <w:t>255.</w:t>
      </w:r>
    </w:p>
    <w:p w14:paraId="7DB1D169" w14:textId="40A158E7" w:rsidR="0037072A" w:rsidRPr="00322F3B" w:rsidRDefault="0037072A" w:rsidP="0037072A">
      <w:pPr>
        <w:pStyle w:val="ActHead5"/>
      </w:pPr>
      <w:bookmarkStart w:id="107" w:name="_Toc201755585"/>
      <w:r w:rsidRPr="00322F3B">
        <w:rPr>
          <w:rStyle w:val="CharSectno"/>
        </w:rPr>
        <w:t>320</w:t>
      </w:r>
      <w:r w:rsidR="009953FD">
        <w:rPr>
          <w:rStyle w:val="CharSectno"/>
        </w:rPr>
        <w:noBreakHyphen/>
      </w:r>
      <w:r w:rsidRPr="00322F3B">
        <w:rPr>
          <w:rStyle w:val="CharSectno"/>
        </w:rPr>
        <w:t>110</w:t>
      </w:r>
      <w:r w:rsidRPr="00322F3B">
        <w:t xml:space="preserve">  Deduction for interest credited to income bonds</w:t>
      </w:r>
      <w:bookmarkEnd w:id="107"/>
    </w:p>
    <w:p w14:paraId="29BBAFA4" w14:textId="4B37F929"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that is a </w:t>
      </w:r>
      <w:r w:rsidR="009953FD" w:rsidRPr="009953FD">
        <w:rPr>
          <w:position w:val="6"/>
          <w:sz w:val="16"/>
        </w:rPr>
        <w:t>*</w:t>
      </w:r>
      <w:r w:rsidRPr="00322F3B">
        <w:t xml:space="preserve">friendly society can deduct interest credited in the income year to the holders of </w:t>
      </w:r>
      <w:r w:rsidR="009953FD" w:rsidRPr="009953FD">
        <w:rPr>
          <w:position w:val="6"/>
          <w:sz w:val="16"/>
        </w:rPr>
        <w:t>*</w:t>
      </w:r>
      <w:r w:rsidRPr="00322F3B">
        <w:t>income bonds issued after 31</w:t>
      </w:r>
      <w:r w:rsidR="00825006" w:rsidRPr="00322F3B">
        <w:t> </w:t>
      </w:r>
      <w:r w:rsidRPr="00322F3B">
        <w:t xml:space="preserve">December 2002 where the interest accrued on or after </w:t>
      </w:r>
      <w:r w:rsidR="003764FB" w:rsidRPr="00322F3B">
        <w:t>1 January</w:t>
      </w:r>
      <w:r w:rsidRPr="00322F3B">
        <w:t xml:space="preserve"> 2003.</w:t>
      </w:r>
    </w:p>
    <w:p w14:paraId="204E0238" w14:textId="1DD9A417" w:rsidR="0037072A" w:rsidRPr="00322F3B" w:rsidRDefault="0037072A" w:rsidP="0037072A">
      <w:pPr>
        <w:pStyle w:val="subsection"/>
      </w:pPr>
      <w:r w:rsidRPr="00322F3B">
        <w:tab/>
        <w:t>(2)</w:t>
      </w:r>
      <w:r w:rsidRPr="00322F3B">
        <w:tab/>
        <w:t>This section has effect despite sub</w:t>
      </w:r>
      <w:r w:rsidR="009F5D03" w:rsidRPr="00322F3B">
        <w:t>section 3</w:t>
      </w:r>
      <w:r w:rsidRPr="00322F3B">
        <w:t>20</w:t>
      </w:r>
      <w:r w:rsidR="009953FD">
        <w:noBreakHyphen/>
      </w:r>
      <w:r w:rsidRPr="00322F3B">
        <w:t>80(3).</w:t>
      </w:r>
    </w:p>
    <w:p w14:paraId="6BB7D770" w14:textId="545A9A0D" w:rsidR="0037072A" w:rsidRPr="00322F3B" w:rsidRDefault="0037072A" w:rsidP="0037072A">
      <w:pPr>
        <w:pStyle w:val="ActHead5"/>
      </w:pPr>
      <w:bookmarkStart w:id="108" w:name="_Toc201755586"/>
      <w:r w:rsidRPr="00322F3B">
        <w:rPr>
          <w:rStyle w:val="CharSectno"/>
        </w:rPr>
        <w:lastRenderedPageBreak/>
        <w:t>320</w:t>
      </w:r>
      <w:r w:rsidR="009953FD">
        <w:rPr>
          <w:rStyle w:val="CharSectno"/>
        </w:rPr>
        <w:noBreakHyphen/>
      </w:r>
      <w:r w:rsidRPr="00322F3B">
        <w:rPr>
          <w:rStyle w:val="CharSectno"/>
        </w:rPr>
        <w:t>111</w:t>
      </w:r>
      <w:r w:rsidRPr="00322F3B">
        <w:t xml:space="preserve">  Deduction for funeral policy payout</w:t>
      </w:r>
      <w:bookmarkEnd w:id="108"/>
    </w:p>
    <w:p w14:paraId="06D0CD44" w14:textId="034B9574"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that is a </w:t>
      </w:r>
      <w:r w:rsidR="009953FD" w:rsidRPr="009953FD">
        <w:rPr>
          <w:position w:val="6"/>
          <w:sz w:val="16"/>
        </w:rPr>
        <w:t>*</w:t>
      </w:r>
      <w:r w:rsidRPr="00322F3B">
        <w:t xml:space="preserve">friendly society can deduct the amount of a benefit provided in the income year by the company under a </w:t>
      </w:r>
      <w:r w:rsidR="009953FD" w:rsidRPr="009953FD">
        <w:rPr>
          <w:position w:val="6"/>
          <w:sz w:val="16"/>
        </w:rPr>
        <w:t>*</w:t>
      </w:r>
      <w:r w:rsidRPr="00322F3B">
        <w:t>funeral policy issued after 31</w:t>
      </w:r>
      <w:r w:rsidR="00825006" w:rsidRPr="00322F3B">
        <w:t> </w:t>
      </w:r>
      <w:r w:rsidRPr="00322F3B">
        <w:t xml:space="preserve">December 2002, reduced by so much of the sum of the amounts deducted or deductible by the company under </w:t>
      </w:r>
      <w:r w:rsidR="009F5D03" w:rsidRPr="00322F3B">
        <w:t>section 3</w:t>
      </w:r>
      <w:r w:rsidRPr="00322F3B">
        <w:t>20</w:t>
      </w:r>
      <w:r w:rsidR="009953FD">
        <w:noBreakHyphen/>
      </w:r>
      <w:r w:rsidRPr="00322F3B">
        <w:t>75 for any income year as is reasonably related to the benefit.</w:t>
      </w:r>
    </w:p>
    <w:p w14:paraId="135F5AA2" w14:textId="35A61DC7" w:rsidR="0037072A" w:rsidRPr="00322F3B" w:rsidRDefault="0037072A" w:rsidP="0037072A">
      <w:pPr>
        <w:pStyle w:val="subsection"/>
      </w:pPr>
      <w:r w:rsidRPr="00322F3B">
        <w:tab/>
        <w:t>(2)</w:t>
      </w:r>
      <w:r w:rsidRPr="00322F3B">
        <w:tab/>
        <w:t>This section has effect despite sub</w:t>
      </w:r>
      <w:r w:rsidR="009F5D03" w:rsidRPr="00322F3B">
        <w:t>section 3</w:t>
      </w:r>
      <w:r w:rsidRPr="00322F3B">
        <w:t>20</w:t>
      </w:r>
      <w:r w:rsidR="009953FD">
        <w:noBreakHyphen/>
      </w:r>
      <w:r w:rsidRPr="00322F3B">
        <w:t>80(3).</w:t>
      </w:r>
    </w:p>
    <w:p w14:paraId="4C24C3C8" w14:textId="328BF209" w:rsidR="0037072A" w:rsidRPr="00322F3B" w:rsidRDefault="0037072A" w:rsidP="0037072A">
      <w:pPr>
        <w:pStyle w:val="ActHead5"/>
      </w:pPr>
      <w:bookmarkStart w:id="109" w:name="_Toc201755587"/>
      <w:r w:rsidRPr="00322F3B">
        <w:rPr>
          <w:rStyle w:val="CharSectno"/>
        </w:rPr>
        <w:t>320</w:t>
      </w:r>
      <w:r w:rsidR="009953FD">
        <w:rPr>
          <w:rStyle w:val="CharSectno"/>
        </w:rPr>
        <w:noBreakHyphen/>
      </w:r>
      <w:r w:rsidRPr="00322F3B">
        <w:rPr>
          <w:rStyle w:val="CharSectno"/>
        </w:rPr>
        <w:t>112</w:t>
      </w:r>
      <w:r w:rsidRPr="00322F3B">
        <w:t xml:space="preserve">  Deduction for scholarship plan payout</w:t>
      </w:r>
      <w:bookmarkEnd w:id="109"/>
    </w:p>
    <w:p w14:paraId="39779BB6" w14:textId="073EFCBD"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that is a </w:t>
      </w:r>
      <w:r w:rsidR="009953FD" w:rsidRPr="009953FD">
        <w:rPr>
          <w:position w:val="6"/>
          <w:sz w:val="16"/>
        </w:rPr>
        <w:t>*</w:t>
      </w:r>
      <w:r w:rsidRPr="00322F3B">
        <w:t xml:space="preserve">friendly society can deduct the amount of a benefit it provides in the income year and on or after </w:t>
      </w:r>
      <w:r w:rsidR="003764FB" w:rsidRPr="00322F3B">
        <w:t>1 January</w:t>
      </w:r>
      <w:r w:rsidRPr="00322F3B">
        <w:t xml:space="preserve"> 2003:</w:t>
      </w:r>
    </w:p>
    <w:p w14:paraId="3C9D569B" w14:textId="434C06AC" w:rsidR="0037072A" w:rsidRPr="00322F3B" w:rsidRDefault="0037072A" w:rsidP="0037072A">
      <w:pPr>
        <w:pStyle w:val="paragraph"/>
      </w:pPr>
      <w:r w:rsidRPr="00322F3B">
        <w:tab/>
        <w:t>(a)</w:t>
      </w:r>
      <w:r w:rsidRPr="00322F3B">
        <w:tab/>
        <w:t xml:space="preserve">under a </w:t>
      </w:r>
      <w:r w:rsidR="009953FD" w:rsidRPr="009953FD">
        <w:rPr>
          <w:position w:val="6"/>
          <w:sz w:val="16"/>
        </w:rPr>
        <w:t>*</w:t>
      </w:r>
      <w:r w:rsidRPr="00322F3B">
        <w:t xml:space="preserve">scholarship plan covered by </w:t>
      </w:r>
      <w:r w:rsidR="00825006" w:rsidRPr="00322F3B">
        <w:t>subsection (</w:t>
      </w:r>
      <w:r w:rsidRPr="00322F3B">
        <w:t>2) or (3); and</w:t>
      </w:r>
    </w:p>
    <w:p w14:paraId="7B1048B4" w14:textId="77777777" w:rsidR="0037072A" w:rsidRPr="00322F3B" w:rsidRDefault="0037072A" w:rsidP="0037072A">
      <w:pPr>
        <w:pStyle w:val="paragraph"/>
      </w:pPr>
      <w:r w:rsidRPr="00322F3B">
        <w:tab/>
        <w:t>(b)</w:t>
      </w:r>
      <w:r w:rsidRPr="00322F3B">
        <w:tab/>
        <w:t>to, or on behalf of, a person nominated in the plan as a beneficiary whose education is to be helped by the benefit;</w:t>
      </w:r>
    </w:p>
    <w:p w14:paraId="3AC21DC6" w14:textId="58DAFE48" w:rsidR="0037072A" w:rsidRPr="00322F3B" w:rsidRDefault="0037072A" w:rsidP="0037072A">
      <w:pPr>
        <w:pStyle w:val="subsection2"/>
      </w:pPr>
      <w:r w:rsidRPr="00322F3B">
        <w:t xml:space="preserve">reduced by so much of the sum of the amounts deducted or deductible by the company under </w:t>
      </w:r>
      <w:r w:rsidR="009F5D03" w:rsidRPr="00322F3B">
        <w:t>section 3</w:t>
      </w:r>
      <w:r w:rsidRPr="00322F3B">
        <w:t>20</w:t>
      </w:r>
      <w:r w:rsidR="009953FD">
        <w:noBreakHyphen/>
      </w:r>
      <w:r w:rsidRPr="00322F3B">
        <w:t>75 for any income year as is reasonably related to the benefit.</w:t>
      </w:r>
    </w:p>
    <w:p w14:paraId="43FCFC7C" w14:textId="21961F4C" w:rsidR="0037072A" w:rsidRPr="00322F3B" w:rsidRDefault="0037072A" w:rsidP="0037072A">
      <w:pPr>
        <w:pStyle w:val="subsection"/>
      </w:pPr>
      <w:r w:rsidRPr="00322F3B">
        <w:tab/>
        <w:t>(2)</w:t>
      </w:r>
      <w:r w:rsidRPr="00322F3B">
        <w:tab/>
        <w:t xml:space="preserve">This subsection covers a </w:t>
      </w:r>
      <w:r w:rsidR="009953FD" w:rsidRPr="009953FD">
        <w:rPr>
          <w:position w:val="6"/>
          <w:sz w:val="16"/>
        </w:rPr>
        <w:t>*</w:t>
      </w:r>
      <w:r w:rsidRPr="00322F3B">
        <w:t xml:space="preserve">scholarship plan issued by the </w:t>
      </w:r>
      <w:r w:rsidR="009953FD" w:rsidRPr="009953FD">
        <w:rPr>
          <w:position w:val="6"/>
          <w:sz w:val="16"/>
        </w:rPr>
        <w:t>*</w:t>
      </w:r>
      <w:r w:rsidRPr="00322F3B">
        <w:t>life insurance company after 31</w:t>
      </w:r>
      <w:r w:rsidR="00825006" w:rsidRPr="00322F3B">
        <w:t> </w:t>
      </w:r>
      <w:r w:rsidRPr="00322F3B">
        <w:t>December 2002.</w:t>
      </w:r>
    </w:p>
    <w:p w14:paraId="5B6F0CCB" w14:textId="5E1DCB95" w:rsidR="0037072A" w:rsidRPr="00322F3B" w:rsidRDefault="0037072A" w:rsidP="0037072A">
      <w:pPr>
        <w:pStyle w:val="subsection"/>
      </w:pPr>
      <w:r w:rsidRPr="00322F3B">
        <w:tab/>
        <w:t>(3)</w:t>
      </w:r>
      <w:r w:rsidRPr="00322F3B">
        <w:tab/>
        <w:t xml:space="preserve">This subsection covers a </w:t>
      </w:r>
      <w:r w:rsidR="009953FD" w:rsidRPr="009953FD">
        <w:rPr>
          <w:position w:val="6"/>
          <w:sz w:val="16"/>
        </w:rPr>
        <w:t>*</w:t>
      </w:r>
      <w:r w:rsidRPr="00322F3B">
        <w:t>scholarship plan if:</w:t>
      </w:r>
    </w:p>
    <w:p w14:paraId="4E4AA93A" w14:textId="0904969B" w:rsidR="0037072A" w:rsidRPr="00322F3B" w:rsidRDefault="0037072A" w:rsidP="0037072A">
      <w:pPr>
        <w:pStyle w:val="paragraph"/>
      </w:pPr>
      <w:r w:rsidRPr="00322F3B">
        <w:tab/>
        <w:t>(a)</w:t>
      </w:r>
      <w:r w:rsidRPr="00322F3B">
        <w:tab/>
        <w:t xml:space="preserve">the plan was issued by the </w:t>
      </w:r>
      <w:r w:rsidR="009953FD" w:rsidRPr="009953FD">
        <w:rPr>
          <w:position w:val="6"/>
          <w:sz w:val="16"/>
        </w:rPr>
        <w:t>*</w:t>
      </w:r>
      <w:r w:rsidRPr="00322F3B">
        <w:t xml:space="preserve">life insurance company before </w:t>
      </w:r>
      <w:r w:rsidR="003764FB" w:rsidRPr="00322F3B">
        <w:t>1 January</w:t>
      </w:r>
      <w:r w:rsidRPr="00322F3B">
        <w:t xml:space="preserve"> 2003; and</w:t>
      </w:r>
    </w:p>
    <w:p w14:paraId="214AFBFA" w14:textId="2DDD6E45" w:rsidR="0037072A" w:rsidRPr="00322F3B" w:rsidRDefault="0037072A" w:rsidP="0037072A">
      <w:pPr>
        <w:pStyle w:val="paragraph"/>
      </w:pPr>
      <w:r w:rsidRPr="00322F3B">
        <w:tab/>
        <w:t>(b)</w:t>
      </w:r>
      <w:r w:rsidRPr="00322F3B">
        <w:tab/>
        <w:t xml:space="preserve">no amount received by the company on or after </w:t>
      </w:r>
      <w:r w:rsidR="003764FB" w:rsidRPr="00322F3B">
        <w:t>1 January</w:t>
      </w:r>
      <w:r w:rsidRPr="00322F3B">
        <w:t xml:space="preserve"> 2003 and attributable to the plan is </w:t>
      </w:r>
      <w:r w:rsidR="009953FD" w:rsidRPr="009953FD">
        <w:rPr>
          <w:position w:val="6"/>
          <w:sz w:val="16"/>
        </w:rPr>
        <w:t>*</w:t>
      </w:r>
      <w:r w:rsidRPr="00322F3B">
        <w:t>non</w:t>
      </w:r>
      <w:r w:rsidR="009953FD">
        <w:noBreakHyphen/>
      </w:r>
      <w:r w:rsidRPr="00322F3B">
        <w:t>assessable non</w:t>
      </w:r>
      <w:r w:rsidR="009953FD">
        <w:noBreakHyphen/>
      </w:r>
      <w:r w:rsidRPr="00322F3B">
        <w:t>exempt income of the company under paragraph</w:t>
      </w:r>
      <w:r w:rsidR="00825006" w:rsidRPr="00322F3B">
        <w:t> </w:t>
      </w:r>
      <w:r w:rsidRPr="00322F3B">
        <w:t>320</w:t>
      </w:r>
      <w:r w:rsidR="009953FD">
        <w:noBreakHyphen/>
      </w:r>
      <w:r w:rsidRPr="00322F3B">
        <w:t>37(1)(d).</w:t>
      </w:r>
    </w:p>
    <w:p w14:paraId="54B15A7E" w14:textId="05EBCE7B" w:rsidR="0037072A" w:rsidRPr="00322F3B" w:rsidRDefault="0037072A" w:rsidP="0037072A">
      <w:pPr>
        <w:pStyle w:val="subsection"/>
      </w:pPr>
      <w:r w:rsidRPr="00322F3B">
        <w:tab/>
        <w:t>(4)</w:t>
      </w:r>
      <w:r w:rsidRPr="00322F3B">
        <w:tab/>
        <w:t>This section has effect despite sub</w:t>
      </w:r>
      <w:r w:rsidR="009F5D03" w:rsidRPr="00322F3B">
        <w:t>section 3</w:t>
      </w:r>
      <w:r w:rsidRPr="00322F3B">
        <w:t>20</w:t>
      </w:r>
      <w:r w:rsidR="009953FD">
        <w:noBreakHyphen/>
      </w:r>
      <w:r w:rsidRPr="00322F3B">
        <w:t>80(3).</w:t>
      </w:r>
    </w:p>
    <w:p w14:paraId="32E98837" w14:textId="02A37A57" w:rsidR="0037072A" w:rsidRPr="00322F3B" w:rsidRDefault="0037072A" w:rsidP="0037072A">
      <w:pPr>
        <w:pStyle w:val="ActHead5"/>
      </w:pPr>
      <w:bookmarkStart w:id="110" w:name="_Toc201755588"/>
      <w:r w:rsidRPr="00322F3B">
        <w:rPr>
          <w:rStyle w:val="CharSectno"/>
        </w:rPr>
        <w:lastRenderedPageBreak/>
        <w:t>320</w:t>
      </w:r>
      <w:r w:rsidR="009953FD">
        <w:rPr>
          <w:rStyle w:val="CharSectno"/>
        </w:rPr>
        <w:noBreakHyphen/>
      </w:r>
      <w:r w:rsidRPr="00322F3B">
        <w:rPr>
          <w:rStyle w:val="CharSectno"/>
        </w:rPr>
        <w:t>115</w:t>
      </w:r>
      <w:r w:rsidRPr="00322F3B">
        <w:t xml:space="preserve">  No deduction for amounts credited to RSAs</w:t>
      </w:r>
      <w:bookmarkEnd w:id="110"/>
    </w:p>
    <w:p w14:paraId="441B63CC" w14:textId="066F4DD5"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life insurance company that is an </w:t>
      </w:r>
      <w:r w:rsidR="009953FD" w:rsidRPr="009953FD">
        <w:rPr>
          <w:position w:val="6"/>
          <w:sz w:val="16"/>
        </w:rPr>
        <w:t>*</w:t>
      </w:r>
      <w:r w:rsidRPr="00322F3B">
        <w:t xml:space="preserve">RSA provider cannot deduct amounts credited to </w:t>
      </w:r>
      <w:r w:rsidR="009953FD" w:rsidRPr="009953FD">
        <w:rPr>
          <w:position w:val="6"/>
          <w:sz w:val="16"/>
        </w:rPr>
        <w:t>*</w:t>
      </w:r>
      <w:r w:rsidRPr="00322F3B">
        <w:t>RSAs.</w:t>
      </w:r>
    </w:p>
    <w:p w14:paraId="69D05D54" w14:textId="6796E617" w:rsidR="00BD7CC0" w:rsidRPr="00322F3B" w:rsidRDefault="00BD7CC0" w:rsidP="00BD7CC0">
      <w:pPr>
        <w:pStyle w:val="ActHead5"/>
      </w:pPr>
      <w:bookmarkStart w:id="111" w:name="_Toc201755589"/>
      <w:r w:rsidRPr="00322F3B">
        <w:rPr>
          <w:rStyle w:val="CharSectno"/>
        </w:rPr>
        <w:t>320</w:t>
      </w:r>
      <w:r w:rsidR="009953FD">
        <w:rPr>
          <w:rStyle w:val="CharSectno"/>
        </w:rPr>
        <w:noBreakHyphen/>
      </w:r>
      <w:r w:rsidRPr="00322F3B">
        <w:rPr>
          <w:rStyle w:val="CharSectno"/>
        </w:rPr>
        <w:t>120</w:t>
      </w:r>
      <w:r w:rsidRPr="00322F3B">
        <w:t xml:space="preserve">  Capital losses from assets other than complying </w:t>
      </w:r>
      <w:r w:rsidR="00406984" w:rsidRPr="00322F3B">
        <w:t>superannuation</w:t>
      </w:r>
      <w:r w:rsidRPr="00322F3B">
        <w:t xml:space="preserve"> assets or segregated exempt assets</w:t>
      </w:r>
      <w:bookmarkEnd w:id="111"/>
    </w:p>
    <w:p w14:paraId="79993FA5" w14:textId="4832C5CA" w:rsidR="00BD7CC0" w:rsidRPr="00322F3B" w:rsidRDefault="00BD7CC0" w:rsidP="00BD7CC0">
      <w:pPr>
        <w:pStyle w:val="subsection"/>
      </w:pPr>
      <w:r w:rsidRPr="00322F3B">
        <w:tab/>
        <w:t>(1)</w:t>
      </w:r>
      <w:r w:rsidRPr="00322F3B">
        <w:tab/>
        <w:t>This section applies to assets (</w:t>
      </w:r>
      <w:r w:rsidRPr="00322F3B">
        <w:rPr>
          <w:b/>
          <w:i/>
        </w:rPr>
        <w:t>ordinary assets</w:t>
      </w:r>
      <w:r w:rsidRPr="00322F3B">
        <w:t xml:space="preserve">) of a </w:t>
      </w:r>
      <w:r w:rsidR="009953FD" w:rsidRPr="009953FD">
        <w:rPr>
          <w:position w:val="6"/>
          <w:sz w:val="16"/>
        </w:rPr>
        <w:t>*</w:t>
      </w:r>
      <w:r w:rsidRPr="00322F3B">
        <w:t>life insurance company other than:</w:t>
      </w:r>
    </w:p>
    <w:p w14:paraId="072B9EDF" w14:textId="04DB6113" w:rsidR="00BD7CC0" w:rsidRPr="00322F3B" w:rsidRDefault="00BD7CC0" w:rsidP="00BD7CC0">
      <w:pPr>
        <w:pStyle w:val="paragraph"/>
      </w:pPr>
      <w:r w:rsidRPr="00322F3B">
        <w:tab/>
        <w:t>(a)</w:t>
      </w:r>
      <w:r w:rsidRPr="00322F3B">
        <w:tab/>
      </w:r>
      <w:r w:rsidR="009953FD" w:rsidRPr="009953FD">
        <w:rPr>
          <w:position w:val="6"/>
          <w:sz w:val="16"/>
        </w:rPr>
        <w:t>*</w:t>
      </w:r>
      <w:r w:rsidRPr="00322F3B">
        <w:t xml:space="preserve">complying </w:t>
      </w:r>
      <w:r w:rsidR="00406984" w:rsidRPr="00322F3B">
        <w:t>superannuation</w:t>
      </w:r>
      <w:r w:rsidRPr="00322F3B">
        <w:t xml:space="preserve"> assets; or</w:t>
      </w:r>
    </w:p>
    <w:p w14:paraId="2F7A834A" w14:textId="65681445" w:rsidR="00BD7CC0" w:rsidRPr="00322F3B" w:rsidRDefault="00BD7CC0" w:rsidP="00BD7CC0">
      <w:pPr>
        <w:pStyle w:val="paragraph"/>
      </w:pPr>
      <w:r w:rsidRPr="00322F3B">
        <w:tab/>
        <w:t>(b)</w:t>
      </w:r>
      <w:r w:rsidRPr="00322F3B">
        <w:tab/>
      </w:r>
      <w:r w:rsidR="009953FD" w:rsidRPr="009953FD">
        <w:rPr>
          <w:position w:val="6"/>
          <w:sz w:val="16"/>
        </w:rPr>
        <w:t>*</w:t>
      </w:r>
      <w:r w:rsidRPr="00322F3B">
        <w:t>segregated exempt assets.</w:t>
      </w:r>
    </w:p>
    <w:p w14:paraId="0A0B8328" w14:textId="5F8EFF4B" w:rsidR="0037072A" w:rsidRPr="00322F3B" w:rsidRDefault="0037072A" w:rsidP="0037072A">
      <w:pPr>
        <w:pStyle w:val="subsection"/>
      </w:pPr>
      <w:r w:rsidRPr="00322F3B">
        <w:tab/>
        <w:t>(2)</w:t>
      </w:r>
      <w:r w:rsidRPr="00322F3B">
        <w:tab/>
        <w:t xml:space="preserve">In working out a </w:t>
      </w:r>
      <w:r w:rsidR="009953FD" w:rsidRPr="009953FD">
        <w:rPr>
          <w:position w:val="6"/>
          <w:sz w:val="16"/>
        </w:rPr>
        <w:t>*</w:t>
      </w:r>
      <w:r w:rsidRPr="00322F3B">
        <w:t xml:space="preserve">life insurance company’s </w:t>
      </w:r>
      <w:r w:rsidR="009953FD" w:rsidRPr="009953FD">
        <w:rPr>
          <w:position w:val="6"/>
          <w:sz w:val="16"/>
        </w:rPr>
        <w:t>*</w:t>
      </w:r>
      <w:r w:rsidRPr="00322F3B">
        <w:t xml:space="preserve">net capital gain or </w:t>
      </w:r>
      <w:r w:rsidR="009953FD" w:rsidRPr="009953FD">
        <w:rPr>
          <w:position w:val="6"/>
          <w:sz w:val="16"/>
        </w:rPr>
        <w:t>*</w:t>
      </w:r>
      <w:r w:rsidRPr="00322F3B">
        <w:t xml:space="preserve">net capital loss for the income year, </w:t>
      </w:r>
      <w:r w:rsidR="009953FD" w:rsidRPr="009953FD">
        <w:rPr>
          <w:position w:val="6"/>
          <w:sz w:val="16"/>
        </w:rPr>
        <w:t>*</w:t>
      </w:r>
      <w:r w:rsidRPr="00322F3B">
        <w:t xml:space="preserve">capital losses from ordinary assets can be used only to reduce </w:t>
      </w:r>
      <w:r w:rsidR="009953FD" w:rsidRPr="009953FD">
        <w:rPr>
          <w:position w:val="6"/>
          <w:sz w:val="16"/>
        </w:rPr>
        <w:t>*</w:t>
      </w:r>
      <w:r w:rsidRPr="00322F3B">
        <w:t>capital gains from ordinary assets.</w:t>
      </w:r>
    </w:p>
    <w:p w14:paraId="76B33DC4" w14:textId="56A85893" w:rsidR="0037072A" w:rsidRPr="00322F3B" w:rsidRDefault="0037072A" w:rsidP="0037072A">
      <w:pPr>
        <w:pStyle w:val="subsection"/>
      </w:pPr>
      <w:r w:rsidRPr="00322F3B">
        <w:tab/>
        <w:t>(3)</w:t>
      </w:r>
      <w:r w:rsidRPr="00322F3B">
        <w:tab/>
        <w:t xml:space="preserve">If some or all of a </w:t>
      </w:r>
      <w:r w:rsidR="009953FD" w:rsidRPr="009953FD">
        <w:rPr>
          <w:position w:val="6"/>
          <w:sz w:val="16"/>
        </w:rPr>
        <w:t>*</w:t>
      </w:r>
      <w:r w:rsidRPr="00322F3B">
        <w:t xml:space="preserve">capital loss from an ordinary asset cannot be applied in an income year, the unapplied amount can be applied in the next income year in which the company’s </w:t>
      </w:r>
      <w:r w:rsidR="009953FD" w:rsidRPr="009953FD">
        <w:rPr>
          <w:position w:val="6"/>
          <w:sz w:val="16"/>
        </w:rPr>
        <w:t>*</w:t>
      </w:r>
      <w:r w:rsidRPr="00322F3B">
        <w:t>capital gains from ordinary assets exceed the company’s capital losses (if any) from ordinary assets.</w:t>
      </w:r>
    </w:p>
    <w:p w14:paraId="555576CC" w14:textId="1E7DFA82" w:rsidR="0037072A" w:rsidRPr="00322F3B" w:rsidRDefault="0037072A" w:rsidP="0037072A">
      <w:pPr>
        <w:pStyle w:val="subsection"/>
      </w:pPr>
      <w:r w:rsidRPr="00322F3B">
        <w:tab/>
        <w:t>(4)</w:t>
      </w:r>
      <w:r w:rsidRPr="00322F3B">
        <w:tab/>
        <w:t xml:space="preserve">If the company has 2 or more unapplied </w:t>
      </w:r>
      <w:r w:rsidR="009953FD" w:rsidRPr="009953FD">
        <w:rPr>
          <w:position w:val="6"/>
          <w:sz w:val="16"/>
        </w:rPr>
        <w:t>*</w:t>
      </w:r>
      <w:r w:rsidRPr="00322F3B">
        <w:t>net capital losses from ordinary assets, the company must apply them in the order in which they were made.</w:t>
      </w:r>
    </w:p>
    <w:p w14:paraId="4ABB4DD8" w14:textId="7A62BFD0" w:rsidR="0037072A" w:rsidRPr="00322F3B" w:rsidRDefault="0037072A" w:rsidP="0037072A">
      <w:pPr>
        <w:pStyle w:val="notetext"/>
      </w:pPr>
      <w:r w:rsidRPr="00322F3B">
        <w:t>Note:</w:t>
      </w:r>
      <w:r w:rsidRPr="00322F3B">
        <w:tab/>
        <w:t>This section affects the amount of assessable income that is to be taken into account in working out a taxable income or tax loss of the ordinary class: see sections</w:t>
      </w:r>
      <w:r w:rsidR="00825006" w:rsidRPr="00322F3B">
        <w:t> </w:t>
      </w:r>
      <w:r w:rsidRPr="00322F3B">
        <w:t>320</w:t>
      </w:r>
      <w:r w:rsidR="009953FD">
        <w:noBreakHyphen/>
      </w:r>
      <w:r w:rsidRPr="00322F3B">
        <w:t>139 and 320</w:t>
      </w:r>
      <w:r w:rsidR="009953FD">
        <w:noBreakHyphen/>
      </w:r>
      <w:r w:rsidRPr="00322F3B">
        <w:t>143.</w:t>
      </w:r>
    </w:p>
    <w:p w14:paraId="0EA63A3A" w14:textId="05CA020F" w:rsidR="00BD7CC0" w:rsidRPr="00322F3B" w:rsidRDefault="00BD7CC0" w:rsidP="00BD7CC0">
      <w:pPr>
        <w:pStyle w:val="ActHead5"/>
      </w:pPr>
      <w:bookmarkStart w:id="112" w:name="_Toc201755590"/>
      <w:r w:rsidRPr="00322F3B">
        <w:rPr>
          <w:rStyle w:val="CharSectno"/>
        </w:rPr>
        <w:t>320</w:t>
      </w:r>
      <w:r w:rsidR="009953FD">
        <w:rPr>
          <w:rStyle w:val="CharSectno"/>
        </w:rPr>
        <w:noBreakHyphen/>
      </w:r>
      <w:r w:rsidRPr="00322F3B">
        <w:rPr>
          <w:rStyle w:val="CharSectno"/>
        </w:rPr>
        <w:t>125</w:t>
      </w:r>
      <w:r w:rsidRPr="00322F3B">
        <w:t xml:space="preserve">  Capital losses from complying </w:t>
      </w:r>
      <w:r w:rsidR="00406984" w:rsidRPr="00322F3B">
        <w:t>superannuation</w:t>
      </w:r>
      <w:r w:rsidRPr="00322F3B">
        <w:t xml:space="preserve"> assets</w:t>
      </w:r>
      <w:bookmarkEnd w:id="112"/>
    </w:p>
    <w:p w14:paraId="1A1485FC" w14:textId="1D79B13D" w:rsidR="00BD7CC0" w:rsidRPr="00322F3B" w:rsidRDefault="00BD7CC0" w:rsidP="00BD7CC0">
      <w:pPr>
        <w:pStyle w:val="subsection"/>
      </w:pPr>
      <w:r w:rsidRPr="00322F3B">
        <w:tab/>
        <w:t>(1)</w:t>
      </w:r>
      <w:r w:rsidRPr="00322F3B">
        <w:tab/>
        <w:t xml:space="preserve">In working out a </w:t>
      </w:r>
      <w:r w:rsidR="009953FD" w:rsidRPr="009953FD">
        <w:rPr>
          <w:position w:val="6"/>
          <w:sz w:val="16"/>
        </w:rPr>
        <w:t>*</w:t>
      </w:r>
      <w:r w:rsidRPr="00322F3B">
        <w:t xml:space="preserve">life insurance company’s </w:t>
      </w:r>
      <w:r w:rsidR="009953FD" w:rsidRPr="009953FD">
        <w:rPr>
          <w:position w:val="6"/>
          <w:sz w:val="16"/>
        </w:rPr>
        <w:t>*</w:t>
      </w:r>
      <w:r w:rsidRPr="00322F3B">
        <w:t xml:space="preserve">net capital gain or </w:t>
      </w:r>
      <w:r w:rsidR="009953FD" w:rsidRPr="009953FD">
        <w:rPr>
          <w:position w:val="6"/>
          <w:sz w:val="16"/>
        </w:rPr>
        <w:t>*</w:t>
      </w:r>
      <w:r w:rsidRPr="00322F3B">
        <w:t xml:space="preserve">net capital loss for the income year, </w:t>
      </w:r>
      <w:r w:rsidR="009953FD" w:rsidRPr="009953FD">
        <w:rPr>
          <w:position w:val="6"/>
          <w:sz w:val="16"/>
        </w:rPr>
        <w:t>*</w:t>
      </w:r>
      <w:r w:rsidRPr="00322F3B">
        <w:t xml:space="preserve">capital losses from </w:t>
      </w:r>
      <w:r w:rsidR="009953FD" w:rsidRPr="009953FD">
        <w:rPr>
          <w:position w:val="6"/>
          <w:sz w:val="16"/>
        </w:rPr>
        <w:t>*</w:t>
      </w:r>
      <w:r w:rsidRPr="00322F3B">
        <w:t xml:space="preserve">complying </w:t>
      </w:r>
      <w:r w:rsidR="00406984" w:rsidRPr="00322F3B">
        <w:t>superannuation</w:t>
      </w:r>
      <w:r w:rsidRPr="00322F3B">
        <w:t xml:space="preserve"> assets can be used only to reduce </w:t>
      </w:r>
      <w:r w:rsidR="009953FD" w:rsidRPr="009953FD">
        <w:rPr>
          <w:position w:val="6"/>
          <w:sz w:val="16"/>
        </w:rPr>
        <w:t>*</w:t>
      </w:r>
      <w:r w:rsidRPr="00322F3B">
        <w:t xml:space="preserve">capital gains from complying </w:t>
      </w:r>
      <w:r w:rsidR="00406984" w:rsidRPr="00322F3B">
        <w:t>superannuation</w:t>
      </w:r>
      <w:r w:rsidRPr="00322F3B">
        <w:t xml:space="preserve"> assets.</w:t>
      </w:r>
    </w:p>
    <w:p w14:paraId="2064CFE4" w14:textId="492EC3C8" w:rsidR="00BD7CC0" w:rsidRPr="00322F3B" w:rsidRDefault="00BD7CC0" w:rsidP="00BD7CC0">
      <w:pPr>
        <w:pStyle w:val="subsection"/>
      </w:pPr>
      <w:r w:rsidRPr="00322F3B">
        <w:lastRenderedPageBreak/>
        <w:tab/>
        <w:t>(2)</w:t>
      </w:r>
      <w:r w:rsidRPr="00322F3B">
        <w:tab/>
        <w:t xml:space="preserve">If some or all of a </w:t>
      </w:r>
      <w:r w:rsidR="009953FD" w:rsidRPr="009953FD">
        <w:rPr>
          <w:position w:val="6"/>
          <w:sz w:val="16"/>
        </w:rPr>
        <w:t>*</w:t>
      </w:r>
      <w:r w:rsidRPr="00322F3B">
        <w:t xml:space="preserve">capital loss from a </w:t>
      </w:r>
      <w:r w:rsidR="009953FD" w:rsidRPr="009953FD">
        <w:rPr>
          <w:position w:val="6"/>
          <w:sz w:val="16"/>
        </w:rPr>
        <w:t>*</w:t>
      </w:r>
      <w:r w:rsidRPr="00322F3B">
        <w:t xml:space="preserve">complying </w:t>
      </w:r>
      <w:r w:rsidR="00406984" w:rsidRPr="00322F3B">
        <w:t>superannuation</w:t>
      </w:r>
      <w:r w:rsidRPr="00322F3B">
        <w:t xml:space="preserve"> asset cannot be applied in an income year, the unapplied amount can be applied in the next income year in which the company’s </w:t>
      </w:r>
      <w:r w:rsidR="009953FD" w:rsidRPr="009953FD">
        <w:rPr>
          <w:position w:val="6"/>
          <w:sz w:val="16"/>
        </w:rPr>
        <w:t>*</w:t>
      </w:r>
      <w:r w:rsidRPr="00322F3B">
        <w:t xml:space="preserve">capital gains from </w:t>
      </w:r>
      <w:r w:rsidR="009953FD" w:rsidRPr="009953FD">
        <w:rPr>
          <w:position w:val="6"/>
          <w:sz w:val="16"/>
        </w:rPr>
        <w:t>*</w:t>
      </w:r>
      <w:r w:rsidRPr="00322F3B">
        <w:t xml:space="preserve">complying </w:t>
      </w:r>
      <w:r w:rsidR="00406984" w:rsidRPr="00322F3B">
        <w:t>superannuation</w:t>
      </w:r>
      <w:r w:rsidRPr="00322F3B">
        <w:t xml:space="preserve"> assets exceed the company’s capital losses (if any) from complying </w:t>
      </w:r>
      <w:r w:rsidR="00406984" w:rsidRPr="00322F3B">
        <w:t>superannuation</w:t>
      </w:r>
      <w:r w:rsidRPr="00322F3B">
        <w:t xml:space="preserve"> assets.</w:t>
      </w:r>
    </w:p>
    <w:p w14:paraId="56883245" w14:textId="3E7F7B07" w:rsidR="00BD7CC0" w:rsidRPr="00322F3B" w:rsidRDefault="00BD7CC0" w:rsidP="00BD7CC0">
      <w:pPr>
        <w:pStyle w:val="subsection"/>
      </w:pPr>
      <w:r w:rsidRPr="00322F3B">
        <w:tab/>
        <w:t>(3)</w:t>
      </w:r>
      <w:r w:rsidRPr="00322F3B">
        <w:tab/>
        <w:t xml:space="preserve">If the company has 2 or more unapplied </w:t>
      </w:r>
      <w:r w:rsidR="009953FD" w:rsidRPr="009953FD">
        <w:rPr>
          <w:position w:val="6"/>
          <w:sz w:val="16"/>
        </w:rPr>
        <w:t>*</w:t>
      </w:r>
      <w:r w:rsidRPr="00322F3B">
        <w:t xml:space="preserve">net capital losses from </w:t>
      </w:r>
      <w:r w:rsidR="009953FD" w:rsidRPr="009953FD">
        <w:rPr>
          <w:position w:val="6"/>
          <w:sz w:val="16"/>
        </w:rPr>
        <w:t>*</w:t>
      </w:r>
      <w:r w:rsidRPr="00322F3B">
        <w:t xml:space="preserve">complying </w:t>
      </w:r>
      <w:r w:rsidR="00406984" w:rsidRPr="00322F3B">
        <w:t>superannuation</w:t>
      </w:r>
      <w:r w:rsidRPr="00322F3B">
        <w:t xml:space="preserve"> assets, the company must apply them in the order in which they were made.</w:t>
      </w:r>
    </w:p>
    <w:p w14:paraId="41FD761B" w14:textId="452D469D" w:rsidR="00BD7CC0" w:rsidRPr="00322F3B" w:rsidRDefault="00BD7CC0" w:rsidP="00BD7CC0">
      <w:pPr>
        <w:pStyle w:val="notetext"/>
      </w:pPr>
      <w:r w:rsidRPr="00322F3B">
        <w:t>Note:</w:t>
      </w:r>
      <w:r w:rsidRPr="00322F3B">
        <w:tab/>
        <w:t xml:space="preserve">This section affects the amount of assessable income that is to be taken into account in working out a taxable income or tax loss of the complying </w:t>
      </w:r>
      <w:r w:rsidR="00406984" w:rsidRPr="00322F3B">
        <w:t>superannuation</w:t>
      </w:r>
      <w:r w:rsidRPr="00322F3B">
        <w:t xml:space="preserve"> class: see sections</w:t>
      </w:r>
      <w:r w:rsidR="00825006" w:rsidRPr="00322F3B">
        <w:t> </w:t>
      </w:r>
      <w:r w:rsidRPr="00322F3B">
        <w:t>320</w:t>
      </w:r>
      <w:r w:rsidR="009953FD">
        <w:noBreakHyphen/>
      </w:r>
      <w:r w:rsidRPr="00322F3B">
        <w:t>137 and 320</w:t>
      </w:r>
      <w:r w:rsidR="009953FD">
        <w:noBreakHyphen/>
      </w:r>
      <w:r w:rsidRPr="00322F3B">
        <w:t>141.</w:t>
      </w:r>
    </w:p>
    <w:p w14:paraId="33A8B902" w14:textId="559FD062" w:rsidR="0037072A" w:rsidRPr="00322F3B" w:rsidRDefault="0037072A" w:rsidP="0037072A">
      <w:pPr>
        <w:pStyle w:val="ActHead4"/>
      </w:pPr>
      <w:bookmarkStart w:id="113" w:name="_Toc201755591"/>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D</w:t>
      </w:r>
      <w:r w:rsidRPr="00322F3B">
        <w:t>—</w:t>
      </w:r>
      <w:r w:rsidRPr="00322F3B">
        <w:rPr>
          <w:rStyle w:val="CharSubdText"/>
        </w:rPr>
        <w:t>Income tax, taxable income and tax loss of life insurance companies</w:t>
      </w:r>
      <w:bookmarkEnd w:id="113"/>
    </w:p>
    <w:p w14:paraId="6ACE5B57" w14:textId="04213FE5" w:rsidR="0037072A" w:rsidRPr="00322F3B" w:rsidRDefault="0037072A" w:rsidP="0037072A">
      <w:pPr>
        <w:pStyle w:val="ActHead4"/>
      </w:pPr>
      <w:bookmarkStart w:id="114" w:name="_Toc201755592"/>
      <w:r w:rsidRPr="00322F3B">
        <w:t>Guide to Subdivision</w:t>
      </w:r>
      <w:r w:rsidR="00825006" w:rsidRPr="00322F3B">
        <w:t> </w:t>
      </w:r>
      <w:r w:rsidRPr="00322F3B">
        <w:t>320</w:t>
      </w:r>
      <w:r w:rsidR="009953FD">
        <w:noBreakHyphen/>
      </w:r>
      <w:r w:rsidRPr="00322F3B">
        <w:t>D</w:t>
      </w:r>
      <w:bookmarkEnd w:id="114"/>
    </w:p>
    <w:p w14:paraId="0992FBBD" w14:textId="14DA253A" w:rsidR="00BD7CC0" w:rsidRPr="00322F3B" w:rsidRDefault="00BD7CC0" w:rsidP="00BD7CC0">
      <w:pPr>
        <w:pStyle w:val="ActHead5"/>
      </w:pPr>
      <w:bookmarkStart w:id="115" w:name="_Toc201755593"/>
      <w:r w:rsidRPr="00322F3B">
        <w:rPr>
          <w:rStyle w:val="CharSectno"/>
        </w:rPr>
        <w:t>320</w:t>
      </w:r>
      <w:r w:rsidR="009953FD">
        <w:rPr>
          <w:rStyle w:val="CharSectno"/>
        </w:rPr>
        <w:noBreakHyphen/>
      </w:r>
      <w:r w:rsidRPr="00322F3B">
        <w:rPr>
          <w:rStyle w:val="CharSectno"/>
        </w:rPr>
        <w:t>130</w:t>
      </w:r>
      <w:r w:rsidRPr="00322F3B">
        <w:t xml:space="preserve">  What this Subdivision is about</w:t>
      </w:r>
      <w:bookmarkEnd w:id="115"/>
    </w:p>
    <w:p w14:paraId="66D0411F" w14:textId="77777777" w:rsidR="00BD7CC0" w:rsidRPr="00322F3B" w:rsidRDefault="00BD7CC0" w:rsidP="00B57F3F">
      <w:pPr>
        <w:pStyle w:val="SOText"/>
      </w:pPr>
      <w:r w:rsidRPr="00322F3B">
        <w:t>This Subdivision explains how a life insurance company’s income tax is worked out.</w:t>
      </w:r>
    </w:p>
    <w:p w14:paraId="5E5F3CB1" w14:textId="77777777" w:rsidR="00BD7CC0" w:rsidRPr="00322F3B" w:rsidRDefault="00BD7CC0" w:rsidP="00B57F3F">
      <w:pPr>
        <w:pStyle w:val="SOText"/>
      </w:pPr>
      <w:r w:rsidRPr="00322F3B">
        <w:t>For that purpose, this Subdivision enables a life insurance company to have taxable incomes and tax losses of the following classes:</w:t>
      </w:r>
    </w:p>
    <w:p w14:paraId="06A84ADD" w14:textId="77777777" w:rsidR="00BD7CC0" w:rsidRPr="00322F3B" w:rsidRDefault="00BD7CC0" w:rsidP="00B57F3F">
      <w:pPr>
        <w:pStyle w:val="SOBullet"/>
      </w:pPr>
      <w:r w:rsidRPr="00322F3B">
        <w:t>•</w:t>
      </w:r>
      <w:r w:rsidRPr="00322F3B">
        <w:tab/>
        <w:t xml:space="preserve">the complying </w:t>
      </w:r>
      <w:r w:rsidR="00406984" w:rsidRPr="00322F3B">
        <w:t>superannuation</w:t>
      </w:r>
      <w:r w:rsidRPr="00322F3B">
        <w:t xml:space="preserve"> class;</w:t>
      </w:r>
    </w:p>
    <w:p w14:paraId="014CBDBB" w14:textId="77777777" w:rsidR="00BD7CC0" w:rsidRPr="00322F3B" w:rsidRDefault="00BD7CC0" w:rsidP="00B57F3F">
      <w:pPr>
        <w:pStyle w:val="SOBullet"/>
      </w:pPr>
      <w:r w:rsidRPr="00322F3B">
        <w:t>•</w:t>
      </w:r>
      <w:r w:rsidRPr="00322F3B">
        <w:tab/>
        <w:t>the ordinary class.</w:t>
      </w:r>
    </w:p>
    <w:p w14:paraId="7817604F" w14:textId="1F18C890" w:rsidR="00BD7CC0" w:rsidRPr="00322F3B" w:rsidRDefault="00BD7CC0" w:rsidP="00BD7CC0">
      <w:pPr>
        <w:pStyle w:val="ActHead5"/>
      </w:pPr>
      <w:bookmarkStart w:id="116" w:name="_Toc201755594"/>
      <w:r w:rsidRPr="00322F3B">
        <w:rPr>
          <w:rStyle w:val="CharSectno"/>
        </w:rPr>
        <w:t>320</w:t>
      </w:r>
      <w:r w:rsidR="009953FD">
        <w:rPr>
          <w:rStyle w:val="CharSectno"/>
        </w:rPr>
        <w:noBreakHyphen/>
      </w:r>
      <w:r w:rsidRPr="00322F3B">
        <w:rPr>
          <w:rStyle w:val="CharSectno"/>
        </w:rPr>
        <w:t>131</w:t>
      </w:r>
      <w:r w:rsidRPr="00322F3B">
        <w:t xml:space="preserve">  Overview of Subdivision</w:t>
      </w:r>
      <w:bookmarkEnd w:id="116"/>
    </w:p>
    <w:p w14:paraId="33D6AB71" w14:textId="77777777" w:rsidR="00BD7CC0" w:rsidRPr="00322F3B" w:rsidRDefault="00BD7CC0" w:rsidP="00BD7CC0">
      <w:pPr>
        <w:pStyle w:val="SubsectionHead"/>
      </w:pPr>
      <w:r w:rsidRPr="00322F3B">
        <w:t>Working out the income tax</w:t>
      </w:r>
    </w:p>
    <w:p w14:paraId="4D7BCCEA" w14:textId="77777777" w:rsidR="00BD7CC0" w:rsidRPr="00322F3B" w:rsidRDefault="00BD7CC0" w:rsidP="00BD7CC0">
      <w:pPr>
        <w:pStyle w:val="subsection"/>
      </w:pPr>
      <w:r w:rsidRPr="00322F3B">
        <w:tab/>
        <w:t>(1)</w:t>
      </w:r>
      <w:r w:rsidRPr="00322F3B">
        <w:tab/>
        <w:t>In any income year, a life insurance company can have:</w:t>
      </w:r>
    </w:p>
    <w:p w14:paraId="2171160F" w14:textId="77777777" w:rsidR="00BD7CC0" w:rsidRPr="00322F3B" w:rsidRDefault="00BD7CC0" w:rsidP="00BD7CC0">
      <w:pPr>
        <w:pStyle w:val="paragraph"/>
      </w:pPr>
      <w:r w:rsidRPr="00322F3B">
        <w:lastRenderedPageBreak/>
        <w:tab/>
        <w:t>(a)</w:t>
      </w:r>
      <w:r w:rsidRPr="00322F3B">
        <w:tab/>
        <w:t xml:space="preserve">a taxable income of the complying </w:t>
      </w:r>
      <w:r w:rsidR="00406984" w:rsidRPr="00322F3B">
        <w:t>superannuation</w:t>
      </w:r>
      <w:r w:rsidRPr="00322F3B">
        <w:t xml:space="preserve"> class and/or a taxable income of the ordinary class; or</w:t>
      </w:r>
    </w:p>
    <w:p w14:paraId="0A680A41" w14:textId="77777777" w:rsidR="00BD7CC0" w:rsidRPr="00322F3B" w:rsidRDefault="00BD7CC0" w:rsidP="00BD7CC0">
      <w:pPr>
        <w:pStyle w:val="paragraph"/>
      </w:pPr>
      <w:r w:rsidRPr="00322F3B">
        <w:tab/>
        <w:t>(b)</w:t>
      </w:r>
      <w:r w:rsidRPr="00322F3B">
        <w:tab/>
        <w:t xml:space="preserve">a tax loss of the complying </w:t>
      </w:r>
      <w:r w:rsidR="00406984" w:rsidRPr="00322F3B">
        <w:t>superannuation</w:t>
      </w:r>
      <w:r w:rsidRPr="00322F3B">
        <w:t xml:space="preserve"> class and/or a tax loss of the ordinary class; or</w:t>
      </w:r>
    </w:p>
    <w:p w14:paraId="545E1A0E" w14:textId="77777777" w:rsidR="00BD7CC0" w:rsidRPr="00322F3B" w:rsidRDefault="00BD7CC0" w:rsidP="00BD7CC0">
      <w:pPr>
        <w:pStyle w:val="paragraph"/>
      </w:pPr>
      <w:r w:rsidRPr="00322F3B">
        <w:tab/>
        <w:t>(c)</w:t>
      </w:r>
      <w:r w:rsidRPr="00322F3B">
        <w:tab/>
        <w:t>a taxable income of one class and a tax loss of the other class.</w:t>
      </w:r>
    </w:p>
    <w:p w14:paraId="391A7F00" w14:textId="77777777" w:rsidR="00BD7CC0" w:rsidRPr="00322F3B" w:rsidRDefault="00BD7CC0" w:rsidP="00BD7CC0">
      <w:pPr>
        <w:pStyle w:val="notetext"/>
      </w:pPr>
      <w:r w:rsidRPr="00322F3B">
        <w:t>Note:</w:t>
      </w:r>
      <w:r w:rsidRPr="00322F3B">
        <w:tab/>
        <w:t xml:space="preserve">The taxable incomes mentioned in </w:t>
      </w:r>
      <w:r w:rsidR="00825006" w:rsidRPr="00322F3B">
        <w:t>paragraph (</w:t>
      </w:r>
      <w:r w:rsidRPr="00322F3B">
        <w:t>a) are taxed at different rates: see section</w:t>
      </w:r>
      <w:r w:rsidR="00825006" w:rsidRPr="00322F3B">
        <w:t> </w:t>
      </w:r>
      <w:r w:rsidRPr="00322F3B">
        <w:t xml:space="preserve">23A of the </w:t>
      </w:r>
      <w:r w:rsidRPr="00322F3B">
        <w:rPr>
          <w:i/>
        </w:rPr>
        <w:t>Income Tax Rates Act 1986</w:t>
      </w:r>
      <w:r w:rsidRPr="00322F3B">
        <w:t>.</w:t>
      </w:r>
    </w:p>
    <w:p w14:paraId="4886FCC4" w14:textId="22905405" w:rsidR="0037072A" w:rsidRPr="00322F3B" w:rsidRDefault="0037072A" w:rsidP="0037072A">
      <w:pPr>
        <w:pStyle w:val="subsection"/>
      </w:pPr>
      <w:r w:rsidRPr="00322F3B">
        <w:tab/>
        <w:t>(2)</w:t>
      </w:r>
      <w:r w:rsidRPr="00322F3B">
        <w:tab/>
        <w:t xml:space="preserve">Taxable incomes and tax losses of both classes are taken into account in working out the amount of income tax that the company has to pay for the income year (see </w:t>
      </w:r>
      <w:r w:rsidR="009F5D03" w:rsidRPr="00322F3B">
        <w:t>section 3</w:t>
      </w:r>
      <w:r w:rsidRPr="00322F3B">
        <w:t>20</w:t>
      </w:r>
      <w:r w:rsidR="009953FD">
        <w:noBreakHyphen/>
      </w:r>
      <w:r w:rsidRPr="00322F3B">
        <w:t>134). That amount is then taken to be the income tax on the company’s taxable income for that income year.</w:t>
      </w:r>
    </w:p>
    <w:p w14:paraId="7D9BB5E7" w14:textId="77777777" w:rsidR="0037072A" w:rsidRPr="00322F3B" w:rsidRDefault="0037072A" w:rsidP="0037072A">
      <w:pPr>
        <w:pStyle w:val="SubsectionHead"/>
      </w:pPr>
      <w:r w:rsidRPr="00322F3B">
        <w:t>Working out taxable income and tax loss of each class</w:t>
      </w:r>
    </w:p>
    <w:p w14:paraId="599E62CA" w14:textId="77777777" w:rsidR="0037072A" w:rsidRPr="00322F3B" w:rsidRDefault="0037072A" w:rsidP="0037072A">
      <w:pPr>
        <w:pStyle w:val="subsection"/>
      </w:pPr>
      <w:r w:rsidRPr="00322F3B">
        <w:tab/>
        <w:t>(3)</w:t>
      </w:r>
      <w:r w:rsidRPr="00322F3B">
        <w:tab/>
        <w:t>In general, the rules in this Act about working out a company’s taxable income or tax loss, or deducting a company’s tax loss, apply to a life insurance company in relation to:</w:t>
      </w:r>
    </w:p>
    <w:p w14:paraId="2C40D399" w14:textId="77777777" w:rsidR="0037072A" w:rsidRPr="00322F3B" w:rsidRDefault="0037072A" w:rsidP="0037072A">
      <w:pPr>
        <w:pStyle w:val="paragraph"/>
      </w:pPr>
      <w:r w:rsidRPr="00322F3B">
        <w:tab/>
        <w:t>(a)</w:t>
      </w:r>
      <w:r w:rsidRPr="00322F3B">
        <w:tab/>
        <w:t>working out a taxable income or tax loss of a particular class; or</w:t>
      </w:r>
    </w:p>
    <w:p w14:paraId="4E0263DB" w14:textId="77777777" w:rsidR="0037072A" w:rsidRPr="00322F3B" w:rsidRDefault="0037072A" w:rsidP="0037072A">
      <w:pPr>
        <w:pStyle w:val="paragraph"/>
      </w:pPr>
      <w:r w:rsidRPr="00322F3B">
        <w:tab/>
        <w:t>(b)</w:t>
      </w:r>
      <w:r w:rsidRPr="00322F3B">
        <w:tab/>
        <w:t>deducting a tax loss of a particular class.</w:t>
      </w:r>
    </w:p>
    <w:p w14:paraId="4CBDA924" w14:textId="77777777" w:rsidR="0037072A" w:rsidRPr="00322F3B" w:rsidRDefault="0037072A" w:rsidP="0037072A">
      <w:pPr>
        <w:pStyle w:val="subsection"/>
      </w:pPr>
      <w:r w:rsidRPr="00322F3B">
        <w:tab/>
        <w:t>(4)</w:t>
      </w:r>
      <w:r w:rsidRPr="00322F3B">
        <w:tab/>
        <w:t>However, that general rule is subject to the following:</w:t>
      </w:r>
    </w:p>
    <w:p w14:paraId="230EA917" w14:textId="09B4CD57" w:rsidR="0037072A" w:rsidRPr="00322F3B" w:rsidRDefault="0037072A" w:rsidP="0037072A">
      <w:pPr>
        <w:pStyle w:val="paragraph"/>
      </w:pPr>
      <w:r w:rsidRPr="00322F3B">
        <w:tab/>
        <w:t>(a)</w:t>
      </w:r>
      <w:r w:rsidRPr="00322F3B">
        <w:tab/>
        <w:t>sections</w:t>
      </w:r>
      <w:r w:rsidR="00825006" w:rsidRPr="00322F3B">
        <w:t> </w:t>
      </w:r>
      <w:r w:rsidRPr="00322F3B">
        <w:t>320</w:t>
      </w:r>
      <w:r w:rsidR="009953FD">
        <w:noBreakHyphen/>
      </w:r>
      <w:r w:rsidRPr="00322F3B">
        <w:t>137 to 320</w:t>
      </w:r>
      <w:r w:rsidR="009953FD">
        <w:noBreakHyphen/>
      </w:r>
      <w:r w:rsidRPr="00322F3B">
        <w:t>143, which allocate amounts of incomes and deductions for the purposes of working out a taxable income or tax loss of a particular class;</w:t>
      </w:r>
    </w:p>
    <w:p w14:paraId="04799720" w14:textId="385B2B8F" w:rsidR="0037072A" w:rsidRPr="00322F3B" w:rsidRDefault="0037072A" w:rsidP="0037072A">
      <w:pPr>
        <w:pStyle w:val="paragraph"/>
      </w:pPr>
      <w:r w:rsidRPr="00322F3B">
        <w:tab/>
        <w:t>(b)</w:t>
      </w:r>
      <w:r w:rsidRPr="00322F3B">
        <w:tab/>
        <w:t>subsections</w:t>
      </w:r>
      <w:r w:rsidR="00825006" w:rsidRPr="00322F3B">
        <w:t> </w:t>
      </w:r>
      <w:r w:rsidRPr="00322F3B">
        <w:t>320</w:t>
      </w:r>
      <w:r w:rsidR="009953FD">
        <w:noBreakHyphen/>
      </w:r>
      <w:r w:rsidRPr="00322F3B">
        <w:t>141(2) and 320</w:t>
      </w:r>
      <w:r w:rsidR="009953FD">
        <w:noBreakHyphen/>
      </w:r>
      <w:r w:rsidRPr="00322F3B">
        <w:t>143(2), which provide that tax losses of a particular class can be deducted only from incomes in respect of that class;</w:t>
      </w:r>
    </w:p>
    <w:p w14:paraId="47A749D7" w14:textId="30DE60A9" w:rsidR="0037072A" w:rsidRPr="00322F3B" w:rsidRDefault="0037072A" w:rsidP="0037072A">
      <w:pPr>
        <w:pStyle w:val="paragraph"/>
      </w:pPr>
      <w:r w:rsidRPr="00322F3B">
        <w:tab/>
        <w:t>(c)</w:t>
      </w:r>
      <w:r w:rsidRPr="00322F3B">
        <w:tab/>
      </w:r>
      <w:r w:rsidR="009F5D03" w:rsidRPr="00322F3B">
        <w:t>section 3</w:t>
      </w:r>
      <w:r w:rsidRPr="00322F3B">
        <w:t>20</w:t>
      </w:r>
      <w:r w:rsidR="009953FD">
        <w:noBreakHyphen/>
      </w:r>
      <w:r w:rsidRPr="00322F3B">
        <w:t>149, which sets out the provisions in this Act that have effect only in relation to a taxable income or tax loss of the ordinary class.</w:t>
      </w:r>
    </w:p>
    <w:p w14:paraId="77C8A52E" w14:textId="77777777" w:rsidR="0037072A" w:rsidRPr="00322F3B" w:rsidRDefault="0037072A" w:rsidP="00042824">
      <w:pPr>
        <w:pStyle w:val="TofSectsHeading"/>
        <w:keepNext/>
        <w:keepLines/>
      </w:pPr>
      <w:r w:rsidRPr="00322F3B">
        <w:lastRenderedPageBreak/>
        <w:t>Table of sections</w:t>
      </w:r>
    </w:p>
    <w:p w14:paraId="6775BB03" w14:textId="77777777" w:rsidR="0037072A" w:rsidRPr="00322F3B" w:rsidRDefault="0037072A" w:rsidP="00042824">
      <w:pPr>
        <w:pStyle w:val="TofSectsGroupHeading"/>
        <w:keepNext/>
      </w:pPr>
      <w:r w:rsidRPr="00322F3B">
        <w:t>General rules</w:t>
      </w:r>
    </w:p>
    <w:p w14:paraId="2A94521C" w14:textId="4A4A3470" w:rsidR="0037072A" w:rsidRPr="00322F3B" w:rsidRDefault="0037072A" w:rsidP="0037072A">
      <w:pPr>
        <w:pStyle w:val="TofSectsSection"/>
      </w:pPr>
      <w:r w:rsidRPr="00322F3B">
        <w:t>320</w:t>
      </w:r>
      <w:r w:rsidR="009953FD">
        <w:noBreakHyphen/>
      </w:r>
      <w:r w:rsidRPr="00322F3B">
        <w:t>133</w:t>
      </w:r>
      <w:r w:rsidRPr="00322F3B">
        <w:tab/>
        <w:t>Object of Subdivision</w:t>
      </w:r>
    </w:p>
    <w:p w14:paraId="171EC4DB" w14:textId="4688D8D5" w:rsidR="0037072A" w:rsidRPr="00322F3B" w:rsidRDefault="0037072A" w:rsidP="0037072A">
      <w:pPr>
        <w:pStyle w:val="TofSectsSection"/>
      </w:pPr>
      <w:r w:rsidRPr="00322F3B">
        <w:t>320</w:t>
      </w:r>
      <w:r w:rsidR="009953FD">
        <w:noBreakHyphen/>
      </w:r>
      <w:r w:rsidRPr="00322F3B">
        <w:t>134</w:t>
      </w:r>
      <w:r w:rsidRPr="00322F3B">
        <w:tab/>
        <w:t>Income tax of a life insurance company</w:t>
      </w:r>
    </w:p>
    <w:p w14:paraId="1272C061" w14:textId="2F9A695D" w:rsidR="0037072A" w:rsidRPr="00322F3B" w:rsidRDefault="0037072A" w:rsidP="0037072A">
      <w:pPr>
        <w:pStyle w:val="TofSectsSection"/>
      </w:pPr>
      <w:r w:rsidRPr="00322F3B">
        <w:t>320</w:t>
      </w:r>
      <w:r w:rsidR="009953FD">
        <w:noBreakHyphen/>
      </w:r>
      <w:r w:rsidRPr="00322F3B">
        <w:t>135</w:t>
      </w:r>
      <w:r w:rsidRPr="00322F3B">
        <w:tab/>
        <w:t>Taxable income and tax loss of each of the 2 classes</w:t>
      </w:r>
    </w:p>
    <w:p w14:paraId="574B1344" w14:textId="77777777" w:rsidR="0037072A" w:rsidRPr="00322F3B" w:rsidRDefault="0037072A" w:rsidP="0037072A">
      <w:pPr>
        <w:pStyle w:val="TofSectsGroupHeading"/>
      </w:pPr>
      <w:r w:rsidRPr="00322F3B">
        <w:t>Taxable income and tax loss of life insurance companies</w:t>
      </w:r>
    </w:p>
    <w:p w14:paraId="762F0339" w14:textId="22101D7A" w:rsidR="00BD7CC0" w:rsidRPr="00322F3B" w:rsidRDefault="00BD7CC0" w:rsidP="00BD7CC0">
      <w:pPr>
        <w:pStyle w:val="TofSectsSection"/>
      </w:pPr>
      <w:r w:rsidRPr="00322F3B">
        <w:t>320</w:t>
      </w:r>
      <w:r w:rsidR="009953FD">
        <w:noBreakHyphen/>
      </w:r>
      <w:r w:rsidRPr="00322F3B">
        <w:t>137</w:t>
      </w:r>
      <w:r w:rsidRPr="00322F3B">
        <w:tab/>
        <w:t xml:space="preserve">Taxable income—complying </w:t>
      </w:r>
      <w:r w:rsidR="00406984" w:rsidRPr="00322F3B">
        <w:t>superannuation</w:t>
      </w:r>
      <w:r w:rsidRPr="00322F3B">
        <w:t xml:space="preserve"> class</w:t>
      </w:r>
    </w:p>
    <w:p w14:paraId="049B94A7" w14:textId="559BD955" w:rsidR="00BD7CC0" w:rsidRPr="00322F3B" w:rsidRDefault="00BD7CC0" w:rsidP="00BD7CC0">
      <w:pPr>
        <w:pStyle w:val="TofSectsSection"/>
      </w:pPr>
      <w:r w:rsidRPr="00322F3B">
        <w:t>320</w:t>
      </w:r>
      <w:r w:rsidR="009953FD">
        <w:noBreakHyphen/>
      </w:r>
      <w:r w:rsidRPr="00322F3B">
        <w:t>139</w:t>
      </w:r>
      <w:r w:rsidRPr="00322F3B">
        <w:tab/>
        <w:t>Taxable income—ordinary class</w:t>
      </w:r>
    </w:p>
    <w:p w14:paraId="5FA2705B" w14:textId="6EE27126" w:rsidR="00BD7CC0" w:rsidRPr="00322F3B" w:rsidRDefault="00BD7CC0" w:rsidP="00BD7CC0">
      <w:pPr>
        <w:pStyle w:val="TofSectsSection"/>
      </w:pPr>
      <w:r w:rsidRPr="00322F3B">
        <w:t>320</w:t>
      </w:r>
      <w:r w:rsidR="009953FD">
        <w:noBreakHyphen/>
      </w:r>
      <w:r w:rsidRPr="00322F3B">
        <w:t>141</w:t>
      </w:r>
      <w:r w:rsidRPr="00322F3B">
        <w:tab/>
        <w:t xml:space="preserve">Tax loss—complying </w:t>
      </w:r>
      <w:r w:rsidR="00406984" w:rsidRPr="00322F3B">
        <w:t>superannuation</w:t>
      </w:r>
      <w:r w:rsidRPr="00322F3B">
        <w:t xml:space="preserve"> class</w:t>
      </w:r>
    </w:p>
    <w:p w14:paraId="75BD3AE8" w14:textId="41F49310" w:rsidR="0037072A" w:rsidRPr="00322F3B" w:rsidRDefault="0037072A" w:rsidP="0037072A">
      <w:pPr>
        <w:pStyle w:val="TofSectsSection"/>
      </w:pPr>
      <w:r w:rsidRPr="00322F3B">
        <w:t>320</w:t>
      </w:r>
      <w:r w:rsidR="009953FD">
        <w:noBreakHyphen/>
      </w:r>
      <w:r w:rsidRPr="00322F3B">
        <w:t>143</w:t>
      </w:r>
      <w:r w:rsidRPr="00322F3B">
        <w:tab/>
        <w:t>Tax loss—ordinary class</w:t>
      </w:r>
    </w:p>
    <w:p w14:paraId="7789CD0A" w14:textId="38536357" w:rsidR="0037072A" w:rsidRPr="00322F3B" w:rsidRDefault="0037072A" w:rsidP="0037072A">
      <w:pPr>
        <w:pStyle w:val="TofSectsSection"/>
      </w:pPr>
      <w:r w:rsidRPr="00322F3B">
        <w:t>320</w:t>
      </w:r>
      <w:r w:rsidR="009953FD">
        <w:noBreakHyphen/>
      </w:r>
      <w:r w:rsidRPr="00322F3B">
        <w:t>149</w:t>
      </w:r>
      <w:r w:rsidRPr="00322F3B">
        <w:tab/>
        <w:t>Provisions that apply only in relation to the ordinary class</w:t>
      </w:r>
    </w:p>
    <w:p w14:paraId="7C8BF516" w14:textId="77777777" w:rsidR="0037072A" w:rsidRPr="00322F3B" w:rsidRDefault="0037072A" w:rsidP="0037072A">
      <w:pPr>
        <w:pStyle w:val="ActHead4"/>
      </w:pPr>
      <w:bookmarkStart w:id="117" w:name="_Toc201755595"/>
      <w:r w:rsidRPr="00322F3B">
        <w:t>General rules</w:t>
      </w:r>
      <w:bookmarkEnd w:id="117"/>
    </w:p>
    <w:p w14:paraId="204641F5" w14:textId="71C9F8F4" w:rsidR="0037072A" w:rsidRPr="00322F3B" w:rsidRDefault="0037072A" w:rsidP="0037072A">
      <w:pPr>
        <w:pStyle w:val="ActHead5"/>
      </w:pPr>
      <w:bookmarkStart w:id="118" w:name="_Toc201755596"/>
      <w:r w:rsidRPr="00322F3B">
        <w:rPr>
          <w:rStyle w:val="CharSectno"/>
        </w:rPr>
        <w:t>320</w:t>
      </w:r>
      <w:r w:rsidR="009953FD">
        <w:rPr>
          <w:rStyle w:val="CharSectno"/>
        </w:rPr>
        <w:noBreakHyphen/>
      </w:r>
      <w:r w:rsidRPr="00322F3B">
        <w:rPr>
          <w:rStyle w:val="CharSectno"/>
        </w:rPr>
        <w:t>133</w:t>
      </w:r>
      <w:r w:rsidRPr="00322F3B">
        <w:t xml:space="preserve">  Object of Subdivision</w:t>
      </w:r>
      <w:bookmarkEnd w:id="118"/>
    </w:p>
    <w:p w14:paraId="425D1C4F" w14:textId="77777777" w:rsidR="0037072A" w:rsidRPr="00322F3B" w:rsidRDefault="0037072A" w:rsidP="0037072A">
      <w:pPr>
        <w:pStyle w:val="subsection"/>
      </w:pPr>
      <w:r w:rsidRPr="00322F3B">
        <w:tab/>
        <w:t>(1)</w:t>
      </w:r>
      <w:r w:rsidRPr="00322F3B">
        <w:tab/>
        <w:t>The object of this Subdivision is to ensure that:</w:t>
      </w:r>
    </w:p>
    <w:p w14:paraId="0913E768" w14:textId="719AA025" w:rsidR="0037072A" w:rsidRPr="00322F3B" w:rsidRDefault="0037072A" w:rsidP="0037072A">
      <w:pPr>
        <w:pStyle w:val="paragraph"/>
      </w:pPr>
      <w:r w:rsidRPr="00322F3B">
        <w:tab/>
        <w:t>(a)</w:t>
      </w:r>
      <w:r w:rsidRPr="00322F3B">
        <w:tab/>
        <w:t xml:space="preserve">for the purposes of working out the amount of a </w:t>
      </w:r>
      <w:r w:rsidR="009953FD" w:rsidRPr="009953FD">
        <w:rPr>
          <w:position w:val="6"/>
          <w:sz w:val="16"/>
        </w:rPr>
        <w:t>*</w:t>
      </w:r>
      <w:r w:rsidRPr="00322F3B">
        <w:t>life insurance company’s income tax for an income year:</w:t>
      </w:r>
    </w:p>
    <w:p w14:paraId="5BA1390D" w14:textId="34AFAD47" w:rsidR="0037072A" w:rsidRPr="00322F3B" w:rsidRDefault="0037072A" w:rsidP="0037072A">
      <w:pPr>
        <w:pStyle w:val="paragraphsub"/>
      </w:pPr>
      <w:r w:rsidRPr="00322F3B">
        <w:tab/>
        <w:t>(i)</w:t>
      </w:r>
      <w:r w:rsidRPr="00322F3B">
        <w:tab/>
        <w:t xml:space="preserve">the company’s taxable income or </w:t>
      </w:r>
      <w:r w:rsidR="009953FD" w:rsidRPr="009953FD">
        <w:rPr>
          <w:position w:val="6"/>
          <w:sz w:val="16"/>
        </w:rPr>
        <w:t>*</w:t>
      </w:r>
      <w:r w:rsidRPr="00322F3B">
        <w:t xml:space="preserve">tax loss of one </w:t>
      </w:r>
      <w:r w:rsidR="009953FD" w:rsidRPr="009953FD">
        <w:rPr>
          <w:position w:val="6"/>
          <w:sz w:val="16"/>
        </w:rPr>
        <w:t>*</w:t>
      </w:r>
      <w:r w:rsidRPr="00322F3B">
        <w:t>class is worked out separately from its taxable income or tax loss of the other class; and</w:t>
      </w:r>
    </w:p>
    <w:p w14:paraId="5316915F" w14:textId="77777777" w:rsidR="0037072A" w:rsidRPr="00322F3B" w:rsidRDefault="0037072A" w:rsidP="0037072A">
      <w:pPr>
        <w:pStyle w:val="paragraphsub"/>
      </w:pPr>
      <w:r w:rsidRPr="00322F3B">
        <w:tab/>
        <w:t>(ii)</w:t>
      </w:r>
      <w:r w:rsidRPr="00322F3B">
        <w:tab/>
        <w:t>the company’s tax losses of a particular class can be deducted only from its incomes in respect of that class; and</w:t>
      </w:r>
    </w:p>
    <w:p w14:paraId="23D3C7B3" w14:textId="77777777" w:rsidR="0037072A" w:rsidRPr="00322F3B" w:rsidRDefault="0037072A" w:rsidP="0037072A">
      <w:pPr>
        <w:pStyle w:val="paragraph"/>
      </w:pPr>
      <w:r w:rsidRPr="00322F3B">
        <w:tab/>
        <w:t>(b)</w:t>
      </w:r>
      <w:r w:rsidRPr="00322F3B">
        <w:tab/>
        <w:t>for the purposes of this Act, that amount of income tax is treated as the company’s income tax on its taxable income for that income year.</w:t>
      </w:r>
    </w:p>
    <w:p w14:paraId="0EA0DDDF" w14:textId="7A8822C0" w:rsidR="00BD7CC0" w:rsidRPr="00322F3B" w:rsidRDefault="00BD7CC0" w:rsidP="00BD7CC0">
      <w:pPr>
        <w:pStyle w:val="subsection"/>
      </w:pPr>
      <w:r w:rsidRPr="00322F3B">
        <w:tab/>
        <w:t>(2)</w:t>
      </w:r>
      <w:r w:rsidRPr="00322F3B">
        <w:tab/>
        <w:t xml:space="preserve">In </w:t>
      </w:r>
      <w:r w:rsidR="00825006" w:rsidRPr="00322F3B">
        <w:t>subsection (</w:t>
      </w:r>
      <w:r w:rsidRPr="00322F3B">
        <w:t xml:space="preserve">1), a </w:t>
      </w:r>
      <w:r w:rsidRPr="00322F3B">
        <w:rPr>
          <w:b/>
          <w:i/>
        </w:rPr>
        <w:t>class</w:t>
      </w:r>
      <w:r w:rsidRPr="00322F3B">
        <w:t xml:space="preserve"> means the </w:t>
      </w:r>
      <w:r w:rsidR="009953FD" w:rsidRPr="009953FD">
        <w:rPr>
          <w:position w:val="6"/>
          <w:sz w:val="16"/>
        </w:rPr>
        <w:t>*</w:t>
      </w:r>
      <w:r w:rsidRPr="00322F3B">
        <w:t xml:space="preserve">complying </w:t>
      </w:r>
      <w:r w:rsidR="00406984" w:rsidRPr="00322F3B">
        <w:t>superannuation</w:t>
      </w:r>
      <w:r w:rsidRPr="00322F3B">
        <w:t xml:space="preserve"> class or the </w:t>
      </w:r>
      <w:r w:rsidR="009953FD" w:rsidRPr="009953FD">
        <w:rPr>
          <w:position w:val="6"/>
          <w:sz w:val="16"/>
        </w:rPr>
        <w:t>*</w:t>
      </w:r>
      <w:r w:rsidRPr="00322F3B">
        <w:t>ordinary class.</w:t>
      </w:r>
    </w:p>
    <w:p w14:paraId="4C6C5E32" w14:textId="5B9C5E28" w:rsidR="0037072A" w:rsidRPr="00322F3B" w:rsidRDefault="0037072A" w:rsidP="0037072A">
      <w:pPr>
        <w:pStyle w:val="ActHead5"/>
      </w:pPr>
      <w:bookmarkStart w:id="119" w:name="_Toc201755597"/>
      <w:r w:rsidRPr="00322F3B">
        <w:rPr>
          <w:rStyle w:val="CharSectno"/>
        </w:rPr>
        <w:lastRenderedPageBreak/>
        <w:t>320</w:t>
      </w:r>
      <w:r w:rsidR="009953FD">
        <w:rPr>
          <w:rStyle w:val="CharSectno"/>
        </w:rPr>
        <w:noBreakHyphen/>
      </w:r>
      <w:r w:rsidRPr="00322F3B">
        <w:rPr>
          <w:rStyle w:val="CharSectno"/>
        </w:rPr>
        <w:t>134</w:t>
      </w:r>
      <w:r w:rsidRPr="00322F3B">
        <w:t xml:space="preserve">  Income tax of a life insurance company</w:t>
      </w:r>
      <w:bookmarkEnd w:id="119"/>
    </w:p>
    <w:p w14:paraId="7466881E" w14:textId="77777777" w:rsidR="0037072A" w:rsidRPr="00322F3B" w:rsidRDefault="0037072A" w:rsidP="0037072A">
      <w:pPr>
        <w:pStyle w:val="SubsectionHead"/>
      </w:pPr>
      <w:r w:rsidRPr="00322F3B">
        <w:t>Working out the income tax</w:t>
      </w:r>
    </w:p>
    <w:p w14:paraId="1C80CC94" w14:textId="5CB4DDEE" w:rsidR="0037072A" w:rsidRPr="00322F3B" w:rsidRDefault="0037072A" w:rsidP="0037072A">
      <w:pPr>
        <w:pStyle w:val="subsection"/>
      </w:pPr>
      <w:r w:rsidRPr="00322F3B">
        <w:tab/>
        <w:t>(1)</w:t>
      </w:r>
      <w:r w:rsidRPr="00322F3B">
        <w:tab/>
        <w:t xml:space="preserve">Work out a </w:t>
      </w:r>
      <w:r w:rsidR="009953FD" w:rsidRPr="009953FD">
        <w:rPr>
          <w:position w:val="6"/>
          <w:sz w:val="16"/>
        </w:rPr>
        <w:t>*</w:t>
      </w:r>
      <w:r w:rsidRPr="00322F3B">
        <w:t xml:space="preserve">life insurance company’s income tax for an income year under </w:t>
      </w:r>
      <w:r w:rsidR="009953FD">
        <w:t>section 4</w:t>
      </w:r>
      <w:r w:rsidR="009953FD">
        <w:noBreakHyphen/>
      </w:r>
      <w:r w:rsidRPr="00322F3B">
        <w:t>10 as follows:</w:t>
      </w:r>
    </w:p>
    <w:p w14:paraId="14350FFA" w14:textId="6497734E" w:rsidR="0037072A" w:rsidRPr="00322F3B" w:rsidRDefault="0037072A" w:rsidP="0037072A">
      <w:pPr>
        <w:pStyle w:val="paragraph"/>
      </w:pPr>
      <w:r w:rsidRPr="00322F3B">
        <w:tab/>
        <w:t>(a)</w:t>
      </w:r>
      <w:r w:rsidRPr="00322F3B">
        <w:tab/>
        <w:t xml:space="preserve">apply steps 1 and 2 of the method statement in </w:t>
      </w:r>
      <w:r w:rsidR="009953FD">
        <w:t>subsection 4</w:t>
      </w:r>
      <w:r w:rsidR="009953FD">
        <w:noBreakHyphen/>
      </w:r>
      <w:r w:rsidRPr="00322F3B">
        <w:t xml:space="preserve">10(3) to work out separately the amount that would be the company’s basic income tax liability for its taxable income of each </w:t>
      </w:r>
      <w:r w:rsidR="009953FD" w:rsidRPr="009953FD">
        <w:rPr>
          <w:position w:val="6"/>
          <w:sz w:val="16"/>
        </w:rPr>
        <w:t>*</w:t>
      </w:r>
      <w:r w:rsidRPr="00322F3B">
        <w:t>class for that year;</w:t>
      </w:r>
    </w:p>
    <w:p w14:paraId="52B2A4DD" w14:textId="508E6288" w:rsidR="0037072A" w:rsidRPr="00322F3B" w:rsidRDefault="0037072A" w:rsidP="0037072A">
      <w:pPr>
        <w:pStyle w:val="paragraph"/>
      </w:pPr>
      <w:r w:rsidRPr="00322F3B">
        <w:tab/>
        <w:t>(b)</w:t>
      </w:r>
      <w:r w:rsidRPr="00322F3B">
        <w:tab/>
        <w:t xml:space="preserve">treat the sum of these amounts as the company’s basic income tax liability for that year and apply step 4 of the method statement to subtract its </w:t>
      </w:r>
      <w:r w:rsidR="009953FD" w:rsidRPr="009953FD">
        <w:rPr>
          <w:position w:val="6"/>
          <w:sz w:val="16"/>
        </w:rPr>
        <w:t>*</w:t>
      </w:r>
      <w:r w:rsidRPr="00322F3B">
        <w:t>tax offsets from that sum.</w:t>
      </w:r>
    </w:p>
    <w:p w14:paraId="2A6B9139" w14:textId="77777777" w:rsidR="0037072A" w:rsidRPr="00322F3B" w:rsidRDefault="0037072A" w:rsidP="0037072A">
      <w:pPr>
        <w:pStyle w:val="subsection"/>
        <w:keepNext/>
      </w:pPr>
      <w:r w:rsidRPr="00322F3B">
        <w:tab/>
        <w:t>(2)</w:t>
      </w:r>
      <w:r w:rsidRPr="00322F3B">
        <w:tab/>
        <w:t>For the purposes of this Act:</w:t>
      </w:r>
    </w:p>
    <w:p w14:paraId="7BAEF080" w14:textId="77777777" w:rsidR="0037072A" w:rsidRPr="00322F3B" w:rsidRDefault="0037072A" w:rsidP="0037072A">
      <w:pPr>
        <w:pStyle w:val="paragraph"/>
      </w:pPr>
      <w:r w:rsidRPr="00322F3B">
        <w:tab/>
        <w:t>(a)</w:t>
      </w:r>
      <w:r w:rsidRPr="00322F3B">
        <w:tab/>
        <w:t xml:space="preserve">the income tax worked out in accordance with </w:t>
      </w:r>
      <w:r w:rsidR="00825006" w:rsidRPr="00322F3B">
        <w:t>subsection (</w:t>
      </w:r>
      <w:r w:rsidRPr="00322F3B">
        <w:t>1) is taken to be the company’s income tax on its taxable income for the income year; and</w:t>
      </w:r>
    </w:p>
    <w:p w14:paraId="014D5291" w14:textId="5FB0F356" w:rsidR="0037072A" w:rsidRPr="00322F3B" w:rsidRDefault="0037072A" w:rsidP="0037072A">
      <w:pPr>
        <w:pStyle w:val="paragraph"/>
      </w:pPr>
      <w:r w:rsidRPr="00322F3B">
        <w:tab/>
        <w:t>(b)</w:t>
      </w:r>
      <w:r w:rsidRPr="00322F3B">
        <w:tab/>
        <w:t xml:space="preserve">except as provided by </w:t>
      </w:r>
      <w:r w:rsidR="00825006" w:rsidRPr="00322F3B">
        <w:t>subsection (</w:t>
      </w:r>
      <w:r w:rsidRPr="00322F3B">
        <w:t>1) of this section and sections</w:t>
      </w:r>
      <w:r w:rsidR="00825006" w:rsidRPr="00322F3B">
        <w:t> </w:t>
      </w:r>
      <w:r w:rsidRPr="00322F3B">
        <w:t>320</w:t>
      </w:r>
      <w:r w:rsidR="009953FD">
        <w:noBreakHyphen/>
      </w:r>
      <w:r w:rsidRPr="00322F3B">
        <w:t>135 to 320</w:t>
      </w:r>
      <w:r w:rsidR="009953FD">
        <w:noBreakHyphen/>
      </w:r>
      <w:r w:rsidRPr="00322F3B">
        <w:t xml:space="preserve">149, the company’s taxable income for that year is taken to be equal to the sum of the company’s taxable incomes of the 2 </w:t>
      </w:r>
      <w:r w:rsidR="009953FD" w:rsidRPr="009953FD">
        <w:rPr>
          <w:position w:val="6"/>
          <w:sz w:val="16"/>
        </w:rPr>
        <w:t>*</w:t>
      </w:r>
      <w:r w:rsidRPr="00322F3B">
        <w:t>classes for that year.</w:t>
      </w:r>
    </w:p>
    <w:p w14:paraId="0E654617" w14:textId="77777777" w:rsidR="0037072A" w:rsidRPr="00322F3B" w:rsidRDefault="0037072A" w:rsidP="0037072A">
      <w:pPr>
        <w:pStyle w:val="notetext"/>
      </w:pPr>
      <w:r w:rsidRPr="00322F3B">
        <w:t>Note:</w:t>
      </w:r>
      <w:r w:rsidRPr="00322F3B">
        <w:tab/>
        <w:t>This means that there is only one assessment in respect of the company’s taxable income for the income year and that the income tax constitutes only one debt to the Commonwealth.</w:t>
      </w:r>
    </w:p>
    <w:p w14:paraId="5E3EA9C9" w14:textId="77777777" w:rsidR="0037072A" w:rsidRPr="00322F3B" w:rsidRDefault="0037072A" w:rsidP="0037072A">
      <w:pPr>
        <w:pStyle w:val="SubsectionHead"/>
      </w:pPr>
      <w:r w:rsidRPr="00322F3B">
        <w:t>Working out the income tax on certain assumptions</w:t>
      </w:r>
    </w:p>
    <w:p w14:paraId="250469A9" w14:textId="301EB373" w:rsidR="0037072A" w:rsidRPr="00322F3B" w:rsidRDefault="0037072A" w:rsidP="0037072A">
      <w:pPr>
        <w:pStyle w:val="subsection"/>
      </w:pPr>
      <w:r w:rsidRPr="00322F3B">
        <w:tab/>
        <w:t>(3)</w:t>
      </w:r>
      <w:r w:rsidRPr="00322F3B">
        <w:tab/>
      </w:r>
      <w:r w:rsidR="00825006" w:rsidRPr="00322F3B">
        <w:t>Subsection (</w:t>
      </w:r>
      <w:r w:rsidRPr="00322F3B">
        <w:t xml:space="preserve">1) also has effect in relation to working out an amount that would be the company’s income tax if certain assumptions were made. It has that effect in the same way as it has effect in relation to working out the company’s income tax under </w:t>
      </w:r>
      <w:r w:rsidR="009953FD">
        <w:t>section 4</w:t>
      </w:r>
      <w:r w:rsidR="009953FD">
        <w:noBreakHyphen/>
      </w:r>
      <w:r w:rsidRPr="00322F3B">
        <w:t>10 (except in regard to those assumptions).</w:t>
      </w:r>
    </w:p>
    <w:p w14:paraId="35564E43" w14:textId="77777777" w:rsidR="0037072A" w:rsidRPr="00322F3B" w:rsidRDefault="0037072A" w:rsidP="0037072A">
      <w:pPr>
        <w:pStyle w:val="notetext"/>
      </w:pPr>
      <w:r w:rsidRPr="00322F3B">
        <w:t>Note:</w:t>
      </w:r>
      <w:r w:rsidRPr="00322F3B">
        <w:tab/>
        <w:t xml:space="preserve">This means, for example, </w:t>
      </w:r>
      <w:r w:rsidR="00825006" w:rsidRPr="00322F3B">
        <w:t>subsection (</w:t>
      </w:r>
      <w:r w:rsidRPr="00322F3B">
        <w:t>1) also has effect in relation to working out the amount of a life insurance company’s income tax on the basis of the tax offset priority rules in Division</w:t>
      </w:r>
      <w:r w:rsidR="00825006" w:rsidRPr="00322F3B">
        <w:t> </w:t>
      </w:r>
      <w:r w:rsidRPr="00322F3B">
        <w:t>63.</w:t>
      </w:r>
    </w:p>
    <w:p w14:paraId="4B054053" w14:textId="5381FA65" w:rsidR="0037072A" w:rsidRPr="00322F3B" w:rsidRDefault="0037072A" w:rsidP="0037072A">
      <w:pPr>
        <w:pStyle w:val="ActHead5"/>
      </w:pPr>
      <w:bookmarkStart w:id="120" w:name="_Toc201755598"/>
      <w:r w:rsidRPr="00322F3B">
        <w:rPr>
          <w:rStyle w:val="CharSectno"/>
        </w:rPr>
        <w:lastRenderedPageBreak/>
        <w:t>320</w:t>
      </w:r>
      <w:r w:rsidR="009953FD">
        <w:rPr>
          <w:rStyle w:val="CharSectno"/>
        </w:rPr>
        <w:noBreakHyphen/>
      </w:r>
      <w:r w:rsidRPr="00322F3B">
        <w:rPr>
          <w:rStyle w:val="CharSectno"/>
        </w:rPr>
        <w:t>135</w:t>
      </w:r>
      <w:r w:rsidRPr="00322F3B">
        <w:t xml:space="preserve">  Taxable income and tax loss of each of the 2 classes</w:t>
      </w:r>
      <w:bookmarkEnd w:id="120"/>
    </w:p>
    <w:p w14:paraId="23817DC8" w14:textId="77777777" w:rsidR="0037072A" w:rsidRPr="00322F3B" w:rsidRDefault="0037072A" w:rsidP="0037072A">
      <w:pPr>
        <w:pStyle w:val="subsection"/>
      </w:pPr>
      <w:r w:rsidRPr="00322F3B">
        <w:tab/>
        <w:t>(1)</w:t>
      </w:r>
      <w:r w:rsidRPr="00322F3B">
        <w:tab/>
        <w:t>Subject to the other provisions in this Subdivision:</w:t>
      </w:r>
    </w:p>
    <w:p w14:paraId="39C31C07" w14:textId="05550B05" w:rsidR="0037072A" w:rsidRPr="00322F3B" w:rsidRDefault="0037072A" w:rsidP="0037072A">
      <w:pPr>
        <w:pStyle w:val="paragraph"/>
      </w:pPr>
      <w:r w:rsidRPr="00322F3B">
        <w:tab/>
        <w:t>(a)</w:t>
      </w:r>
      <w:r w:rsidRPr="00322F3B">
        <w:tab/>
        <w:t xml:space="preserve">this Act has effect for a </w:t>
      </w:r>
      <w:r w:rsidR="009953FD" w:rsidRPr="009953FD">
        <w:rPr>
          <w:position w:val="6"/>
          <w:sz w:val="16"/>
        </w:rPr>
        <w:t>*</w:t>
      </w:r>
      <w:r w:rsidRPr="00322F3B">
        <w:t xml:space="preserve">life insurance company in relation to working out a taxable income of a particular </w:t>
      </w:r>
      <w:r w:rsidR="009953FD" w:rsidRPr="009953FD">
        <w:rPr>
          <w:position w:val="6"/>
          <w:sz w:val="16"/>
        </w:rPr>
        <w:t>*</w:t>
      </w:r>
      <w:r w:rsidRPr="00322F3B">
        <w:t>class in the same way as it has effect in relation to working out a taxable income of any other company; and</w:t>
      </w:r>
    </w:p>
    <w:p w14:paraId="0D16FF21" w14:textId="1A566B6A" w:rsidR="0037072A" w:rsidRPr="00322F3B" w:rsidRDefault="0037072A" w:rsidP="0037072A">
      <w:pPr>
        <w:pStyle w:val="paragraph"/>
      </w:pPr>
      <w:r w:rsidRPr="00322F3B">
        <w:tab/>
        <w:t>(b)</w:t>
      </w:r>
      <w:r w:rsidRPr="00322F3B">
        <w:tab/>
        <w:t xml:space="preserve">this Act has effect for a life insurance company in relation to working out or deducting a </w:t>
      </w:r>
      <w:r w:rsidR="009953FD" w:rsidRPr="009953FD">
        <w:rPr>
          <w:position w:val="6"/>
          <w:sz w:val="16"/>
        </w:rPr>
        <w:t>*</w:t>
      </w:r>
      <w:r w:rsidRPr="00322F3B">
        <w:t>tax loss of a particular class in the same way as it has effect in relation to working out or deducting a tax loss of any other company.</w:t>
      </w:r>
    </w:p>
    <w:p w14:paraId="46464C83" w14:textId="048E4213" w:rsidR="0037072A" w:rsidRPr="00322F3B" w:rsidRDefault="0037072A" w:rsidP="0037072A">
      <w:pPr>
        <w:pStyle w:val="subsection"/>
      </w:pPr>
      <w:r w:rsidRPr="00322F3B">
        <w:tab/>
        <w:t>(2)</w:t>
      </w:r>
      <w:r w:rsidRPr="00322F3B">
        <w:tab/>
        <w:t>Sections</w:t>
      </w:r>
      <w:r w:rsidR="00825006" w:rsidRPr="00322F3B">
        <w:t> </w:t>
      </w:r>
      <w:r w:rsidRPr="00322F3B">
        <w:t>320</w:t>
      </w:r>
      <w:r w:rsidR="009953FD">
        <w:noBreakHyphen/>
      </w:r>
      <w:r w:rsidRPr="00322F3B">
        <w:t>137 to 320</w:t>
      </w:r>
      <w:r w:rsidR="009953FD">
        <w:noBreakHyphen/>
      </w:r>
      <w:r w:rsidRPr="00322F3B">
        <w:t xml:space="preserve">143 have effect in addition to other provisions in this Act that relate to working out a taxable income or </w:t>
      </w:r>
      <w:r w:rsidR="009953FD" w:rsidRPr="009953FD">
        <w:rPr>
          <w:position w:val="6"/>
          <w:sz w:val="16"/>
        </w:rPr>
        <w:t>*</w:t>
      </w:r>
      <w:r w:rsidRPr="00322F3B">
        <w:t>tax loss, or deducting a tax loss (as appropriate).</w:t>
      </w:r>
    </w:p>
    <w:p w14:paraId="11F207EC" w14:textId="15938731" w:rsidR="0037072A" w:rsidRPr="00322F3B" w:rsidRDefault="0037072A" w:rsidP="0037072A">
      <w:pPr>
        <w:pStyle w:val="subsection"/>
        <w:keepNext/>
      </w:pPr>
      <w:r w:rsidRPr="00322F3B">
        <w:tab/>
        <w:t>(3)</w:t>
      </w:r>
      <w:r w:rsidRPr="00322F3B">
        <w:tab/>
        <w:t xml:space="preserve">Nothing in this Subdivision prevents a </w:t>
      </w:r>
      <w:r w:rsidR="009953FD" w:rsidRPr="009953FD">
        <w:rPr>
          <w:position w:val="6"/>
          <w:sz w:val="16"/>
        </w:rPr>
        <w:t>*</w:t>
      </w:r>
      <w:r w:rsidRPr="00322F3B">
        <w:t>life insurance company from:</w:t>
      </w:r>
    </w:p>
    <w:p w14:paraId="0D26A368" w14:textId="29FD34DF" w:rsidR="0037072A" w:rsidRPr="00322F3B" w:rsidRDefault="0037072A" w:rsidP="0037072A">
      <w:pPr>
        <w:pStyle w:val="paragraph"/>
      </w:pPr>
      <w:r w:rsidRPr="00322F3B">
        <w:tab/>
        <w:t>(a)</w:t>
      </w:r>
      <w:r w:rsidRPr="00322F3B">
        <w:tab/>
        <w:t xml:space="preserve">having taxable incomes, or </w:t>
      </w:r>
      <w:r w:rsidR="009953FD" w:rsidRPr="009953FD">
        <w:rPr>
          <w:position w:val="6"/>
          <w:sz w:val="16"/>
        </w:rPr>
        <w:t>*</w:t>
      </w:r>
      <w:r w:rsidRPr="00322F3B">
        <w:t xml:space="preserve">tax losses, of both </w:t>
      </w:r>
      <w:r w:rsidR="009953FD" w:rsidRPr="009953FD">
        <w:rPr>
          <w:position w:val="6"/>
          <w:sz w:val="16"/>
        </w:rPr>
        <w:t>*</w:t>
      </w:r>
      <w:r w:rsidRPr="00322F3B">
        <w:t>classes for the same income year; or</w:t>
      </w:r>
    </w:p>
    <w:p w14:paraId="1E5788E0" w14:textId="77777777" w:rsidR="0037072A" w:rsidRPr="00322F3B" w:rsidRDefault="0037072A" w:rsidP="0037072A">
      <w:pPr>
        <w:pStyle w:val="paragraph"/>
      </w:pPr>
      <w:r w:rsidRPr="00322F3B">
        <w:tab/>
        <w:t>(b)</w:t>
      </w:r>
      <w:r w:rsidRPr="00322F3B">
        <w:tab/>
        <w:t>having a taxable income of one class and a tax loss of the other class for the same income year.</w:t>
      </w:r>
    </w:p>
    <w:p w14:paraId="1F2AC6C7" w14:textId="106346BF" w:rsidR="0037072A" w:rsidRPr="00322F3B" w:rsidRDefault="0037072A" w:rsidP="0037072A">
      <w:pPr>
        <w:pStyle w:val="notetext"/>
      </w:pPr>
      <w:r w:rsidRPr="00322F3B">
        <w:t>Note:</w:t>
      </w:r>
      <w:r w:rsidRPr="00322F3B">
        <w:tab/>
        <w:t>In certain circumstances, a life insurance company can have a taxable income and a tax loss of the same class in an income year (see Subdivision</w:t>
      </w:r>
      <w:r w:rsidR="00825006" w:rsidRPr="00322F3B">
        <w:t> </w:t>
      </w:r>
      <w:r w:rsidRPr="00322F3B">
        <w:t>165</w:t>
      </w:r>
      <w:r w:rsidR="009953FD">
        <w:noBreakHyphen/>
      </w:r>
      <w:r w:rsidRPr="00322F3B">
        <w:t>B as it has effect under this Subdivision).</w:t>
      </w:r>
    </w:p>
    <w:p w14:paraId="47188C1F" w14:textId="77777777" w:rsidR="0037072A" w:rsidRPr="00322F3B" w:rsidRDefault="0037072A" w:rsidP="0037072A">
      <w:pPr>
        <w:pStyle w:val="ActHead4"/>
      </w:pPr>
      <w:bookmarkStart w:id="121" w:name="_Toc201755599"/>
      <w:r w:rsidRPr="00322F3B">
        <w:t>Taxable income and tax loss of life insurance companies</w:t>
      </w:r>
      <w:bookmarkEnd w:id="121"/>
    </w:p>
    <w:p w14:paraId="13C45436" w14:textId="7F867E3C" w:rsidR="00BD7CC0" w:rsidRPr="00322F3B" w:rsidRDefault="00BD7CC0" w:rsidP="00BD7CC0">
      <w:pPr>
        <w:pStyle w:val="ActHead5"/>
      </w:pPr>
      <w:bookmarkStart w:id="122" w:name="_Toc201755600"/>
      <w:r w:rsidRPr="00322F3B">
        <w:rPr>
          <w:rStyle w:val="CharSectno"/>
        </w:rPr>
        <w:t>320</w:t>
      </w:r>
      <w:r w:rsidR="009953FD">
        <w:rPr>
          <w:rStyle w:val="CharSectno"/>
        </w:rPr>
        <w:noBreakHyphen/>
      </w:r>
      <w:r w:rsidRPr="00322F3B">
        <w:rPr>
          <w:rStyle w:val="CharSectno"/>
        </w:rPr>
        <w:t>137</w:t>
      </w:r>
      <w:r w:rsidRPr="00322F3B">
        <w:t xml:space="preserve">  Taxable income—complying </w:t>
      </w:r>
      <w:r w:rsidR="00406984" w:rsidRPr="00322F3B">
        <w:t>superannuation</w:t>
      </w:r>
      <w:r w:rsidRPr="00322F3B">
        <w:t xml:space="preserve"> class</w:t>
      </w:r>
      <w:bookmarkEnd w:id="122"/>
    </w:p>
    <w:p w14:paraId="6DDF5203" w14:textId="0A437C05" w:rsidR="00BD7CC0" w:rsidRPr="00322F3B" w:rsidRDefault="00BD7CC0" w:rsidP="00BD7CC0">
      <w:pPr>
        <w:pStyle w:val="subsection"/>
      </w:pPr>
      <w:r w:rsidRPr="00322F3B">
        <w:tab/>
        <w:t>(1)</w:t>
      </w:r>
      <w:r w:rsidRPr="00322F3B">
        <w:tab/>
        <w:t xml:space="preserve">A </w:t>
      </w:r>
      <w:r w:rsidR="009953FD" w:rsidRPr="009953FD">
        <w:rPr>
          <w:position w:val="6"/>
          <w:sz w:val="16"/>
        </w:rPr>
        <w:t>*</w:t>
      </w:r>
      <w:r w:rsidRPr="00322F3B">
        <w:t xml:space="preserve">life insurance company’s taxable income of the </w:t>
      </w:r>
      <w:r w:rsidRPr="00322F3B">
        <w:rPr>
          <w:b/>
          <w:i/>
        </w:rPr>
        <w:t xml:space="preserve">complying </w:t>
      </w:r>
      <w:r w:rsidR="00406984" w:rsidRPr="00322F3B">
        <w:rPr>
          <w:b/>
          <w:i/>
        </w:rPr>
        <w:t>superannuation</w:t>
      </w:r>
      <w:r w:rsidRPr="00322F3B">
        <w:rPr>
          <w:b/>
          <w:i/>
        </w:rPr>
        <w:t xml:space="preserve"> class</w:t>
      </w:r>
      <w:r w:rsidRPr="00322F3B">
        <w:rPr>
          <w:i/>
        </w:rPr>
        <w:t xml:space="preserve"> </w:t>
      </w:r>
      <w:r w:rsidRPr="00322F3B">
        <w:t>is a taxable income worked out under this Act on the basis of only:</w:t>
      </w:r>
    </w:p>
    <w:p w14:paraId="2B5A3859" w14:textId="77777777" w:rsidR="00BD7CC0" w:rsidRPr="00322F3B" w:rsidRDefault="00BD7CC0" w:rsidP="00BD7CC0">
      <w:pPr>
        <w:pStyle w:val="paragraph"/>
      </w:pPr>
      <w:r w:rsidRPr="00322F3B">
        <w:tab/>
        <w:t>(a)</w:t>
      </w:r>
      <w:r w:rsidRPr="00322F3B">
        <w:tab/>
        <w:t xml:space="preserve">assessable income of the company that is covered by </w:t>
      </w:r>
      <w:r w:rsidR="00825006" w:rsidRPr="00322F3B">
        <w:t>subsection (</w:t>
      </w:r>
      <w:r w:rsidRPr="00322F3B">
        <w:t>2); and</w:t>
      </w:r>
    </w:p>
    <w:p w14:paraId="3F308087" w14:textId="77777777" w:rsidR="00BD7CC0" w:rsidRPr="00322F3B" w:rsidRDefault="00BD7CC0" w:rsidP="00BD7CC0">
      <w:pPr>
        <w:pStyle w:val="paragraph"/>
      </w:pPr>
      <w:r w:rsidRPr="00322F3B">
        <w:tab/>
        <w:t>(b)</w:t>
      </w:r>
      <w:r w:rsidRPr="00322F3B">
        <w:tab/>
        <w:t xml:space="preserve">deductions of the company that are covered by </w:t>
      </w:r>
      <w:r w:rsidR="00825006" w:rsidRPr="00322F3B">
        <w:t>subsection (</w:t>
      </w:r>
      <w:r w:rsidRPr="00322F3B">
        <w:t>4); and</w:t>
      </w:r>
    </w:p>
    <w:p w14:paraId="42BF9ED9" w14:textId="63B366C6" w:rsidR="00BD7CC0" w:rsidRPr="00322F3B" w:rsidRDefault="00BD7CC0" w:rsidP="00BD7CC0">
      <w:pPr>
        <w:pStyle w:val="paragraph"/>
      </w:pPr>
      <w:r w:rsidRPr="00322F3B">
        <w:lastRenderedPageBreak/>
        <w:tab/>
        <w:t>(c)</w:t>
      </w:r>
      <w:r w:rsidRPr="00322F3B">
        <w:tab/>
      </w:r>
      <w:r w:rsidR="009953FD" w:rsidRPr="009953FD">
        <w:rPr>
          <w:position w:val="6"/>
          <w:sz w:val="16"/>
        </w:rPr>
        <w:t>*</w:t>
      </w:r>
      <w:r w:rsidRPr="00322F3B">
        <w:t xml:space="preserve">tax losses of the company that are of the </w:t>
      </w:r>
      <w:r w:rsidR="009953FD" w:rsidRPr="009953FD">
        <w:rPr>
          <w:position w:val="6"/>
          <w:sz w:val="16"/>
        </w:rPr>
        <w:t>*</w:t>
      </w:r>
      <w:r w:rsidRPr="00322F3B">
        <w:t xml:space="preserve">complying </w:t>
      </w:r>
      <w:r w:rsidR="00406984" w:rsidRPr="00322F3B">
        <w:t>superannuation</w:t>
      </w:r>
      <w:r w:rsidRPr="00322F3B">
        <w:t xml:space="preserve"> class.</w:t>
      </w:r>
    </w:p>
    <w:p w14:paraId="4C3DC293" w14:textId="5CEC7ED1" w:rsidR="00BD7CC0" w:rsidRPr="00322F3B" w:rsidRDefault="00BD7CC0" w:rsidP="00BD7CC0">
      <w:pPr>
        <w:pStyle w:val="notetext"/>
      </w:pPr>
      <w:r w:rsidRPr="00322F3B">
        <w:t>Note:</w:t>
      </w:r>
      <w:r w:rsidRPr="00322F3B">
        <w:tab/>
        <w:t xml:space="preserve">For the usual way of working out a taxable income: see </w:t>
      </w:r>
      <w:r w:rsidR="009953FD">
        <w:t>subsection 4</w:t>
      </w:r>
      <w:r w:rsidR="009953FD">
        <w:noBreakHyphen/>
      </w:r>
      <w:r w:rsidRPr="00322F3B">
        <w:t xml:space="preserve">15(1). For other ways of working out a taxable income: see </w:t>
      </w:r>
      <w:r w:rsidR="009953FD">
        <w:t>subsection 4</w:t>
      </w:r>
      <w:r w:rsidR="009953FD">
        <w:noBreakHyphen/>
      </w:r>
      <w:r w:rsidRPr="00322F3B">
        <w:t>15(2).</w:t>
      </w:r>
    </w:p>
    <w:p w14:paraId="785E4FC6" w14:textId="77777777" w:rsidR="00BD7CC0" w:rsidRPr="00322F3B" w:rsidRDefault="00BD7CC0" w:rsidP="00BD7CC0">
      <w:pPr>
        <w:pStyle w:val="SubsectionHead"/>
      </w:pPr>
      <w:r w:rsidRPr="00322F3B">
        <w:t>Relevant assessable income</w:t>
      </w:r>
    </w:p>
    <w:p w14:paraId="55275EFB" w14:textId="1F8926F6" w:rsidR="00BD7CC0" w:rsidRPr="00322F3B" w:rsidRDefault="00BD7CC0" w:rsidP="00BD7CC0">
      <w:pPr>
        <w:pStyle w:val="subsection"/>
      </w:pPr>
      <w:r w:rsidRPr="00322F3B">
        <w:tab/>
        <w:t>(2)</w:t>
      </w:r>
      <w:r w:rsidRPr="00322F3B">
        <w:tab/>
        <w:t xml:space="preserve">This subsection covers the following assessable income of a </w:t>
      </w:r>
      <w:r w:rsidR="009953FD" w:rsidRPr="009953FD">
        <w:rPr>
          <w:position w:val="6"/>
          <w:sz w:val="16"/>
        </w:rPr>
        <w:t>*</w:t>
      </w:r>
      <w:r w:rsidRPr="00322F3B">
        <w:t>life insurance company:</w:t>
      </w:r>
    </w:p>
    <w:p w14:paraId="6273AD5B" w14:textId="1AC6D9B1" w:rsidR="00BD7CC0" w:rsidRPr="00322F3B" w:rsidRDefault="00BD7CC0" w:rsidP="00BD7CC0">
      <w:pPr>
        <w:pStyle w:val="paragraph"/>
      </w:pPr>
      <w:r w:rsidRPr="00322F3B">
        <w:tab/>
        <w:t>(a)</w:t>
      </w:r>
      <w:r w:rsidRPr="00322F3B">
        <w:tab/>
        <w:t xml:space="preserve">assessable income </w:t>
      </w:r>
      <w:r w:rsidR="009953FD" w:rsidRPr="009953FD">
        <w:rPr>
          <w:position w:val="6"/>
          <w:sz w:val="16"/>
        </w:rPr>
        <w:t>*</w:t>
      </w:r>
      <w:r w:rsidRPr="00322F3B">
        <w:t xml:space="preserve">derived by the company from the investment of its </w:t>
      </w:r>
      <w:r w:rsidR="009953FD" w:rsidRPr="009953FD">
        <w:rPr>
          <w:position w:val="6"/>
          <w:sz w:val="16"/>
        </w:rPr>
        <w:t>*</w:t>
      </w:r>
      <w:r w:rsidRPr="00322F3B">
        <w:t xml:space="preserve">complying </w:t>
      </w:r>
      <w:r w:rsidR="00406984" w:rsidRPr="00322F3B">
        <w:t>superannuation</w:t>
      </w:r>
      <w:r w:rsidRPr="00322F3B">
        <w:t xml:space="preserve"> assets in relation to the period during which those assets were complying </w:t>
      </w:r>
      <w:r w:rsidR="00406984" w:rsidRPr="00322F3B">
        <w:t>superannuation</w:t>
      </w:r>
      <w:r w:rsidRPr="00322F3B">
        <w:t xml:space="preserve"> assets;</w:t>
      </w:r>
    </w:p>
    <w:p w14:paraId="0ACE64A9" w14:textId="3D64191A" w:rsidR="00BD7CC0" w:rsidRPr="00322F3B" w:rsidRDefault="00BD7CC0" w:rsidP="00BD7CC0">
      <w:pPr>
        <w:pStyle w:val="paragraph"/>
      </w:pPr>
      <w:r w:rsidRPr="00322F3B">
        <w:tab/>
        <w:t>(b)</w:t>
      </w:r>
      <w:r w:rsidRPr="00322F3B">
        <w:tab/>
        <w:t>so much of the amount that is included in the company’s assessable income because of paragraph</w:t>
      </w:r>
      <w:r w:rsidR="00825006" w:rsidRPr="00322F3B">
        <w:t> </w:t>
      </w:r>
      <w:r w:rsidRPr="00322F3B">
        <w:t>320</w:t>
      </w:r>
      <w:r w:rsidR="009953FD">
        <w:noBreakHyphen/>
      </w:r>
      <w:r w:rsidRPr="00322F3B">
        <w:t xml:space="preserve">15(1)(a) as is equal to the total </w:t>
      </w:r>
      <w:r w:rsidR="009953FD" w:rsidRPr="009953FD">
        <w:rPr>
          <w:position w:val="6"/>
          <w:sz w:val="16"/>
        </w:rPr>
        <w:t>*</w:t>
      </w:r>
      <w:r w:rsidRPr="00322F3B">
        <w:t xml:space="preserve">transfer value of assets transferred in the income year by the company to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185(3);</w:t>
      </w:r>
    </w:p>
    <w:p w14:paraId="2AF870C0" w14:textId="27FFA266" w:rsidR="00BD7CC0" w:rsidRPr="00322F3B" w:rsidRDefault="00BD7CC0" w:rsidP="00BD7CC0">
      <w:pPr>
        <w:pStyle w:val="paragraph"/>
      </w:pPr>
      <w:r w:rsidRPr="00322F3B">
        <w:tab/>
        <w:t>(c)</w:t>
      </w:r>
      <w:r w:rsidRPr="00322F3B">
        <w:tab/>
        <w:t xml:space="preserve">if an asset (other than money) is transferred by the company from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180(1) or 320</w:t>
      </w:r>
      <w:r w:rsidR="009953FD">
        <w:noBreakHyphen/>
      </w:r>
      <w:r w:rsidRPr="00322F3B">
        <w:t xml:space="preserve">195(2) or (3)—amounts that are included in the company’s assessable income because of </w:t>
      </w:r>
      <w:r w:rsidR="009F5D03" w:rsidRPr="00322F3B">
        <w:t>section 3</w:t>
      </w:r>
      <w:r w:rsidRPr="00322F3B">
        <w:t>20</w:t>
      </w:r>
      <w:r w:rsidR="009953FD">
        <w:noBreakHyphen/>
      </w:r>
      <w:r w:rsidRPr="00322F3B">
        <w:t>200;</w:t>
      </w:r>
    </w:p>
    <w:p w14:paraId="180A48EC" w14:textId="1F28CCDF" w:rsidR="00BD7CC0" w:rsidRPr="00322F3B" w:rsidRDefault="00BD7CC0" w:rsidP="00BD7CC0">
      <w:pPr>
        <w:pStyle w:val="paragraph"/>
      </w:pPr>
      <w:r w:rsidRPr="00322F3B">
        <w:tab/>
        <w:t>(d)</w:t>
      </w:r>
      <w:r w:rsidRPr="00322F3B">
        <w:tab/>
        <w:t>amounts that are included in the company’s assessable income because of paragraph</w:t>
      </w:r>
      <w:r w:rsidR="00825006" w:rsidRPr="00322F3B">
        <w:t> </w:t>
      </w:r>
      <w:r w:rsidRPr="00322F3B">
        <w:t>320</w:t>
      </w:r>
      <w:r w:rsidR="009953FD">
        <w:noBreakHyphen/>
      </w:r>
      <w:r w:rsidRPr="00322F3B">
        <w:t>15(1)(db), (i) or (j);</w:t>
      </w:r>
    </w:p>
    <w:p w14:paraId="5D9C5109" w14:textId="1C746509" w:rsidR="00BD7CC0" w:rsidRPr="00322F3B" w:rsidRDefault="00BD7CC0" w:rsidP="00BD7CC0">
      <w:pPr>
        <w:pStyle w:val="paragraph"/>
      </w:pPr>
      <w:r w:rsidRPr="00322F3B">
        <w:tab/>
        <w:t>(e)</w:t>
      </w:r>
      <w:r w:rsidRPr="00322F3B">
        <w:tab/>
        <w:t>amounts that are included in the company’s assessable income under subsection</w:t>
      </w:r>
      <w:r w:rsidR="00825006" w:rsidRPr="00322F3B">
        <w:t> </w:t>
      </w:r>
      <w:r w:rsidRPr="00322F3B">
        <w:t>115</w:t>
      </w:r>
      <w:r w:rsidR="009953FD">
        <w:noBreakHyphen/>
      </w:r>
      <w:r w:rsidRPr="00322F3B">
        <w:t>280(4);</w:t>
      </w:r>
    </w:p>
    <w:p w14:paraId="50DDB52A" w14:textId="77777777" w:rsidR="00BD7CC0" w:rsidRPr="00322F3B" w:rsidRDefault="00BD7CC0" w:rsidP="00BD7CC0">
      <w:pPr>
        <w:pStyle w:val="paragraph"/>
      </w:pPr>
      <w:r w:rsidRPr="00322F3B">
        <w:tab/>
        <w:t>(f)</w:t>
      </w:r>
      <w:r w:rsidRPr="00322F3B">
        <w:tab/>
        <w:t xml:space="preserve">subject to </w:t>
      </w:r>
      <w:r w:rsidR="00825006" w:rsidRPr="00322F3B">
        <w:t>subsection (</w:t>
      </w:r>
      <w:r w:rsidRPr="00322F3B">
        <w:t>3), so much of the company’s assessable income for the income year as is:</w:t>
      </w:r>
    </w:p>
    <w:p w14:paraId="647BDF80" w14:textId="2B8E5D79" w:rsidR="00BD7CC0" w:rsidRPr="00322F3B" w:rsidRDefault="00BD7CC0" w:rsidP="00BD7CC0">
      <w:pPr>
        <w:pStyle w:val="paragraphsub"/>
      </w:pPr>
      <w:r w:rsidRPr="00322F3B">
        <w:tab/>
        <w:t>(i)</w:t>
      </w:r>
      <w:r w:rsidRPr="00322F3B">
        <w:tab/>
        <w:t xml:space="preserve">the total amount credited during that year to the </w:t>
      </w:r>
      <w:r w:rsidR="009953FD" w:rsidRPr="009953FD">
        <w:rPr>
          <w:position w:val="6"/>
          <w:sz w:val="16"/>
        </w:rPr>
        <w:t>*</w:t>
      </w:r>
      <w:r w:rsidRPr="00322F3B">
        <w:t>RSAs provided by the company; less</w:t>
      </w:r>
    </w:p>
    <w:p w14:paraId="7F3A2A22" w14:textId="77777777" w:rsidR="00BD7CC0" w:rsidRPr="00322F3B" w:rsidRDefault="00BD7CC0" w:rsidP="00BD7CC0">
      <w:pPr>
        <w:pStyle w:val="paragraphsub"/>
      </w:pPr>
      <w:r w:rsidRPr="00322F3B">
        <w:tab/>
        <w:t>(ii)</w:t>
      </w:r>
      <w:r w:rsidRPr="00322F3B">
        <w:tab/>
        <w:t>the total amount debited during that year from the RSAs.</w:t>
      </w:r>
    </w:p>
    <w:p w14:paraId="756F451F" w14:textId="77777777" w:rsidR="0037072A" w:rsidRPr="00322F3B" w:rsidRDefault="0037072A" w:rsidP="0037072A">
      <w:pPr>
        <w:pStyle w:val="SubsectionHead"/>
      </w:pPr>
      <w:r w:rsidRPr="00322F3B">
        <w:lastRenderedPageBreak/>
        <w:t>Amounts disregarded for RSAs</w:t>
      </w:r>
    </w:p>
    <w:p w14:paraId="48BBB052" w14:textId="77777777" w:rsidR="0037072A" w:rsidRPr="00322F3B" w:rsidRDefault="0037072A" w:rsidP="0037072A">
      <w:pPr>
        <w:pStyle w:val="subsection"/>
      </w:pPr>
      <w:r w:rsidRPr="00322F3B">
        <w:tab/>
        <w:t>(3)</w:t>
      </w:r>
      <w:r w:rsidRPr="00322F3B">
        <w:tab/>
        <w:t xml:space="preserve">In working out the amount mentioned in </w:t>
      </w:r>
      <w:r w:rsidR="00825006" w:rsidRPr="00322F3B">
        <w:t>paragraph (</w:t>
      </w:r>
      <w:r w:rsidRPr="00322F3B">
        <w:t>2)(f), disregard the following amounts:</w:t>
      </w:r>
    </w:p>
    <w:p w14:paraId="63680F95" w14:textId="3B3C0487" w:rsidR="0037072A" w:rsidRPr="00322F3B" w:rsidRDefault="0037072A" w:rsidP="0037072A">
      <w:pPr>
        <w:pStyle w:val="paragraph"/>
      </w:pPr>
      <w:r w:rsidRPr="00322F3B">
        <w:tab/>
        <w:t>(a)</w:t>
      </w:r>
      <w:r w:rsidRPr="00322F3B">
        <w:tab/>
        <w:t xml:space="preserve">contributions credited to the </w:t>
      </w:r>
      <w:r w:rsidR="009953FD" w:rsidRPr="009953FD">
        <w:rPr>
          <w:position w:val="6"/>
          <w:sz w:val="16"/>
        </w:rPr>
        <w:t>*</w:t>
      </w:r>
      <w:r w:rsidRPr="00322F3B">
        <w:t>RSAs that would not be included in the company’s assessable income under Subdivision</w:t>
      </w:r>
      <w:r w:rsidR="00825006" w:rsidRPr="00322F3B">
        <w:t> </w:t>
      </w:r>
      <w:r w:rsidRPr="00322F3B">
        <w:t>295</w:t>
      </w:r>
      <w:r w:rsidR="009953FD">
        <w:noBreakHyphen/>
      </w:r>
      <w:r w:rsidRPr="00322F3B">
        <w:t>C if that Subdivision applied to the company;</w:t>
      </w:r>
    </w:p>
    <w:p w14:paraId="2A2AA025" w14:textId="77777777" w:rsidR="0037072A" w:rsidRPr="00322F3B" w:rsidRDefault="0037072A" w:rsidP="0037072A">
      <w:pPr>
        <w:pStyle w:val="paragraph"/>
      </w:pPr>
      <w:r w:rsidRPr="00322F3B">
        <w:tab/>
        <w:t>(b)</w:t>
      </w:r>
      <w:r w:rsidRPr="00322F3B">
        <w:tab/>
        <w:t>amounts debited from the RSAs that are benefits paid to, or in respect of, the holders of the RSAs;</w:t>
      </w:r>
    </w:p>
    <w:p w14:paraId="404E7D30" w14:textId="77777777" w:rsidR="0037072A" w:rsidRPr="00322F3B" w:rsidRDefault="0037072A" w:rsidP="0037072A">
      <w:pPr>
        <w:pStyle w:val="paragraph"/>
      </w:pPr>
      <w:r w:rsidRPr="00322F3B">
        <w:tab/>
        <w:t>(c)</w:t>
      </w:r>
      <w:r w:rsidRPr="00322F3B">
        <w:tab/>
        <w:t>income tax debited from the RSAs;</w:t>
      </w:r>
    </w:p>
    <w:p w14:paraId="1E257ACC" w14:textId="2D240D6E" w:rsidR="0037072A" w:rsidRPr="00322F3B" w:rsidRDefault="0037072A" w:rsidP="0037072A">
      <w:pPr>
        <w:pStyle w:val="paragraph"/>
      </w:pPr>
      <w:r w:rsidRPr="00322F3B">
        <w:tab/>
        <w:t>(d)</w:t>
      </w:r>
      <w:r w:rsidRPr="00322F3B">
        <w:tab/>
        <w:t xml:space="preserve">if an </w:t>
      </w:r>
      <w:r w:rsidR="009953FD" w:rsidRPr="009953FD">
        <w:rPr>
          <w:position w:val="6"/>
          <w:sz w:val="16"/>
        </w:rPr>
        <w:t>*</w:t>
      </w:r>
      <w:r w:rsidRPr="00322F3B">
        <w:t>annuity</w:t>
      </w:r>
      <w:r w:rsidR="00E654B8" w:rsidRPr="00322F3B">
        <w:t xml:space="preserve"> covered by </w:t>
      </w:r>
      <w:r w:rsidR="00825006" w:rsidRPr="00322F3B">
        <w:t>subsection (</w:t>
      </w:r>
      <w:r w:rsidR="00E654B8" w:rsidRPr="00322F3B">
        <w:t>3A)</w:t>
      </w:r>
      <w:r w:rsidRPr="00322F3B">
        <w:t xml:space="preserve"> was paid from an RSA in respect of the whole of the income year, or the whole of the part of the income year in which the RSA existed, the total amount credited to the RSA during the income year;</w:t>
      </w:r>
    </w:p>
    <w:p w14:paraId="1EE4AE37" w14:textId="77777777" w:rsidR="0037072A" w:rsidRPr="00322F3B" w:rsidRDefault="0037072A" w:rsidP="0037072A">
      <w:pPr>
        <w:pStyle w:val="paragraph"/>
      </w:pPr>
      <w:r w:rsidRPr="00322F3B">
        <w:tab/>
        <w:t>(e)</w:t>
      </w:r>
      <w:r w:rsidRPr="00322F3B">
        <w:tab/>
        <w:t>if an annuity</w:t>
      </w:r>
      <w:r w:rsidR="00E654B8" w:rsidRPr="00322F3B">
        <w:t xml:space="preserve"> covered by </w:t>
      </w:r>
      <w:r w:rsidR="00825006" w:rsidRPr="00322F3B">
        <w:t>subsection (</w:t>
      </w:r>
      <w:r w:rsidR="00E654B8" w:rsidRPr="00322F3B">
        <w:t>3A)</w:t>
      </w:r>
      <w:r w:rsidRPr="00322F3B">
        <w:t xml:space="preserve"> was paid from an RSA in respect of a part, but not the whole, of the portion of the income year in which the RSA existed, so much of the total amount credited to the RSA during the income year as is equal to the amount worked out using the following formula:</w:t>
      </w:r>
    </w:p>
    <w:p w14:paraId="45FC401C" w14:textId="77777777" w:rsidR="00C9329D" w:rsidRPr="00322F3B" w:rsidRDefault="00B0143F" w:rsidP="00B0143F">
      <w:pPr>
        <w:pStyle w:val="Formula"/>
        <w:ind w:left="426"/>
      </w:pPr>
      <w:r w:rsidRPr="00322F3B">
        <w:rPr>
          <w:noProof/>
        </w:rPr>
        <w:drawing>
          <wp:inline distT="0" distB="0" distL="0" distR="0" wp14:anchorId="0C499275" wp14:editId="7D84490C">
            <wp:extent cx="4362450" cy="914400"/>
            <wp:effectExtent l="0" t="0" r="0" b="0"/>
            <wp:docPr id="5" name="Picture 5" descr="Start formula Total amount credited to the *RSA during the income year times start fraction Number of days in the part of the income year in which the *annuity covered by subsection (3A) was paid over Number of days in the income year in which the RSA existe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62450" cy="914400"/>
                    </a:xfrm>
                    <a:prstGeom prst="rect">
                      <a:avLst/>
                    </a:prstGeom>
                    <a:noFill/>
                    <a:ln>
                      <a:noFill/>
                    </a:ln>
                  </pic:spPr>
                </pic:pic>
              </a:graphicData>
            </a:graphic>
          </wp:inline>
        </w:drawing>
      </w:r>
    </w:p>
    <w:p w14:paraId="79343AA0" w14:textId="291D2FCB" w:rsidR="00D543D9" w:rsidRPr="00322F3B" w:rsidRDefault="00D543D9" w:rsidP="00D543D9">
      <w:pPr>
        <w:pStyle w:val="subsection"/>
      </w:pPr>
      <w:r w:rsidRPr="00322F3B">
        <w:tab/>
        <w:t>(3A)</w:t>
      </w:r>
      <w:r w:rsidRPr="00322F3B">
        <w:tab/>
        <w:t xml:space="preserve">An </w:t>
      </w:r>
      <w:r w:rsidR="009953FD" w:rsidRPr="009953FD">
        <w:rPr>
          <w:position w:val="6"/>
          <w:sz w:val="16"/>
        </w:rPr>
        <w:t>*</w:t>
      </w:r>
      <w:r w:rsidRPr="00322F3B">
        <w:t xml:space="preserve">annuity is covered by this subsection if it is a </w:t>
      </w:r>
      <w:r w:rsidR="009953FD" w:rsidRPr="009953FD">
        <w:rPr>
          <w:position w:val="6"/>
          <w:sz w:val="16"/>
        </w:rPr>
        <w:t>*</w:t>
      </w:r>
      <w:r w:rsidRPr="00322F3B">
        <w:t xml:space="preserve">superannuation income stream that is in the </w:t>
      </w:r>
      <w:r w:rsidR="009953FD" w:rsidRPr="009953FD">
        <w:rPr>
          <w:position w:val="6"/>
          <w:sz w:val="16"/>
        </w:rPr>
        <w:t>*</w:t>
      </w:r>
      <w:r w:rsidRPr="00322F3B">
        <w:t>retirement phase.</w:t>
      </w:r>
    </w:p>
    <w:p w14:paraId="63B9FEC3" w14:textId="77777777" w:rsidR="0037072A" w:rsidRPr="00322F3B" w:rsidRDefault="0037072A" w:rsidP="0037072A">
      <w:pPr>
        <w:pStyle w:val="SubsectionHead"/>
      </w:pPr>
      <w:r w:rsidRPr="00322F3B">
        <w:t>Relevant deductions</w:t>
      </w:r>
    </w:p>
    <w:p w14:paraId="716F7BBE" w14:textId="4AFB410F" w:rsidR="0037072A" w:rsidRPr="00322F3B" w:rsidRDefault="0037072A" w:rsidP="0037072A">
      <w:pPr>
        <w:pStyle w:val="subsection"/>
      </w:pPr>
      <w:r w:rsidRPr="00322F3B">
        <w:tab/>
        <w:t>(4)</w:t>
      </w:r>
      <w:r w:rsidRPr="00322F3B">
        <w:tab/>
        <w:t xml:space="preserve">This subsection covers the following deductions of a </w:t>
      </w:r>
      <w:r w:rsidR="009953FD" w:rsidRPr="009953FD">
        <w:rPr>
          <w:position w:val="6"/>
          <w:sz w:val="16"/>
        </w:rPr>
        <w:t>*</w:t>
      </w:r>
      <w:r w:rsidRPr="00322F3B">
        <w:t>life insurance company:</w:t>
      </w:r>
    </w:p>
    <w:p w14:paraId="5CEB205B" w14:textId="05C3E109" w:rsidR="0037072A" w:rsidRPr="00322F3B" w:rsidRDefault="0037072A" w:rsidP="0037072A">
      <w:pPr>
        <w:pStyle w:val="paragraph"/>
      </w:pPr>
      <w:r w:rsidRPr="00322F3B">
        <w:tab/>
        <w:t>(a)</w:t>
      </w:r>
      <w:r w:rsidRPr="00322F3B">
        <w:tab/>
        <w:t xml:space="preserve">amounts that the company can deduct under </w:t>
      </w:r>
      <w:r w:rsidR="009F5D03" w:rsidRPr="00322F3B">
        <w:t>section 3</w:t>
      </w:r>
      <w:r w:rsidRPr="00322F3B">
        <w:t>20</w:t>
      </w:r>
      <w:r w:rsidR="009953FD">
        <w:noBreakHyphen/>
      </w:r>
      <w:r w:rsidRPr="00322F3B">
        <w:t>55;</w:t>
      </w:r>
    </w:p>
    <w:p w14:paraId="43453879" w14:textId="1C1965A1" w:rsidR="00BD7CC0" w:rsidRPr="00322F3B" w:rsidRDefault="00BD7CC0" w:rsidP="00BD7CC0">
      <w:pPr>
        <w:pStyle w:val="paragraph"/>
      </w:pPr>
      <w:r w:rsidRPr="00322F3B">
        <w:tab/>
        <w:t>(b)</w:t>
      </w:r>
      <w:r w:rsidRPr="00322F3B">
        <w:tab/>
        <w:t xml:space="preserve">amounts that the company can deduct (other than any </w:t>
      </w:r>
      <w:r w:rsidR="009953FD" w:rsidRPr="009953FD">
        <w:rPr>
          <w:position w:val="6"/>
          <w:sz w:val="16"/>
        </w:rPr>
        <w:t>*</w:t>
      </w:r>
      <w:r w:rsidRPr="00322F3B">
        <w:t xml:space="preserve">tax losses) in respect of the investment of the company’s </w:t>
      </w:r>
      <w:r w:rsidR="009953FD" w:rsidRPr="009953FD">
        <w:rPr>
          <w:position w:val="6"/>
          <w:sz w:val="16"/>
        </w:rPr>
        <w:t>*</w:t>
      </w:r>
      <w:r w:rsidRPr="00322F3B">
        <w:t xml:space="preserve">complying </w:t>
      </w:r>
      <w:r w:rsidR="00406984" w:rsidRPr="00322F3B">
        <w:t>superannuation</w:t>
      </w:r>
      <w:r w:rsidRPr="00322F3B">
        <w:t xml:space="preserve"> assets in relation to the period </w:t>
      </w:r>
      <w:r w:rsidRPr="00322F3B">
        <w:lastRenderedPageBreak/>
        <w:t xml:space="preserve">during which those assets were complying </w:t>
      </w:r>
      <w:r w:rsidR="00406984" w:rsidRPr="00322F3B">
        <w:t>superannuation</w:t>
      </w:r>
      <w:r w:rsidRPr="00322F3B">
        <w:t xml:space="preserve"> assets;</w:t>
      </w:r>
    </w:p>
    <w:p w14:paraId="519445A2" w14:textId="07987A33" w:rsidR="0037072A" w:rsidRPr="00322F3B" w:rsidRDefault="0037072A" w:rsidP="0037072A">
      <w:pPr>
        <w:pStyle w:val="paragraph"/>
      </w:pPr>
      <w:r w:rsidRPr="00322F3B">
        <w:tab/>
        <w:t>(c)</w:t>
      </w:r>
      <w:r w:rsidRPr="00322F3B">
        <w:tab/>
        <w:t xml:space="preserve">amounts that the company can deduct under </w:t>
      </w:r>
      <w:r w:rsidR="009F5D03" w:rsidRPr="00322F3B">
        <w:t>section 3</w:t>
      </w:r>
      <w:r w:rsidRPr="00322F3B">
        <w:t>20</w:t>
      </w:r>
      <w:r w:rsidR="009953FD">
        <w:noBreakHyphen/>
      </w:r>
      <w:r w:rsidRPr="00322F3B">
        <w:t xml:space="preserve">87 because of </w:t>
      </w:r>
      <w:r w:rsidR="00825006" w:rsidRPr="00322F3B">
        <w:t>subsection (</w:t>
      </w:r>
      <w:r w:rsidRPr="00322F3B">
        <w:t xml:space="preserve">1) or </w:t>
      </w:r>
      <w:r w:rsidR="00825006" w:rsidRPr="00322F3B">
        <w:t>paragraph (</w:t>
      </w:r>
      <w:r w:rsidRPr="00322F3B">
        <w:t>3)(a) of that section;</w:t>
      </w:r>
    </w:p>
    <w:p w14:paraId="40404339" w14:textId="07BD5DD9" w:rsidR="0037072A" w:rsidRPr="00322F3B" w:rsidRDefault="0037072A" w:rsidP="0037072A">
      <w:pPr>
        <w:pStyle w:val="paragraph"/>
      </w:pPr>
      <w:r w:rsidRPr="00322F3B">
        <w:tab/>
        <w:t>(d)</w:t>
      </w:r>
      <w:r w:rsidRPr="00322F3B">
        <w:tab/>
        <w:t>amounts that the company can deduct under subsection</w:t>
      </w:r>
      <w:r w:rsidR="00825006" w:rsidRPr="00322F3B">
        <w:t> </w:t>
      </w:r>
      <w:r w:rsidRPr="00322F3B">
        <w:t>115</w:t>
      </w:r>
      <w:r w:rsidR="009953FD">
        <w:noBreakHyphen/>
      </w:r>
      <w:r w:rsidRPr="00322F3B">
        <w:t>280(1).</w:t>
      </w:r>
    </w:p>
    <w:p w14:paraId="7C5FC6B5" w14:textId="72B4A1D2" w:rsidR="0037072A" w:rsidRPr="00322F3B" w:rsidRDefault="0037072A" w:rsidP="0037072A">
      <w:pPr>
        <w:pStyle w:val="ActHead5"/>
      </w:pPr>
      <w:bookmarkStart w:id="123" w:name="_Toc201755601"/>
      <w:r w:rsidRPr="00322F3B">
        <w:rPr>
          <w:rStyle w:val="CharSectno"/>
        </w:rPr>
        <w:t>320</w:t>
      </w:r>
      <w:r w:rsidR="009953FD">
        <w:rPr>
          <w:rStyle w:val="CharSectno"/>
        </w:rPr>
        <w:noBreakHyphen/>
      </w:r>
      <w:r w:rsidRPr="00322F3B">
        <w:rPr>
          <w:rStyle w:val="CharSectno"/>
        </w:rPr>
        <w:t>139</w:t>
      </w:r>
      <w:r w:rsidRPr="00322F3B">
        <w:t xml:space="preserve">  Taxable income—ordinary class</w:t>
      </w:r>
      <w:bookmarkEnd w:id="123"/>
    </w:p>
    <w:p w14:paraId="01570844" w14:textId="1B70F1DE" w:rsidR="0037072A" w:rsidRPr="00322F3B" w:rsidRDefault="0037072A" w:rsidP="0037072A">
      <w:pPr>
        <w:pStyle w:val="subsection"/>
        <w:keepNext/>
        <w:keepLines/>
      </w:pPr>
      <w:r w:rsidRPr="00322F3B">
        <w:tab/>
      </w:r>
      <w:r w:rsidRPr="00322F3B">
        <w:tab/>
        <w:t xml:space="preserve">A </w:t>
      </w:r>
      <w:r w:rsidR="009953FD" w:rsidRPr="009953FD">
        <w:rPr>
          <w:position w:val="6"/>
          <w:sz w:val="16"/>
        </w:rPr>
        <w:t>*</w:t>
      </w:r>
      <w:r w:rsidRPr="00322F3B">
        <w:t xml:space="preserve">life insurance company’s taxable income of the </w:t>
      </w:r>
      <w:r w:rsidRPr="00322F3B">
        <w:rPr>
          <w:b/>
          <w:i/>
        </w:rPr>
        <w:t xml:space="preserve">ordinary class </w:t>
      </w:r>
      <w:r w:rsidRPr="00322F3B">
        <w:t>is a taxable income worked out under this Act on the basis of only:</w:t>
      </w:r>
    </w:p>
    <w:p w14:paraId="02E4CB95" w14:textId="563DE62C" w:rsidR="0037072A" w:rsidRPr="00322F3B" w:rsidRDefault="0037072A" w:rsidP="0037072A">
      <w:pPr>
        <w:pStyle w:val="paragraph"/>
        <w:keepNext/>
        <w:keepLines/>
      </w:pPr>
      <w:r w:rsidRPr="00322F3B">
        <w:tab/>
        <w:t>(a)</w:t>
      </w:r>
      <w:r w:rsidRPr="00322F3B">
        <w:tab/>
        <w:t>assessable income of the company that is not covered by sub</w:t>
      </w:r>
      <w:r w:rsidR="009F5D03" w:rsidRPr="00322F3B">
        <w:t>section 3</w:t>
      </w:r>
      <w:r w:rsidRPr="00322F3B">
        <w:t>20</w:t>
      </w:r>
      <w:r w:rsidR="009953FD">
        <w:noBreakHyphen/>
      </w:r>
      <w:r w:rsidRPr="00322F3B">
        <w:t>137(2); and</w:t>
      </w:r>
    </w:p>
    <w:p w14:paraId="1E62D36C" w14:textId="0CB2D155" w:rsidR="0037072A" w:rsidRPr="00322F3B" w:rsidRDefault="0037072A" w:rsidP="0037072A">
      <w:pPr>
        <w:pStyle w:val="paragraph"/>
        <w:keepNext/>
        <w:keepLines/>
      </w:pPr>
      <w:r w:rsidRPr="00322F3B">
        <w:tab/>
        <w:t>(b)</w:t>
      </w:r>
      <w:r w:rsidRPr="00322F3B">
        <w:tab/>
        <w:t xml:space="preserve">amounts (other than </w:t>
      </w:r>
      <w:r w:rsidR="009953FD" w:rsidRPr="009953FD">
        <w:rPr>
          <w:position w:val="6"/>
          <w:sz w:val="16"/>
        </w:rPr>
        <w:t>*</w:t>
      </w:r>
      <w:r w:rsidRPr="00322F3B">
        <w:t>tax losses) that the company can deduct and are not covered by sub</w:t>
      </w:r>
      <w:r w:rsidR="009F5D03" w:rsidRPr="00322F3B">
        <w:t>section 3</w:t>
      </w:r>
      <w:r w:rsidRPr="00322F3B">
        <w:t>20</w:t>
      </w:r>
      <w:r w:rsidR="009953FD">
        <w:noBreakHyphen/>
      </w:r>
      <w:r w:rsidRPr="00322F3B">
        <w:t>137(4); and</w:t>
      </w:r>
    </w:p>
    <w:p w14:paraId="50558F5D" w14:textId="253E02A6" w:rsidR="0037072A" w:rsidRPr="00322F3B" w:rsidRDefault="0037072A" w:rsidP="0037072A">
      <w:pPr>
        <w:pStyle w:val="paragraph"/>
      </w:pPr>
      <w:r w:rsidRPr="00322F3B">
        <w:tab/>
        <w:t>(c)</w:t>
      </w:r>
      <w:r w:rsidRPr="00322F3B">
        <w:tab/>
        <w:t xml:space="preserve">tax losses of the company that are of the </w:t>
      </w:r>
      <w:r w:rsidR="009953FD" w:rsidRPr="009953FD">
        <w:rPr>
          <w:position w:val="6"/>
          <w:sz w:val="16"/>
        </w:rPr>
        <w:t>*</w:t>
      </w:r>
      <w:r w:rsidRPr="00322F3B">
        <w:t>ordinary class.</w:t>
      </w:r>
    </w:p>
    <w:p w14:paraId="7D69CC05" w14:textId="42478212" w:rsidR="0037072A" w:rsidRPr="00322F3B" w:rsidRDefault="0037072A" w:rsidP="0037072A">
      <w:pPr>
        <w:pStyle w:val="notetext"/>
      </w:pPr>
      <w:r w:rsidRPr="00322F3B">
        <w:t>Note:</w:t>
      </w:r>
      <w:r w:rsidRPr="00322F3B">
        <w:tab/>
        <w:t xml:space="preserve">For the usual way of working out a taxable income: see </w:t>
      </w:r>
      <w:r w:rsidR="009953FD">
        <w:t>subsection 4</w:t>
      </w:r>
      <w:r w:rsidR="009953FD">
        <w:noBreakHyphen/>
      </w:r>
      <w:r w:rsidRPr="00322F3B">
        <w:t xml:space="preserve">15(1). For other ways of working out a taxable income: see </w:t>
      </w:r>
      <w:r w:rsidR="009953FD">
        <w:t>subsection 4</w:t>
      </w:r>
      <w:r w:rsidR="009953FD">
        <w:noBreakHyphen/>
      </w:r>
      <w:r w:rsidRPr="00322F3B">
        <w:t>15(2).</w:t>
      </w:r>
    </w:p>
    <w:p w14:paraId="5EC4CD42" w14:textId="3E2C1EF7" w:rsidR="00BD7CC0" w:rsidRPr="00322F3B" w:rsidRDefault="00BD7CC0" w:rsidP="00BD7CC0">
      <w:pPr>
        <w:pStyle w:val="ActHead5"/>
      </w:pPr>
      <w:bookmarkStart w:id="124" w:name="_Toc201755602"/>
      <w:r w:rsidRPr="00322F3B">
        <w:rPr>
          <w:rStyle w:val="CharSectno"/>
        </w:rPr>
        <w:t>320</w:t>
      </w:r>
      <w:r w:rsidR="009953FD">
        <w:rPr>
          <w:rStyle w:val="CharSectno"/>
        </w:rPr>
        <w:noBreakHyphen/>
      </w:r>
      <w:r w:rsidRPr="00322F3B">
        <w:rPr>
          <w:rStyle w:val="CharSectno"/>
        </w:rPr>
        <w:t>141</w:t>
      </w:r>
      <w:r w:rsidRPr="00322F3B">
        <w:t xml:space="preserve">  Tax loss—complying </w:t>
      </w:r>
      <w:r w:rsidR="00406984" w:rsidRPr="00322F3B">
        <w:t>superannuation</w:t>
      </w:r>
      <w:r w:rsidRPr="00322F3B">
        <w:t xml:space="preserve"> class</w:t>
      </w:r>
      <w:bookmarkEnd w:id="124"/>
    </w:p>
    <w:p w14:paraId="3F03371E" w14:textId="77777777" w:rsidR="00BD7CC0" w:rsidRPr="00322F3B" w:rsidRDefault="00BD7CC0" w:rsidP="00BD7CC0">
      <w:pPr>
        <w:pStyle w:val="SubsectionHead"/>
      </w:pPr>
      <w:r w:rsidRPr="00322F3B">
        <w:t xml:space="preserve">Working out a tax loss of the complying </w:t>
      </w:r>
      <w:r w:rsidR="00406984" w:rsidRPr="00322F3B">
        <w:t>superannuation</w:t>
      </w:r>
      <w:r w:rsidRPr="00322F3B">
        <w:t xml:space="preserve"> class</w:t>
      </w:r>
    </w:p>
    <w:p w14:paraId="79664114" w14:textId="785E47CE" w:rsidR="00BD7CC0" w:rsidRPr="00322F3B" w:rsidRDefault="00BD7CC0" w:rsidP="00BD7CC0">
      <w:pPr>
        <w:pStyle w:val="subsection"/>
      </w:pPr>
      <w:r w:rsidRPr="00322F3B">
        <w:tab/>
        <w:t>(1)</w:t>
      </w:r>
      <w:r w:rsidRPr="00322F3B">
        <w:tab/>
        <w:t xml:space="preserve">A </w:t>
      </w:r>
      <w:r w:rsidR="009953FD" w:rsidRPr="009953FD">
        <w:rPr>
          <w:position w:val="6"/>
          <w:sz w:val="16"/>
        </w:rPr>
        <w:t>*</w:t>
      </w:r>
      <w:r w:rsidRPr="00322F3B">
        <w:t xml:space="preserve">life insurance company’s </w:t>
      </w:r>
      <w:r w:rsidR="009953FD" w:rsidRPr="009953FD">
        <w:rPr>
          <w:position w:val="6"/>
          <w:sz w:val="16"/>
        </w:rPr>
        <w:t>*</w:t>
      </w:r>
      <w:r w:rsidRPr="00322F3B">
        <w:t xml:space="preserve">tax loss of the </w:t>
      </w:r>
      <w:r w:rsidRPr="00322F3B">
        <w:rPr>
          <w:b/>
          <w:i/>
        </w:rPr>
        <w:t xml:space="preserve">complying </w:t>
      </w:r>
      <w:r w:rsidR="00406984" w:rsidRPr="00322F3B">
        <w:rPr>
          <w:b/>
          <w:i/>
        </w:rPr>
        <w:t>superannuation</w:t>
      </w:r>
      <w:r w:rsidRPr="00322F3B">
        <w:rPr>
          <w:b/>
          <w:i/>
        </w:rPr>
        <w:t xml:space="preserve"> class </w:t>
      </w:r>
      <w:r w:rsidRPr="00322F3B">
        <w:t>is a tax loss worked out under this Act on the basis of only:</w:t>
      </w:r>
    </w:p>
    <w:p w14:paraId="62DB8B88" w14:textId="2336C9FF" w:rsidR="00BD7CC0" w:rsidRPr="00322F3B" w:rsidRDefault="00BD7CC0" w:rsidP="00BD7CC0">
      <w:pPr>
        <w:pStyle w:val="paragraph"/>
      </w:pPr>
      <w:r w:rsidRPr="00322F3B">
        <w:tab/>
        <w:t>(a)</w:t>
      </w:r>
      <w:r w:rsidRPr="00322F3B">
        <w:tab/>
        <w:t>assessable income of the company that is covered by sub</w:t>
      </w:r>
      <w:r w:rsidR="009F5D03" w:rsidRPr="00322F3B">
        <w:t>section 3</w:t>
      </w:r>
      <w:r w:rsidRPr="00322F3B">
        <w:t>20</w:t>
      </w:r>
      <w:r w:rsidR="009953FD">
        <w:noBreakHyphen/>
      </w:r>
      <w:r w:rsidRPr="00322F3B">
        <w:t>137(2); and</w:t>
      </w:r>
    </w:p>
    <w:p w14:paraId="1B84D692" w14:textId="1B085976" w:rsidR="00BD7CC0" w:rsidRPr="00322F3B" w:rsidRDefault="00BD7CC0" w:rsidP="00BD7CC0">
      <w:pPr>
        <w:pStyle w:val="paragraph"/>
      </w:pPr>
      <w:r w:rsidRPr="00322F3B">
        <w:tab/>
        <w:t>(b)</w:t>
      </w:r>
      <w:r w:rsidRPr="00322F3B">
        <w:tab/>
        <w:t>deductions of the company that are covered by sub</w:t>
      </w:r>
      <w:r w:rsidR="009F5D03" w:rsidRPr="00322F3B">
        <w:t>section 3</w:t>
      </w:r>
      <w:r w:rsidRPr="00322F3B">
        <w:t>20</w:t>
      </w:r>
      <w:r w:rsidR="009953FD">
        <w:noBreakHyphen/>
      </w:r>
      <w:r w:rsidRPr="00322F3B">
        <w:t>137(4); and</w:t>
      </w:r>
    </w:p>
    <w:p w14:paraId="522863AC" w14:textId="5AACB350" w:rsidR="00BD7CC0" w:rsidRPr="00322F3B" w:rsidRDefault="00BD7CC0" w:rsidP="00BD7CC0">
      <w:pPr>
        <w:pStyle w:val="paragraph"/>
      </w:pPr>
      <w:r w:rsidRPr="00322F3B">
        <w:tab/>
        <w:t>(c)</w:t>
      </w:r>
      <w:r w:rsidRPr="00322F3B">
        <w:tab/>
      </w:r>
      <w:r w:rsidR="009953FD" w:rsidRPr="009953FD">
        <w:rPr>
          <w:position w:val="6"/>
          <w:sz w:val="16"/>
        </w:rPr>
        <w:t>*</w:t>
      </w:r>
      <w:r w:rsidRPr="00322F3B">
        <w:t xml:space="preserve">net exempt income of the company that is attributable to </w:t>
      </w:r>
      <w:r w:rsidR="009953FD" w:rsidRPr="009953FD">
        <w:rPr>
          <w:position w:val="6"/>
          <w:sz w:val="16"/>
        </w:rPr>
        <w:t>*</w:t>
      </w:r>
      <w:r w:rsidRPr="00322F3B">
        <w:t xml:space="preserve">exempt income </w:t>
      </w:r>
      <w:r w:rsidR="009953FD" w:rsidRPr="009953FD">
        <w:rPr>
          <w:position w:val="6"/>
          <w:sz w:val="16"/>
        </w:rPr>
        <w:t>*</w:t>
      </w:r>
      <w:r w:rsidRPr="00322F3B">
        <w:t>derived:</w:t>
      </w:r>
    </w:p>
    <w:p w14:paraId="7284A602" w14:textId="61E99664" w:rsidR="00BD7CC0" w:rsidRPr="00322F3B" w:rsidRDefault="00BD7CC0" w:rsidP="00BD7CC0">
      <w:pPr>
        <w:pStyle w:val="paragraphsub"/>
      </w:pPr>
      <w:r w:rsidRPr="00322F3B">
        <w:tab/>
        <w:t>(i)</w:t>
      </w:r>
      <w:r w:rsidRPr="00322F3B">
        <w:tab/>
        <w:t xml:space="preserve">from the company’s </w:t>
      </w:r>
      <w:r w:rsidR="009953FD" w:rsidRPr="009953FD">
        <w:rPr>
          <w:position w:val="6"/>
          <w:sz w:val="16"/>
        </w:rPr>
        <w:t>*</w:t>
      </w:r>
      <w:r w:rsidRPr="00322F3B">
        <w:t xml:space="preserve">complying </w:t>
      </w:r>
      <w:r w:rsidR="00406984" w:rsidRPr="00322F3B">
        <w:t>superannuation</w:t>
      </w:r>
      <w:r w:rsidRPr="00322F3B">
        <w:t xml:space="preserve"> assets; and</w:t>
      </w:r>
    </w:p>
    <w:p w14:paraId="65E18379" w14:textId="77777777" w:rsidR="00BD7CC0" w:rsidRPr="00322F3B" w:rsidRDefault="00BD7CC0" w:rsidP="00BD7CC0">
      <w:pPr>
        <w:pStyle w:val="paragraphsub"/>
      </w:pPr>
      <w:r w:rsidRPr="00322F3B">
        <w:lastRenderedPageBreak/>
        <w:tab/>
        <w:t>(ii)</w:t>
      </w:r>
      <w:r w:rsidRPr="00322F3B">
        <w:tab/>
        <w:t xml:space="preserve">in relation to the period during which those assets were complying </w:t>
      </w:r>
      <w:r w:rsidR="00406984" w:rsidRPr="00322F3B">
        <w:t>superannuation</w:t>
      </w:r>
      <w:r w:rsidRPr="00322F3B">
        <w:t xml:space="preserve"> assets.</w:t>
      </w:r>
    </w:p>
    <w:p w14:paraId="177DB6C4" w14:textId="00613325" w:rsidR="00BD7CC0" w:rsidRPr="00322F3B" w:rsidRDefault="00BD7CC0" w:rsidP="00BD7CC0">
      <w:pPr>
        <w:pStyle w:val="notetext"/>
      </w:pPr>
      <w:r w:rsidRPr="00322F3B">
        <w:t>Note:</w:t>
      </w:r>
      <w:r w:rsidRPr="00322F3B">
        <w:tab/>
        <w:t xml:space="preserve">For the usual way of working out a tax loss: see </w:t>
      </w:r>
      <w:r w:rsidR="009F5D03" w:rsidRPr="00322F3B">
        <w:t>section 3</w:t>
      </w:r>
      <w:r w:rsidRPr="00322F3B">
        <w:t>6</w:t>
      </w:r>
      <w:r w:rsidR="009953FD">
        <w:noBreakHyphen/>
      </w:r>
      <w:r w:rsidRPr="00322F3B">
        <w:t xml:space="preserve">10. For other ways of working out a tax loss: see </w:t>
      </w:r>
      <w:r w:rsidR="009F5D03" w:rsidRPr="00322F3B">
        <w:t>section 3</w:t>
      </w:r>
      <w:r w:rsidRPr="00322F3B">
        <w:t>6</w:t>
      </w:r>
      <w:r w:rsidR="009953FD">
        <w:noBreakHyphen/>
      </w:r>
      <w:r w:rsidRPr="00322F3B">
        <w:t>25.</w:t>
      </w:r>
    </w:p>
    <w:p w14:paraId="4CD92FB4" w14:textId="77777777" w:rsidR="00BD7CC0" w:rsidRPr="00322F3B" w:rsidRDefault="00BD7CC0" w:rsidP="00BD7CC0">
      <w:pPr>
        <w:pStyle w:val="SubsectionHead"/>
      </w:pPr>
      <w:r w:rsidRPr="00322F3B">
        <w:t xml:space="preserve">Deducting a tax loss of the complying </w:t>
      </w:r>
      <w:r w:rsidR="00406984" w:rsidRPr="00322F3B">
        <w:t>superannuation</w:t>
      </w:r>
      <w:r w:rsidRPr="00322F3B">
        <w:t xml:space="preserve"> class</w:t>
      </w:r>
    </w:p>
    <w:p w14:paraId="4307F690" w14:textId="63467945" w:rsidR="00BD7CC0" w:rsidRPr="00322F3B" w:rsidRDefault="00BD7CC0" w:rsidP="00BD7CC0">
      <w:pPr>
        <w:pStyle w:val="subsection"/>
      </w:pPr>
      <w:r w:rsidRPr="00322F3B">
        <w:tab/>
        <w:t>(2)</w:t>
      </w:r>
      <w:r w:rsidRPr="00322F3B">
        <w:tab/>
        <w:t xml:space="preserve">A </w:t>
      </w:r>
      <w:r w:rsidR="009953FD" w:rsidRPr="009953FD">
        <w:rPr>
          <w:position w:val="6"/>
          <w:sz w:val="16"/>
        </w:rPr>
        <w:t>*</w:t>
      </w:r>
      <w:r w:rsidRPr="00322F3B">
        <w:t xml:space="preserve">life insurance company’s </w:t>
      </w:r>
      <w:r w:rsidR="009953FD" w:rsidRPr="009953FD">
        <w:rPr>
          <w:position w:val="6"/>
          <w:sz w:val="16"/>
        </w:rPr>
        <w:t>*</w:t>
      </w:r>
      <w:r w:rsidRPr="00322F3B">
        <w:t xml:space="preserve">tax loss of the </w:t>
      </w:r>
      <w:r w:rsidRPr="00322F3B">
        <w:rPr>
          <w:b/>
          <w:i/>
        </w:rPr>
        <w:t xml:space="preserve">complying </w:t>
      </w:r>
      <w:r w:rsidR="00406984" w:rsidRPr="00322F3B">
        <w:rPr>
          <w:b/>
          <w:i/>
        </w:rPr>
        <w:t>superannuation</w:t>
      </w:r>
      <w:r w:rsidRPr="00322F3B">
        <w:rPr>
          <w:b/>
          <w:i/>
        </w:rPr>
        <w:t xml:space="preserve"> class</w:t>
      </w:r>
      <w:r w:rsidRPr="00322F3B">
        <w:t xml:space="preserve"> can be deducted under this Act only from:</w:t>
      </w:r>
    </w:p>
    <w:p w14:paraId="238ADAEA" w14:textId="6B6F2100" w:rsidR="00BD7CC0" w:rsidRPr="00322F3B" w:rsidRDefault="00BD7CC0" w:rsidP="00BD7CC0">
      <w:pPr>
        <w:pStyle w:val="paragraph"/>
      </w:pPr>
      <w:r w:rsidRPr="00322F3B">
        <w:tab/>
        <w:t>(a)</w:t>
      </w:r>
      <w:r w:rsidRPr="00322F3B">
        <w:tab/>
      </w:r>
      <w:r w:rsidR="009953FD" w:rsidRPr="009953FD">
        <w:rPr>
          <w:position w:val="6"/>
          <w:sz w:val="16"/>
        </w:rPr>
        <w:t>*</w:t>
      </w:r>
      <w:r w:rsidRPr="00322F3B">
        <w:t xml:space="preserve">net exempt income of the company that is attributable to </w:t>
      </w:r>
      <w:r w:rsidR="009953FD" w:rsidRPr="009953FD">
        <w:rPr>
          <w:position w:val="6"/>
          <w:sz w:val="16"/>
        </w:rPr>
        <w:t>*</w:t>
      </w:r>
      <w:r w:rsidRPr="00322F3B">
        <w:t xml:space="preserve">exempt income </w:t>
      </w:r>
      <w:r w:rsidR="009953FD" w:rsidRPr="009953FD">
        <w:rPr>
          <w:position w:val="6"/>
          <w:sz w:val="16"/>
        </w:rPr>
        <w:t>*</w:t>
      </w:r>
      <w:r w:rsidRPr="00322F3B">
        <w:t>derived:</w:t>
      </w:r>
    </w:p>
    <w:p w14:paraId="20FD0C5D" w14:textId="5E18ABEB" w:rsidR="00BD7CC0" w:rsidRPr="00322F3B" w:rsidRDefault="00BD7CC0" w:rsidP="00BD7CC0">
      <w:pPr>
        <w:pStyle w:val="paragraphsub"/>
      </w:pPr>
      <w:r w:rsidRPr="00322F3B">
        <w:tab/>
        <w:t>(i)</w:t>
      </w:r>
      <w:r w:rsidRPr="00322F3B">
        <w:tab/>
        <w:t xml:space="preserve">from the company’s </w:t>
      </w:r>
      <w:r w:rsidR="009953FD" w:rsidRPr="009953FD">
        <w:rPr>
          <w:position w:val="6"/>
          <w:sz w:val="16"/>
        </w:rPr>
        <w:t>*</w:t>
      </w:r>
      <w:r w:rsidRPr="00322F3B">
        <w:t xml:space="preserve">complying </w:t>
      </w:r>
      <w:r w:rsidR="00406984" w:rsidRPr="00322F3B">
        <w:t>superannuation</w:t>
      </w:r>
      <w:r w:rsidRPr="00322F3B">
        <w:t xml:space="preserve"> assets; and</w:t>
      </w:r>
    </w:p>
    <w:p w14:paraId="26D01EF5" w14:textId="77777777" w:rsidR="00BD7CC0" w:rsidRPr="00322F3B" w:rsidRDefault="00BD7CC0" w:rsidP="00BD7CC0">
      <w:pPr>
        <w:pStyle w:val="paragraphsub"/>
      </w:pPr>
      <w:r w:rsidRPr="00322F3B">
        <w:tab/>
        <w:t>(ii)</w:t>
      </w:r>
      <w:r w:rsidRPr="00322F3B">
        <w:tab/>
        <w:t xml:space="preserve">in relation to the period during which those assets were complying </w:t>
      </w:r>
      <w:r w:rsidR="00406984" w:rsidRPr="00322F3B">
        <w:t>superannuation</w:t>
      </w:r>
      <w:r w:rsidRPr="00322F3B">
        <w:t xml:space="preserve"> assets; and</w:t>
      </w:r>
    </w:p>
    <w:p w14:paraId="1940684F" w14:textId="274C5ECB" w:rsidR="00BD7CC0" w:rsidRPr="00322F3B" w:rsidRDefault="00BD7CC0" w:rsidP="00BD7CC0">
      <w:pPr>
        <w:pStyle w:val="paragraph"/>
      </w:pPr>
      <w:r w:rsidRPr="00322F3B">
        <w:tab/>
        <w:t>(b)</w:t>
      </w:r>
      <w:r w:rsidRPr="00322F3B">
        <w:tab/>
        <w:t>assessable income of the company that is covered by sub</w:t>
      </w:r>
      <w:r w:rsidR="009F5D03" w:rsidRPr="00322F3B">
        <w:t>section 3</w:t>
      </w:r>
      <w:r w:rsidRPr="00322F3B">
        <w:t>20</w:t>
      </w:r>
      <w:r w:rsidR="009953FD">
        <w:noBreakHyphen/>
      </w:r>
      <w:r w:rsidRPr="00322F3B">
        <w:t>137(2), reduced by deductions of the company that are covered by sub</w:t>
      </w:r>
      <w:r w:rsidR="009F5D03" w:rsidRPr="00322F3B">
        <w:t>section 3</w:t>
      </w:r>
      <w:r w:rsidRPr="00322F3B">
        <w:t>20</w:t>
      </w:r>
      <w:r w:rsidR="009953FD">
        <w:noBreakHyphen/>
      </w:r>
      <w:r w:rsidRPr="00322F3B">
        <w:t>137(4).</w:t>
      </w:r>
    </w:p>
    <w:p w14:paraId="56EE673B" w14:textId="78A7A37B" w:rsidR="00BD7CC0" w:rsidRPr="00322F3B" w:rsidRDefault="00BD7CC0" w:rsidP="00BD7CC0">
      <w:pPr>
        <w:pStyle w:val="notetext"/>
      </w:pPr>
      <w:r w:rsidRPr="00322F3B">
        <w:t>Note:</w:t>
      </w:r>
      <w:r w:rsidRPr="00322F3B">
        <w:tab/>
        <w:t xml:space="preserve">For the usual way of deducting a tax loss: see </w:t>
      </w:r>
      <w:r w:rsidR="009F5D03" w:rsidRPr="00322F3B">
        <w:t>section 3</w:t>
      </w:r>
      <w:r w:rsidRPr="00322F3B">
        <w:t>6</w:t>
      </w:r>
      <w:r w:rsidR="009953FD">
        <w:noBreakHyphen/>
      </w:r>
      <w:r w:rsidRPr="00322F3B">
        <w:t xml:space="preserve">17. For other ways of deducting a tax loss: see </w:t>
      </w:r>
      <w:r w:rsidR="009F5D03" w:rsidRPr="00322F3B">
        <w:t>section 3</w:t>
      </w:r>
      <w:r w:rsidRPr="00322F3B">
        <w:t>6</w:t>
      </w:r>
      <w:r w:rsidR="009953FD">
        <w:noBreakHyphen/>
      </w:r>
      <w:r w:rsidRPr="00322F3B">
        <w:t>25.</w:t>
      </w:r>
    </w:p>
    <w:p w14:paraId="12FB15AF" w14:textId="3AC17459" w:rsidR="00CB71FB" w:rsidRPr="00322F3B" w:rsidRDefault="00CB71FB" w:rsidP="00CB71FB">
      <w:pPr>
        <w:pStyle w:val="ActHead5"/>
      </w:pPr>
      <w:bookmarkStart w:id="125" w:name="_Toc201755603"/>
      <w:r w:rsidRPr="00322F3B">
        <w:rPr>
          <w:rStyle w:val="CharSectno"/>
        </w:rPr>
        <w:t>320</w:t>
      </w:r>
      <w:r w:rsidR="009953FD">
        <w:rPr>
          <w:rStyle w:val="CharSectno"/>
        </w:rPr>
        <w:noBreakHyphen/>
      </w:r>
      <w:r w:rsidRPr="00322F3B">
        <w:rPr>
          <w:rStyle w:val="CharSectno"/>
        </w:rPr>
        <w:t>143</w:t>
      </w:r>
      <w:r w:rsidRPr="00322F3B">
        <w:t xml:space="preserve">  Tax loss—ordinary class</w:t>
      </w:r>
      <w:bookmarkEnd w:id="125"/>
    </w:p>
    <w:p w14:paraId="457B867B" w14:textId="77777777" w:rsidR="00CB71FB" w:rsidRPr="00322F3B" w:rsidRDefault="00CB71FB" w:rsidP="00CB71FB">
      <w:pPr>
        <w:pStyle w:val="SubsectionHead"/>
      </w:pPr>
      <w:r w:rsidRPr="00322F3B">
        <w:t>Working out a tax loss of the ordinary class</w:t>
      </w:r>
    </w:p>
    <w:p w14:paraId="2EE30775" w14:textId="09F3E915" w:rsidR="00CB71FB" w:rsidRPr="00322F3B" w:rsidRDefault="00CB71FB" w:rsidP="00CB71FB">
      <w:pPr>
        <w:pStyle w:val="subsection"/>
      </w:pPr>
      <w:r w:rsidRPr="00322F3B">
        <w:tab/>
        <w:t>(1)</w:t>
      </w:r>
      <w:r w:rsidRPr="00322F3B">
        <w:tab/>
        <w:t xml:space="preserve">A </w:t>
      </w:r>
      <w:r w:rsidR="009953FD" w:rsidRPr="009953FD">
        <w:rPr>
          <w:position w:val="6"/>
          <w:sz w:val="16"/>
        </w:rPr>
        <w:t>*</w:t>
      </w:r>
      <w:r w:rsidRPr="00322F3B">
        <w:t xml:space="preserve">life insurance company’s </w:t>
      </w:r>
      <w:r w:rsidR="009953FD" w:rsidRPr="009953FD">
        <w:rPr>
          <w:position w:val="6"/>
          <w:sz w:val="16"/>
        </w:rPr>
        <w:t>*</w:t>
      </w:r>
      <w:r w:rsidRPr="00322F3B">
        <w:t xml:space="preserve">tax loss of the </w:t>
      </w:r>
      <w:r w:rsidRPr="00322F3B">
        <w:rPr>
          <w:b/>
          <w:i/>
        </w:rPr>
        <w:t xml:space="preserve">ordinary class </w:t>
      </w:r>
      <w:r w:rsidRPr="00322F3B">
        <w:t>is a tax loss worked out under this Act on the basis of only:</w:t>
      </w:r>
    </w:p>
    <w:p w14:paraId="56A1E71F" w14:textId="6A2C341A" w:rsidR="00CB71FB" w:rsidRPr="00322F3B" w:rsidRDefault="00CB71FB" w:rsidP="00CB71FB">
      <w:pPr>
        <w:pStyle w:val="paragraph"/>
      </w:pPr>
      <w:r w:rsidRPr="00322F3B">
        <w:tab/>
        <w:t>(a)</w:t>
      </w:r>
      <w:r w:rsidRPr="00322F3B">
        <w:tab/>
        <w:t>assessable income of the company that is not covered by sub</w:t>
      </w:r>
      <w:r w:rsidR="009F5D03" w:rsidRPr="00322F3B">
        <w:t>section 3</w:t>
      </w:r>
      <w:r w:rsidRPr="00322F3B">
        <w:t>20</w:t>
      </w:r>
      <w:r w:rsidR="009953FD">
        <w:noBreakHyphen/>
      </w:r>
      <w:r w:rsidRPr="00322F3B">
        <w:t>137(2); and</w:t>
      </w:r>
    </w:p>
    <w:p w14:paraId="1C2C8561" w14:textId="3D3D3887" w:rsidR="00CB71FB" w:rsidRPr="00322F3B" w:rsidRDefault="00CB71FB" w:rsidP="00CB71FB">
      <w:pPr>
        <w:pStyle w:val="paragraph"/>
      </w:pPr>
      <w:r w:rsidRPr="00322F3B">
        <w:tab/>
        <w:t>(b)</w:t>
      </w:r>
      <w:r w:rsidRPr="00322F3B">
        <w:tab/>
        <w:t>amounts (other than tax losses) that the company can deduct and are not covered by sub</w:t>
      </w:r>
      <w:r w:rsidR="009F5D03" w:rsidRPr="00322F3B">
        <w:t>section 3</w:t>
      </w:r>
      <w:r w:rsidRPr="00322F3B">
        <w:t>20</w:t>
      </w:r>
      <w:r w:rsidR="009953FD">
        <w:noBreakHyphen/>
      </w:r>
      <w:r w:rsidRPr="00322F3B">
        <w:t>137(4); and</w:t>
      </w:r>
    </w:p>
    <w:p w14:paraId="73058A0A" w14:textId="251FA84B" w:rsidR="00CB71FB" w:rsidRPr="00322F3B" w:rsidRDefault="00CB71FB" w:rsidP="00CB71FB">
      <w:pPr>
        <w:pStyle w:val="paragraph"/>
      </w:pPr>
      <w:r w:rsidRPr="00322F3B">
        <w:tab/>
        <w:t>(c)</w:t>
      </w:r>
      <w:r w:rsidRPr="00322F3B">
        <w:tab/>
      </w:r>
      <w:r w:rsidR="009953FD" w:rsidRPr="009953FD">
        <w:rPr>
          <w:position w:val="6"/>
          <w:sz w:val="16"/>
        </w:rPr>
        <w:t>*</w:t>
      </w:r>
      <w:r w:rsidRPr="00322F3B">
        <w:t xml:space="preserve">net exempt income of the company that is not attributable to </w:t>
      </w:r>
      <w:r w:rsidR="009953FD" w:rsidRPr="009953FD">
        <w:rPr>
          <w:position w:val="6"/>
          <w:sz w:val="16"/>
        </w:rPr>
        <w:t>*</w:t>
      </w:r>
      <w:r w:rsidRPr="00322F3B">
        <w:t xml:space="preserve">exempt income </w:t>
      </w:r>
      <w:r w:rsidR="009953FD" w:rsidRPr="009953FD">
        <w:rPr>
          <w:position w:val="6"/>
          <w:sz w:val="16"/>
        </w:rPr>
        <w:t>*</w:t>
      </w:r>
      <w:r w:rsidRPr="00322F3B">
        <w:t>derived:</w:t>
      </w:r>
    </w:p>
    <w:p w14:paraId="368D9D7D" w14:textId="5E38190C" w:rsidR="00CB71FB" w:rsidRPr="00322F3B" w:rsidRDefault="00CB71FB" w:rsidP="00CB71FB">
      <w:pPr>
        <w:pStyle w:val="paragraphsub"/>
      </w:pPr>
      <w:r w:rsidRPr="00322F3B">
        <w:tab/>
        <w:t>(i)</w:t>
      </w:r>
      <w:r w:rsidRPr="00322F3B">
        <w:tab/>
        <w:t xml:space="preserve">from the company’s </w:t>
      </w:r>
      <w:r w:rsidR="009953FD" w:rsidRPr="009953FD">
        <w:rPr>
          <w:position w:val="6"/>
          <w:sz w:val="16"/>
        </w:rPr>
        <w:t>*</w:t>
      </w:r>
      <w:r w:rsidRPr="00322F3B">
        <w:t xml:space="preserve">complying </w:t>
      </w:r>
      <w:r w:rsidR="00406984" w:rsidRPr="00322F3B">
        <w:t>superannuation</w:t>
      </w:r>
      <w:r w:rsidRPr="00322F3B">
        <w:t xml:space="preserve"> assets; and</w:t>
      </w:r>
    </w:p>
    <w:p w14:paraId="71DFA7FD" w14:textId="77777777" w:rsidR="00CB71FB" w:rsidRPr="00322F3B" w:rsidRDefault="00CB71FB" w:rsidP="00CB71FB">
      <w:pPr>
        <w:pStyle w:val="paragraphsub"/>
      </w:pPr>
      <w:r w:rsidRPr="00322F3B">
        <w:lastRenderedPageBreak/>
        <w:tab/>
        <w:t>(ii)</w:t>
      </w:r>
      <w:r w:rsidRPr="00322F3B">
        <w:tab/>
        <w:t xml:space="preserve">in relation to the period during which those assets were complying </w:t>
      </w:r>
      <w:r w:rsidR="00406984" w:rsidRPr="00322F3B">
        <w:t>superannuation</w:t>
      </w:r>
      <w:r w:rsidRPr="00322F3B">
        <w:t xml:space="preserve"> assets.</w:t>
      </w:r>
    </w:p>
    <w:p w14:paraId="2C3C7E1C" w14:textId="794068E1" w:rsidR="00CB71FB" w:rsidRPr="00322F3B" w:rsidRDefault="00CB71FB" w:rsidP="00CB71FB">
      <w:pPr>
        <w:pStyle w:val="notetext"/>
      </w:pPr>
      <w:r w:rsidRPr="00322F3B">
        <w:t>Note:</w:t>
      </w:r>
      <w:r w:rsidRPr="00322F3B">
        <w:tab/>
        <w:t xml:space="preserve">For the usual way of working out a tax loss: see </w:t>
      </w:r>
      <w:r w:rsidR="009F5D03" w:rsidRPr="00322F3B">
        <w:t>section 3</w:t>
      </w:r>
      <w:r w:rsidRPr="00322F3B">
        <w:t>6</w:t>
      </w:r>
      <w:r w:rsidR="009953FD">
        <w:noBreakHyphen/>
      </w:r>
      <w:r w:rsidRPr="00322F3B">
        <w:t xml:space="preserve">10. For other ways of working out a tax loss: see </w:t>
      </w:r>
      <w:r w:rsidR="009F5D03" w:rsidRPr="00322F3B">
        <w:t>section 3</w:t>
      </w:r>
      <w:r w:rsidRPr="00322F3B">
        <w:t>6</w:t>
      </w:r>
      <w:r w:rsidR="009953FD">
        <w:noBreakHyphen/>
      </w:r>
      <w:r w:rsidRPr="00322F3B">
        <w:t>25.</w:t>
      </w:r>
    </w:p>
    <w:p w14:paraId="27BED2E9" w14:textId="77777777" w:rsidR="00CB71FB" w:rsidRPr="00322F3B" w:rsidRDefault="00CB71FB" w:rsidP="00CB71FB">
      <w:pPr>
        <w:pStyle w:val="SubsectionHead"/>
      </w:pPr>
      <w:r w:rsidRPr="00322F3B">
        <w:t>Deducting a tax loss of the ordinary class</w:t>
      </w:r>
    </w:p>
    <w:p w14:paraId="5EAE0D35" w14:textId="3CFEF12A" w:rsidR="00CB71FB" w:rsidRPr="00322F3B" w:rsidRDefault="00CB71FB" w:rsidP="00CB71FB">
      <w:pPr>
        <w:pStyle w:val="subsection"/>
      </w:pPr>
      <w:r w:rsidRPr="00322F3B">
        <w:tab/>
        <w:t>(2)</w:t>
      </w:r>
      <w:r w:rsidRPr="00322F3B">
        <w:tab/>
        <w:t xml:space="preserve">A </w:t>
      </w:r>
      <w:r w:rsidR="009953FD" w:rsidRPr="009953FD">
        <w:rPr>
          <w:position w:val="6"/>
          <w:sz w:val="16"/>
        </w:rPr>
        <w:t>*</w:t>
      </w:r>
      <w:r w:rsidRPr="00322F3B">
        <w:t xml:space="preserve">life insurance company’s </w:t>
      </w:r>
      <w:r w:rsidR="009953FD" w:rsidRPr="009953FD">
        <w:rPr>
          <w:position w:val="6"/>
          <w:sz w:val="16"/>
        </w:rPr>
        <w:t>*</w:t>
      </w:r>
      <w:r w:rsidRPr="00322F3B">
        <w:t xml:space="preserve">tax loss of the </w:t>
      </w:r>
      <w:r w:rsidRPr="00322F3B">
        <w:rPr>
          <w:b/>
          <w:i/>
        </w:rPr>
        <w:t>ordinary class</w:t>
      </w:r>
      <w:r w:rsidRPr="00322F3B">
        <w:t xml:space="preserve"> can be deducted under this Act only from:</w:t>
      </w:r>
    </w:p>
    <w:p w14:paraId="563D9EEB" w14:textId="26419B04" w:rsidR="00CB71FB" w:rsidRPr="00322F3B" w:rsidRDefault="00CB71FB" w:rsidP="00CB71FB">
      <w:pPr>
        <w:pStyle w:val="paragraph"/>
      </w:pPr>
      <w:r w:rsidRPr="00322F3B">
        <w:tab/>
        <w:t>(a)</w:t>
      </w:r>
      <w:r w:rsidRPr="00322F3B">
        <w:tab/>
      </w:r>
      <w:r w:rsidR="009953FD" w:rsidRPr="009953FD">
        <w:rPr>
          <w:position w:val="6"/>
          <w:sz w:val="16"/>
        </w:rPr>
        <w:t>*</w:t>
      </w:r>
      <w:r w:rsidRPr="00322F3B">
        <w:t xml:space="preserve">net exempt income of the company that is not attributable to </w:t>
      </w:r>
      <w:r w:rsidR="009953FD" w:rsidRPr="009953FD">
        <w:rPr>
          <w:position w:val="6"/>
          <w:sz w:val="16"/>
        </w:rPr>
        <w:t>*</w:t>
      </w:r>
      <w:r w:rsidRPr="00322F3B">
        <w:t xml:space="preserve">exempt income </w:t>
      </w:r>
      <w:r w:rsidR="009953FD" w:rsidRPr="009953FD">
        <w:rPr>
          <w:position w:val="6"/>
          <w:sz w:val="16"/>
        </w:rPr>
        <w:t>*</w:t>
      </w:r>
      <w:r w:rsidRPr="00322F3B">
        <w:t>derived:</w:t>
      </w:r>
    </w:p>
    <w:p w14:paraId="15067018" w14:textId="09F36075" w:rsidR="00CB71FB" w:rsidRPr="00322F3B" w:rsidRDefault="00CB71FB" w:rsidP="00CB71FB">
      <w:pPr>
        <w:pStyle w:val="paragraphsub"/>
      </w:pPr>
      <w:r w:rsidRPr="00322F3B">
        <w:tab/>
        <w:t>(i)</w:t>
      </w:r>
      <w:r w:rsidRPr="00322F3B">
        <w:tab/>
        <w:t xml:space="preserve">from the company’s </w:t>
      </w:r>
      <w:r w:rsidR="009953FD" w:rsidRPr="009953FD">
        <w:rPr>
          <w:position w:val="6"/>
          <w:sz w:val="16"/>
        </w:rPr>
        <w:t>*</w:t>
      </w:r>
      <w:r w:rsidRPr="00322F3B">
        <w:t xml:space="preserve">complying </w:t>
      </w:r>
      <w:r w:rsidR="00406984" w:rsidRPr="00322F3B">
        <w:t>superannuation</w:t>
      </w:r>
      <w:r w:rsidRPr="00322F3B">
        <w:t xml:space="preserve"> assets; and</w:t>
      </w:r>
    </w:p>
    <w:p w14:paraId="33071093" w14:textId="77777777" w:rsidR="00CB71FB" w:rsidRPr="00322F3B" w:rsidRDefault="00CB71FB" w:rsidP="00CB71FB">
      <w:pPr>
        <w:pStyle w:val="paragraphsub"/>
      </w:pPr>
      <w:r w:rsidRPr="00322F3B">
        <w:tab/>
        <w:t>(ii)</w:t>
      </w:r>
      <w:r w:rsidRPr="00322F3B">
        <w:tab/>
        <w:t xml:space="preserve">in relation to the period during which those assets were complying </w:t>
      </w:r>
      <w:r w:rsidR="00406984" w:rsidRPr="00322F3B">
        <w:t>superannuation</w:t>
      </w:r>
      <w:r w:rsidRPr="00322F3B">
        <w:t xml:space="preserve"> assets; and</w:t>
      </w:r>
    </w:p>
    <w:p w14:paraId="3113B8A9" w14:textId="14B8702E" w:rsidR="00CB71FB" w:rsidRPr="00322F3B" w:rsidRDefault="00CB71FB" w:rsidP="00CB71FB">
      <w:pPr>
        <w:pStyle w:val="paragraph"/>
      </w:pPr>
      <w:r w:rsidRPr="00322F3B">
        <w:tab/>
        <w:t>(b)</w:t>
      </w:r>
      <w:r w:rsidRPr="00322F3B">
        <w:tab/>
        <w:t>assessable income of the company that is not covered by sub</w:t>
      </w:r>
      <w:r w:rsidR="009F5D03" w:rsidRPr="00322F3B">
        <w:t>section 3</w:t>
      </w:r>
      <w:r w:rsidRPr="00322F3B">
        <w:t>20</w:t>
      </w:r>
      <w:r w:rsidR="009953FD">
        <w:noBreakHyphen/>
      </w:r>
      <w:r w:rsidRPr="00322F3B">
        <w:t>137(2), reduced by amounts (other than tax losses) that the company can deduct and are not covered by sub</w:t>
      </w:r>
      <w:r w:rsidR="009F5D03" w:rsidRPr="00322F3B">
        <w:t>section 3</w:t>
      </w:r>
      <w:r w:rsidRPr="00322F3B">
        <w:t>20</w:t>
      </w:r>
      <w:r w:rsidR="009953FD">
        <w:noBreakHyphen/>
      </w:r>
      <w:r w:rsidRPr="00322F3B">
        <w:t>137(4).</w:t>
      </w:r>
    </w:p>
    <w:p w14:paraId="5C9FFC64" w14:textId="26884E2E" w:rsidR="00CB71FB" w:rsidRPr="00322F3B" w:rsidRDefault="00CB71FB" w:rsidP="00CB71FB">
      <w:pPr>
        <w:pStyle w:val="notetext"/>
      </w:pPr>
      <w:r w:rsidRPr="00322F3B">
        <w:t>Note:</w:t>
      </w:r>
      <w:r w:rsidRPr="00322F3B">
        <w:tab/>
        <w:t xml:space="preserve">For the usual way of deducting a tax loss: see </w:t>
      </w:r>
      <w:r w:rsidR="009F5D03" w:rsidRPr="00322F3B">
        <w:t>section 3</w:t>
      </w:r>
      <w:r w:rsidRPr="00322F3B">
        <w:t>6</w:t>
      </w:r>
      <w:r w:rsidR="009953FD">
        <w:noBreakHyphen/>
      </w:r>
      <w:r w:rsidRPr="00322F3B">
        <w:t xml:space="preserve">17. For other ways of deducting a tax loss: see </w:t>
      </w:r>
      <w:r w:rsidR="009F5D03" w:rsidRPr="00322F3B">
        <w:t>section 3</w:t>
      </w:r>
      <w:r w:rsidRPr="00322F3B">
        <w:t>6</w:t>
      </w:r>
      <w:r w:rsidR="009953FD">
        <w:noBreakHyphen/>
      </w:r>
      <w:r w:rsidRPr="00322F3B">
        <w:t>25.</w:t>
      </w:r>
    </w:p>
    <w:p w14:paraId="00A26FBC" w14:textId="6F886BA8" w:rsidR="00CB71FB" w:rsidRPr="00322F3B" w:rsidRDefault="00CB71FB" w:rsidP="00CB71FB">
      <w:pPr>
        <w:pStyle w:val="ActHead5"/>
      </w:pPr>
      <w:bookmarkStart w:id="126" w:name="_Toc201755604"/>
      <w:r w:rsidRPr="00322F3B">
        <w:rPr>
          <w:rStyle w:val="CharSectno"/>
        </w:rPr>
        <w:t>320</w:t>
      </w:r>
      <w:r w:rsidR="009953FD">
        <w:rPr>
          <w:rStyle w:val="CharSectno"/>
        </w:rPr>
        <w:noBreakHyphen/>
      </w:r>
      <w:r w:rsidRPr="00322F3B">
        <w:rPr>
          <w:rStyle w:val="CharSectno"/>
        </w:rPr>
        <w:t>149</w:t>
      </w:r>
      <w:r w:rsidRPr="00322F3B">
        <w:t xml:space="preserve">  Provisions that apply only in relation to the ordinary class</w:t>
      </w:r>
      <w:bookmarkEnd w:id="126"/>
    </w:p>
    <w:p w14:paraId="72A525E2" w14:textId="77777777" w:rsidR="00CB71FB" w:rsidRPr="00322F3B" w:rsidRDefault="00CB71FB" w:rsidP="00CB71FB">
      <w:pPr>
        <w:pStyle w:val="subsection"/>
        <w:keepNext/>
        <w:keepLines/>
      </w:pPr>
      <w:r w:rsidRPr="00322F3B">
        <w:tab/>
        <w:t>(1)</w:t>
      </w:r>
      <w:r w:rsidRPr="00322F3B">
        <w:tab/>
        <w:t xml:space="preserve">The provisions covered by </w:t>
      </w:r>
      <w:r w:rsidR="00825006" w:rsidRPr="00322F3B">
        <w:t>subsection (</w:t>
      </w:r>
      <w:r w:rsidRPr="00322F3B">
        <w:t>2):</w:t>
      </w:r>
    </w:p>
    <w:p w14:paraId="44AB3DD9" w14:textId="5104528D" w:rsidR="00CB71FB" w:rsidRPr="00322F3B" w:rsidRDefault="00CB71FB" w:rsidP="00CB71FB">
      <w:pPr>
        <w:pStyle w:val="paragraph"/>
      </w:pPr>
      <w:r w:rsidRPr="00322F3B">
        <w:tab/>
        <w:t>(a)</w:t>
      </w:r>
      <w:r w:rsidRPr="00322F3B">
        <w:tab/>
        <w:t xml:space="preserve">have effect as provided by </w:t>
      </w:r>
      <w:r w:rsidR="009F5D03" w:rsidRPr="00322F3B">
        <w:t>section 3</w:t>
      </w:r>
      <w:r w:rsidRPr="00322F3B">
        <w:t>20</w:t>
      </w:r>
      <w:r w:rsidR="009953FD">
        <w:noBreakHyphen/>
      </w:r>
      <w:r w:rsidRPr="00322F3B">
        <w:t xml:space="preserve">135 in relation to a </w:t>
      </w:r>
      <w:r w:rsidR="009953FD" w:rsidRPr="009953FD">
        <w:rPr>
          <w:position w:val="6"/>
          <w:sz w:val="16"/>
        </w:rPr>
        <w:t>*</w:t>
      </w:r>
      <w:r w:rsidRPr="00322F3B">
        <w:t xml:space="preserve">life insurance company’s taxable income, or </w:t>
      </w:r>
      <w:r w:rsidR="009953FD" w:rsidRPr="009953FD">
        <w:rPr>
          <w:position w:val="6"/>
          <w:sz w:val="16"/>
        </w:rPr>
        <w:t>*</w:t>
      </w:r>
      <w:r w:rsidRPr="00322F3B">
        <w:t xml:space="preserve">tax loss, of the </w:t>
      </w:r>
      <w:r w:rsidR="009953FD" w:rsidRPr="009953FD">
        <w:rPr>
          <w:position w:val="6"/>
          <w:sz w:val="16"/>
        </w:rPr>
        <w:t>*</w:t>
      </w:r>
      <w:r w:rsidRPr="00322F3B">
        <w:t>ordinary class; but</w:t>
      </w:r>
    </w:p>
    <w:p w14:paraId="78707EAD" w14:textId="00635CC7" w:rsidR="00CB71FB" w:rsidRPr="00322F3B" w:rsidRDefault="00CB71FB" w:rsidP="00CB71FB">
      <w:pPr>
        <w:pStyle w:val="paragraph"/>
      </w:pPr>
      <w:r w:rsidRPr="00322F3B">
        <w:tab/>
        <w:t>(b)</w:t>
      </w:r>
      <w:r w:rsidRPr="00322F3B">
        <w:tab/>
        <w:t xml:space="preserve">have no effect in relation to the company’s taxable income, or tax loss, of the </w:t>
      </w:r>
      <w:r w:rsidR="009953FD" w:rsidRPr="009953FD">
        <w:rPr>
          <w:position w:val="6"/>
          <w:sz w:val="16"/>
        </w:rPr>
        <w:t>*</w:t>
      </w:r>
      <w:r w:rsidRPr="00322F3B">
        <w:t xml:space="preserve">complying </w:t>
      </w:r>
      <w:r w:rsidR="00406984" w:rsidRPr="00322F3B">
        <w:t>superannuation</w:t>
      </w:r>
      <w:r w:rsidRPr="00322F3B">
        <w:t xml:space="preserve"> class.</w:t>
      </w:r>
    </w:p>
    <w:p w14:paraId="0EB8B2AE" w14:textId="77777777" w:rsidR="00CB71FB" w:rsidRPr="00322F3B" w:rsidRDefault="00CB71FB" w:rsidP="00CB71FB">
      <w:pPr>
        <w:pStyle w:val="subsection"/>
      </w:pPr>
      <w:r w:rsidRPr="00322F3B">
        <w:tab/>
        <w:t>(2)</w:t>
      </w:r>
      <w:r w:rsidRPr="00322F3B">
        <w:tab/>
        <w:t>This subsection covers these provisions:</w:t>
      </w:r>
    </w:p>
    <w:p w14:paraId="5EAB6C30" w14:textId="736DF3B5" w:rsidR="00CB71FB" w:rsidRPr="00322F3B" w:rsidRDefault="00CB71FB" w:rsidP="00CB71FB">
      <w:pPr>
        <w:pStyle w:val="paragraph"/>
      </w:pPr>
      <w:r w:rsidRPr="00322F3B">
        <w:tab/>
        <w:t>(a)</w:t>
      </w:r>
      <w:r w:rsidRPr="00322F3B">
        <w:tab/>
      </w:r>
      <w:r w:rsidR="009F5D03" w:rsidRPr="00322F3B">
        <w:t>section 3</w:t>
      </w:r>
      <w:r w:rsidRPr="00322F3B">
        <w:t>6</w:t>
      </w:r>
      <w:r w:rsidR="009953FD">
        <w:noBreakHyphen/>
      </w:r>
      <w:r w:rsidRPr="00322F3B">
        <w:t>55;</w:t>
      </w:r>
    </w:p>
    <w:p w14:paraId="7162695E" w14:textId="2DBC4F2E" w:rsidR="00C1685F" w:rsidRPr="00322F3B" w:rsidRDefault="00C1685F" w:rsidP="00C1685F">
      <w:pPr>
        <w:pStyle w:val="paragraph"/>
      </w:pPr>
      <w:r w:rsidRPr="00322F3B">
        <w:tab/>
        <w:t>(aa)</w:t>
      </w:r>
      <w:r w:rsidRPr="00322F3B">
        <w:tab/>
        <w:t>Division 160 (Corporate loss carry back tax offset for 2020</w:t>
      </w:r>
      <w:r w:rsidR="009953FD">
        <w:noBreakHyphen/>
      </w:r>
      <w:r w:rsidRPr="00322F3B">
        <w:t>21</w:t>
      </w:r>
      <w:r w:rsidR="00BD3F82" w:rsidRPr="00322F3B">
        <w:t>, 2021</w:t>
      </w:r>
      <w:r w:rsidR="009953FD">
        <w:noBreakHyphen/>
      </w:r>
      <w:r w:rsidR="00BD3F82" w:rsidRPr="00322F3B">
        <w:t>22 or 2022</w:t>
      </w:r>
      <w:r w:rsidR="009953FD">
        <w:noBreakHyphen/>
      </w:r>
      <w:r w:rsidR="00BD3F82" w:rsidRPr="00322F3B">
        <w:t>23</w:t>
      </w:r>
      <w:r w:rsidRPr="00322F3B">
        <w:t xml:space="preserve"> for businesses with turnover under $5 billion);</w:t>
      </w:r>
    </w:p>
    <w:p w14:paraId="6771259F" w14:textId="3CEED695" w:rsidR="00CB71FB" w:rsidRPr="00322F3B" w:rsidRDefault="00CB71FB" w:rsidP="00CB71FB">
      <w:pPr>
        <w:pStyle w:val="paragraph"/>
      </w:pPr>
      <w:r w:rsidRPr="00322F3B">
        <w:tab/>
        <w:t>(b)</w:t>
      </w:r>
      <w:r w:rsidRPr="00322F3B">
        <w:tab/>
        <w:t>Division</w:t>
      </w:r>
      <w:r w:rsidR="00825006" w:rsidRPr="00322F3B">
        <w:t> </w:t>
      </w:r>
      <w:r w:rsidRPr="00322F3B">
        <w:t>165 (except Subdivision</w:t>
      </w:r>
      <w:r w:rsidR="00825006" w:rsidRPr="00322F3B">
        <w:t> </w:t>
      </w:r>
      <w:r w:rsidRPr="00322F3B">
        <w:t>165</w:t>
      </w:r>
      <w:r w:rsidR="009953FD">
        <w:noBreakHyphen/>
      </w:r>
      <w:r w:rsidRPr="00322F3B">
        <w:t>CD).</w:t>
      </w:r>
    </w:p>
    <w:p w14:paraId="7ABD22F1" w14:textId="0592D61D" w:rsidR="00CB71FB" w:rsidRPr="00322F3B" w:rsidRDefault="00CB71FB" w:rsidP="00CB71FB">
      <w:pPr>
        <w:pStyle w:val="notetext"/>
      </w:pPr>
      <w:r w:rsidRPr="00322F3B">
        <w:lastRenderedPageBreak/>
        <w:t>Example 1:</w:t>
      </w:r>
      <w:r w:rsidRPr="00322F3B">
        <w:tab/>
        <w:t xml:space="preserve">A life insurance company that has an amount of excess franking offsets will need to recalculate its tax loss of the ordinary class under </w:t>
      </w:r>
      <w:r w:rsidR="009F5D03" w:rsidRPr="00322F3B">
        <w:t>section 3</w:t>
      </w:r>
      <w:r w:rsidRPr="00322F3B">
        <w:t>6</w:t>
      </w:r>
      <w:r w:rsidR="009953FD">
        <w:noBreakHyphen/>
      </w:r>
      <w:r w:rsidRPr="00322F3B">
        <w:t xml:space="preserve">55. But its tax loss of the complying </w:t>
      </w:r>
      <w:r w:rsidR="00406984" w:rsidRPr="00322F3B">
        <w:t>superannuation</w:t>
      </w:r>
      <w:r w:rsidRPr="00322F3B">
        <w:t xml:space="preserve"> class is unaffected by that section.</w:t>
      </w:r>
    </w:p>
    <w:p w14:paraId="44F2841E" w14:textId="6B00DEBE" w:rsidR="00CB71FB" w:rsidRPr="00322F3B" w:rsidRDefault="00CB71FB" w:rsidP="00CB71FB">
      <w:pPr>
        <w:pStyle w:val="notetext"/>
      </w:pPr>
      <w:r w:rsidRPr="00322F3B">
        <w:t>Example 2:</w:t>
      </w:r>
      <w:r w:rsidRPr="00322F3B">
        <w:tab/>
        <w:t>A life insurance company that fails to meet the relevant tests of Division</w:t>
      </w:r>
      <w:r w:rsidR="00825006" w:rsidRPr="00322F3B">
        <w:t> </w:t>
      </w:r>
      <w:r w:rsidRPr="00322F3B">
        <w:t>165 will need to recalculate the ordinary class of its taxable income and tax loss under Subdivision</w:t>
      </w:r>
      <w:r w:rsidR="00825006" w:rsidRPr="00322F3B">
        <w:t> </w:t>
      </w:r>
      <w:r w:rsidRPr="00322F3B">
        <w:t>165</w:t>
      </w:r>
      <w:r w:rsidR="009953FD">
        <w:noBreakHyphen/>
      </w:r>
      <w:r w:rsidRPr="00322F3B">
        <w:t xml:space="preserve">B. But the complying </w:t>
      </w:r>
      <w:r w:rsidR="00406984" w:rsidRPr="00322F3B">
        <w:t>superannuation</w:t>
      </w:r>
      <w:r w:rsidRPr="00322F3B">
        <w:t xml:space="preserve"> class of its taxable income and tax loss are unaffected by that Subdivision.</w:t>
      </w:r>
    </w:p>
    <w:p w14:paraId="26C34373" w14:textId="5C41CBDF" w:rsidR="0037072A" w:rsidRPr="00322F3B" w:rsidRDefault="0037072A" w:rsidP="0037072A">
      <w:pPr>
        <w:pStyle w:val="ActHead4"/>
      </w:pPr>
      <w:bookmarkStart w:id="127" w:name="_Toc201755605"/>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E</w:t>
      </w:r>
      <w:r w:rsidRPr="00322F3B">
        <w:t>—</w:t>
      </w:r>
      <w:r w:rsidRPr="00322F3B">
        <w:rPr>
          <w:rStyle w:val="CharSubdText"/>
        </w:rPr>
        <w:t>No</w:t>
      </w:r>
      <w:r w:rsidR="009953FD">
        <w:rPr>
          <w:rStyle w:val="CharSubdText"/>
        </w:rPr>
        <w:noBreakHyphen/>
      </w:r>
      <w:r w:rsidRPr="00322F3B">
        <w:rPr>
          <w:rStyle w:val="CharSubdText"/>
        </w:rPr>
        <w:t>TFN contributions of life insurance companies that are RSA providers</w:t>
      </w:r>
      <w:bookmarkEnd w:id="127"/>
    </w:p>
    <w:p w14:paraId="2BFF505F" w14:textId="53D46929" w:rsidR="0037072A" w:rsidRPr="00322F3B" w:rsidRDefault="0037072A" w:rsidP="0037072A">
      <w:pPr>
        <w:pStyle w:val="ActHead4"/>
      </w:pPr>
      <w:bookmarkStart w:id="128" w:name="_Toc201755606"/>
      <w:r w:rsidRPr="00322F3B">
        <w:t>Guide to Subdivision</w:t>
      </w:r>
      <w:r w:rsidR="00825006" w:rsidRPr="00322F3B">
        <w:t> </w:t>
      </w:r>
      <w:r w:rsidRPr="00322F3B">
        <w:t>320</w:t>
      </w:r>
      <w:r w:rsidR="009953FD">
        <w:noBreakHyphen/>
      </w:r>
      <w:r w:rsidRPr="00322F3B">
        <w:t>E</w:t>
      </w:r>
      <w:bookmarkEnd w:id="128"/>
    </w:p>
    <w:p w14:paraId="7CBB0BD3" w14:textId="5FB8A607" w:rsidR="0037072A" w:rsidRPr="00322F3B" w:rsidRDefault="0037072A" w:rsidP="0037072A">
      <w:pPr>
        <w:pStyle w:val="ActHead5"/>
      </w:pPr>
      <w:bookmarkStart w:id="129" w:name="_Toc201755607"/>
      <w:r w:rsidRPr="00322F3B">
        <w:rPr>
          <w:rStyle w:val="CharSectno"/>
        </w:rPr>
        <w:t>320</w:t>
      </w:r>
      <w:r w:rsidR="009953FD">
        <w:rPr>
          <w:rStyle w:val="CharSectno"/>
        </w:rPr>
        <w:noBreakHyphen/>
      </w:r>
      <w:r w:rsidRPr="00322F3B">
        <w:rPr>
          <w:rStyle w:val="CharSectno"/>
        </w:rPr>
        <w:t>150</w:t>
      </w:r>
      <w:r w:rsidRPr="00322F3B">
        <w:t xml:space="preserve">  What this Subdivision is about</w:t>
      </w:r>
      <w:bookmarkEnd w:id="129"/>
    </w:p>
    <w:p w14:paraId="2EC18A26" w14:textId="7126CA5A" w:rsidR="0037072A" w:rsidRPr="00322F3B" w:rsidRDefault="0037072A" w:rsidP="00B57F3F">
      <w:pPr>
        <w:pStyle w:val="SOText"/>
      </w:pPr>
      <w:r w:rsidRPr="00322F3B">
        <w:t>This Subdivision makes Subdivisions</w:t>
      </w:r>
      <w:r w:rsidR="00825006" w:rsidRPr="00322F3B">
        <w:t> </w:t>
      </w:r>
      <w:r w:rsidRPr="00322F3B">
        <w:t>295</w:t>
      </w:r>
      <w:r w:rsidR="009953FD">
        <w:noBreakHyphen/>
      </w:r>
      <w:r w:rsidRPr="00322F3B">
        <w:t>I and 295</w:t>
      </w:r>
      <w:r w:rsidR="009953FD">
        <w:noBreakHyphen/>
      </w:r>
      <w:r w:rsidRPr="00322F3B">
        <w:t>J apply to life insurance companies that are RSA providers.</w:t>
      </w:r>
    </w:p>
    <w:p w14:paraId="51DDAE3E" w14:textId="665BADA9" w:rsidR="0037072A" w:rsidRPr="00322F3B" w:rsidRDefault="0037072A" w:rsidP="00B57F3F">
      <w:pPr>
        <w:pStyle w:val="SOText"/>
      </w:pPr>
      <w:r w:rsidRPr="00322F3B">
        <w:t>The consequence is that those life insurance companies are liable to pay tax on no</w:t>
      </w:r>
      <w:r w:rsidR="009953FD">
        <w:noBreakHyphen/>
      </w:r>
      <w:r w:rsidRPr="00322F3B">
        <w:t>TFN contributions income under Subdivision</w:t>
      </w:r>
      <w:r w:rsidR="00825006" w:rsidRPr="00322F3B">
        <w:t> </w:t>
      </w:r>
      <w:r w:rsidRPr="00322F3B">
        <w:t>295</w:t>
      </w:r>
      <w:r w:rsidR="009953FD">
        <w:noBreakHyphen/>
      </w:r>
      <w:r w:rsidRPr="00322F3B">
        <w:t>I. They may also be entitled to a tax offset under Subdivision</w:t>
      </w:r>
      <w:r w:rsidR="00825006" w:rsidRPr="00322F3B">
        <w:t> </w:t>
      </w:r>
      <w:r w:rsidRPr="00322F3B">
        <w:t>295</w:t>
      </w:r>
      <w:r w:rsidR="009953FD">
        <w:noBreakHyphen/>
      </w:r>
      <w:r w:rsidRPr="00322F3B">
        <w:t>J.</w:t>
      </w:r>
    </w:p>
    <w:p w14:paraId="40726394" w14:textId="77777777" w:rsidR="0037072A" w:rsidRPr="00322F3B" w:rsidRDefault="0037072A" w:rsidP="0037072A">
      <w:pPr>
        <w:pStyle w:val="TofSectsHeading"/>
        <w:keepNext/>
        <w:keepLines/>
      </w:pPr>
      <w:r w:rsidRPr="00322F3B">
        <w:t>Table of sections</w:t>
      </w:r>
    </w:p>
    <w:p w14:paraId="7F63038C" w14:textId="77777777" w:rsidR="0037072A" w:rsidRPr="00322F3B" w:rsidRDefault="0037072A" w:rsidP="0037072A">
      <w:pPr>
        <w:pStyle w:val="TofSectsGroupHeading"/>
        <w:keepNext/>
      </w:pPr>
      <w:r w:rsidRPr="00322F3B">
        <w:t>Operative provisions</w:t>
      </w:r>
    </w:p>
    <w:p w14:paraId="148C0973" w14:textId="78E04409" w:rsidR="0037072A" w:rsidRPr="00322F3B" w:rsidRDefault="0037072A" w:rsidP="0037072A">
      <w:pPr>
        <w:pStyle w:val="TofSectsSection"/>
      </w:pPr>
      <w:r w:rsidRPr="00322F3B">
        <w:t>320</w:t>
      </w:r>
      <w:r w:rsidR="009953FD">
        <w:noBreakHyphen/>
      </w:r>
      <w:r w:rsidRPr="00322F3B">
        <w:t>155</w:t>
      </w:r>
      <w:r w:rsidRPr="00322F3B">
        <w:tab/>
        <w:t>Subdivisions</w:t>
      </w:r>
      <w:r w:rsidR="00825006" w:rsidRPr="00322F3B">
        <w:t> </w:t>
      </w:r>
      <w:r w:rsidRPr="00322F3B">
        <w:t>295</w:t>
      </w:r>
      <w:r w:rsidR="009953FD">
        <w:noBreakHyphen/>
      </w:r>
      <w:r w:rsidRPr="00322F3B">
        <w:t>I and 295</w:t>
      </w:r>
      <w:r w:rsidR="009953FD">
        <w:noBreakHyphen/>
      </w:r>
      <w:r w:rsidRPr="00322F3B">
        <w:t>J apply to companies that are RSA providers</w:t>
      </w:r>
    </w:p>
    <w:p w14:paraId="5B53305B" w14:textId="77777777" w:rsidR="0037072A" w:rsidRPr="00322F3B" w:rsidRDefault="0037072A" w:rsidP="0037072A">
      <w:pPr>
        <w:pStyle w:val="ActHead4"/>
      </w:pPr>
      <w:bookmarkStart w:id="130" w:name="_Toc201755608"/>
      <w:r w:rsidRPr="00322F3B">
        <w:t>Operative provisions</w:t>
      </w:r>
      <w:bookmarkEnd w:id="130"/>
    </w:p>
    <w:p w14:paraId="2172FA03" w14:textId="74558D57" w:rsidR="0037072A" w:rsidRPr="00322F3B" w:rsidRDefault="0037072A" w:rsidP="0037072A">
      <w:pPr>
        <w:pStyle w:val="ActHead5"/>
      </w:pPr>
      <w:bookmarkStart w:id="131" w:name="_Toc201755609"/>
      <w:r w:rsidRPr="00322F3B">
        <w:rPr>
          <w:rStyle w:val="CharSectno"/>
        </w:rPr>
        <w:t>320</w:t>
      </w:r>
      <w:r w:rsidR="009953FD">
        <w:rPr>
          <w:rStyle w:val="CharSectno"/>
        </w:rPr>
        <w:noBreakHyphen/>
      </w:r>
      <w:r w:rsidRPr="00322F3B">
        <w:rPr>
          <w:rStyle w:val="CharSectno"/>
        </w:rPr>
        <w:t>155</w:t>
      </w:r>
      <w:r w:rsidRPr="00322F3B">
        <w:t xml:space="preserve">  Subdivisions</w:t>
      </w:r>
      <w:r w:rsidR="00825006" w:rsidRPr="00322F3B">
        <w:t> </w:t>
      </w:r>
      <w:r w:rsidRPr="00322F3B">
        <w:t>295</w:t>
      </w:r>
      <w:r w:rsidR="009953FD">
        <w:noBreakHyphen/>
      </w:r>
      <w:r w:rsidRPr="00322F3B">
        <w:t>I and 295</w:t>
      </w:r>
      <w:r w:rsidR="009953FD">
        <w:noBreakHyphen/>
      </w:r>
      <w:r w:rsidRPr="00322F3B">
        <w:t>J apply to companies that are RSA providers</w:t>
      </w:r>
      <w:bookmarkEnd w:id="131"/>
    </w:p>
    <w:p w14:paraId="52EE0E98" w14:textId="4449625D" w:rsidR="0037072A" w:rsidRPr="00322F3B" w:rsidRDefault="0037072A" w:rsidP="0037072A">
      <w:pPr>
        <w:pStyle w:val="subsection"/>
      </w:pPr>
      <w:r w:rsidRPr="00322F3B">
        <w:tab/>
        <w:t>(1)</w:t>
      </w:r>
      <w:r w:rsidRPr="00322F3B">
        <w:tab/>
        <w:t>Despite subsection</w:t>
      </w:r>
      <w:r w:rsidR="00825006" w:rsidRPr="00322F3B">
        <w:t> </w:t>
      </w:r>
      <w:r w:rsidRPr="00322F3B">
        <w:t>295</w:t>
      </w:r>
      <w:r w:rsidR="009953FD">
        <w:noBreakHyphen/>
      </w:r>
      <w:r w:rsidRPr="00322F3B">
        <w:t>5(4), Subdivisions</w:t>
      </w:r>
      <w:r w:rsidR="00825006" w:rsidRPr="00322F3B">
        <w:t> </w:t>
      </w:r>
      <w:r w:rsidRPr="00322F3B">
        <w:t>295</w:t>
      </w:r>
      <w:r w:rsidR="009953FD">
        <w:noBreakHyphen/>
      </w:r>
      <w:r w:rsidRPr="00322F3B">
        <w:t>I and 295</w:t>
      </w:r>
      <w:r w:rsidR="009953FD">
        <w:noBreakHyphen/>
      </w:r>
      <w:r w:rsidRPr="00322F3B">
        <w:t xml:space="preserve">J apply to a </w:t>
      </w:r>
      <w:r w:rsidR="009953FD" w:rsidRPr="009953FD">
        <w:rPr>
          <w:position w:val="6"/>
          <w:sz w:val="16"/>
        </w:rPr>
        <w:t>*</w:t>
      </w:r>
      <w:r w:rsidRPr="00322F3B">
        <w:t xml:space="preserve">life insurance company that is an </w:t>
      </w:r>
      <w:r w:rsidR="009953FD" w:rsidRPr="009953FD">
        <w:rPr>
          <w:position w:val="6"/>
          <w:sz w:val="16"/>
        </w:rPr>
        <w:t>*</w:t>
      </w:r>
      <w:r w:rsidRPr="00322F3B">
        <w:t>RSA provider.</w:t>
      </w:r>
    </w:p>
    <w:p w14:paraId="11B2BE54" w14:textId="5709BEA8" w:rsidR="0037072A" w:rsidRPr="00322F3B" w:rsidRDefault="0037072A" w:rsidP="0037072A">
      <w:pPr>
        <w:pStyle w:val="subsection"/>
      </w:pPr>
      <w:r w:rsidRPr="00322F3B">
        <w:lastRenderedPageBreak/>
        <w:tab/>
        <w:t>(2)</w:t>
      </w:r>
      <w:r w:rsidRPr="00322F3B">
        <w:tab/>
        <w:t xml:space="preserve">For the purposes of the application of those Subdivisions to a </w:t>
      </w:r>
      <w:r w:rsidR="009953FD" w:rsidRPr="009953FD">
        <w:rPr>
          <w:position w:val="6"/>
          <w:sz w:val="16"/>
        </w:rPr>
        <w:t>*</w:t>
      </w:r>
      <w:r w:rsidRPr="00322F3B">
        <w:t>life insurance company, a contribution included in the assessable income of the company under paragraph</w:t>
      </w:r>
      <w:r w:rsidR="00825006" w:rsidRPr="00322F3B">
        <w:t> </w:t>
      </w:r>
      <w:r w:rsidRPr="00322F3B">
        <w:t>320</w:t>
      </w:r>
      <w:r w:rsidR="009953FD">
        <w:noBreakHyphen/>
      </w:r>
      <w:r w:rsidRPr="00322F3B">
        <w:t>15(1)(l) is taken to have been included under Subdivision</w:t>
      </w:r>
      <w:r w:rsidR="00825006" w:rsidRPr="00322F3B">
        <w:t> </w:t>
      </w:r>
      <w:r w:rsidRPr="00322F3B">
        <w:t>295</w:t>
      </w:r>
      <w:r w:rsidR="009953FD">
        <w:noBreakHyphen/>
      </w:r>
      <w:r w:rsidRPr="00322F3B">
        <w:t>C.</w:t>
      </w:r>
    </w:p>
    <w:p w14:paraId="113C5F94" w14:textId="7ED89D3E" w:rsidR="00CB71FB" w:rsidRPr="00322F3B" w:rsidRDefault="00CB71FB" w:rsidP="00CB71FB">
      <w:pPr>
        <w:pStyle w:val="ActHead4"/>
      </w:pPr>
      <w:bookmarkStart w:id="132" w:name="_Toc201755610"/>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F</w:t>
      </w:r>
      <w:r w:rsidRPr="00322F3B">
        <w:t>—</w:t>
      </w:r>
      <w:r w:rsidRPr="00322F3B">
        <w:rPr>
          <w:rStyle w:val="CharSubdText"/>
        </w:rPr>
        <w:t xml:space="preserve">Complying </w:t>
      </w:r>
      <w:r w:rsidR="00406984" w:rsidRPr="00322F3B">
        <w:rPr>
          <w:rStyle w:val="CharSubdText"/>
        </w:rPr>
        <w:t>superannuation</w:t>
      </w:r>
      <w:r w:rsidRPr="00322F3B">
        <w:rPr>
          <w:rStyle w:val="CharSubdText"/>
        </w:rPr>
        <w:t xml:space="preserve"> asset pool</w:t>
      </w:r>
      <w:bookmarkEnd w:id="132"/>
    </w:p>
    <w:p w14:paraId="542B7A0B" w14:textId="22A284C9" w:rsidR="0037072A" w:rsidRPr="00322F3B" w:rsidRDefault="0037072A" w:rsidP="0037072A">
      <w:pPr>
        <w:pStyle w:val="ActHead4"/>
      </w:pPr>
      <w:bookmarkStart w:id="133" w:name="_Toc201755611"/>
      <w:r w:rsidRPr="00322F3B">
        <w:t>Guide to Subdivision</w:t>
      </w:r>
      <w:r w:rsidR="00825006" w:rsidRPr="00322F3B">
        <w:t> </w:t>
      </w:r>
      <w:r w:rsidRPr="00322F3B">
        <w:t>320</w:t>
      </w:r>
      <w:r w:rsidR="009953FD">
        <w:noBreakHyphen/>
      </w:r>
      <w:r w:rsidRPr="00322F3B">
        <w:t>F</w:t>
      </w:r>
      <w:bookmarkEnd w:id="133"/>
    </w:p>
    <w:p w14:paraId="22F5EA90" w14:textId="689CDDD5" w:rsidR="009C614B" w:rsidRPr="00322F3B" w:rsidRDefault="009C614B" w:rsidP="009C614B">
      <w:pPr>
        <w:pStyle w:val="ActHead5"/>
      </w:pPr>
      <w:bookmarkStart w:id="134" w:name="_Toc201755612"/>
      <w:r w:rsidRPr="00322F3B">
        <w:rPr>
          <w:rStyle w:val="CharSectno"/>
        </w:rPr>
        <w:t>320</w:t>
      </w:r>
      <w:r w:rsidR="009953FD">
        <w:rPr>
          <w:rStyle w:val="CharSectno"/>
        </w:rPr>
        <w:noBreakHyphen/>
      </w:r>
      <w:r w:rsidRPr="00322F3B">
        <w:rPr>
          <w:rStyle w:val="CharSectno"/>
        </w:rPr>
        <w:t>165</w:t>
      </w:r>
      <w:r w:rsidRPr="00322F3B">
        <w:t xml:space="preserve">  What this Subdivision is about</w:t>
      </w:r>
      <w:bookmarkEnd w:id="134"/>
    </w:p>
    <w:p w14:paraId="4F3465BC" w14:textId="77777777" w:rsidR="009C614B" w:rsidRPr="00322F3B" w:rsidRDefault="009C614B" w:rsidP="00B57F3F">
      <w:pPr>
        <w:pStyle w:val="SOText"/>
      </w:pPr>
      <w:r w:rsidRPr="00322F3B">
        <w:t xml:space="preserve">This Subdivision explains how a life insurance company can segregate assets (to be known as a </w:t>
      </w:r>
      <w:r w:rsidRPr="00322F3B">
        <w:rPr>
          <w:b/>
          <w:i/>
        </w:rPr>
        <w:t xml:space="preserve">complying </w:t>
      </w:r>
      <w:r w:rsidR="00406984" w:rsidRPr="00322F3B">
        <w:rPr>
          <w:b/>
          <w:i/>
        </w:rPr>
        <w:t>superannuation</w:t>
      </w:r>
      <w:r w:rsidRPr="00322F3B">
        <w:rPr>
          <w:b/>
          <w:i/>
        </w:rPr>
        <w:t xml:space="preserve"> asset pool</w:t>
      </w:r>
      <w:r w:rsidRPr="00322F3B">
        <w:t>) to be used for the sole purpose of discharging its complying superannuation liabilities.</w:t>
      </w:r>
    </w:p>
    <w:p w14:paraId="282FCBD1" w14:textId="77777777" w:rsidR="009C614B" w:rsidRPr="00322F3B" w:rsidRDefault="009C614B" w:rsidP="009C614B">
      <w:pPr>
        <w:pStyle w:val="TofSectsHeading"/>
        <w:keepNext/>
      </w:pPr>
      <w:r w:rsidRPr="00322F3B">
        <w:t>Table of sections</w:t>
      </w:r>
    </w:p>
    <w:p w14:paraId="4CAAE7B1" w14:textId="77777777" w:rsidR="009C614B" w:rsidRPr="00322F3B" w:rsidRDefault="009C614B" w:rsidP="009C614B">
      <w:pPr>
        <w:pStyle w:val="TofSectsGroupHeading"/>
      </w:pPr>
      <w:r w:rsidRPr="00322F3B">
        <w:t>Operative provisions</w:t>
      </w:r>
    </w:p>
    <w:p w14:paraId="5387582D" w14:textId="000AFA20" w:rsidR="009C614B" w:rsidRPr="00322F3B" w:rsidRDefault="009C614B" w:rsidP="009C614B">
      <w:pPr>
        <w:pStyle w:val="TofSectsSection"/>
      </w:pPr>
      <w:r w:rsidRPr="00322F3B">
        <w:t>320</w:t>
      </w:r>
      <w:r w:rsidR="009953FD">
        <w:noBreakHyphen/>
      </w:r>
      <w:r w:rsidRPr="00322F3B">
        <w:t>170</w:t>
      </w:r>
      <w:r w:rsidRPr="00322F3B">
        <w:tab/>
        <w:t xml:space="preserve">Establishment of complying </w:t>
      </w:r>
      <w:r w:rsidR="00406984" w:rsidRPr="00322F3B">
        <w:t>superannuation</w:t>
      </w:r>
      <w:r w:rsidRPr="00322F3B">
        <w:t xml:space="preserve"> asset pool</w:t>
      </w:r>
    </w:p>
    <w:p w14:paraId="0A4E9F40" w14:textId="2FEF6138" w:rsidR="009C614B" w:rsidRPr="00322F3B" w:rsidRDefault="009C614B" w:rsidP="009C614B">
      <w:pPr>
        <w:pStyle w:val="TofSectsSection"/>
      </w:pPr>
      <w:r w:rsidRPr="00322F3B">
        <w:t>320</w:t>
      </w:r>
      <w:r w:rsidR="009953FD">
        <w:noBreakHyphen/>
      </w:r>
      <w:r w:rsidRPr="00322F3B">
        <w:t>175</w:t>
      </w:r>
      <w:r w:rsidRPr="00322F3B">
        <w:tab/>
        <w:t xml:space="preserve">Valuations of complying </w:t>
      </w:r>
      <w:r w:rsidR="00406984" w:rsidRPr="00322F3B">
        <w:t>superannuation</w:t>
      </w:r>
      <w:r w:rsidRPr="00322F3B">
        <w:t xml:space="preserve"> assets and complying </w:t>
      </w:r>
      <w:r w:rsidR="00406984" w:rsidRPr="00322F3B">
        <w:t>superannuation</w:t>
      </w:r>
      <w:r w:rsidRPr="00322F3B">
        <w:t xml:space="preserve"> liabilities for each valuation time</w:t>
      </w:r>
    </w:p>
    <w:p w14:paraId="0540191E" w14:textId="48245907" w:rsidR="009C614B" w:rsidRPr="00322F3B" w:rsidRDefault="009C614B" w:rsidP="009C614B">
      <w:pPr>
        <w:pStyle w:val="TofSectsSection"/>
      </w:pPr>
      <w:r w:rsidRPr="00322F3B">
        <w:t>320</w:t>
      </w:r>
      <w:r w:rsidR="009953FD">
        <w:noBreakHyphen/>
      </w:r>
      <w:r w:rsidRPr="00322F3B">
        <w:t>180</w:t>
      </w:r>
      <w:r w:rsidRPr="00322F3B">
        <w:tab/>
        <w:t xml:space="preserve">Consequences of a valuation under </w:t>
      </w:r>
      <w:r w:rsidR="009F5D03" w:rsidRPr="00322F3B">
        <w:t>section 3</w:t>
      </w:r>
      <w:r w:rsidRPr="00322F3B">
        <w:t>20</w:t>
      </w:r>
      <w:r w:rsidR="009953FD">
        <w:noBreakHyphen/>
      </w:r>
      <w:r w:rsidRPr="00322F3B">
        <w:t>175</w:t>
      </w:r>
    </w:p>
    <w:p w14:paraId="07105697" w14:textId="15839769" w:rsidR="009C614B" w:rsidRPr="00322F3B" w:rsidRDefault="009C614B" w:rsidP="009C614B">
      <w:pPr>
        <w:pStyle w:val="TofSectsSection"/>
      </w:pPr>
      <w:r w:rsidRPr="00322F3B">
        <w:t>320</w:t>
      </w:r>
      <w:r w:rsidR="009953FD">
        <w:noBreakHyphen/>
      </w:r>
      <w:r w:rsidRPr="00322F3B">
        <w:t>185</w:t>
      </w:r>
      <w:r w:rsidRPr="00322F3B">
        <w:tab/>
        <w:t xml:space="preserve">Transfer of assets to complying </w:t>
      </w:r>
      <w:r w:rsidR="00406984" w:rsidRPr="00322F3B">
        <w:t>superannuation</w:t>
      </w:r>
      <w:r w:rsidRPr="00322F3B">
        <w:t xml:space="preserve"> asset pool otherwise than as a result of a valuation under </w:t>
      </w:r>
      <w:r w:rsidR="009F5D03" w:rsidRPr="00322F3B">
        <w:t>section 3</w:t>
      </w:r>
      <w:r w:rsidRPr="00322F3B">
        <w:t>20</w:t>
      </w:r>
      <w:r w:rsidR="009953FD">
        <w:noBreakHyphen/>
      </w:r>
      <w:r w:rsidRPr="00322F3B">
        <w:t>175</w:t>
      </w:r>
    </w:p>
    <w:p w14:paraId="18D6854C" w14:textId="6429601E" w:rsidR="009C614B" w:rsidRPr="00322F3B" w:rsidRDefault="009C614B" w:rsidP="009C614B">
      <w:pPr>
        <w:pStyle w:val="TofSectsSection"/>
      </w:pPr>
      <w:r w:rsidRPr="00322F3B">
        <w:t>320</w:t>
      </w:r>
      <w:r w:rsidR="009953FD">
        <w:noBreakHyphen/>
      </w:r>
      <w:r w:rsidRPr="00322F3B">
        <w:t>190</w:t>
      </w:r>
      <w:r w:rsidRPr="00322F3B">
        <w:tab/>
        <w:t xml:space="preserve">Complying </w:t>
      </w:r>
      <w:r w:rsidR="00406984" w:rsidRPr="00322F3B">
        <w:t>superannuation</w:t>
      </w:r>
      <w:r w:rsidRPr="00322F3B">
        <w:t xml:space="preserve"> liabilities</w:t>
      </w:r>
    </w:p>
    <w:p w14:paraId="78C46F0D" w14:textId="0D4BE22C" w:rsidR="009C614B" w:rsidRPr="00322F3B" w:rsidRDefault="009C614B" w:rsidP="009C614B">
      <w:pPr>
        <w:pStyle w:val="TofSectsSection"/>
      </w:pPr>
      <w:r w:rsidRPr="00322F3B">
        <w:t>320</w:t>
      </w:r>
      <w:r w:rsidR="009953FD">
        <w:noBreakHyphen/>
      </w:r>
      <w:r w:rsidRPr="00322F3B">
        <w:t>195</w:t>
      </w:r>
      <w:r w:rsidRPr="00322F3B">
        <w:tab/>
        <w:t xml:space="preserve">Transfer of assets and payment of amounts from a complying </w:t>
      </w:r>
      <w:r w:rsidR="00406984" w:rsidRPr="00322F3B">
        <w:t>superannuation</w:t>
      </w:r>
      <w:r w:rsidRPr="00322F3B">
        <w:t xml:space="preserve"> asset pool otherwise than as a result of a valuation under </w:t>
      </w:r>
      <w:r w:rsidR="009F5D03" w:rsidRPr="00322F3B">
        <w:t>section 3</w:t>
      </w:r>
      <w:r w:rsidRPr="00322F3B">
        <w:t>20</w:t>
      </w:r>
      <w:r w:rsidR="009953FD">
        <w:noBreakHyphen/>
      </w:r>
      <w:r w:rsidRPr="00322F3B">
        <w:t>175</w:t>
      </w:r>
    </w:p>
    <w:p w14:paraId="22E539A4" w14:textId="61CB3BE2" w:rsidR="009C614B" w:rsidRPr="00322F3B" w:rsidRDefault="009C614B" w:rsidP="009C614B">
      <w:pPr>
        <w:pStyle w:val="TofSectsSection"/>
      </w:pPr>
      <w:r w:rsidRPr="00322F3B">
        <w:t>320</w:t>
      </w:r>
      <w:r w:rsidR="009953FD">
        <w:noBreakHyphen/>
      </w:r>
      <w:r w:rsidRPr="00322F3B">
        <w:t>200</w:t>
      </w:r>
      <w:r w:rsidRPr="00322F3B">
        <w:tab/>
        <w:t xml:space="preserve">Consequences of transfer of assets to or from complying </w:t>
      </w:r>
      <w:r w:rsidR="00406984" w:rsidRPr="00322F3B">
        <w:t>superannuation</w:t>
      </w:r>
      <w:r w:rsidRPr="00322F3B">
        <w:t xml:space="preserve"> asset pool</w:t>
      </w:r>
    </w:p>
    <w:p w14:paraId="4EE0FC0E" w14:textId="77777777" w:rsidR="009C614B" w:rsidRPr="00322F3B" w:rsidRDefault="009C614B" w:rsidP="009C614B">
      <w:pPr>
        <w:pStyle w:val="ActHead4"/>
      </w:pPr>
      <w:bookmarkStart w:id="135" w:name="_Toc201755613"/>
      <w:r w:rsidRPr="00322F3B">
        <w:lastRenderedPageBreak/>
        <w:t>Operative provisions</w:t>
      </w:r>
      <w:bookmarkEnd w:id="135"/>
    </w:p>
    <w:p w14:paraId="283276C2" w14:textId="45CC56AF" w:rsidR="009C614B" w:rsidRPr="00322F3B" w:rsidRDefault="009C614B" w:rsidP="009C614B">
      <w:pPr>
        <w:pStyle w:val="ActHead5"/>
      </w:pPr>
      <w:bookmarkStart w:id="136" w:name="_Toc201755614"/>
      <w:r w:rsidRPr="00322F3B">
        <w:rPr>
          <w:rStyle w:val="CharSectno"/>
        </w:rPr>
        <w:t>320</w:t>
      </w:r>
      <w:r w:rsidR="009953FD">
        <w:rPr>
          <w:rStyle w:val="CharSectno"/>
        </w:rPr>
        <w:noBreakHyphen/>
      </w:r>
      <w:r w:rsidRPr="00322F3B">
        <w:rPr>
          <w:rStyle w:val="CharSectno"/>
        </w:rPr>
        <w:t>170</w:t>
      </w:r>
      <w:r w:rsidRPr="00322F3B">
        <w:t xml:space="preserve">  Establishment of complying </w:t>
      </w:r>
      <w:r w:rsidR="00406984" w:rsidRPr="00322F3B">
        <w:t>superannuation</w:t>
      </w:r>
      <w:r w:rsidRPr="00322F3B">
        <w:t xml:space="preserve"> asset pool</w:t>
      </w:r>
      <w:bookmarkEnd w:id="136"/>
    </w:p>
    <w:p w14:paraId="3302C9DE" w14:textId="0D8D0D24" w:rsidR="009C614B" w:rsidRPr="00322F3B" w:rsidRDefault="009C614B" w:rsidP="009C614B">
      <w:pPr>
        <w:pStyle w:val="subsection"/>
      </w:pPr>
      <w:r w:rsidRPr="00322F3B">
        <w:tab/>
        <w:t>(1)</w:t>
      </w:r>
      <w:r w:rsidRPr="00322F3B">
        <w:tab/>
        <w:t xml:space="preserve">A </w:t>
      </w:r>
      <w:r w:rsidR="009953FD" w:rsidRPr="009953FD">
        <w:rPr>
          <w:position w:val="6"/>
          <w:sz w:val="16"/>
        </w:rPr>
        <w:t>*</w:t>
      </w:r>
      <w:r w:rsidRPr="00322F3B">
        <w:t xml:space="preserve">life insurance company may, on or after </w:t>
      </w:r>
      <w:r w:rsidR="00F233ED" w:rsidRPr="00322F3B">
        <w:t>1 July</w:t>
      </w:r>
      <w:r w:rsidRPr="00322F3B">
        <w:t xml:space="preserve"> 2000, segregate in accordance with </w:t>
      </w:r>
      <w:r w:rsidR="00825006" w:rsidRPr="00322F3B">
        <w:t>subsections (</w:t>
      </w:r>
      <w:r w:rsidRPr="00322F3B">
        <w:t xml:space="preserve">2) and (3) any of its assets for the sole purpose of discharging its </w:t>
      </w:r>
      <w:r w:rsidR="009953FD" w:rsidRPr="009953FD">
        <w:rPr>
          <w:position w:val="6"/>
          <w:sz w:val="16"/>
        </w:rPr>
        <w:t>*</w:t>
      </w:r>
      <w:r w:rsidRPr="00322F3B">
        <w:t xml:space="preserve">complying </w:t>
      </w:r>
      <w:r w:rsidR="00406984" w:rsidRPr="00322F3B">
        <w:t>superannuation</w:t>
      </w:r>
      <w:r w:rsidRPr="00322F3B">
        <w:t xml:space="preserve"> liabilities out of those assets.</w:t>
      </w:r>
    </w:p>
    <w:p w14:paraId="0D0717E1" w14:textId="18275713" w:rsidR="009C614B" w:rsidRPr="00322F3B" w:rsidRDefault="009C614B" w:rsidP="009C614B">
      <w:pPr>
        <w:pStyle w:val="subsection"/>
      </w:pPr>
      <w:r w:rsidRPr="00322F3B">
        <w:tab/>
        <w:t>(1A)</w:t>
      </w:r>
      <w:r w:rsidRPr="00322F3B">
        <w:tab/>
        <w:t xml:space="preserve">Except as provided by </w:t>
      </w:r>
      <w:r w:rsidR="009F5D03" w:rsidRPr="00322F3B">
        <w:t>section 3</w:t>
      </w:r>
      <w:r w:rsidRPr="00322F3B">
        <w:t>20</w:t>
      </w:r>
      <w:r w:rsidR="009953FD">
        <w:noBreakHyphen/>
      </w:r>
      <w:r w:rsidRPr="00322F3B">
        <w:t xml:space="preserve">170 of the </w:t>
      </w:r>
      <w:r w:rsidRPr="00322F3B">
        <w:rPr>
          <w:i/>
        </w:rPr>
        <w:t>Income Tax (Transitional Provisions) Act 1997</w:t>
      </w:r>
      <w:r w:rsidRPr="00322F3B">
        <w:t xml:space="preserve">, an asset is taken not to be included in the </w:t>
      </w:r>
      <w:r w:rsidR="009953FD" w:rsidRPr="009953FD">
        <w:rPr>
          <w:position w:val="6"/>
          <w:sz w:val="16"/>
        </w:rPr>
        <w:t>*</w:t>
      </w:r>
      <w:r w:rsidRPr="00322F3B">
        <w:t xml:space="preserve">complying </w:t>
      </w:r>
      <w:r w:rsidR="00406984" w:rsidRPr="00322F3B">
        <w:t>superannuation</w:t>
      </w:r>
      <w:r w:rsidRPr="00322F3B">
        <w:t xml:space="preserve"> assets unless the whole of the asset is included among those assets.</w:t>
      </w:r>
    </w:p>
    <w:p w14:paraId="642BB820" w14:textId="29628904" w:rsidR="009C614B" w:rsidRPr="00322F3B" w:rsidRDefault="009C614B" w:rsidP="009C614B">
      <w:pPr>
        <w:pStyle w:val="subsection"/>
      </w:pPr>
      <w:r w:rsidRPr="00322F3B">
        <w:tab/>
        <w:t>(2)</w:t>
      </w:r>
      <w:r w:rsidRPr="00322F3B">
        <w:tab/>
        <w:t xml:space="preserve">The assets segregated must, at the time of the segregation, be a representative sample of all the company’s assets that support its </w:t>
      </w:r>
      <w:r w:rsidR="009953FD" w:rsidRPr="009953FD">
        <w:rPr>
          <w:position w:val="6"/>
          <w:sz w:val="16"/>
        </w:rPr>
        <w:t>*</w:t>
      </w:r>
      <w:r w:rsidRPr="00322F3B">
        <w:t xml:space="preserve">complying </w:t>
      </w:r>
      <w:r w:rsidR="00406984" w:rsidRPr="00322F3B">
        <w:t>superannuation</w:t>
      </w:r>
      <w:r w:rsidRPr="00322F3B">
        <w:t xml:space="preserve"> liabilities immediately before the segregation.</w:t>
      </w:r>
    </w:p>
    <w:p w14:paraId="7C4395F6" w14:textId="601143A0" w:rsidR="009C614B" w:rsidRPr="00322F3B" w:rsidRDefault="009C614B" w:rsidP="009C614B">
      <w:pPr>
        <w:pStyle w:val="subsection"/>
      </w:pPr>
      <w:r w:rsidRPr="00322F3B">
        <w:tab/>
        <w:t>(3)</w:t>
      </w:r>
      <w:r w:rsidRPr="00322F3B">
        <w:tab/>
        <w:t xml:space="preserve">The assets segregated must have, as at the time of the segregation, a total </w:t>
      </w:r>
      <w:r w:rsidR="009953FD" w:rsidRPr="009953FD">
        <w:rPr>
          <w:position w:val="6"/>
          <w:sz w:val="16"/>
        </w:rPr>
        <w:t>*</w:t>
      </w:r>
      <w:r w:rsidRPr="00322F3B">
        <w:t>transfer value that does not exceed the sum of:</w:t>
      </w:r>
    </w:p>
    <w:p w14:paraId="47DD059D" w14:textId="1CB7600E" w:rsidR="009C614B" w:rsidRPr="00322F3B" w:rsidRDefault="009C614B" w:rsidP="009C614B">
      <w:pPr>
        <w:pStyle w:val="paragraph"/>
      </w:pPr>
      <w:r w:rsidRPr="00322F3B">
        <w:tab/>
        <w:t>(a)</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as at that time; and</w:t>
      </w:r>
    </w:p>
    <w:p w14:paraId="052D2CA2" w14:textId="77777777" w:rsidR="009C614B" w:rsidRPr="00322F3B" w:rsidRDefault="009C614B" w:rsidP="009C614B">
      <w:pPr>
        <w:pStyle w:val="paragraph"/>
      </w:pPr>
      <w:r w:rsidRPr="00322F3B">
        <w:tab/>
        <w:t>(b)</w:t>
      </w:r>
      <w:r w:rsidRPr="00322F3B">
        <w:tab/>
        <w:t>any reasonable provision made by the company at that time in its accounts for liability for income tax in respect of the assets segregated.</w:t>
      </w:r>
    </w:p>
    <w:p w14:paraId="3115F91A" w14:textId="2FB62136" w:rsidR="009C614B" w:rsidRPr="00322F3B" w:rsidRDefault="009C614B" w:rsidP="009C614B">
      <w:pPr>
        <w:pStyle w:val="subsection"/>
      </w:pPr>
      <w:r w:rsidRPr="00322F3B">
        <w:tab/>
        <w:t>(4)</w:t>
      </w:r>
      <w:r w:rsidRPr="00322F3B">
        <w:tab/>
        <w:t xml:space="preserve">A </w:t>
      </w:r>
      <w:r w:rsidR="009953FD" w:rsidRPr="009953FD">
        <w:rPr>
          <w:position w:val="6"/>
          <w:sz w:val="16"/>
        </w:rPr>
        <w:t>*</w:t>
      </w:r>
      <w:r w:rsidRPr="00322F3B">
        <w:t xml:space="preserve">life insurance company that segregates assets as mentioned in </w:t>
      </w:r>
      <w:r w:rsidR="00825006" w:rsidRPr="00322F3B">
        <w:t>subsections (</w:t>
      </w:r>
      <w:r w:rsidRPr="00322F3B">
        <w:t xml:space="preserve">1) to (3) at a time after </w:t>
      </w:r>
      <w:r w:rsidR="00F233ED" w:rsidRPr="00322F3B">
        <w:t>1 July</w:t>
      </w:r>
      <w:r w:rsidRPr="00322F3B">
        <w:t xml:space="preserve"> 2000 but before </w:t>
      </w:r>
      <w:r w:rsidR="008B123D">
        <w:t>1 October</w:t>
      </w:r>
      <w:r w:rsidRPr="00322F3B">
        <w:t xml:space="preserve"> 2000 is taken to have segregated those assets in accordance with those subsections on </w:t>
      </w:r>
      <w:r w:rsidR="00F233ED" w:rsidRPr="00322F3B">
        <w:t>1 July</w:t>
      </w:r>
      <w:r w:rsidRPr="00322F3B">
        <w:t xml:space="preserve"> 2000.</w:t>
      </w:r>
    </w:p>
    <w:p w14:paraId="33022167" w14:textId="1516FBA2" w:rsidR="009C614B" w:rsidRPr="00322F3B" w:rsidRDefault="009C614B" w:rsidP="009C614B">
      <w:pPr>
        <w:pStyle w:val="subsection"/>
      </w:pPr>
      <w:r w:rsidRPr="00322F3B">
        <w:tab/>
        <w:t>(5)</w:t>
      </w:r>
      <w:r w:rsidRPr="00322F3B">
        <w:tab/>
        <w:t xml:space="preserve">If a segregation of assets is made in accordance with the above subsections, the company must use the segregated assets, and any other assets afterwards included among the segregated assets, only for the purpose of discharging its </w:t>
      </w:r>
      <w:r w:rsidR="009953FD" w:rsidRPr="009953FD">
        <w:rPr>
          <w:position w:val="6"/>
          <w:sz w:val="16"/>
        </w:rPr>
        <w:t>*</w:t>
      </w:r>
      <w:r w:rsidRPr="00322F3B">
        <w:t xml:space="preserve">complying </w:t>
      </w:r>
      <w:r w:rsidR="00406984" w:rsidRPr="00322F3B">
        <w:t>superannuation</w:t>
      </w:r>
      <w:r w:rsidRPr="00322F3B">
        <w:t xml:space="preserve"> liabilities.</w:t>
      </w:r>
    </w:p>
    <w:p w14:paraId="73C846C7" w14:textId="77777777" w:rsidR="009C614B" w:rsidRPr="00322F3B" w:rsidRDefault="009C614B" w:rsidP="009C614B">
      <w:pPr>
        <w:pStyle w:val="subsection"/>
      </w:pPr>
      <w:r w:rsidRPr="00322F3B">
        <w:lastRenderedPageBreak/>
        <w:tab/>
        <w:t>(6)</w:t>
      </w:r>
      <w:r w:rsidRPr="00322F3B">
        <w:tab/>
        <w:t xml:space="preserve">The assets from time to time segregated are together to be known as the </w:t>
      </w:r>
      <w:r w:rsidRPr="00322F3B">
        <w:rPr>
          <w:b/>
          <w:i/>
        </w:rPr>
        <w:t xml:space="preserve">complying </w:t>
      </w:r>
      <w:r w:rsidR="00406984" w:rsidRPr="00322F3B">
        <w:rPr>
          <w:b/>
          <w:i/>
        </w:rPr>
        <w:t>superannuation</w:t>
      </w:r>
      <w:r w:rsidRPr="00322F3B">
        <w:rPr>
          <w:b/>
          <w:i/>
        </w:rPr>
        <w:t xml:space="preserve"> asset pool</w:t>
      </w:r>
      <w:r w:rsidRPr="00322F3B">
        <w:t xml:space="preserve"> and each asset from time to time included among those assets is to be known as a </w:t>
      </w:r>
      <w:r w:rsidRPr="00322F3B">
        <w:rPr>
          <w:b/>
          <w:i/>
        </w:rPr>
        <w:t xml:space="preserve">complying </w:t>
      </w:r>
      <w:r w:rsidR="00406984" w:rsidRPr="00322F3B">
        <w:rPr>
          <w:b/>
          <w:i/>
        </w:rPr>
        <w:t>superannuation</w:t>
      </w:r>
      <w:r w:rsidRPr="00322F3B">
        <w:rPr>
          <w:b/>
          <w:i/>
        </w:rPr>
        <w:t xml:space="preserve"> asset</w:t>
      </w:r>
      <w:r w:rsidRPr="00322F3B">
        <w:t>.</w:t>
      </w:r>
    </w:p>
    <w:p w14:paraId="655042BE" w14:textId="77777777" w:rsidR="009C614B" w:rsidRPr="00322F3B" w:rsidRDefault="009C614B" w:rsidP="009C614B">
      <w:pPr>
        <w:pStyle w:val="subsection"/>
      </w:pPr>
      <w:r w:rsidRPr="00322F3B">
        <w:tab/>
        <w:t>(7)</w:t>
      </w:r>
      <w:r w:rsidRPr="00322F3B">
        <w:tab/>
        <w:t>In this Subdivision:</w:t>
      </w:r>
    </w:p>
    <w:p w14:paraId="531D5601" w14:textId="407CC77F" w:rsidR="009C614B" w:rsidRPr="00322F3B" w:rsidRDefault="009C614B" w:rsidP="009C614B">
      <w:pPr>
        <w:pStyle w:val="paragraph"/>
      </w:pPr>
      <w:r w:rsidRPr="00322F3B">
        <w:tab/>
        <w:t>(a)</w:t>
      </w:r>
      <w:r w:rsidRPr="00322F3B">
        <w:tab/>
        <w:t xml:space="preserve">a reference to the transfer of an asset to, or from, the </w:t>
      </w:r>
      <w:r w:rsidR="009953FD" w:rsidRPr="009953FD">
        <w:rPr>
          <w:position w:val="6"/>
          <w:sz w:val="16"/>
        </w:rPr>
        <w:t>*</w:t>
      </w:r>
      <w:r w:rsidRPr="00322F3B">
        <w:t xml:space="preserve">complying </w:t>
      </w:r>
      <w:r w:rsidR="00406984" w:rsidRPr="00322F3B">
        <w:t>superannuation</w:t>
      </w:r>
      <w:r w:rsidRPr="00322F3B">
        <w:t xml:space="preserve"> asset pool:</w:t>
      </w:r>
    </w:p>
    <w:p w14:paraId="27793C2E" w14:textId="77777777" w:rsidR="009C614B" w:rsidRPr="00322F3B" w:rsidRDefault="009C614B" w:rsidP="009C614B">
      <w:pPr>
        <w:pStyle w:val="paragraphsub"/>
      </w:pPr>
      <w:r w:rsidRPr="00322F3B">
        <w:tab/>
        <w:t>(i)</w:t>
      </w:r>
      <w:r w:rsidRPr="00322F3B">
        <w:tab/>
        <w:t>is a reference to the inclusion of the asset among the segregated assets, or the exclusion of an asset from the segregated assets, as the case may be; and</w:t>
      </w:r>
    </w:p>
    <w:p w14:paraId="7106860D" w14:textId="77777777" w:rsidR="009C614B" w:rsidRPr="00322F3B" w:rsidRDefault="009C614B" w:rsidP="009C614B">
      <w:pPr>
        <w:pStyle w:val="paragraphsub"/>
      </w:pPr>
      <w:r w:rsidRPr="00322F3B">
        <w:tab/>
        <w:t>(ii)</w:t>
      </w:r>
      <w:r w:rsidRPr="00322F3B">
        <w:tab/>
        <w:t xml:space="preserve">includes a reference to the transfer of money to, or from, the complying </w:t>
      </w:r>
      <w:r w:rsidR="00406984" w:rsidRPr="00322F3B">
        <w:t>superannuation</w:t>
      </w:r>
      <w:r w:rsidRPr="00322F3B">
        <w:t xml:space="preserve"> asset pool, as the case may be; and</w:t>
      </w:r>
    </w:p>
    <w:p w14:paraId="22519CA8" w14:textId="6C917329" w:rsidR="009C614B" w:rsidRPr="00322F3B" w:rsidRDefault="009C614B" w:rsidP="009C614B">
      <w:pPr>
        <w:pStyle w:val="paragraph"/>
      </w:pPr>
      <w:r w:rsidRPr="00322F3B">
        <w:tab/>
        <w:t>(b)</w:t>
      </w:r>
      <w:r w:rsidRPr="00322F3B">
        <w:tab/>
        <w:t xml:space="preserve">if an asset transferred to or from the complying </w:t>
      </w:r>
      <w:r w:rsidR="00406984" w:rsidRPr="00322F3B">
        <w:t>superannuation</w:t>
      </w:r>
      <w:r w:rsidRPr="00322F3B">
        <w:t xml:space="preserve"> asset pool is money, a reference to the </w:t>
      </w:r>
      <w:r w:rsidR="009953FD" w:rsidRPr="009953FD">
        <w:rPr>
          <w:position w:val="6"/>
          <w:sz w:val="16"/>
        </w:rPr>
        <w:t>*</w:t>
      </w:r>
      <w:r w:rsidRPr="00322F3B">
        <w:t>transfer value of the asset transferred is a reference to the amount of the money.</w:t>
      </w:r>
    </w:p>
    <w:p w14:paraId="2FF39D4B" w14:textId="0178761A" w:rsidR="009C614B" w:rsidRPr="00322F3B" w:rsidRDefault="009C614B" w:rsidP="009C614B">
      <w:pPr>
        <w:pStyle w:val="ActHead5"/>
      </w:pPr>
      <w:bookmarkStart w:id="137" w:name="_Toc201755615"/>
      <w:r w:rsidRPr="00322F3B">
        <w:rPr>
          <w:rStyle w:val="CharSectno"/>
        </w:rPr>
        <w:t>320</w:t>
      </w:r>
      <w:r w:rsidR="009953FD">
        <w:rPr>
          <w:rStyle w:val="CharSectno"/>
        </w:rPr>
        <w:noBreakHyphen/>
      </w:r>
      <w:r w:rsidRPr="00322F3B">
        <w:rPr>
          <w:rStyle w:val="CharSectno"/>
        </w:rPr>
        <w:t>175</w:t>
      </w:r>
      <w:r w:rsidRPr="00322F3B">
        <w:t xml:space="preserve">  Valuations of complying </w:t>
      </w:r>
      <w:r w:rsidR="00406984" w:rsidRPr="00322F3B">
        <w:t>superannuation</w:t>
      </w:r>
      <w:r w:rsidRPr="00322F3B">
        <w:t xml:space="preserve"> assets and complying </w:t>
      </w:r>
      <w:r w:rsidR="00406984" w:rsidRPr="00322F3B">
        <w:t>superannuation</w:t>
      </w:r>
      <w:r w:rsidRPr="00322F3B">
        <w:t xml:space="preserve"> liabilities for each valuation time</w:t>
      </w:r>
      <w:bookmarkEnd w:id="137"/>
    </w:p>
    <w:p w14:paraId="2FE60BEE" w14:textId="47805EFA" w:rsidR="009C614B" w:rsidRPr="00322F3B" w:rsidRDefault="009C614B" w:rsidP="009C614B">
      <w:pPr>
        <w:pStyle w:val="subsection"/>
      </w:pPr>
      <w:r w:rsidRPr="00322F3B">
        <w:tab/>
        <w:t>(1)</w:t>
      </w:r>
      <w:r w:rsidRPr="00322F3B">
        <w:tab/>
        <w:t xml:space="preserve">A </w:t>
      </w:r>
      <w:r w:rsidR="009953FD" w:rsidRPr="009953FD">
        <w:rPr>
          <w:position w:val="6"/>
          <w:sz w:val="16"/>
        </w:rPr>
        <w:t>*</w:t>
      </w:r>
      <w:r w:rsidRPr="00322F3B">
        <w:t xml:space="preserve">life insurance company that has established a </w:t>
      </w:r>
      <w:r w:rsidR="009953FD" w:rsidRPr="009953FD">
        <w:rPr>
          <w:position w:val="6"/>
          <w:sz w:val="16"/>
        </w:rPr>
        <w:t>*</w:t>
      </w:r>
      <w:r w:rsidRPr="00322F3B">
        <w:t xml:space="preserve">complying </w:t>
      </w:r>
      <w:r w:rsidR="00406984" w:rsidRPr="00322F3B">
        <w:t>superannuation</w:t>
      </w:r>
      <w:r w:rsidRPr="00322F3B">
        <w:t xml:space="preserve"> asset pool must cause the following amounts to be calculated within the period of 60 days starting immediately after each </w:t>
      </w:r>
      <w:r w:rsidR="009953FD" w:rsidRPr="009953FD">
        <w:rPr>
          <w:position w:val="6"/>
          <w:sz w:val="16"/>
        </w:rPr>
        <w:t>*</w:t>
      </w:r>
      <w:r w:rsidRPr="00322F3B">
        <w:t>valuation time:</w:t>
      </w:r>
    </w:p>
    <w:p w14:paraId="27648074" w14:textId="15E937CD" w:rsidR="009C614B" w:rsidRPr="00322F3B" w:rsidRDefault="009C614B" w:rsidP="009C614B">
      <w:pPr>
        <w:pStyle w:val="paragraph"/>
      </w:pPr>
      <w:r w:rsidRPr="00322F3B">
        <w:tab/>
        <w:t>(a)</w:t>
      </w:r>
      <w:r w:rsidRPr="00322F3B">
        <w:tab/>
        <w:t xml:space="preserve">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complying </w:t>
      </w:r>
      <w:r w:rsidR="00406984" w:rsidRPr="00322F3B">
        <w:t>superannuation</w:t>
      </w:r>
      <w:r w:rsidRPr="00322F3B">
        <w:t xml:space="preserve"> assets as at the valuation time;</w:t>
      </w:r>
    </w:p>
    <w:p w14:paraId="55A0B78F" w14:textId="57A9FD46" w:rsidR="009C614B" w:rsidRPr="00322F3B" w:rsidRDefault="009C614B" w:rsidP="009C614B">
      <w:pPr>
        <w:pStyle w:val="paragraph"/>
      </w:pPr>
      <w:r w:rsidRPr="00322F3B">
        <w:tab/>
        <w:t>(b)</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as at the valuation time.</w:t>
      </w:r>
    </w:p>
    <w:p w14:paraId="11AEC57D" w14:textId="6922CADF" w:rsidR="009C614B" w:rsidRPr="00322F3B" w:rsidRDefault="009C614B" w:rsidP="009C614B">
      <w:pPr>
        <w:pStyle w:val="notetext"/>
      </w:pPr>
      <w:r w:rsidRPr="00322F3B">
        <w:t>Note:</w:t>
      </w:r>
      <w:r w:rsidRPr="00322F3B">
        <w:tab/>
        <w:t>The time when a life insurance company joins or leaves a consolidated group is also a valuation time: see section</w:t>
      </w:r>
      <w:r w:rsidR="00825006" w:rsidRPr="00322F3B">
        <w:t> </w:t>
      </w:r>
      <w:r w:rsidRPr="00322F3B">
        <w:t>713</w:t>
      </w:r>
      <w:r w:rsidR="009953FD">
        <w:noBreakHyphen/>
      </w:r>
      <w:r w:rsidRPr="00322F3B">
        <w:t>525.</w:t>
      </w:r>
    </w:p>
    <w:p w14:paraId="78DB0C65" w14:textId="77777777" w:rsidR="009C614B" w:rsidRPr="00322F3B" w:rsidRDefault="009C614B" w:rsidP="009C614B">
      <w:pPr>
        <w:pStyle w:val="subsection"/>
        <w:keepNext/>
      </w:pPr>
      <w:r w:rsidRPr="00322F3B">
        <w:tab/>
        <w:t>(2)</w:t>
      </w:r>
      <w:r w:rsidRPr="00322F3B">
        <w:tab/>
        <w:t xml:space="preserve">These are the </w:t>
      </w:r>
      <w:r w:rsidRPr="00322F3B">
        <w:rPr>
          <w:b/>
          <w:i/>
        </w:rPr>
        <w:t>valuation times</w:t>
      </w:r>
      <w:r w:rsidRPr="00322F3B">
        <w:t>:</w:t>
      </w:r>
    </w:p>
    <w:p w14:paraId="0677838B" w14:textId="0362CA39" w:rsidR="009C614B" w:rsidRPr="00322F3B" w:rsidRDefault="009C614B" w:rsidP="009C614B">
      <w:pPr>
        <w:pStyle w:val="paragraph"/>
      </w:pPr>
      <w:r w:rsidRPr="00322F3B">
        <w:tab/>
        <w:t>(a)</w:t>
      </w:r>
      <w:r w:rsidRPr="00322F3B">
        <w:tab/>
        <w:t xml:space="preserve">the end of the income year in which the </w:t>
      </w:r>
      <w:r w:rsidR="009953FD" w:rsidRPr="009953FD">
        <w:rPr>
          <w:position w:val="6"/>
          <w:sz w:val="16"/>
        </w:rPr>
        <w:t>*</w:t>
      </w:r>
      <w:r w:rsidRPr="00322F3B">
        <w:t xml:space="preserve">complying </w:t>
      </w:r>
      <w:r w:rsidR="00406984" w:rsidRPr="00322F3B">
        <w:t>superannuation</w:t>
      </w:r>
      <w:r w:rsidRPr="00322F3B">
        <w:t xml:space="preserve"> asset pool was established;</w:t>
      </w:r>
    </w:p>
    <w:p w14:paraId="31FE20EC" w14:textId="77777777" w:rsidR="009C614B" w:rsidRPr="00322F3B" w:rsidRDefault="009C614B" w:rsidP="009C614B">
      <w:pPr>
        <w:pStyle w:val="paragraph"/>
      </w:pPr>
      <w:r w:rsidRPr="00322F3B">
        <w:lastRenderedPageBreak/>
        <w:tab/>
        <w:t>(b)</w:t>
      </w:r>
      <w:r w:rsidRPr="00322F3B">
        <w:tab/>
        <w:t>the end of each later income year.</w:t>
      </w:r>
    </w:p>
    <w:p w14:paraId="7D41C4C3" w14:textId="7EF0CC45" w:rsidR="009C614B" w:rsidRPr="00322F3B" w:rsidRDefault="009C614B" w:rsidP="009C614B">
      <w:pPr>
        <w:pStyle w:val="notetext"/>
      </w:pPr>
      <w:r w:rsidRPr="00322F3B">
        <w:t>Note 1:</w:t>
      </w:r>
      <w:r w:rsidRPr="00322F3B">
        <w:tab/>
        <w:t>The time when a life insurance company joins or leaves a consolidated group is also a valuation time: see sections</w:t>
      </w:r>
      <w:r w:rsidR="00825006" w:rsidRPr="00322F3B">
        <w:t> </w:t>
      </w:r>
      <w:r w:rsidRPr="00322F3B">
        <w:t>713</w:t>
      </w:r>
      <w:r w:rsidR="009953FD">
        <w:noBreakHyphen/>
      </w:r>
      <w:r w:rsidRPr="00322F3B">
        <w:t>525 and 713</w:t>
      </w:r>
      <w:r w:rsidR="009953FD">
        <w:noBreakHyphen/>
      </w:r>
      <w:r w:rsidRPr="00322F3B">
        <w:t>585.</w:t>
      </w:r>
    </w:p>
    <w:p w14:paraId="5F267489" w14:textId="0E5EB8DF" w:rsidR="009C614B" w:rsidRPr="00322F3B" w:rsidRDefault="009C614B" w:rsidP="009C614B">
      <w:pPr>
        <w:pStyle w:val="notetext"/>
      </w:pPr>
      <w:r w:rsidRPr="00322F3B">
        <w:t>Note 2:</w:t>
      </w:r>
      <w:r w:rsidRPr="00322F3B">
        <w:tab/>
        <w:t>A life insurance company that fails to comply with this section is liable to an administrative penalty: see section</w:t>
      </w:r>
      <w:r w:rsidR="00825006" w:rsidRPr="00322F3B">
        <w:t> </w:t>
      </w:r>
      <w:r w:rsidRPr="00322F3B">
        <w:t>288</w:t>
      </w:r>
      <w:r w:rsidR="009953FD">
        <w:noBreakHyphen/>
      </w:r>
      <w:r w:rsidRPr="00322F3B">
        <w:t>70 in Schedule</w:t>
      </w:r>
      <w:r w:rsidR="00825006" w:rsidRPr="00322F3B">
        <w:t> </w:t>
      </w:r>
      <w:r w:rsidRPr="00322F3B">
        <w:t xml:space="preserve">1 to the </w:t>
      </w:r>
      <w:r w:rsidRPr="00322F3B">
        <w:rPr>
          <w:i/>
        </w:rPr>
        <w:t>Taxation Administration Act 1953</w:t>
      </w:r>
      <w:r w:rsidRPr="00322F3B">
        <w:t>.</w:t>
      </w:r>
    </w:p>
    <w:p w14:paraId="615183CF" w14:textId="312F3401" w:rsidR="009C614B" w:rsidRPr="00322F3B" w:rsidRDefault="009C614B" w:rsidP="009C614B">
      <w:pPr>
        <w:pStyle w:val="ActHead5"/>
      </w:pPr>
      <w:bookmarkStart w:id="138" w:name="_Toc201755616"/>
      <w:r w:rsidRPr="00322F3B">
        <w:rPr>
          <w:rStyle w:val="CharSectno"/>
        </w:rPr>
        <w:t>320</w:t>
      </w:r>
      <w:r w:rsidR="009953FD">
        <w:rPr>
          <w:rStyle w:val="CharSectno"/>
        </w:rPr>
        <w:noBreakHyphen/>
      </w:r>
      <w:r w:rsidRPr="00322F3B">
        <w:rPr>
          <w:rStyle w:val="CharSectno"/>
        </w:rPr>
        <w:t>180</w:t>
      </w:r>
      <w:r w:rsidRPr="00322F3B">
        <w:t xml:space="preserve">  Consequences of a valuation under </w:t>
      </w:r>
      <w:r w:rsidR="009F5D03" w:rsidRPr="00322F3B">
        <w:t>section 3</w:t>
      </w:r>
      <w:r w:rsidRPr="00322F3B">
        <w:t>20</w:t>
      </w:r>
      <w:r w:rsidR="009953FD">
        <w:noBreakHyphen/>
      </w:r>
      <w:r w:rsidRPr="00322F3B">
        <w:t>175</w:t>
      </w:r>
      <w:bookmarkEnd w:id="138"/>
    </w:p>
    <w:p w14:paraId="0F3A8673" w14:textId="77777777" w:rsidR="009C614B" w:rsidRPr="00322F3B" w:rsidRDefault="009C614B" w:rsidP="009C614B">
      <w:pPr>
        <w:pStyle w:val="SubsectionHead"/>
      </w:pPr>
      <w:r w:rsidRPr="00322F3B">
        <w:t xml:space="preserve">Transfer from the complying </w:t>
      </w:r>
      <w:r w:rsidR="00406984" w:rsidRPr="00322F3B">
        <w:t>superannuation</w:t>
      </w:r>
      <w:r w:rsidRPr="00322F3B">
        <w:t xml:space="preserve"> asset pool</w:t>
      </w:r>
    </w:p>
    <w:p w14:paraId="5344B2FB" w14:textId="2D1C27EB" w:rsidR="009C614B" w:rsidRPr="00322F3B" w:rsidRDefault="009C614B" w:rsidP="009C614B">
      <w:pPr>
        <w:pStyle w:val="subsection"/>
      </w:pPr>
      <w:r w:rsidRPr="00322F3B">
        <w:tab/>
        <w:t>(1)</w:t>
      </w:r>
      <w:r w:rsidRPr="00322F3B">
        <w:tab/>
        <w:t xml:space="preserve">If 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complying </w:t>
      </w:r>
      <w:r w:rsidR="00406984" w:rsidRPr="00322F3B">
        <w:t>superannuation</w:t>
      </w:r>
      <w:r w:rsidRPr="00322F3B">
        <w:t xml:space="preserve"> assets as at a </w:t>
      </w:r>
      <w:r w:rsidR="009953FD" w:rsidRPr="009953FD">
        <w:rPr>
          <w:position w:val="6"/>
          <w:sz w:val="16"/>
        </w:rPr>
        <w:t>*</w:t>
      </w:r>
      <w:r w:rsidRPr="00322F3B">
        <w:t>valuation time exceeds the sum of:</w:t>
      </w:r>
    </w:p>
    <w:p w14:paraId="0D9332C9" w14:textId="6B8C2E90" w:rsidR="009C614B" w:rsidRPr="00322F3B" w:rsidRDefault="009C614B" w:rsidP="009C614B">
      <w:pPr>
        <w:pStyle w:val="paragraph"/>
      </w:pPr>
      <w:r w:rsidRPr="00322F3B">
        <w:tab/>
        <w:t>(a)</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as at that time; and</w:t>
      </w:r>
    </w:p>
    <w:p w14:paraId="630FF633" w14:textId="77777777" w:rsidR="009C614B" w:rsidRPr="00322F3B" w:rsidRDefault="009C614B" w:rsidP="009C614B">
      <w:pPr>
        <w:pStyle w:val="paragraph"/>
      </w:pPr>
      <w:r w:rsidRPr="00322F3B">
        <w:tab/>
        <w:t>(b)</w:t>
      </w:r>
      <w:r w:rsidRPr="00322F3B">
        <w:tab/>
        <w:t>any reasonable provision made by the company at that time in its accounts for liability for income tax in respect of those assets;</w:t>
      </w:r>
    </w:p>
    <w:p w14:paraId="7664F0AB" w14:textId="563EE346" w:rsidR="009C614B" w:rsidRPr="00322F3B" w:rsidRDefault="009C614B" w:rsidP="009C614B">
      <w:pPr>
        <w:pStyle w:val="subsection2"/>
      </w:pPr>
      <w:r w:rsidRPr="00322F3B">
        <w:t xml:space="preserve">the company must transfer, from the </w:t>
      </w:r>
      <w:r w:rsidR="009953FD" w:rsidRPr="009953FD">
        <w:rPr>
          <w:position w:val="6"/>
          <w:sz w:val="16"/>
        </w:rPr>
        <w:t>*</w:t>
      </w:r>
      <w:r w:rsidRPr="00322F3B">
        <w:t xml:space="preserve">complying </w:t>
      </w:r>
      <w:r w:rsidR="00406984" w:rsidRPr="00322F3B">
        <w:t>superannuation</w:t>
      </w:r>
      <w:r w:rsidRPr="00322F3B">
        <w:t xml:space="preserve"> asset pool, assets of any kind having a total transfer value equal to the excess.</w:t>
      </w:r>
    </w:p>
    <w:p w14:paraId="1971D0C7" w14:textId="77777777" w:rsidR="009C614B" w:rsidRPr="00322F3B" w:rsidRDefault="009C614B" w:rsidP="009C614B">
      <w:pPr>
        <w:pStyle w:val="subsection"/>
      </w:pPr>
      <w:r w:rsidRPr="00322F3B">
        <w:tab/>
        <w:t>(2)</w:t>
      </w:r>
      <w:r w:rsidRPr="00322F3B">
        <w:tab/>
        <w:t xml:space="preserve">A transfer under </w:t>
      </w:r>
      <w:r w:rsidR="00825006" w:rsidRPr="00322F3B">
        <w:t>subsection (</w:t>
      </w:r>
      <w:r w:rsidRPr="00322F3B">
        <w:t>1) must be made within the period of 30 days starting immediately after:</w:t>
      </w:r>
    </w:p>
    <w:p w14:paraId="3E631120" w14:textId="0698C0B8" w:rsidR="009C614B" w:rsidRPr="00322F3B" w:rsidRDefault="009C614B" w:rsidP="009C614B">
      <w:pPr>
        <w:pStyle w:val="paragraph"/>
      </w:pPr>
      <w:r w:rsidRPr="00322F3B">
        <w:tab/>
        <w:t>(a)</w:t>
      </w:r>
      <w:r w:rsidRPr="00322F3B">
        <w:tab/>
        <w:t xml:space="preserve">the day on which the total </w:t>
      </w:r>
      <w:r w:rsidR="009953FD" w:rsidRPr="009953FD">
        <w:rPr>
          <w:position w:val="6"/>
          <w:sz w:val="16"/>
        </w:rPr>
        <w:t>*</w:t>
      </w:r>
      <w:r w:rsidRPr="00322F3B">
        <w:t xml:space="preserve">transfer value and the </w:t>
      </w:r>
      <w:r w:rsidR="009953FD" w:rsidRPr="009953FD">
        <w:rPr>
          <w:position w:val="6"/>
          <w:sz w:val="16"/>
        </w:rPr>
        <w:t>*</w:t>
      </w:r>
      <w:r w:rsidRPr="00322F3B">
        <w:t xml:space="preserve">complying </w:t>
      </w:r>
      <w:r w:rsidR="00406984" w:rsidRPr="00322F3B">
        <w:t>superannuation</w:t>
      </w:r>
      <w:r w:rsidRPr="00322F3B">
        <w:t xml:space="preserve"> liabilities (as at the </w:t>
      </w:r>
      <w:r w:rsidR="009953FD" w:rsidRPr="009953FD">
        <w:rPr>
          <w:position w:val="6"/>
          <w:sz w:val="16"/>
        </w:rPr>
        <w:t>*</w:t>
      </w:r>
      <w:r w:rsidRPr="00322F3B">
        <w:t>valuation time) were calculated; or</w:t>
      </w:r>
    </w:p>
    <w:p w14:paraId="7994C041" w14:textId="77777777" w:rsidR="009C614B" w:rsidRPr="00322F3B" w:rsidRDefault="009C614B" w:rsidP="009C614B">
      <w:pPr>
        <w:pStyle w:val="paragraph"/>
      </w:pPr>
      <w:r w:rsidRPr="00322F3B">
        <w:tab/>
        <w:t>(b)</w:t>
      </w:r>
      <w:r w:rsidRPr="00322F3B">
        <w:tab/>
        <w:t>if those amounts were calculated on different days—the later of those days.</w:t>
      </w:r>
    </w:p>
    <w:p w14:paraId="5AA07054" w14:textId="77777777" w:rsidR="009C614B" w:rsidRPr="00322F3B" w:rsidRDefault="009C614B" w:rsidP="009C614B">
      <w:pPr>
        <w:pStyle w:val="subsection2"/>
      </w:pPr>
      <w:r w:rsidRPr="00322F3B">
        <w:t>The transfer, once made, is taken to have been made at the valuation time (whether or not the transfer is made within those 30 days).</w:t>
      </w:r>
    </w:p>
    <w:p w14:paraId="580223F3" w14:textId="43B5B499" w:rsidR="009C614B" w:rsidRPr="00322F3B" w:rsidRDefault="009C614B" w:rsidP="009C614B">
      <w:pPr>
        <w:pStyle w:val="notetext"/>
      </w:pPr>
      <w:r w:rsidRPr="00322F3B">
        <w:t>Note:</w:t>
      </w:r>
      <w:r w:rsidRPr="00322F3B">
        <w:tab/>
        <w:t xml:space="preserve">A life insurance company that fails to comply with </w:t>
      </w:r>
      <w:r w:rsidR="00825006" w:rsidRPr="00322F3B">
        <w:t>subsections (</w:t>
      </w:r>
      <w:r w:rsidRPr="00322F3B">
        <w:t>1) and (2) is liable to an administrative penalty: see section</w:t>
      </w:r>
      <w:r w:rsidR="00825006" w:rsidRPr="00322F3B">
        <w:t> </w:t>
      </w:r>
      <w:r w:rsidRPr="00322F3B">
        <w:t>288</w:t>
      </w:r>
      <w:r w:rsidR="009953FD">
        <w:noBreakHyphen/>
      </w:r>
      <w:r w:rsidRPr="00322F3B">
        <w:t>70 in Schedule</w:t>
      </w:r>
      <w:r w:rsidR="00825006" w:rsidRPr="00322F3B">
        <w:t> </w:t>
      </w:r>
      <w:r w:rsidRPr="00322F3B">
        <w:t xml:space="preserve">1 to the </w:t>
      </w:r>
      <w:r w:rsidRPr="00322F3B">
        <w:rPr>
          <w:i/>
        </w:rPr>
        <w:t>Taxation Administration Act 1953</w:t>
      </w:r>
      <w:r w:rsidRPr="00322F3B">
        <w:t>.</w:t>
      </w:r>
    </w:p>
    <w:p w14:paraId="652A0E85" w14:textId="77777777" w:rsidR="009C614B" w:rsidRPr="00322F3B" w:rsidRDefault="009C614B" w:rsidP="009C614B">
      <w:pPr>
        <w:pStyle w:val="SubsectionHead"/>
      </w:pPr>
      <w:r w:rsidRPr="00322F3B">
        <w:lastRenderedPageBreak/>
        <w:t xml:space="preserve">Transfer to the complying </w:t>
      </w:r>
      <w:r w:rsidR="00406984" w:rsidRPr="00322F3B">
        <w:t>superannuation</w:t>
      </w:r>
      <w:r w:rsidRPr="00322F3B">
        <w:t xml:space="preserve"> asset pool</w:t>
      </w:r>
    </w:p>
    <w:p w14:paraId="197BFE14" w14:textId="72A9D519" w:rsidR="009C614B" w:rsidRPr="00322F3B" w:rsidRDefault="009C614B" w:rsidP="009C614B">
      <w:pPr>
        <w:pStyle w:val="subsection"/>
      </w:pPr>
      <w:r w:rsidRPr="00322F3B">
        <w:tab/>
        <w:t>(3)</w:t>
      </w:r>
      <w:r w:rsidRPr="00322F3B">
        <w:tab/>
        <w:t xml:space="preserve">If 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complying </w:t>
      </w:r>
      <w:r w:rsidR="00406984" w:rsidRPr="00322F3B">
        <w:t>superannuation</w:t>
      </w:r>
      <w:r w:rsidRPr="00322F3B">
        <w:t xml:space="preserve"> assets as at a </w:t>
      </w:r>
      <w:r w:rsidR="009953FD" w:rsidRPr="009953FD">
        <w:rPr>
          <w:position w:val="6"/>
          <w:sz w:val="16"/>
        </w:rPr>
        <w:t>*</w:t>
      </w:r>
      <w:r w:rsidRPr="00322F3B">
        <w:t>valuation time is less than the sum of:</w:t>
      </w:r>
    </w:p>
    <w:p w14:paraId="44CEFF1C" w14:textId="40686A8B" w:rsidR="009C614B" w:rsidRPr="00322F3B" w:rsidRDefault="009C614B" w:rsidP="009C614B">
      <w:pPr>
        <w:pStyle w:val="paragraph"/>
      </w:pPr>
      <w:r w:rsidRPr="00322F3B">
        <w:tab/>
        <w:t>(a)</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as at that time; and</w:t>
      </w:r>
    </w:p>
    <w:p w14:paraId="541DB7B4" w14:textId="77777777" w:rsidR="009C614B" w:rsidRPr="00322F3B" w:rsidRDefault="009C614B" w:rsidP="009C614B">
      <w:pPr>
        <w:pStyle w:val="paragraph"/>
      </w:pPr>
      <w:r w:rsidRPr="00322F3B">
        <w:tab/>
        <w:t>(b)</w:t>
      </w:r>
      <w:r w:rsidRPr="00322F3B">
        <w:tab/>
        <w:t>any reasonable provision made by the company at that time in its accounts for liability for income tax in respect of those assets;</w:t>
      </w:r>
    </w:p>
    <w:p w14:paraId="131D48C3" w14:textId="34AC21D0" w:rsidR="009C614B" w:rsidRPr="00322F3B" w:rsidRDefault="009C614B" w:rsidP="009C614B">
      <w:pPr>
        <w:pStyle w:val="subsection2"/>
      </w:pPr>
      <w:r w:rsidRPr="00322F3B">
        <w:t xml:space="preserve">the company can transfer, to the </w:t>
      </w:r>
      <w:r w:rsidR="009953FD" w:rsidRPr="009953FD">
        <w:rPr>
          <w:position w:val="6"/>
          <w:sz w:val="16"/>
        </w:rPr>
        <w:t>*</w:t>
      </w:r>
      <w:r w:rsidRPr="00322F3B">
        <w:t xml:space="preserve">complying </w:t>
      </w:r>
      <w:r w:rsidR="00406984" w:rsidRPr="00322F3B">
        <w:t>superannuation</w:t>
      </w:r>
      <w:r w:rsidRPr="00322F3B">
        <w:t xml:space="preserve"> asset pool, assets of any kind having a total transfer value not exceeding the difference.</w:t>
      </w:r>
    </w:p>
    <w:p w14:paraId="657D288B" w14:textId="0DF6EDA7" w:rsidR="009C614B" w:rsidRPr="00322F3B" w:rsidRDefault="009C614B" w:rsidP="009C614B">
      <w:pPr>
        <w:pStyle w:val="subsection"/>
      </w:pPr>
      <w:r w:rsidRPr="00322F3B">
        <w:tab/>
        <w:t>(4)</w:t>
      </w:r>
      <w:r w:rsidRPr="00322F3B">
        <w:tab/>
        <w:t xml:space="preserve">A transfer under </w:t>
      </w:r>
      <w:r w:rsidR="00825006" w:rsidRPr="00322F3B">
        <w:t>subsection (</w:t>
      </w:r>
      <w:r w:rsidRPr="00322F3B">
        <w:t xml:space="preserve">3) is taken to have been made at the </w:t>
      </w:r>
      <w:r w:rsidR="009953FD" w:rsidRPr="009953FD">
        <w:rPr>
          <w:position w:val="6"/>
          <w:sz w:val="16"/>
        </w:rPr>
        <w:t>*</w:t>
      </w:r>
      <w:r w:rsidRPr="00322F3B">
        <w:t>valuation time if it is made within the period of 30 days starting immediately after:</w:t>
      </w:r>
    </w:p>
    <w:p w14:paraId="0D89562F" w14:textId="1FDDDFA8" w:rsidR="009C614B" w:rsidRPr="00322F3B" w:rsidRDefault="009C614B" w:rsidP="009C614B">
      <w:pPr>
        <w:pStyle w:val="paragraph"/>
      </w:pPr>
      <w:r w:rsidRPr="00322F3B">
        <w:tab/>
        <w:t>(a)</w:t>
      </w:r>
      <w:r w:rsidRPr="00322F3B">
        <w:tab/>
        <w:t xml:space="preserve">the day on which the total </w:t>
      </w:r>
      <w:r w:rsidR="009953FD" w:rsidRPr="009953FD">
        <w:rPr>
          <w:position w:val="6"/>
          <w:sz w:val="16"/>
        </w:rPr>
        <w:t>*</w:t>
      </w:r>
      <w:r w:rsidRPr="00322F3B">
        <w:t xml:space="preserve">transfer value and the </w:t>
      </w:r>
      <w:r w:rsidR="009953FD" w:rsidRPr="009953FD">
        <w:rPr>
          <w:position w:val="6"/>
          <w:sz w:val="16"/>
        </w:rPr>
        <w:t>*</w:t>
      </w:r>
      <w:r w:rsidRPr="00322F3B">
        <w:t xml:space="preserve">complying </w:t>
      </w:r>
      <w:r w:rsidR="00406984" w:rsidRPr="00322F3B">
        <w:t>superannuation</w:t>
      </w:r>
      <w:r w:rsidRPr="00322F3B">
        <w:t xml:space="preserve"> liabilities (as at the valuation time) were calculated; or</w:t>
      </w:r>
    </w:p>
    <w:p w14:paraId="68BBFBF3" w14:textId="77777777" w:rsidR="009C614B" w:rsidRPr="00322F3B" w:rsidRDefault="009C614B" w:rsidP="009C614B">
      <w:pPr>
        <w:pStyle w:val="paragraph"/>
      </w:pPr>
      <w:r w:rsidRPr="00322F3B">
        <w:tab/>
        <w:t>(b)</w:t>
      </w:r>
      <w:r w:rsidRPr="00322F3B">
        <w:tab/>
        <w:t>if those amounts were calculated on different days—the later of those days.</w:t>
      </w:r>
    </w:p>
    <w:p w14:paraId="0EBD7FEF" w14:textId="01A48B59" w:rsidR="009C614B" w:rsidRPr="00322F3B" w:rsidRDefault="009C614B" w:rsidP="009C614B">
      <w:pPr>
        <w:pStyle w:val="ActHead5"/>
      </w:pPr>
      <w:bookmarkStart w:id="139" w:name="_Toc201755617"/>
      <w:r w:rsidRPr="00322F3B">
        <w:rPr>
          <w:rStyle w:val="CharSectno"/>
        </w:rPr>
        <w:t>320</w:t>
      </w:r>
      <w:r w:rsidR="009953FD">
        <w:rPr>
          <w:rStyle w:val="CharSectno"/>
        </w:rPr>
        <w:noBreakHyphen/>
      </w:r>
      <w:r w:rsidRPr="00322F3B">
        <w:rPr>
          <w:rStyle w:val="CharSectno"/>
        </w:rPr>
        <w:t>185</w:t>
      </w:r>
      <w:r w:rsidRPr="00322F3B">
        <w:t xml:space="preserve">  Transfer of assets to complying </w:t>
      </w:r>
      <w:r w:rsidR="00406984" w:rsidRPr="00322F3B">
        <w:t>superannuation</w:t>
      </w:r>
      <w:r w:rsidRPr="00322F3B">
        <w:t xml:space="preserve"> asset pool otherwise than as a result of a valuation under </w:t>
      </w:r>
      <w:r w:rsidR="009F5D03" w:rsidRPr="00322F3B">
        <w:t>section 3</w:t>
      </w:r>
      <w:r w:rsidRPr="00322F3B">
        <w:t>20</w:t>
      </w:r>
      <w:r w:rsidR="009953FD">
        <w:noBreakHyphen/>
      </w:r>
      <w:r w:rsidRPr="00322F3B">
        <w:t>175</w:t>
      </w:r>
      <w:bookmarkEnd w:id="139"/>
    </w:p>
    <w:p w14:paraId="16E1A175" w14:textId="3EDBB6EC" w:rsidR="009C614B" w:rsidRPr="00322F3B" w:rsidRDefault="009C614B" w:rsidP="009C614B">
      <w:pPr>
        <w:pStyle w:val="subsection"/>
      </w:pPr>
      <w:r w:rsidRPr="00322F3B">
        <w:tab/>
        <w:t>(1)</w:t>
      </w:r>
      <w:r w:rsidRPr="00322F3B">
        <w:tab/>
        <w:t xml:space="preserve">If a </w:t>
      </w:r>
      <w:r w:rsidR="009953FD" w:rsidRPr="009953FD">
        <w:rPr>
          <w:position w:val="6"/>
          <w:sz w:val="16"/>
        </w:rPr>
        <w:t>*</w:t>
      </w:r>
      <w:r w:rsidRPr="00322F3B">
        <w:t xml:space="preserve">life insurance company determines, at a time other than a </w:t>
      </w:r>
      <w:r w:rsidR="009953FD" w:rsidRPr="009953FD">
        <w:rPr>
          <w:position w:val="6"/>
          <w:sz w:val="16"/>
        </w:rPr>
        <w:t>*</w:t>
      </w:r>
      <w:r w:rsidRPr="00322F3B">
        <w:t xml:space="preserve">valuation time, that 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complying </w:t>
      </w:r>
      <w:r w:rsidR="00406984" w:rsidRPr="00322F3B">
        <w:t>superannuation</w:t>
      </w:r>
      <w:r w:rsidRPr="00322F3B">
        <w:t xml:space="preserve"> assets as at that time is less than the sum of:</w:t>
      </w:r>
    </w:p>
    <w:p w14:paraId="68FBD0BB" w14:textId="7FCA41E3" w:rsidR="009C614B" w:rsidRPr="00322F3B" w:rsidRDefault="009C614B" w:rsidP="009C614B">
      <w:pPr>
        <w:pStyle w:val="paragraph"/>
      </w:pPr>
      <w:r w:rsidRPr="00322F3B">
        <w:tab/>
        <w:t>(a)</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as at that time; and</w:t>
      </w:r>
    </w:p>
    <w:p w14:paraId="1F837DDD" w14:textId="77777777" w:rsidR="009C614B" w:rsidRPr="00322F3B" w:rsidRDefault="009C614B" w:rsidP="009C614B">
      <w:pPr>
        <w:pStyle w:val="paragraph"/>
      </w:pPr>
      <w:r w:rsidRPr="00322F3B">
        <w:tab/>
        <w:t>(b)</w:t>
      </w:r>
      <w:r w:rsidRPr="00322F3B">
        <w:tab/>
        <w:t>any reasonable provision made by the company at that time in its accounts for liability for income tax in respect of those assets;</w:t>
      </w:r>
    </w:p>
    <w:p w14:paraId="1280384B" w14:textId="1C0A5564" w:rsidR="009C614B" w:rsidRPr="00322F3B" w:rsidRDefault="009C614B" w:rsidP="009C614B">
      <w:pPr>
        <w:pStyle w:val="subsection2"/>
      </w:pPr>
      <w:r w:rsidRPr="00322F3B">
        <w:lastRenderedPageBreak/>
        <w:t xml:space="preserve">the company can transfer, to the </w:t>
      </w:r>
      <w:r w:rsidR="009953FD" w:rsidRPr="009953FD">
        <w:rPr>
          <w:position w:val="6"/>
          <w:sz w:val="16"/>
        </w:rPr>
        <w:t>*</w:t>
      </w:r>
      <w:r w:rsidRPr="00322F3B">
        <w:t xml:space="preserve">complying </w:t>
      </w:r>
      <w:r w:rsidR="00406984" w:rsidRPr="00322F3B">
        <w:t>superannuation</w:t>
      </w:r>
      <w:r w:rsidRPr="00322F3B">
        <w:t xml:space="preserve"> asset pool, assets of any kind having a total transfer value not exceeding the difference.</w:t>
      </w:r>
    </w:p>
    <w:p w14:paraId="5BFC40C7" w14:textId="79A7C25A" w:rsidR="009C614B" w:rsidRPr="00322F3B" w:rsidRDefault="009C614B" w:rsidP="009C614B">
      <w:pPr>
        <w:pStyle w:val="subsection"/>
      </w:pPr>
      <w:r w:rsidRPr="00322F3B">
        <w:tab/>
        <w:t>(2)</w:t>
      </w:r>
      <w:r w:rsidRPr="00322F3B">
        <w:tab/>
        <w:t xml:space="preserve">A </w:t>
      </w:r>
      <w:r w:rsidR="009953FD" w:rsidRPr="009953FD">
        <w:rPr>
          <w:position w:val="6"/>
          <w:sz w:val="16"/>
        </w:rPr>
        <w:t>*</w:t>
      </w:r>
      <w:r w:rsidRPr="00322F3B">
        <w:t xml:space="preserve">life insurance company can at any time transfer an asset of any kind to a </w:t>
      </w:r>
      <w:r w:rsidR="009953FD" w:rsidRPr="009953FD">
        <w:rPr>
          <w:position w:val="6"/>
          <w:sz w:val="16"/>
        </w:rPr>
        <w:t>*</w:t>
      </w:r>
      <w:r w:rsidRPr="00322F3B">
        <w:t xml:space="preserve">complying </w:t>
      </w:r>
      <w:r w:rsidR="00406984" w:rsidRPr="00322F3B">
        <w:t>superannuation</w:t>
      </w:r>
      <w:r w:rsidRPr="00322F3B">
        <w:t xml:space="preserve"> asset pool in exchange for an amount of money equal to the </w:t>
      </w:r>
      <w:r w:rsidR="009953FD" w:rsidRPr="009953FD">
        <w:rPr>
          <w:position w:val="6"/>
          <w:sz w:val="16"/>
        </w:rPr>
        <w:t>*</w:t>
      </w:r>
      <w:r w:rsidRPr="00322F3B">
        <w:t>transfer value of the asset at the time of the transfer.</w:t>
      </w:r>
    </w:p>
    <w:p w14:paraId="774E0096" w14:textId="2C510BA3" w:rsidR="009C614B" w:rsidRPr="00322F3B" w:rsidRDefault="009C614B" w:rsidP="009C614B">
      <w:pPr>
        <w:pStyle w:val="subsection"/>
      </w:pPr>
      <w:r w:rsidRPr="00322F3B">
        <w:tab/>
        <w:t>(3)</w:t>
      </w:r>
      <w:r w:rsidRPr="00322F3B">
        <w:tab/>
        <w:t xml:space="preserve">A </w:t>
      </w:r>
      <w:r w:rsidR="009953FD" w:rsidRPr="009953FD">
        <w:rPr>
          <w:position w:val="6"/>
          <w:sz w:val="16"/>
        </w:rPr>
        <w:t>*</w:t>
      </w:r>
      <w:r w:rsidRPr="00322F3B">
        <w:t xml:space="preserve">life insurance company can transfer to a </w:t>
      </w:r>
      <w:r w:rsidR="009953FD" w:rsidRPr="009953FD">
        <w:rPr>
          <w:position w:val="6"/>
          <w:sz w:val="16"/>
        </w:rPr>
        <w:t>*</w:t>
      </w:r>
      <w:r w:rsidRPr="00322F3B">
        <w:t xml:space="preserve">complying </w:t>
      </w:r>
      <w:r w:rsidR="00406984" w:rsidRPr="00322F3B">
        <w:t>superannuation</w:t>
      </w:r>
      <w:r w:rsidRPr="00322F3B">
        <w:t xml:space="preserve"> asset pool in an income year assets of any kind having a total </w:t>
      </w:r>
      <w:r w:rsidR="009953FD" w:rsidRPr="009953FD">
        <w:rPr>
          <w:position w:val="6"/>
          <w:sz w:val="16"/>
        </w:rPr>
        <w:t>*</w:t>
      </w:r>
      <w:r w:rsidRPr="00322F3B">
        <w:t xml:space="preserve">transfer value not exceeding the total amount of the </w:t>
      </w:r>
      <w:r w:rsidR="009953FD" w:rsidRPr="009953FD">
        <w:rPr>
          <w:position w:val="6"/>
          <w:sz w:val="16"/>
        </w:rPr>
        <w:t>*</w:t>
      </w:r>
      <w:r w:rsidRPr="00322F3B">
        <w:t xml:space="preserve">life insurance premiums paid to the company in that income year for the purchase of </w:t>
      </w:r>
      <w:r w:rsidR="009953FD" w:rsidRPr="009953FD">
        <w:rPr>
          <w:position w:val="6"/>
          <w:sz w:val="16"/>
        </w:rPr>
        <w:t>*</w:t>
      </w:r>
      <w:r w:rsidRPr="00322F3B">
        <w:t xml:space="preserve">complying </w:t>
      </w:r>
      <w:r w:rsidR="00406984" w:rsidRPr="00322F3B">
        <w:t>superannuation</w:t>
      </w:r>
      <w:r w:rsidRPr="00322F3B">
        <w:t xml:space="preserve"> life insurance policies.</w:t>
      </w:r>
    </w:p>
    <w:p w14:paraId="067962B9" w14:textId="2138075A" w:rsidR="009C614B" w:rsidRPr="00322F3B" w:rsidRDefault="009C614B" w:rsidP="009C614B">
      <w:pPr>
        <w:pStyle w:val="subsection"/>
      </w:pPr>
      <w:r w:rsidRPr="00322F3B">
        <w:tab/>
        <w:t>(4)</w:t>
      </w:r>
      <w:r w:rsidRPr="00322F3B">
        <w:tab/>
        <w:t xml:space="preserve">Except as provided by this section </w:t>
      </w:r>
      <w:r w:rsidR="00D543D9" w:rsidRPr="00322F3B">
        <w:t>and subsections</w:t>
      </w:r>
      <w:r w:rsidR="00825006" w:rsidRPr="00322F3B">
        <w:t> </w:t>
      </w:r>
      <w:r w:rsidR="00D543D9" w:rsidRPr="00322F3B">
        <w:t>320</w:t>
      </w:r>
      <w:r w:rsidR="009953FD">
        <w:noBreakHyphen/>
      </w:r>
      <w:r w:rsidR="00D543D9" w:rsidRPr="00322F3B">
        <w:t>180(3) and 320</w:t>
      </w:r>
      <w:r w:rsidR="009953FD">
        <w:noBreakHyphen/>
      </w:r>
      <w:r w:rsidR="00D543D9" w:rsidRPr="00322F3B">
        <w:t>250(1A)</w:t>
      </w:r>
      <w:r w:rsidRPr="00322F3B">
        <w:t xml:space="preserve">, a </w:t>
      </w:r>
      <w:r w:rsidR="009953FD" w:rsidRPr="009953FD">
        <w:rPr>
          <w:position w:val="6"/>
          <w:sz w:val="16"/>
        </w:rPr>
        <w:t>*</w:t>
      </w:r>
      <w:r w:rsidRPr="00322F3B">
        <w:t xml:space="preserve">life insurance company cannot transfer an asset to a </w:t>
      </w:r>
      <w:r w:rsidR="009953FD" w:rsidRPr="009953FD">
        <w:rPr>
          <w:position w:val="6"/>
          <w:sz w:val="16"/>
        </w:rPr>
        <w:t>*</w:t>
      </w:r>
      <w:r w:rsidRPr="00322F3B">
        <w:t xml:space="preserve">complying </w:t>
      </w:r>
      <w:r w:rsidR="00406984" w:rsidRPr="00322F3B">
        <w:t>superannuation</w:t>
      </w:r>
      <w:r w:rsidRPr="00322F3B">
        <w:t xml:space="preserve"> asset pool.</w:t>
      </w:r>
    </w:p>
    <w:p w14:paraId="79CCF9CB" w14:textId="6E3F3167" w:rsidR="009C614B" w:rsidRPr="00322F3B" w:rsidRDefault="009C614B" w:rsidP="009C614B">
      <w:pPr>
        <w:pStyle w:val="ActHead5"/>
      </w:pPr>
      <w:bookmarkStart w:id="140" w:name="_Toc201755618"/>
      <w:r w:rsidRPr="00322F3B">
        <w:rPr>
          <w:rStyle w:val="CharSectno"/>
        </w:rPr>
        <w:t>320</w:t>
      </w:r>
      <w:r w:rsidR="009953FD">
        <w:rPr>
          <w:rStyle w:val="CharSectno"/>
        </w:rPr>
        <w:noBreakHyphen/>
      </w:r>
      <w:r w:rsidRPr="00322F3B">
        <w:rPr>
          <w:rStyle w:val="CharSectno"/>
        </w:rPr>
        <w:t>190</w:t>
      </w:r>
      <w:r w:rsidRPr="00322F3B">
        <w:t xml:space="preserve">  Complying </w:t>
      </w:r>
      <w:r w:rsidR="00406984" w:rsidRPr="00322F3B">
        <w:t>superannuation</w:t>
      </w:r>
      <w:r w:rsidRPr="00322F3B">
        <w:t xml:space="preserve"> liabilities</w:t>
      </w:r>
      <w:bookmarkEnd w:id="140"/>
    </w:p>
    <w:p w14:paraId="4797CF7D" w14:textId="2E978C85" w:rsidR="009C614B" w:rsidRPr="00322F3B" w:rsidRDefault="009C614B" w:rsidP="009C614B">
      <w:pPr>
        <w:pStyle w:val="subsection"/>
      </w:pPr>
      <w:r w:rsidRPr="00322F3B">
        <w:tab/>
        <w:t>(1)</w:t>
      </w:r>
      <w:r w:rsidRPr="00322F3B">
        <w:tab/>
        <w:t xml:space="preserve">The amount of the </w:t>
      </w:r>
      <w:r w:rsidR="009953FD" w:rsidRPr="009953FD">
        <w:rPr>
          <w:position w:val="6"/>
          <w:sz w:val="16"/>
        </w:rPr>
        <w:t>*</w:t>
      </w:r>
      <w:r w:rsidRPr="00322F3B">
        <w:t xml:space="preserve">complying </w:t>
      </w:r>
      <w:r w:rsidR="00406984" w:rsidRPr="00322F3B">
        <w:t>superannuation</w:t>
      </w:r>
      <w:r w:rsidRPr="00322F3B">
        <w:t xml:space="preserve"> liabilities of a </w:t>
      </w:r>
      <w:r w:rsidR="009953FD" w:rsidRPr="009953FD">
        <w:rPr>
          <w:position w:val="6"/>
          <w:sz w:val="16"/>
        </w:rPr>
        <w:t>*</w:t>
      </w:r>
      <w:r w:rsidRPr="00322F3B">
        <w:t xml:space="preserve">life insurance company is to be worked out in accordance with </w:t>
      </w:r>
      <w:r w:rsidR="00825006" w:rsidRPr="00322F3B">
        <w:t>subsection (</w:t>
      </w:r>
      <w:r w:rsidRPr="00322F3B">
        <w:t xml:space="preserve">2) in respect only of </w:t>
      </w:r>
      <w:r w:rsidR="009953FD" w:rsidRPr="009953FD">
        <w:rPr>
          <w:position w:val="6"/>
          <w:sz w:val="16"/>
        </w:rPr>
        <w:t>*</w:t>
      </w:r>
      <w:r w:rsidRPr="00322F3B">
        <w:t>life insurance policies issued by the company:</w:t>
      </w:r>
    </w:p>
    <w:p w14:paraId="25FFDA3C" w14:textId="3ED38667" w:rsidR="009C614B" w:rsidRPr="00322F3B" w:rsidRDefault="009C614B" w:rsidP="009C614B">
      <w:pPr>
        <w:pStyle w:val="paragraph"/>
      </w:pPr>
      <w:r w:rsidRPr="00322F3B">
        <w:tab/>
        <w:t>(a)</w:t>
      </w:r>
      <w:r w:rsidRPr="00322F3B">
        <w:tab/>
        <w:t xml:space="preserve">that are </w:t>
      </w:r>
      <w:r w:rsidR="009953FD" w:rsidRPr="009953FD">
        <w:rPr>
          <w:position w:val="6"/>
          <w:sz w:val="16"/>
        </w:rPr>
        <w:t>*</w:t>
      </w:r>
      <w:r w:rsidRPr="00322F3B">
        <w:t xml:space="preserve">complying </w:t>
      </w:r>
      <w:r w:rsidR="00406984" w:rsidRPr="00322F3B">
        <w:t>superannuation</w:t>
      </w:r>
      <w:r w:rsidRPr="00322F3B">
        <w:t xml:space="preserve"> life insurance policies; and</w:t>
      </w:r>
    </w:p>
    <w:p w14:paraId="6363F1E2" w14:textId="1E245CF0" w:rsidR="009C614B" w:rsidRPr="00322F3B" w:rsidRDefault="009C614B" w:rsidP="009C614B">
      <w:pPr>
        <w:pStyle w:val="paragraph"/>
      </w:pPr>
      <w:r w:rsidRPr="00322F3B">
        <w:tab/>
        <w:t>(b)</w:t>
      </w:r>
      <w:r w:rsidRPr="00322F3B">
        <w:tab/>
        <w:t xml:space="preserve">the liabilities under which are to be discharged out of the company’s </w:t>
      </w:r>
      <w:r w:rsidR="009953FD" w:rsidRPr="009953FD">
        <w:rPr>
          <w:position w:val="6"/>
          <w:sz w:val="16"/>
        </w:rPr>
        <w:t>*</w:t>
      </w:r>
      <w:r w:rsidRPr="00322F3B">
        <w:t xml:space="preserve">complying </w:t>
      </w:r>
      <w:r w:rsidR="00406984" w:rsidRPr="00322F3B">
        <w:t>superannuation</w:t>
      </w:r>
      <w:r w:rsidRPr="00322F3B">
        <w:t xml:space="preserve"> assets.</w:t>
      </w:r>
    </w:p>
    <w:p w14:paraId="0C434CE3" w14:textId="08CC60DE" w:rsidR="009C614B" w:rsidRPr="00322F3B" w:rsidRDefault="009C614B" w:rsidP="009C614B">
      <w:pPr>
        <w:pStyle w:val="subsection"/>
      </w:pPr>
      <w:r w:rsidRPr="00322F3B">
        <w:tab/>
        <w:t>(2)</w:t>
      </w:r>
      <w:r w:rsidRPr="00322F3B">
        <w:tab/>
        <w:t xml:space="preserve">The amount of the </w:t>
      </w:r>
      <w:r w:rsidRPr="00322F3B">
        <w:rPr>
          <w:b/>
          <w:i/>
        </w:rPr>
        <w:t xml:space="preserve">complying </w:t>
      </w:r>
      <w:r w:rsidR="00406984" w:rsidRPr="00322F3B">
        <w:rPr>
          <w:b/>
          <w:i/>
        </w:rPr>
        <w:t>superannuation</w:t>
      </w:r>
      <w:r w:rsidRPr="00322F3B">
        <w:rPr>
          <w:b/>
          <w:i/>
        </w:rPr>
        <w:t xml:space="preserve"> liabilities</w:t>
      </w:r>
      <w:r w:rsidRPr="00322F3B">
        <w:t xml:space="preserve"> of a </w:t>
      </w:r>
      <w:r w:rsidR="009953FD" w:rsidRPr="009953FD">
        <w:rPr>
          <w:position w:val="6"/>
          <w:sz w:val="16"/>
        </w:rPr>
        <w:t>*</w:t>
      </w:r>
      <w:r w:rsidRPr="00322F3B">
        <w:t xml:space="preserve">life insurance company at a particular time is the sum of the following amounts at that time, as calculated by an </w:t>
      </w:r>
      <w:r w:rsidR="009953FD" w:rsidRPr="009953FD">
        <w:rPr>
          <w:position w:val="6"/>
          <w:sz w:val="16"/>
        </w:rPr>
        <w:t>*</w:t>
      </w:r>
      <w:r w:rsidRPr="00322F3B">
        <w:t>actuary:</w:t>
      </w:r>
    </w:p>
    <w:p w14:paraId="0CE95584" w14:textId="168CA1A6" w:rsidR="009C614B" w:rsidRPr="00322F3B" w:rsidRDefault="009C614B" w:rsidP="009C614B">
      <w:pPr>
        <w:pStyle w:val="paragraph"/>
      </w:pPr>
      <w:r w:rsidRPr="00322F3B">
        <w:tab/>
        <w:t>(a)</w:t>
      </w:r>
      <w:r w:rsidRPr="00322F3B">
        <w:tab/>
        <w:t xml:space="preserve">for policies providing for </w:t>
      </w:r>
      <w:r w:rsidR="009953FD" w:rsidRPr="009953FD">
        <w:rPr>
          <w:position w:val="6"/>
          <w:sz w:val="16"/>
        </w:rPr>
        <w:t>*</w:t>
      </w:r>
      <w:r w:rsidRPr="00322F3B">
        <w:t xml:space="preserve">participating benefits or </w:t>
      </w:r>
      <w:r w:rsidR="009953FD" w:rsidRPr="009953FD">
        <w:rPr>
          <w:position w:val="6"/>
          <w:sz w:val="16"/>
        </w:rPr>
        <w:t>*</w:t>
      </w:r>
      <w:r w:rsidRPr="00322F3B">
        <w:t>discretionary benefits:</w:t>
      </w:r>
    </w:p>
    <w:p w14:paraId="6E827381" w14:textId="325215AC" w:rsidR="009C614B" w:rsidRPr="00322F3B" w:rsidRDefault="009C614B" w:rsidP="009C614B">
      <w:pPr>
        <w:pStyle w:val="paragraphsub"/>
      </w:pPr>
      <w:r w:rsidRPr="00322F3B">
        <w:tab/>
        <w:t>(i)</w:t>
      </w:r>
      <w:r w:rsidRPr="00322F3B">
        <w:tab/>
        <w:t xml:space="preserve">the values of supporting assets, as defined in the </w:t>
      </w:r>
      <w:r w:rsidR="009953FD" w:rsidRPr="009953FD">
        <w:rPr>
          <w:position w:val="6"/>
          <w:sz w:val="16"/>
        </w:rPr>
        <w:t>*</w:t>
      </w:r>
      <w:r w:rsidRPr="00322F3B">
        <w:t>Valuation Standard; and</w:t>
      </w:r>
    </w:p>
    <w:p w14:paraId="1D9611CE" w14:textId="7B8716CD" w:rsidR="009C614B" w:rsidRPr="00322F3B" w:rsidRDefault="009C614B" w:rsidP="009C614B">
      <w:pPr>
        <w:pStyle w:val="paragraphsub"/>
      </w:pPr>
      <w:r w:rsidRPr="00322F3B">
        <w:lastRenderedPageBreak/>
        <w:tab/>
        <w:t>(ii)</w:t>
      </w:r>
      <w:r w:rsidRPr="00322F3B">
        <w:tab/>
        <w:t xml:space="preserve">the </w:t>
      </w:r>
      <w:r w:rsidR="009953FD" w:rsidRPr="009953FD">
        <w:rPr>
          <w:position w:val="6"/>
          <w:sz w:val="16"/>
        </w:rPr>
        <w:t>*</w:t>
      </w:r>
      <w:r w:rsidRPr="00322F3B">
        <w:t>policy owners’ retained profits;</w:t>
      </w:r>
    </w:p>
    <w:p w14:paraId="2135BBB8" w14:textId="1B89C6DF" w:rsidR="009C614B" w:rsidRPr="00322F3B" w:rsidRDefault="009C614B" w:rsidP="009C614B">
      <w:pPr>
        <w:pStyle w:val="paragraph"/>
      </w:pPr>
      <w:r w:rsidRPr="00322F3B">
        <w:tab/>
        <w:t>(b)</w:t>
      </w:r>
      <w:r w:rsidRPr="00322F3B">
        <w:tab/>
        <w:t xml:space="preserve">for other policies—the </w:t>
      </w:r>
      <w:r w:rsidR="009953FD" w:rsidRPr="009953FD">
        <w:rPr>
          <w:position w:val="6"/>
          <w:sz w:val="16"/>
        </w:rPr>
        <w:t>*</w:t>
      </w:r>
      <w:r w:rsidRPr="00322F3B">
        <w:t>current termination values.</w:t>
      </w:r>
    </w:p>
    <w:p w14:paraId="256F37F2" w14:textId="5BE72656" w:rsidR="009C614B" w:rsidRPr="00322F3B" w:rsidRDefault="009C614B" w:rsidP="009C614B">
      <w:pPr>
        <w:pStyle w:val="ActHead5"/>
      </w:pPr>
      <w:bookmarkStart w:id="141" w:name="_Toc201755619"/>
      <w:r w:rsidRPr="00322F3B">
        <w:rPr>
          <w:rStyle w:val="CharSectno"/>
        </w:rPr>
        <w:t>320</w:t>
      </w:r>
      <w:r w:rsidR="009953FD">
        <w:rPr>
          <w:rStyle w:val="CharSectno"/>
        </w:rPr>
        <w:noBreakHyphen/>
      </w:r>
      <w:r w:rsidRPr="00322F3B">
        <w:rPr>
          <w:rStyle w:val="CharSectno"/>
        </w:rPr>
        <w:t>195</w:t>
      </w:r>
      <w:r w:rsidRPr="00322F3B">
        <w:t xml:space="preserve">  Transfer of assets and payment of amounts from a complying </w:t>
      </w:r>
      <w:r w:rsidR="00406984" w:rsidRPr="00322F3B">
        <w:t>superannuation</w:t>
      </w:r>
      <w:r w:rsidRPr="00322F3B">
        <w:t xml:space="preserve"> asset pool otherwise than as a result of a valuation under </w:t>
      </w:r>
      <w:r w:rsidR="009F5D03" w:rsidRPr="00322F3B">
        <w:t>section 3</w:t>
      </w:r>
      <w:r w:rsidRPr="00322F3B">
        <w:t>20</w:t>
      </w:r>
      <w:r w:rsidR="009953FD">
        <w:noBreakHyphen/>
      </w:r>
      <w:r w:rsidRPr="00322F3B">
        <w:t>175</w:t>
      </w:r>
      <w:bookmarkEnd w:id="141"/>
    </w:p>
    <w:p w14:paraId="36C1F7EF" w14:textId="77777777" w:rsidR="009C614B" w:rsidRPr="00322F3B" w:rsidRDefault="009C614B" w:rsidP="009C614B">
      <w:pPr>
        <w:pStyle w:val="subsection"/>
        <w:keepNext/>
      </w:pPr>
      <w:r w:rsidRPr="00322F3B">
        <w:tab/>
        <w:t>(1)</w:t>
      </w:r>
      <w:r w:rsidRPr="00322F3B">
        <w:tab/>
        <w:t>If:</w:t>
      </w:r>
    </w:p>
    <w:p w14:paraId="4A516E6E" w14:textId="2BE9A7B5" w:rsidR="009C614B" w:rsidRPr="00322F3B" w:rsidRDefault="009C614B" w:rsidP="009C614B">
      <w:pPr>
        <w:pStyle w:val="paragraph"/>
      </w:pPr>
      <w:r w:rsidRPr="00322F3B">
        <w:tab/>
        <w:t>(a)</w:t>
      </w:r>
      <w:r w:rsidRPr="00322F3B">
        <w:tab/>
        <w:t xml:space="preserve">a </w:t>
      </w:r>
      <w:r w:rsidR="009953FD" w:rsidRPr="009953FD">
        <w:rPr>
          <w:position w:val="6"/>
          <w:sz w:val="16"/>
        </w:rPr>
        <w:t>*</w:t>
      </w:r>
      <w:r w:rsidRPr="00322F3B">
        <w:t xml:space="preserve">life insurance policy issued by a </w:t>
      </w:r>
      <w:r w:rsidR="009953FD" w:rsidRPr="009953FD">
        <w:rPr>
          <w:position w:val="6"/>
          <w:sz w:val="16"/>
        </w:rPr>
        <w:t>*</w:t>
      </w:r>
      <w:r w:rsidRPr="00322F3B">
        <w:t xml:space="preserve">life insurance company becomes an </w:t>
      </w:r>
      <w:r w:rsidR="009953FD" w:rsidRPr="009953FD">
        <w:rPr>
          <w:position w:val="6"/>
          <w:sz w:val="16"/>
        </w:rPr>
        <w:t>*</w:t>
      </w:r>
      <w:r w:rsidRPr="00322F3B">
        <w:t>exempt life insurance policy; and</w:t>
      </w:r>
    </w:p>
    <w:p w14:paraId="31064D4D" w14:textId="5F772774" w:rsidR="009C614B" w:rsidRPr="00322F3B" w:rsidRDefault="009C614B" w:rsidP="009C614B">
      <w:pPr>
        <w:pStyle w:val="paragraph"/>
      </w:pPr>
      <w:r w:rsidRPr="00322F3B">
        <w:tab/>
        <w:t>(b)</w:t>
      </w:r>
      <w:r w:rsidRPr="00322F3B">
        <w:tab/>
        <w:t>immediately before the policy became an exempt life insurance policy, the policy was a policy referred to in sub</w:t>
      </w:r>
      <w:r w:rsidR="009F5D03" w:rsidRPr="00322F3B">
        <w:t>section 3</w:t>
      </w:r>
      <w:r w:rsidRPr="00322F3B">
        <w:t>20</w:t>
      </w:r>
      <w:r w:rsidR="009953FD">
        <w:noBreakHyphen/>
      </w:r>
      <w:r w:rsidRPr="00322F3B">
        <w:t>190(1);</w:t>
      </w:r>
    </w:p>
    <w:p w14:paraId="59D0468F" w14:textId="2F66D217" w:rsidR="009C614B" w:rsidRPr="00322F3B" w:rsidRDefault="009C614B" w:rsidP="009C614B">
      <w:pPr>
        <w:pStyle w:val="subsection2"/>
      </w:pPr>
      <w:r w:rsidRPr="00322F3B">
        <w:t xml:space="preserve">the company can transfer from a </w:t>
      </w:r>
      <w:r w:rsidR="009953FD" w:rsidRPr="009953FD">
        <w:rPr>
          <w:position w:val="6"/>
          <w:sz w:val="16"/>
        </w:rPr>
        <w:t>*</w:t>
      </w:r>
      <w:r w:rsidRPr="00322F3B">
        <w:t xml:space="preserve">complying </w:t>
      </w:r>
      <w:r w:rsidR="00406984" w:rsidRPr="00322F3B">
        <w:t>superannuation</w:t>
      </w:r>
      <w:r w:rsidRPr="00322F3B">
        <w:t xml:space="preserve"> asset pool, to its </w:t>
      </w:r>
      <w:r w:rsidR="009953FD" w:rsidRPr="009953FD">
        <w:rPr>
          <w:position w:val="6"/>
          <w:sz w:val="16"/>
        </w:rPr>
        <w:t>*</w:t>
      </w:r>
      <w:r w:rsidRPr="00322F3B">
        <w:t xml:space="preserve">segregated exempt assets, assets of any kind whose total </w:t>
      </w:r>
      <w:r w:rsidR="009953FD" w:rsidRPr="009953FD">
        <w:rPr>
          <w:position w:val="6"/>
          <w:sz w:val="16"/>
        </w:rPr>
        <w:t>*</w:t>
      </w:r>
      <w:r w:rsidRPr="00322F3B">
        <w:t>transfer value does not exceed the company’s liabilities in respect of the policy.</w:t>
      </w:r>
    </w:p>
    <w:p w14:paraId="262FAFA5" w14:textId="5F7B9C58" w:rsidR="009C614B" w:rsidRPr="00322F3B" w:rsidRDefault="009C614B" w:rsidP="009C614B">
      <w:pPr>
        <w:pStyle w:val="subsection"/>
      </w:pPr>
      <w:r w:rsidRPr="00322F3B">
        <w:tab/>
        <w:t>(2)</w:t>
      </w:r>
      <w:r w:rsidRPr="00322F3B">
        <w:tab/>
        <w:t xml:space="preserve">A </w:t>
      </w:r>
      <w:r w:rsidR="009953FD" w:rsidRPr="009953FD">
        <w:rPr>
          <w:position w:val="6"/>
          <w:sz w:val="16"/>
        </w:rPr>
        <w:t>*</w:t>
      </w:r>
      <w:r w:rsidRPr="00322F3B">
        <w:t xml:space="preserve">life insurance company can at any time transfer an asset from a </w:t>
      </w:r>
      <w:r w:rsidR="009953FD" w:rsidRPr="009953FD">
        <w:rPr>
          <w:position w:val="6"/>
          <w:sz w:val="16"/>
        </w:rPr>
        <w:t>*</w:t>
      </w:r>
      <w:r w:rsidRPr="00322F3B">
        <w:t xml:space="preserve">complying </w:t>
      </w:r>
      <w:r w:rsidR="00406984" w:rsidRPr="00322F3B">
        <w:t>superannuation</w:t>
      </w:r>
      <w:r w:rsidRPr="00322F3B">
        <w:t xml:space="preserve"> asset pool in exchange for an amount of money equal to the </w:t>
      </w:r>
      <w:r w:rsidR="009953FD" w:rsidRPr="009953FD">
        <w:rPr>
          <w:position w:val="6"/>
          <w:sz w:val="16"/>
        </w:rPr>
        <w:t>*</w:t>
      </w:r>
      <w:r w:rsidRPr="00322F3B">
        <w:t>transfer value of the asset at the time of the transfer.</w:t>
      </w:r>
    </w:p>
    <w:p w14:paraId="0E7222AA" w14:textId="725573A8" w:rsidR="009C614B" w:rsidRPr="00322F3B" w:rsidRDefault="009C614B" w:rsidP="009C614B">
      <w:pPr>
        <w:pStyle w:val="subsection"/>
      </w:pPr>
      <w:r w:rsidRPr="00322F3B">
        <w:tab/>
        <w:t>(3)</w:t>
      </w:r>
      <w:r w:rsidRPr="00322F3B">
        <w:tab/>
        <w:t xml:space="preserve">If a </w:t>
      </w:r>
      <w:r w:rsidR="009953FD" w:rsidRPr="009953FD">
        <w:rPr>
          <w:position w:val="6"/>
          <w:sz w:val="16"/>
        </w:rPr>
        <w:t>*</w:t>
      </w:r>
      <w:r w:rsidRPr="00322F3B">
        <w:t>life insurance company:</w:t>
      </w:r>
    </w:p>
    <w:p w14:paraId="4BA87F71" w14:textId="4A1C397E" w:rsidR="009C614B" w:rsidRPr="00322F3B" w:rsidRDefault="009C614B" w:rsidP="009C614B">
      <w:pPr>
        <w:pStyle w:val="paragraph"/>
      </w:pPr>
      <w:r w:rsidRPr="00322F3B">
        <w:tab/>
        <w:t>(a)</w:t>
      </w:r>
      <w:r w:rsidRPr="00322F3B">
        <w:tab/>
        <w:t xml:space="preserve">imposes any fees or charges in respect of </w:t>
      </w:r>
      <w:r w:rsidR="009953FD" w:rsidRPr="009953FD">
        <w:rPr>
          <w:position w:val="6"/>
          <w:sz w:val="16"/>
        </w:rPr>
        <w:t>*</w:t>
      </w:r>
      <w:r w:rsidRPr="00322F3B">
        <w:t xml:space="preserve">complying </w:t>
      </w:r>
      <w:r w:rsidR="00406984" w:rsidRPr="00322F3B">
        <w:t>superannuation</w:t>
      </w:r>
      <w:r w:rsidRPr="00322F3B">
        <w:t xml:space="preserve"> assets; or</w:t>
      </w:r>
    </w:p>
    <w:p w14:paraId="1A2DE7EC" w14:textId="394EE156" w:rsidR="009C614B" w:rsidRPr="00322F3B" w:rsidRDefault="009C614B" w:rsidP="009C614B">
      <w:pPr>
        <w:pStyle w:val="paragraph"/>
      </w:pPr>
      <w:r w:rsidRPr="00322F3B">
        <w:tab/>
        <w:t>(b)</w:t>
      </w:r>
      <w:r w:rsidRPr="00322F3B">
        <w:tab/>
        <w:t xml:space="preserve">imposes any fees or charges in respect of </w:t>
      </w:r>
      <w:r w:rsidR="009953FD" w:rsidRPr="009953FD">
        <w:rPr>
          <w:position w:val="6"/>
          <w:sz w:val="16"/>
        </w:rPr>
        <w:t>*</w:t>
      </w:r>
      <w:r w:rsidRPr="00322F3B">
        <w:t xml:space="preserve">complying </w:t>
      </w:r>
      <w:r w:rsidR="00406984" w:rsidRPr="00322F3B">
        <w:t>superannuation</w:t>
      </w:r>
      <w:r w:rsidRPr="00322F3B">
        <w:t xml:space="preserve"> life insurance policies other than policies:</w:t>
      </w:r>
    </w:p>
    <w:p w14:paraId="6E27025A" w14:textId="45455DE7" w:rsidR="009C614B" w:rsidRPr="00322F3B" w:rsidRDefault="009C614B" w:rsidP="009C614B">
      <w:pPr>
        <w:pStyle w:val="paragraphsub"/>
      </w:pPr>
      <w:r w:rsidRPr="00322F3B">
        <w:tab/>
        <w:t>(i)</w:t>
      </w:r>
      <w:r w:rsidRPr="00322F3B">
        <w:tab/>
        <w:t xml:space="preserve">that provide </w:t>
      </w:r>
      <w:r w:rsidR="009953FD" w:rsidRPr="009953FD">
        <w:rPr>
          <w:position w:val="6"/>
          <w:sz w:val="16"/>
        </w:rPr>
        <w:t>*</w:t>
      </w:r>
      <w:r w:rsidRPr="00322F3B">
        <w:t xml:space="preserve">superannuation death benefits, </w:t>
      </w:r>
      <w:r w:rsidR="009953FD" w:rsidRPr="009953FD">
        <w:rPr>
          <w:position w:val="6"/>
          <w:sz w:val="16"/>
        </w:rPr>
        <w:t>*</w:t>
      </w:r>
      <w:r w:rsidRPr="00322F3B">
        <w:t>disability superannuation benefits or temporary disability benefits of a kind referred to in paragraph</w:t>
      </w:r>
      <w:r w:rsidR="00825006" w:rsidRPr="00322F3B">
        <w:t> </w:t>
      </w:r>
      <w:r w:rsidRPr="00322F3B">
        <w:t>295</w:t>
      </w:r>
      <w:r w:rsidR="009953FD">
        <w:noBreakHyphen/>
      </w:r>
      <w:r w:rsidRPr="00322F3B">
        <w:t xml:space="preserve">460(c), that are </w:t>
      </w:r>
      <w:r w:rsidR="009953FD" w:rsidRPr="009953FD">
        <w:rPr>
          <w:position w:val="6"/>
          <w:sz w:val="16"/>
        </w:rPr>
        <w:t>*</w:t>
      </w:r>
      <w:r w:rsidRPr="00322F3B">
        <w:t>participating benefits; and</w:t>
      </w:r>
    </w:p>
    <w:p w14:paraId="69922AAF" w14:textId="02201070" w:rsidR="009C614B" w:rsidRPr="00322F3B" w:rsidRDefault="009C614B" w:rsidP="009C614B">
      <w:pPr>
        <w:pStyle w:val="paragraphsub"/>
      </w:pPr>
      <w:r w:rsidRPr="00322F3B">
        <w:tab/>
        <w:t>(ii)</w:t>
      </w:r>
      <w:r w:rsidRPr="00322F3B">
        <w:tab/>
        <w:t xml:space="preserve">the liabilities under which are to be discharged out of the company’s </w:t>
      </w:r>
      <w:r w:rsidR="009953FD" w:rsidRPr="009953FD">
        <w:rPr>
          <w:position w:val="6"/>
          <w:sz w:val="16"/>
        </w:rPr>
        <w:t>*</w:t>
      </w:r>
      <w:r w:rsidRPr="00322F3B">
        <w:t xml:space="preserve">complying </w:t>
      </w:r>
      <w:r w:rsidR="00406984" w:rsidRPr="00322F3B">
        <w:t>superannuation</w:t>
      </w:r>
      <w:r w:rsidRPr="00322F3B">
        <w:t xml:space="preserve"> asset pool; or</w:t>
      </w:r>
    </w:p>
    <w:p w14:paraId="277C5C4F" w14:textId="21F204CB" w:rsidR="009C614B" w:rsidRPr="00322F3B" w:rsidRDefault="009C614B" w:rsidP="009C614B">
      <w:pPr>
        <w:pStyle w:val="paragraph"/>
      </w:pPr>
      <w:r w:rsidRPr="00322F3B">
        <w:lastRenderedPageBreak/>
        <w:tab/>
        <w:t>(c)</w:t>
      </w:r>
      <w:r w:rsidRPr="00322F3B">
        <w:tab/>
        <w:t xml:space="preserve">determines, at a time other than a </w:t>
      </w:r>
      <w:r w:rsidR="009953FD" w:rsidRPr="009953FD">
        <w:rPr>
          <w:position w:val="6"/>
          <w:sz w:val="16"/>
        </w:rPr>
        <w:t>*</w:t>
      </w:r>
      <w:r w:rsidRPr="00322F3B">
        <w:t xml:space="preserve">valuation time, that the total </w:t>
      </w:r>
      <w:r w:rsidR="009953FD" w:rsidRPr="009953FD">
        <w:rPr>
          <w:position w:val="6"/>
          <w:sz w:val="16"/>
        </w:rPr>
        <w:t>*</w:t>
      </w:r>
      <w:r w:rsidRPr="00322F3B">
        <w:t xml:space="preserve">transfer value of the company’s complying </w:t>
      </w:r>
      <w:r w:rsidR="00406984" w:rsidRPr="00322F3B">
        <w:t>superannuation</w:t>
      </w:r>
      <w:r w:rsidRPr="00322F3B">
        <w:t xml:space="preserve"> assets as at that time exceeds the sum of:</w:t>
      </w:r>
    </w:p>
    <w:p w14:paraId="68EE0948" w14:textId="33945DE0" w:rsidR="009C614B" w:rsidRPr="00322F3B" w:rsidRDefault="009C614B" w:rsidP="009C614B">
      <w:pPr>
        <w:pStyle w:val="paragraphsub"/>
      </w:pPr>
      <w:r w:rsidRPr="00322F3B">
        <w:tab/>
        <w:t>(i)</w:t>
      </w:r>
      <w:r w:rsidRPr="00322F3B">
        <w:tab/>
        <w:t xml:space="preserve">the company’s </w:t>
      </w:r>
      <w:r w:rsidR="009953FD" w:rsidRPr="009953FD">
        <w:rPr>
          <w:position w:val="6"/>
          <w:sz w:val="16"/>
        </w:rPr>
        <w:t>*</w:t>
      </w:r>
      <w:r w:rsidRPr="00322F3B">
        <w:t xml:space="preserve">complying </w:t>
      </w:r>
      <w:r w:rsidR="00406984" w:rsidRPr="00322F3B">
        <w:t>superannuation</w:t>
      </w:r>
      <w:r w:rsidRPr="00322F3B">
        <w:t xml:space="preserve"> liabilities at that time; and</w:t>
      </w:r>
    </w:p>
    <w:p w14:paraId="0EE6ED0B" w14:textId="77777777" w:rsidR="009C614B" w:rsidRPr="00322F3B" w:rsidRDefault="009C614B" w:rsidP="009C614B">
      <w:pPr>
        <w:pStyle w:val="paragraphsub"/>
      </w:pPr>
      <w:r w:rsidRPr="00322F3B">
        <w:tab/>
        <w:t>(ii)</w:t>
      </w:r>
      <w:r w:rsidRPr="00322F3B">
        <w:tab/>
        <w:t>any reasonable provision made by the company at that time in its accounts for liability for income tax in respect of those assets;</w:t>
      </w:r>
    </w:p>
    <w:p w14:paraId="4C208953" w14:textId="49087E84" w:rsidR="009C614B" w:rsidRPr="00322F3B" w:rsidRDefault="009C614B" w:rsidP="009C614B">
      <w:pPr>
        <w:pStyle w:val="subsection2"/>
      </w:pPr>
      <w:r w:rsidRPr="00322F3B">
        <w:t xml:space="preserve">the company must, when the fees or charges are imposed or the excess is determined, as the case may be, transfer, from the </w:t>
      </w:r>
      <w:r w:rsidR="009953FD" w:rsidRPr="009953FD">
        <w:rPr>
          <w:position w:val="6"/>
          <w:sz w:val="16"/>
        </w:rPr>
        <w:t>*</w:t>
      </w:r>
      <w:r w:rsidRPr="00322F3B">
        <w:t xml:space="preserve">complying </w:t>
      </w:r>
      <w:r w:rsidR="00406984" w:rsidRPr="00322F3B">
        <w:t>superannuation</w:t>
      </w:r>
      <w:r w:rsidRPr="00322F3B">
        <w:t xml:space="preserve"> asset pool, assets having a total transfer value equal to the fees, charges or excess, as the case may be.</w:t>
      </w:r>
    </w:p>
    <w:p w14:paraId="17411630" w14:textId="77777777" w:rsidR="009C614B" w:rsidRPr="00322F3B" w:rsidRDefault="009C614B" w:rsidP="009C614B">
      <w:pPr>
        <w:pStyle w:val="subsection"/>
        <w:keepNext/>
        <w:keepLines/>
      </w:pPr>
      <w:r w:rsidRPr="00322F3B">
        <w:tab/>
        <w:t>(4)</w:t>
      </w:r>
      <w:r w:rsidRPr="00322F3B">
        <w:tab/>
        <w:t>If:</w:t>
      </w:r>
    </w:p>
    <w:p w14:paraId="36FCEB88" w14:textId="18F2BBDC" w:rsidR="009C614B" w:rsidRPr="00322F3B" w:rsidRDefault="009C614B" w:rsidP="009C614B">
      <w:pPr>
        <w:pStyle w:val="paragraph"/>
      </w:pPr>
      <w:r w:rsidRPr="00322F3B">
        <w:tab/>
        <w:t>(a)</w:t>
      </w:r>
      <w:r w:rsidRPr="00322F3B">
        <w:tab/>
        <w:t xml:space="preserve">any liabilities arise for the discharge of which a </w:t>
      </w:r>
      <w:r w:rsidR="009953FD" w:rsidRPr="009953FD">
        <w:rPr>
          <w:position w:val="6"/>
          <w:sz w:val="16"/>
        </w:rPr>
        <w:t>*</w:t>
      </w:r>
      <w:r w:rsidRPr="00322F3B">
        <w:t xml:space="preserve">life insurance company’s </w:t>
      </w:r>
      <w:r w:rsidR="009953FD" w:rsidRPr="009953FD">
        <w:rPr>
          <w:position w:val="6"/>
          <w:sz w:val="16"/>
        </w:rPr>
        <w:t>*</w:t>
      </w:r>
      <w:r w:rsidRPr="00322F3B">
        <w:t xml:space="preserve">complying </w:t>
      </w:r>
      <w:r w:rsidR="00406984" w:rsidRPr="00322F3B">
        <w:t>superannuation</w:t>
      </w:r>
      <w:r w:rsidRPr="00322F3B">
        <w:t xml:space="preserve"> asset pool is established; or</w:t>
      </w:r>
    </w:p>
    <w:p w14:paraId="1FE48DCF" w14:textId="133D1B45" w:rsidR="009C614B" w:rsidRPr="00322F3B" w:rsidRDefault="009C614B" w:rsidP="009C614B">
      <w:pPr>
        <w:pStyle w:val="paragraph"/>
      </w:pPr>
      <w:r w:rsidRPr="00322F3B">
        <w:tab/>
        <w:t>(b)</w:t>
      </w:r>
      <w:r w:rsidRPr="00322F3B">
        <w:tab/>
        <w:t xml:space="preserve">any expenses are incurred by a life insurance company directly in respect of </w:t>
      </w:r>
      <w:r w:rsidR="009953FD" w:rsidRPr="009953FD">
        <w:rPr>
          <w:position w:val="6"/>
          <w:sz w:val="16"/>
        </w:rPr>
        <w:t>*</w:t>
      </w:r>
      <w:r w:rsidRPr="00322F3B">
        <w:t xml:space="preserve">complying </w:t>
      </w:r>
      <w:r w:rsidR="00406984" w:rsidRPr="00322F3B">
        <w:t>superannuation</w:t>
      </w:r>
      <w:r w:rsidRPr="00322F3B">
        <w:t xml:space="preserve"> assets in relation to a period during which the assets are complying </w:t>
      </w:r>
      <w:r w:rsidR="00406984" w:rsidRPr="00322F3B">
        <w:t>superannuation</w:t>
      </w:r>
      <w:r w:rsidRPr="00322F3B">
        <w:t xml:space="preserve"> assets; or</w:t>
      </w:r>
    </w:p>
    <w:p w14:paraId="1E210A07" w14:textId="726815CD" w:rsidR="009C614B" w:rsidRPr="00322F3B" w:rsidRDefault="009C614B" w:rsidP="009C614B">
      <w:pPr>
        <w:pStyle w:val="paragraph"/>
      </w:pPr>
      <w:r w:rsidRPr="00322F3B">
        <w:tab/>
        <w:t>(c)</w:t>
      </w:r>
      <w:r w:rsidRPr="00322F3B">
        <w:tab/>
        <w:t xml:space="preserve">any liabilities to pay </w:t>
      </w:r>
      <w:r w:rsidR="009953FD" w:rsidRPr="009953FD">
        <w:rPr>
          <w:position w:val="6"/>
          <w:sz w:val="16"/>
        </w:rPr>
        <w:t>*</w:t>
      </w:r>
      <w:r w:rsidRPr="00322F3B">
        <w:t xml:space="preserve">PAYG instalments, or income tax, that are attributable to the company’s </w:t>
      </w:r>
      <w:r w:rsidR="009953FD" w:rsidRPr="009953FD">
        <w:rPr>
          <w:position w:val="6"/>
          <w:sz w:val="16"/>
        </w:rPr>
        <w:t>*</w:t>
      </w:r>
      <w:r w:rsidRPr="00322F3B">
        <w:t xml:space="preserve">complying </w:t>
      </w:r>
      <w:r w:rsidR="00406984" w:rsidRPr="00322F3B">
        <w:t>superannuation</w:t>
      </w:r>
      <w:r w:rsidRPr="00322F3B">
        <w:t xml:space="preserve"> assets;</w:t>
      </w:r>
    </w:p>
    <w:p w14:paraId="748A817C" w14:textId="77777777" w:rsidR="009C614B" w:rsidRPr="00322F3B" w:rsidRDefault="009C614B" w:rsidP="009C614B">
      <w:pPr>
        <w:pStyle w:val="subsection2"/>
      </w:pPr>
      <w:r w:rsidRPr="00322F3B">
        <w:t xml:space="preserve">the life insurance company must pay, from the complying </w:t>
      </w:r>
      <w:r w:rsidR="00406984" w:rsidRPr="00322F3B">
        <w:t>superannuation</w:t>
      </w:r>
      <w:r w:rsidRPr="00322F3B">
        <w:t xml:space="preserve"> asset pool, any amounts required to discharge the liabilities, or amounts equal to the expenses (as appropriate).</w:t>
      </w:r>
    </w:p>
    <w:p w14:paraId="0096752D" w14:textId="60614D65" w:rsidR="009C614B" w:rsidRPr="00322F3B" w:rsidRDefault="009C614B" w:rsidP="009C614B">
      <w:pPr>
        <w:pStyle w:val="ActHead5"/>
      </w:pPr>
      <w:bookmarkStart w:id="142" w:name="_Toc201755620"/>
      <w:r w:rsidRPr="00322F3B">
        <w:rPr>
          <w:rStyle w:val="CharSectno"/>
        </w:rPr>
        <w:t>320</w:t>
      </w:r>
      <w:r w:rsidR="009953FD">
        <w:rPr>
          <w:rStyle w:val="CharSectno"/>
        </w:rPr>
        <w:noBreakHyphen/>
      </w:r>
      <w:r w:rsidRPr="00322F3B">
        <w:rPr>
          <w:rStyle w:val="CharSectno"/>
        </w:rPr>
        <w:t>200</w:t>
      </w:r>
      <w:r w:rsidRPr="00322F3B">
        <w:t xml:space="preserve">  Consequences of transfer of assets to or from complying </w:t>
      </w:r>
      <w:r w:rsidR="00406984" w:rsidRPr="00322F3B">
        <w:t>superannuation</w:t>
      </w:r>
      <w:r w:rsidRPr="00322F3B">
        <w:t xml:space="preserve"> asset pool</w:t>
      </w:r>
      <w:bookmarkEnd w:id="142"/>
    </w:p>
    <w:p w14:paraId="2719EE08" w14:textId="77777777" w:rsidR="009C614B" w:rsidRPr="00322F3B" w:rsidRDefault="009C614B" w:rsidP="009C614B">
      <w:pPr>
        <w:pStyle w:val="subsection"/>
      </w:pPr>
      <w:r w:rsidRPr="00322F3B">
        <w:tab/>
        <w:t>(1)</w:t>
      </w:r>
      <w:r w:rsidRPr="00322F3B">
        <w:tab/>
        <w:t>This section applies if:</w:t>
      </w:r>
    </w:p>
    <w:p w14:paraId="28CD629B" w14:textId="4C478264" w:rsidR="009C614B" w:rsidRPr="00322F3B" w:rsidRDefault="009C614B" w:rsidP="009C614B">
      <w:pPr>
        <w:pStyle w:val="paragraph"/>
      </w:pPr>
      <w:r w:rsidRPr="00322F3B">
        <w:tab/>
        <w:t>(a)</w:t>
      </w:r>
      <w:r w:rsidRPr="00322F3B">
        <w:tab/>
        <w:t xml:space="preserve">an asset (other than money) is transferred from a </w:t>
      </w:r>
      <w:r w:rsidR="009953FD" w:rsidRPr="009953FD">
        <w:rPr>
          <w:position w:val="6"/>
          <w:sz w:val="16"/>
        </w:rPr>
        <w:t>*</w:t>
      </w:r>
      <w:r w:rsidRPr="00322F3B">
        <w:t xml:space="preserve">complying </w:t>
      </w:r>
      <w:r w:rsidR="00406984" w:rsidRPr="00322F3B">
        <w:t>superannuation</w:t>
      </w:r>
      <w:r w:rsidRPr="00322F3B">
        <w:t xml:space="preserve"> asset pool under sub</w:t>
      </w:r>
      <w:r w:rsidR="009F5D03" w:rsidRPr="00322F3B">
        <w:t>section 3</w:t>
      </w:r>
      <w:r w:rsidRPr="00322F3B">
        <w:t>20</w:t>
      </w:r>
      <w:r w:rsidR="009953FD">
        <w:noBreakHyphen/>
      </w:r>
      <w:r w:rsidRPr="00322F3B">
        <w:t>180(1) or 320</w:t>
      </w:r>
      <w:r w:rsidR="009953FD">
        <w:noBreakHyphen/>
      </w:r>
      <w:r w:rsidRPr="00322F3B">
        <w:t>195(2) or (3); or</w:t>
      </w:r>
    </w:p>
    <w:p w14:paraId="6A4C8E0A" w14:textId="71E7070F" w:rsidR="009C614B" w:rsidRPr="00322F3B" w:rsidRDefault="009C614B" w:rsidP="009C614B">
      <w:pPr>
        <w:pStyle w:val="paragraph"/>
      </w:pPr>
      <w:r w:rsidRPr="00322F3B">
        <w:lastRenderedPageBreak/>
        <w:tab/>
        <w:t>(b)</w:t>
      </w:r>
      <w:r w:rsidRPr="00322F3B">
        <w:tab/>
        <w:t xml:space="preserve">an asset (other than money) is transferred to a complying </w:t>
      </w:r>
      <w:r w:rsidR="00406984" w:rsidRPr="00322F3B">
        <w:t>superannuation</w:t>
      </w:r>
      <w:r w:rsidRPr="00322F3B">
        <w:t xml:space="preserve"> asset pool under sub</w:t>
      </w:r>
      <w:r w:rsidR="009F5D03" w:rsidRPr="00322F3B">
        <w:t>section 3</w:t>
      </w:r>
      <w:r w:rsidRPr="00322F3B">
        <w:t>20</w:t>
      </w:r>
      <w:r w:rsidR="009953FD">
        <w:noBreakHyphen/>
      </w:r>
      <w:r w:rsidRPr="00322F3B">
        <w:t xml:space="preserve">180(3) or </w:t>
      </w:r>
      <w:r w:rsidR="009F5D03" w:rsidRPr="00322F3B">
        <w:t>section 3</w:t>
      </w:r>
      <w:r w:rsidRPr="00322F3B">
        <w:t>20</w:t>
      </w:r>
      <w:r w:rsidR="009953FD">
        <w:noBreakHyphen/>
      </w:r>
      <w:r w:rsidRPr="00322F3B">
        <w:t>185.</w:t>
      </w:r>
    </w:p>
    <w:p w14:paraId="15F200E5" w14:textId="77777777" w:rsidR="009C614B" w:rsidRPr="00322F3B" w:rsidRDefault="009C614B" w:rsidP="009C614B">
      <w:pPr>
        <w:pStyle w:val="subsection"/>
      </w:pPr>
      <w:r w:rsidRPr="00322F3B">
        <w:tab/>
        <w:t>(2)</w:t>
      </w:r>
      <w:r w:rsidRPr="00322F3B">
        <w:tab/>
        <w:t>In determining:</w:t>
      </w:r>
    </w:p>
    <w:p w14:paraId="00191887" w14:textId="450A1CA9" w:rsidR="009C614B" w:rsidRPr="00322F3B" w:rsidRDefault="009C614B" w:rsidP="009C614B">
      <w:pPr>
        <w:pStyle w:val="paragraph"/>
      </w:pPr>
      <w:r w:rsidRPr="00322F3B">
        <w:tab/>
        <w:t>(a)</w:t>
      </w:r>
      <w:r w:rsidRPr="00322F3B">
        <w:tab/>
        <w:t>for the purposes of this Act (other than Parts</w:t>
      </w:r>
      <w:r w:rsidR="00825006" w:rsidRPr="00322F3B">
        <w:t> </w:t>
      </w:r>
      <w:r w:rsidRPr="00322F3B">
        <w:t>3</w:t>
      </w:r>
      <w:r w:rsidR="009953FD">
        <w:noBreakHyphen/>
      </w:r>
      <w:r w:rsidRPr="00322F3B">
        <w:t>1 and 3</w:t>
      </w:r>
      <w:r w:rsidR="009953FD">
        <w:noBreakHyphen/>
      </w:r>
      <w:r w:rsidRPr="00322F3B">
        <w:t xml:space="preserve">3) whether an amount is included in, or can be deducted from, the assessable income of a </w:t>
      </w:r>
      <w:r w:rsidR="009953FD" w:rsidRPr="009953FD">
        <w:rPr>
          <w:position w:val="6"/>
          <w:sz w:val="16"/>
        </w:rPr>
        <w:t>*</w:t>
      </w:r>
      <w:r w:rsidRPr="00322F3B">
        <w:t>life insurance company in respect of the transfer of the asset; or</w:t>
      </w:r>
    </w:p>
    <w:p w14:paraId="5DCEA385" w14:textId="4B055EF7" w:rsidR="009C614B" w:rsidRPr="00322F3B" w:rsidRDefault="009C614B" w:rsidP="009C614B">
      <w:pPr>
        <w:pStyle w:val="paragraph"/>
      </w:pPr>
      <w:r w:rsidRPr="00322F3B">
        <w:tab/>
        <w:t>(b)</w:t>
      </w:r>
      <w:r w:rsidRPr="00322F3B">
        <w:tab/>
        <w:t>for the purposes of Parts</w:t>
      </w:r>
      <w:r w:rsidR="00825006" w:rsidRPr="00322F3B">
        <w:t> </w:t>
      </w:r>
      <w:r w:rsidRPr="00322F3B">
        <w:t>3</w:t>
      </w:r>
      <w:r w:rsidR="009953FD">
        <w:noBreakHyphen/>
      </w:r>
      <w:r w:rsidRPr="00322F3B">
        <w:t>1 and 3</w:t>
      </w:r>
      <w:r w:rsidR="009953FD">
        <w:noBreakHyphen/>
      </w:r>
      <w:r w:rsidRPr="00322F3B">
        <w:t>3:</w:t>
      </w:r>
    </w:p>
    <w:p w14:paraId="5B641329" w14:textId="3357D7CC" w:rsidR="009C614B" w:rsidRPr="00322F3B" w:rsidRDefault="009C614B" w:rsidP="009C614B">
      <w:pPr>
        <w:pStyle w:val="paragraphsub"/>
      </w:pPr>
      <w:r w:rsidRPr="00322F3B">
        <w:tab/>
        <w:t>(i)</w:t>
      </w:r>
      <w:r w:rsidRPr="00322F3B">
        <w:tab/>
        <w:t xml:space="preserve">whether the company made a </w:t>
      </w:r>
      <w:r w:rsidR="009953FD" w:rsidRPr="009953FD">
        <w:rPr>
          <w:position w:val="6"/>
          <w:sz w:val="16"/>
        </w:rPr>
        <w:t>*</w:t>
      </w:r>
      <w:r w:rsidRPr="00322F3B">
        <w:t>capital gain in respect of the transfer of the asset; or</w:t>
      </w:r>
    </w:p>
    <w:p w14:paraId="293FFE50" w14:textId="7B728DA4" w:rsidR="009C614B" w:rsidRPr="00322F3B" w:rsidRDefault="009C614B" w:rsidP="009C614B">
      <w:pPr>
        <w:pStyle w:val="paragraphsub"/>
      </w:pPr>
      <w:r w:rsidRPr="00322F3B">
        <w:tab/>
        <w:t>(ii)</w:t>
      </w:r>
      <w:r w:rsidRPr="00322F3B">
        <w:tab/>
        <w:t xml:space="preserve">whether the company made a </w:t>
      </w:r>
      <w:r w:rsidR="009953FD" w:rsidRPr="009953FD">
        <w:rPr>
          <w:position w:val="6"/>
          <w:sz w:val="16"/>
        </w:rPr>
        <w:t>*</w:t>
      </w:r>
      <w:r w:rsidRPr="00322F3B">
        <w:t>capital loss in respect of the transfer of the asset;</w:t>
      </w:r>
    </w:p>
    <w:p w14:paraId="170C048D" w14:textId="77777777" w:rsidR="009C614B" w:rsidRPr="00322F3B" w:rsidRDefault="009C614B" w:rsidP="009C614B">
      <w:pPr>
        <w:pStyle w:val="subsection2"/>
      </w:pPr>
      <w:r w:rsidRPr="00322F3B">
        <w:t>the company is taken:</w:t>
      </w:r>
    </w:p>
    <w:p w14:paraId="4317659F" w14:textId="3B963E75" w:rsidR="009C614B" w:rsidRPr="00322F3B" w:rsidRDefault="009C614B" w:rsidP="009C614B">
      <w:pPr>
        <w:pStyle w:val="paragraph"/>
      </w:pPr>
      <w:r w:rsidRPr="00322F3B">
        <w:tab/>
        <w:t>(c)</w:t>
      </w:r>
      <w:r w:rsidRPr="00322F3B">
        <w:tab/>
        <w:t xml:space="preserve">to have sold, immediately before the transfer, the asset transferred for a consideration equal to its </w:t>
      </w:r>
      <w:r w:rsidR="009953FD" w:rsidRPr="009953FD">
        <w:rPr>
          <w:position w:val="6"/>
          <w:sz w:val="16"/>
        </w:rPr>
        <w:t>*</w:t>
      </w:r>
      <w:r w:rsidRPr="00322F3B">
        <w:t>market value; and</w:t>
      </w:r>
    </w:p>
    <w:p w14:paraId="73A25AC7" w14:textId="77777777" w:rsidR="009C614B" w:rsidRPr="00322F3B" w:rsidRDefault="009C614B" w:rsidP="009C614B">
      <w:pPr>
        <w:pStyle w:val="paragraph"/>
      </w:pPr>
      <w:r w:rsidRPr="00322F3B">
        <w:tab/>
        <w:t>(d)</w:t>
      </w:r>
      <w:r w:rsidRPr="00322F3B">
        <w:tab/>
        <w:t>to have purchased the asset again at the time of the transfer for a consideration equal to its market value.</w:t>
      </w:r>
    </w:p>
    <w:p w14:paraId="36817237" w14:textId="6F4C7F8D" w:rsidR="009C614B" w:rsidRPr="00322F3B" w:rsidRDefault="009C614B" w:rsidP="009C614B">
      <w:pPr>
        <w:pStyle w:val="subsection"/>
      </w:pPr>
      <w:r w:rsidRPr="00322F3B">
        <w:tab/>
        <w:t>(2A)</w:t>
      </w:r>
      <w:r w:rsidRPr="00322F3B">
        <w:tab/>
        <w:t xml:space="preserve">Without limiting </w:t>
      </w:r>
      <w:r w:rsidR="00825006" w:rsidRPr="00322F3B">
        <w:t>subsection (</w:t>
      </w:r>
      <w:r w:rsidRPr="00322F3B">
        <w:t xml:space="preserve">2), where the asset transferred is a </w:t>
      </w:r>
      <w:r w:rsidR="009953FD" w:rsidRPr="009953FD">
        <w:rPr>
          <w:position w:val="6"/>
          <w:sz w:val="16"/>
        </w:rPr>
        <w:t>*</w:t>
      </w:r>
      <w:r w:rsidRPr="00322F3B">
        <w:t>depreciating asset, Division</w:t>
      </w:r>
      <w:r w:rsidR="00825006" w:rsidRPr="00322F3B">
        <w:t> </w:t>
      </w:r>
      <w:r w:rsidRPr="00322F3B">
        <w:t>40 has effect for the company as if:</w:t>
      </w:r>
    </w:p>
    <w:p w14:paraId="1F076D71" w14:textId="77777777" w:rsidR="009C614B" w:rsidRPr="00322F3B" w:rsidRDefault="009C614B" w:rsidP="009C614B">
      <w:pPr>
        <w:pStyle w:val="paragraph"/>
      </w:pPr>
      <w:r w:rsidRPr="00322F3B">
        <w:tab/>
        <w:t>(a)</w:t>
      </w:r>
      <w:r w:rsidRPr="00322F3B">
        <w:tab/>
        <w:t xml:space="preserve">in relation to the sale of the asset that is taken to have occurred under </w:t>
      </w:r>
      <w:r w:rsidR="00825006" w:rsidRPr="00322F3B">
        <w:t>paragraph (</w:t>
      </w:r>
      <w:r w:rsidRPr="00322F3B">
        <w:t>2)(c):</w:t>
      </w:r>
    </w:p>
    <w:p w14:paraId="7AFE4A22" w14:textId="22FCF536" w:rsidR="009C614B" w:rsidRPr="00322F3B" w:rsidRDefault="009C614B" w:rsidP="009C614B">
      <w:pPr>
        <w:pStyle w:val="paragraphsub"/>
      </w:pPr>
      <w:r w:rsidRPr="00322F3B">
        <w:tab/>
        <w:t>(i)</w:t>
      </w:r>
      <w:r w:rsidRPr="00322F3B">
        <w:tab/>
        <w:t xml:space="preserve">the sale were a </w:t>
      </w:r>
      <w:r w:rsidR="009953FD" w:rsidRPr="009953FD">
        <w:rPr>
          <w:position w:val="6"/>
          <w:sz w:val="16"/>
        </w:rPr>
        <w:t>*</w:t>
      </w:r>
      <w:r w:rsidRPr="00322F3B">
        <w:t>balancing adjustment event; and</w:t>
      </w:r>
    </w:p>
    <w:p w14:paraId="086F0280" w14:textId="10007B12" w:rsidR="009C614B" w:rsidRPr="00322F3B" w:rsidRDefault="009C614B" w:rsidP="009C614B">
      <w:pPr>
        <w:pStyle w:val="paragraphsub"/>
      </w:pPr>
      <w:r w:rsidRPr="00322F3B">
        <w:tab/>
        <w:t>(ii)</w:t>
      </w:r>
      <w:r w:rsidRPr="00322F3B">
        <w:tab/>
        <w:t xml:space="preserve">the </w:t>
      </w:r>
      <w:r w:rsidR="009953FD" w:rsidRPr="009953FD">
        <w:rPr>
          <w:position w:val="6"/>
          <w:sz w:val="16"/>
        </w:rPr>
        <w:t>*</w:t>
      </w:r>
      <w:r w:rsidRPr="00322F3B">
        <w:t>termination value of the asset for that event were equal to the consideration for the sale under that paragraph; and</w:t>
      </w:r>
    </w:p>
    <w:p w14:paraId="25BF9DA0" w14:textId="68FBEBFE" w:rsidR="009C614B" w:rsidRPr="00322F3B" w:rsidRDefault="009C614B" w:rsidP="009C614B">
      <w:pPr>
        <w:pStyle w:val="paragraphsub"/>
      </w:pPr>
      <w:r w:rsidRPr="00322F3B">
        <w:tab/>
        <w:t>(iii)</w:t>
      </w:r>
      <w:r w:rsidRPr="00322F3B">
        <w:tab/>
        <w:t xml:space="preserve">the company had stopped </w:t>
      </w:r>
      <w:r w:rsidR="009953FD" w:rsidRPr="009953FD">
        <w:rPr>
          <w:position w:val="6"/>
          <w:sz w:val="16"/>
        </w:rPr>
        <w:t>*</w:t>
      </w:r>
      <w:r w:rsidRPr="00322F3B">
        <w:t>holding the asset at the time of the sale; and</w:t>
      </w:r>
    </w:p>
    <w:p w14:paraId="430ED4A6" w14:textId="77777777" w:rsidR="009C614B" w:rsidRPr="00322F3B" w:rsidRDefault="009C614B" w:rsidP="009C614B">
      <w:pPr>
        <w:pStyle w:val="paragraph"/>
      </w:pPr>
      <w:r w:rsidRPr="00322F3B">
        <w:tab/>
        <w:t>(b)</w:t>
      </w:r>
      <w:r w:rsidRPr="00322F3B">
        <w:tab/>
        <w:t xml:space="preserve">in relation to the purchase of the asset that is taken to have occurred under </w:t>
      </w:r>
      <w:r w:rsidR="00825006" w:rsidRPr="00322F3B">
        <w:t>paragraph (</w:t>
      </w:r>
      <w:r w:rsidRPr="00322F3B">
        <w:t>2)(d):</w:t>
      </w:r>
    </w:p>
    <w:p w14:paraId="2B00AFC2" w14:textId="77777777" w:rsidR="009C614B" w:rsidRPr="00322F3B" w:rsidRDefault="009C614B" w:rsidP="009C614B">
      <w:pPr>
        <w:pStyle w:val="paragraphsub"/>
      </w:pPr>
      <w:r w:rsidRPr="00322F3B">
        <w:tab/>
        <w:t>(i)</w:t>
      </w:r>
      <w:r w:rsidRPr="00322F3B">
        <w:tab/>
        <w:t>the company had only begun to hold the asset after the purchase; and</w:t>
      </w:r>
    </w:p>
    <w:p w14:paraId="54637BF1" w14:textId="4FA9F4C0" w:rsidR="009C614B" w:rsidRPr="00322F3B" w:rsidRDefault="009C614B" w:rsidP="009C614B">
      <w:pPr>
        <w:pStyle w:val="paragraphsub"/>
      </w:pPr>
      <w:r w:rsidRPr="00322F3B">
        <w:tab/>
        <w:t>(ii)</w:t>
      </w:r>
      <w:r w:rsidRPr="00322F3B">
        <w:tab/>
        <w:t xml:space="preserve">the first element of the asset’s </w:t>
      </w:r>
      <w:r w:rsidR="009953FD" w:rsidRPr="009953FD">
        <w:rPr>
          <w:position w:val="6"/>
          <w:sz w:val="16"/>
        </w:rPr>
        <w:t>*</w:t>
      </w:r>
      <w:r w:rsidRPr="00322F3B">
        <w:t>cost were equal to the consideration for the purchase under that paragraph; and</w:t>
      </w:r>
    </w:p>
    <w:p w14:paraId="0796BDEC" w14:textId="3AEEECD1" w:rsidR="009C614B" w:rsidRPr="00322F3B" w:rsidRDefault="009C614B" w:rsidP="009C614B">
      <w:pPr>
        <w:pStyle w:val="paragraphsub"/>
      </w:pPr>
      <w:r w:rsidRPr="00322F3B">
        <w:lastRenderedPageBreak/>
        <w:tab/>
        <w:t>(iii)</w:t>
      </w:r>
      <w:r w:rsidRPr="00322F3B">
        <w:tab/>
        <w:t xml:space="preserve">the company had acquired the asset from an </w:t>
      </w:r>
      <w:r w:rsidR="009953FD" w:rsidRPr="009953FD">
        <w:rPr>
          <w:position w:val="6"/>
          <w:sz w:val="16"/>
        </w:rPr>
        <w:t>*</w:t>
      </w:r>
      <w:r w:rsidRPr="00322F3B">
        <w:t>associate of the company.</w:t>
      </w:r>
    </w:p>
    <w:p w14:paraId="3D00B364" w14:textId="77777777" w:rsidR="009C614B" w:rsidRPr="00322F3B" w:rsidRDefault="009C614B" w:rsidP="009C614B">
      <w:pPr>
        <w:pStyle w:val="notetext"/>
      </w:pPr>
      <w:r w:rsidRPr="00322F3B">
        <w:t>Note:</w:t>
      </w:r>
      <w:r w:rsidRPr="00322F3B">
        <w:tab/>
        <w:t>This means that, amongst other things, as a result of the transfer:</w:t>
      </w:r>
    </w:p>
    <w:p w14:paraId="5EEEE70E" w14:textId="77777777" w:rsidR="009C614B" w:rsidRPr="00322F3B" w:rsidRDefault="009C614B" w:rsidP="009C614B">
      <w:pPr>
        <w:pStyle w:val="TLPNotebullet"/>
        <w:numPr>
          <w:ilvl w:val="0"/>
          <w:numId w:val="16"/>
        </w:numPr>
        <w:tabs>
          <w:tab w:val="clear" w:pos="357"/>
          <w:tab w:val="clear" w:pos="2520"/>
          <w:tab w:val="left" w:pos="2160"/>
          <w:tab w:val="num" w:pos="2310"/>
          <w:tab w:val="left" w:pos="2517"/>
        </w:tabs>
        <w:ind w:left="2310" w:hanging="330"/>
      </w:pPr>
      <w:r w:rsidRPr="00322F3B">
        <w:tab/>
        <w:t>the asset’s cost for the purposes of working out a deduction under Division</w:t>
      </w:r>
      <w:r w:rsidR="00825006" w:rsidRPr="00322F3B">
        <w:t> </w:t>
      </w:r>
      <w:r w:rsidRPr="00322F3B">
        <w:t>40 is reset; and</w:t>
      </w:r>
    </w:p>
    <w:p w14:paraId="0E22FB3A" w14:textId="0F01E76F" w:rsidR="009C614B" w:rsidRPr="00322F3B" w:rsidRDefault="009C614B" w:rsidP="009C614B">
      <w:pPr>
        <w:pStyle w:val="TLPNotebullet"/>
        <w:numPr>
          <w:ilvl w:val="0"/>
          <w:numId w:val="16"/>
        </w:numPr>
        <w:tabs>
          <w:tab w:val="clear" w:pos="357"/>
          <w:tab w:val="clear" w:pos="2520"/>
          <w:tab w:val="left" w:pos="2160"/>
          <w:tab w:val="num" w:pos="2310"/>
          <w:tab w:val="left" w:pos="2517"/>
        </w:tabs>
        <w:ind w:left="2310" w:hanging="330"/>
      </w:pPr>
      <w:r w:rsidRPr="00322F3B">
        <w:tab/>
        <w:t xml:space="preserve">the company’s assessable income might be adjusted under </w:t>
      </w:r>
      <w:r w:rsidR="009953FD">
        <w:t>section 4</w:t>
      </w:r>
      <w:r w:rsidRPr="00322F3B">
        <w:t>0</w:t>
      </w:r>
      <w:r w:rsidR="009953FD">
        <w:noBreakHyphen/>
      </w:r>
      <w:r w:rsidRPr="00322F3B">
        <w:t>285.</w:t>
      </w:r>
    </w:p>
    <w:p w14:paraId="6F0C8C33" w14:textId="590CE720" w:rsidR="009C614B" w:rsidRPr="00322F3B" w:rsidRDefault="009C614B" w:rsidP="009C614B">
      <w:pPr>
        <w:pStyle w:val="subsection"/>
      </w:pPr>
      <w:r w:rsidRPr="00322F3B">
        <w:tab/>
        <w:t>(3)</w:t>
      </w:r>
      <w:r w:rsidRPr="00322F3B">
        <w:tab/>
        <w:t xml:space="preserve">If, apart from this subsection and </w:t>
      </w:r>
      <w:r w:rsidR="009F5D03" w:rsidRPr="00322F3B">
        <w:t>section 3</w:t>
      </w:r>
      <w:r w:rsidRPr="00322F3B">
        <w:t>20</w:t>
      </w:r>
      <w:r w:rsidR="009953FD">
        <w:noBreakHyphen/>
      </w:r>
      <w:r w:rsidRPr="00322F3B">
        <w:t xml:space="preserve">55, a </w:t>
      </w:r>
      <w:r w:rsidR="009953FD" w:rsidRPr="009953FD">
        <w:rPr>
          <w:position w:val="6"/>
          <w:sz w:val="16"/>
        </w:rPr>
        <w:t>*</w:t>
      </w:r>
      <w:r w:rsidRPr="00322F3B">
        <w:t xml:space="preserve">life insurance company could deduct an amount or make a </w:t>
      </w:r>
      <w:r w:rsidR="009953FD" w:rsidRPr="009953FD">
        <w:rPr>
          <w:position w:val="6"/>
          <w:sz w:val="16"/>
        </w:rPr>
        <w:t>*</w:t>
      </w:r>
      <w:r w:rsidRPr="00322F3B">
        <w:t xml:space="preserve">capital loss as a result of a transfer of an asset to or from its </w:t>
      </w:r>
      <w:r w:rsidR="009953FD" w:rsidRPr="009953FD">
        <w:rPr>
          <w:position w:val="6"/>
          <w:sz w:val="16"/>
        </w:rPr>
        <w:t>*</w:t>
      </w:r>
      <w:r w:rsidRPr="00322F3B">
        <w:t xml:space="preserve">complying </w:t>
      </w:r>
      <w:r w:rsidR="00406984" w:rsidRPr="00322F3B">
        <w:t>superannuation</w:t>
      </w:r>
      <w:r w:rsidRPr="00322F3B">
        <w:t xml:space="preserve"> asset pool, the deduction or capital loss is disregarded until:</w:t>
      </w:r>
    </w:p>
    <w:p w14:paraId="4F6B8034" w14:textId="77777777" w:rsidR="009C614B" w:rsidRPr="00322F3B" w:rsidRDefault="009C614B" w:rsidP="009C614B">
      <w:pPr>
        <w:pStyle w:val="paragraph"/>
      </w:pPr>
      <w:r w:rsidRPr="00322F3B">
        <w:tab/>
        <w:t>(a)</w:t>
      </w:r>
      <w:r w:rsidRPr="00322F3B">
        <w:tab/>
        <w:t>the asset ceases to exist; or</w:t>
      </w:r>
    </w:p>
    <w:p w14:paraId="6A223882" w14:textId="470BBB74" w:rsidR="009C614B" w:rsidRPr="00322F3B" w:rsidRDefault="009C614B" w:rsidP="009C614B">
      <w:pPr>
        <w:pStyle w:val="paragraph"/>
      </w:pPr>
      <w:r w:rsidRPr="00322F3B">
        <w:tab/>
        <w:t>(b)</w:t>
      </w:r>
      <w:r w:rsidRPr="00322F3B">
        <w:tab/>
        <w:t xml:space="preserve">the asset, or a greater than 50% interest in it, is </w:t>
      </w:r>
      <w:r w:rsidR="009953FD" w:rsidRPr="009953FD">
        <w:rPr>
          <w:position w:val="6"/>
          <w:sz w:val="16"/>
        </w:rPr>
        <w:t>*</w:t>
      </w:r>
      <w:r w:rsidRPr="00322F3B">
        <w:t xml:space="preserve">acquired by an entity other than an entity that is an </w:t>
      </w:r>
      <w:r w:rsidR="009953FD" w:rsidRPr="009953FD">
        <w:rPr>
          <w:position w:val="6"/>
          <w:sz w:val="16"/>
        </w:rPr>
        <w:t>*</w:t>
      </w:r>
      <w:r w:rsidRPr="00322F3B">
        <w:t>associate of the company immediately after the transfer.</w:t>
      </w:r>
    </w:p>
    <w:p w14:paraId="3DDEC977" w14:textId="77777777" w:rsidR="009C614B" w:rsidRPr="00322F3B" w:rsidRDefault="009C614B" w:rsidP="009C614B">
      <w:pPr>
        <w:pStyle w:val="subsection"/>
      </w:pPr>
      <w:r w:rsidRPr="00322F3B">
        <w:tab/>
        <w:t>(4)</w:t>
      </w:r>
      <w:r w:rsidRPr="00322F3B">
        <w:tab/>
      </w:r>
      <w:r w:rsidR="00825006" w:rsidRPr="00322F3B">
        <w:t>Subsection (</w:t>
      </w:r>
      <w:r w:rsidRPr="00322F3B">
        <w:t>3) does not apply in relation to an amount that the company can deduct under a provision in Division</w:t>
      </w:r>
      <w:r w:rsidR="00825006" w:rsidRPr="00322F3B">
        <w:t> </w:t>
      </w:r>
      <w:r w:rsidRPr="00322F3B">
        <w:t>40.</w:t>
      </w:r>
    </w:p>
    <w:p w14:paraId="26E3A5D6" w14:textId="1A8AA708" w:rsidR="0037072A" w:rsidRPr="00322F3B" w:rsidRDefault="0037072A" w:rsidP="0037072A">
      <w:pPr>
        <w:pStyle w:val="ActHead4"/>
      </w:pPr>
      <w:bookmarkStart w:id="143" w:name="_Toc201755621"/>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H</w:t>
      </w:r>
      <w:r w:rsidRPr="00322F3B">
        <w:t>—</w:t>
      </w:r>
      <w:r w:rsidRPr="00322F3B">
        <w:rPr>
          <w:rStyle w:val="CharSubdText"/>
        </w:rPr>
        <w:t>Segregation of assets to discharge exempt life insurance policy liabilities</w:t>
      </w:r>
      <w:bookmarkEnd w:id="143"/>
    </w:p>
    <w:p w14:paraId="065DC0C9" w14:textId="45FDCA54" w:rsidR="0037072A" w:rsidRPr="00322F3B" w:rsidRDefault="0037072A" w:rsidP="0037072A">
      <w:pPr>
        <w:pStyle w:val="ActHead4"/>
      </w:pPr>
      <w:bookmarkStart w:id="144" w:name="_Toc201755622"/>
      <w:r w:rsidRPr="00322F3B">
        <w:t>Guide to Subdivision</w:t>
      </w:r>
      <w:r w:rsidR="00825006" w:rsidRPr="00322F3B">
        <w:t> </w:t>
      </w:r>
      <w:r w:rsidRPr="00322F3B">
        <w:t>320</w:t>
      </w:r>
      <w:r w:rsidR="009953FD">
        <w:noBreakHyphen/>
      </w:r>
      <w:r w:rsidRPr="00322F3B">
        <w:t>H</w:t>
      </w:r>
      <w:bookmarkEnd w:id="144"/>
    </w:p>
    <w:p w14:paraId="55B9A1C8" w14:textId="0D3A5035" w:rsidR="0037072A" w:rsidRPr="00322F3B" w:rsidRDefault="0037072A" w:rsidP="0037072A">
      <w:pPr>
        <w:pStyle w:val="ActHead5"/>
      </w:pPr>
      <w:bookmarkStart w:id="145" w:name="_Toc201755623"/>
      <w:r w:rsidRPr="00322F3B">
        <w:rPr>
          <w:rStyle w:val="CharSectno"/>
        </w:rPr>
        <w:t>320</w:t>
      </w:r>
      <w:r w:rsidR="009953FD">
        <w:rPr>
          <w:rStyle w:val="CharSectno"/>
        </w:rPr>
        <w:noBreakHyphen/>
      </w:r>
      <w:r w:rsidRPr="00322F3B">
        <w:rPr>
          <w:rStyle w:val="CharSectno"/>
        </w:rPr>
        <w:t>220</w:t>
      </w:r>
      <w:r w:rsidRPr="00322F3B">
        <w:t xml:space="preserve">  What this Subdivision is about</w:t>
      </w:r>
      <w:bookmarkEnd w:id="145"/>
    </w:p>
    <w:p w14:paraId="4D80496D" w14:textId="77777777" w:rsidR="0037072A" w:rsidRPr="00322F3B" w:rsidRDefault="0037072A" w:rsidP="00B57F3F">
      <w:pPr>
        <w:pStyle w:val="SOText"/>
      </w:pPr>
      <w:r w:rsidRPr="00322F3B">
        <w:t>This Subdivision explains how a life insurance company can segregate assets to be used for the sole purpose of discharging its liabilities under life insurance policies where the income derived by the company from those policies is exempt from income tax.</w:t>
      </w:r>
    </w:p>
    <w:p w14:paraId="4D8DB749" w14:textId="77777777" w:rsidR="0037072A" w:rsidRPr="00322F3B" w:rsidRDefault="0037072A" w:rsidP="0037072A">
      <w:pPr>
        <w:pStyle w:val="TofSectsHeading"/>
        <w:keepNext/>
        <w:keepLines/>
      </w:pPr>
      <w:r w:rsidRPr="00322F3B">
        <w:t>Table of sections</w:t>
      </w:r>
    </w:p>
    <w:p w14:paraId="50BD3972" w14:textId="77777777" w:rsidR="0037072A" w:rsidRPr="00322F3B" w:rsidRDefault="0037072A" w:rsidP="0037072A">
      <w:pPr>
        <w:pStyle w:val="TofSectsGroupHeading"/>
      </w:pPr>
      <w:r w:rsidRPr="00322F3B">
        <w:t>Operative provisions</w:t>
      </w:r>
    </w:p>
    <w:p w14:paraId="0651A0A9" w14:textId="778410B9" w:rsidR="0037072A" w:rsidRPr="00322F3B" w:rsidRDefault="0037072A" w:rsidP="0037072A">
      <w:pPr>
        <w:pStyle w:val="TofSectsSection"/>
      </w:pPr>
      <w:r w:rsidRPr="00322F3B">
        <w:t>320</w:t>
      </w:r>
      <w:r w:rsidR="009953FD">
        <w:noBreakHyphen/>
      </w:r>
      <w:r w:rsidRPr="00322F3B">
        <w:t>225</w:t>
      </w:r>
      <w:r w:rsidRPr="00322F3B">
        <w:tab/>
        <w:t>Segregation of assets for purpose of discharging exempt life insurance policy liabilities</w:t>
      </w:r>
    </w:p>
    <w:p w14:paraId="048D297F" w14:textId="4BAD4994" w:rsidR="0037072A" w:rsidRPr="00322F3B" w:rsidRDefault="0037072A" w:rsidP="0037072A">
      <w:pPr>
        <w:pStyle w:val="TofSectsSection"/>
      </w:pPr>
      <w:r w:rsidRPr="00322F3B">
        <w:lastRenderedPageBreak/>
        <w:t>320</w:t>
      </w:r>
      <w:r w:rsidR="009953FD">
        <w:noBreakHyphen/>
      </w:r>
      <w:r w:rsidRPr="00322F3B">
        <w:t>230</w:t>
      </w:r>
      <w:r w:rsidRPr="00322F3B">
        <w:tab/>
        <w:t>Valuations of segregated exempt assets and exempt life insurance policy liabilities for each valuation time</w:t>
      </w:r>
    </w:p>
    <w:p w14:paraId="367DA628" w14:textId="44DFEFD8" w:rsidR="0037072A" w:rsidRPr="00322F3B" w:rsidRDefault="0037072A" w:rsidP="0037072A">
      <w:pPr>
        <w:pStyle w:val="TofSectsSection"/>
      </w:pPr>
      <w:r w:rsidRPr="00322F3B">
        <w:t>320</w:t>
      </w:r>
      <w:r w:rsidR="009953FD">
        <w:noBreakHyphen/>
      </w:r>
      <w:r w:rsidRPr="00322F3B">
        <w:t>235</w:t>
      </w:r>
      <w:r w:rsidRPr="00322F3B">
        <w:tab/>
        <w:t xml:space="preserve">Consequences of a valuation under </w:t>
      </w:r>
      <w:r w:rsidR="009F5D03" w:rsidRPr="00322F3B">
        <w:t>section 3</w:t>
      </w:r>
      <w:r w:rsidRPr="00322F3B">
        <w:t>20</w:t>
      </w:r>
      <w:r w:rsidR="009953FD">
        <w:noBreakHyphen/>
      </w:r>
      <w:r w:rsidRPr="00322F3B">
        <w:t>230</w:t>
      </w:r>
    </w:p>
    <w:p w14:paraId="0D5C2F24" w14:textId="14E32CFA" w:rsidR="0037072A" w:rsidRPr="00322F3B" w:rsidRDefault="0037072A" w:rsidP="0037072A">
      <w:pPr>
        <w:pStyle w:val="TofSectsSection"/>
      </w:pPr>
      <w:r w:rsidRPr="00322F3B">
        <w:t>320</w:t>
      </w:r>
      <w:r w:rsidR="009953FD">
        <w:noBreakHyphen/>
      </w:r>
      <w:r w:rsidRPr="00322F3B">
        <w:t>240</w:t>
      </w:r>
      <w:r w:rsidRPr="00322F3B">
        <w:tab/>
        <w:t xml:space="preserve">Transfer of assets to segregated exempt assets otherwise than as a result of a valuation under </w:t>
      </w:r>
      <w:r w:rsidR="009F5D03" w:rsidRPr="00322F3B">
        <w:t>section 3</w:t>
      </w:r>
      <w:r w:rsidRPr="00322F3B">
        <w:t>20</w:t>
      </w:r>
      <w:r w:rsidR="009953FD">
        <w:noBreakHyphen/>
      </w:r>
      <w:r w:rsidRPr="00322F3B">
        <w:t>230</w:t>
      </w:r>
    </w:p>
    <w:p w14:paraId="24892D0E" w14:textId="607B2260" w:rsidR="0037072A" w:rsidRPr="00322F3B" w:rsidRDefault="0037072A" w:rsidP="0037072A">
      <w:pPr>
        <w:pStyle w:val="TofSectsSection"/>
      </w:pPr>
      <w:r w:rsidRPr="00322F3B">
        <w:t>320</w:t>
      </w:r>
      <w:r w:rsidR="009953FD">
        <w:noBreakHyphen/>
      </w:r>
      <w:r w:rsidRPr="00322F3B">
        <w:t>245</w:t>
      </w:r>
      <w:r w:rsidRPr="00322F3B">
        <w:tab/>
        <w:t>Exempt life insurance policy liabilities</w:t>
      </w:r>
    </w:p>
    <w:p w14:paraId="3D9235AC" w14:textId="07188C82" w:rsidR="0037072A" w:rsidRPr="00322F3B" w:rsidRDefault="0037072A" w:rsidP="0037072A">
      <w:pPr>
        <w:pStyle w:val="TofSectsSection"/>
      </w:pPr>
      <w:r w:rsidRPr="00322F3B">
        <w:t>320</w:t>
      </w:r>
      <w:r w:rsidR="009953FD">
        <w:noBreakHyphen/>
      </w:r>
      <w:r w:rsidRPr="00322F3B">
        <w:t>246</w:t>
      </w:r>
      <w:r w:rsidRPr="00322F3B">
        <w:tab/>
        <w:t>Exempt life insurance policy</w:t>
      </w:r>
    </w:p>
    <w:p w14:paraId="2D21DB2E" w14:textId="6242ED94" w:rsidR="0037072A" w:rsidRPr="00322F3B" w:rsidRDefault="0037072A" w:rsidP="0037072A">
      <w:pPr>
        <w:pStyle w:val="TofSectsSection"/>
      </w:pPr>
      <w:r w:rsidRPr="00322F3B">
        <w:t>320</w:t>
      </w:r>
      <w:r w:rsidR="009953FD">
        <w:noBreakHyphen/>
      </w:r>
      <w:r w:rsidRPr="00322F3B">
        <w:t>247</w:t>
      </w:r>
      <w:r w:rsidRPr="00322F3B">
        <w:tab/>
        <w:t>Policy split into an exempt life insurance policy and another life insurance policy</w:t>
      </w:r>
    </w:p>
    <w:p w14:paraId="06E2496F" w14:textId="4C580205" w:rsidR="0037072A" w:rsidRPr="00322F3B" w:rsidRDefault="0037072A" w:rsidP="0037072A">
      <w:pPr>
        <w:pStyle w:val="TofSectsSection"/>
      </w:pPr>
      <w:r w:rsidRPr="00322F3B">
        <w:t>320</w:t>
      </w:r>
      <w:r w:rsidR="009953FD">
        <w:noBreakHyphen/>
      </w:r>
      <w:r w:rsidRPr="00322F3B">
        <w:t>250</w:t>
      </w:r>
      <w:r w:rsidRPr="00322F3B">
        <w:tab/>
        <w:t xml:space="preserve">Transfer of assets and payment of amounts from segregated exempt assets otherwise than as a result of a valuation under </w:t>
      </w:r>
      <w:r w:rsidR="009F5D03" w:rsidRPr="00322F3B">
        <w:t>section 3</w:t>
      </w:r>
      <w:r w:rsidRPr="00322F3B">
        <w:t>20</w:t>
      </w:r>
      <w:r w:rsidR="009953FD">
        <w:noBreakHyphen/>
      </w:r>
      <w:r w:rsidRPr="00322F3B">
        <w:t>230</w:t>
      </w:r>
    </w:p>
    <w:p w14:paraId="3227D302" w14:textId="5C54A638" w:rsidR="0037072A" w:rsidRPr="00322F3B" w:rsidRDefault="0037072A" w:rsidP="0037072A">
      <w:pPr>
        <w:pStyle w:val="TofSectsSection"/>
      </w:pPr>
      <w:r w:rsidRPr="00322F3B">
        <w:t>320</w:t>
      </w:r>
      <w:r w:rsidR="009953FD">
        <w:noBreakHyphen/>
      </w:r>
      <w:r w:rsidRPr="00322F3B">
        <w:t>255</w:t>
      </w:r>
      <w:r w:rsidRPr="00322F3B">
        <w:tab/>
        <w:t>Consequences of transfer of assets to or from segregated exempt assets</w:t>
      </w:r>
    </w:p>
    <w:p w14:paraId="3CD6C998" w14:textId="77777777" w:rsidR="0037072A" w:rsidRPr="00322F3B" w:rsidRDefault="0037072A" w:rsidP="0037072A">
      <w:pPr>
        <w:pStyle w:val="ActHead4"/>
      </w:pPr>
      <w:bookmarkStart w:id="146" w:name="_Toc201755624"/>
      <w:r w:rsidRPr="00322F3B">
        <w:t>Operative provisions</w:t>
      </w:r>
      <w:bookmarkEnd w:id="146"/>
    </w:p>
    <w:p w14:paraId="1700AC34" w14:textId="726ADD11" w:rsidR="0037072A" w:rsidRPr="00322F3B" w:rsidRDefault="0037072A" w:rsidP="0037072A">
      <w:pPr>
        <w:pStyle w:val="ActHead5"/>
      </w:pPr>
      <w:bookmarkStart w:id="147" w:name="_Toc201755625"/>
      <w:r w:rsidRPr="00322F3B">
        <w:rPr>
          <w:rStyle w:val="CharSectno"/>
        </w:rPr>
        <w:t>320</w:t>
      </w:r>
      <w:r w:rsidR="009953FD">
        <w:rPr>
          <w:rStyle w:val="CharSectno"/>
        </w:rPr>
        <w:noBreakHyphen/>
      </w:r>
      <w:r w:rsidRPr="00322F3B">
        <w:rPr>
          <w:rStyle w:val="CharSectno"/>
        </w:rPr>
        <w:t>225</w:t>
      </w:r>
      <w:r w:rsidRPr="00322F3B">
        <w:t xml:space="preserve">  Segregation of assets for purpose of discharging exempt life insurance policy liabilities</w:t>
      </w:r>
      <w:bookmarkEnd w:id="147"/>
    </w:p>
    <w:p w14:paraId="0FDB1485" w14:textId="6A2213DD"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may, on or after </w:t>
      </w:r>
      <w:r w:rsidR="00F233ED" w:rsidRPr="00322F3B">
        <w:t>1 July</w:t>
      </w:r>
      <w:r w:rsidRPr="00322F3B">
        <w:t xml:space="preserve"> 2000, segregate in accordance with </w:t>
      </w:r>
      <w:r w:rsidR="00825006" w:rsidRPr="00322F3B">
        <w:t>subsections (</w:t>
      </w:r>
      <w:r w:rsidRPr="00322F3B">
        <w:t xml:space="preserve">2) and (3) any of its assets for the sole purpose of discharging its </w:t>
      </w:r>
      <w:r w:rsidR="009953FD" w:rsidRPr="009953FD">
        <w:rPr>
          <w:position w:val="6"/>
          <w:sz w:val="16"/>
        </w:rPr>
        <w:t>*</w:t>
      </w:r>
      <w:r w:rsidRPr="00322F3B">
        <w:t>exempt life insurance policy liabilities out of those assets.</w:t>
      </w:r>
    </w:p>
    <w:p w14:paraId="62AEECAF" w14:textId="3866932D" w:rsidR="0037072A" w:rsidRPr="00322F3B" w:rsidRDefault="0037072A" w:rsidP="0037072A">
      <w:pPr>
        <w:pStyle w:val="notetext"/>
      </w:pPr>
      <w:r w:rsidRPr="00322F3B">
        <w:t>Note:</w:t>
      </w:r>
      <w:r w:rsidRPr="00322F3B">
        <w:tab/>
        <w:t>Section</w:t>
      </w:r>
      <w:r w:rsidR="00825006" w:rsidRPr="00322F3B">
        <w:t> </w:t>
      </w:r>
      <w:r w:rsidRPr="00322F3B">
        <w:t>320</w:t>
      </w:r>
      <w:r w:rsidR="009953FD">
        <w:noBreakHyphen/>
      </w:r>
      <w:r w:rsidRPr="00322F3B">
        <w:t xml:space="preserve">225 of the </w:t>
      </w:r>
      <w:r w:rsidRPr="00322F3B">
        <w:rPr>
          <w:i/>
        </w:rPr>
        <w:t>Income Tax (Transitional Provisions) Act 1997</w:t>
      </w:r>
      <w:r w:rsidRPr="00322F3B">
        <w:t xml:space="preserve"> provides that a life insurance company may transfer a part of an asset to its segregated exempt assets before </w:t>
      </w:r>
      <w:r w:rsidR="008B123D">
        <w:t>1 October</w:t>
      </w:r>
      <w:r w:rsidRPr="00322F3B">
        <w:t xml:space="preserve"> 2000.</w:t>
      </w:r>
    </w:p>
    <w:p w14:paraId="6BBAE285" w14:textId="07CD3D64" w:rsidR="0037072A" w:rsidRPr="00322F3B" w:rsidRDefault="0037072A" w:rsidP="0037072A">
      <w:pPr>
        <w:pStyle w:val="subsection"/>
      </w:pPr>
      <w:r w:rsidRPr="00322F3B">
        <w:tab/>
        <w:t>(1A)</w:t>
      </w:r>
      <w:r w:rsidRPr="00322F3B">
        <w:tab/>
        <w:t xml:space="preserve">Except as provided by </w:t>
      </w:r>
      <w:r w:rsidR="009F5D03" w:rsidRPr="00322F3B">
        <w:t>section 3</w:t>
      </w:r>
      <w:r w:rsidRPr="00322F3B">
        <w:t>20</w:t>
      </w:r>
      <w:r w:rsidR="009953FD">
        <w:noBreakHyphen/>
      </w:r>
      <w:r w:rsidRPr="00322F3B">
        <w:t xml:space="preserve">225 of the </w:t>
      </w:r>
      <w:r w:rsidRPr="00322F3B">
        <w:rPr>
          <w:i/>
        </w:rPr>
        <w:t>Income Tax (Transitional Provisions) Act 1997</w:t>
      </w:r>
      <w:r w:rsidRPr="00322F3B">
        <w:t>, an asset is taken not to be included in the segregated assets under this Subdivision unless the whole of the asset is included among the segregated assets.</w:t>
      </w:r>
    </w:p>
    <w:p w14:paraId="7B90E633" w14:textId="7C926449" w:rsidR="0037072A" w:rsidRPr="00322F3B" w:rsidRDefault="0037072A" w:rsidP="0037072A">
      <w:pPr>
        <w:pStyle w:val="subsection"/>
      </w:pPr>
      <w:r w:rsidRPr="00322F3B">
        <w:tab/>
        <w:t>(2)</w:t>
      </w:r>
      <w:r w:rsidRPr="00322F3B">
        <w:tab/>
        <w:t xml:space="preserve">The assets segregated must, at the time of the segregation, be a representative sample of all the company’s assets that support its </w:t>
      </w:r>
      <w:r w:rsidR="009953FD" w:rsidRPr="009953FD">
        <w:rPr>
          <w:position w:val="6"/>
          <w:sz w:val="16"/>
        </w:rPr>
        <w:t>*</w:t>
      </w:r>
      <w:r w:rsidRPr="00322F3B">
        <w:t>exempt life insurance policy liabilities immediately before the segregation.</w:t>
      </w:r>
    </w:p>
    <w:p w14:paraId="00DC234C" w14:textId="2245B41D" w:rsidR="0037072A" w:rsidRPr="00322F3B" w:rsidRDefault="0037072A" w:rsidP="0037072A">
      <w:pPr>
        <w:pStyle w:val="subsection"/>
      </w:pPr>
      <w:r w:rsidRPr="00322F3B">
        <w:tab/>
        <w:t>(3)</w:t>
      </w:r>
      <w:r w:rsidRPr="00322F3B">
        <w:tab/>
        <w:t xml:space="preserve">The assets segregated must have, as at the time of the segregation, a total </w:t>
      </w:r>
      <w:r w:rsidR="009953FD" w:rsidRPr="009953FD">
        <w:rPr>
          <w:position w:val="6"/>
          <w:sz w:val="16"/>
        </w:rPr>
        <w:t>*</w:t>
      </w:r>
      <w:r w:rsidRPr="00322F3B">
        <w:t xml:space="preserve">transfer value that does not exceed the amount of the company’s </w:t>
      </w:r>
      <w:r w:rsidR="009953FD" w:rsidRPr="009953FD">
        <w:rPr>
          <w:position w:val="6"/>
          <w:sz w:val="16"/>
        </w:rPr>
        <w:t>*</w:t>
      </w:r>
      <w:r w:rsidRPr="00322F3B">
        <w:t>exempt life insurance policy liabilities as at that time.</w:t>
      </w:r>
    </w:p>
    <w:p w14:paraId="1842DC53" w14:textId="23D37F22" w:rsidR="0037072A" w:rsidRPr="00322F3B" w:rsidRDefault="0037072A" w:rsidP="0037072A">
      <w:pPr>
        <w:pStyle w:val="subsection"/>
      </w:pPr>
      <w:r w:rsidRPr="00322F3B">
        <w:lastRenderedPageBreak/>
        <w:tab/>
        <w:t>(4)</w:t>
      </w:r>
      <w:r w:rsidRPr="00322F3B">
        <w:tab/>
        <w:t xml:space="preserve">A </w:t>
      </w:r>
      <w:r w:rsidR="009953FD" w:rsidRPr="009953FD">
        <w:rPr>
          <w:position w:val="6"/>
          <w:sz w:val="16"/>
        </w:rPr>
        <w:t>*</w:t>
      </w:r>
      <w:r w:rsidRPr="00322F3B">
        <w:t xml:space="preserve">life insurance company that segregates assets as mentioned in </w:t>
      </w:r>
      <w:r w:rsidR="00825006" w:rsidRPr="00322F3B">
        <w:t>subsections (</w:t>
      </w:r>
      <w:r w:rsidRPr="00322F3B">
        <w:t xml:space="preserve">1) to (3) at a time after </w:t>
      </w:r>
      <w:r w:rsidR="00F233ED" w:rsidRPr="00322F3B">
        <w:t>1 July</w:t>
      </w:r>
      <w:r w:rsidRPr="00322F3B">
        <w:t xml:space="preserve"> 2000 but before </w:t>
      </w:r>
      <w:r w:rsidR="008B123D">
        <w:t>1 October</w:t>
      </w:r>
      <w:r w:rsidRPr="00322F3B">
        <w:t xml:space="preserve"> 2000 is taken to have segregated those assets in accordance with those subsections on </w:t>
      </w:r>
      <w:r w:rsidR="00F233ED" w:rsidRPr="00322F3B">
        <w:t>1 July</w:t>
      </w:r>
      <w:r w:rsidRPr="00322F3B">
        <w:t xml:space="preserve"> 2000.</w:t>
      </w:r>
    </w:p>
    <w:p w14:paraId="580B1B18" w14:textId="1F71A7D8" w:rsidR="0037072A" w:rsidRPr="00322F3B" w:rsidRDefault="0037072A" w:rsidP="0037072A">
      <w:pPr>
        <w:pStyle w:val="subsection"/>
      </w:pPr>
      <w:r w:rsidRPr="00322F3B">
        <w:tab/>
        <w:t>(5)</w:t>
      </w:r>
      <w:r w:rsidRPr="00322F3B">
        <w:tab/>
        <w:t xml:space="preserve">If a segregation of assets is made in accordance with the above subsections, the company must use the </w:t>
      </w:r>
      <w:r w:rsidR="009953FD" w:rsidRPr="009953FD">
        <w:rPr>
          <w:position w:val="6"/>
          <w:sz w:val="16"/>
        </w:rPr>
        <w:t>*</w:t>
      </w:r>
      <w:r w:rsidRPr="00322F3B">
        <w:t xml:space="preserve">segregated exempt assets, and any other assets afterwards included among the segregated assets, only for the purpose of discharging its </w:t>
      </w:r>
      <w:r w:rsidR="009953FD" w:rsidRPr="009953FD">
        <w:rPr>
          <w:position w:val="6"/>
          <w:sz w:val="16"/>
        </w:rPr>
        <w:t>*</w:t>
      </w:r>
      <w:r w:rsidRPr="00322F3B">
        <w:t>exempt life insurance policy liabilities.</w:t>
      </w:r>
    </w:p>
    <w:p w14:paraId="3D1B3CE0" w14:textId="77777777" w:rsidR="0037072A" w:rsidRPr="00322F3B" w:rsidRDefault="0037072A" w:rsidP="0037072A">
      <w:pPr>
        <w:pStyle w:val="subsection"/>
        <w:keepNext/>
        <w:keepLines/>
      </w:pPr>
      <w:r w:rsidRPr="00322F3B">
        <w:tab/>
        <w:t>(6)</w:t>
      </w:r>
      <w:r w:rsidRPr="00322F3B">
        <w:tab/>
        <w:t>In this Subdivision:</w:t>
      </w:r>
    </w:p>
    <w:p w14:paraId="58FB34BD" w14:textId="2D060623" w:rsidR="0037072A" w:rsidRPr="00322F3B" w:rsidRDefault="0037072A" w:rsidP="0037072A">
      <w:pPr>
        <w:pStyle w:val="paragraph"/>
        <w:keepNext/>
        <w:keepLines/>
      </w:pPr>
      <w:r w:rsidRPr="00322F3B">
        <w:tab/>
        <w:t>(a)</w:t>
      </w:r>
      <w:r w:rsidRPr="00322F3B">
        <w:tab/>
        <w:t xml:space="preserve">a reference to the transfer of an asset to, or from, a </w:t>
      </w:r>
      <w:r w:rsidR="009953FD" w:rsidRPr="009953FD">
        <w:rPr>
          <w:position w:val="6"/>
          <w:sz w:val="16"/>
        </w:rPr>
        <w:t>*</w:t>
      </w:r>
      <w:r w:rsidRPr="00322F3B">
        <w:t xml:space="preserve">life insurance company’s </w:t>
      </w:r>
      <w:r w:rsidR="009953FD" w:rsidRPr="009953FD">
        <w:rPr>
          <w:position w:val="6"/>
          <w:sz w:val="16"/>
        </w:rPr>
        <w:t>*</w:t>
      </w:r>
      <w:r w:rsidRPr="00322F3B">
        <w:t>segregated exempt assets:</w:t>
      </w:r>
    </w:p>
    <w:p w14:paraId="38232EEC" w14:textId="77777777" w:rsidR="0037072A" w:rsidRPr="00322F3B" w:rsidRDefault="0037072A" w:rsidP="0037072A">
      <w:pPr>
        <w:pStyle w:val="paragraphsub"/>
      </w:pPr>
      <w:r w:rsidRPr="00322F3B">
        <w:tab/>
        <w:t>(i)</w:t>
      </w:r>
      <w:r w:rsidRPr="00322F3B">
        <w:tab/>
        <w:t>is a reference to the inclusion of an asset among the segregated exempt assets, or the exclusion of an asset from the segregated exempt assets, as the case may be; and</w:t>
      </w:r>
    </w:p>
    <w:p w14:paraId="38CBDBAB" w14:textId="77777777" w:rsidR="0037072A" w:rsidRPr="00322F3B" w:rsidRDefault="0037072A" w:rsidP="0037072A">
      <w:pPr>
        <w:pStyle w:val="paragraphsub"/>
      </w:pPr>
      <w:r w:rsidRPr="00322F3B">
        <w:tab/>
        <w:t>(ii)</w:t>
      </w:r>
      <w:r w:rsidRPr="00322F3B">
        <w:tab/>
        <w:t>includes a reference to the transfer of money to, or from, those assets, as the case may be; and</w:t>
      </w:r>
    </w:p>
    <w:p w14:paraId="7FB6F0FB" w14:textId="61EFBAFD" w:rsidR="0037072A" w:rsidRPr="00322F3B" w:rsidRDefault="0037072A" w:rsidP="0037072A">
      <w:pPr>
        <w:pStyle w:val="paragraph"/>
      </w:pPr>
      <w:r w:rsidRPr="00322F3B">
        <w:tab/>
        <w:t>(b)</w:t>
      </w:r>
      <w:r w:rsidRPr="00322F3B">
        <w:tab/>
        <w:t xml:space="preserve">if an asset transferred to or from those assets is money, a reference to the </w:t>
      </w:r>
      <w:r w:rsidR="009953FD" w:rsidRPr="009953FD">
        <w:rPr>
          <w:position w:val="6"/>
          <w:sz w:val="16"/>
        </w:rPr>
        <w:t>*</w:t>
      </w:r>
      <w:r w:rsidRPr="00322F3B">
        <w:t>transfer value of the asset transferred is a reference to the amount of the money.</w:t>
      </w:r>
    </w:p>
    <w:p w14:paraId="2847C06D" w14:textId="3B3F530A" w:rsidR="0037072A" w:rsidRPr="00322F3B" w:rsidRDefault="0037072A" w:rsidP="0037072A">
      <w:pPr>
        <w:pStyle w:val="ActHead5"/>
      </w:pPr>
      <w:bookmarkStart w:id="148" w:name="_Toc201755626"/>
      <w:r w:rsidRPr="00322F3B">
        <w:rPr>
          <w:rStyle w:val="CharSectno"/>
        </w:rPr>
        <w:t>320</w:t>
      </w:r>
      <w:r w:rsidR="009953FD">
        <w:rPr>
          <w:rStyle w:val="CharSectno"/>
        </w:rPr>
        <w:noBreakHyphen/>
      </w:r>
      <w:r w:rsidRPr="00322F3B">
        <w:rPr>
          <w:rStyle w:val="CharSectno"/>
        </w:rPr>
        <w:t>230</w:t>
      </w:r>
      <w:r w:rsidRPr="00322F3B">
        <w:t xml:space="preserve">  Valuations of segregated exempt assets and exempt life insurance policy liabilities for each valuation time</w:t>
      </w:r>
      <w:bookmarkEnd w:id="148"/>
    </w:p>
    <w:p w14:paraId="63ADD728" w14:textId="3E5703E4"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life insurance company that has segregated any of its assets in accordance with </w:t>
      </w:r>
      <w:r w:rsidR="009F5D03" w:rsidRPr="00322F3B">
        <w:t>section 3</w:t>
      </w:r>
      <w:r w:rsidRPr="00322F3B">
        <w:t>20</w:t>
      </w:r>
      <w:r w:rsidR="009953FD">
        <w:noBreakHyphen/>
      </w:r>
      <w:r w:rsidRPr="00322F3B">
        <w:t xml:space="preserve">225 must cause the following amounts to be calculated within the period of 60 days starting immediately after each </w:t>
      </w:r>
      <w:r w:rsidR="009953FD" w:rsidRPr="009953FD">
        <w:rPr>
          <w:position w:val="6"/>
          <w:sz w:val="16"/>
        </w:rPr>
        <w:t>*</w:t>
      </w:r>
      <w:r w:rsidRPr="00322F3B">
        <w:t>valuation time:</w:t>
      </w:r>
    </w:p>
    <w:p w14:paraId="1F241743" w14:textId="79763A40" w:rsidR="0037072A" w:rsidRPr="00322F3B" w:rsidRDefault="0037072A" w:rsidP="0037072A">
      <w:pPr>
        <w:pStyle w:val="paragraph"/>
      </w:pPr>
      <w:r w:rsidRPr="00322F3B">
        <w:tab/>
        <w:t>(a)</w:t>
      </w:r>
      <w:r w:rsidRPr="00322F3B">
        <w:tab/>
        <w:t xml:space="preserve">the total </w:t>
      </w:r>
      <w:r w:rsidR="009953FD" w:rsidRPr="009953FD">
        <w:rPr>
          <w:position w:val="6"/>
          <w:sz w:val="16"/>
        </w:rPr>
        <w:t>*</w:t>
      </w:r>
      <w:r w:rsidRPr="00322F3B">
        <w:t xml:space="preserve">transfer value of the company’s </w:t>
      </w:r>
      <w:r w:rsidR="009953FD" w:rsidRPr="009953FD">
        <w:rPr>
          <w:position w:val="6"/>
          <w:sz w:val="16"/>
        </w:rPr>
        <w:t>*</w:t>
      </w:r>
      <w:r w:rsidRPr="00322F3B">
        <w:t>segregated exempt assets as at the valuation time;</w:t>
      </w:r>
    </w:p>
    <w:p w14:paraId="469D373D" w14:textId="382C26DB" w:rsidR="0037072A" w:rsidRPr="00322F3B" w:rsidRDefault="0037072A" w:rsidP="0037072A">
      <w:pPr>
        <w:pStyle w:val="paragraph"/>
      </w:pPr>
      <w:r w:rsidRPr="00322F3B">
        <w:tab/>
        <w:t>(b)</w:t>
      </w:r>
      <w:r w:rsidRPr="00322F3B">
        <w:tab/>
        <w:t xml:space="preserve">the amount of the company’s </w:t>
      </w:r>
      <w:r w:rsidR="009953FD" w:rsidRPr="009953FD">
        <w:rPr>
          <w:position w:val="6"/>
          <w:sz w:val="16"/>
        </w:rPr>
        <w:t>*</w:t>
      </w:r>
      <w:r w:rsidRPr="00322F3B">
        <w:t>exempt life insurance policy liabilities as at the valuation time.</w:t>
      </w:r>
    </w:p>
    <w:p w14:paraId="185CE718" w14:textId="1DFB1842" w:rsidR="0037072A" w:rsidRPr="00322F3B" w:rsidRDefault="0037072A" w:rsidP="0037072A">
      <w:pPr>
        <w:pStyle w:val="notetext"/>
      </w:pPr>
      <w:r w:rsidRPr="00322F3B">
        <w:t>Note:</w:t>
      </w:r>
      <w:r w:rsidRPr="00322F3B">
        <w:tab/>
        <w:t>The time when a life insurance company joins or leaves a consolidated group is also a valuation time: see section</w:t>
      </w:r>
      <w:r w:rsidR="00825006" w:rsidRPr="00322F3B">
        <w:t> </w:t>
      </w:r>
      <w:r w:rsidRPr="00322F3B">
        <w:t>713</w:t>
      </w:r>
      <w:r w:rsidR="009953FD">
        <w:noBreakHyphen/>
      </w:r>
      <w:r w:rsidRPr="00322F3B">
        <w:t>525.</w:t>
      </w:r>
    </w:p>
    <w:p w14:paraId="3F1A4595" w14:textId="77777777" w:rsidR="0037072A" w:rsidRPr="00322F3B" w:rsidRDefault="0037072A" w:rsidP="0037072A">
      <w:pPr>
        <w:pStyle w:val="subsection"/>
      </w:pPr>
      <w:r w:rsidRPr="00322F3B">
        <w:lastRenderedPageBreak/>
        <w:tab/>
        <w:t>(2)</w:t>
      </w:r>
      <w:r w:rsidRPr="00322F3B">
        <w:tab/>
        <w:t xml:space="preserve">These are the </w:t>
      </w:r>
      <w:r w:rsidRPr="00322F3B">
        <w:rPr>
          <w:b/>
          <w:i/>
        </w:rPr>
        <w:t>valuation times</w:t>
      </w:r>
      <w:r w:rsidRPr="00322F3B">
        <w:t>:</w:t>
      </w:r>
    </w:p>
    <w:p w14:paraId="6DEC3201" w14:textId="77777777" w:rsidR="0037072A" w:rsidRPr="00322F3B" w:rsidRDefault="0037072A" w:rsidP="0037072A">
      <w:pPr>
        <w:pStyle w:val="paragraph"/>
      </w:pPr>
      <w:r w:rsidRPr="00322F3B">
        <w:tab/>
        <w:t>(a)</w:t>
      </w:r>
      <w:r w:rsidRPr="00322F3B">
        <w:tab/>
        <w:t>the end of the income year in which the segregation occurred;</w:t>
      </w:r>
    </w:p>
    <w:p w14:paraId="19473824" w14:textId="77777777" w:rsidR="0037072A" w:rsidRPr="00322F3B" w:rsidRDefault="0037072A" w:rsidP="0037072A">
      <w:pPr>
        <w:pStyle w:val="paragraph"/>
      </w:pPr>
      <w:r w:rsidRPr="00322F3B">
        <w:tab/>
        <w:t>(b)</w:t>
      </w:r>
      <w:r w:rsidRPr="00322F3B">
        <w:tab/>
        <w:t>the end of each later income year.</w:t>
      </w:r>
    </w:p>
    <w:p w14:paraId="5C418695" w14:textId="4B141097" w:rsidR="0037072A" w:rsidRPr="00322F3B" w:rsidRDefault="0037072A" w:rsidP="0037072A">
      <w:pPr>
        <w:pStyle w:val="notetext"/>
      </w:pPr>
      <w:r w:rsidRPr="00322F3B">
        <w:t>Note 1:</w:t>
      </w:r>
      <w:r w:rsidRPr="00322F3B">
        <w:tab/>
        <w:t>The time when a life insurance company joins or leaves a consolidated group is also a valuation time: see sections</w:t>
      </w:r>
      <w:r w:rsidR="00825006" w:rsidRPr="00322F3B">
        <w:t> </w:t>
      </w:r>
      <w:r w:rsidRPr="00322F3B">
        <w:t>713</w:t>
      </w:r>
      <w:r w:rsidR="009953FD">
        <w:noBreakHyphen/>
      </w:r>
      <w:r w:rsidRPr="00322F3B">
        <w:t>525 and 713</w:t>
      </w:r>
      <w:r w:rsidR="009953FD">
        <w:noBreakHyphen/>
      </w:r>
      <w:r w:rsidRPr="00322F3B">
        <w:t>585.</w:t>
      </w:r>
    </w:p>
    <w:p w14:paraId="58D4E33C" w14:textId="6D1C2751" w:rsidR="0037072A" w:rsidRPr="00322F3B" w:rsidRDefault="0037072A" w:rsidP="0037072A">
      <w:pPr>
        <w:pStyle w:val="notetext"/>
      </w:pPr>
      <w:r w:rsidRPr="00322F3B">
        <w:t>Note 2:</w:t>
      </w:r>
      <w:r w:rsidRPr="00322F3B">
        <w:tab/>
        <w:t>A life insurance company that fails to comply with this section is liable to an administrative penalty: see section</w:t>
      </w:r>
      <w:r w:rsidR="00825006" w:rsidRPr="00322F3B">
        <w:t> </w:t>
      </w:r>
      <w:r w:rsidRPr="00322F3B">
        <w:t>288</w:t>
      </w:r>
      <w:r w:rsidR="009953FD">
        <w:noBreakHyphen/>
      </w:r>
      <w:r w:rsidRPr="00322F3B">
        <w:t>70 in Schedule</w:t>
      </w:r>
      <w:r w:rsidR="00825006" w:rsidRPr="00322F3B">
        <w:t> </w:t>
      </w:r>
      <w:r w:rsidRPr="00322F3B">
        <w:t xml:space="preserve">1 to the </w:t>
      </w:r>
      <w:r w:rsidRPr="00322F3B">
        <w:rPr>
          <w:i/>
        </w:rPr>
        <w:t>Taxation Administration Act 1953</w:t>
      </w:r>
      <w:r w:rsidRPr="00322F3B">
        <w:t>.</w:t>
      </w:r>
    </w:p>
    <w:p w14:paraId="7A1E5E38" w14:textId="3CF8009C" w:rsidR="0037072A" w:rsidRPr="00322F3B" w:rsidRDefault="0037072A" w:rsidP="0037072A">
      <w:pPr>
        <w:pStyle w:val="ActHead5"/>
      </w:pPr>
      <w:bookmarkStart w:id="149" w:name="_Toc201755627"/>
      <w:r w:rsidRPr="00322F3B">
        <w:rPr>
          <w:rStyle w:val="CharSectno"/>
        </w:rPr>
        <w:t>320</w:t>
      </w:r>
      <w:r w:rsidR="009953FD">
        <w:rPr>
          <w:rStyle w:val="CharSectno"/>
        </w:rPr>
        <w:noBreakHyphen/>
      </w:r>
      <w:r w:rsidRPr="00322F3B">
        <w:rPr>
          <w:rStyle w:val="CharSectno"/>
        </w:rPr>
        <w:t>235</w:t>
      </w:r>
      <w:r w:rsidRPr="00322F3B">
        <w:t xml:space="preserve">  Consequences of a valuation under </w:t>
      </w:r>
      <w:r w:rsidR="009F5D03" w:rsidRPr="00322F3B">
        <w:t>section 3</w:t>
      </w:r>
      <w:r w:rsidRPr="00322F3B">
        <w:t>20</w:t>
      </w:r>
      <w:r w:rsidR="009953FD">
        <w:noBreakHyphen/>
      </w:r>
      <w:r w:rsidRPr="00322F3B">
        <w:t>230</w:t>
      </w:r>
      <w:bookmarkEnd w:id="149"/>
    </w:p>
    <w:p w14:paraId="7A1179FC" w14:textId="77777777" w:rsidR="0037072A" w:rsidRPr="00322F3B" w:rsidRDefault="0037072A" w:rsidP="0037072A">
      <w:pPr>
        <w:pStyle w:val="SubsectionHead"/>
      </w:pPr>
      <w:r w:rsidRPr="00322F3B">
        <w:t>Transfer from the segregated exempt assets</w:t>
      </w:r>
    </w:p>
    <w:p w14:paraId="0B81AB44" w14:textId="77777777" w:rsidR="0037072A" w:rsidRPr="00322F3B" w:rsidRDefault="0037072A" w:rsidP="0037072A">
      <w:pPr>
        <w:pStyle w:val="subsection"/>
      </w:pPr>
      <w:r w:rsidRPr="00322F3B">
        <w:tab/>
        <w:t>(1)</w:t>
      </w:r>
      <w:r w:rsidRPr="00322F3B">
        <w:tab/>
        <w:t>If:</w:t>
      </w:r>
    </w:p>
    <w:p w14:paraId="089406C7" w14:textId="7849AC87" w:rsidR="0037072A" w:rsidRPr="00322F3B" w:rsidRDefault="0037072A" w:rsidP="0037072A">
      <w:pPr>
        <w:pStyle w:val="paragraph"/>
      </w:pPr>
      <w:r w:rsidRPr="00322F3B">
        <w:tab/>
        <w:t>(a)</w:t>
      </w:r>
      <w:r w:rsidRPr="00322F3B">
        <w:tab/>
        <w:t xml:space="preserve">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segregated exempt assets as at a </w:t>
      </w:r>
      <w:r w:rsidR="009953FD" w:rsidRPr="009953FD">
        <w:rPr>
          <w:position w:val="6"/>
          <w:sz w:val="16"/>
        </w:rPr>
        <w:t>*</w:t>
      </w:r>
      <w:r w:rsidRPr="00322F3B">
        <w:t>valuation time;</w:t>
      </w:r>
    </w:p>
    <w:p w14:paraId="31D4C72D" w14:textId="77777777" w:rsidR="0037072A" w:rsidRPr="00322F3B" w:rsidRDefault="0037072A" w:rsidP="0037072A">
      <w:pPr>
        <w:pStyle w:val="subsection2"/>
      </w:pPr>
      <w:r w:rsidRPr="00322F3B">
        <w:rPr>
          <w:i/>
        </w:rPr>
        <w:t>exceeds</w:t>
      </w:r>
    </w:p>
    <w:p w14:paraId="4AE9DCBE" w14:textId="0DCA68B4" w:rsidR="0037072A" w:rsidRPr="00322F3B" w:rsidRDefault="0037072A" w:rsidP="0037072A">
      <w:pPr>
        <w:pStyle w:val="paragraph"/>
      </w:pPr>
      <w:r w:rsidRPr="00322F3B">
        <w:tab/>
        <w:t>(b)</w:t>
      </w:r>
      <w:r w:rsidRPr="00322F3B">
        <w:tab/>
        <w:t xml:space="preserve">the amount of the company’s </w:t>
      </w:r>
      <w:r w:rsidR="009953FD" w:rsidRPr="009953FD">
        <w:rPr>
          <w:position w:val="6"/>
          <w:sz w:val="16"/>
        </w:rPr>
        <w:t>*</w:t>
      </w:r>
      <w:r w:rsidRPr="00322F3B">
        <w:t>exempt life insurance policy liabilities as at that time;</w:t>
      </w:r>
    </w:p>
    <w:p w14:paraId="08C6453C" w14:textId="77777777" w:rsidR="0037072A" w:rsidRPr="00322F3B" w:rsidRDefault="0037072A" w:rsidP="0037072A">
      <w:pPr>
        <w:pStyle w:val="subsection2"/>
      </w:pPr>
      <w:r w:rsidRPr="00322F3B">
        <w:t>the company must transfer, from the segregated exempt assets, assets of any kind having a total transfer value equal to the excess.</w:t>
      </w:r>
    </w:p>
    <w:p w14:paraId="395ACAF7" w14:textId="77777777" w:rsidR="0037072A" w:rsidRPr="00322F3B" w:rsidRDefault="0037072A" w:rsidP="0037072A">
      <w:pPr>
        <w:pStyle w:val="subsection"/>
      </w:pPr>
      <w:r w:rsidRPr="00322F3B">
        <w:tab/>
        <w:t>(2)</w:t>
      </w:r>
      <w:r w:rsidRPr="00322F3B">
        <w:tab/>
        <w:t xml:space="preserve">A transfer under </w:t>
      </w:r>
      <w:r w:rsidR="00825006" w:rsidRPr="00322F3B">
        <w:t>subsection (</w:t>
      </w:r>
      <w:r w:rsidRPr="00322F3B">
        <w:t>1) must be made within the period of 30 days starting immediately after:</w:t>
      </w:r>
    </w:p>
    <w:p w14:paraId="6B293A19" w14:textId="30DCBC6C" w:rsidR="0037072A" w:rsidRPr="00322F3B" w:rsidRDefault="0037072A" w:rsidP="0037072A">
      <w:pPr>
        <w:pStyle w:val="paragraph"/>
      </w:pPr>
      <w:r w:rsidRPr="00322F3B">
        <w:tab/>
        <w:t>(a)</w:t>
      </w:r>
      <w:r w:rsidRPr="00322F3B">
        <w:tab/>
        <w:t xml:space="preserve">the day on which the total </w:t>
      </w:r>
      <w:r w:rsidR="009953FD" w:rsidRPr="009953FD">
        <w:rPr>
          <w:position w:val="6"/>
          <w:sz w:val="16"/>
        </w:rPr>
        <w:t>*</w:t>
      </w:r>
      <w:r w:rsidRPr="00322F3B">
        <w:t xml:space="preserve">transfer value and the </w:t>
      </w:r>
      <w:r w:rsidR="009953FD" w:rsidRPr="009953FD">
        <w:rPr>
          <w:position w:val="6"/>
          <w:sz w:val="16"/>
        </w:rPr>
        <w:t>*</w:t>
      </w:r>
      <w:r w:rsidRPr="00322F3B">
        <w:t xml:space="preserve">exempt life insurance policy liabilities (as at the </w:t>
      </w:r>
      <w:r w:rsidR="009953FD" w:rsidRPr="009953FD">
        <w:rPr>
          <w:position w:val="6"/>
          <w:sz w:val="16"/>
        </w:rPr>
        <w:t>*</w:t>
      </w:r>
      <w:r w:rsidRPr="00322F3B">
        <w:t>valuation time) were calculated; or</w:t>
      </w:r>
    </w:p>
    <w:p w14:paraId="27A6BF27" w14:textId="77777777" w:rsidR="0037072A" w:rsidRPr="00322F3B" w:rsidRDefault="0037072A" w:rsidP="0037072A">
      <w:pPr>
        <w:pStyle w:val="paragraph"/>
      </w:pPr>
      <w:r w:rsidRPr="00322F3B">
        <w:tab/>
        <w:t>(b)</w:t>
      </w:r>
      <w:r w:rsidRPr="00322F3B">
        <w:tab/>
        <w:t>if those amounts were calculated on different days—the later of those days.</w:t>
      </w:r>
    </w:p>
    <w:p w14:paraId="43000E90" w14:textId="77777777" w:rsidR="0037072A" w:rsidRPr="00322F3B" w:rsidRDefault="0037072A" w:rsidP="0037072A">
      <w:pPr>
        <w:pStyle w:val="subsection2"/>
      </w:pPr>
      <w:r w:rsidRPr="00322F3B">
        <w:t>The transfer, once made, is taken to have been made at the valuation time (whether or not the transfer is made within those 30 days).</w:t>
      </w:r>
    </w:p>
    <w:p w14:paraId="743B8A84" w14:textId="547AA0BD" w:rsidR="0037072A" w:rsidRPr="00322F3B" w:rsidRDefault="0037072A" w:rsidP="0037072A">
      <w:pPr>
        <w:pStyle w:val="notetext"/>
      </w:pPr>
      <w:r w:rsidRPr="00322F3B">
        <w:t>Note:</w:t>
      </w:r>
      <w:r w:rsidRPr="00322F3B">
        <w:tab/>
        <w:t xml:space="preserve">A life insurance company that fails to comply with </w:t>
      </w:r>
      <w:r w:rsidR="00825006" w:rsidRPr="00322F3B">
        <w:t>subsections (</w:t>
      </w:r>
      <w:r w:rsidRPr="00322F3B">
        <w:t>1) and (2) is liable to an administrative penalty: see section</w:t>
      </w:r>
      <w:r w:rsidR="00825006" w:rsidRPr="00322F3B">
        <w:t> </w:t>
      </w:r>
      <w:r w:rsidRPr="00322F3B">
        <w:t>288</w:t>
      </w:r>
      <w:r w:rsidR="009953FD">
        <w:noBreakHyphen/>
      </w:r>
      <w:r w:rsidRPr="00322F3B">
        <w:t>70 in Schedule</w:t>
      </w:r>
      <w:r w:rsidR="00825006" w:rsidRPr="00322F3B">
        <w:t> </w:t>
      </w:r>
      <w:r w:rsidRPr="00322F3B">
        <w:t xml:space="preserve">1 to the </w:t>
      </w:r>
      <w:r w:rsidRPr="00322F3B">
        <w:rPr>
          <w:i/>
        </w:rPr>
        <w:t>Taxation Administration Act 1953</w:t>
      </w:r>
      <w:r w:rsidRPr="00322F3B">
        <w:t>.</w:t>
      </w:r>
    </w:p>
    <w:p w14:paraId="2B3DF2D9" w14:textId="77777777" w:rsidR="0037072A" w:rsidRPr="00322F3B" w:rsidRDefault="0037072A" w:rsidP="0037072A">
      <w:pPr>
        <w:pStyle w:val="SubsectionHead"/>
      </w:pPr>
      <w:r w:rsidRPr="00322F3B">
        <w:lastRenderedPageBreak/>
        <w:t>Transfer to the segregated exempt assets</w:t>
      </w:r>
    </w:p>
    <w:p w14:paraId="029A4348" w14:textId="77777777" w:rsidR="0037072A" w:rsidRPr="00322F3B" w:rsidRDefault="0037072A" w:rsidP="0037072A">
      <w:pPr>
        <w:pStyle w:val="subsection"/>
        <w:keepNext/>
        <w:keepLines/>
      </w:pPr>
      <w:r w:rsidRPr="00322F3B">
        <w:tab/>
        <w:t>(3)</w:t>
      </w:r>
      <w:r w:rsidRPr="00322F3B">
        <w:tab/>
        <w:t>If:</w:t>
      </w:r>
    </w:p>
    <w:p w14:paraId="7313C977" w14:textId="1F8886CE" w:rsidR="0037072A" w:rsidRPr="00322F3B" w:rsidRDefault="0037072A" w:rsidP="0037072A">
      <w:pPr>
        <w:pStyle w:val="paragraph"/>
        <w:keepNext/>
        <w:keepLines/>
      </w:pPr>
      <w:r w:rsidRPr="00322F3B">
        <w:tab/>
        <w:t>(a)</w:t>
      </w:r>
      <w:r w:rsidRPr="00322F3B">
        <w:tab/>
        <w:t xml:space="preserve">the total </w:t>
      </w:r>
      <w:r w:rsidR="009953FD" w:rsidRPr="009953FD">
        <w:rPr>
          <w:position w:val="6"/>
          <w:sz w:val="16"/>
        </w:rPr>
        <w:t>*</w:t>
      </w:r>
      <w:r w:rsidRPr="00322F3B">
        <w:t xml:space="preserve">transfer value of the company’s </w:t>
      </w:r>
      <w:r w:rsidR="009953FD" w:rsidRPr="009953FD">
        <w:rPr>
          <w:position w:val="6"/>
          <w:sz w:val="16"/>
        </w:rPr>
        <w:t>*</w:t>
      </w:r>
      <w:r w:rsidRPr="00322F3B">
        <w:t xml:space="preserve">segregated exempt assets as at a </w:t>
      </w:r>
      <w:r w:rsidR="009953FD" w:rsidRPr="009953FD">
        <w:rPr>
          <w:position w:val="6"/>
          <w:sz w:val="16"/>
        </w:rPr>
        <w:t>*</w:t>
      </w:r>
      <w:r w:rsidRPr="00322F3B">
        <w:t>valuation time;</w:t>
      </w:r>
    </w:p>
    <w:p w14:paraId="5924CFCB" w14:textId="77777777" w:rsidR="0037072A" w:rsidRPr="00322F3B" w:rsidRDefault="0037072A" w:rsidP="0037072A">
      <w:pPr>
        <w:pStyle w:val="subsection2"/>
      </w:pPr>
      <w:r w:rsidRPr="00322F3B">
        <w:rPr>
          <w:i/>
        </w:rPr>
        <w:t>is less than</w:t>
      </w:r>
    </w:p>
    <w:p w14:paraId="74448F5C" w14:textId="7A617B97" w:rsidR="0037072A" w:rsidRPr="00322F3B" w:rsidRDefault="0037072A" w:rsidP="0037072A">
      <w:pPr>
        <w:pStyle w:val="paragraph"/>
      </w:pPr>
      <w:r w:rsidRPr="00322F3B">
        <w:tab/>
        <w:t>(b)</w:t>
      </w:r>
      <w:r w:rsidRPr="00322F3B">
        <w:tab/>
        <w:t xml:space="preserve">the amount of the company’s </w:t>
      </w:r>
      <w:r w:rsidR="009953FD" w:rsidRPr="009953FD">
        <w:rPr>
          <w:position w:val="6"/>
          <w:sz w:val="16"/>
        </w:rPr>
        <w:t>*</w:t>
      </w:r>
      <w:r w:rsidRPr="00322F3B">
        <w:t>exempt life insurance policy liabilities as at that time;</w:t>
      </w:r>
    </w:p>
    <w:p w14:paraId="053CBCDA" w14:textId="77777777" w:rsidR="0037072A" w:rsidRPr="00322F3B" w:rsidRDefault="0037072A" w:rsidP="0037072A">
      <w:pPr>
        <w:pStyle w:val="subsection2"/>
      </w:pPr>
      <w:r w:rsidRPr="00322F3B">
        <w:t>the company can transfer, to the segregated exempt assets, assets of any kind having a total transfer value not exceeding the difference.</w:t>
      </w:r>
    </w:p>
    <w:p w14:paraId="0625B790" w14:textId="14C35B40" w:rsidR="0037072A" w:rsidRPr="00322F3B" w:rsidRDefault="0037072A" w:rsidP="0037072A">
      <w:pPr>
        <w:pStyle w:val="subsection"/>
      </w:pPr>
      <w:r w:rsidRPr="00322F3B">
        <w:tab/>
        <w:t>(4)</w:t>
      </w:r>
      <w:r w:rsidRPr="00322F3B">
        <w:tab/>
        <w:t xml:space="preserve">A transfer under </w:t>
      </w:r>
      <w:r w:rsidR="00825006" w:rsidRPr="00322F3B">
        <w:t>subsection (</w:t>
      </w:r>
      <w:r w:rsidRPr="00322F3B">
        <w:t xml:space="preserve">3) is taken to have been made at the </w:t>
      </w:r>
      <w:r w:rsidR="009953FD" w:rsidRPr="009953FD">
        <w:rPr>
          <w:position w:val="6"/>
          <w:sz w:val="16"/>
        </w:rPr>
        <w:t>*</w:t>
      </w:r>
      <w:r w:rsidRPr="00322F3B">
        <w:t>valuation time if it is made within the period of 30 days starting immediately after:</w:t>
      </w:r>
    </w:p>
    <w:p w14:paraId="6FFFC3E9" w14:textId="0646F3F6" w:rsidR="0037072A" w:rsidRPr="00322F3B" w:rsidRDefault="0037072A" w:rsidP="0037072A">
      <w:pPr>
        <w:pStyle w:val="paragraph"/>
      </w:pPr>
      <w:r w:rsidRPr="00322F3B">
        <w:tab/>
        <w:t>(a)</w:t>
      </w:r>
      <w:r w:rsidRPr="00322F3B">
        <w:tab/>
        <w:t xml:space="preserve">the day on which the total </w:t>
      </w:r>
      <w:r w:rsidR="009953FD" w:rsidRPr="009953FD">
        <w:rPr>
          <w:position w:val="6"/>
          <w:sz w:val="16"/>
        </w:rPr>
        <w:t>*</w:t>
      </w:r>
      <w:r w:rsidRPr="00322F3B">
        <w:t xml:space="preserve">transfer value and the </w:t>
      </w:r>
      <w:r w:rsidR="009953FD" w:rsidRPr="009953FD">
        <w:rPr>
          <w:position w:val="6"/>
          <w:sz w:val="16"/>
        </w:rPr>
        <w:t>*</w:t>
      </w:r>
      <w:r w:rsidRPr="00322F3B">
        <w:t>exempt life insurance policy liabilities (as at the valuation time) were calculated; or</w:t>
      </w:r>
    </w:p>
    <w:p w14:paraId="420BAF1D" w14:textId="77777777" w:rsidR="0037072A" w:rsidRPr="00322F3B" w:rsidRDefault="0037072A" w:rsidP="0037072A">
      <w:pPr>
        <w:pStyle w:val="paragraph"/>
      </w:pPr>
      <w:r w:rsidRPr="00322F3B">
        <w:tab/>
        <w:t>(b)</w:t>
      </w:r>
      <w:r w:rsidRPr="00322F3B">
        <w:tab/>
        <w:t>if those amounts were calculated on different days—the later of those days.</w:t>
      </w:r>
    </w:p>
    <w:p w14:paraId="5549D3E9" w14:textId="75F39825" w:rsidR="0037072A" w:rsidRPr="00322F3B" w:rsidRDefault="0037072A" w:rsidP="0037072A">
      <w:pPr>
        <w:pStyle w:val="ActHead5"/>
      </w:pPr>
      <w:bookmarkStart w:id="150" w:name="_Toc201755628"/>
      <w:r w:rsidRPr="00322F3B">
        <w:rPr>
          <w:rStyle w:val="CharSectno"/>
        </w:rPr>
        <w:t>320</w:t>
      </w:r>
      <w:r w:rsidR="009953FD">
        <w:rPr>
          <w:rStyle w:val="CharSectno"/>
        </w:rPr>
        <w:noBreakHyphen/>
      </w:r>
      <w:r w:rsidRPr="00322F3B">
        <w:rPr>
          <w:rStyle w:val="CharSectno"/>
        </w:rPr>
        <w:t>240</w:t>
      </w:r>
      <w:r w:rsidRPr="00322F3B">
        <w:t xml:space="preserve">  Transfer of assets to segregated exempt assets otherwise than as a result of a valuation under </w:t>
      </w:r>
      <w:r w:rsidR="009F5D03" w:rsidRPr="00322F3B">
        <w:t>section 3</w:t>
      </w:r>
      <w:r w:rsidRPr="00322F3B">
        <w:t>20</w:t>
      </w:r>
      <w:r w:rsidR="009953FD">
        <w:noBreakHyphen/>
      </w:r>
      <w:r w:rsidRPr="00322F3B">
        <w:t>230</w:t>
      </w:r>
      <w:bookmarkEnd w:id="150"/>
    </w:p>
    <w:p w14:paraId="0C536C76" w14:textId="6FA4D79C" w:rsidR="0037072A" w:rsidRPr="00322F3B" w:rsidRDefault="0037072A" w:rsidP="0037072A">
      <w:pPr>
        <w:pStyle w:val="subsection"/>
      </w:pPr>
      <w:r w:rsidRPr="00322F3B">
        <w:tab/>
        <w:t>(1)</w:t>
      </w:r>
      <w:r w:rsidRPr="00322F3B">
        <w:tab/>
        <w:t xml:space="preserve">If a </w:t>
      </w:r>
      <w:r w:rsidR="009953FD" w:rsidRPr="009953FD">
        <w:rPr>
          <w:position w:val="6"/>
          <w:sz w:val="16"/>
        </w:rPr>
        <w:t>*</w:t>
      </w:r>
      <w:r w:rsidRPr="00322F3B">
        <w:t xml:space="preserve">life insurance company determines, at a time other than a </w:t>
      </w:r>
      <w:r w:rsidR="009953FD" w:rsidRPr="009953FD">
        <w:rPr>
          <w:position w:val="6"/>
          <w:sz w:val="16"/>
        </w:rPr>
        <w:t>*</w:t>
      </w:r>
      <w:r w:rsidRPr="00322F3B">
        <w:t>valuation time, that:</w:t>
      </w:r>
    </w:p>
    <w:p w14:paraId="7774A409" w14:textId="3A905169" w:rsidR="0037072A" w:rsidRPr="00322F3B" w:rsidRDefault="0037072A" w:rsidP="0037072A">
      <w:pPr>
        <w:pStyle w:val="paragraph"/>
      </w:pPr>
      <w:r w:rsidRPr="00322F3B">
        <w:tab/>
        <w:t>(a)</w:t>
      </w:r>
      <w:r w:rsidRPr="00322F3B">
        <w:tab/>
        <w:t xml:space="preserve">the total </w:t>
      </w:r>
      <w:r w:rsidR="009953FD" w:rsidRPr="009953FD">
        <w:rPr>
          <w:position w:val="6"/>
          <w:sz w:val="16"/>
        </w:rPr>
        <w:t>*</w:t>
      </w:r>
      <w:r w:rsidRPr="00322F3B">
        <w:t xml:space="preserve">transfer value of the company’s </w:t>
      </w:r>
      <w:r w:rsidR="009953FD" w:rsidRPr="009953FD">
        <w:rPr>
          <w:position w:val="6"/>
          <w:sz w:val="16"/>
        </w:rPr>
        <w:t>*</w:t>
      </w:r>
      <w:r w:rsidRPr="00322F3B">
        <w:t>segregated exempt assets as at that time;</w:t>
      </w:r>
    </w:p>
    <w:p w14:paraId="50C5DDD0" w14:textId="77777777" w:rsidR="0037072A" w:rsidRPr="00322F3B" w:rsidRDefault="0037072A" w:rsidP="0037072A">
      <w:pPr>
        <w:pStyle w:val="subsection2"/>
        <w:rPr>
          <w:i/>
        </w:rPr>
      </w:pPr>
      <w:r w:rsidRPr="00322F3B">
        <w:rPr>
          <w:i/>
        </w:rPr>
        <w:t>is less than</w:t>
      </w:r>
    </w:p>
    <w:p w14:paraId="51DB47CF" w14:textId="298D06AF" w:rsidR="0037072A" w:rsidRPr="00322F3B" w:rsidRDefault="0037072A" w:rsidP="0037072A">
      <w:pPr>
        <w:pStyle w:val="paragraph"/>
      </w:pPr>
      <w:r w:rsidRPr="00322F3B">
        <w:tab/>
        <w:t>(b)</w:t>
      </w:r>
      <w:r w:rsidRPr="00322F3B">
        <w:tab/>
        <w:t xml:space="preserve">the company’s </w:t>
      </w:r>
      <w:r w:rsidR="009953FD" w:rsidRPr="009953FD">
        <w:rPr>
          <w:position w:val="6"/>
          <w:sz w:val="16"/>
        </w:rPr>
        <w:t>*</w:t>
      </w:r>
      <w:r w:rsidRPr="00322F3B">
        <w:t>exempt life insurance policy liabilities as at that time;</w:t>
      </w:r>
    </w:p>
    <w:p w14:paraId="645EA278" w14:textId="77777777" w:rsidR="0037072A" w:rsidRPr="00322F3B" w:rsidRDefault="0037072A" w:rsidP="0037072A">
      <w:pPr>
        <w:pStyle w:val="subsection2"/>
      </w:pPr>
      <w:r w:rsidRPr="00322F3B">
        <w:t>the company can transfer, to the segregated exempt assets, assets of any kind having a total transfer value not exceeding the difference.</w:t>
      </w:r>
    </w:p>
    <w:p w14:paraId="1D8BC05E" w14:textId="49FD2EE5" w:rsidR="0037072A" w:rsidRPr="00322F3B" w:rsidRDefault="0037072A" w:rsidP="0037072A">
      <w:pPr>
        <w:pStyle w:val="subsection"/>
      </w:pPr>
      <w:r w:rsidRPr="00322F3B">
        <w:tab/>
        <w:t>(2)</w:t>
      </w:r>
      <w:r w:rsidRPr="00322F3B">
        <w:tab/>
        <w:t xml:space="preserve">A </w:t>
      </w:r>
      <w:r w:rsidR="009953FD" w:rsidRPr="009953FD">
        <w:rPr>
          <w:position w:val="6"/>
          <w:sz w:val="16"/>
        </w:rPr>
        <w:t>*</w:t>
      </w:r>
      <w:r w:rsidRPr="00322F3B">
        <w:t xml:space="preserve">life insurance company can at any time transfer an asset of any kind to its </w:t>
      </w:r>
      <w:r w:rsidR="009953FD" w:rsidRPr="009953FD">
        <w:rPr>
          <w:position w:val="6"/>
          <w:sz w:val="16"/>
        </w:rPr>
        <w:t>*</w:t>
      </w:r>
      <w:r w:rsidRPr="00322F3B">
        <w:t xml:space="preserve">segregated exempt assets in exchange for an amount of money equal to the </w:t>
      </w:r>
      <w:r w:rsidR="009953FD" w:rsidRPr="009953FD">
        <w:rPr>
          <w:position w:val="6"/>
          <w:sz w:val="16"/>
        </w:rPr>
        <w:t>*</w:t>
      </w:r>
      <w:r w:rsidRPr="00322F3B">
        <w:t>transfer value of the asset at the time of the transfer.</w:t>
      </w:r>
    </w:p>
    <w:p w14:paraId="155FA9C5" w14:textId="0D97754F" w:rsidR="0037072A" w:rsidRPr="00322F3B" w:rsidRDefault="0037072A" w:rsidP="0037072A">
      <w:pPr>
        <w:pStyle w:val="subsection"/>
      </w:pPr>
      <w:r w:rsidRPr="00322F3B">
        <w:lastRenderedPageBreak/>
        <w:tab/>
        <w:t>(3)</w:t>
      </w:r>
      <w:r w:rsidRPr="00322F3B">
        <w:tab/>
        <w:t xml:space="preserve">A </w:t>
      </w:r>
      <w:r w:rsidR="009953FD" w:rsidRPr="009953FD">
        <w:rPr>
          <w:position w:val="6"/>
          <w:sz w:val="16"/>
        </w:rPr>
        <w:t>*</w:t>
      </w:r>
      <w:r w:rsidRPr="00322F3B">
        <w:t xml:space="preserve">life insurance company can transfer, to its </w:t>
      </w:r>
      <w:r w:rsidR="009953FD" w:rsidRPr="009953FD">
        <w:rPr>
          <w:position w:val="6"/>
          <w:sz w:val="16"/>
        </w:rPr>
        <w:t>*</w:t>
      </w:r>
      <w:r w:rsidRPr="00322F3B">
        <w:t xml:space="preserve">segregated exempt assets in an income year, assets of any kind having a total </w:t>
      </w:r>
      <w:r w:rsidR="009953FD" w:rsidRPr="009953FD">
        <w:rPr>
          <w:position w:val="6"/>
          <w:sz w:val="16"/>
        </w:rPr>
        <w:t>*</w:t>
      </w:r>
      <w:r w:rsidRPr="00322F3B">
        <w:t xml:space="preserve">transfer value not exceeding the total amount of the </w:t>
      </w:r>
      <w:r w:rsidR="009953FD" w:rsidRPr="009953FD">
        <w:rPr>
          <w:position w:val="6"/>
          <w:sz w:val="16"/>
        </w:rPr>
        <w:t>*</w:t>
      </w:r>
      <w:r w:rsidRPr="00322F3B">
        <w:t xml:space="preserve">life insurance premiums paid to the company in that income year for the purchase of </w:t>
      </w:r>
      <w:r w:rsidR="009953FD" w:rsidRPr="009953FD">
        <w:rPr>
          <w:position w:val="6"/>
          <w:sz w:val="16"/>
        </w:rPr>
        <w:t>*</w:t>
      </w:r>
      <w:r w:rsidRPr="00322F3B">
        <w:t>exempt life insurance policies.</w:t>
      </w:r>
    </w:p>
    <w:p w14:paraId="1200B952" w14:textId="5653459E" w:rsidR="0037072A" w:rsidRPr="00322F3B" w:rsidRDefault="0037072A" w:rsidP="0037072A">
      <w:pPr>
        <w:pStyle w:val="subsection"/>
      </w:pPr>
      <w:r w:rsidRPr="00322F3B">
        <w:tab/>
        <w:t>(4)</w:t>
      </w:r>
      <w:r w:rsidRPr="00322F3B">
        <w:tab/>
        <w:t>Except as provided by this section and subsections</w:t>
      </w:r>
      <w:r w:rsidR="00825006" w:rsidRPr="00322F3B">
        <w:t> </w:t>
      </w:r>
      <w:r w:rsidRPr="00322F3B">
        <w:t>320</w:t>
      </w:r>
      <w:r w:rsidR="009953FD">
        <w:noBreakHyphen/>
      </w:r>
      <w:r w:rsidRPr="00322F3B">
        <w:t>195(1) and 320</w:t>
      </w:r>
      <w:r w:rsidR="009953FD">
        <w:noBreakHyphen/>
      </w:r>
      <w:r w:rsidRPr="00322F3B">
        <w:t xml:space="preserve">235(3), a </w:t>
      </w:r>
      <w:r w:rsidR="009953FD" w:rsidRPr="009953FD">
        <w:rPr>
          <w:position w:val="6"/>
          <w:sz w:val="16"/>
        </w:rPr>
        <w:t>*</w:t>
      </w:r>
      <w:r w:rsidRPr="00322F3B">
        <w:t xml:space="preserve">life insurance company cannot transfer an asset to its </w:t>
      </w:r>
      <w:r w:rsidR="009953FD" w:rsidRPr="009953FD">
        <w:rPr>
          <w:position w:val="6"/>
          <w:sz w:val="16"/>
        </w:rPr>
        <w:t>*</w:t>
      </w:r>
      <w:r w:rsidRPr="00322F3B">
        <w:t>segregated exempt assets.</w:t>
      </w:r>
    </w:p>
    <w:p w14:paraId="40D22E98" w14:textId="0D92D2F2" w:rsidR="0037072A" w:rsidRPr="00322F3B" w:rsidRDefault="0037072A" w:rsidP="0037072A">
      <w:pPr>
        <w:pStyle w:val="ActHead5"/>
      </w:pPr>
      <w:bookmarkStart w:id="151" w:name="_Toc201755629"/>
      <w:r w:rsidRPr="00322F3B">
        <w:rPr>
          <w:rStyle w:val="CharSectno"/>
        </w:rPr>
        <w:t>320</w:t>
      </w:r>
      <w:r w:rsidR="009953FD">
        <w:rPr>
          <w:rStyle w:val="CharSectno"/>
        </w:rPr>
        <w:noBreakHyphen/>
      </w:r>
      <w:r w:rsidRPr="00322F3B">
        <w:rPr>
          <w:rStyle w:val="CharSectno"/>
        </w:rPr>
        <w:t>245</w:t>
      </w:r>
      <w:r w:rsidRPr="00322F3B">
        <w:t xml:space="preserve">  Exempt life insurance policy liabilities</w:t>
      </w:r>
      <w:bookmarkEnd w:id="151"/>
    </w:p>
    <w:p w14:paraId="5A5252B6" w14:textId="61EF716B" w:rsidR="0037072A" w:rsidRPr="00322F3B" w:rsidRDefault="0037072A" w:rsidP="0037072A">
      <w:pPr>
        <w:pStyle w:val="subsection"/>
      </w:pPr>
      <w:r w:rsidRPr="00322F3B">
        <w:tab/>
        <w:t>(1)</w:t>
      </w:r>
      <w:r w:rsidRPr="00322F3B">
        <w:tab/>
        <w:t xml:space="preserve">The amount of the </w:t>
      </w:r>
      <w:r w:rsidR="009953FD" w:rsidRPr="009953FD">
        <w:rPr>
          <w:position w:val="6"/>
          <w:sz w:val="16"/>
        </w:rPr>
        <w:t>*</w:t>
      </w:r>
      <w:r w:rsidRPr="00322F3B">
        <w:t xml:space="preserve">exempt life insurance policy liabilities of a </w:t>
      </w:r>
      <w:r w:rsidR="009953FD" w:rsidRPr="009953FD">
        <w:rPr>
          <w:position w:val="6"/>
          <w:sz w:val="16"/>
        </w:rPr>
        <w:t>*</w:t>
      </w:r>
      <w:r w:rsidRPr="00322F3B">
        <w:t xml:space="preserve">life insurance company is to be worked out in accordance with </w:t>
      </w:r>
      <w:r w:rsidR="00825006" w:rsidRPr="00322F3B">
        <w:t>subsection (</w:t>
      </w:r>
      <w:r w:rsidRPr="00322F3B">
        <w:t xml:space="preserve">2) in respect only of </w:t>
      </w:r>
      <w:r w:rsidR="009953FD" w:rsidRPr="009953FD">
        <w:rPr>
          <w:position w:val="6"/>
          <w:sz w:val="16"/>
        </w:rPr>
        <w:t>*</w:t>
      </w:r>
      <w:r w:rsidRPr="00322F3B">
        <w:t>life insurance policies issued by the company:</w:t>
      </w:r>
    </w:p>
    <w:p w14:paraId="233BF3A0" w14:textId="3A1A59B8" w:rsidR="0037072A" w:rsidRPr="00322F3B" w:rsidRDefault="0037072A" w:rsidP="0037072A">
      <w:pPr>
        <w:pStyle w:val="paragraph"/>
      </w:pPr>
      <w:r w:rsidRPr="00322F3B">
        <w:tab/>
        <w:t>(a)</w:t>
      </w:r>
      <w:r w:rsidRPr="00322F3B">
        <w:tab/>
        <w:t xml:space="preserve">that are </w:t>
      </w:r>
      <w:r w:rsidR="009953FD" w:rsidRPr="009953FD">
        <w:rPr>
          <w:position w:val="6"/>
          <w:sz w:val="16"/>
        </w:rPr>
        <w:t>*</w:t>
      </w:r>
      <w:r w:rsidRPr="00322F3B">
        <w:t>exempt life insurance policies; and</w:t>
      </w:r>
    </w:p>
    <w:p w14:paraId="4DFDFCFE" w14:textId="712974EB" w:rsidR="0037072A" w:rsidRPr="00322F3B" w:rsidRDefault="0037072A" w:rsidP="0037072A">
      <w:pPr>
        <w:pStyle w:val="paragraph"/>
      </w:pPr>
      <w:r w:rsidRPr="00322F3B">
        <w:tab/>
        <w:t>(b)</w:t>
      </w:r>
      <w:r w:rsidRPr="00322F3B">
        <w:tab/>
        <w:t xml:space="preserve">the liabilities under which are to be discharged out of the company’s </w:t>
      </w:r>
      <w:r w:rsidR="009953FD" w:rsidRPr="009953FD">
        <w:rPr>
          <w:position w:val="6"/>
          <w:sz w:val="16"/>
        </w:rPr>
        <w:t>*</w:t>
      </w:r>
      <w:r w:rsidRPr="00322F3B">
        <w:t>segregated exempt assets.</w:t>
      </w:r>
    </w:p>
    <w:p w14:paraId="23DF7B22" w14:textId="088E9514" w:rsidR="0037072A" w:rsidRPr="00322F3B" w:rsidRDefault="0037072A" w:rsidP="0037072A">
      <w:pPr>
        <w:pStyle w:val="subsection"/>
      </w:pPr>
      <w:r w:rsidRPr="00322F3B">
        <w:tab/>
        <w:t>(2)</w:t>
      </w:r>
      <w:r w:rsidRPr="00322F3B">
        <w:tab/>
        <w:t xml:space="preserve">The amount of the </w:t>
      </w:r>
      <w:r w:rsidRPr="00322F3B">
        <w:rPr>
          <w:b/>
          <w:i/>
        </w:rPr>
        <w:t>exempt life insurance policy liabilities</w:t>
      </w:r>
      <w:r w:rsidRPr="00322F3B">
        <w:t xml:space="preserve"> of a </w:t>
      </w:r>
      <w:r w:rsidR="009953FD" w:rsidRPr="009953FD">
        <w:rPr>
          <w:position w:val="6"/>
          <w:sz w:val="16"/>
        </w:rPr>
        <w:t>*</w:t>
      </w:r>
      <w:r w:rsidRPr="00322F3B">
        <w:t xml:space="preserve">life insurance company at a particular time is the sum of the following amounts at that time, as calculated by an </w:t>
      </w:r>
      <w:r w:rsidR="009953FD" w:rsidRPr="009953FD">
        <w:rPr>
          <w:position w:val="6"/>
          <w:sz w:val="16"/>
        </w:rPr>
        <w:t>*</w:t>
      </w:r>
      <w:r w:rsidRPr="00322F3B">
        <w:t>actuary:</w:t>
      </w:r>
    </w:p>
    <w:p w14:paraId="4F839F8B" w14:textId="1771D026" w:rsidR="0037072A" w:rsidRPr="00322F3B" w:rsidRDefault="0037072A" w:rsidP="0037072A">
      <w:pPr>
        <w:pStyle w:val="paragraph"/>
      </w:pPr>
      <w:r w:rsidRPr="00322F3B">
        <w:tab/>
        <w:t>(a)</w:t>
      </w:r>
      <w:r w:rsidRPr="00322F3B">
        <w:tab/>
        <w:t xml:space="preserve">for policies providing for allocated benefits (other than </w:t>
      </w:r>
      <w:r w:rsidR="009953FD" w:rsidRPr="009953FD">
        <w:rPr>
          <w:position w:val="6"/>
          <w:sz w:val="16"/>
        </w:rPr>
        <w:t>*</w:t>
      </w:r>
      <w:r w:rsidRPr="00322F3B">
        <w:t xml:space="preserve">participating benefits or </w:t>
      </w:r>
      <w:r w:rsidR="009953FD" w:rsidRPr="009953FD">
        <w:rPr>
          <w:position w:val="6"/>
          <w:sz w:val="16"/>
        </w:rPr>
        <w:t>*</w:t>
      </w:r>
      <w:r w:rsidRPr="00322F3B">
        <w:t xml:space="preserve">discretionary benefits)—the </w:t>
      </w:r>
      <w:r w:rsidR="009953FD" w:rsidRPr="009953FD">
        <w:rPr>
          <w:position w:val="6"/>
          <w:sz w:val="16"/>
        </w:rPr>
        <w:t>*</w:t>
      </w:r>
      <w:r w:rsidRPr="00322F3B">
        <w:t>current termination values;</w:t>
      </w:r>
    </w:p>
    <w:p w14:paraId="078C6952" w14:textId="77777777" w:rsidR="0037072A" w:rsidRPr="00322F3B" w:rsidRDefault="0037072A" w:rsidP="0037072A">
      <w:pPr>
        <w:pStyle w:val="paragraph"/>
      </w:pPr>
      <w:r w:rsidRPr="00322F3B">
        <w:tab/>
        <w:t>(b)</w:t>
      </w:r>
      <w:r w:rsidRPr="00322F3B">
        <w:tab/>
        <w:t>for policies providing for participating benefits or discretionary benefits:</w:t>
      </w:r>
    </w:p>
    <w:p w14:paraId="30B12FC1" w14:textId="4D42DF36" w:rsidR="0037072A" w:rsidRPr="00322F3B" w:rsidRDefault="0037072A" w:rsidP="0037072A">
      <w:pPr>
        <w:pStyle w:val="paragraphsub"/>
      </w:pPr>
      <w:r w:rsidRPr="00322F3B">
        <w:tab/>
        <w:t>(i)</w:t>
      </w:r>
      <w:r w:rsidRPr="00322F3B">
        <w:tab/>
        <w:t xml:space="preserve">the values of supporting assets, as defined in the </w:t>
      </w:r>
      <w:r w:rsidR="009953FD" w:rsidRPr="009953FD">
        <w:rPr>
          <w:position w:val="6"/>
          <w:sz w:val="16"/>
        </w:rPr>
        <w:t>*</w:t>
      </w:r>
      <w:r w:rsidRPr="00322F3B">
        <w:t>Valuation Standard; and</w:t>
      </w:r>
    </w:p>
    <w:p w14:paraId="1881C519" w14:textId="78E00470" w:rsidR="0037072A" w:rsidRPr="00322F3B" w:rsidRDefault="0037072A" w:rsidP="0037072A">
      <w:pPr>
        <w:pStyle w:val="paragraphsub"/>
      </w:pPr>
      <w:r w:rsidRPr="00322F3B">
        <w:tab/>
        <w:t>(ii)</w:t>
      </w:r>
      <w:r w:rsidRPr="00322F3B">
        <w:tab/>
        <w:t xml:space="preserve">the </w:t>
      </w:r>
      <w:r w:rsidR="009953FD" w:rsidRPr="009953FD">
        <w:rPr>
          <w:position w:val="6"/>
          <w:sz w:val="16"/>
        </w:rPr>
        <w:t>*</w:t>
      </w:r>
      <w:r w:rsidRPr="00322F3B">
        <w:t>policy owner’s retained profits;</w:t>
      </w:r>
    </w:p>
    <w:p w14:paraId="45731C95" w14:textId="77777777" w:rsidR="0037072A" w:rsidRPr="00322F3B" w:rsidRDefault="0037072A" w:rsidP="0037072A">
      <w:pPr>
        <w:pStyle w:val="paragraph"/>
      </w:pPr>
      <w:r w:rsidRPr="00322F3B">
        <w:tab/>
        <w:t>(c)</w:t>
      </w:r>
      <w:r w:rsidRPr="00322F3B">
        <w:tab/>
        <w:t>for other policies—the policy liabilities, as defined in the Valuation Standard.</w:t>
      </w:r>
    </w:p>
    <w:p w14:paraId="6C1C6B6D" w14:textId="254BC23D" w:rsidR="0037072A" w:rsidRPr="00322F3B" w:rsidRDefault="0037072A" w:rsidP="0037072A">
      <w:pPr>
        <w:pStyle w:val="subsection"/>
      </w:pPr>
      <w:r w:rsidRPr="00322F3B">
        <w:tab/>
        <w:t>(3)</w:t>
      </w:r>
      <w:r w:rsidRPr="00322F3B">
        <w:tab/>
        <w:t xml:space="preserve">An </w:t>
      </w:r>
      <w:r w:rsidR="009953FD" w:rsidRPr="009953FD">
        <w:rPr>
          <w:position w:val="6"/>
          <w:sz w:val="16"/>
        </w:rPr>
        <w:t>*</w:t>
      </w:r>
      <w:r w:rsidRPr="00322F3B">
        <w:t xml:space="preserve">exempt life insurance policy </w:t>
      </w:r>
      <w:r w:rsidRPr="00322F3B">
        <w:rPr>
          <w:b/>
          <w:i/>
        </w:rPr>
        <w:t>provides for allocated benefits</w:t>
      </w:r>
      <w:r w:rsidRPr="00322F3B">
        <w:t xml:space="preserve"> if:</w:t>
      </w:r>
    </w:p>
    <w:p w14:paraId="195212A3" w14:textId="77777777" w:rsidR="0037072A" w:rsidRPr="00322F3B" w:rsidRDefault="0037072A" w:rsidP="0037072A">
      <w:pPr>
        <w:pStyle w:val="paragraph"/>
      </w:pPr>
      <w:r w:rsidRPr="00322F3B">
        <w:tab/>
        <w:t>(a)</w:t>
      </w:r>
      <w:r w:rsidRPr="00322F3B">
        <w:tab/>
        <w:t>the policy:</w:t>
      </w:r>
    </w:p>
    <w:p w14:paraId="7CA1A930" w14:textId="26CD33B4" w:rsidR="0037072A" w:rsidRPr="00322F3B" w:rsidRDefault="0037072A" w:rsidP="0037072A">
      <w:pPr>
        <w:pStyle w:val="paragraphsub"/>
      </w:pPr>
      <w:r w:rsidRPr="00322F3B">
        <w:lastRenderedPageBreak/>
        <w:tab/>
        <w:t>(i)</w:t>
      </w:r>
      <w:r w:rsidRPr="00322F3B">
        <w:tab/>
        <w:t xml:space="preserve">is held by the trustee of a </w:t>
      </w:r>
      <w:r w:rsidR="009953FD" w:rsidRPr="009953FD">
        <w:rPr>
          <w:position w:val="6"/>
          <w:sz w:val="16"/>
        </w:rPr>
        <w:t>*</w:t>
      </w:r>
      <w:r w:rsidRPr="00322F3B">
        <w:t>complying superannuation fund; and</w:t>
      </w:r>
    </w:p>
    <w:p w14:paraId="60E49C8F" w14:textId="6410C1B3" w:rsidR="0037072A" w:rsidRPr="00322F3B" w:rsidRDefault="0037072A" w:rsidP="0037072A">
      <w:pPr>
        <w:pStyle w:val="paragraphsub"/>
      </w:pPr>
      <w:r w:rsidRPr="00322F3B">
        <w:tab/>
        <w:t>(iii)</w:t>
      </w:r>
      <w:r w:rsidRPr="00322F3B">
        <w:tab/>
        <w:t xml:space="preserve">provides for an </w:t>
      </w:r>
      <w:r w:rsidR="009953FD" w:rsidRPr="009953FD">
        <w:rPr>
          <w:position w:val="6"/>
          <w:sz w:val="16"/>
        </w:rPr>
        <w:t>*</w:t>
      </w:r>
      <w:r w:rsidRPr="00322F3B">
        <w:t>allocated pension; or</w:t>
      </w:r>
    </w:p>
    <w:p w14:paraId="3D56F92F" w14:textId="77777777" w:rsidR="0037072A" w:rsidRPr="00322F3B" w:rsidRDefault="0037072A" w:rsidP="0037072A">
      <w:pPr>
        <w:pStyle w:val="paragraph"/>
      </w:pPr>
      <w:r w:rsidRPr="00322F3B">
        <w:tab/>
        <w:t>(b)</w:t>
      </w:r>
      <w:r w:rsidRPr="00322F3B">
        <w:tab/>
        <w:t>the policy:</w:t>
      </w:r>
    </w:p>
    <w:p w14:paraId="4CA254BE" w14:textId="4D731C69" w:rsidR="0037072A" w:rsidRPr="00322F3B" w:rsidRDefault="0037072A" w:rsidP="0037072A">
      <w:pPr>
        <w:pStyle w:val="paragraphsub"/>
      </w:pPr>
      <w:r w:rsidRPr="00322F3B">
        <w:tab/>
        <w:t>(i)</w:t>
      </w:r>
      <w:r w:rsidRPr="00322F3B">
        <w:tab/>
        <w:t xml:space="preserve">is held by a </w:t>
      </w:r>
      <w:r w:rsidR="009953FD" w:rsidRPr="009953FD">
        <w:rPr>
          <w:position w:val="6"/>
          <w:sz w:val="16"/>
        </w:rPr>
        <w:t>*</w:t>
      </w:r>
      <w:r w:rsidRPr="00322F3B">
        <w:t>life insurance company other than the life insurance company that issued the policy; and</w:t>
      </w:r>
    </w:p>
    <w:p w14:paraId="0A99E09B" w14:textId="63915D44" w:rsidR="0037072A" w:rsidRPr="00322F3B" w:rsidRDefault="0037072A" w:rsidP="0037072A">
      <w:pPr>
        <w:pStyle w:val="paragraphsub"/>
      </w:pPr>
      <w:r w:rsidRPr="00322F3B">
        <w:tab/>
        <w:t>(ii)</w:t>
      </w:r>
      <w:r w:rsidRPr="00322F3B">
        <w:tab/>
        <w:t xml:space="preserve">is a </w:t>
      </w:r>
      <w:r w:rsidR="009953FD" w:rsidRPr="009953FD">
        <w:rPr>
          <w:position w:val="6"/>
          <w:sz w:val="16"/>
        </w:rPr>
        <w:t>*</w:t>
      </w:r>
      <w:r w:rsidRPr="00322F3B">
        <w:t>segregated exempt asset of the life insurance company that issued the policy; and</w:t>
      </w:r>
    </w:p>
    <w:p w14:paraId="4C4A5D25" w14:textId="77777777" w:rsidR="0037072A" w:rsidRPr="00322F3B" w:rsidRDefault="0037072A" w:rsidP="0037072A">
      <w:pPr>
        <w:pStyle w:val="paragraphsub"/>
      </w:pPr>
      <w:r w:rsidRPr="00322F3B">
        <w:tab/>
        <w:t>(iii)</w:t>
      </w:r>
      <w:r w:rsidRPr="00322F3B">
        <w:tab/>
        <w:t>provides for an allocated pension; or</w:t>
      </w:r>
    </w:p>
    <w:p w14:paraId="5BE42F2E" w14:textId="4325A65F" w:rsidR="0037072A" w:rsidRPr="00322F3B" w:rsidRDefault="0037072A" w:rsidP="0037072A">
      <w:pPr>
        <w:pStyle w:val="paragraph"/>
      </w:pPr>
      <w:r w:rsidRPr="00322F3B">
        <w:tab/>
        <w:t>(c)</w:t>
      </w:r>
      <w:r w:rsidRPr="00322F3B">
        <w:tab/>
        <w:t xml:space="preserve">the policy provides for an </w:t>
      </w:r>
      <w:r w:rsidR="009953FD" w:rsidRPr="009953FD">
        <w:rPr>
          <w:position w:val="6"/>
          <w:sz w:val="16"/>
        </w:rPr>
        <w:t>*</w:t>
      </w:r>
      <w:r w:rsidRPr="00322F3B">
        <w:t>allocated annuity.</w:t>
      </w:r>
    </w:p>
    <w:p w14:paraId="5BF2D046" w14:textId="78BA4DBC" w:rsidR="0037072A" w:rsidRPr="00322F3B" w:rsidRDefault="0037072A" w:rsidP="0037072A">
      <w:pPr>
        <w:pStyle w:val="ActHead5"/>
      </w:pPr>
      <w:bookmarkStart w:id="152" w:name="_Toc201755630"/>
      <w:r w:rsidRPr="00322F3B">
        <w:rPr>
          <w:rStyle w:val="CharSectno"/>
        </w:rPr>
        <w:t>320</w:t>
      </w:r>
      <w:r w:rsidR="009953FD">
        <w:rPr>
          <w:rStyle w:val="CharSectno"/>
        </w:rPr>
        <w:noBreakHyphen/>
      </w:r>
      <w:r w:rsidRPr="00322F3B">
        <w:rPr>
          <w:rStyle w:val="CharSectno"/>
        </w:rPr>
        <w:t>246</w:t>
      </w:r>
      <w:r w:rsidRPr="00322F3B">
        <w:t xml:space="preserve">  Exempt life insurance policy</w:t>
      </w:r>
      <w:bookmarkEnd w:id="152"/>
    </w:p>
    <w:p w14:paraId="0D2D0219" w14:textId="5081489F" w:rsidR="0037072A" w:rsidRPr="00322F3B" w:rsidRDefault="0037072A" w:rsidP="0037072A">
      <w:pPr>
        <w:pStyle w:val="subsection"/>
      </w:pPr>
      <w:r w:rsidRPr="00322F3B">
        <w:rPr>
          <w:b/>
          <w:i/>
        </w:rPr>
        <w:tab/>
      </w:r>
      <w:r w:rsidRPr="00322F3B">
        <w:t>(1)</w:t>
      </w:r>
      <w:r w:rsidRPr="00322F3B">
        <w:rPr>
          <w:b/>
          <w:i/>
        </w:rPr>
        <w:tab/>
      </w:r>
      <w:r w:rsidRPr="00322F3B">
        <w:t xml:space="preserve">An </w:t>
      </w:r>
      <w:r w:rsidRPr="00322F3B">
        <w:rPr>
          <w:b/>
          <w:i/>
        </w:rPr>
        <w:t>exempt life insurance policy</w:t>
      </w:r>
      <w:r w:rsidRPr="00322F3B">
        <w:t xml:space="preserve"> is a </w:t>
      </w:r>
      <w:r w:rsidR="009953FD" w:rsidRPr="009953FD">
        <w:rPr>
          <w:position w:val="6"/>
          <w:sz w:val="16"/>
        </w:rPr>
        <w:t>*</w:t>
      </w:r>
      <w:r w:rsidRPr="00322F3B">
        <w:t xml:space="preserve">life insurance policy (other than an </w:t>
      </w:r>
      <w:r w:rsidR="009953FD" w:rsidRPr="009953FD">
        <w:rPr>
          <w:position w:val="6"/>
          <w:sz w:val="16"/>
        </w:rPr>
        <w:t>*</w:t>
      </w:r>
      <w:r w:rsidRPr="00322F3B">
        <w:t>RSA):</w:t>
      </w:r>
    </w:p>
    <w:p w14:paraId="12B62571" w14:textId="033F52B3" w:rsidR="0037072A" w:rsidRPr="00322F3B" w:rsidRDefault="0037072A" w:rsidP="0037072A">
      <w:pPr>
        <w:pStyle w:val="paragraph"/>
      </w:pPr>
      <w:r w:rsidRPr="00322F3B">
        <w:tab/>
        <w:t>(a)</w:t>
      </w:r>
      <w:r w:rsidRPr="00322F3B">
        <w:tab/>
        <w:t xml:space="preserve">that is held by the trustee of a </w:t>
      </w:r>
      <w:r w:rsidR="009953FD" w:rsidRPr="009953FD">
        <w:rPr>
          <w:position w:val="6"/>
          <w:sz w:val="16"/>
        </w:rPr>
        <w:t>*</w:t>
      </w:r>
      <w:r w:rsidRPr="00322F3B">
        <w:t xml:space="preserve">complying superannuation fund and provides solely for the discharge of the fund’s liabilities (contingent or not) in respect of </w:t>
      </w:r>
      <w:r w:rsidR="009953FD" w:rsidRPr="009953FD">
        <w:rPr>
          <w:position w:val="6"/>
          <w:sz w:val="16"/>
        </w:rPr>
        <w:t>*</w:t>
      </w:r>
      <w:r w:rsidRPr="00322F3B">
        <w:t xml:space="preserve">superannuation income stream benefits </w:t>
      </w:r>
      <w:r w:rsidR="00D543D9" w:rsidRPr="00322F3B">
        <w:t xml:space="preserve">that are currently </w:t>
      </w:r>
      <w:r w:rsidR="009953FD" w:rsidRPr="009953FD">
        <w:rPr>
          <w:position w:val="6"/>
          <w:sz w:val="16"/>
        </w:rPr>
        <w:t>*</w:t>
      </w:r>
      <w:r w:rsidR="00D543D9" w:rsidRPr="00322F3B">
        <w:t>RP superannuation income stream benefits of the fund</w:t>
      </w:r>
      <w:r w:rsidRPr="00322F3B">
        <w:t>; or</w:t>
      </w:r>
    </w:p>
    <w:p w14:paraId="70C727E8" w14:textId="51958B8B" w:rsidR="0037072A" w:rsidRPr="00322F3B" w:rsidRDefault="0037072A" w:rsidP="0037072A">
      <w:pPr>
        <w:pStyle w:val="paragraph"/>
      </w:pPr>
      <w:r w:rsidRPr="00322F3B">
        <w:tab/>
        <w:t>(b)</w:t>
      </w:r>
      <w:r w:rsidRPr="00322F3B">
        <w:tab/>
        <w:t xml:space="preserve">that is held by the trustee of a </w:t>
      </w:r>
      <w:r w:rsidR="009953FD" w:rsidRPr="009953FD">
        <w:rPr>
          <w:position w:val="6"/>
          <w:sz w:val="16"/>
        </w:rPr>
        <w:t>*</w:t>
      </w:r>
      <w:r w:rsidRPr="00322F3B">
        <w:t>pooled superannuation trust, where:</w:t>
      </w:r>
    </w:p>
    <w:p w14:paraId="2352D08A" w14:textId="10AF9DBB" w:rsidR="0037072A" w:rsidRPr="00322F3B" w:rsidRDefault="0037072A" w:rsidP="0037072A">
      <w:pPr>
        <w:pStyle w:val="paragraphsub"/>
      </w:pPr>
      <w:r w:rsidRPr="00322F3B">
        <w:tab/>
        <w:t>(i)</w:t>
      </w:r>
      <w:r w:rsidRPr="00322F3B">
        <w:tab/>
        <w:t xml:space="preserve">the policy provides solely for the discharge of the liabilities (contingent or not) in respect of </w:t>
      </w:r>
      <w:r w:rsidR="009953FD" w:rsidRPr="009953FD">
        <w:rPr>
          <w:position w:val="6"/>
          <w:sz w:val="16"/>
        </w:rPr>
        <w:t>*</w:t>
      </w:r>
      <w:r w:rsidRPr="00322F3B">
        <w:t xml:space="preserve">superannuation income stream benefits </w:t>
      </w:r>
      <w:r w:rsidR="00D543D9" w:rsidRPr="00322F3B">
        <w:t xml:space="preserve">that are currently </w:t>
      </w:r>
      <w:r w:rsidR="009953FD" w:rsidRPr="009953FD">
        <w:rPr>
          <w:position w:val="6"/>
          <w:sz w:val="16"/>
        </w:rPr>
        <w:t>*</w:t>
      </w:r>
      <w:r w:rsidR="00D543D9" w:rsidRPr="00322F3B">
        <w:t>RP superannuation income stream benefits of complying superannuation funds</w:t>
      </w:r>
      <w:r w:rsidRPr="00322F3B">
        <w:t>; and</w:t>
      </w:r>
    </w:p>
    <w:p w14:paraId="3B170F48" w14:textId="77777777" w:rsidR="0037072A" w:rsidRPr="00322F3B" w:rsidRDefault="0037072A" w:rsidP="0037072A">
      <w:pPr>
        <w:pStyle w:val="paragraphsub"/>
      </w:pPr>
      <w:r w:rsidRPr="00322F3B">
        <w:tab/>
        <w:t>(ii)</w:t>
      </w:r>
      <w:r w:rsidRPr="00322F3B">
        <w:tab/>
        <w:t>the funds are unit holders of the trust; or</w:t>
      </w:r>
    </w:p>
    <w:p w14:paraId="7EB20C21" w14:textId="55287F77" w:rsidR="0037072A" w:rsidRPr="00322F3B" w:rsidRDefault="0037072A" w:rsidP="0037072A">
      <w:pPr>
        <w:pStyle w:val="paragraph"/>
      </w:pPr>
      <w:r w:rsidRPr="00322F3B">
        <w:tab/>
        <w:t>(c)</w:t>
      </w:r>
      <w:r w:rsidRPr="00322F3B">
        <w:tab/>
        <w:t xml:space="preserve">that is held by another </w:t>
      </w:r>
      <w:r w:rsidR="009953FD" w:rsidRPr="009953FD">
        <w:rPr>
          <w:position w:val="6"/>
          <w:sz w:val="16"/>
        </w:rPr>
        <w:t>*</w:t>
      </w:r>
      <w:r w:rsidRPr="00322F3B">
        <w:t xml:space="preserve">life insurance company and is a </w:t>
      </w:r>
      <w:r w:rsidR="009953FD" w:rsidRPr="009953FD">
        <w:rPr>
          <w:position w:val="6"/>
          <w:sz w:val="16"/>
        </w:rPr>
        <w:t>*</w:t>
      </w:r>
      <w:r w:rsidRPr="00322F3B">
        <w:t>segregated exempt asset of that other company; or</w:t>
      </w:r>
    </w:p>
    <w:p w14:paraId="0F883910" w14:textId="09756EEB" w:rsidR="0037072A" w:rsidRPr="00322F3B" w:rsidRDefault="0037072A" w:rsidP="0037072A">
      <w:pPr>
        <w:pStyle w:val="paragraph"/>
      </w:pPr>
      <w:r w:rsidRPr="00322F3B">
        <w:tab/>
        <w:t>(d)</w:t>
      </w:r>
      <w:r w:rsidRPr="00322F3B">
        <w:tab/>
        <w:t xml:space="preserve">that is held by the trustee of a </w:t>
      </w:r>
      <w:r w:rsidR="009953FD" w:rsidRPr="009953FD">
        <w:rPr>
          <w:position w:val="6"/>
          <w:sz w:val="16"/>
        </w:rPr>
        <w:t>*</w:t>
      </w:r>
      <w:r w:rsidRPr="00322F3B">
        <w:t>constitutionally protected fund; or</w:t>
      </w:r>
    </w:p>
    <w:p w14:paraId="7801E404" w14:textId="49AF3705" w:rsidR="0037072A" w:rsidRPr="00322F3B" w:rsidRDefault="0037072A" w:rsidP="0037072A">
      <w:pPr>
        <w:pStyle w:val="paragraph"/>
        <w:keepNext/>
      </w:pPr>
      <w:r w:rsidRPr="00322F3B">
        <w:tab/>
        <w:t>(e)</w:t>
      </w:r>
      <w:r w:rsidRPr="00322F3B">
        <w:tab/>
        <w:t xml:space="preserve">that provides for an </w:t>
      </w:r>
      <w:r w:rsidR="009953FD" w:rsidRPr="009953FD">
        <w:rPr>
          <w:position w:val="6"/>
          <w:sz w:val="16"/>
        </w:rPr>
        <w:t>*</w:t>
      </w:r>
      <w:r w:rsidRPr="00322F3B">
        <w:t>immediate annuity that:</w:t>
      </w:r>
    </w:p>
    <w:p w14:paraId="7B95590C" w14:textId="77777777" w:rsidR="0037072A" w:rsidRPr="00322F3B" w:rsidRDefault="0037072A" w:rsidP="0037072A">
      <w:pPr>
        <w:pStyle w:val="paragraphsub"/>
      </w:pPr>
      <w:r w:rsidRPr="00322F3B">
        <w:tab/>
        <w:t>(i)</w:t>
      </w:r>
      <w:r w:rsidRPr="00322F3B">
        <w:tab/>
        <w:t>was purchased on or before 9</w:t>
      </w:r>
      <w:r w:rsidR="00825006" w:rsidRPr="00322F3B">
        <w:t> </w:t>
      </w:r>
      <w:r w:rsidRPr="00322F3B">
        <w:t>December 1987; or</w:t>
      </w:r>
    </w:p>
    <w:p w14:paraId="2B861B45" w14:textId="52850EAE" w:rsidR="0037072A" w:rsidRPr="00322F3B" w:rsidRDefault="0037072A" w:rsidP="0037072A">
      <w:pPr>
        <w:pStyle w:val="paragraphsub"/>
      </w:pPr>
      <w:r w:rsidRPr="00322F3B">
        <w:lastRenderedPageBreak/>
        <w:tab/>
        <w:t>(ii)</w:t>
      </w:r>
      <w:r w:rsidRPr="00322F3B">
        <w:tab/>
        <w:t xml:space="preserve">is a </w:t>
      </w:r>
      <w:r w:rsidR="009953FD" w:rsidRPr="009953FD">
        <w:rPr>
          <w:position w:val="6"/>
          <w:sz w:val="16"/>
        </w:rPr>
        <w:t>*</w:t>
      </w:r>
      <w:r w:rsidRPr="00322F3B">
        <w:t>superannuation income stream</w:t>
      </w:r>
      <w:r w:rsidR="00D543D9" w:rsidRPr="00322F3B">
        <w:t xml:space="preserve"> that is in the </w:t>
      </w:r>
      <w:r w:rsidR="009953FD" w:rsidRPr="009953FD">
        <w:rPr>
          <w:position w:val="6"/>
          <w:sz w:val="16"/>
        </w:rPr>
        <w:t>*</w:t>
      </w:r>
      <w:r w:rsidR="00D543D9" w:rsidRPr="00322F3B">
        <w:t>retirement phase</w:t>
      </w:r>
      <w:r w:rsidRPr="00322F3B">
        <w:t>; or</w:t>
      </w:r>
    </w:p>
    <w:p w14:paraId="52D0EDEC" w14:textId="77777777" w:rsidR="0037072A" w:rsidRPr="00322F3B" w:rsidRDefault="0037072A" w:rsidP="0037072A">
      <w:pPr>
        <w:pStyle w:val="paragraphsub"/>
      </w:pPr>
      <w:r w:rsidRPr="00322F3B">
        <w:tab/>
        <w:t>(iii)</w:t>
      </w:r>
      <w:r w:rsidRPr="00322F3B">
        <w:tab/>
        <w:t xml:space="preserve">satisfies whichever of the conditions in </w:t>
      </w:r>
      <w:r w:rsidR="00825006" w:rsidRPr="00322F3B">
        <w:t>subsection (</w:t>
      </w:r>
      <w:r w:rsidRPr="00322F3B">
        <w:t>3) are applicable; or</w:t>
      </w:r>
    </w:p>
    <w:p w14:paraId="344457FE" w14:textId="360F6854" w:rsidR="00D543D9" w:rsidRPr="00322F3B" w:rsidRDefault="00D543D9" w:rsidP="00D543D9">
      <w:pPr>
        <w:pStyle w:val="paragraph"/>
      </w:pPr>
      <w:r w:rsidRPr="00322F3B">
        <w:tab/>
        <w:t>(ea)</w:t>
      </w:r>
      <w:r w:rsidRPr="00322F3B">
        <w:tab/>
        <w:t xml:space="preserve">that provides for an </w:t>
      </w:r>
      <w:r w:rsidR="009953FD" w:rsidRPr="009953FD">
        <w:rPr>
          <w:position w:val="6"/>
          <w:sz w:val="16"/>
        </w:rPr>
        <w:t>*</w:t>
      </w:r>
      <w:r w:rsidRPr="00322F3B">
        <w:t>annuity that:</w:t>
      </w:r>
    </w:p>
    <w:p w14:paraId="3CF07C45" w14:textId="224C1E94" w:rsidR="00D543D9" w:rsidRPr="00322F3B" w:rsidRDefault="00D543D9" w:rsidP="00D543D9">
      <w:pPr>
        <w:pStyle w:val="paragraphsub"/>
      </w:pPr>
      <w:r w:rsidRPr="00322F3B">
        <w:tab/>
        <w:t>(i)</w:t>
      </w:r>
      <w:r w:rsidRPr="00322F3B">
        <w:tab/>
        <w:t xml:space="preserve">is </w:t>
      </w:r>
      <w:r w:rsidRPr="00322F3B">
        <w:rPr>
          <w:i/>
        </w:rPr>
        <w:t>not</w:t>
      </w:r>
      <w:r w:rsidRPr="00322F3B">
        <w:t xml:space="preserve"> an </w:t>
      </w:r>
      <w:r w:rsidR="009953FD" w:rsidRPr="009953FD">
        <w:rPr>
          <w:position w:val="6"/>
          <w:sz w:val="16"/>
        </w:rPr>
        <w:t>*</w:t>
      </w:r>
      <w:r w:rsidRPr="00322F3B">
        <w:t>immediate annuity; and</w:t>
      </w:r>
    </w:p>
    <w:p w14:paraId="70DC4A77" w14:textId="77777777" w:rsidR="00D543D9" w:rsidRPr="00322F3B" w:rsidRDefault="00D543D9" w:rsidP="0037072A">
      <w:pPr>
        <w:pStyle w:val="paragraphsub"/>
      </w:pPr>
      <w:r w:rsidRPr="00322F3B">
        <w:tab/>
        <w:t>(ii)</w:t>
      </w:r>
      <w:r w:rsidRPr="00322F3B">
        <w:tab/>
        <w:t>is a superannuation income stream that is in the retirement phase; or</w:t>
      </w:r>
    </w:p>
    <w:p w14:paraId="4E21AA8B" w14:textId="77777777" w:rsidR="0037072A" w:rsidRPr="00322F3B" w:rsidRDefault="0037072A" w:rsidP="0037072A">
      <w:pPr>
        <w:pStyle w:val="paragraph"/>
      </w:pPr>
      <w:r w:rsidRPr="00322F3B">
        <w:tab/>
        <w:t>(f)</w:t>
      </w:r>
      <w:r w:rsidRPr="00322F3B">
        <w:tab/>
        <w:t>that provides for either or both of the following:</w:t>
      </w:r>
    </w:p>
    <w:p w14:paraId="7C988550" w14:textId="2ABD3166"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personal injury annuity, payments of which are exempt from income tax under Division</w:t>
      </w:r>
      <w:r w:rsidR="00825006" w:rsidRPr="00322F3B">
        <w:t> </w:t>
      </w:r>
      <w:r w:rsidRPr="00322F3B">
        <w:t>54;</w:t>
      </w:r>
    </w:p>
    <w:p w14:paraId="023F40B5" w14:textId="6826E429" w:rsidR="0037072A" w:rsidRPr="00322F3B" w:rsidRDefault="0037072A" w:rsidP="0037072A">
      <w:pPr>
        <w:pStyle w:val="paragraphsub"/>
        <w:keepNext/>
        <w:keepLines/>
      </w:pPr>
      <w:r w:rsidRPr="00322F3B">
        <w:tab/>
        <w:t>(ii)</w:t>
      </w:r>
      <w:r w:rsidRPr="00322F3B">
        <w:tab/>
        <w:t xml:space="preserve">a </w:t>
      </w:r>
      <w:r w:rsidR="009953FD" w:rsidRPr="009953FD">
        <w:rPr>
          <w:position w:val="6"/>
          <w:sz w:val="16"/>
        </w:rPr>
        <w:t>*</w:t>
      </w:r>
      <w:r w:rsidRPr="00322F3B">
        <w:t>personal injury lump sum, payment of which is exempt from income tax under Division</w:t>
      </w:r>
      <w:r w:rsidR="00825006" w:rsidRPr="00322F3B">
        <w:t> </w:t>
      </w:r>
      <w:r w:rsidRPr="00322F3B">
        <w:t>54.</w:t>
      </w:r>
    </w:p>
    <w:p w14:paraId="4FA20FEF" w14:textId="5EC78703" w:rsidR="0037072A" w:rsidRPr="00322F3B" w:rsidRDefault="0037072A" w:rsidP="0037072A">
      <w:pPr>
        <w:pStyle w:val="notetext"/>
      </w:pPr>
      <w:r w:rsidRPr="00322F3B">
        <w:t>Note:</w:t>
      </w:r>
      <w:r w:rsidRPr="00322F3B">
        <w:tab/>
        <w:t xml:space="preserve">A part of a life insurance policy may be taken to be an exempt life insurance policy under </w:t>
      </w:r>
      <w:r w:rsidR="009F5D03" w:rsidRPr="00322F3B">
        <w:t>section 3</w:t>
      </w:r>
      <w:r w:rsidRPr="00322F3B">
        <w:t>20</w:t>
      </w:r>
      <w:r w:rsidR="009953FD">
        <w:noBreakHyphen/>
      </w:r>
      <w:r w:rsidRPr="00322F3B">
        <w:t>247.</w:t>
      </w:r>
    </w:p>
    <w:p w14:paraId="174A15CD" w14:textId="77777777" w:rsidR="0037072A" w:rsidRPr="00322F3B" w:rsidRDefault="0037072A" w:rsidP="0037072A">
      <w:pPr>
        <w:pStyle w:val="subsection"/>
        <w:keepNext/>
        <w:keepLines/>
      </w:pPr>
      <w:r w:rsidRPr="00322F3B">
        <w:tab/>
        <w:t>(3)</w:t>
      </w:r>
      <w:r w:rsidRPr="00322F3B">
        <w:tab/>
        <w:t xml:space="preserve">The following table sets out the conditions mentioned in </w:t>
      </w:r>
      <w:r w:rsidR="00825006" w:rsidRPr="00322F3B">
        <w:t>subparagraph (</w:t>
      </w:r>
      <w:r w:rsidRPr="00322F3B">
        <w:t>1)(e)(iii):</w:t>
      </w:r>
    </w:p>
    <w:p w14:paraId="10331904" w14:textId="77777777" w:rsidR="0037072A" w:rsidRPr="00322F3B" w:rsidRDefault="0037072A" w:rsidP="0037072A">
      <w:pPr>
        <w:pStyle w:val="Tabletext"/>
        <w:keepNext/>
        <w:keepLines/>
      </w:pPr>
    </w:p>
    <w:tbl>
      <w:tblPr>
        <w:tblW w:w="0" w:type="auto"/>
        <w:tblInd w:w="113" w:type="dxa"/>
        <w:tblLayout w:type="fixed"/>
        <w:tblLook w:val="0000" w:firstRow="0" w:lastRow="0" w:firstColumn="0" w:lastColumn="0" w:noHBand="0" w:noVBand="0"/>
      </w:tblPr>
      <w:tblGrid>
        <w:gridCol w:w="714"/>
        <w:gridCol w:w="3186"/>
        <w:gridCol w:w="3186"/>
      </w:tblGrid>
      <w:tr w:rsidR="0037072A" w:rsidRPr="00322F3B" w14:paraId="010EB711" w14:textId="77777777" w:rsidTr="00F301A2">
        <w:trPr>
          <w:tblHeader/>
        </w:trPr>
        <w:tc>
          <w:tcPr>
            <w:tcW w:w="7086" w:type="dxa"/>
            <w:gridSpan w:val="3"/>
            <w:tcBorders>
              <w:top w:val="single" w:sz="12" w:space="0" w:color="auto"/>
              <w:bottom w:val="single" w:sz="6" w:space="0" w:color="auto"/>
            </w:tcBorders>
            <w:shd w:val="clear" w:color="auto" w:fill="auto"/>
          </w:tcPr>
          <w:p w14:paraId="13536321" w14:textId="77777777" w:rsidR="0037072A" w:rsidRPr="00322F3B" w:rsidRDefault="0037072A" w:rsidP="00F301A2">
            <w:pPr>
              <w:pStyle w:val="Tabletext"/>
              <w:keepNext/>
              <w:rPr>
                <w:b/>
              </w:rPr>
            </w:pPr>
            <w:r w:rsidRPr="00322F3B">
              <w:rPr>
                <w:b/>
              </w:rPr>
              <w:t>Annuity conditions</w:t>
            </w:r>
          </w:p>
        </w:tc>
      </w:tr>
      <w:tr w:rsidR="0037072A" w:rsidRPr="00322F3B" w14:paraId="50A62CA9" w14:textId="77777777" w:rsidTr="00F301A2">
        <w:trPr>
          <w:tblHeader/>
        </w:trPr>
        <w:tc>
          <w:tcPr>
            <w:tcW w:w="714" w:type="dxa"/>
            <w:tcBorders>
              <w:top w:val="single" w:sz="6" w:space="0" w:color="auto"/>
              <w:bottom w:val="single" w:sz="12" w:space="0" w:color="auto"/>
            </w:tcBorders>
            <w:shd w:val="clear" w:color="auto" w:fill="auto"/>
          </w:tcPr>
          <w:p w14:paraId="2C91C4FE" w14:textId="77777777" w:rsidR="0037072A" w:rsidRPr="00322F3B" w:rsidRDefault="0037072A" w:rsidP="00F301A2">
            <w:pPr>
              <w:pStyle w:val="Tabletext"/>
              <w:keepNext/>
              <w:rPr>
                <w:b/>
              </w:rPr>
            </w:pPr>
            <w:r w:rsidRPr="00322F3B">
              <w:rPr>
                <w:b/>
              </w:rPr>
              <w:t>Item</w:t>
            </w:r>
          </w:p>
        </w:tc>
        <w:tc>
          <w:tcPr>
            <w:tcW w:w="3186" w:type="dxa"/>
            <w:tcBorders>
              <w:top w:val="single" w:sz="6" w:space="0" w:color="auto"/>
              <w:bottom w:val="single" w:sz="12" w:space="0" w:color="auto"/>
            </w:tcBorders>
            <w:shd w:val="clear" w:color="auto" w:fill="auto"/>
          </w:tcPr>
          <w:p w14:paraId="6F3F187E" w14:textId="77777777" w:rsidR="0037072A" w:rsidRPr="00322F3B" w:rsidRDefault="0037072A" w:rsidP="00F301A2">
            <w:pPr>
              <w:pStyle w:val="Tabletext"/>
              <w:keepNext/>
              <w:rPr>
                <w:b/>
              </w:rPr>
            </w:pPr>
            <w:r w:rsidRPr="00322F3B">
              <w:rPr>
                <w:b/>
              </w:rPr>
              <w:t>Column 1</w:t>
            </w:r>
          </w:p>
          <w:p w14:paraId="629B8568" w14:textId="77777777" w:rsidR="0037072A" w:rsidRPr="00322F3B" w:rsidRDefault="0037072A" w:rsidP="00F301A2">
            <w:pPr>
              <w:pStyle w:val="Tabletext"/>
              <w:keepNext/>
              <w:rPr>
                <w:b/>
              </w:rPr>
            </w:pPr>
            <w:r w:rsidRPr="00322F3B">
              <w:rPr>
                <w:b/>
              </w:rPr>
              <w:t>The condition in column 2 applies in the following circumstances ...</w:t>
            </w:r>
          </w:p>
        </w:tc>
        <w:tc>
          <w:tcPr>
            <w:tcW w:w="3186" w:type="dxa"/>
            <w:tcBorders>
              <w:top w:val="single" w:sz="6" w:space="0" w:color="auto"/>
              <w:bottom w:val="single" w:sz="12" w:space="0" w:color="auto"/>
            </w:tcBorders>
            <w:shd w:val="clear" w:color="auto" w:fill="auto"/>
          </w:tcPr>
          <w:p w14:paraId="0359D11C" w14:textId="77777777" w:rsidR="0037072A" w:rsidRPr="00322F3B" w:rsidRDefault="0037072A" w:rsidP="00F301A2">
            <w:pPr>
              <w:pStyle w:val="Tabletext"/>
              <w:keepNext/>
              <w:rPr>
                <w:b/>
              </w:rPr>
            </w:pPr>
            <w:r w:rsidRPr="00322F3B">
              <w:rPr>
                <w:b/>
              </w:rPr>
              <w:t>Column 2</w:t>
            </w:r>
          </w:p>
          <w:p w14:paraId="27B7C8FC" w14:textId="77777777" w:rsidR="0037072A" w:rsidRPr="00322F3B" w:rsidRDefault="0037072A" w:rsidP="00F301A2">
            <w:pPr>
              <w:pStyle w:val="Tabletext"/>
              <w:keepNext/>
              <w:rPr>
                <w:b/>
              </w:rPr>
            </w:pPr>
            <w:r w:rsidRPr="00322F3B">
              <w:rPr>
                <w:b/>
              </w:rPr>
              <w:t>The condition is that ...</w:t>
            </w:r>
          </w:p>
        </w:tc>
      </w:tr>
      <w:tr w:rsidR="0037072A" w:rsidRPr="00322F3B" w14:paraId="788829E6" w14:textId="77777777" w:rsidTr="00F301A2">
        <w:tc>
          <w:tcPr>
            <w:tcW w:w="714" w:type="dxa"/>
            <w:tcBorders>
              <w:top w:val="single" w:sz="12" w:space="0" w:color="auto"/>
              <w:bottom w:val="single" w:sz="2" w:space="0" w:color="auto"/>
            </w:tcBorders>
            <w:shd w:val="clear" w:color="auto" w:fill="auto"/>
          </w:tcPr>
          <w:p w14:paraId="120C2351" w14:textId="77777777" w:rsidR="0037072A" w:rsidRPr="00322F3B" w:rsidRDefault="0037072A" w:rsidP="00F301A2">
            <w:pPr>
              <w:pStyle w:val="Tabletext"/>
            </w:pPr>
            <w:r w:rsidRPr="00322F3B">
              <w:t>1</w:t>
            </w:r>
          </w:p>
        </w:tc>
        <w:tc>
          <w:tcPr>
            <w:tcW w:w="3186" w:type="dxa"/>
            <w:tcBorders>
              <w:top w:val="single" w:sz="12" w:space="0" w:color="auto"/>
              <w:bottom w:val="single" w:sz="2" w:space="0" w:color="auto"/>
            </w:tcBorders>
            <w:shd w:val="clear" w:color="auto" w:fill="auto"/>
          </w:tcPr>
          <w:p w14:paraId="76B39EAF" w14:textId="5E2FAA7B" w:rsidR="0037072A" w:rsidRPr="00322F3B" w:rsidRDefault="0037072A" w:rsidP="00F301A2">
            <w:pPr>
              <w:pStyle w:val="Tabletext"/>
            </w:pPr>
            <w:r w:rsidRPr="00322F3B">
              <w:t>there is a residual capital value (within the meaning of section</w:t>
            </w:r>
            <w:r w:rsidR="00825006" w:rsidRPr="00322F3B">
              <w:t> </w:t>
            </w:r>
            <w:r w:rsidRPr="00322F3B">
              <w:t xml:space="preserve">27H of the </w:t>
            </w:r>
            <w:r w:rsidRPr="00322F3B">
              <w:rPr>
                <w:i/>
              </w:rPr>
              <w:t>Income Tax Assessment Act 1936</w:t>
            </w:r>
            <w:r w:rsidRPr="00322F3B">
              <w:t xml:space="preserve">) in relation to the </w:t>
            </w:r>
            <w:r w:rsidR="009953FD" w:rsidRPr="009953FD">
              <w:rPr>
                <w:position w:val="6"/>
                <w:sz w:val="16"/>
              </w:rPr>
              <w:t>*</w:t>
            </w:r>
            <w:r w:rsidRPr="00322F3B">
              <w:t>immediate annuity.</w:t>
            </w:r>
          </w:p>
        </w:tc>
        <w:tc>
          <w:tcPr>
            <w:tcW w:w="3186" w:type="dxa"/>
            <w:tcBorders>
              <w:top w:val="single" w:sz="12" w:space="0" w:color="auto"/>
              <w:bottom w:val="single" w:sz="2" w:space="0" w:color="auto"/>
            </w:tcBorders>
            <w:shd w:val="clear" w:color="auto" w:fill="auto"/>
          </w:tcPr>
          <w:p w14:paraId="63DB8B9E" w14:textId="77777777" w:rsidR="0037072A" w:rsidRPr="00322F3B" w:rsidRDefault="0037072A" w:rsidP="00F301A2">
            <w:pPr>
              <w:pStyle w:val="Tabletext"/>
            </w:pPr>
            <w:r w:rsidRPr="00322F3B">
              <w:t>the contract under which the annuity is payable does not permit the residual capital value to exceed the annuity’s purchase price (within the meaning of that section).</w:t>
            </w:r>
          </w:p>
        </w:tc>
      </w:tr>
      <w:tr w:rsidR="0037072A" w:rsidRPr="00322F3B" w14:paraId="0FA138ED" w14:textId="77777777" w:rsidTr="00723FDD">
        <w:trPr>
          <w:cantSplit/>
        </w:trPr>
        <w:tc>
          <w:tcPr>
            <w:tcW w:w="714" w:type="dxa"/>
            <w:tcBorders>
              <w:top w:val="single" w:sz="2" w:space="0" w:color="auto"/>
              <w:bottom w:val="single" w:sz="2" w:space="0" w:color="auto"/>
            </w:tcBorders>
            <w:shd w:val="clear" w:color="auto" w:fill="auto"/>
          </w:tcPr>
          <w:p w14:paraId="1ABC6647" w14:textId="77777777" w:rsidR="0037072A" w:rsidRPr="00322F3B" w:rsidRDefault="0037072A" w:rsidP="00F301A2">
            <w:pPr>
              <w:pStyle w:val="Tabletext"/>
            </w:pPr>
            <w:r w:rsidRPr="00322F3B">
              <w:lastRenderedPageBreak/>
              <w:t>2</w:t>
            </w:r>
          </w:p>
        </w:tc>
        <w:tc>
          <w:tcPr>
            <w:tcW w:w="3186" w:type="dxa"/>
            <w:tcBorders>
              <w:top w:val="single" w:sz="2" w:space="0" w:color="auto"/>
              <w:bottom w:val="single" w:sz="2" w:space="0" w:color="auto"/>
            </w:tcBorders>
            <w:shd w:val="clear" w:color="auto" w:fill="auto"/>
          </w:tcPr>
          <w:p w14:paraId="48AC5FE0" w14:textId="16F6A781" w:rsidR="0037072A" w:rsidRPr="00322F3B" w:rsidRDefault="0037072A" w:rsidP="00F301A2">
            <w:pPr>
              <w:pStyle w:val="Tabletext"/>
            </w:pPr>
            <w:r w:rsidRPr="00322F3B">
              <w:t xml:space="preserve">the contract under which the </w:t>
            </w:r>
            <w:r w:rsidR="009953FD" w:rsidRPr="009953FD">
              <w:rPr>
                <w:position w:val="6"/>
                <w:sz w:val="16"/>
              </w:rPr>
              <w:t>*</w:t>
            </w:r>
            <w:r w:rsidRPr="00322F3B">
              <w:t>immediate annuity is payable provides that the annuity is payable until the end of a term of years certain.</w:t>
            </w:r>
          </w:p>
        </w:tc>
        <w:tc>
          <w:tcPr>
            <w:tcW w:w="3186" w:type="dxa"/>
            <w:tcBorders>
              <w:top w:val="single" w:sz="2" w:space="0" w:color="auto"/>
              <w:bottom w:val="single" w:sz="2" w:space="0" w:color="auto"/>
            </w:tcBorders>
            <w:shd w:val="clear" w:color="auto" w:fill="auto"/>
          </w:tcPr>
          <w:p w14:paraId="17E6E30D" w14:textId="77777777" w:rsidR="0037072A" w:rsidRPr="00322F3B" w:rsidRDefault="0037072A" w:rsidP="00F301A2">
            <w:pPr>
              <w:pStyle w:val="Tabletext"/>
            </w:pPr>
            <w:r w:rsidRPr="00322F3B">
              <w:t>the contract does not permit the total of the amounts paid for the annuity’s commutation (whether in whole or in part) to exceed the annuity’s purchase price (within the meaning of that section), reduced by the sum of the deductible amounts excluded from assessable income under that section.</w:t>
            </w:r>
          </w:p>
        </w:tc>
      </w:tr>
      <w:tr w:rsidR="0037072A" w:rsidRPr="00322F3B" w14:paraId="3D004AB2" w14:textId="77777777" w:rsidTr="00042824">
        <w:trPr>
          <w:cantSplit/>
        </w:trPr>
        <w:tc>
          <w:tcPr>
            <w:tcW w:w="714" w:type="dxa"/>
            <w:tcBorders>
              <w:top w:val="single" w:sz="2" w:space="0" w:color="auto"/>
              <w:bottom w:val="single" w:sz="2" w:space="0" w:color="auto"/>
            </w:tcBorders>
            <w:shd w:val="clear" w:color="auto" w:fill="auto"/>
          </w:tcPr>
          <w:p w14:paraId="37118F59" w14:textId="77777777" w:rsidR="0037072A" w:rsidRPr="00322F3B" w:rsidRDefault="0037072A" w:rsidP="00F301A2">
            <w:pPr>
              <w:pStyle w:val="Tabletext"/>
            </w:pPr>
            <w:r w:rsidRPr="00322F3B">
              <w:t>3</w:t>
            </w:r>
          </w:p>
        </w:tc>
        <w:tc>
          <w:tcPr>
            <w:tcW w:w="3186" w:type="dxa"/>
            <w:tcBorders>
              <w:top w:val="single" w:sz="2" w:space="0" w:color="auto"/>
              <w:bottom w:val="single" w:sz="2" w:space="0" w:color="auto"/>
            </w:tcBorders>
            <w:shd w:val="clear" w:color="auto" w:fill="auto"/>
          </w:tcPr>
          <w:p w14:paraId="37B52C77" w14:textId="74EBB3B8" w:rsidR="0037072A" w:rsidRPr="00322F3B" w:rsidRDefault="0037072A" w:rsidP="00F301A2">
            <w:pPr>
              <w:pStyle w:val="Tabletext"/>
            </w:pPr>
            <w:r w:rsidRPr="00322F3B">
              <w:t xml:space="preserve">the contract under which the </w:t>
            </w:r>
            <w:r w:rsidR="009953FD" w:rsidRPr="009953FD">
              <w:rPr>
                <w:position w:val="6"/>
                <w:sz w:val="16"/>
              </w:rPr>
              <w:t>*</w:t>
            </w:r>
            <w:r w:rsidRPr="00322F3B">
              <w:t>immediate annuity is payable:</w:t>
            </w:r>
          </w:p>
          <w:p w14:paraId="3C77909F" w14:textId="77777777" w:rsidR="0037072A" w:rsidRPr="00322F3B" w:rsidRDefault="0037072A" w:rsidP="00F301A2">
            <w:pPr>
              <w:pStyle w:val="Tablea"/>
            </w:pPr>
            <w:r w:rsidRPr="00322F3B">
              <w:t>(a) provides that the annuity is payable until the later of:</w:t>
            </w:r>
          </w:p>
          <w:p w14:paraId="51F3F0DD" w14:textId="77777777" w:rsidR="0037072A" w:rsidRPr="00322F3B" w:rsidRDefault="0037072A" w:rsidP="00F301A2">
            <w:pPr>
              <w:pStyle w:val="Tablei"/>
            </w:pPr>
            <w:r w:rsidRPr="00322F3B">
              <w:t>(i) the death of a person (or the death of the last of 2 or more persons to die); or</w:t>
            </w:r>
          </w:p>
          <w:p w14:paraId="166C249B" w14:textId="77777777" w:rsidR="0037072A" w:rsidRPr="00322F3B" w:rsidRDefault="0037072A" w:rsidP="00F301A2">
            <w:pPr>
              <w:pStyle w:val="Tablei"/>
            </w:pPr>
            <w:r w:rsidRPr="00322F3B">
              <w:t>(ii) the end of a term of years certain; and</w:t>
            </w:r>
          </w:p>
          <w:p w14:paraId="4DC50B60" w14:textId="77777777" w:rsidR="0037072A" w:rsidRPr="00322F3B" w:rsidRDefault="0037072A" w:rsidP="00F301A2">
            <w:pPr>
              <w:pStyle w:val="Tablea"/>
              <w:keepNext/>
            </w:pPr>
            <w:r w:rsidRPr="00322F3B">
              <w:t>(b) permits one or more amounts (</w:t>
            </w:r>
            <w:r w:rsidRPr="00322F3B">
              <w:rPr>
                <w:b/>
                <w:i/>
              </w:rPr>
              <w:t>commutation payments</w:t>
            </w:r>
            <w:r w:rsidRPr="00322F3B">
              <w:t>) to become payable before the end of the term of years certain for the annuity’s commutation (whether in whole or in part).</w:t>
            </w:r>
          </w:p>
        </w:tc>
        <w:tc>
          <w:tcPr>
            <w:tcW w:w="3186" w:type="dxa"/>
            <w:tcBorders>
              <w:top w:val="single" w:sz="2" w:space="0" w:color="auto"/>
              <w:bottom w:val="single" w:sz="2" w:space="0" w:color="auto"/>
            </w:tcBorders>
            <w:shd w:val="clear" w:color="auto" w:fill="auto"/>
          </w:tcPr>
          <w:p w14:paraId="1B523D24" w14:textId="77777777" w:rsidR="0037072A" w:rsidRPr="00322F3B" w:rsidRDefault="0037072A" w:rsidP="00F301A2">
            <w:pPr>
              <w:pStyle w:val="Tabletext"/>
            </w:pPr>
            <w:r w:rsidRPr="00322F3B">
              <w:t>the contract does not permit the total of the commutation payments that may become payable before the end of the term of years certain to exceed the annuity’s purchase price (within the meaning of that section), reduced by the sum of the deductible amounts excluded from assessable income under that section.</w:t>
            </w:r>
          </w:p>
        </w:tc>
      </w:tr>
      <w:tr w:rsidR="0037072A" w:rsidRPr="00322F3B" w14:paraId="27F21270" w14:textId="77777777" w:rsidTr="00F301A2">
        <w:trPr>
          <w:cantSplit/>
        </w:trPr>
        <w:tc>
          <w:tcPr>
            <w:tcW w:w="714" w:type="dxa"/>
            <w:tcBorders>
              <w:top w:val="single" w:sz="2" w:space="0" w:color="auto"/>
              <w:bottom w:val="single" w:sz="12" w:space="0" w:color="auto"/>
            </w:tcBorders>
            <w:shd w:val="clear" w:color="auto" w:fill="auto"/>
          </w:tcPr>
          <w:p w14:paraId="4F3E667B" w14:textId="77777777" w:rsidR="0037072A" w:rsidRPr="00322F3B" w:rsidRDefault="0037072A" w:rsidP="00F301A2">
            <w:pPr>
              <w:pStyle w:val="Tabletext"/>
            </w:pPr>
            <w:r w:rsidRPr="00322F3B">
              <w:lastRenderedPageBreak/>
              <w:t>4</w:t>
            </w:r>
          </w:p>
        </w:tc>
        <w:tc>
          <w:tcPr>
            <w:tcW w:w="3186" w:type="dxa"/>
            <w:tcBorders>
              <w:top w:val="single" w:sz="2" w:space="0" w:color="auto"/>
              <w:bottom w:val="single" w:sz="12" w:space="0" w:color="auto"/>
            </w:tcBorders>
            <w:shd w:val="clear" w:color="auto" w:fill="auto"/>
          </w:tcPr>
          <w:p w14:paraId="27EE5207" w14:textId="77777777" w:rsidR="0037072A" w:rsidRPr="00322F3B" w:rsidRDefault="0037072A" w:rsidP="00F301A2">
            <w:pPr>
              <w:pStyle w:val="Tabletext"/>
            </w:pPr>
            <w:r w:rsidRPr="00322F3B">
              <w:t>all circumstances.</w:t>
            </w:r>
          </w:p>
        </w:tc>
        <w:tc>
          <w:tcPr>
            <w:tcW w:w="3186" w:type="dxa"/>
            <w:tcBorders>
              <w:top w:val="single" w:sz="2" w:space="0" w:color="auto"/>
              <w:bottom w:val="single" w:sz="12" w:space="0" w:color="auto"/>
            </w:tcBorders>
            <w:shd w:val="clear" w:color="auto" w:fill="auto"/>
          </w:tcPr>
          <w:p w14:paraId="7CCDAC1C" w14:textId="57E67D5E" w:rsidR="0037072A" w:rsidRPr="00322F3B" w:rsidRDefault="0037072A" w:rsidP="00F301A2">
            <w:pPr>
              <w:pStyle w:val="Tabletext"/>
            </w:pPr>
            <w:r w:rsidRPr="00322F3B">
              <w:t xml:space="preserve">there is no unreasonable deferral of the payments of the </w:t>
            </w:r>
            <w:r w:rsidR="009953FD" w:rsidRPr="009953FD">
              <w:rPr>
                <w:position w:val="6"/>
                <w:sz w:val="16"/>
              </w:rPr>
              <w:t>*</w:t>
            </w:r>
            <w:r w:rsidRPr="00322F3B">
              <w:t>immediate annuity, having regard to:</w:t>
            </w:r>
          </w:p>
          <w:p w14:paraId="795098A4" w14:textId="4256C03B" w:rsidR="0037072A" w:rsidRPr="00322F3B" w:rsidRDefault="0037072A" w:rsidP="00F301A2">
            <w:pPr>
              <w:pStyle w:val="Tablea"/>
            </w:pPr>
            <w:r w:rsidRPr="00322F3B">
              <w:t xml:space="preserve">(a) to the extent to which the payments depend on the returns of the investment of the assets of the </w:t>
            </w:r>
            <w:r w:rsidR="009953FD" w:rsidRPr="009953FD">
              <w:rPr>
                <w:position w:val="6"/>
                <w:sz w:val="16"/>
              </w:rPr>
              <w:t>*</w:t>
            </w:r>
            <w:r w:rsidRPr="00322F3B">
              <w:t xml:space="preserve">life insurance company paying the annuity—when the payments are made and when those returns are </w:t>
            </w:r>
            <w:r w:rsidR="009953FD" w:rsidRPr="009953FD">
              <w:rPr>
                <w:position w:val="6"/>
                <w:sz w:val="16"/>
              </w:rPr>
              <w:t>*</w:t>
            </w:r>
            <w:r w:rsidRPr="00322F3B">
              <w:t>derived; and</w:t>
            </w:r>
          </w:p>
          <w:p w14:paraId="23FCD021" w14:textId="77777777" w:rsidR="0037072A" w:rsidRPr="00322F3B" w:rsidRDefault="0037072A" w:rsidP="00F301A2">
            <w:pPr>
              <w:pStyle w:val="Tablea"/>
            </w:pPr>
            <w:r w:rsidRPr="00322F3B">
              <w:t>(b) to the extent to which the payments do not depend on those returns—the relative sizes of the annual totals of the payments from year to year; and</w:t>
            </w:r>
          </w:p>
          <w:p w14:paraId="34C941E7" w14:textId="77777777" w:rsidR="0037072A" w:rsidRPr="00322F3B" w:rsidRDefault="0037072A" w:rsidP="00F301A2">
            <w:pPr>
              <w:pStyle w:val="Tablea"/>
            </w:pPr>
            <w:r w:rsidRPr="00322F3B">
              <w:t>(c) any other relevant factors.</w:t>
            </w:r>
          </w:p>
        </w:tc>
      </w:tr>
    </w:tbl>
    <w:p w14:paraId="0CBA0C29" w14:textId="5BA6AB5D" w:rsidR="0037072A" w:rsidRPr="00322F3B" w:rsidRDefault="0037072A" w:rsidP="0037072A">
      <w:pPr>
        <w:pStyle w:val="ActHead5"/>
      </w:pPr>
      <w:bookmarkStart w:id="153" w:name="_Toc201755631"/>
      <w:r w:rsidRPr="00322F3B">
        <w:rPr>
          <w:rStyle w:val="CharSectno"/>
        </w:rPr>
        <w:t>320</w:t>
      </w:r>
      <w:r w:rsidR="009953FD">
        <w:rPr>
          <w:rStyle w:val="CharSectno"/>
        </w:rPr>
        <w:noBreakHyphen/>
      </w:r>
      <w:r w:rsidRPr="00322F3B">
        <w:rPr>
          <w:rStyle w:val="CharSectno"/>
        </w:rPr>
        <w:t>247</w:t>
      </w:r>
      <w:r w:rsidRPr="00322F3B">
        <w:t xml:space="preserve">  Policy split into an exempt life insurance policy and another life insurance policy</w:t>
      </w:r>
      <w:bookmarkEnd w:id="153"/>
    </w:p>
    <w:p w14:paraId="58714095" w14:textId="77777777" w:rsidR="0037072A" w:rsidRPr="00322F3B" w:rsidRDefault="0037072A" w:rsidP="0037072A">
      <w:pPr>
        <w:pStyle w:val="SubsectionHead"/>
      </w:pPr>
      <w:r w:rsidRPr="00322F3B">
        <w:t>When is a part of a policy taken to be an exempt life insurance policy?</w:t>
      </w:r>
    </w:p>
    <w:p w14:paraId="0BC77D1B" w14:textId="583203F0" w:rsidR="0037072A" w:rsidRPr="00322F3B" w:rsidRDefault="0037072A" w:rsidP="0037072A">
      <w:pPr>
        <w:pStyle w:val="subsection"/>
      </w:pPr>
      <w:r w:rsidRPr="00322F3B">
        <w:tab/>
        <w:t>(1)</w:t>
      </w:r>
      <w:r w:rsidRPr="00322F3B">
        <w:tab/>
        <w:t xml:space="preserve">A part of a </w:t>
      </w:r>
      <w:r w:rsidR="009953FD" w:rsidRPr="009953FD">
        <w:rPr>
          <w:position w:val="6"/>
          <w:sz w:val="16"/>
        </w:rPr>
        <w:t>*</w:t>
      </w:r>
      <w:r w:rsidRPr="00322F3B">
        <w:t xml:space="preserve">life insurance policy (the </w:t>
      </w:r>
      <w:r w:rsidRPr="00322F3B">
        <w:rPr>
          <w:b/>
          <w:i/>
        </w:rPr>
        <w:t>original policy</w:t>
      </w:r>
      <w:r w:rsidRPr="00322F3B">
        <w:t xml:space="preserve">) is taken to be an </w:t>
      </w:r>
      <w:r w:rsidR="009953FD" w:rsidRPr="009953FD">
        <w:rPr>
          <w:position w:val="6"/>
          <w:sz w:val="16"/>
        </w:rPr>
        <w:t>*</w:t>
      </w:r>
      <w:r w:rsidRPr="00322F3B">
        <w:t>exempt life insurance policy for the purposes of this Act if:</w:t>
      </w:r>
    </w:p>
    <w:p w14:paraId="7F173AA3" w14:textId="3367E3F0" w:rsidR="0037072A" w:rsidRPr="00322F3B" w:rsidRDefault="0037072A" w:rsidP="0037072A">
      <w:pPr>
        <w:pStyle w:val="paragraph"/>
      </w:pPr>
      <w:r w:rsidRPr="00322F3B">
        <w:tab/>
        <w:t>(a)</w:t>
      </w:r>
      <w:r w:rsidRPr="00322F3B">
        <w:tab/>
        <w:t xml:space="preserve">the part provides solely for the discharge of the liabilities (contingent or not) in respect of </w:t>
      </w:r>
      <w:r w:rsidR="009953FD" w:rsidRPr="009953FD">
        <w:rPr>
          <w:position w:val="6"/>
          <w:sz w:val="16"/>
        </w:rPr>
        <w:t>*</w:t>
      </w:r>
      <w:r w:rsidRPr="00322F3B">
        <w:t xml:space="preserve">superannuation income stream benefits </w:t>
      </w:r>
      <w:r w:rsidR="00D543D9" w:rsidRPr="00322F3B">
        <w:t xml:space="preserve">that are currently </w:t>
      </w:r>
      <w:r w:rsidR="009953FD" w:rsidRPr="009953FD">
        <w:rPr>
          <w:position w:val="6"/>
          <w:sz w:val="16"/>
        </w:rPr>
        <w:t>*</w:t>
      </w:r>
      <w:r w:rsidR="00D543D9" w:rsidRPr="00322F3B">
        <w:t xml:space="preserve">RP superannuation income stream benefits of a </w:t>
      </w:r>
      <w:r w:rsidR="009953FD" w:rsidRPr="009953FD">
        <w:rPr>
          <w:position w:val="6"/>
          <w:sz w:val="16"/>
        </w:rPr>
        <w:t>*</w:t>
      </w:r>
      <w:r w:rsidR="00D543D9" w:rsidRPr="00322F3B">
        <w:t>complying superannuation fund</w:t>
      </w:r>
      <w:r w:rsidRPr="00322F3B">
        <w:t>; and</w:t>
      </w:r>
    </w:p>
    <w:p w14:paraId="39318A82" w14:textId="77777777" w:rsidR="0037072A" w:rsidRPr="00322F3B" w:rsidRDefault="0037072A" w:rsidP="0037072A">
      <w:pPr>
        <w:pStyle w:val="paragraph"/>
      </w:pPr>
      <w:r w:rsidRPr="00322F3B">
        <w:tab/>
        <w:t>(b)</w:t>
      </w:r>
      <w:r w:rsidRPr="00322F3B">
        <w:tab/>
        <w:t>the trustee of the fund holds the original policy.</w:t>
      </w:r>
    </w:p>
    <w:p w14:paraId="3C9B6A7A" w14:textId="733196DE" w:rsidR="0037072A" w:rsidRPr="00322F3B" w:rsidRDefault="0037072A" w:rsidP="0037072A">
      <w:pPr>
        <w:pStyle w:val="subsection"/>
      </w:pPr>
      <w:r w:rsidRPr="00322F3B">
        <w:tab/>
        <w:t>(2)</w:t>
      </w:r>
      <w:r w:rsidRPr="00322F3B">
        <w:tab/>
        <w:t xml:space="preserve">A part of a </w:t>
      </w:r>
      <w:r w:rsidR="009953FD" w:rsidRPr="009953FD">
        <w:rPr>
          <w:position w:val="6"/>
          <w:sz w:val="16"/>
        </w:rPr>
        <w:t>*</w:t>
      </w:r>
      <w:r w:rsidRPr="00322F3B">
        <w:t xml:space="preserve">life insurance policy (the </w:t>
      </w:r>
      <w:r w:rsidRPr="00322F3B">
        <w:rPr>
          <w:b/>
          <w:i/>
        </w:rPr>
        <w:t>original policy</w:t>
      </w:r>
      <w:r w:rsidRPr="00322F3B">
        <w:t xml:space="preserve">) is taken to be an </w:t>
      </w:r>
      <w:r w:rsidR="009953FD" w:rsidRPr="009953FD">
        <w:rPr>
          <w:position w:val="6"/>
          <w:sz w:val="16"/>
        </w:rPr>
        <w:t>*</w:t>
      </w:r>
      <w:r w:rsidRPr="00322F3B">
        <w:t>exempt life insurance policy for the purposes of this Act if:</w:t>
      </w:r>
    </w:p>
    <w:p w14:paraId="3150AE93" w14:textId="64B8540D" w:rsidR="0037072A" w:rsidRPr="00322F3B" w:rsidRDefault="0037072A" w:rsidP="0037072A">
      <w:pPr>
        <w:pStyle w:val="paragraph"/>
      </w:pPr>
      <w:r w:rsidRPr="00322F3B">
        <w:lastRenderedPageBreak/>
        <w:tab/>
        <w:t>(a)</w:t>
      </w:r>
      <w:r w:rsidRPr="00322F3B">
        <w:tab/>
        <w:t xml:space="preserve">the part provides solely for the discharge of liabilities that are attributable to the liabilities (contingent or not) in respect of </w:t>
      </w:r>
      <w:r w:rsidR="009953FD" w:rsidRPr="009953FD">
        <w:rPr>
          <w:position w:val="6"/>
          <w:sz w:val="16"/>
        </w:rPr>
        <w:t>*</w:t>
      </w:r>
      <w:r w:rsidRPr="00322F3B">
        <w:t xml:space="preserve">superannuation income stream benefits </w:t>
      </w:r>
      <w:r w:rsidR="00D543D9" w:rsidRPr="00322F3B">
        <w:t xml:space="preserve">that are currently </w:t>
      </w:r>
      <w:r w:rsidR="009953FD" w:rsidRPr="009953FD">
        <w:rPr>
          <w:position w:val="6"/>
          <w:sz w:val="16"/>
        </w:rPr>
        <w:t>*</w:t>
      </w:r>
      <w:r w:rsidR="00D543D9" w:rsidRPr="00322F3B">
        <w:t xml:space="preserve">RP superannuation income stream benefits of </w:t>
      </w:r>
      <w:r w:rsidR="009953FD" w:rsidRPr="009953FD">
        <w:rPr>
          <w:position w:val="6"/>
          <w:sz w:val="16"/>
        </w:rPr>
        <w:t>*</w:t>
      </w:r>
      <w:r w:rsidR="00D543D9" w:rsidRPr="00322F3B">
        <w:t>complying superannuation funds</w:t>
      </w:r>
      <w:r w:rsidRPr="00322F3B">
        <w:t>; and</w:t>
      </w:r>
    </w:p>
    <w:p w14:paraId="7F461896" w14:textId="7BAA71E6" w:rsidR="0037072A" w:rsidRPr="00322F3B" w:rsidRDefault="0037072A" w:rsidP="0037072A">
      <w:pPr>
        <w:pStyle w:val="paragraph"/>
      </w:pPr>
      <w:r w:rsidRPr="00322F3B">
        <w:tab/>
        <w:t>(b)</w:t>
      </w:r>
      <w:r w:rsidRPr="00322F3B">
        <w:tab/>
        <w:t xml:space="preserve">the trustee of a </w:t>
      </w:r>
      <w:r w:rsidR="009953FD" w:rsidRPr="009953FD">
        <w:rPr>
          <w:position w:val="6"/>
          <w:sz w:val="16"/>
        </w:rPr>
        <w:t>*</w:t>
      </w:r>
      <w:r w:rsidRPr="00322F3B">
        <w:t>pooled superannuation trust holds the original policy; and</w:t>
      </w:r>
    </w:p>
    <w:p w14:paraId="3F2A34DE" w14:textId="77777777" w:rsidR="0037072A" w:rsidRPr="00322F3B" w:rsidRDefault="0037072A" w:rsidP="0037072A">
      <w:pPr>
        <w:pStyle w:val="paragraph"/>
      </w:pPr>
      <w:r w:rsidRPr="00322F3B">
        <w:tab/>
        <w:t>(c)</w:t>
      </w:r>
      <w:r w:rsidRPr="00322F3B">
        <w:tab/>
        <w:t>the funds are unit holders of the trust.</w:t>
      </w:r>
    </w:p>
    <w:p w14:paraId="513B0496" w14:textId="77777777" w:rsidR="0037072A" w:rsidRPr="00322F3B" w:rsidRDefault="0037072A" w:rsidP="0037072A">
      <w:pPr>
        <w:pStyle w:val="SubsectionHead"/>
      </w:pPr>
      <w:r w:rsidRPr="00322F3B">
        <w:t>What happens to the rest of the policy?</w:t>
      </w:r>
    </w:p>
    <w:p w14:paraId="602BC376" w14:textId="07DC3538" w:rsidR="0037072A" w:rsidRPr="00322F3B" w:rsidRDefault="0037072A" w:rsidP="0037072A">
      <w:pPr>
        <w:pStyle w:val="subsection"/>
      </w:pPr>
      <w:r w:rsidRPr="00322F3B">
        <w:tab/>
        <w:t>(3)</w:t>
      </w:r>
      <w:r w:rsidRPr="00322F3B">
        <w:tab/>
        <w:t xml:space="preserve">If a part of a policy (the </w:t>
      </w:r>
      <w:r w:rsidRPr="00322F3B">
        <w:rPr>
          <w:b/>
          <w:i/>
        </w:rPr>
        <w:t>original policy</w:t>
      </w:r>
      <w:r w:rsidRPr="00322F3B">
        <w:t xml:space="preserve">) is taken to be an </w:t>
      </w:r>
      <w:r w:rsidR="009953FD" w:rsidRPr="009953FD">
        <w:rPr>
          <w:position w:val="6"/>
          <w:sz w:val="16"/>
        </w:rPr>
        <w:t>*</w:t>
      </w:r>
      <w:r w:rsidRPr="00322F3B">
        <w:t xml:space="preserve">exempt life insurance policy under </w:t>
      </w:r>
      <w:r w:rsidR="00825006" w:rsidRPr="00322F3B">
        <w:t>subsection (</w:t>
      </w:r>
      <w:r w:rsidRPr="00322F3B">
        <w:t xml:space="preserve">1) or (2), the rest of the original policy is taken to be another </w:t>
      </w:r>
      <w:r w:rsidR="009953FD" w:rsidRPr="009953FD">
        <w:rPr>
          <w:position w:val="6"/>
          <w:sz w:val="16"/>
        </w:rPr>
        <w:t>*</w:t>
      </w:r>
      <w:r w:rsidRPr="00322F3B">
        <w:t>life insurance policy for the purposes of this Act.</w:t>
      </w:r>
    </w:p>
    <w:p w14:paraId="09F65EF6" w14:textId="74214325" w:rsidR="0037072A" w:rsidRPr="00322F3B" w:rsidRDefault="0037072A" w:rsidP="0037072A">
      <w:pPr>
        <w:pStyle w:val="ActHead5"/>
      </w:pPr>
      <w:bookmarkStart w:id="154" w:name="_Toc201755632"/>
      <w:r w:rsidRPr="00322F3B">
        <w:rPr>
          <w:rStyle w:val="CharSectno"/>
        </w:rPr>
        <w:t>320</w:t>
      </w:r>
      <w:r w:rsidR="009953FD">
        <w:rPr>
          <w:rStyle w:val="CharSectno"/>
        </w:rPr>
        <w:noBreakHyphen/>
      </w:r>
      <w:r w:rsidRPr="00322F3B">
        <w:rPr>
          <w:rStyle w:val="CharSectno"/>
        </w:rPr>
        <w:t>250</w:t>
      </w:r>
      <w:r w:rsidRPr="00322F3B">
        <w:t xml:space="preserve">  Transfer of assets and payment of amounts from segregated exempt assets otherwise than as a result of a valuation under </w:t>
      </w:r>
      <w:r w:rsidR="009F5D03" w:rsidRPr="00322F3B">
        <w:t>section 3</w:t>
      </w:r>
      <w:r w:rsidRPr="00322F3B">
        <w:t>20</w:t>
      </w:r>
      <w:r w:rsidR="009953FD">
        <w:noBreakHyphen/>
      </w:r>
      <w:r w:rsidRPr="00322F3B">
        <w:t>230</w:t>
      </w:r>
      <w:bookmarkEnd w:id="154"/>
    </w:p>
    <w:p w14:paraId="4BA5B5B8" w14:textId="77777777" w:rsidR="00D543D9" w:rsidRPr="00322F3B" w:rsidRDefault="00D543D9" w:rsidP="00D543D9">
      <w:pPr>
        <w:pStyle w:val="subsection"/>
      </w:pPr>
      <w:r w:rsidRPr="00322F3B">
        <w:tab/>
        <w:t>(1A)</w:t>
      </w:r>
      <w:r w:rsidRPr="00322F3B">
        <w:tab/>
        <w:t>If:</w:t>
      </w:r>
    </w:p>
    <w:p w14:paraId="2F393015" w14:textId="332C53D5" w:rsidR="00D543D9" w:rsidRPr="00322F3B" w:rsidRDefault="00D543D9" w:rsidP="00D543D9">
      <w:pPr>
        <w:pStyle w:val="paragraph"/>
      </w:pPr>
      <w:r w:rsidRPr="00322F3B">
        <w:tab/>
        <w:t>(a)</w:t>
      </w:r>
      <w:r w:rsidRPr="00322F3B">
        <w:tab/>
        <w:t xml:space="preserve">a </w:t>
      </w:r>
      <w:r w:rsidR="009953FD" w:rsidRPr="009953FD">
        <w:rPr>
          <w:position w:val="6"/>
          <w:sz w:val="16"/>
        </w:rPr>
        <w:t>*</w:t>
      </w:r>
      <w:r w:rsidRPr="00322F3B">
        <w:t xml:space="preserve">life insurance policy issued by a </w:t>
      </w:r>
      <w:r w:rsidR="009953FD" w:rsidRPr="009953FD">
        <w:rPr>
          <w:position w:val="6"/>
          <w:sz w:val="16"/>
        </w:rPr>
        <w:t>*</w:t>
      </w:r>
      <w:r w:rsidRPr="00322F3B">
        <w:t>life insurance company becomes a policy referred to in sub</w:t>
      </w:r>
      <w:r w:rsidR="009F5D03" w:rsidRPr="00322F3B">
        <w:t>section 3</w:t>
      </w:r>
      <w:r w:rsidRPr="00322F3B">
        <w:t>20</w:t>
      </w:r>
      <w:r w:rsidR="009953FD">
        <w:noBreakHyphen/>
      </w:r>
      <w:r w:rsidRPr="00322F3B">
        <w:t>190(1); and</w:t>
      </w:r>
    </w:p>
    <w:p w14:paraId="3FF6601C" w14:textId="7188CA96" w:rsidR="00D543D9" w:rsidRPr="00322F3B" w:rsidRDefault="00D543D9" w:rsidP="00D543D9">
      <w:pPr>
        <w:pStyle w:val="paragraph"/>
      </w:pPr>
      <w:r w:rsidRPr="00322F3B">
        <w:tab/>
        <w:t>(b)</w:t>
      </w:r>
      <w:r w:rsidRPr="00322F3B">
        <w:tab/>
        <w:t>immediately before the policy became a policy referred to in sub</w:t>
      </w:r>
      <w:r w:rsidR="009F5D03" w:rsidRPr="00322F3B">
        <w:t>section 3</w:t>
      </w:r>
      <w:r w:rsidRPr="00322F3B">
        <w:t>20</w:t>
      </w:r>
      <w:r w:rsidR="009953FD">
        <w:noBreakHyphen/>
      </w:r>
      <w:r w:rsidRPr="00322F3B">
        <w:t xml:space="preserve">190(1), the policy was an </w:t>
      </w:r>
      <w:r w:rsidR="009953FD" w:rsidRPr="009953FD">
        <w:rPr>
          <w:position w:val="6"/>
          <w:sz w:val="16"/>
        </w:rPr>
        <w:t>*</w:t>
      </w:r>
      <w:r w:rsidRPr="00322F3B">
        <w:t>exempt life insurance policy;</w:t>
      </w:r>
    </w:p>
    <w:p w14:paraId="69D1DAC6" w14:textId="3A5F55FB" w:rsidR="00D543D9" w:rsidRPr="00322F3B" w:rsidRDefault="00D543D9" w:rsidP="00D543D9">
      <w:pPr>
        <w:pStyle w:val="subsection2"/>
      </w:pPr>
      <w:r w:rsidRPr="00322F3B">
        <w:t xml:space="preserve">the company can transfer from its </w:t>
      </w:r>
      <w:r w:rsidR="009953FD" w:rsidRPr="009953FD">
        <w:rPr>
          <w:position w:val="6"/>
          <w:sz w:val="16"/>
        </w:rPr>
        <w:t>*</w:t>
      </w:r>
      <w:r w:rsidRPr="00322F3B">
        <w:t xml:space="preserve">segregated exempt assets, to a </w:t>
      </w:r>
      <w:r w:rsidR="009953FD" w:rsidRPr="009953FD">
        <w:rPr>
          <w:position w:val="6"/>
          <w:sz w:val="16"/>
        </w:rPr>
        <w:t>*</w:t>
      </w:r>
      <w:r w:rsidRPr="00322F3B">
        <w:t xml:space="preserve">complying superannuation asset pool, assets of any kind whose total </w:t>
      </w:r>
      <w:r w:rsidR="009953FD" w:rsidRPr="009953FD">
        <w:rPr>
          <w:position w:val="6"/>
          <w:sz w:val="16"/>
        </w:rPr>
        <w:t>*</w:t>
      </w:r>
      <w:r w:rsidRPr="00322F3B">
        <w:t>transfer value does not exceed the company’s liabilities in respect of the policy.</w:t>
      </w:r>
    </w:p>
    <w:p w14:paraId="32C2DE82" w14:textId="02F1A292"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life insurance company can at any time transfer an asset from its</w:t>
      </w:r>
      <w:r w:rsidR="009953FD" w:rsidRPr="009953FD">
        <w:rPr>
          <w:position w:val="6"/>
          <w:sz w:val="16"/>
        </w:rPr>
        <w:t>*</w:t>
      </w:r>
      <w:r w:rsidRPr="00322F3B">
        <w:t xml:space="preserve">segregated exempt assets in exchange for an amount of money equal to the </w:t>
      </w:r>
      <w:r w:rsidR="009953FD" w:rsidRPr="009953FD">
        <w:rPr>
          <w:position w:val="6"/>
          <w:sz w:val="16"/>
        </w:rPr>
        <w:t>*</w:t>
      </w:r>
      <w:r w:rsidRPr="00322F3B">
        <w:t>transfer value of the asset at the time of the transfer.</w:t>
      </w:r>
    </w:p>
    <w:p w14:paraId="78DEEF60" w14:textId="2C92BD44" w:rsidR="0037072A" w:rsidRPr="00322F3B" w:rsidRDefault="0037072A" w:rsidP="0037072A">
      <w:pPr>
        <w:pStyle w:val="subsection"/>
        <w:keepNext/>
      </w:pPr>
      <w:r w:rsidRPr="00322F3B">
        <w:lastRenderedPageBreak/>
        <w:tab/>
        <w:t>(2)</w:t>
      </w:r>
      <w:r w:rsidRPr="00322F3B">
        <w:tab/>
        <w:t xml:space="preserve">If a </w:t>
      </w:r>
      <w:r w:rsidR="009953FD" w:rsidRPr="009953FD">
        <w:rPr>
          <w:position w:val="6"/>
          <w:sz w:val="16"/>
        </w:rPr>
        <w:t>*</w:t>
      </w:r>
      <w:r w:rsidRPr="00322F3B">
        <w:t>life insurance company:</w:t>
      </w:r>
    </w:p>
    <w:p w14:paraId="1B922106" w14:textId="31E71D4B" w:rsidR="0037072A" w:rsidRPr="00322F3B" w:rsidRDefault="0037072A" w:rsidP="0037072A">
      <w:pPr>
        <w:pStyle w:val="paragraph"/>
        <w:keepNext/>
      </w:pPr>
      <w:r w:rsidRPr="00322F3B">
        <w:tab/>
        <w:t>(a)</w:t>
      </w:r>
      <w:r w:rsidRPr="00322F3B">
        <w:tab/>
        <w:t xml:space="preserve">imposes any fees or charges in respect of </w:t>
      </w:r>
      <w:r w:rsidR="009953FD" w:rsidRPr="009953FD">
        <w:rPr>
          <w:position w:val="6"/>
          <w:sz w:val="16"/>
        </w:rPr>
        <w:t>*</w:t>
      </w:r>
      <w:r w:rsidRPr="00322F3B">
        <w:t>segregated exempt assets; or</w:t>
      </w:r>
    </w:p>
    <w:p w14:paraId="5009B36D" w14:textId="78FDC361" w:rsidR="0037072A" w:rsidRPr="00322F3B" w:rsidRDefault="0037072A" w:rsidP="0037072A">
      <w:pPr>
        <w:pStyle w:val="paragraph"/>
      </w:pPr>
      <w:r w:rsidRPr="00322F3B">
        <w:tab/>
        <w:t>(b)</w:t>
      </w:r>
      <w:r w:rsidRPr="00322F3B">
        <w:tab/>
        <w:t xml:space="preserve">imposes any fees or charges in respect of </w:t>
      </w:r>
      <w:r w:rsidR="009953FD" w:rsidRPr="009953FD">
        <w:rPr>
          <w:position w:val="6"/>
          <w:sz w:val="16"/>
        </w:rPr>
        <w:t>*</w:t>
      </w:r>
      <w:r w:rsidRPr="00322F3B">
        <w:t>exempt life insurance policies where the liabilities under the policies are to be discharged out of the company’s segregated exempt assets; or</w:t>
      </w:r>
    </w:p>
    <w:p w14:paraId="1F354B0B" w14:textId="242A8FA7" w:rsidR="0037072A" w:rsidRPr="00322F3B" w:rsidRDefault="0037072A" w:rsidP="0037072A">
      <w:pPr>
        <w:pStyle w:val="paragraph"/>
      </w:pPr>
      <w:r w:rsidRPr="00322F3B">
        <w:tab/>
        <w:t>(c)</w:t>
      </w:r>
      <w:r w:rsidRPr="00322F3B">
        <w:tab/>
        <w:t xml:space="preserve">determines, at a time other than a </w:t>
      </w:r>
      <w:r w:rsidR="009953FD" w:rsidRPr="009953FD">
        <w:rPr>
          <w:position w:val="6"/>
          <w:sz w:val="16"/>
        </w:rPr>
        <w:t>*</w:t>
      </w:r>
      <w:r w:rsidRPr="00322F3B">
        <w:t xml:space="preserve">valuation time, that the total </w:t>
      </w:r>
      <w:r w:rsidR="009953FD" w:rsidRPr="009953FD">
        <w:rPr>
          <w:position w:val="6"/>
          <w:sz w:val="16"/>
        </w:rPr>
        <w:t>*</w:t>
      </w:r>
      <w:r w:rsidRPr="00322F3B">
        <w:t xml:space="preserve">transfer value of the company’s segregated exempt assets as at that time exceeds the amount of the company’s </w:t>
      </w:r>
      <w:r w:rsidR="009953FD" w:rsidRPr="009953FD">
        <w:rPr>
          <w:position w:val="6"/>
          <w:sz w:val="16"/>
        </w:rPr>
        <w:t>*</w:t>
      </w:r>
      <w:r w:rsidRPr="00322F3B">
        <w:t>exempt life insurance policy liabilities as at that time;</w:t>
      </w:r>
    </w:p>
    <w:p w14:paraId="5A8CB4CB" w14:textId="77777777" w:rsidR="0037072A" w:rsidRPr="00322F3B" w:rsidRDefault="0037072A" w:rsidP="0037072A">
      <w:pPr>
        <w:pStyle w:val="subsection2"/>
      </w:pPr>
      <w:r w:rsidRPr="00322F3B">
        <w:t>the company must, when the fees or charges are imposed or the excess is determined, as the case may be, transfer from the segregated exempt assets, assets having a total transfer value equal to the fees, charges or excess, as the case may be.</w:t>
      </w:r>
    </w:p>
    <w:p w14:paraId="6300BABE" w14:textId="77777777" w:rsidR="0037072A" w:rsidRPr="00322F3B" w:rsidRDefault="0037072A" w:rsidP="0037072A">
      <w:pPr>
        <w:pStyle w:val="subsection"/>
        <w:keepNext/>
        <w:keepLines/>
      </w:pPr>
      <w:r w:rsidRPr="00322F3B">
        <w:tab/>
        <w:t>(3)</w:t>
      </w:r>
      <w:r w:rsidRPr="00322F3B">
        <w:tab/>
        <w:t>If:</w:t>
      </w:r>
    </w:p>
    <w:p w14:paraId="2E08F38D" w14:textId="603F31F3" w:rsidR="0037072A" w:rsidRPr="00322F3B" w:rsidRDefault="0037072A" w:rsidP="0037072A">
      <w:pPr>
        <w:pStyle w:val="paragraph"/>
      </w:pPr>
      <w:r w:rsidRPr="00322F3B">
        <w:tab/>
        <w:t>(a)</w:t>
      </w:r>
      <w:r w:rsidRPr="00322F3B">
        <w:tab/>
        <w:t xml:space="preserve">any liabilities arise for the discharge of which a </w:t>
      </w:r>
      <w:r w:rsidR="009953FD" w:rsidRPr="009953FD">
        <w:rPr>
          <w:position w:val="6"/>
          <w:sz w:val="16"/>
        </w:rPr>
        <w:t>*</w:t>
      </w:r>
      <w:r w:rsidRPr="00322F3B">
        <w:t xml:space="preserve">life insurance company has </w:t>
      </w:r>
      <w:r w:rsidR="009953FD" w:rsidRPr="009953FD">
        <w:rPr>
          <w:position w:val="6"/>
          <w:sz w:val="16"/>
        </w:rPr>
        <w:t>*</w:t>
      </w:r>
      <w:r w:rsidRPr="00322F3B">
        <w:t>segregated exempt assets; or</w:t>
      </w:r>
    </w:p>
    <w:p w14:paraId="28742A9C" w14:textId="77777777" w:rsidR="0037072A" w:rsidRPr="00322F3B" w:rsidRDefault="0037072A" w:rsidP="0037072A">
      <w:pPr>
        <w:pStyle w:val="paragraph"/>
      </w:pPr>
      <w:r w:rsidRPr="00322F3B">
        <w:tab/>
        <w:t>(b)</w:t>
      </w:r>
      <w:r w:rsidRPr="00322F3B">
        <w:tab/>
        <w:t>any expenses are incurred by a life insurance company directly in respect of segregated exempt assets in relation to a period during which the assets are segregated exempt assets;</w:t>
      </w:r>
    </w:p>
    <w:p w14:paraId="0B9379F8" w14:textId="77777777" w:rsidR="0037072A" w:rsidRPr="00322F3B" w:rsidRDefault="0037072A" w:rsidP="0037072A">
      <w:pPr>
        <w:pStyle w:val="subsection2"/>
      </w:pPr>
      <w:r w:rsidRPr="00322F3B">
        <w:t>the life insurance company must pay from the segregated exempt assets any amounts required to discharge the liabilities or amounts equal to the expenses, as the case may be.</w:t>
      </w:r>
    </w:p>
    <w:p w14:paraId="33BAC3A9" w14:textId="3C4F5BF6" w:rsidR="0037072A" w:rsidRPr="00322F3B" w:rsidRDefault="0037072A" w:rsidP="0037072A">
      <w:pPr>
        <w:pStyle w:val="ActHead5"/>
      </w:pPr>
      <w:bookmarkStart w:id="155" w:name="_Toc201755633"/>
      <w:r w:rsidRPr="00322F3B">
        <w:rPr>
          <w:rStyle w:val="CharSectno"/>
        </w:rPr>
        <w:t>320</w:t>
      </w:r>
      <w:r w:rsidR="009953FD">
        <w:rPr>
          <w:rStyle w:val="CharSectno"/>
        </w:rPr>
        <w:noBreakHyphen/>
      </w:r>
      <w:r w:rsidRPr="00322F3B">
        <w:rPr>
          <w:rStyle w:val="CharSectno"/>
        </w:rPr>
        <w:t>255</w:t>
      </w:r>
      <w:r w:rsidRPr="00322F3B">
        <w:t xml:space="preserve">  Consequences of transfer of assets to or from segregated exempt assets</w:t>
      </w:r>
      <w:bookmarkEnd w:id="155"/>
    </w:p>
    <w:p w14:paraId="1EF0F673" w14:textId="77777777" w:rsidR="0037072A" w:rsidRPr="00322F3B" w:rsidRDefault="0037072A" w:rsidP="0037072A">
      <w:pPr>
        <w:pStyle w:val="subsection"/>
        <w:keepNext/>
        <w:keepLines/>
      </w:pPr>
      <w:r w:rsidRPr="00322F3B">
        <w:tab/>
        <w:t>(1)</w:t>
      </w:r>
      <w:r w:rsidRPr="00322F3B">
        <w:tab/>
        <w:t>This section applies if:</w:t>
      </w:r>
    </w:p>
    <w:p w14:paraId="1D2B5B44" w14:textId="14EA914A" w:rsidR="0037072A" w:rsidRPr="00322F3B" w:rsidRDefault="0037072A" w:rsidP="0037072A">
      <w:pPr>
        <w:pStyle w:val="paragraph"/>
        <w:keepNext/>
        <w:keepLines/>
      </w:pPr>
      <w:r w:rsidRPr="00322F3B">
        <w:tab/>
        <w:t>(a)</w:t>
      </w:r>
      <w:r w:rsidRPr="00322F3B">
        <w:tab/>
        <w:t xml:space="preserve">an asset (other than money) is transferred from the company’s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 xml:space="preserve">235(1) or </w:t>
      </w:r>
      <w:r w:rsidR="00D543D9" w:rsidRPr="00322F3B">
        <w:t>320</w:t>
      </w:r>
      <w:r w:rsidR="009953FD">
        <w:noBreakHyphen/>
      </w:r>
      <w:r w:rsidR="00D543D9" w:rsidRPr="00322F3B">
        <w:t>250(1A), (1) or (2)</w:t>
      </w:r>
      <w:r w:rsidRPr="00322F3B">
        <w:t>; or</w:t>
      </w:r>
    </w:p>
    <w:p w14:paraId="2359101A" w14:textId="41B7A452" w:rsidR="0037072A" w:rsidRPr="00322F3B" w:rsidRDefault="0037072A" w:rsidP="0037072A">
      <w:pPr>
        <w:pStyle w:val="paragraph"/>
      </w:pPr>
      <w:r w:rsidRPr="00322F3B">
        <w:tab/>
        <w:t>(b)</w:t>
      </w:r>
      <w:r w:rsidRPr="00322F3B">
        <w:tab/>
        <w:t xml:space="preserve">an asset (other than money) is transferred to the company’s </w:t>
      </w:r>
      <w:r w:rsidR="009953FD" w:rsidRPr="009953FD">
        <w:rPr>
          <w:position w:val="6"/>
          <w:sz w:val="16"/>
        </w:rPr>
        <w:t>*</w:t>
      </w:r>
      <w:r w:rsidRPr="00322F3B">
        <w:t>segregated exempt assets under sub</w:t>
      </w:r>
      <w:r w:rsidR="009F5D03" w:rsidRPr="00322F3B">
        <w:t>section 3</w:t>
      </w:r>
      <w:r w:rsidRPr="00322F3B">
        <w:t>20</w:t>
      </w:r>
      <w:r w:rsidR="009953FD">
        <w:noBreakHyphen/>
      </w:r>
      <w:r w:rsidRPr="00322F3B">
        <w:t xml:space="preserve">235(3) or </w:t>
      </w:r>
      <w:r w:rsidR="009F5D03" w:rsidRPr="00322F3B">
        <w:t>section 3</w:t>
      </w:r>
      <w:r w:rsidRPr="00322F3B">
        <w:t>20</w:t>
      </w:r>
      <w:r w:rsidR="009953FD">
        <w:noBreakHyphen/>
      </w:r>
      <w:r w:rsidRPr="00322F3B">
        <w:t>240.</w:t>
      </w:r>
    </w:p>
    <w:p w14:paraId="2ACB8B77" w14:textId="77777777" w:rsidR="0037072A" w:rsidRPr="00322F3B" w:rsidRDefault="0037072A" w:rsidP="0037072A">
      <w:pPr>
        <w:pStyle w:val="subsection"/>
        <w:keepNext/>
      </w:pPr>
      <w:r w:rsidRPr="00322F3B">
        <w:lastRenderedPageBreak/>
        <w:tab/>
        <w:t>(2)</w:t>
      </w:r>
      <w:r w:rsidRPr="00322F3B">
        <w:tab/>
        <w:t>In determining:</w:t>
      </w:r>
    </w:p>
    <w:p w14:paraId="5DB21BC9" w14:textId="369CFA18" w:rsidR="0037072A" w:rsidRPr="00322F3B" w:rsidRDefault="0037072A" w:rsidP="0037072A">
      <w:pPr>
        <w:pStyle w:val="paragraph"/>
        <w:keepNext/>
      </w:pPr>
      <w:r w:rsidRPr="00322F3B">
        <w:tab/>
        <w:t>(a)</w:t>
      </w:r>
      <w:r w:rsidRPr="00322F3B">
        <w:tab/>
        <w:t>for the purposes of this Act (other than Division</w:t>
      </w:r>
      <w:r w:rsidR="00825006" w:rsidRPr="00322F3B">
        <w:t> </w:t>
      </w:r>
      <w:r w:rsidRPr="00322F3B">
        <w:t>40 and Parts</w:t>
      </w:r>
      <w:r w:rsidR="00825006" w:rsidRPr="00322F3B">
        <w:t> </w:t>
      </w:r>
      <w:r w:rsidRPr="00322F3B">
        <w:t>3</w:t>
      </w:r>
      <w:r w:rsidR="009953FD">
        <w:noBreakHyphen/>
      </w:r>
      <w:r w:rsidRPr="00322F3B">
        <w:t>1 and 3</w:t>
      </w:r>
      <w:r w:rsidR="009953FD">
        <w:noBreakHyphen/>
      </w:r>
      <w:r w:rsidRPr="00322F3B">
        <w:t xml:space="preserve">3) whether an amount is included in, or can be deducted from, the assessable income of a </w:t>
      </w:r>
      <w:r w:rsidR="009953FD" w:rsidRPr="009953FD">
        <w:rPr>
          <w:position w:val="6"/>
          <w:sz w:val="16"/>
        </w:rPr>
        <w:t>*</w:t>
      </w:r>
      <w:r w:rsidRPr="00322F3B">
        <w:t>life insurance company in respect of the transfer of the asset; or</w:t>
      </w:r>
    </w:p>
    <w:p w14:paraId="14E0D9C5" w14:textId="0E6F3B15" w:rsidR="0037072A" w:rsidRPr="00322F3B" w:rsidRDefault="0037072A" w:rsidP="0037072A">
      <w:pPr>
        <w:pStyle w:val="paragraph"/>
      </w:pPr>
      <w:r w:rsidRPr="00322F3B">
        <w:tab/>
        <w:t>(b)</w:t>
      </w:r>
      <w:r w:rsidRPr="00322F3B">
        <w:tab/>
        <w:t>for the purposes of Parts</w:t>
      </w:r>
      <w:r w:rsidR="00825006" w:rsidRPr="00322F3B">
        <w:t> </w:t>
      </w:r>
      <w:r w:rsidRPr="00322F3B">
        <w:t>3</w:t>
      </w:r>
      <w:r w:rsidR="009953FD">
        <w:noBreakHyphen/>
      </w:r>
      <w:r w:rsidRPr="00322F3B">
        <w:t>1 and 3</w:t>
      </w:r>
      <w:r w:rsidR="009953FD">
        <w:noBreakHyphen/>
      </w:r>
      <w:r w:rsidRPr="00322F3B">
        <w:t>3:</w:t>
      </w:r>
    </w:p>
    <w:p w14:paraId="110F15B0" w14:textId="2B4D4578" w:rsidR="0037072A" w:rsidRPr="00322F3B" w:rsidRDefault="0037072A" w:rsidP="0037072A">
      <w:pPr>
        <w:pStyle w:val="paragraphsub"/>
      </w:pPr>
      <w:r w:rsidRPr="00322F3B">
        <w:tab/>
        <w:t>(i)</w:t>
      </w:r>
      <w:r w:rsidRPr="00322F3B">
        <w:tab/>
        <w:t xml:space="preserve">whether the company made a </w:t>
      </w:r>
      <w:r w:rsidR="009953FD" w:rsidRPr="009953FD">
        <w:rPr>
          <w:position w:val="6"/>
          <w:sz w:val="16"/>
        </w:rPr>
        <w:t>*</w:t>
      </w:r>
      <w:r w:rsidRPr="00322F3B">
        <w:t>capital gain in respect of the transfer; or</w:t>
      </w:r>
    </w:p>
    <w:p w14:paraId="0ABFC07B" w14:textId="0E770E6A" w:rsidR="0037072A" w:rsidRPr="00322F3B" w:rsidRDefault="0037072A" w:rsidP="0037072A">
      <w:pPr>
        <w:pStyle w:val="paragraphsub"/>
      </w:pPr>
      <w:r w:rsidRPr="00322F3B">
        <w:tab/>
        <w:t>(ii)</w:t>
      </w:r>
      <w:r w:rsidRPr="00322F3B">
        <w:tab/>
        <w:t xml:space="preserve">whether the company made a </w:t>
      </w:r>
      <w:r w:rsidR="009953FD" w:rsidRPr="009953FD">
        <w:rPr>
          <w:position w:val="6"/>
          <w:sz w:val="16"/>
        </w:rPr>
        <w:t>*</w:t>
      </w:r>
      <w:r w:rsidRPr="00322F3B">
        <w:t>capital loss in respect of the transfer;</w:t>
      </w:r>
    </w:p>
    <w:p w14:paraId="7947E35B" w14:textId="77777777" w:rsidR="0037072A" w:rsidRPr="00322F3B" w:rsidRDefault="0037072A" w:rsidP="0037072A">
      <w:pPr>
        <w:pStyle w:val="subsection2"/>
      </w:pPr>
      <w:r w:rsidRPr="00322F3B">
        <w:t>the company is taken:</w:t>
      </w:r>
    </w:p>
    <w:p w14:paraId="55EA0E7F" w14:textId="673D604D" w:rsidR="0037072A" w:rsidRPr="00322F3B" w:rsidRDefault="0037072A" w:rsidP="0037072A">
      <w:pPr>
        <w:pStyle w:val="paragraph"/>
      </w:pPr>
      <w:r w:rsidRPr="00322F3B">
        <w:tab/>
        <w:t>(c)</w:t>
      </w:r>
      <w:r w:rsidRPr="00322F3B">
        <w:tab/>
        <w:t xml:space="preserve">to have sold, immediately before the transfer, the asset transferred for a consideration equal to its </w:t>
      </w:r>
      <w:r w:rsidR="009953FD" w:rsidRPr="009953FD">
        <w:rPr>
          <w:position w:val="6"/>
          <w:sz w:val="16"/>
        </w:rPr>
        <w:t>*</w:t>
      </w:r>
      <w:r w:rsidRPr="00322F3B">
        <w:t>market value; and</w:t>
      </w:r>
    </w:p>
    <w:p w14:paraId="0F3B0278" w14:textId="77777777" w:rsidR="0037072A" w:rsidRPr="00322F3B" w:rsidRDefault="0037072A" w:rsidP="0037072A">
      <w:pPr>
        <w:pStyle w:val="paragraph"/>
      </w:pPr>
      <w:r w:rsidRPr="00322F3B">
        <w:tab/>
        <w:t>(d)</w:t>
      </w:r>
      <w:r w:rsidRPr="00322F3B">
        <w:tab/>
        <w:t>to have purchased the asset again at the time of the transfer for a consideration equal to its market value.</w:t>
      </w:r>
    </w:p>
    <w:p w14:paraId="65DA7162" w14:textId="51AF133C" w:rsidR="0037072A" w:rsidRPr="00322F3B" w:rsidRDefault="0037072A" w:rsidP="0037072A">
      <w:pPr>
        <w:pStyle w:val="subsection"/>
      </w:pPr>
      <w:r w:rsidRPr="00322F3B">
        <w:tab/>
        <w:t>(3)</w:t>
      </w:r>
      <w:r w:rsidRPr="00322F3B">
        <w:tab/>
        <w:t xml:space="preserve">If, apart from this subsection, </w:t>
      </w:r>
      <w:r w:rsidR="009F5D03" w:rsidRPr="00322F3B">
        <w:t>section 3</w:t>
      </w:r>
      <w:r w:rsidRPr="00322F3B">
        <w:t>20</w:t>
      </w:r>
      <w:r w:rsidR="009953FD">
        <w:noBreakHyphen/>
      </w:r>
      <w:r w:rsidRPr="00322F3B">
        <w:t>60 and sub</w:t>
      </w:r>
      <w:r w:rsidR="009F5D03" w:rsidRPr="00322F3B">
        <w:t>section 3</w:t>
      </w:r>
      <w:r w:rsidRPr="00322F3B">
        <w:t>20</w:t>
      </w:r>
      <w:r w:rsidR="009953FD">
        <w:noBreakHyphen/>
      </w:r>
      <w:r w:rsidRPr="00322F3B">
        <w:t xml:space="preserve">105(1), a </w:t>
      </w:r>
      <w:r w:rsidR="009953FD" w:rsidRPr="009953FD">
        <w:rPr>
          <w:position w:val="6"/>
          <w:sz w:val="16"/>
        </w:rPr>
        <w:t>*</w:t>
      </w:r>
      <w:r w:rsidRPr="00322F3B">
        <w:t xml:space="preserve">life insurance company could deduct an amount or apply a </w:t>
      </w:r>
      <w:r w:rsidR="009953FD" w:rsidRPr="009953FD">
        <w:rPr>
          <w:position w:val="6"/>
          <w:sz w:val="16"/>
        </w:rPr>
        <w:t>*</w:t>
      </w:r>
      <w:r w:rsidRPr="00322F3B">
        <w:t xml:space="preserve">capital loss as a result of the transfer of an asset to its </w:t>
      </w:r>
      <w:r w:rsidR="009953FD" w:rsidRPr="009953FD">
        <w:rPr>
          <w:position w:val="6"/>
          <w:sz w:val="16"/>
        </w:rPr>
        <w:t>*</w:t>
      </w:r>
      <w:r w:rsidRPr="00322F3B">
        <w:t>segregated exempt assets, the deduction or capital loss is disregarded until:</w:t>
      </w:r>
    </w:p>
    <w:p w14:paraId="083CBADC" w14:textId="77777777" w:rsidR="0037072A" w:rsidRPr="00322F3B" w:rsidRDefault="0037072A" w:rsidP="0037072A">
      <w:pPr>
        <w:pStyle w:val="paragraph"/>
      </w:pPr>
      <w:r w:rsidRPr="00322F3B">
        <w:tab/>
        <w:t>(a)</w:t>
      </w:r>
      <w:r w:rsidRPr="00322F3B">
        <w:tab/>
        <w:t>the asset ceases to exist; or</w:t>
      </w:r>
    </w:p>
    <w:p w14:paraId="1CD93FDF" w14:textId="64490DA1" w:rsidR="0037072A" w:rsidRPr="00322F3B" w:rsidRDefault="0037072A" w:rsidP="0037072A">
      <w:pPr>
        <w:pStyle w:val="paragraph"/>
      </w:pPr>
      <w:r w:rsidRPr="00322F3B">
        <w:tab/>
        <w:t>(b)</w:t>
      </w:r>
      <w:r w:rsidRPr="00322F3B">
        <w:tab/>
        <w:t xml:space="preserve">the asset, or a greater than 50% interest in it, is </w:t>
      </w:r>
      <w:r w:rsidR="009953FD" w:rsidRPr="009953FD">
        <w:rPr>
          <w:position w:val="6"/>
          <w:sz w:val="16"/>
        </w:rPr>
        <w:t>*</w:t>
      </w:r>
      <w:r w:rsidRPr="00322F3B">
        <w:t xml:space="preserve">acquired by an entity other than an entity that is an </w:t>
      </w:r>
      <w:r w:rsidR="009953FD" w:rsidRPr="009953FD">
        <w:rPr>
          <w:position w:val="6"/>
          <w:sz w:val="16"/>
        </w:rPr>
        <w:t>*</w:t>
      </w:r>
      <w:r w:rsidRPr="00322F3B">
        <w:t>associate of the company, immediately after the acquisition.</w:t>
      </w:r>
    </w:p>
    <w:p w14:paraId="55741F75" w14:textId="77777777" w:rsidR="0037072A" w:rsidRPr="00322F3B" w:rsidRDefault="0037072A" w:rsidP="0037072A">
      <w:pPr>
        <w:pStyle w:val="subsection"/>
      </w:pPr>
      <w:r w:rsidRPr="00322F3B">
        <w:tab/>
        <w:t>(3A)</w:t>
      </w:r>
      <w:r w:rsidRPr="00322F3B">
        <w:tab/>
      </w:r>
      <w:r w:rsidR="00825006" w:rsidRPr="00322F3B">
        <w:t>Subsection (</w:t>
      </w:r>
      <w:r w:rsidRPr="00322F3B">
        <w:t>3) does not apply in relation to an amount that the company can deduct under a provision in Division</w:t>
      </w:r>
      <w:r w:rsidR="00825006" w:rsidRPr="00322F3B">
        <w:t> </w:t>
      </w:r>
      <w:r w:rsidRPr="00322F3B">
        <w:t>40.</w:t>
      </w:r>
    </w:p>
    <w:p w14:paraId="62E7B65A" w14:textId="5201975B" w:rsidR="0037072A" w:rsidRPr="00322F3B" w:rsidRDefault="0037072A" w:rsidP="0037072A">
      <w:pPr>
        <w:pStyle w:val="subsection"/>
      </w:pPr>
      <w:r w:rsidRPr="00322F3B">
        <w:tab/>
        <w:t>(4)</w:t>
      </w:r>
      <w:r w:rsidRPr="00322F3B">
        <w:tab/>
        <w:t xml:space="preserve">A </w:t>
      </w:r>
      <w:r w:rsidR="009953FD" w:rsidRPr="009953FD">
        <w:rPr>
          <w:position w:val="6"/>
          <w:sz w:val="16"/>
        </w:rPr>
        <w:t>*</w:t>
      </w:r>
      <w:r w:rsidRPr="00322F3B">
        <w:t xml:space="preserve">life insurance company cannot deduct an amount or apply a </w:t>
      </w:r>
      <w:r w:rsidR="009953FD" w:rsidRPr="009953FD">
        <w:rPr>
          <w:position w:val="6"/>
          <w:sz w:val="16"/>
        </w:rPr>
        <w:t>*</w:t>
      </w:r>
      <w:r w:rsidRPr="00322F3B">
        <w:t xml:space="preserve">capital loss as a result of the transfer of an asset from its </w:t>
      </w:r>
      <w:r w:rsidR="009953FD" w:rsidRPr="009953FD">
        <w:rPr>
          <w:position w:val="6"/>
          <w:sz w:val="16"/>
        </w:rPr>
        <w:t>*</w:t>
      </w:r>
      <w:r w:rsidRPr="00322F3B">
        <w:t>segregated exempt assets.</w:t>
      </w:r>
    </w:p>
    <w:p w14:paraId="6E4B7548" w14:textId="56A91F5C" w:rsidR="0037072A" w:rsidRPr="00322F3B" w:rsidRDefault="0037072A" w:rsidP="0037072A">
      <w:pPr>
        <w:pStyle w:val="subsection"/>
      </w:pPr>
      <w:r w:rsidRPr="00322F3B">
        <w:tab/>
        <w:t>(6)</w:t>
      </w:r>
      <w:r w:rsidRPr="00322F3B">
        <w:tab/>
        <w:t xml:space="preserve">If a </w:t>
      </w:r>
      <w:r w:rsidR="009953FD" w:rsidRPr="009953FD">
        <w:rPr>
          <w:position w:val="6"/>
          <w:sz w:val="16"/>
        </w:rPr>
        <w:t>*</w:t>
      </w:r>
      <w:r w:rsidRPr="00322F3B">
        <w:t xml:space="preserve">depreciating asset is transferred to the </w:t>
      </w:r>
      <w:r w:rsidR="009953FD" w:rsidRPr="009953FD">
        <w:rPr>
          <w:position w:val="6"/>
          <w:sz w:val="16"/>
        </w:rPr>
        <w:t>*</w:t>
      </w:r>
      <w:r w:rsidRPr="00322F3B">
        <w:t xml:space="preserve">segregated exempt assets of a </w:t>
      </w:r>
      <w:r w:rsidR="009953FD" w:rsidRPr="009953FD">
        <w:rPr>
          <w:position w:val="6"/>
          <w:sz w:val="16"/>
        </w:rPr>
        <w:t>*</w:t>
      </w:r>
      <w:r w:rsidRPr="00322F3B">
        <w:t>life insurance company, then, in determining for the purposes of Division</w:t>
      </w:r>
      <w:r w:rsidR="00825006" w:rsidRPr="00322F3B">
        <w:t> </w:t>
      </w:r>
      <w:r w:rsidRPr="00322F3B">
        <w:t xml:space="preserve">40 whether an amount is included in, or can </w:t>
      </w:r>
      <w:r w:rsidRPr="00322F3B">
        <w:lastRenderedPageBreak/>
        <w:t>be deducted from, the company’s assessable income as a result of the transfer, the company is taken:</w:t>
      </w:r>
    </w:p>
    <w:p w14:paraId="5FDF3C26" w14:textId="7331A103" w:rsidR="0037072A" w:rsidRPr="00322F3B" w:rsidRDefault="0037072A" w:rsidP="0037072A">
      <w:pPr>
        <w:pStyle w:val="paragraph"/>
      </w:pPr>
      <w:r w:rsidRPr="00322F3B">
        <w:tab/>
        <w:t>(a)</w:t>
      </w:r>
      <w:r w:rsidRPr="00322F3B">
        <w:tab/>
        <w:t xml:space="preserve">to have, at the time immediately before the transfer, sold the asset for a consideration equal to its </w:t>
      </w:r>
      <w:r w:rsidR="009953FD" w:rsidRPr="009953FD">
        <w:rPr>
          <w:position w:val="6"/>
          <w:sz w:val="16"/>
        </w:rPr>
        <w:t>*</w:t>
      </w:r>
      <w:r w:rsidRPr="00322F3B">
        <w:t>market value at that time; and</w:t>
      </w:r>
    </w:p>
    <w:p w14:paraId="1213545A" w14:textId="77777777" w:rsidR="0037072A" w:rsidRPr="00322F3B" w:rsidRDefault="0037072A" w:rsidP="0037072A">
      <w:pPr>
        <w:pStyle w:val="paragraph"/>
      </w:pPr>
      <w:r w:rsidRPr="00322F3B">
        <w:tab/>
        <w:t>(b)</w:t>
      </w:r>
      <w:r w:rsidRPr="00322F3B">
        <w:tab/>
        <w:t>to have, at the time of the transfer, purchased the asset again for a consideration equal to its market value at that time.</w:t>
      </w:r>
    </w:p>
    <w:p w14:paraId="0A97AC4F" w14:textId="21336D36" w:rsidR="0037072A" w:rsidRPr="00322F3B" w:rsidRDefault="0037072A" w:rsidP="0037072A">
      <w:pPr>
        <w:pStyle w:val="subsection"/>
      </w:pPr>
      <w:r w:rsidRPr="00322F3B">
        <w:tab/>
        <w:t>(7)</w:t>
      </w:r>
      <w:r w:rsidRPr="00322F3B">
        <w:tab/>
        <w:t xml:space="preserve">If a </w:t>
      </w:r>
      <w:r w:rsidR="009953FD" w:rsidRPr="009953FD">
        <w:rPr>
          <w:position w:val="6"/>
          <w:sz w:val="16"/>
        </w:rPr>
        <w:t>*</w:t>
      </w:r>
      <w:r w:rsidRPr="00322F3B">
        <w:t xml:space="preserve">depreciating asset that has been included in the </w:t>
      </w:r>
      <w:r w:rsidR="009953FD" w:rsidRPr="009953FD">
        <w:rPr>
          <w:position w:val="6"/>
          <w:sz w:val="16"/>
        </w:rPr>
        <w:t>*</w:t>
      </w:r>
      <w:r w:rsidRPr="00322F3B">
        <w:t xml:space="preserve">segregated exempt assets of a </w:t>
      </w:r>
      <w:r w:rsidR="009953FD" w:rsidRPr="009953FD">
        <w:rPr>
          <w:position w:val="6"/>
          <w:sz w:val="16"/>
        </w:rPr>
        <w:t>*</w:t>
      </w:r>
      <w:r w:rsidRPr="00322F3B">
        <w:t>life insurance company since the asset was acquired by the company or the initial segregation of those assets took place is transferred from those assets, then the company must assume for the purposes of Division</w:t>
      </w:r>
      <w:r w:rsidR="00825006" w:rsidRPr="00322F3B">
        <w:t> </w:t>
      </w:r>
      <w:r w:rsidRPr="00322F3B">
        <w:t>40 that:</w:t>
      </w:r>
    </w:p>
    <w:p w14:paraId="77B9FB3B" w14:textId="5336BB7B" w:rsidR="0037072A" w:rsidRPr="00322F3B" w:rsidRDefault="0037072A" w:rsidP="0037072A">
      <w:pPr>
        <w:pStyle w:val="paragraph"/>
      </w:pPr>
      <w:r w:rsidRPr="00322F3B">
        <w:tab/>
        <w:t>(a)</w:t>
      </w:r>
      <w:r w:rsidRPr="00322F3B">
        <w:tab/>
        <w:t xml:space="preserve">if the asset’s </w:t>
      </w:r>
      <w:r w:rsidR="009953FD" w:rsidRPr="009953FD">
        <w:rPr>
          <w:position w:val="6"/>
          <w:sz w:val="16"/>
        </w:rPr>
        <w:t>*</w:t>
      </w:r>
      <w:r w:rsidRPr="00322F3B">
        <w:t xml:space="preserve">market value at the time of the transfer is greater than its </w:t>
      </w:r>
      <w:r w:rsidR="009953FD" w:rsidRPr="009953FD">
        <w:rPr>
          <w:position w:val="6"/>
          <w:sz w:val="16"/>
        </w:rPr>
        <w:t>*</w:t>
      </w:r>
      <w:r w:rsidRPr="00322F3B">
        <w:t>adjustable value at that time, the company:</w:t>
      </w:r>
    </w:p>
    <w:p w14:paraId="34E810E7" w14:textId="77777777" w:rsidR="0037072A" w:rsidRPr="00322F3B" w:rsidRDefault="0037072A" w:rsidP="0037072A">
      <w:pPr>
        <w:pStyle w:val="paragraphsub"/>
      </w:pPr>
      <w:r w:rsidRPr="00322F3B">
        <w:tab/>
        <w:t>(i)</w:t>
      </w:r>
      <w:r w:rsidRPr="00322F3B">
        <w:tab/>
        <w:t>had, at the time immediately before the transfer, sold the asset for a consideration equal to its adjustable value at that time; and</w:t>
      </w:r>
    </w:p>
    <w:p w14:paraId="45DD3B2B" w14:textId="77777777" w:rsidR="0037072A" w:rsidRPr="00322F3B" w:rsidRDefault="0037072A" w:rsidP="0037072A">
      <w:pPr>
        <w:pStyle w:val="paragraphsub"/>
      </w:pPr>
      <w:r w:rsidRPr="00322F3B">
        <w:tab/>
        <w:t>(ii)</w:t>
      </w:r>
      <w:r w:rsidRPr="00322F3B">
        <w:tab/>
        <w:t>had, at the time of the transfer, purchased the asset again for a consideration equal to its adjustable value at that time; or</w:t>
      </w:r>
    </w:p>
    <w:p w14:paraId="5333C4E0" w14:textId="77777777" w:rsidR="0037072A" w:rsidRPr="00322F3B" w:rsidRDefault="0037072A" w:rsidP="0037072A">
      <w:pPr>
        <w:pStyle w:val="paragraph"/>
      </w:pPr>
      <w:r w:rsidRPr="00322F3B">
        <w:tab/>
        <w:t>(b)</w:t>
      </w:r>
      <w:r w:rsidRPr="00322F3B">
        <w:tab/>
        <w:t>if the asset’s market value at the time of the transfer is equal to or less than its adjustable value at that time, the company:</w:t>
      </w:r>
    </w:p>
    <w:p w14:paraId="0414A091" w14:textId="77777777" w:rsidR="0037072A" w:rsidRPr="00322F3B" w:rsidRDefault="0037072A" w:rsidP="0037072A">
      <w:pPr>
        <w:pStyle w:val="paragraphsub"/>
      </w:pPr>
      <w:r w:rsidRPr="00322F3B">
        <w:tab/>
        <w:t>(i)</w:t>
      </w:r>
      <w:r w:rsidRPr="00322F3B">
        <w:tab/>
        <w:t>had, at the time immediately before the transfer, sold the asset for a consideration equal to its market value at that time; and</w:t>
      </w:r>
    </w:p>
    <w:p w14:paraId="26609054" w14:textId="77777777" w:rsidR="0037072A" w:rsidRPr="00322F3B" w:rsidRDefault="0037072A" w:rsidP="0037072A">
      <w:pPr>
        <w:pStyle w:val="paragraphsub"/>
      </w:pPr>
      <w:r w:rsidRPr="00322F3B">
        <w:tab/>
        <w:t>(ii)</w:t>
      </w:r>
      <w:r w:rsidRPr="00322F3B">
        <w:tab/>
        <w:t>had, at the time of the transfer, purchased the asset again for a consideration equal to its market value at that time.</w:t>
      </w:r>
    </w:p>
    <w:p w14:paraId="618D9C16" w14:textId="584FCBF7" w:rsidR="0037072A" w:rsidRPr="00322F3B" w:rsidRDefault="0037072A" w:rsidP="0037072A">
      <w:pPr>
        <w:pStyle w:val="subsection"/>
      </w:pPr>
      <w:r w:rsidRPr="00322F3B">
        <w:tab/>
        <w:t>(8)</w:t>
      </w:r>
      <w:r w:rsidRPr="00322F3B">
        <w:tab/>
        <w:t xml:space="preserve">If a </w:t>
      </w:r>
      <w:r w:rsidR="009953FD" w:rsidRPr="009953FD">
        <w:rPr>
          <w:position w:val="6"/>
          <w:sz w:val="16"/>
        </w:rPr>
        <w:t>*</w:t>
      </w:r>
      <w:r w:rsidRPr="00322F3B">
        <w:t xml:space="preserve">depreciating asset that was previously transferred to the </w:t>
      </w:r>
      <w:r w:rsidR="009953FD" w:rsidRPr="009953FD">
        <w:rPr>
          <w:position w:val="6"/>
          <w:sz w:val="16"/>
        </w:rPr>
        <w:t>*</w:t>
      </w:r>
      <w:r w:rsidRPr="00322F3B">
        <w:t xml:space="preserve">segregated exempt assets of a </w:t>
      </w:r>
      <w:r w:rsidR="009953FD" w:rsidRPr="009953FD">
        <w:rPr>
          <w:position w:val="6"/>
          <w:sz w:val="16"/>
        </w:rPr>
        <w:t>*</w:t>
      </w:r>
      <w:r w:rsidRPr="00322F3B">
        <w:t>life insurance company is transferred from those assets, then, the company must assume, for the purposes of Division</w:t>
      </w:r>
      <w:r w:rsidR="00825006" w:rsidRPr="00322F3B">
        <w:t> </w:t>
      </w:r>
      <w:r w:rsidRPr="00322F3B">
        <w:t>40 that:</w:t>
      </w:r>
    </w:p>
    <w:p w14:paraId="10A9F354" w14:textId="1B7EA895" w:rsidR="0037072A" w:rsidRPr="00322F3B" w:rsidRDefault="0037072A" w:rsidP="0037072A">
      <w:pPr>
        <w:pStyle w:val="paragraph"/>
      </w:pPr>
      <w:r w:rsidRPr="00322F3B">
        <w:tab/>
        <w:t>(a)</w:t>
      </w:r>
      <w:r w:rsidRPr="00322F3B">
        <w:tab/>
        <w:t xml:space="preserve">if the asset’s </w:t>
      </w:r>
      <w:r w:rsidR="009953FD" w:rsidRPr="009953FD">
        <w:rPr>
          <w:position w:val="6"/>
          <w:sz w:val="16"/>
        </w:rPr>
        <w:t>*</w:t>
      </w:r>
      <w:r w:rsidRPr="00322F3B">
        <w:t>market value at the time of its transfer from those assets is greater than its market value at the time when it was transferred to those assets, the company:</w:t>
      </w:r>
    </w:p>
    <w:p w14:paraId="62E8903E" w14:textId="77777777" w:rsidR="0037072A" w:rsidRPr="00322F3B" w:rsidRDefault="0037072A" w:rsidP="0037072A">
      <w:pPr>
        <w:pStyle w:val="paragraphsub"/>
      </w:pPr>
      <w:r w:rsidRPr="00322F3B">
        <w:lastRenderedPageBreak/>
        <w:tab/>
        <w:t>(i)</w:t>
      </w:r>
      <w:r w:rsidRPr="00322F3B">
        <w:tab/>
        <w:t>had, at the time immediately before the transfer from those assets, sold the asset for a consideration equal to its market value at the time when it was transferred to those assets; and</w:t>
      </w:r>
    </w:p>
    <w:p w14:paraId="0EF2733E" w14:textId="77777777" w:rsidR="0037072A" w:rsidRPr="00322F3B" w:rsidRDefault="0037072A" w:rsidP="0037072A">
      <w:pPr>
        <w:pStyle w:val="paragraphsub"/>
      </w:pPr>
      <w:r w:rsidRPr="00322F3B">
        <w:tab/>
        <w:t>(ii)</w:t>
      </w:r>
      <w:r w:rsidRPr="00322F3B">
        <w:tab/>
        <w:t>had, at the time of the transfer from those assets, purchased the asset again for a consideration equal to its market value at the time when it was transferred to those assets; or</w:t>
      </w:r>
    </w:p>
    <w:p w14:paraId="063BC767" w14:textId="77777777" w:rsidR="0037072A" w:rsidRPr="00322F3B" w:rsidRDefault="0037072A" w:rsidP="0037072A">
      <w:pPr>
        <w:pStyle w:val="paragraph"/>
      </w:pPr>
      <w:r w:rsidRPr="00322F3B">
        <w:tab/>
        <w:t>(b)</w:t>
      </w:r>
      <w:r w:rsidRPr="00322F3B">
        <w:tab/>
        <w:t>if the asset’s market value at the time of its transfer from those assets is equal to or less than its market value at the time when it was transferred to those assets, the company:</w:t>
      </w:r>
    </w:p>
    <w:p w14:paraId="3E5D5E89" w14:textId="77777777" w:rsidR="0037072A" w:rsidRPr="00322F3B" w:rsidRDefault="0037072A" w:rsidP="0037072A">
      <w:pPr>
        <w:pStyle w:val="paragraphsub"/>
      </w:pPr>
      <w:r w:rsidRPr="00322F3B">
        <w:tab/>
        <w:t>(i)</w:t>
      </w:r>
      <w:r w:rsidRPr="00322F3B">
        <w:tab/>
        <w:t>had, at the time immediately before the transfer from those assets, sold the asset for a consideration equal to its market value at that time; and</w:t>
      </w:r>
    </w:p>
    <w:p w14:paraId="1F007661" w14:textId="77777777" w:rsidR="0037072A" w:rsidRPr="00322F3B" w:rsidRDefault="0037072A" w:rsidP="0037072A">
      <w:pPr>
        <w:pStyle w:val="paragraphsub"/>
      </w:pPr>
      <w:r w:rsidRPr="00322F3B">
        <w:tab/>
        <w:t>(ii)</w:t>
      </w:r>
      <w:r w:rsidRPr="00322F3B">
        <w:tab/>
        <w:t>had, at the time of the transfer from those assets, purchased the asset again for a consideration equal to its market value at that time.</w:t>
      </w:r>
    </w:p>
    <w:p w14:paraId="6FCA1B16" w14:textId="77777777" w:rsidR="0037072A" w:rsidRPr="00322F3B" w:rsidRDefault="0037072A" w:rsidP="0037072A">
      <w:pPr>
        <w:pStyle w:val="subsection"/>
        <w:keepNext/>
        <w:keepLines/>
      </w:pPr>
      <w:r w:rsidRPr="00322F3B">
        <w:tab/>
        <w:t>(9)</w:t>
      </w:r>
      <w:r w:rsidRPr="00322F3B">
        <w:tab/>
        <w:t>Division</w:t>
      </w:r>
      <w:r w:rsidR="00825006" w:rsidRPr="00322F3B">
        <w:t> </w:t>
      </w:r>
      <w:r w:rsidRPr="00322F3B">
        <w:t xml:space="preserve">40 has effect in relation to an asset covered by </w:t>
      </w:r>
      <w:r w:rsidR="00825006" w:rsidRPr="00322F3B">
        <w:t>subsection (</w:t>
      </w:r>
      <w:r w:rsidRPr="00322F3B">
        <w:t>6), (7) or (8) as if:</w:t>
      </w:r>
    </w:p>
    <w:p w14:paraId="377E0F82" w14:textId="77777777" w:rsidR="0037072A" w:rsidRPr="00322F3B" w:rsidRDefault="0037072A" w:rsidP="0037072A">
      <w:pPr>
        <w:pStyle w:val="paragraph"/>
      </w:pPr>
      <w:r w:rsidRPr="00322F3B">
        <w:tab/>
        <w:t>(a)</w:t>
      </w:r>
      <w:r w:rsidRPr="00322F3B">
        <w:tab/>
        <w:t>in relation to the sale of the asset that is taken to have occurred under that subsection:</w:t>
      </w:r>
    </w:p>
    <w:p w14:paraId="7A25B315" w14:textId="1BE2ADA7" w:rsidR="0037072A" w:rsidRPr="00322F3B" w:rsidRDefault="0037072A" w:rsidP="0037072A">
      <w:pPr>
        <w:pStyle w:val="paragraphsub"/>
      </w:pPr>
      <w:r w:rsidRPr="00322F3B">
        <w:tab/>
        <w:t>(i)</w:t>
      </w:r>
      <w:r w:rsidRPr="00322F3B">
        <w:tab/>
        <w:t xml:space="preserve">the sale were a </w:t>
      </w:r>
      <w:r w:rsidR="009953FD" w:rsidRPr="009953FD">
        <w:rPr>
          <w:position w:val="6"/>
          <w:sz w:val="16"/>
        </w:rPr>
        <w:t>*</w:t>
      </w:r>
      <w:r w:rsidRPr="00322F3B">
        <w:t>balancing adjustment event; and</w:t>
      </w:r>
    </w:p>
    <w:p w14:paraId="13542A10" w14:textId="667F9CCC" w:rsidR="0037072A" w:rsidRPr="00322F3B" w:rsidRDefault="0037072A" w:rsidP="0037072A">
      <w:pPr>
        <w:pStyle w:val="paragraphsub"/>
      </w:pPr>
      <w:r w:rsidRPr="00322F3B">
        <w:tab/>
        <w:t>(ii)</w:t>
      </w:r>
      <w:r w:rsidRPr="00322F3B">
        <w:tab/>
        <w:t xml:space="preserve">the </w:t>
      </w:r>
      <w:r w:rsidR="009953FD" w:rsidRPr="009953FD">
        <w:rPr>
          <w:position w:val="6"/>
          <w:sz w:val="16"/>
        </w:rPr>
        <w:t>*</w:t>
      </w:r>
      <w:r w:rsidRPr="00322F3B">
        <w:t>termination value of the asset for that event were equal to the consideration for the sale under that subsection; and</w:t>
      </w:r>
    </w:p>
    <w:p w14:paraId="1EDE5DFD" w14:textId="021F40F8" w:rsidR="0037072A" w:rsidRPr="00322F3B" w:rsidRDefault="0037072A" w:rsidP="0037072A">
      <w:pPr>
        <w:pStyle w:val="paragraphsub"/>
      </w:pPr>
      <w:r w:rsidRPr="00322F3B">
        <w:tab/>
        <w:t>(iii)</w:t>
      </w:r>
      <w:r w:rsidRPr="00322F3B">
        <w:tab/>
        <w:t xml:space="preserve">the company had stopped </w:t>
      </w:r>
      <w:r w:rsidR="009953FD" w:rsidRPr="009953FD">
        <w:rPr>
          <w:position w:val="6"/>
          <w:sz w:val="16"/>
        </w:rPr>
        <w:t>*</w:t>
      </w:r>
      <w:r w:rsidRPr="00322F3B">
        <w:t>holding the asset at the time of the sale; and</w:t>
      </w:r>
    </w:p>
    <w:p w14:paraId="53C872E6" w14:textId="77777777" w:rsidR="0037072A" w:rsidRPr="00322F3B" w:rsidRDefault="0037072A" w:rsidP="0037072A">
      <w:pPr>
        <w:pStyle w:val="paragraph"/>
      </w:pPr>
      <w:r w:rsidRPr="00322F3B">
        <w:tab/>
        <w:t>(b)</w:t>
      </w:r>
      <w:r w:rsidRPr="00322F3B">
        <w:tab/>
        <w:t>in relation to the purchase of the asset that is taken to have occurred under that subsection:</w:t>
      </w:r>
    </w:p>
    <w:p w14:paraId="4BECC00A" w14:textId="77777777" w:rsidR="0037072A" w:rsidRPr="00322F3B" w:rsidRDefault="0037072A" w:rsidP="0037072A">
      <w:pPr>
        <w:pStyle w:val="paragraphsub"/>
      </w:pPr>
      <w:r w:rsidRPr="00322F3B">
        <w:tab/>
        <w:t>(i)</w:t>
      </w:r>
      <w:r w:rsidRPr="00322F3B">
        <w:tab/>
        <w:t>the company had only begun to hold the asset after the purchase; and</w:t>
      </w:r>
    </w:p>
    <w:p w14:paraId="54901B58" w14:textId="5E44CDD1" w:rsidR="0037072A" w:rsidRPr="00322F3B" w:rsidRDefault="0037072A" w:rsidP="0037072A">
      <w:pPr>
        <w:pStyle w:val="paragraphsub"/>
      </w:pPr>
      <w:r w:rsidRPr="00322F3B">
        <w:tab/>
        <w:t>(ii)</w:t>
      </w:r>
      <w:r w:rsidRPr="00322F3B">
        <w:tab/>
        <w:t xml:space="preserve">the first element of the asset’s </w:t>
      </w:r>
      <w:r w:rsidR="009953FD" w:rsidRPr="009953FD">
        <w:rPr>
          <w:position w:val="6"/>
          <w:sz w:val="16"/>
        </w:rPr>
        <w:t>*</w:t>
      </w:r>
      <w:r w:rsidRPr="00322F3B">
        <w:t>cost were equal to the consideration for the purchase under that subsection; and</w:t>
      </w:r>
    </w:p>
    <w:p w14:paraId="3775E566" w14:textId="4E901F59" w:rsidR="0037072A" w:rsidRPr="00322F3B" w:rsidRDefault="0037072A" w:rsidP="0037072A">
      <w:pPr>
        <w:pStyle w:val="paragraphsub"/>
      </w:pPr>
      <w:r w:rsidRPr="00322F3B">
        <w:lastRenderedPageBreak/>
        <w:tab/>
        <w:t>(iii)</w:t>
      </w:r>
      <w:r w:rsidRPr="00322F3B">
        <w:tab/>
        <w:t xml:space="preserve">the company had acquired the asset from an </w:t>
      </w:r>
      <w:r w:rsidR="009953FD" w:rsidRPr="009953FD">
        <w:rPr>
          <w:position w:val="6"/>
          <w:sz w:val="16"/>
        </w:rPr>
        <w:t>*</w:t>
      </w:r>
      <w:r w:rsidRPr="00322F3B">
        <w:t>associate of the company.</w:t>
      </w:r>
    </w:p>
    <w:p w14:paraId="40EE3925" w14:textId="77777777" w:rsidR="0037072A" w:rsidRPr="00322F3B" w:rsidRDefault="0037072A" w:rsidP="0037072A">
      <w:pPr>
        <w:pStyle w:val="notetext"/>
      </w:pPr>
      <w:r w:rsidRPr="00322F3B">
        <w:t>Note:</w:t>
      </w:r>
      <w:r w:rsidRPr="00322F3B">
        <w:tab/>
        <w:t>This means that, amongst other things, as a result of the transfer:</w:t>
      </w:r>
    </w:p>
    <w:p w14:paraId="0E131809" w14:textId="77777777" w:rsidR="0037072A" w:rsidRPr="00322F3B" w:rsidRDefault="0037072A" w:rsidP="0037072A">
      <w:pPr>
        <w:pStyle w:val="TLPNotebullet"/>
        <w:numPr>
          <w:ilvl w:val="0"/>
          <w:numId w:val="16"/>
        </w:numPr>
        <w:tabs>
          <w:tab w:val="clear" w:pos="357"/>
          <w:tab w:val="clear" w:pos="2520"/>
          <w:tab w:val="left" w:pos="2160"/>
          <w:tab w:val="num" w:pos="2310"/>
          <w:tab w:val="left" w:pos="2517"/>
        </w:tabs>
        <w:ind w:left="2310" w:hanging="330"/>
      </w:pPr>
      <w:r w:rsidRPr="00322F3B">
        <w:tab/>
        <w:t>the asset’s cost for the purposes of working out a deduction under Division</w:t>
      </w:r>
      <w:r w:rsidR="00825006" w:rsidRPr="00322F3B">
        <w:t> </w:t>
      </w:r>
      <w:r w:rsidRPr="00322F3B">
        <w:t>40 is reset; and</w:t>
      </w:r>
    </w:p>
    <w:p w14:paraId="0D8DD1B6" w14:textId="5A6EF3A4" w:rsidR="0037072A" w:rsidRPr="00322F3B" w:rsidRDefault="0037072A" w:rsidP="0037072A">
      <w:pPr>
        <w:pStyle w:val="TLPNotebullet"/>
        <w:numPr>
          <w:ilvl w:val="0"/>
          <w:numId w:val="16"/>
        </w:numPr>
        <w:tabs>
          <w:tab w:val="clear" w:pos="357"/>
          <w:tab w:val="clear" w:pos="2520"/>
          <w:tab w:val="left" w:pos="2160"/>
          <w:tab w:val="num" w:pos="2310"/>
          <w:tab w:val="left" w:pos="2517"/>
        </w:tabs>
        <w:ind w:left="2310" w:hanging="330"/>
      </w:pPr>
      <w:r w:rsidRPr="00322F3B">
        <w:tab/>
        <w:t xml:space="preserve">the company’s assessable income might be adjusted under </w:t>
      </w:r>
      <w:r w:rsidR="009953FD">
        <w:t>section 4</w:t>
      </w:r>
      <w:r w:rsidRPr="00322F3B">
        <w:t>0</w:t>
      </w:r>
      <w:r w:rsidR="009953FD">
        <w:noBreakHyphen/>
      </w:r>
      <w:r w:rsidRPr="00322F3B">
        <w:t>285 if the transfer is a transfer to the company’s segregated exempt assets.</w:t>
      </w:r>
    </w:p>
    <w:p w14:paraId="14B2EEB0" w14:textId="42A7BF16" w:rsidR="0037072A" w:rsidRPr="00322F3B" w:rsidRDefault="0037072A" w:rsidP="0037072A">
      <w:pPr>
        <w:pStyle w:val="ActHead4"/>
      </w:pPr>
      <w:bookmarkStart w:id="156" w:name="_Toc201755634"/>
      <w:r w:rsidRPr="00322F3B">
        <w:rPr>
          <w:rStyle w:val="CharSubdNo"/>
        </w:rPr>
        <w:t>Subdivision</w:t>
      </w:r>
      <w:r w:rsidR="00825006" w:rsidRPr="00322F3B">
        <w:rPr>
          <w:rStyle w:val="CharSubdNo"/>
        </w:rPr>
        <w:t> </w:t>
      </w:r>
      <w:r w:rsidRPr="00322F3B">
        <w:rPr>
          <w:rStyle w:val="CharSubdNo"/>
        </w:rPr>
        <w:t>320</w:t>
      </w:r>
      <w:r w:rsidR="009953FD">
        <w:rPr>
          <w:rStyle w:val="CharSubdNo"/>
        </w:rPr>
        <w:noBreakHyphen/>
      </w:r>
      <w:r w:rsidRPr="00322F3B">
        <w:rPr>
          <w:rStyle w:val="CharSubdNo"/>
        </w:rPr>
        <w:t>I</w:t>
      </w:r>
      <w:r w:rsidRPr="00322F3B">
        <w:t>—</w:t>
      </w:r>
      <w:r w:rsidRPr="00322F3B">
        <w:rPr>
          <w:rStyle w:val="CharSubdText"/>
        </w:rPr>
        <w:t>Transfers of business</w:t>
      </w:r>
      <w:bookmarkEnd w:id="156"/>
    </w:p>
    <w:p w14:paraId="2F7B98ED" w14:textId="176AE564" w:rsidR="0037072A" w:rsidRPr="00322F3B" w:rsidRDefault="0037072A" w:rsidP="0037072A">
      <w:pPr>
        <w:pStyle w:val="ActHead4"/>
      </w:pPr>
      <w:bookmarkStart w:id="157" w:name="_Toc201755635"/>
      <w:r w:rsidRPr="00322F3B">
        <w:t>Guide to Subdivision</w:t>
      </w:r>
      <w:r w:rsidR="00825006" w:rsidRPr="00322F3B">
        <w:t> </w:t>
      </w:r>
      <w:r w:rsidRPr="00322F3B">
        <w:t>320</w:t>
      </w:r>
      <w:r w:rsidR="009953FD">
        <w:noBreakHyphen/>
      </w:r>
      <w:r w:rsidRPr="00322F3B">
        <w:t>I</w:t>
      </w:r>
      <w:bookmarkEnd w:id="157"/>
    </w:p>
    <w:p w14:paraId="33A67E69" w14:textId="1EDA80CE" w:rsidR="0037072A" w:rsidRPr="00322F3B" w:rsidRDefault="0037072A" w:rsidP="0037072A">
      <w:pPr>
        <w:pStyle w:val="ActHead5"/>
      </w:pPr>
      <w:bookmarkStart w:id="158" w:name="_Toc201755636"/>
      <w:r w:rsidRPr="00322F3B">
        <w:rPr>
          <w:rStyle w:val="CharSectno"/>
        </w:rPr>
        <w:t>320</w:t>
      </w:r>
      <w:r w:rsidR="009953FD">
        <w:rPr>
          <w:rStyle w:val="CharSectno"/>
        </w:rPr>
        <w:noBreakHyphen/>
      </w:r>
      <w:r w:rsidRPr="00322F3B">
        <w:rPr>
          <w:rStyle w:val="CharSectno"/>
        </w:rPr>
        <w:t>300</w:t>
      </w:r>
      <w:r w:rsidRPr="00322F3B">
        <w:t xml:space="preserve">  What this Subdivision is about</w:t>
      </w:r>
      <w:bookmarkEnd w:id="158"/>
    </w:p>
    <w:p w14:paraId="154C5278" w14:textId="77777777" w:rsidR="0037072A" w:rsidRPr="00322F3B" w:rsidRDefault="0037072A" w:rsidP="00B57F3F">
      <w:pPr>
        <w:pStyle w:val="SOText"/>
      </w:pPr>
      <w:r w:rsidRPr="00322F3B">
        <w:t xml:space="preserve">This Subdivision contains special rules that apply when all or part of the life insurance business of a life insurance company is transferred to another life insurance company under the </w:t>
      </w:r>
      <w:r w:rsidRPr="00322F3B">
        <w:rPr>
          <w:i/>
        </w:rPr>
        <w:t>Life Insurance Act 1995</w:t>
      </w:r>
      <w:r w:rsidRPr="00322F3B">
        <w:t xml:space="preserve"> or the </w:t>
      </w:r>
      <w:r w:rsidR="00D01A3C" w:rsidRPr="00322F3B">
        <w:rPr>
          <w:i/>
        </w:rPr>
        <w:t>Financial Sector (Transfer and Restructure) Act 1999</w:t>
      </w:r>
      <w:r w:rsidRPr="00322F3B">
        <w:t>.</w:t>
      </w:r>
    </w:p>
    <w:p w14:paraId="2C0494A5" w14:textId="77777777" w:rsidR="0037072A" w:rsidRPr="00322F3B" w:rsidRDefault="0037072A" w:rsidP="0037072A">
      <w:pPr>
        <w:pStyle w:val="TofSectsHeading"/>
      </w:pPr>
      <w:r w:rsidRPr="00322F3B">
        <w:t>Table of sections</w:t>
      </w:r>
    </w:p>
    <w:p w14:paraId="46C7499E" w14:textId="77777777" w:rsidR="0037072A" w:rsidRPr="00322F3B" w:rsidRDefault="0037072A" w:rsidP="0037072A">
      <w:pPr>
        <w:pStyle w:val="TofSectsGroupHeading"/>
      </w:pPr>
      <w:r w:rsidRPr="00322F3B">
        <w:t>Operative provisions</w:t>
      </w:r>
    </w:p>
    <w:p w14:paraId="66601DC5" w14:textId="2F55989C" w:rsidR="0037072A" w:rsidRPr="00322F3B" w:rsidRDefault="0037072A" w:rsidP="0037072A">
      <w:pPr>
        <w:pStyle w:val="TofSectsSection"/>
      </w:pPr>
      <w:r w:rsidRPr="00322F3B">
        <w:t>320</w:t>
      </w:r>
      <w:r w:rsidR="009953FD">
        <w:noBreakHyphen/>
      </w:r>
      <w:r w:rsidRPr="00322F3B">
        <w:t>305</w:t>
      </w:r>
      <w:r w:rsidRPr="00322F3B">
        <w:tab/>
        <w:t>When this Subdivision applies</w:t>
      </w:r>
    </w:p>
    <w:p w14:paraId="1062F393" w14:textId="1AAB24C4" w:rsidR="0037072A" w:rsidRPr="00322F3B" w:rsidRDefault="0037072A" w:rsidP="0037072A">
      <w:pPr>
        <w:pStyle w:val="TofSectsSection"/>
      </w:pPr>
      <w:r w:rsidRPr="00322F3B">
        <w:t>320</w:t>
      </w:r>
      <w:r w:rsidR="009953FD">
        <w:noBreakHyphen/>
      </w:r>
      <w:r w:rsidRPr="00322F3B">
        <w:t>310</w:t>
      </w:r>
      <w:r w:rsidRPr="00322F3B">
        <w:tab/>
        <w:t>Special deductions and amounts of assessable income</w:t>
      </w:r>
    </w:p>
    <w:p w14:paraId="3F26FC2F" w14:textId="5F50BB66" w:rsidR="009C614B" w:rsidRPr="00322F3B" w:rsidRDefault="009C614B" w:rsidP="009C614B">
      <w:pPr>
        <w:pStyle w:val="TofSectsSection"/>
      </w:pPr>
      <w:r w:rsidRPr="00322F3B">
        <w:t>320</w:t>
      </w:r>
      <w:r w:rsidR="009953FD">
        <w:noBreakHyphen/>
      </w:r>
      <w:r w:rsidRPr="00322F3B">
        <w:t>315</w:t>
      </w:r>
      <w:r w:rsidRPr="00322F3B">
        <w:tab/>
        <w:t xml:space="preserve">Complying </w:t>
      </w:r>
      <w:r w:rsidR="00406984" w:rsidRPr="00322F3B">
        <w:t>superannuation</w:t>
      </w:r>
      <w:r w:rsidRPr="00322F3B">
        <w:t xml:space="preserve"> asset pool and segregated exempt assets</w:t>
      </w:r>
    </w:p>
    <w:p w14:paraId="55A5703D" w14:textId="1B0A0025" w:rsidR="0037072A" w:rsidRPr="00322F3B" w:rsidRDefault="0037072A" w:rsidP="0037072A">
      <w:pPr>
        <w:pStyle w:val="TofSectsSection"/>
      </w:pPr>
      <w:r w:rsidRPr="00322F3B">
        <w:t>320</w:t>
      </w:r>
      <w:r w:rsidR="009953FD">
        <w:noBreakHyphen/>
      </w:r>
      <w:r w:rsidRPr="00322F3B">
        <w:t>320</w:t>
      </w:r>
      <w:r w:rsidRPr="00322F3B">
        <w:tab/>
        <w:t>Certain amounts treated as life insurance premiums</w:t>
      </w:r>
    </w:p>
    <w:p w14:paraId="46CFB3D8" w14:textId="44E117E5" w:rsidR="0037072A" w:rsidRPr="00322F3B" w:rsidRDefault="0037072A" w:rsidP="0037072A">
      <w:pPr>
        <w:pStyle w:val="TofSectsSection"/>
      </w:pPr>
      <w:r w:rsidRPr="00322F3B">
        <w:t>320</w:t>
      </w:r>
      <w:r w:rsidR="009953FD">
        <w:noBreakHyphen/>
      </w:r>
      <w:r w:rsidRPr="00322F3B">
        <w:t>325</w:t>
      </w:r>
      <w:r w:rsidRPr="00322F3B">
        <w:tab/>
        <w:t>Friendly societies</w:t>
      </w:r>
    </w:p>
    <w:p w14:paraId="29333D96" w14:textId="65E7227C" w:rsidR="0037072A" w:rsidRPr="00322F3B" w:rsidRDefault="0037072A" w:rsidP="0037072A">
      <w:pPr>
        <w:pStyle w:val="TofSectsSection"/>
      </w:pPr>
      <w:r w:rsidRPr="00322F3B">
        <w:t>320</w:t>
      </w:r>
      <w:r w:rsidR="009953FD">
        <w:noBreakHyphen/>
      </w:r>
      <w:r w:rsidRPr="00322F3B">
        <w:t>330</w:t>
      </w:r>
      <w:r w:rsidRPr="00322F3B">
        <w:tab/>
        <w:t>Immediate annuities</w:t>
      </w:r>
    </w:p>
    <w:p w14:paraId="2DCE6E59" w14:textId="25A990D1" w:rsidR="0037072A" w:rsidRPr="00322F3B" w:rsidRDefault="0037072A" w:rsidP="0037072A">
      <w:pPr>
        <w:pStyle w:val="TofSectsSection"/>
      </w:pPr>
      <w:r w:rsidRPr="00322F3B">
        <w:t>320</w:t>
      </w:r>
      <w:r w:rsidR="009953FD">
        <w:noBreakHyphen/>
      </w:r>
      <w:r w:rsidRPr="00322F3B">
        <w:t>335</w:t>
      </w:r>
      <w:r w:rsidRPr="00322F3B">
        <w:tab/>
        <w:t>Parts of assets treated as separate assets</w:t>
      </w:r>
    </w:p>
    <w:p w14:paraId="636C116A" w14:textId="399CA4CA" w:rsidR="0037072A" w:rsidRPr="00322F3B" w:rsidRDefault="0037072A" w:rsidP="0037072A">
      <w:pPr>
        <w:pStyle w:val="TofSectsSection"/>
      </w:pPr>
      <w:r w:rsidRPr="00322F3B">
        <w:t>320</w:t>
      </w:r>
      <w:r w:rsidR="009953FD">
        <w:noBreakHyphen/>
      </w:r>
      <w:r w:rsidRPr="00322F3B">
        <w:t>340</w:t>
      </w:r>
      <w:r w:rsidRPr="00322F3B">
        <w:tab/>
        <w:t>Continuous disability policies</w:t>
      </w:r>
    </w:p>
    <w:p w14:paraId="43E4FB7B" w14:textId="1DD1DEBA" w:rsidR="0037072A" w:rsidRPr="00322F3B" w:rsidRDefault="0037072A" w:rsidP="0037072A">
      <w:pPr>
        <w:pStyle w:val="TofSectsSection"/>
      </w:pPr>
      <w:r w:rsidRPr="00322F3B">
        <w:t>320</w:t>
      </w:r>
      <w:r w:rsidR="009953FD">
        <w:noBreakHyphen/>
      </w:r>
      <w:r w:rsidRPr="00322F3B">
        <w:t>345</w:t>
      </w:r>
      <w:r w:rsidRPr="00322F3B">
        <w:tab/>
        <w:t>Exemption of management fees</w:t>
      </w:r>
    </w:p>
    <w:p w14:paraId="42906DB5" w14:textId="77777777" w:rsidR="0037072A" w:rsidRPr="00322F3B" w:rsidRDefault="0037072A" w:rsidP="0037072A">
      <w:pPr>
        <w:pStyle w:val="ActHead4"/>
      </w:pPr>
      <w:bookmarkStart w:id="159" w:name="_Toc201755637"/>
      <w:r w:rsidRPr="00322F3B">
        <w:lastRenderedPageBreak/>
        <w:t>Operative provisions</w:t>
      </w:r>
      <w:bookmarkEnd w:id="159"/>
    </w:p>
    <w:p w14:paraId="39CD924B" w14:textId="7BFD8B02" w:rsidR="0037072A" w:rsidRPr="00322F3B" w:rsidRDefault="0037072A" w:rsidP="0037072A">
      <w:pPr>
        <w:pStyle w:val="ActHead5"/>
      </w:pPr>
      <w:bookmarkStart w:id="160" w:name="_Toc201755638"/>
      <w:r w:rsidRPr="00322F3B">
        <w:rPr>
          <w:rStyle w:val="CharSectno"/>
        </w:rPr>
        <w:t>320</w:t>
      </w:r>
      <w:r w:rsidR="009953FD">
        <w:rPr>
          <w:rStyle w:val="CharSectno"/>
        </w:rPr>
        <w:noBreakHyphen/>
      </w:r>
      <w:r w:rsidRPr="00322F3B">
        <w:rPr>
          <w:rStyle w:val="CharSectno"/>
        </w:rPr>
        <w:t>305</w:t>
      </w:r>
      <w:r w:rsidRPr="00322F3B">
        <w:t xml:space="preserve">  When this Subdivision applies</w:t>
      </w:r>
      <w:bookmarkEnd w:id="160"/>
    </w:p>
    <w:p w14:paraId="1E722369" w14:textId="11953A4D" w:rsidR="0037072A" w:rsidRPr="00322F3B" w:rsidRDefault="0037072A" w:rsidP="0037072A">
      <w:pPr>
        <w:pStyle w:val="subsection"/>
      </w:pPr>
      <w:r w:rsidRPr="00322F3B">
        <w:tab/>
      </w:r>
      <w:r w:rsidRPr="00322F3B">
        <w:tab/>
        <w:t xml:space="preserve">The rules in this Subdivision have effect if all or part of the </w:t>
      </w:r>
      <w:r w:rsidR="009953FD" w:rsidRPr="009953FD">
        <w:rPr>
          <w:position w:val="6"/>
          <w:sz w:val="16"/>
        </w:rPr>
        <w:t>*</w:t>
      </w:r>
      <w:r w:rsidRPr="00322F3B">
        <w:t xml:space="preserve">life insurance business of a </w:t>
      </w:r>
      <w:r w:rsidR="009953FD" w:rsidRPr="009953FD">
        <w:rPr>
          <w:position w:val="6"/>
          <w:sz w:val="16"/>
        </w:rPr>
        <w:t>*</w:t>
      </w:r>
      <w:r w:rsidRPr="00322F3B">
        <w:t xml:space="preserve">life insurance company (the </w:t>
      </w:r>
      <w:r w:rsidRPr="00322F3B">
        <w:rPr>
          <w:b/>
          <w:i/>
        </w:rPr>
        <w:t>originating company</w:t>
      </w:r>
      <w:r w:rsidRPr="00322F3B">
        <w:t xml:space="preserve">) is transferred to another life insurance company (the </w:t>
      </w:r>
      <w:r w:rsidRPr="00322F3B">
        <w:rPr>
          <w:b/>
          <w:i/>
        </w:rPr>
        <w:t>recipient company</w:t>
      </w:r>
      <w:r w:rsidRPr="00322F3B">
        <w:t>):</w:t>
      </w:r>
    </w:p>
    <w:p w14:paraId="1BC536A8" w14:textId="77777777" w:rsidR="0037072A" w:rsidRPr="00322F3B" w:rsidRDefault="0037072A" w:rsidP="0037072A">
      <w:pPr>
        <w:pStyle w:val="paragraph"/>
      </w:pPr>
      <w:r w:rsidRPr="00322F3B">
        <w:tab/>
        <w:t>(a)</w:t>
      </w:r>
      <w:r w:rsidRPr="00322F3B">
        <w:tab/>
        <w:t>in accordance with a scheme confirmed by the Federal Court of Australia under Part</w:t>
      </w:r>
      <w:r w:rsidR="00825006" w:rsidRPr="00322F3B">
        <w:t> </w:t>
      </w:r>
      <w:r w:rsidRPr="00322F3B">
        <w:t xml:space="preserve">9 of the </w:t>
      </w:r>
      <w:r w:rsidRPr="00322F3B">
        <w:rPr>
          <w:i/>
        </w:rPr>
        <w:t>Life Insurance Act 1995</w:t>
      </w:r>
      <w:r w:rsidRPr="00322F3B">
        <w:t>; or</w:t>
      </w:r>
    </w:p>
    <w:p w14:paraId="77CE97C1" w14:textId="77777777" w:rsidR="0037072A" w:rsidRPr="00322F3B" w:rsidRDefault="0037072A" w:rsidP="0037072A">
      <w:pPr>
        <w:pStyle w:val="paragraph"/>
      </w:pPr>
      <w:r w:rsidRPr="00322F3B">
        <w:tab/>
        <w:t>(b)</w:t>
      </w:r>
      <w:r w:rsidRPr="00322F3B">
        <w:tab/>
        <w:t xml:space="preserve">under the </w:t>
      </w:r>
      <w:r w:rsidR="00D01A3C" w:rsidRPr="00322F3B">
        <w:rPr>
          <w:i/>
        </w:rPr>
        <w:t>Financial Sector (Transfer and Restructure) Act 1999</w:t>
      </w:r>
      <w:r w:rsidRPr="00322F3B">
        <w:t>.</w:t>
      </w:r>
    </w:p>
    <w:p w14:paraId="4BA0C751" w14:textId="425E47FE" w:rsidR="0037072A" w:rsidRPr="00322F3B" w:rsidRDefault="0037072A" w:rsidP="0037072A">
      <w:pPr>
        <w:pStyle w:val="ActHead5"/>
      </w:pPr>
      <w:bookmarkStart w:id="161" w:name="_Toc201755639"/>
      <w:r w:rsidRPr="00322F3B">
        <w:rPr>
          <w:rStyle w:val="CharSectno"/>
        </w:rPr>
        <w:t>320</w:t>
      </w:r>
      <w:r w:rsidR="009953FD">
        <w:rPr>
          <w:rStyle w:val="CharSectno"/>
        </w:rPr>
        <w:noBreakHyphen/>
      </w:r>
      <w:r w:rsidRPr="00322F3B">
        <w:rPr>
          <w:rStyle w:val="CharSectno"/>
        </w:rPr>
        <w:t>310</w:t>
      </w:r>
      <w:r w:rsidRPr="00322F3B">
        <w:t xml:space="preserve">  Special deductions and amounts of assessable income</w:t>
      </w:r>
      <w:bookmarkEnd w:id="161"/>
    </w:p>
    <w:p w14:paraId="720B402B" w14:textId="77777777" w:rsidR="0037072A" w:rsidRPr="00322F3B" w:rsidRDefault="0037072A" w:rsidP="0037072A">
      <w:pPr>
        <w:pStyle w:val="SubsectionHead"/>
      </w:pPr>
      <w:r w:rsidRPr="00322F3B">
        <w:t>Deduction for originating company</w:t>
      </w:r>
    </w:p>
    <w:p w14:paraId="34A9B858" w14:textId="52308D74" w:rsidR="0037072A" w:rsidRPr="00322F3B" w:rsidRDefault="0037072A" w:rsidP="0037072A">
      <w:pPr>
        <w:pStyle w:val="subsection"/>
      </w:pPr>
      <w:r w:rsidRPr="00322F3B">
        <w:tab/>
        <w:t>(1)</w:t>
      </w:r>
      <w:r w:rsidRPr="00322F3B">
        <w:tab/>
        <w:t xml:space="preserve">If the originating company pays an amount to the recipient company in respect of liabilities under the </w:t>
      </w:r>
      <w:r w:rsidR="009953FD" w:rsidRPr="009953FD">
        <w:rPr>
          <w:position w:val="6"/>
          <w:sz w:val="16"/>
        </w:rPr>
        <w:t>*</w:t>
      </w:r>
      <w:r w:rsidRPr="00322F3B">
        <w:t xml:space="preserve">net risk components of </w:t>
      </w:r>
      <w:r w:rsidR="009953FD" w:rsidRPr="009953FD">
        <w:rPr>
          <w:position w:val="6"/>
          <w:sz w:val="16"/>
        </w:rPr>
        <w:t>*</w:t>
      </w:r>
      <w:r w:rsidRPr="00322F3B">
        <w:t>life insurance policies transferred to the recipient company, the originating company can deduct that amount for the income year in which the transfer took place.</w:t>
      </w:r>
    </w:p>
    <w:p w14:paraId="6E11D238" w14:textId="77777777" w:rsidR="0037072A" w:rsidRPr="00322F3B" w:rsidRDefault="0037072A" w:rsidP="0037072A">
      <w:pPr>
        <w:pStyle w:val="SubsectionHead"/>
      </w:pPr>
      <w:r w:rsidRPr="00322F3B">
        <w:t>Amount included in originating company’s assessable income</w:t>
      </w:r>
    </w:p>
    <w:p w14:paraId="3CBAAEC5" w14:textId="55A5C9EC" w:rsidR="0037072A" w:rsidRPr="00322F3B" w:rsidRDefault="0037072A" w:rsidP="0037072A">
      <w:pPr>
        <w:pStyle w:val="subsection"/>
      </w:pPr>
      <w:r w:rsidRPr="00322F3B">
        <w:tab/>
        <w:t>(2)</w:t>
      </w:r>
      <w:r w:rsidRPr="00322F3B">
        <w:tab/>
        <w:t xml:space="preserve">If the originating company receives an amount from the recipient company in respect of liabilities under the </w:t>
      </w:r>
      <w:r w:rsidR="009953FD" w:rsidRPr="009953FD">
        <w:rPr>
          <w:position w:val="6"/>
          <w:sz w:val="16"/>
        </w:rPr>
        <w:t>*</w:t>
      </w:r>
      <w:r w:rsidRPr="00322F3B">
        <w:t xml:space="preserve">net risk components of </w:t>
      </w:r>
      <w:r w:rsidR="009953FD" w:rsidRPr="009953FD">
        <w:rPr>
          <w:position w:val="6"/>
          <w:sz w:val="16"/>
        </w:rPr>
        <w:t>*</w:t>
      </w:r>
      <w:r w:rsidRPr="00322F3B">
        <w:t>life insurance policies transferred to the recipient company, that amount is included in the assessable income of the originating company for the income year in which the transfer took place.</w:t>
      </w:r>
    </w:p>
    <w:p w14:paraId="60CFA24B" w14:textId="77777777" w:rsidR="0037072A" w:rsidRPr="00322F3B" w:rsidRDefault="0037072A" w:rsidP="0037072A">
      <w:pPr>
        <w:pStyle w:val="SubsectionHead"/>
      </w:pPr>
      <w:r w:rsidRPr="00322F3B">
        <w:t>Deduction for recipient company</w:t>
      </w:r>
    </w:p>
    <w:p w14:paraId="1891F236" w14:textId="72A589C5" w:rsidR="0037072A" w:rsidRPr="00322F3B" w:rsidRDefault="0037072A" w:rsidP="0037072A">
      <w:pPr>
        <w:pStyle w:val="subsection"/>
      </w:pPr>
      <w:r w:rsidRPr="00322F3B">
        <w:tab/>
        <w:t>(3)</w:t>
      </w:r>
      <w:r w:rsidRPr="00322F3B">
        <w:tab/>
        <w:t xml:space="preserve">If the recipient company pays an amount to the originating company in respect of liabilities under the </w:t>
      </w:r>
      <w:r w:rsidR="009953FD" w:rsidRPr="009953FD">
        <w:rPr>
          <w:position w:val="6"/>
          <w:sz w:val="16"/>
        </w:rPr>
        <w:t>*</w:t>
      </w:r>
      <w:r w:rsidRPr="00322F3B">
        <w:t xml:space="preserve">net risk components of </w:t>
      </w:r>
      <w:r w:rsidR="009953FD" w:rsidRPr="009953FD">
        <w:rPr>
          <w:position w:val="6"/>
          <w:sz w:val="16"/>
        </w:rPr>
        <w:t>*</w:t>
      </w:r>
      <w:r w:rsidRPr="00322F3B">
        <w:t>life insurance policies transferred to the recipient company, the recipient company can deduct that amount for the income year in which the transfer took place.</w:t>
      </w:r>
    </w:p>
    <w:p w14:paraId="3205C8BA" w14:textId="1D44CD35" w:rsidR="009C614B" w:rsidRPr="00322F3B" w:rsidRDefault="009C614B" w:rsidP="009C614B">
      <w:pPr>
        <w:pStyle w:val="ActHead5"/>
      </w:pPr>
      <w:bookmarkStart w:id="162" w:name="_Toc201755640"/>
      <w:r w:rsidRPr="00322F3B">
        <w:rPr>
          <w:rStyle w:val="CharSectno"/>
        </w:rPr>
        <w:lastRenderedPageBreak/>
        <w:t>320</w:t>
      </w:r>
      <w:r w:rsidR="009953FD">
        <w:rPr>
          <w:rStyle w:val="CharSectno"/>
        </w:rPr>
        <w:noBreakHyphen/>
      </w:r>
      <w:r w:rsidRPr="00322F3B">
        <w:rPr>
          <w:rStyle w:val="CharSectno"/>
        </w:rPr>
        <w:t>315</w:t>
      </w:r>
      <w:r w:rsidRPr="00322F3B">
        <w:t xml:space="preserve">  Complying </w:t>
      </w:r>
      <w:r w:rsidR="00406984" w:rsidRPr="00322F3B">
        <w:t>superannuation</w:t>
      </w:r>
      <w:r w:rsidRPr="00322F3B">
        <w:t xml:space="preserve"> asset pool and segregated exempt assets</w:t>
      </w:r>
      <w:bookmarkEnd w:id="162"/>
    </w:p>
    <w:p w14:paraId="22F24982" w14:textId="369B65CD" w:rsidR="009C614B" w:rsidRPr="00322F3B" w:rsidRDefault="009C614B" w:rsidP="009C614B">
      <w:pPr>
        <w:pStyle w:val="subsection"/>
      </w:pPr>
      <w:r w:rsidRPr="00322F3B">
        <w:tab/>
        <w:t>(1)</w:t>
      </w:r>
      <w:r w:rsidRPr="00322F3B">
        <w:tab/>
        <w:t xml:space="preserve">Assets that were </w:t>
      </w:r>
      <w:r w:rsidR="009953FD" w:rsidRPr="009953FD">
        <w:rPr>
          <w:position w:val="6"/>
          <w:sz w:val="16"/>
        </w:rPr>
        <w:t>*</w:t>
      </w:r>
      <w:r w:rsidRPr="00322F3B">
        <w:t xml:space="preserve">complying </w:t>
      </w:r>
      <w:r w:rsidR="00406984" w:rsidRPr="00322F3B">
        <w:t>superannuation</w:t>
      </w:r>
      <w:r w:rsidRPr="00322F3B">
        <w:t xml:space="preserve"> assets of the originating company just before the transfer took place and that are transferred to the recipient company become complying </w:t>
      </w:r>
      <w:r w:rsidR="00406984" w:rsidRPr="00322F3B">
        <w:t>superannuation</w:t>
      </w:r>
      <w:r w:rsidRPr="00322F3B">
        <w:t xml:space="preserve"> assets of the recipient company.</w:t>
      </w:r>
    </w:p>
    <w:p w14:paraId="43FAD412" w14:textId="66E13D96" w:rsidR="009C614B" w:rsidRPr="00322F3B" w:rsidRDefault="009C614B" w:rsidP="009C614B">
      <w:pPr>
        <w:pStyle w:val="subsection"/>
      </w:pPr>
      <w:r w:rsidRPr="00322F3B">
        <w:tab/>
        <w:t>(2)</w:t>
      </w:r>
      <w:r w:rsidRPr="00322F3B">
        <w:tab/>
        <w:t xml:space="preserve">Assets that were </w:t>
      </w:r>
      <w:r w:rsidR="009953FD" w:rsidRPr="009953FD">
        <w:rPr>
          <w:position w:val="6"/>
          <w:sz w:val="16"/>
        </w:rPr>
        <w:t>*</w:t>
      </w:r>
      <w:r w:rsidRPr="00322F3B">
        <w:t>segregated exempt assets of the originating company just before the transfer took place and that are transferred to the recipient company become segregated exempt assets of the recipient company.</w:t>
      </w:r>
    </w:p>
    <w:p w14:paraId="08A69A33" w14:textId="4A1B72B3" w:rsidR="0037072A" w:rsidRPr="00322F3B" w:rsidRDefault="0037072A" w:rsidP="0037072A">
      <w:pPr>
        <w:pStyle w:val="ActHead5"/>
      </w:pPr>
      <w:bookmarkStart w:id="163" w:name="_Toc201755641"/>
      <w:r w:rsidRPr="00322F3B">
        <w:rPr>
          <w:rStyle w:val="CharSectno"/>
        </w:rPr>
        <w:t>320</w:t>
      </w:r>
      <w:r w:rsidR="009953FD">
        <w:rPr>
          <w:rStyle w:val="CharSectno"/>
        </w:rPr>
        <w:noBreakHyphen/>
      </w:r>
      <w:r w:rsidRPr="00322F3B">
        <w:rPr>
          <w:rStyle w:val="CharSectno"/>
        </w:rPr>
        <w:t>320</w:t>
      </w:r>
      <w:r w:rsidRPr="00322F3B">
        <w:t xml:space="preserve">  Certain amounts treated as life insurance premiums</w:t>
      </w:r>
      <w:bookmarkEnd w:id="163"/>
    </w:p>
    <w:p w14:paraId="7A7639F7" w14:textId="665D799B" w:rsidR="0037072A" w:rsidRPr="00322F3B" w:rsidRDefault="0037072A" w:rsidP="0037072A">
      <w:pPr>
        <w:pStyle w:val="subsection"/>
      </w:pPr>
      <w:r w:rsidRPr="00322F3B">
        <w:tab/>
        <w:t>(1)</w:t>
      </w:r>
      <w:r w:rsidRPr="00322F3B">
        <w:tab/>
        <w:t xml:space="preserve">This Division applies to the recipient company as if the amount or value of any consideration received by the recipient company in respect of liabilities under </w:t>
      </w:r>
      <w:r w:rsidR="009953FD" w:rsidRPr="009953FD">
        <w:rPr>
          <w:position w:val="6"/>
          <w:sz w:val="16"/>
        </w:rPr>
        <w:t>*</w:t>
      </w:r>
      <w:r w:rsidRPr="00322F3B">
        <w:t xml:space="preserve">life insurance policies transferred to the company were </w:t>
      </w:r>
      <w:r w:rsidR="009953FD" w:rsidRPr="009953FD">
        <w:rPr>
          <w:position w:val="6"/>
          <w:sz w:val="16"/>
        </w:rPr>
        <w:t>*</w:t>
      </w:r>
      <w:r w:rsidRPr="00322F3B">
        <w:t>life insurance premiums paid to the company at the time the transfer took place.</w:t>
      </w:r>
    </w:p>
    <w:p w14:paraId="249AB5B6" w14:textId="77777777" w:rsidR="0037072A" w:rsidRPr="00322F3B" w:rsidRDefault="0037072A" w:rsidP="0037072A">
      <w:pPr>
        <w:pStyle w:val="subsection"/>
      </w:pPr>
      <w:r w:rsidRPr="00322F3B">
        <w:tab/>
        <w:t>(2)</w:t>
      </w:r>
      <w:r w:rsidRPr="00322F3B">
        <w:tab/>
        <w:t xml:space="preserve">However, </w:t>
      </w:r>
      <w:r w:rsidR="00825006" w:rsidRPr="00322F3B">
        <w:t>subsection (</w:t>
      </w:r>
      <w:r w:rsidRPr="00322F3B">
        <w:t>1) does not apply to consideration:</w:t>
      </w:r>
    </w:p>
    <w:p w14:paraId="5E39E00E" w14:textId="7249742E" w:rsidR="009C614B" w:rsidRPr="00322F3B" w:rsidRDefault="009C614B" w:rsidP="009C614B">
      <w:pPr>
        <w:pStyle w:val="paragraph"/>
      </w:pPr>
      <w:r w:rsidRPr="00322F3B">
        <w:tab/>
        <w:t>(a)</w:t>
      </w:r>
      <w:r w:rsidRPr="00322F3B">
        <w:tab/>
        <w:t xml:space="preserve">that relates to liabilities that, just before the transfer took place, were discharged out of the originating company’s </w:t>
      </w:r>
      <w:r w:rsidR="009953FD" w:rsidRPr="009953FD">
        <w:rPr>
          <w:position w:val="6"/>
          <w:sz w:val="16"/>
        </w:rPr>
        <w:t>*</w:t>
      </w:r>
      <w:r w:rsidRPr="00322F3B">
        <w:t xml:space="preserve">complying </w:t>
      </w:r>
      <w:r w:rsidR="00406984" w:rsidRPr="00322F3B">
        <w:t>superannuation</w:t>
      </w:r>
      <w:r w:rsidRPr="00322F3B">
        <w:t xml:space="preserve"> assets or </w:t>
      </w:r>
      <w:r w:rsidR="009953FD" w:rsidRPr="009953FD">
        <w:rPr>
          <w:position w:val="6"/>
          <w:sz w:val="16"/>
        </w:rPr>
        <w:t>*</w:t>
      </w:r>
      <w:r w:rsidRPr="00322F3B">
        <w:t>segregated exempt assets; or</w:t>
      </w:r>
    </w:p>
    <w:p w14:paraId="6D556A3A" w14:textId="69B4A8BD" w:rsidR="0037072A" w:rsidRPr="00322F3B" w:rsidRDefault="0037072A" w:rsidP="0037072A">
      <w:pPr>
        <w:pStyle w:val="paragraph"/>
      </w:pPr>
      <w:r w:rsidRPr="00322F3B">
        <w:tab/>
        <w:t>(b)</w:t>
      </w:r>
      <w:r w:rsidRPr="00322F3B">
        <w:tab/>
        <w:t xml:space="preserve">that relates to the part of a </w:t>
      </w:r>
      <w:r w:rsidR="009953FD" w:rsidRPr="009953FD">
        <w:rPr>
          <w:position w:val="6"/>
          <w:sz w:val="16"/>
        </w:rPr>
        <w:t>*</w:t>
      </w:r>
      <w:r w:rsidRPr="00322F3B">
        <w:t xml:space="preserve">life insurance policy that has been reinsured under a </w:t>
      </w:r>
      <w:r w:rsidR="009953FD" w:rsidRPr="009953FD">
        <w:rPr>
          <w:position w:val="6"/>
          <w:sz w:val="16"/>
        </w:rPr>
        <w:t>*</w:t>
      </w:r>
      <w:r w:rsidRPr="00322F3B">
        <w:t>contract of reinsurance (except consideration that relates to a risk, or part of a risk, in relation to which subsection</w:t>
      </w:r>
      <w:r w:rsidR="00825006" w:rsidRPr="00322F3B">
        <w:t> </w:t>
      </w:r>
      <w:r w:rsidRPr="00322F3B">
        <w:t xml:space="preserve">148(1) of the </w:t>
      </w:r>
      <w:r w:rsidRPr="00322F3B">
        <w:rPr>
          <w:i/>
        </w:rPr>
        <w:t>Income Tax Assessment Act 1936</w:t>
      </w:r>
      <w:r w:rsidRPr="00322F3B">
        <w:t xml:space="preserve"> applies).</w:t>
      </w:r>
    </w:p>
    <w:p w14:paraId="00D9178E" w14:textId="323F9FDE" w:rsidR="0037072A" w:rsidRPr="00322F3B" w:rsidRDefault="0037072A" w:rsidP="0037072A">
      <w:pPr>
        <w:pStyle w:val="ActHead5"/>
      </w:pPr>
      <w:bookmarkStart w:id="164" w:name="_Toc201755642"/>
      <w:r w:rsidRPr="00322F3B">
        <w:rPr>
          <w:rStyle w:val="CharSectno"/>
        </w:rPr>
        <w:t>320</w:t>
      </w:r>
      <w:r w:rsidR="009953FD">
        <w:rPr>
          <w:rStyle w:val="CharSectno"/>
        </w:rPr>
        <w:noBreakHyphen/>
      </w:r>
      <w:r w:rsidRPr="00322F3B">
        <w:rPr>
          <w:rStyle w:val="CharSectno"/>
        </w:rPr>
        <w:t>325</w:t>
      </w:r>
      <w:r w:rsidRPr="00322F3B">
        <w:t xml:space="preserve">  Friendly societies</w:t>
      </w:r>
      <w:bookmarkEnd w:id="164"/>
    </w:p>
    <w:p w14:paraId="23694607" w14:textId="51708B23" w:rsidR="0037072A" w:rsidRPr="00322F3B" w:rsidRDefault="0037072A" w:rsidP="0037072A">
      <w:pPr>
        <w:pStyle w:val="subsection"/>
      </w:pPr>
      <w:r w:rsidRPr="00322F3B">
        <w:tab/>
        <w:t>(1)</w:t>
      </w:r>
      <w:r w:rsidRPr="00322F3B">
        <w:tab/>
        <w:t xml:space="preserve">This section has effect if the originating company and the recipient company were </w:t>
      </w:r>
      <w:r w:rsidR="009953FD" w:rsidRPr="009953FD">
        <w:rPr>
          <w:position w:val="6"/>
          <w:sz w:val="16"/>
        </w:rPr>
        <w:t>*</w:t>
      </w:r>
      <w:r w:rsidRPr="00322F3B">
        <w:t>friendly societies just before the transfer took place.</w:t>
      </w:r>
    </w:p>
    <w:p w14:paraId="18B0512A" w14:textId="095934D6" w:rsidR="0037072A" w:rsidRPr="00322F3B" w:rsidRDefault="0037072A" w:rsidP="0037072A">
      <w:pPr>
        <w:pStyle w:val="subsection"/>
      </w:pPr>
      <w:r w:rsidRPr="00322F3B">
        <w:lastRenderedPageBreak/>
        <w:tab/>
        <w:t>(2)</w:t>
      </w:r>
      <w:r w:rsidRPr="00322F3B">
        <w:tab/>
        <w:t>For the purposes of paragraph</w:t>
      </w:r>
      <w:r w:rsidR="00825006" w:rsidRPr="00322F3B">
        <w:t> </w:t>
      </w:r>
      <w:r w:rsidRPr="00322F3B">
        <w:t>320</w:t>
      </w:r>
      <w:r w:rsidR="009953FD">
        <w:noBreakHyphen/>
      </w:r>
      <w:r w:rsidRPr="00322F3B">
        <w:t xml:space="preserve">37(1)(d), an </w:t>
      </w:r>
      <w:r w:rsidR="009953FD" w:rsidRPr="009953FD">
        <w:rPr>
          <w:position w:val="6"/>
          <w:sz w:val="16"/>
        </w:rPr>
        <w:t>*</w:t>
      </w:r>
      <w:r w:rsidRPr="00322F3B">
        <w:t xml:space="preserve">income bond, </w:t>
      </w:r>
      <w:r w:rsidR="009953FD" w:rsidRPr="009953FD">
        <w:rPr>
          <w:position w:val="6"/>
          <w:sz w:val="16"/>
        </w:rPr>
        <w:t>*</w:t>
      </w:r>
      <w:r w:rsidRPr="00322F3B">
        <w:t xml:space="preserve">funeral policy, </w:t>
      </w:r>
      <w:r w:rsidR="009953FD" w:rsidRPr="009953FD">
        <w:rPr>
          <w:position w:val="6"/>
          <w:sz w:val="16"/>
        </w:rPr>
        <w:t>*</w:t>
      </w:r>
      <w:r w:rsidRPr="00322F3B">
        <w:t xml:space="preserve">sickness policy or </w:t>
      </w:r>
      <w:r w:rsidR="009953FD" w:rsidRPr="009953FD">
        <w:rPr>
          <w:position w:val="6"/>
          <w:sz w:val="16"/>
        </w:rPr>
        <w:t>*</w:t>
      </w:r>
      <w:r w:rsidRPr="00322F3B">
        <w:t xml:space="preserve">scholarship plan issued by the recipient company in substitution for an income bond, funeral policy, sickness policy or scholarship plan (the </w:t>
      </w:r>
      <w:r w:rsidRPr="00322F3B">
        <w:rPr>
          <w:b/>
          <w:i/>
        </w:rPr>
        <w:t>original policy</w:t>
      </w:r>
      <w:r w:rsidRPr="00322F3B">
        <w:t>) transferred from the originating company is taken to have been issued at the time the original policy was issued if the terms of the substituted policy are not materially different from those of the original policy.</w:t>
      </w:r>
    </w:p>
    <w:p w14:paraId="3F267656" w14:textId="13EEBA54" w:rsidR="0037072A" w:rsidRPr="00322F3B" w:rsidRDefault="0037072A" w:rsidP="0037072A">
      <w:pPr>
        <w:pStyle w:val="ActHead5"/>
      </w:pPr>
      <w:bookmarkStart w:id="165" w:name="_Toc201755643"/>
      <w:r w:rsidRPr="00322F3B">
        <w:rPr>
          <w:rStyle w:val="CharSectno"/>
        </w:rPr>
        <w:t>320</w:t>
      </w:r>
      <w:r w:rsidR="009953FD">
        <w:rPr>
          <w:rStyle w:val="CharSectno"/>
        </w:rPr>
        <w:noBreakHyphen/>
      </w:r>
      <w:r w:rsidRPr="00322F3B">
        <w:rPr>
          <w:rStyle w:val="CharSectno"/>
        </w:rPr>
        <w:t>330</w:t>
      </w:r>
      <w:r w:rsidRPr="00322F3B">
        <w:t xml:space="preserve">  Immediate annuities</w:t>
      </w:r>
      <w:bookmarkEnd w:id="165"/>
    </w:p>
    <w:p w14:paraId="41969AAB" w14:textId="2B6333D1" w:rsidR="0037072A" w:rsidRPr="00322F3B" w:rsidRDefault="0037072A" w:rsidP="0037072A">
      <w:pPr>
        <w:pStyle w:val="subsection"/>
      </w:pPr>
      <w:r w:rsidRPr="00322F3B">
        <w:tab/>
      </w:r>
      <w:r w:rsidRPr="00322F3B">
        <w:tab/>
        <w:t xml:space="preserve">For the purposes of </w:t>
      </w:r>
      <w:r w:rsidR="009F5D03" w:rsidRPr="00322F3B">
        <w:t>section 3</w:t>
      </w:r>
      <w:r w:rsidRPr="00322F3B">
        <w:t>20</w:t>
      </w:r>
      <w:r w:rsidR="009953FD">
        <w:noBreakHyphen/>
      </w:r>
      <w:r w:rsidRPr="00322F3B">
        <w:t xml:space="preserve">246, a </w:t>
      </w:r>
      <w:r w:rsidR="009953FD" w:rsidRPr="009953FD">
        <w:rPr>
          <w:position w:val="6"/>
          <w:sz w:val="16"/>
        </w:rPr>
        <w:t>*</w:t>
      </w:r>
      <w:r w:rsidRPr="00322F3B">
        <w:t xml:space="preserve">life insurance policy that provides for an </w:t>
      </w:r>
      <w:r w:rsidR="009953FD" w:rsidRPr="009953FD">
        <w:rPr>
          <w:position w:val="6"/>
          <w:sz w:val="16"/>
        </w:rPr>
        <w:t>*</w:t>
      </w:r>
      <w:r w:rsidRPr="00322F3B">
        <w:t xml:space="preserve">immediate annuity issued by the recipient company in substitution for a policy (also the </w:t>
      </w:r>
      <w:r w:rsidRPr="00322F3B">
        <w:rPr>
          <w:b/>
          <w:i/>
        </w:rPr>
        <w:t>original policy</w:t>
      </w:r>
      <w:r w:rsidRPr="00322F3B">
        <w:t>) transferred from the originating company is taken to have been issued at the time the original policy was issued if the terms of the substituted policy are not materially different from those of the original policy.</w:t>
      </w:r>
    </w:p>
    <w:p w14:paraId="49B876F9" w14:textId="38AF3A0E" w:rsidR="0037072A" w:rsidRPr="00322F3B" w:rsidRDefault="0037072A" w:rsidP="0037072A">
      <w:pPr>
        <w:pStyle w:val="ActHead5"/>
      </w:pPr>
      <w:bookmarkStart w:id="166" w:name="_Toc201755644"/>
      <w:r w:rsidRPr="00322F3B">
        <w:rPr>
          <w:rStyle w:val="CharSectno"/>
        </w:rPr>
        <w:t>320</w:t>
      </w:r>
      <w:r w:rsidR="009953FD">
        <w:rPr>
          <w:rStyle w:val="CharSectno"/>
        </w:rPr>
        <w:noBreakHyphen/>
      </w:r>
      <w:r w:rsidRPr="00322F3B">
        <w:rPr>
          <w:rStyle w:val="CharSectno"/>
        </w:rPr>
        <w:t>335</w:t>
      </w:r>
      <w:r w:rsidRPr="00322F3B">
        <w:t xml:space="preserve">  Parts of assets treated as separate assets</w:t>
      </w:r>
      <w:bookmarkEnd w:id="166"/>
    </w:p>
    <w:p w14:paraId="44B91B07" w14:textId="77777777" w:rsidR="0037072A" w:rsidRPr="00322F3B" w:rsidRDefault="0037072A" w:rsidP="0037072A">
      <w:pPr>
        <w:pStyle w:val="subsection"/>
      </w:pPr>
      <w:r w:rsidRPr="00322F3B">
        <w:tab/>
      </w:r>
      <w:r w:rsidRPr="00322F3B">
        <w:tab/>
        <w:t>If:</w:t>
      </w:r>
    </w:p>
    <w:p w14:paraId="0C4EBCF4" w14:textId="77777777" w:rsidR="0037072A" w:rsidRPr="00322F3B" w:rsidRDefault="0037072A" w:rsidP="0037072A">
      <w:pPr>
        <w:pStyle w:val="paragraph"/>
      </w:pPr>
      <w:r w:rsidRPr="00322F3B">
        <w:tab/>
        <w:t>(a)</w:t>
      </w:r>
      <w:r w:rsidRPr="00322F3B">
        <w:tab/>
        <w:t>an asset is transferred to the recipient company from the originating company; and</w:t>
      </w:r>
    </w:p>
    <w:p w14:paraId="43B39536" w14:textId="2B838ED1" w:rsidR="0037072A" w:rsidRPr="00322F3B" w:rsidRDefault="0037072A" w:rsidP="007F401A">
      <w:pPr>
        <w:pStyle w:val="paragraph"/>
      </w:pPr>
      <w:r w:rsidRPr="00322F3B">
        <w:tab/>
        <w:t>(b)</w:t>
      </w:r>
      <w:r w:rsidRPr="00322F3B">
        <w:tab/>
        <w:t xml:space="preserve">parts of that asset were, under </w:t>
      </w:r>
      <w:r w:rsidR="009F5D03" w:rsidRPr="00322F3B">
        <w:t>section 3</w:t>
      </w:r>
      <w:r w:rsidRPr="00322F3B">
        <w:t>20</w:t>
      </w:r>
      <w:r w:rsidR="009953FD">
        <w:noBreakHyphen/>
      </w:r>
      <w:r w:rsidRPr="00322F3B">
        <w:t>170 or 320</w:t>
      </w:r>
      <w:r w:rsidR="009953FD">
        <w:noBreakHyphen/>
      </w:r>
      <w:r w:rsidRPr="00322F3B">
        <w:t xml:space="preserve">225 of the </w:t>
      </w:r>
      <w:r w:rsidRPr="00322F3B">
        <w:rPr>
          <w:i/>
        </w:rPr>
        <w:t>Income Tax (Transitional Provisions) Act 1997</w:t>
      </w:r>
      <w:r w:rsidRPr="00322F3B">
        <w:t>, treated as separate assets of the originating company just before the transfer took place;</w:t>
      </w:r>
    </w:p>
    <w:p w14:paraId="5B7017C6" w14:textId="77777777" w:rsidR="0037072A" w:rsidRPr="00322F3B" w:rsidRDefault="0037072A" w:rsidP="0037072A">
      <w:pPr>
        <w:pStyle w:val="subsection2"/>
      </w:pPr>
      <w:r w:rsidRPr="00322F3B">
        <w:t>those parts of that asset are also treated as separate assets of the recipient company.</w:t>
      </w:r>
    </w:p>
    <w:p w14:paraId="764CFAFE" w14:textId="40E6F9D9" w:rsidR="0037072A" w:rsidRPr="00322F3B" w:rsidRDefault="0037072A" w:rsidP="0037072A">
      <w:pPr>
        <w:pStyle w:val="ActHead5"/>
      </w:pPr>
      <w:bookmarkStart w:id="167" w:name="_Toc201755645"/>
      <w:r w:rsidRPr="00322F3B">
        <w:rPr>
          <w:rStyle w:val="CharSectno"/>
        </w:rPr>
        <w:t>320</w:t>
      </w:r>
      <w:r w:rsidR="009953FD">
        <w:rPr>
          <w:rStyle w:val="CharSectno"/>
        </w:rPr>
        <w:noBreakHyphen/>
      </w:r>
      <w:r w:rsidRPr="00322F3B">
        <w:rPr>
          <w:rStyle w:val="CharSectno"/>
        </w:rPr>
        <w:t>340</w:t>
      </w:r>
      <w:r w:rsidRPr="00322F3B">
        <w:t xml:space="preserve">  Continuous disability policies</w:t>
      </w:r>
      <w:bookmarkEnd w:id="167"/>
    </w:p>
    <w:p w14:paraId="0245C9FA" w14:textId="77777777" w:rsidR="0037072A" w:rsidRPr="00322F3B" w:rsidRDefault="0037072A" w:rsidP="0037072A">
      <w:pPr>
        <w:pStyle w:val="subsection"/>
      </w:pPr>
      <w:r w:rsidRPr="00322F3B">
        <w:tab/>
        <w:t>(1)</w:t>
      </w:r>
      <w:r w:rsidRPr="00322F3B">
        <w:tab/>
        <w:t>This section has effect if:</w:t>
      </w:r>
    </w:p>
    <w:p w14:paraId="4A623E48" w14:textId="5F14298F" w:rsidR="0037072A" w:rsidRPr="00322F3B" w:rsidRDefault="0037072A" w:rsidP="0037072A">
      <w:pPr>
        <w:pStyle w:val="paragraph"/>
      </w:pPr>
      <w:r w:rsidRPr="00322F3B">
        <w:tab/>
        <w:t>(a)</w:t>
      </w:r>
      <w:r w:rsidRPr="00322F3B">
        <w:tab/>
        <w:t xml:space="preserve">the originating company and the recipient company were members of the same </w:t>
      </w:r>
      <w:r w:rsidR="009953FD" w:rsidRPr="009953FD">
        <w:rPr>
          <w:position w:val="6"/>
          <w:sz w:val="16"/>
        </w:rPr>
        <w:t>*</w:t>
      </w:r>
      <w:r w:rsidRPr="00322F3B">
        <w:t>wholly</w:t>
      </w:r>
      <w:r w:rsidR="009953FD">
        <w:noBreakHyphen/>
      </w:r>
      <w:r w:rsidRPr="00322F3B">
        <w:t>owned group just before the transfer took place; and</w:t>
      </w:r>
    </w:p>
    <w:p w14:paraId="35FC2E6B" w14:textId="31ABC03B" w:rsidR="0037072A" w:rsidRPr="00322F3B" w:rsidRDefault="0037072A" w:rsidP="0037072A">
      <w:pPr>
        <w:pStyle w:val="paragraph"/>
      </w:pPr>
      <w:r w:rsidRPr="00322F3B">
        <w:lastRenderedPageBreak/>
        <w:tab/>
        <w:t>(b)</w:t>
      </w:r>
      <w:r w:rsidRPr="00322F3B">
        <w:tab/>
        <w:t xml:space="preserve">all of the liabilities under the </w:t>
      </w:r>
      <w:r w:rsidR="009953FD" w:rsidRPr="009953FD">
        <w:rPr>
          <w:position w:val="6"/>
          <w:sz w:val="16"/>
        </w:rPr>
        <w:t>*</w:t>
      </w:r>
      <w:r w:rsidRPr="00322F3B">
        <w:t>continuous disability policies of the originating company are transferred to the recipient company; and</w:t>
      </w:r>
    </w:p>
    <w:p w14:paraId="268D9CAF" w14:textId="77777777" w:rsidR="0037072A" w:rsidRPr="00322F3B" w:rsidRDefault="0037072A" w:rsidP="0037072A">
      <w:pPr>
        <w:pStyle w:val="paragraph"/>
      </w:pPr>
      <w:r w:rsidRPr="00322F3B">
        <w:tab/>
        <w:t>(c)</w:t>
      </w:r>
      <w:r w:rsidRPr="00322F3B">
        <w:tab/>
        <w:t xml:space="preserve">the transfer took place before the income year in which </w:t>
      </w:r>
      <w:r w:rsidR="00F233ED" w:rsidRPr="00322F3B">
        <w:t>1 July</w:t>
      </w:r>
      <w:r w:rsidRPr="00322F3B">
        <w:t xml:space="preserve"> 2005 occurs; and</w:t>
      </w:r>
    </w:p>
    <w:p w14:paraId="21C0A8F0" w14:textId="4B3CD3C2" w:rsidR="0037072A" w:rsidRPr="00322F3B" w:rsidRDefault="0037072A" w:rsidP="0037072A">
      <w:pPr>
        <w:pStyle w:val="paragraph"/>
      </w:pPr>
      <w:r w:rsidRPr="00322F3B">
        <w:tab/>
        <w:t>(d)</w:t>
      </w:r>
      <w:r w:rsidRPr="00322F3B">
        <w:tab/>
        <w:t xml:space="preserve">an amount (the </w:t>
      </w:r>
      <w:r w:rsidR="009F5D03" w:rsidRPr="00322F3B">
        <w:rPr>
          <w:b/>
          <w:i/>
        </w:rPr>
        <w:t>section 3</w:t>
      </w:r>
      <w:r w:rsidRPr="00322F3B">
        <w:rPr>
          <w:b/>
          <w:i/>
        </w:rPr>
        <w:t>20</w:t>
      </w:r>
      <w:r w:rsidR="009953FD">
        <w:rPr>
          <w:b/>
          <w:i/>
        </w:rPr>
        <w:noBreakHyphen/>
      </w:r>
      <w:r w:rsidRPr="00322F3B">
        <w:rPr>
          <w:b/>
          <w:i/>
        </w:rPr>
        <w:t>30 amount</w:t>
      </w:r>
      <w:r w:rsidRPr="00322F3B">
        <w:t xml:space="preserve">) would have been included in the assessable income of the originating company under </w:t>
      </w:r>
      <w:r w:rsidR="009F5D03" w:rsidRPr="00322F3B">
        <w:t>section 3</w:t>
      </w:r>
      <w:r w:rsidRPr="00322F3B">
        <w:t>20</w:t>
      </w:r>
      <w:r w:rsidR="009953FD">
        <w:noBreakHyphen/>
      </w:r>
      <w:r w:rsidRPr="00322F3B">
        <w:t>30 for the income year in which the transfer took place if the transfer had not taken place.</w:t>
      </w:r>
    </w:p>
    <w:p w14:paraId="771DBDF9" w14:textId="1BB60726" w:rsidR="0037072A" w:rsidRPr="00322F3B" w:rsidRDefault="0037072A" w:rsidP="0037072A">
      <w:pPr>
        <w:pStyle w:val="subsection"/>
      </w:pPr>
      <w:r w:rsidRPr="00322F3B">
        <w:tab/>
        <w:t>(2)</w:t>
      </w:r>
      <w:r w:rsidRPr="00322F3B">
        <w:tab/>
        <w:t>Section</w:t>
      </w:r>
      <w:r w:rsidR="00825006" w:rsidRPr="00322F3B">
        <w:t> </w:t>
      </w:r>
      <w:r w:rsidRPr="00322F3B">
        <w:t>320</w:t>
      </w:r>
      <w:r w:rsidR="009953FD">
        <w:noBreakHyphen/>
      </w:r>
      <w:r w:rsidRPr="00322F3B">
        <w:t>30 does not apply to the originating company for the income year in which the transfer took place or a later income year.</w:t>
      </w:r>
    </w:p>
    <w:p w14:paraId="4B0E01E7" w14:textId="77777777" w:rsidR="0037072A" w:rsidRPr="00322F3B" w:rsidRDefault="0037072A" w:rsidP="0037072A">
      <w:pPr>
        <w:pStyle w:val="subsection"/>
      </w:pPr>
      <w:r w:rsidRPr="00322F3B">
        <w:tab/>
        <w:t>(3)</w:t>
      </w:r>
      <w:r w:rsidRPr="00322F3B">
        <w:tab/>
        <w:t>The amount worked out using this formula is included in the assessable income of the originating company for the income year in which the transfer took place:</w:t>
      </w:r>
    </w:p>
    <w:p w14:paraId="736BCBEA" w14:textId="77777777" w:rsidR="0037072A" w:rsidRPr="00322F3B" w:rsidRDefault="0037072A" w:rsidP="0037072A">
      <w:pPr>
        <w:pStyle w:val="Formula"/>
      </w:pPr>
      <w:r w:rsidRPr="00322F3B">
        <w:rPr>
          <w:noProof/>
        </w:rPr>
        <w:drawing>
          <wp:inline distT="0" distB="0" distL="0" distR="0" wp14:anchorId="56F35A8D" wp14:editId="50E5C38A">
            <wp:extent cx="3133725" cy="447675"/>
            <wp:effectExtent l="0" t="0" r="0" b="0"/>
            <wp:docPr id="30" name="Picture 30" descr="Start formula Section 320-30 amount times start fraction Continuous disability policy days over 365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3725" cy="447675"/>
                    </a:xfrm>
                    <a:prstGeom prst="rect">
                      <a:avLst/>
                    </a:prstGeom>
                    <a:noFill/>
                    <a:ln>
                      <a:noFill/>
                    </a:ln>
                  </pic:spPr>
                </pic:pic>
              </a:graphicData>
            </a:graphic>
          </wp:inline>
        </w:drawing>
      </w:r>
    </w:p>
    <w:p w14:paraId="097AB76A" w14:textId="77777777" w:rsidR="0037072A" w:rsidRPr="00322F3B" w:rsidRDefault="0037072A" w:rsidP="0037072A">
      <w:pPr>
        <w:pStyle w:val="subsection2"/>
      </w:pPr>
      <w:r w:rsidRPr="00322F3B">
        <w:t>where:</w:t>
      </w:r>
    </w:p>
    <w:p w14:paraId="43DB0419" w14:textId="35880B3C" w:rsidR="0037072A" w:rsidRPr="00322F3B" w:rsidRDefault="0037072A" w:rsidP="0037072A">
      <w:pPr>
        <w:pStyle w:val="Definition"/>
      </w:pPr>
      <w:r w:rsidRPr="00322F3B">
        <w:rPr>
          <w:b/>
          <w:i/>
        </w:rPr>
        <w:t>continuous disability policy days</w:t>
      </w:r>
      <w:r w:rsidRPr="00322F3B">
        <w:t xml:space="preserve"> means the number of days during the income year in which the transfer took place that the originating company held </w:t>
      </w:r>
      <w:r w:rsidR="009953FD" w:rsidRPr="009953FD">
        <w:rPr>
          <w:position w:val="6"/>
          <w:sz w:val="16"/>
        </w:rPr>
        <w:t>*</w:t>
      </w:r>
      <w:r w:rsidRPr="00322F3B">
        <w:t>continuous disability policies.</w:t>
      </w:r>
    </w:p>
    <w:p w14:paraId="4438FB76" w14:textId="0D392509" w:rsidR="0037072A" w:rsidRPr="00322F3B" w:rsidRDefault="0037072A" w:rsidP="007F401A">
      <w:pPr>
        <w:pStyle w:val="subsection"/>
      </w:pPr>
      <w:r w:rsidRPr="00322F3B">
        <w:tab/>
        <w:t>(4)</w:t>
      </w:r>
      <w:r w:rsidRPr="00322F3B">
        <w:tab/>
        <w:t xml:space="preserve">The </w:t>
      </w:r>
      <w:r w:rsidR="009F5D03" w:rsidRPr="00322F3B">
        <w:t>section 3</w:t>
      </w:r>
      <w:r w:rsidRPr="00322F3B">
        <w:t>20</w:t>
      </w:r>
      <w:r w:rsidR="009953FD">
        <w:noBreakHyphen/>
      </w:r>
      <w:r w:rsidRPr="00322F3B">
        <w:t xml:space="preserve">30 amount, reduced by the amount included in the assessable income of the originating company under </w:t>
      </w:r>
      <w:r w:rsidR="00825006" w:rsidRPr="00322F3B">
        <w:t>subsection (</w:t>
      </w:r>
      <w:r w:rsidRPr="00322F3B">
        <w:t>3), is included in the assessable income of the recipient company for the income year in which the transfer took place.</w:t>
      </w:r>
    </w:p>
    <w:p w14:paraId="5913C98A" w14:textId="30DC29D6" w:rsidR="0037072A" w:rsidRPr="00322F3B" w:rsidRDefault="0037072A" w:rsidP="0037072A">
      <w:pPr>
        <w:pStyle w:val="subsection"/>
      </w:pPr>
      <w:r w:rsidRPr="00322F3B">
        <w:tab/>
        <w:t>(5)</w:t>
      </w:r>
      <w:r w:rsidRPr="00322F3B">
        <w:tab/>
        <w:t xml:space="preserve">For each income year after the year in which the transfer took place and that is a relevant income year for the purposes of </w:t>
      </w:r>
      <w:r w:rsidR="009F5D03" w:rsidRPr="00322F3B">
        <w:t>section 3</w:t>
      </w:r>
      <w:r w:rsidRPr="00322F3B">
        <w:t>20</w:t>
      </w:r>
      <w:r w:rsidR="009953FD">
        <w:noBreakHyphen/>
      </w:r>
      <w:r w:rsidRPr="00322F3B">
        <w:t>30, the recipient company’s assessable income includes the amount that would have been included in the originating company’s assessable income under that section for that year if the transfer had not taken place.</w:t>
      </w:r>
    </w:p>
    <w:p w14:paraId="67278DA5" w14:textId="2401AF98" w:rsidR="0037072A" w:rsidRPr="00322F3B" w:rsidRDefault="0037072A" w:rsidP="0037072A">
      <w:pPr>
        <w:pStyle w:val="ActHead5"/>
      </w:pPr>
      <w:bookmarkStart w:id="168" w:name="_Toc201755646"/>
      <w:r w:rsidRPr="00322F3B">
        <w:rPr>
          <w:rStyle w:val="CharSectno"/>
        </w:rPr>
        <w:lastRenderedPageBreak/>
        <w:t>320</w:t>
      </w:r>
      <w:r w:rsidR="009953FD">
        <w:rPr>
          <w:rStyle w:val="CharSectno"/>
        </w:rPr>
        <w:noBreakHyphen/>
      </w:r>
      <w:r w:rsidRPr="00322F3B">
        <w:rPr>
          <w:rStyle w:val="CharSectno"/>
        </w:rPr>
        <w:t>345</w:t>
      </w:r>
      <w:r w:rsidRPr="00322F3B">
        <w:t xml:space="preserve">  Exemption of management fees</w:t>
      </w:r>
      <w:bookmarkEnd w:id="168"/>
    </w:p>
    <w:p w14:paraId="7371DCF6" w14:textId="77777777" w:rsidR="0037072A" w:rsidRPr="00322F3B" w:rsidRDefault="0037072A" w:rsidP="0037072A">
      <w:pPr>
        <w:pStyle w:val="subsection"/>
        <w:keepNext/>
        <w:keepLines/>
      </w:pPr>
      <w:r w:rsidRPr="00322F3B">
        <w:tab/>
        <w:t>(1)</w:t>
      </w:r>
      <w:r w:rsidRPr="00322F3B">
        <w:tab/>
        <w:t>This section has effect if:</w:t>
      </w:r>
    </w:p>
    <w:p w14:paraId="7236CA64" w14:textId="5A617A3E" w:rsidR="0037072A" w:rsidRPr="00322F3B" w:rsidRDefault="0037072A" w:rsidP="0037072A">
      <w:pPr>
        <w:pStyle w:val="paragraph"/>
        <w:keepNext/>
        <w:keepLines/>
      </w:pPr>
      <w:r w:rsidRPr="00322F3B">
        <w:tab/>
        <w:t>(a)</w:t>
      </w:r>
      <w:r w:rsidRPr="00322F3B">
        <w:tab/>
        <w:t xml:space="preserve">the originating company and the recipient company were members of the same </w:t>
      </w:r>
      <w:r w:rsidR="009953FD" w:rsidRPr="009953FD">
        <w:rPr>
          <w:position w:val="6"/>
          <w:sz w:val="16"/>
        </w:rPr>
        <w:t>*</w:t>
      </w:r>
      <w:r w:rsidRPr="00322F3B">
        <w:t>wholly</w:t>
      </w:r>
      <w:r w:rsidR="009953FD">
        <w:noBreakHyphen/>
      </w:r>
      <w:r w:rsidRPr="00322F3B">
        <w:t>owned group just before the transfer took place; and</w:t>
      </w:r>
    </w:p>
    <w:p w14:paraId="3AFF5670" w14:textId="313DA6C2" w:rsidR="0037072A" w:rsidRPr="00322F3B" w:rsidRDefault="0037072A" w:rsidP="0037072A">
      <w:pPr>
        <w:pStyle w:val="paragraph"/>
        <w:keepNext/>
        <w:keepLines/>
      </w:pPr>
      <w:r w:rsidRPr="00322F3B">
        <w:tab/>
        <w:t>(b)</w:t>
      </w:r>
      <w:r w:rsidRPr="00322F3B">
        <w:tab/>
        <w:t xml:space="preserve">a </w:t>
      </w:r>
      <w:r w:rsidR="009953FD" w:rsidRPr="009953FD">
        <w:rPr>
          <w:position w:val="6"/>
          <w:sz w:val="16"/>
        </w:rPr>
        <w:t>*</w:t>
      </w:r>
      <w:r w:rsidRPr="00322F3B">
        <w:t xml:space="preserve">life insurance policy (also the </w:t>
      </w:r>
      <w:r w:rsidRPr="00322F3B">
        <w:rPr>
          <w:b/>
          <w:i/>
        </w:rPr>
        <w:t>original policy</w:t>
      </w:r>
      <w:r w:rsidRPr="00322F3B">
        <w:t>):</w:t>
      </w:r>
    </w:p>
    <w:p w14:paraId="70A3E71E" w14:textId="77777777" w:rsidR="0037072A" w:rsidRPr="00322F3B" w:rsidRDefault="0037072A" w:rsidP="0037072A">
      <w:pPr>
        <w:pStyle w:val="paragraphsub"/>
      </w:pPr>
      <w:r w:rsidRPr="00322F3B">
        <w:tab/>
        <w:t>(i)</w:t>
      </w:r>
      <w:r w:rsidRPr="00322F3B">
        <w:tab/>
        <w:t xml:space="preserve">is constituted by a contract made with the originating company before </w:t>
      </w:r>
      <w:r w:rsidR="00F233ED" w:rsidRPr="00322F3B">
        <w:t>1 July</w:t>
      </w:r>
      <w:r w:rsidRPr="00322F3B">
        <w:t xml:space="preserve"> 2000; and</w:t>
      </w:r>
    </w:p>
    <w:p w14:paraId="5AE66155" w14:textId="77777777" w:rsidR="0037072A" w:rsidRPr="00322F3B" w:rsidRDefault="0037072A" w:rsidP="0037072A">
      <w:pPr>
        <w:pStyle w:val="paragraphsub"/>
      </w:pPr>
      <w:r w:rsidRPr="00322F3B">
        <w:tab/>
        <w:t>(ii)</w:t>
      </w:r>
      <w:r w:rsidRPr="00322F3B">
        <w:tab/>
        <w:t xml:space="preserve">is transferred to the recipient company before </w:t>
      </w:r>
      <w:r w:rsidR="00F233ED" w:rsidRPr="00322F3B">
        <w:t>1 July</w:t>
      </w:r>
      <w:r w:rsidRPr="00322F3B">
        <w:t xml:space="preserve"> 2005.</w:t>
      </w:r>
    </w:p>
    <w:p w14:paraId="5330E866" w14:textId="36460A25" w:rsidR="0037072A" w:rsidRPr="00322F3B" w:rsidRDefault="0037072A" w:rsidP="0037072A">
      <w:pPr>
        <w:pStyle w:val="subsection"/>
      </w:pPr>
      <w:r w:rsidRPr="00322F3B">
        <w:tab/>
        <w:t>(2)</w:t>
      </w:r>
      <w:r w:rsidRPr="00322F3B">
        <w:tab/>
        <w:t xml:space="preserve">For the purposes of </w:t>
      </w:r>
      <w:r w:rsidR="009F5D03" w:rsidRPr="00322F3B">
        <w:t>section 3</w:t>
      </w:r>
      <w:r w:rsidRPr="00322F3B">
        <w:t>20</w:t>
      </w:r>
      <w:r w:rsidR="009953FD">
        <w:noBreakHyphen/>
      </w:r>
      <w:r w:rsidRPr="00322F3B">
        <w:t xml:space="preserve">40, a </w:t>
      </w:r>
      <w:r w:rsidR="009953FD" w:rsidRPr="009953FD">
        <w:rPr>
          <w:position w:val="6"/>
          <w:sz w:val="16"/>
        </w:rPr>
        <w:t>*</w:t>
      </w:r>
      <w:r w:rsidRPr="00322F3B">
        <w:t xml:space="preserve">life insurance policy issued by the recipient company in substitution for the original policy is taken to have been constituted by a contract made with the recipient company before </w:t>
      </w:r>
      <w:r w:rsidR="00F233ED" w:rsidRPr="00322F3B">
        <w:t>1 July</w:t>
      </w:r>
      <w:r w:rsidRPr="00322F3B">
        <w:t xml:space="preserve"> 2000 if the terms of the substituted policy are not materially different from those of the original policy.</w:t>
      </w:r>
    </w:p>
    <w:p w14:paraId="165067D3" w14:textId="1180780A" w:rsidR="0037072A" w:rsidRPr="00322F3B" w:rsidRDefault="0037072A" w:rsidP="0037072A">
      <w:pPr>
        <w:pStyle w:val="subsection"/>
      </w:pPr>
      <w:r w:rsidRPr="00322F3B">
        <w:tab/>
        <w:t>(3)</w:t>
      </w:r>
      <w:r w:rsidRPr="00322F3B">
        <w:tab/>
        <w:t>Sub</w:t>
      </w:r>
      <w:r w:rsidR="009F5D03" w:rsidRPr="00322F3B">
        <w:t>section 3</w:t>
      </w:r>
      <w:r w:rsidRPr="00322F3B">
        <w:t>20</w:t>
      </w:r>
      <w:r w:rsidR="009953FD">
        <w:noBreakHyphen/>
      </w:r>
      <w:r w:rsidRPr="00322F3B">
        <w:t>40(4) applies to so much of the sum of the amounts applicable in respect of the substituted policy under subsections</w:t>
      </w:r>
      <w:r w:rsidR="00825006" w:rsidRPr="00322F3B">
        <w:t> </w:t>
      </w:r>
      <w:r w:rsidRPr="00322F3B">
        <w:t>320</w:t>
      </w:r>
      <w:r w:rsidR="009953FD">
        <w:noBreakHyphen/>
      </w:r>
      <w:r w:rsidRPr="00322F3B">
        <w:t xml:space="preserve">40(5), (6) and (7) as does not exceed any fees or charges made by the recipient company that the originating company would have been entitled to make under the terms of the original policy as applying just before </w:t>
      </w:r>
      <w:r w:rsidR="00F233ED" w:rsidRPr="00322F3B">
        <w:t>1 July</w:t>
      </w:r>
      <w:r w:rsidRPr="00322F3B">
        <w:t xml:space="preserve"> 2000.</w:t>
      </w:r>
    </w:p>
    <w:p w14:paraId="25ABCA2B" w14:textId="2A38F7B9" w:rsidR="0037072A" w:rsidRPr="00322F3B" w:rsidRDefault="0037072A" w:rsidP="0037072A">
      <w:pPr>
        <w:pStyle w:val="ActHead3"/>
        <w:pageBreakBefore/>
      </w:pPr>
      <w:bookmarkStart w:id="169" w:name="_Toc201755647"/>
      <w:r w:rsidRPr="00322F3B">
        <w:rPr>
          <w:rStyle w:val="CharDivNo"/>
        </w:rPr>
        <w:lastRenderedPageBreak/>
        <w:t>Division</w:t>
      </w:r>
      <w:r w:rsidR="00825006" w:rsidRPr="00322F3B">
        <w:rPr>
          <w:rStyle w:val="CharDivNo"/>
        </w:rPr>
        <w:t> </w:t>
      </w:r>
      <w:r w:rsidRPr="00322F3B">
        <w:rPr>
          <w:rStyle w:val="CharDivNo"/>
        </w:rPr>
        <w:t>321</w:t>
      </w:r>
      <w:r w:rsidRPr="00322F3B">
        <w:t>—</w:t>
      </w:r>
      <w:r w:rsidRPr="00322F3B">
        <w:rPr>
          <w:rStyle w:val="CharDivText"/>
        </w:rPr>
        <w:t>General insurance companies and companies that self</w:t>
      </w:r>
      <w:r w:rsidR="009953FD">
        <w:rPr>
          <w:rStyle w:val="CharDivText"/>
        </w:rPr>
        <w:noBreakHyphen/>
      </w:r>
      <w:r w:rsidRPr="00322F3B">
        <w:rPr>
          <w:rStyle w:val="CharDivText"/>
        </w:rPr>
        <w:t>insure in respect of workers’ compensation liabilities</w:t>
      </w:r>
      <w:bookmarkEnd w:id="169"/>
    </w:p>
    <w:p w14:paraId="4A779628" w14:textId="77777777" w:rsidR="0037072A" w:rsidRPr="00322F3B" w:rsidRDefault="0037072A" w:rsidP="0037072A">
      <w:pPr>
        <w:pStyle w:val="TofSectsHeading"/>
      </w:pPr>
      <w:r w:rsidRPr="00322F3B">
        <w:t>Table of Subdivisions</w:t>
      </w:r>
    </w:p>
    <w:p w14:paraId="68C861C2" w14:textId="4275FBFB" w:rsidR="0037072A" w:rsidRPr="00322F3B" w:rsidRDefault="0037072A" w:rsidP="0037072A">
      <w:pPr>
        <w:pStyle w:val="TofSectsSubdiv"/>
      </w:pPr>
      <w:r w:rsidRPr="00322F3B">
        <w:t>321</w:t>
      </w:r>
      <w:r w:rsidR="009953FD">
        <w:noBreakHyphen/>
      </w:r>
      <w:r w:rsidRPr="00322F3B">
        <w:t>A</w:t>
      </w:r>
      <w:r w:rsidRPr="00322F3B">
        <w:tab/>
        <w:t>Provision for, and payment of, claims by general insurance companies</w:t>
      </w:r>
    </w:p>
    <w:p w14:paraId="6A5B3886" w14:textId="07AAA99B" w:rsidR="0037072A" w:rsidRPr="00322F3B" w:rsidRDefault="0037072A" w:rsidP="0037072A">
      <w:pPr>
        <w:pStyle w:val="TofSectsSubdiv"/>
      </w:pPr>
      <w:r w:rsidRPr="00322F3B">
        <w:t>321</w:t>
      </w:r>
      <w:r w:rsidR="009953FD">
        <w:noBreakHyphen/>
      </w:r>
      <w:r w:rsidRPr="00322F3B">
        <w:t>B</w:t>
      </w:r>
      <w:r w:rsidRPr="00322F3B">
        <w:tab/>
        <w:t>Premium income of general insurance companies</w:t>
      </w:r>
    </w:p>
    <w:p w14:paraId="48945FD8" w14:textId="13707C47" w:rsidR="0037072A" w:rsidRPr="00322F3B" w:rsidRDefault="0037072A" w:rsidP="0037072A">
      <w:pPr>
        <w:pStyle w:val="TofSectsSubdiv"/>
      </w:pPr>
      <w:r w:rsidRPr="00322F3B">
        <w:t>321</w:t>
      </w:r>
      <w:r w:rsidR="009953FD">
        <w:noBreakHyphen/>
      </w:r>
      <w:r w:rsidRPr="00322F3B">
        <w:t>C</w:t>
      </w:r>
      <w:r w:rsidRPr="00322F3B">
        <w:tab/>
        <w:t>Companies that self</w:t>
      </w:r>
      <w:r w:rsidR="009953FD">
        <w:noBreakHyphen/>
      </w:r>
      <w:r w:rsidRPr="00322F3B">
        <w:t>insure in respect of workers’ compensation liabilities</w:t>
      </w:r>
    </w:p>
    <w:p w14:paraId="7F2DC246" w14:textId="3B030F21" w:rsidR="0037072A" w:rsidRPr="00322F3B" w:rsidRDefault="0037072A" w:rsidP="0037072A">
      <w:pPr>
        <w:pStyle w:val="ActHead4"/>
      </w:pPr>
      <w:bookmarkStart w:id="170" w:name="_Toc201755648"/>
      <w:r w:rsidRPr="00322F3B">
        <w:rPr>
          <w:rStyle w:val="CharSubdNo"/>
        </w:rPr>
        <w:t>Subdivision</w:t>
      </w:r>
      <w:r w:rsidR="00825006" w:rsidRPr="00322F3B">
        <w:rPr>
          <w:rStyle w:val="CharSubdNo"/>
        </w:rPr>
        <w:t> </w:t>
      </w:r>
      <w:r w:rsidRPr="00322F3B">
        <w:rPr>
          <w:rStyle w:val="CharSubdNo"/>
        </w:rPr>
        <w:t>321</w:t>
      </w:r>
      <w:r w:rsidR="009953FD">
        <w:rPr>
          <w:rStyle w:val="CharSubdNo"/>
        </w:rPr>
        <w:noBreakHyphen/>
      </w:r>
      <w:r w:rsidRPr="00322F3B">
        <w:rPr>
          <w:rStyle w:val="CharSubdNo"/>
        </w:rPr>
        <w:t>A</w:t>
      </w:r>
      <w:r w:rsidRPr="00322F3B">
        <w:t>—</w:t>
      </w:r>
      <w:r w:rsidRPr="00322F3B">
        <w:rPr>
          <w:rStyle w:val="CharSubdText"/>
        </w:rPr>
        <w:t>Provision for, and payment of, claims by general insurance companies</w:t>
      </w:r>
      <w:bookmarkEnd w:id="170"/>
    </w:p>
    <w:p w14:paraId="1982EB59" w14:textId="77777777" w:rsidR="0037072A" w:rsidRPr="00322F3B" w:rsidRDefault="0037072A" w:rsidP="0037072A">
      <w:pPr>
        <w:pStyle w:val="TofSectsHeading"/>
      </w:pPr>
      <w:r w:rsidRPr="00322F3B">
        <w:t>Table of sections</w:t>
      </w:r>
    </w:p>
    <w:p w14:paraId="4E8B68CF" w14:textId="53A98B7E" w:rsidR="0037072A" w:rsidRPr="00322F3B" w:rsidRDefault="0037072A" w:rsidP="0037072A">
      <w:pPr>
        <w:pStyle w:val="TofSectsSection"/>
      </w:pPr>
      <w:r w:rsidRPr="00322F3B">
        <w:t>321</w:t>
      </w:r>
      <w:r w:rsidR="009953FD">
        <w:noBreakHyphen/>
      </w:r>
      <w:r w:rsidRPr="00322F3B">
        <w:t>10</w:t>
      </w:r>
      <w:r w:rsidRPr="00322F3B">
        <w:tab/>
      </w:r>
      <w:r w:rsidR="00126325" w:rsidRPr="00322F3B">
        <w:t>Assessable income to include amount for reduction in adjusted liability for incurred claims</w:t>
      </w:r>
    </w:p>
    <w:p w14:paraId="55409EDF" w14:textId="3F636597" w:rsidR="0037072A" w:rsidRPr="00322F3B" w:rsidRDefault="0037072A" w:rsidP="0037072A">
      <w:pPr>
        <w:pStyle w:val="TofSectsSection"/>
      </w:pPr>
      <w:r w:rsidRPr="00322F3B">
        <w:t>321</w:t>
      </w:r>
      <w:r w:rsidR="009953FD">
        <w:noBreakHyphen/>
      </w:r>
      <w:r w:rsidRPr="00322F3B">
        <w:t>15</w:t>
      </w:r>
      <w:r w:rsidRPr="00322F3B">
        <w:tab/>
      </w:r>
      <w:r w:rsidR="00885419" w:rsidRPr="00322F3B">
        <w:t>Deduction for increase in adjusted liability for incurred claims</w:t>
      </w:r>
    </w:p>
    <w:p w14:paraId="2B1BAA67" w14:textId="3DAAF2DC" w:rsidR="0037072A" w:rsidRPr="00322F3B" w:rsidRDefault="0037072A" w:rsidP="0037072A">
      <w:pPr>
        <w:pStyle w:val="TofSectsSection"/>
      </w:pPr>
      <w:r w:rsidRPr="00322F3B">
        <w:t>321</w:t>
      </w:r>
      <w:r w:rsidR="009953FD">
        <w:noBreakHyphen/>
      </w:r>
      <w:r w:rsidRPr="00322F3B">
        <w:t>20</w:t>
      </w:r>
      <w:r w:rsidRPr="00322F3B">
        <w:tab/>
      </w:r>
      <w:r w:rsidR="00885419" w:rsidRPr="00322F3B">
        <w:t>How the value of adjusted liability for incurred claims is worked out</w:t>
      </w:r>
    </w:p>
    <w:p w14:paraId="5F64FFA4" w14:textId="775D867F" w:rsidR="0037072A" w:rsidRPr="00322F3B" w:rsidRDefault="0037072A" w:rsidP="0037072A">
      <w:pPr>
        <w:pStyle w:val="TofSectsSection"/>
      </w:pPr>
      <w:r w:rsidRPr="00322F3B">
        <w:t>321</w:t>
      </w:r>
      <w:r w:rsidR="009953FD">
        <w:noBreakHyphen/>
      </w:r>
      <w:r w:rsidRPr="00322F3B">
        <w:t>25</w:t>
      </w:r>
      <w:r w:rsidRPr="00322F3B">
        <w:tab/>
        <w:t>Deduction for claims paid during current year</w:t>
      </w:r>
    </w:p>
    <w:p w14:paraId="40B028B2" w14:textId="766B4C36" w:rsidR="005141B4" w:rsidRPr="00322F3B" w:rsidRDefault="005141B4" w:rsidP="005141B4">
      <w:pPr>
        <w:pStyle w:val="ActHead5"/>
      </w:pPr>
      <w:bookmarkStart w:id="171" w:name="_Toc201755649"/>
      <w:r w:rsidRPr="00322F3B">
        <w:rPr>
          <w:rStyle w:val="CharSectno"/>
        </w:rPr>
        <w:t>321</w:t>
      </w:r>
      <w:r w:rsidR="009953FD">
        <w:rPr>
          <w:rStyle w:val="CharSectno"/>
        </w:rPr>
        <w:noBreakHyphen/>
      </w:r>
      <w:r w:rsidRPr="00322F3B">
        <w:rPr>
          <w:rStyle w:val="CharSectno"/>
        </w:rPr>
        <w:t>10</w:t>
      </w:r>
      <w:r w:rsidRPr="00322F3B">
        <w:t xml:space="preserve">  Assessable income to include amount for reduction in adjusted liability for incurred claims</w:t>
      </w:r>
      <w:bookmarkEnd w:id="171"/>
    </w:p>
    <w:p w14:paraId="411600A4" w14:textId="7C699A58"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general insurance company’s assessable income for the </w:t>
      </w:r>
      <w:r w:rsidR="009953FD" w:rsidRPr="009953FD">
        <w:rPr>
          <w:position w:val="6"/>
          <w:sz w:val="16"/>
        </w:rPr>
        <w:t>*</w:t>
      </w:r>
      <w:r w:rsidRPr="00322F3B">
        <w:t>current year includes an amount equal to the amount (if any) by which:</w:t>
      </w:r>
    </w:p>
    <w:p w14:paraId="04237477" w14:textId="70DF250A" w:rsidR="005141B4" w:rsidRPr="00322F3B" w:rsidRDefault="005141B4" w:rsidP="005141B4">
      <w:pPr>
        <w:pStyle w:val="paragraph"/>
      </w:pPr>
      <w:r w:rsidRPr="00322F3B">
        <w:tab/>
        <w:t>(a)</w:t>
      </w:r>
      <w:r w:rsidRPr="00322F3B">
        <w:tab/>
        <w:t xml:space="preserve">the value, at the end of the previous income year, of the company’s adjusted </w:t>
      </w:r>
      <w:r w:rsidR="009953FD" w:rsidRPr="009953FD">
        <w:rPr>
          <w:position w:val="6"/>
          <w:sz w:val="16"/>
        </w:rPr>
        <w:t>*</w:t>
      </w:r>
      <w:r w:rsidRPr="00322F3B">
        <w:t xml:space="preserve">liability for incurred claims under </w:t>
      </w:r>
      <w:r w:rsidR="009953FD" w:rsidRPr="009953FD">
        <w:rPr>
          <w:position w:val="6"/>
          <w:sz w:val="16"/>
        </w:rPr>
        <w:t>*</w:t>
      </w:r>
      <w:r w:rsidRPr="00322F3B">
        <w:t>general insurance policies; exceeds</w:t>
      </w:r>
    </w:p>
    <w:p w14:paraId="5F37A762" w14:textId="77777777" w:rsidR="0037072A" w:rsidRPr="00322F3B" w:rsidRDefault="0037072A" w:rsidP="0037072A">
      <w:pPr>
        <w:pStyle w:val="paragraph"/>
      </w:pPr>
      <w:r w:rsidRPr="00322F3B">
        <w:tab/>
        <w:t>(b)</w:t>
      </w:r>
      <w:r w:rsidRPr="00322F3B">
        <w:tab/>
        <w:t>the value, at the end of the current year, of that liability.</w:t>
      </w:r>
    </w:p>
    <w:p w14:paraId="751D569B" w14:textId="2882B772"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20.</w:t>
      </w:r>
    </w:p>
    <w:p w14:paraId="019069C1" w14:textId="3EF0B400" w:rsidR="005141B4" w:rsidRPr="00322F3B" w:rsidRDefault="005141B4" w:rsidP="005141B4">
      <w:pPr>
        <w:pStyle w:val="ActHead5"/>
      </w:pPr>
      <w:bookmarkStart w:id="172" w:name="_Toc201755650"/>
      <w:r w:rsidRPr="00322F3B">
        <w:rPr>
          <w:rStyle w:val="CharSectno"/>
        </w:rPr>
        <w:lastRenderedPageBreak/>
        <w:t>321</w:t>
      </w:r>
      <w:r w:rsidR="009953FD">
        <w:rPr>
          <w:rStyle w:val="CharSectno"/>
        </w:rPr>
        <w:noBreakHyphen/>
      </w:r>
      <w:r w:rsidRPr="00322F3B">
        <w:rPr>
          <w:rStyle w:val="CharSectno"/>
        </w:rPr>
        <w:t>15</w:t>
      </w:r>
      <w:r w:rsidRPr="00322F3B">
        <w:t xml:space="preserve">  Deduction for increase in adjusted liability for incurred claims</w:t>
      </w:r>
      <w:bookmarkEnd w:id="172"/>
    </w:p>
    <w:p w14:paraId="1C35C4E4" w14:textId="049BD90C"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general insurance company can deduct for the </w:t>
      </w:r>
      <w:r w:rsidR="009953FD" w:rsidRPr="009953FD">
        <w:rPr>
          <w:position w:val="6"/>
          <w:sz w:val="16"/>
        </w:rPr>
        <w:t>*</w:t>
      </w:r>
      <w:r w:rsidRPr="00322F3B">
        <w:t>current year an amount equal to the amount (if any) by which:</w:t>
      </w:r>
    </w:p>
    <w:p w14:paraId="55CF2603" w14:textId="4D31556C" w:rsidR="005141B4" w:rsidRPr="00322F3B" w:rsidRDefault="005141B4" w:rsidP="005141B4">
      <w:pPr>
        <w:pStyle w:val="paragraph"/>
      </w:pPr>
      <w:r w:rsidRPr="00322F3B">
        <w:tab/>
        <w:t>(a)</w:t>
      </w:r>
      <w:r w:rsidRPr="00322F3B">
        <w:tab/>
        <w:t xml:space="preserve">the value, at the end of the current year, of the company’s adjusted </w:t>
      </w:r>
      <w:r w:rsidR="009953FD" w:rsidRPr="009953FD">
        <w:rPr>
          <w:position w:val="6"/>
          <w:sz w:val="16"/>
        </w:rPr>
        <w:t>*</w:t>
      </w:r>
      <w:r w:rsidRPr="00322F3B">
        <w:t xml:space="preserve">liability for incurred claims under </w:t>
      </w:r>
      <w:r w:rsidR="009953FD" w:rsidRPr="009953FD">
        <w:rPr>
          <w:position w:val="6"/>
          <w:sz w:val="16"/>
        </w:rPr>
        <w:t>*</w:t>
      </w:r>
      <w:r w:rsidRPr="00322F3B">
        <w:t>general insurance policies; exceeds</w:t>
      </w:r>
    </w:p>
    <w:p w14:paraId="06F21580" w14:textId="77777777" w:rsidR="0037072A" w:rsidRPr="00322F3B" w:rsidRDefault="0037072A" w:rsidP="0037072A">
      <w:pPr>
        <w:pStyle w:val="paragraph"/>
      </w:pPr>
      <w:r w:rsidRPr="00322F3B">
        <w:tab/>
        <w:t>(b)</w:t>
      </w:r>
      <w:r w:rsidRPr="00322F3B">
        <w:tab/>
        <w:t>the value, at the end of the previous income year, of that liability.</w:t>
      </w:r>
    </w:p>
    <w:p w14:paraId="102F878D" w14:textId="150DC45B"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20.</w:t>
      </w:r>
    </w:p>
    <w:p w14:paraId="0A6FDA9B" w14:textId="4BA0086E" w:rsidR="005141B4" w:rsidRPr="00322F3B" w:rsidRDefault="005141B4" w:rsidP="005141B4">
      <w:pPr>
        <w:pStyle w:val="ActHead5"/>
      </w:pPr>
      <w:bookmarkStart w:id="173" w:name="_Toc201755651"/>
      <w:r w:rsidRPr="00322F3B">
        <w:rPr>
          <w:rStyle w:val="CharSectno"/>
        </w:rPr>
        <w:t>321</w:t>
      </w:r>
      <w:r w:rsidR="009953FD">
        <w:rPr>
          <w:rStyle w:val="CharSectno"/>
        </w:rPr>
        <w:noBreakHyphen/>
      </w:r>
      <w:r w:rsidRPr="00322F3B">
        <w:rPr>
          <w:rStyle w:val="CharSectno"/>
        </w:rPr>
        <w:t>20</w:t>
      </w:r>
      <w:r w:rsidRPr="00322F3B">
        <w:t xml:space="preserve">  How the value of adjusted liability for incurred claims is worked out</w:t>
      </w:r>
      <w:bookmarkEnd w:id="173"/>
    </w:p>
    <w:p w14:paraId="0022307F" w14:textId="62B19EBB" w:rsidR="005141B4" w:rsidRPr="00322F3B" w:rsidRDefault="005141B4" w:rsidP="005141B4">
      <w:pPr>
        <w:pStyle w:val="subsection"/>
      </w:pPr>
      <w:r w:rsidRPr="00322F3B">
        <w:tab/>
      </w:r>
      <w:r w:rsidRPr="00322F3B">
        <w:tab/>
        <w:t xml:space="preserve">Work out the value, at the end of an income year, of a </w:t>
      </w:r>
      <w:r w:rsidR="009953FD" w:rsidRPr="009953FD">
        <w:rPr>
          <w:position w:val="6"/>
          <w:sz w:val="16"/>
        </w:rPr>
        <w:t>*</w:t>
      </w:r>
      <w:r w:rsidRPr="00322F3B">
        <w:t xml:space="preserve">general insurance company’s adjusted </w:t>
      </w:r>
      <w:r w:rsidR="009953FD" w:rsidRPr="009953FD">
        <w:rPr>
          <w:position w:val="6"/>
          <w:sz w:val="16"/>
        </w:rPr>
        <w:t>*</w:t>
      </w:r>
      <w:r w:rsidRPr="00322F3B">
        <w:t xml:space="preserve">liability for incurred claims under </w:t>
      </w:r>
      <w:r w:rsidR="009953FD" w:rsidRPr="009953FD">
        <w:rPr>
          <w:position w:val="6"/>
          <w:sz w:val="16"/>
        </w:rPr>
        <w:t>*</w:t>
      </w:r>
      <w:r w:rsidRPr="00322F3B">
        <w:t>general insurance policies in this way:</w:t>
      </w:r>
    </w:p>
    <w:p w14:paraId="3AAB36DA" w14:textId="77777777" w:rsidR="005141B4" w:rsidRPr="00322F3B" w:rsidRDefault="005141B4" w:rsidP="005141B4">
      <w:pPr>
        <w:pStyle w:val="BoxHeadItalic"/>
        <w:keepNext/>
        <w:tabs>
          <w:tab w:val="left" w:pos="2268"/>
          <w:tab w:val="left" w:pos="3402"/>
          <w:tab w:val="left" w:pos="4536"/>
          <w:tab w:val="left" w:pos="5670"/>
          <w:tab w:val="left" w:pos="6804"/>
        </w:tabs>
        <w:spacing w:before="120"/>
      </w:pPr>
      <w:r w:rsidRPr="00322F3B">
        <w:t>Method statement</w:t>
      </w:r>
    </w:p>
    <w:p w14:paraId="5564244F" w14:textId="32C2EF39" w:rsidR="005141B4" w:rsidRPr="00322F3B" w:rsidRDefault="005141B4" w:rsidP="005141B4">
      <w:pPr>
        <w:pStyle w:val="BoxStep"/>
      </w:pPr>
      <w:r w:rsidRPr="00322F3B">
        <w:t>Step 1.</w:t>
      </w:r>
      <w:r w:rsidRPr="00322F3B">
        <w:tab/>
        <w:t xml:space="preserve">Use the </w:t>
      </w:r>
      <w:r w:rsidR="009953FD" w:rsidRPr="009953FD">
        <w:rPr>
          <w:position w:val="6"/>
          <w:sz w:val="16"/>
        </w:rPr>
        <w:t>*</w:t>
      </w:r>
      <w:r w:rsidRPr="00322F3B">
        <w:t xml:space="preserve">applicable insurance contracts accounting standard to measure, at the end of the income year, the company’s </w:t>
      </w:r>
      <w:r w:rsidR="009953FD" w:rsidRPr="009953FD">
        <w:rPr>
          <w:position w:val="6"/>
          <w:sz w:val="16"/>
        </w:rPr>
        <w:t>*</w:t>
      </w:r>
      <w:r w:rsidRPr="00322F3B">
        <w:t xml:space="preserve">liability for incurred claims under </w:t>
      </w:r>
      <w:r w:rsidR="009953FD" w:rsidRPr="009953FD">
        <w:rPr>
          <w:position w:val="6"/>
          <w:sz w:val="16"/>
        </w:rPr>
        <w:t>*</w:t>
      </w:r>
      <w:r w:rsidRPr="00322F3B">
        <w:t>general insurance policies, but when doing so disregard any claims handling costs that are neither attached to, nor directly attributable to, a particular claim.</w:t>
      </w:r>
    </w:p>
    <w:p w14:paraId="7DD1CE20" w14:textId="77777777" w:rsidR="005141B4" w:rsidRPr="00322F3B" w:rsidRDefault="005141B4" w:rsidP="005141B4">
      <w:pPr>
        <w:pStyle w:val="BoxStep"/>
      </w:pPr>
      <w:r w:rsidRPr="00322F3B">
        <w:t>Step 2.</w:t>
      </w:r>
      <w:r w:rsidRPr="00322F3B">
        <w:tab/>
        <w:t>Using that standard, reduce the result from step 1 by so much of that result as the company expects at the end of the income year to recover under a reinsurance contract:</w:t>
      </w:r>
    </w:p>
    <w:p w14:paraId="74DDA340" w14:textId="77777777" w:rsidR="005141B4" w:rsidRPr="00322F3B" w:rsidRDefault="005141B4" w:rsidP="005141B4">
      <w:pPr>
        <w:pStyle w:val="BoxPara"/>
      </w:pPr>
      <w:r w:rsidRPr="00322F3B">
        <w:tab/>
        <w:t>(a)</w:t>
      </w:r>
      <w:r w:rsidRPr="00322F3B">
        <w:tab/>
        <w:t>within the meaning of that standard; but</w:t>
      </w:r>
    </w:p>
    <w:p w14:paraId="75CCB161" w14:textId="02561D58" w:rsidR="005141B4" w:rsidRPr="00322F3B" w:rsidRDefault="005141B4" w:rsidP="005141B4">
      <w:pPr>
        <w:pStyle w:val="BoxPara"/>
      </w:pPr>
      <w:r w:rsidRPr="00322F3B">
        <w:tab/>
        <w:t>(b)</w:t>
      </w:r>
      <w:r w:rsidRPr="00322F3B">
        <w:tab/>
        <w:t xml:space="preserve">that is not one to which subsection 148(1) of the </w:t>
      </w:r>
      <w:r w:rsidRPr="00322F3B">
        <w:rPr>
          <w:i/>
        </w:rPr>
        <w:t xml:space="preserve">Income Tax Assessment Act 1936 </w:t>
      </w:r>
      <w:r w:rsidRPr="00322F3B">
        <w:t>(about reinsurance with non</w:t>
      </w:r>
      <w:r w:rsidR="009953FD">
        <w:noBreakHyphen/>
      </w:r>
      <w:r w:rsidRPr="00322F3B">
        <w:t>residents) applies.</w:t>
      </w:r>
    </w:p>
    <w:p w14:paraId="48BDBC11" w14:textId="57E99B54" w:rsidR="0037072A" w:rsidRPr="00322F3B" w:rsidRDefault="0037072A" w:rsidP="0037072A">
      <w:pPr>
        <w:pStyle w:val="ActHead5"/>
      </w:pPr>
      <w:bookmarkStart w:id="174" w:name="_Toc201755652"/>
      <w:r w:rsidRPr="00322F3B">
        <w:rPr>
          <w:rStyle w:val="CharSectno"/>
        </w:rPr>
        <w:lastRenderedPageBreak/>
        <w:t>321</w:t>
      </w:r>
      <w:r w:rsidR="009953FD">
        <w:rPr>
          <w:rStyle w:val="CharSectno"/>
        </w:rPr>
        <w:noBreakHyphen/>
      </w:r>
      <w:r w:rsidRPr="00322F3B">
        <w:rPr>
          <w:rStyle w:val="CharSectno"/>
        </w:rPr>
        <w:t>25</w:t>
      </w:r>
      <w:r w:rsidRPr="00322F3B">
        <w:t xml:space="preserve">  Deduction for claims paid during current year</w:t>
      </w:r>
      <w:bookmarkEnd w:id="174"/>
    </w:p>
    <w:p w14:paraId="31E4AC52" w14:textId="7BF61691"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general insurance company can deduct for the </w:t>
      </w:r>
      <w:r w:rsidR="009953FD" w:rsidRPr="009953FD">
        <w:rPr>
          <w:position w:val="6"/>
          <w:sz w:val="16"/>
        </w:rPr>
        <w:t>*</w:t>
      </w:r>
      <w:r w:rsidRPr="00322F3B">
        <w:t xml:space="preserve">current year amounts paid during that year in respect of claims under </w:t>
      </w:r>
      <w:r w:rsidR="009953FD" w:rsidRPr="009953FD">
        <w:rPr>
          <w:position w:val="6"/>
          <w:sz w:val="16"/>
        </w:rPr>
        <w:t>*</w:t>
      </w:r>
      <w:r w:rsidRPr="00322F3B">
        <w:t>general insurance policies.</w:t>
      </w:r>
    </w:p>
    <w:p w14:paraId="2CB39EF5" w14:textId="2B31E44B" w:rsidR="0037072A" w:rsidRPr="00322F3B" w:rsidRDefault="0037072A" w:rsidP="0037072A">
      <w:pPr>
        <w:pStyle w:val="ActHead4"/>
      </w:pPr>
      <w:bookmarkStart w:id="175" w:name="_Toc201755653"/>
      <w:r w:rsidRPr="00322F3B">
        <w:rPr>
          <w:rStyle w:val="CharSubdNo"/>
        </w:rPr>
        <w:t>Subdivision</w:t>
      </w:r>
      <w:r w:rsidR="00825006" w:rsidRPr="00322F3B">
        <w:rPr>
          <w:rStyle w:val="CharSubdNo"/>
        </w:rPr>
        <w:t> </w:t>
      </w:r>
      <w:r w:rsidRPr="00322F3B">
        <w:rPr>
          <w:rStyle w:val="CharSubdNo"/>
        </w:rPr>
        <w:t>321</w:t>
      </w:r>
      <w:r w:rsidR="009953FD">
        <w:rPr>
          <w:rStyle w:val="CharSubdNo"/>
        </w:rPr>
        <w:noBreakHyphen/>
      </w:r>
      <w:r w:rsidRPr="00322F3B">
        <w:rPr>
          <w:rStyle w:val="CharSubdNo"/>
        </w:rPr>
        <w:t>B</w:t>
      </w:r>
      <w:r w:rsidRPr="00322F3B">
        <w:t>—</w:t>
      </w:r>
      <w:r w:rsidRPr="00322F3B">
        <w:rPr>
          <w:rStyle w:val="CharSubdText"/>
        </w:rPr>
        <w:t>Premium income of general insurance companies</w:t>
      </w:r>
      <w:bookmarkEnd w:id="175"/>
    </w:p>
    <w:p w14:paraId="01E5D654" w14:textId="77777777" w:rsidR="0037072A" w:rsidRPr="00322F3B" w:rsidRDefault="0037072A" w:rsidP="0037072A">
      <w:pPr>
        <w:pStyle w:val="TofSectsHeading"/>
      </w:pPr>
      <w:r w:rsidRPr="00322F3B">
        <w:t>Table of sections</w:t>
      </w:r>
    </w:p>
    <w:p w14:paraId="695C0644" w14:textId="1630A997" w:rsidR="0037072A" w:rsidRPr="00322F3B" w:rsidRDefault="0037072A" w:rsidP="0037072A">
      <w:pPr>
        <w:pStyle w:val="TofSectsSection"/>
      </w:pPr>
      <w:r w:rsidRPr="00322F3B">
        <w:t>321</w:t>
      </w:r>
      <w:r w:rsidR="009953FD">
        <w:noBreakHyphen/>
      </w:r>
      <w:r w:rsidRPr="00322F3B">
        <w:t>45</w:t>
      </w:r>
      <w:r w:rsidRPr="00322F3B">
        <w:tab/>
        <w:t>Assessable income to include gross premiums</w:t>
      </w:r>
    </w:p>
    <w:p w14:paraId="0A694FED" w14:textId="2685F65D" w:rsidR="0037072A" w:rsidRPr="00322F3B" w:rsidRDefault="0037072A" w:rsidP="0037072A">
      <w:pPr>
        <w:pStyle w:val="TofSectsSection"/>
      </w:pPr>
      <w:r w:rsidRPr="00322F3B">
        <w:t>321</w:t>
      </w:r>
      <w:r w:rsidR="009953FD">
        <w:noBreakHyphen/>
      </w:r>
      <w:r w:rsidRPr="00322F3B">
        <w:t>50</w:t>
      </w:r>
      <w:r w:rsidRPr="00322F3B">
        <w:tab/>
      </w:r>
      <w:r w:rsidR="00885419" w:rsidRPr="00322F3B">
        <w:t>Assessable income to include amount for reduction in adjusted liability for remaining coverage</w:t>
      </w:r>
    </w:p>
    <w:p w14:paraId="052BECD3" w14:textId="17F036F2" w:rsidR="0037072A" w:rsidRPr="00322F3B" w:rsidRDefault="0037072A" w:rsidP="0037072A">
      <w:pPr>
        <w:pStyle w:val="TofSectsSection"/>
      </w:pPr>
      <w:r w:rsidRPr="00322F3B">
        <w:t>321</w:t>
      </w:r>
      <w:r w:rsidR="009953FD">
        <w:noBreakHyphen/>
      </w:r>
      <w:r w:rsidRPr="00322F3B">
        <w:t>55</w:t>
      </w:r>
      <w:r w:rsidRPr="00322F3B">
        <w:tab/>
      </w:r>
      <w:r w:rsidR="00885419" w:rsidRPr="00322F3B">
        <w:t>Deduction for increase in adjusted liability for remaining coverage</w:t>
      </w:r>
    </w:p>
    <w:p w14:paraId="01291733" w14:textId="2F9A5CE5" w:rsidR="0037072A" w:rsidRPr="00322F3B" w:rsidRDefault="0037072A" w:rsidP="0037072A">
      <w:pPr>
        <w:pStyle w:val="TofSectsSection"/>
      </w:pPr>
      <w:r w:rsidRPr="00322F3B">
        <w:t>321</w:t>
      </w:r>
      <w:r w:rsidR="009953FD">
        <w:noBreakHyphen/>
      </w:r>
      <w:r w:rsidRPr="00322F3B">
        <w:t>60</w:t>
      </w:r>
      <w:r w:rsidRPr="00322F3B">
        <w:tab/>
      </w:r>
      <w:r w:rsidR="00885419" w:rsidRPr="00322F3B">
        <w:t>How the value of adjusted liability for remaining coverage is worked out</w:t>
      </w:r>
    </w:p>
    <w:p w14:paraId="206BAA04" w14:textId="756BE2AE" w:rsidR="0037072A" w:rsidRPr="00322F3B" w:rsidRDefault="0037072A" w:rsidP="0037072A">
      <w:pPr>
        <w:pStyle w:val="ActHead5"/>
      </w:pPr>
      <w:bookmarkStart w:id="176" w:name="_Toc201755654"/>
      <w:r w:rsidRPr="00322F3B">
        <w:rPr>
          <w:rStyle w:val="CharSectno"/>
        </w:rPr>
        <w:t>321</w:t>
      </w:r>
      <w:r w:rsidR="009953FD">
        <w:rPr>
          <w:rStyle w:val="CharSectno"/>
        </w:rPr>
        <w:noBreakHyphen/>
      </w:r>
      <w:r w:rsidRPr="00322F3B">
        <w:rPr>
          <w:rStyle w:val="CharSectno"/>
        </w:rPr>
        <w:t>45</w:t>
      </w:r>
      <w:r w:rsidRPr="00322F3B">
        <w:t xml:space="preserve">  Assessable income to include gross premiums</w:t>
      </w:r>
      <w:bookmarkEnd w:id="176"/>
    </w:p>
    <w:p w14:paraId="5D660E8E" w14:textId="33A690AA" w:rsidR="0037072A" w:rsidRPr="00322F3B" w:rsidRDefault="0037072A" w:rsidP="0037072A">
      <w:pPr>
        <w:pStyle w:val="subsection"/>
        <w:keepNext/>
        <w:keepLines/>
      </w:pPr>
      <w:r w:rsidRPr="00322F3B">
        <w:tab/>
      </w:r>
      <w:r w:rsidRPr="00322F3B">
        <w:tab/>
        <w:t xml:space="preserve">A </w:t>
      </w:r>
      <w:r w:rsidR="009953FD" w:rsidRPr="009953FD">
        <w:rPr>
          <w:position w:val="6"/>
          <w:sz w:val="16"/>
        </w:rPr>
        <w:t>*</w:t>
      </w:r>
      <w:r w:rsidRPr="00322F3B">
        <w:t xml:space="preserve">general insurance company’s assessable income for the </w:t>
      </w:r>
      <w:r w:rsidR="009953FD" w:rsidRPr="009953FD">
        <w:rPr>
          <w:position w:val="6"/>
          <w:sz w:val="16"/>
        </w:rPr>
        <w:t>*</w:t>
      </w:r>
      <w:r w:rsidRPr="00322F3B">
        <w:t xml:space="preserve">current year includes the gross premiums received by the company during the current year in respect of </w:t>
      </w:r>
      <w:r w:rsidR="009953FD" w:rsidRPr="009953FD">
        <w:rPr>
          <w:position w:val="6"/>
          <w:sz w:val="16"/>
        </w:rPr>
        <w:t>*</w:t>
      </w:r>
      <w:r w:rsidRPr="00322F3B">
        <w:t>general insurance policies.</w:t>
      </w:r>
    </w:p>
    <w:p w14:paraId="2F493E48" w14:textId="15F2AA6E" w:rsidR="00214FD1" w:rsidRPr="00322F3B" w:rsidRDefault="00214FD1" w:rsidP="00214FD1">
      <w:pPr>
        <w:pStyle w:val="ActHead5"/>
      </w:pPr>
      <w:bookmarkStart w:id="177" w:name="_Toc201755655"/>
      <w:r w:rsidRPr="00322F3B">
        <w:rPr>
          <w:rStyle w:val="CharSectno"/>
        </w:rPr>
        <w:t>321</w:t>
      </w:r>
      <w:r w:rsidR="009953FD">
        <w:rPr>
          <w:rStyle w:val="CharSectno"/>
        </w:rPr>
        <w:noBreakHyphen/>
      </w:r>
      <w:r w:rsidRPr="00322F3B">
        <w:rPr>
          <w:rStyle w:val="CharSectno"/>
        </w:rPr>
        <w:t>50</w:t>
      </w:r>
      <w:r w:rsidRPr="00322F3B">
        <w:t xml:space="preserve">  Assessable income to include amount for reduction in adjusted liability for remaining coverage</w:t>
      </w:r>
      <w:bookmarkEnd w:id="177"/>
    </w:p>
    <w:p w14:paraId="27E7267A" w14:textId="0C413654"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general insurance company’s assessable income for the </w:t>
      </w:r>
      <w:r w:rsidR="009953FD" w:rsidRPr="009953FD">
        <w:rPr>
          <w:position w:val="6"/>
          <w:sz w:val="16"/>
        </w:rPr>
        <w:t>*</w:t>
      </w:r>
      <w:r w:rsidRPr="00322F3B">
        <w:t>current year includes an amount equal to the amount (if any) by which:</w:t>
      </w:r>
    </w:p>
    <w:p w14:paraId="69BBD362" w14:textId="4F870FF3" w:rsidR="0037072A" w:rsidRPr="00322F3B" w:rsidRDefault="0037072A" w:rsidP="0037072A">
      <w:pPr>
        <w:pStyle w:val="paragraph"/>
      </w:pPr>
      <w:r w:rsidRPr="00322F3B">
        <w:tab/>
        <w:t>(a)</w:t>
      </w:r>
      <w:r w:rsidRPr="00322F3B">
        <w:tab/>
        <w:t xml:space="preserve">the value, at the end of the previous income year, of the company’s </w:t>
      </w:r>
      <w:r w:rsidR="00214FD1" w:rsidRPr="00322F3B">
        <w:t xml:space="preserve">adjusted </w:t>
      </w:r>
      <w:r w:rsidR="009953FD" w:rsidRPr="009953FD">
        <w:rPr>
          <w:position w:val="6"/>
          <w:sz w:val="16"/>
        </w:rPr>
        <w:t>*</w:t>
      </w:r>
      <w:r w:rsidR="00214FD1" w:rsidRPr="00322F3B">
        <w:t xml:space="preserve">liability for remaining coverage under </w:t>
      </w:r>
      <w:r w:rsidR="009953FD" w:rsidRPr="009953FD">
        <w:rPr>
          <w:position w:val="6"/>
          <w:sz w:val="16"/>
        </w:rPr>
        <w:t>*</w:t>
      </w:r>
      <w:r w:rsidR="00214FD1" w:rsidRPr="00322F3B">
        <w:t>general insurance policies</w:t>
      </w:r>
      <w:r w:rsidRPr="00322F3B">
        <w:t>; exceeds</w:t>
      </w:r>
    </w:p>
    <w:p w14:paraId="65A9583A" w14:textId="77777777" w:rsidR="0037072A" w:rsidRPr="00322F3B" w:rsidRDefault="0037072A" w:rsidP="0037072A">
      <w:pPr>
        <w:pStyle w:val="paragraph"/>
      </w:pPr>
      <w:r w:rsidRPr="00322F3B">
        <w:tab/>
        <w:t>(b)</w:t>
      </w:r>
      <w:r w:rsidRPr="00322F3B">
        <w:tab/>
        <w:t xml:space="preserve">the value, at the end of the current year, of that </w:t>
      </w:r>
      <w:r w:rsidR="00214FD1" w:rsidRPr="00322F3B">
        <w:t>liability</w:t>
      </w:r>
      <w:r w:rsidRPr="00322F3B">
        <w:t>.</w:t>
      </w:r>
    </w:p>
    <w:p w14:paraId="2CAA8C0D" w14:textId="4FEA76B4"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60.</w:t>
      </w:r>
    </w:p>
    <w:p w14:paraId="25CBA68A" w14:textId="42E9038E" w:rsidR="00214FD1" w:rsidRPr="00322F3B" w:rsidRDefault="00214FD1" w:rsidP="00214FD1">
      <w:pPr>
        <w:pStyle w:val="ActHead5"/>
      </w:pPr>
      <w:bookmarkStart w:id="178" w:name="_Toc201755656"/>
      <w:r w:rsidRPr="00322F3B">
        <w:rPr>
          <w:rStyle w:val="CharSectno"/>
        </w:rPr>
        <w:lastRenderedPageBreak/>
        <w:t>321</w:t>
      </w:r>
      <w:r w:rsidR="009953FD">
        <w:rPr>
          <w:rStyle w:val="CharSectno"/>
        </w:rPr>
        <w:noBreakHyphen/>
      </w:r>
      <w:r w:rsidRPr="00322F3B">
        <w:rPr>
          <w:rStyle w:val="CharSectno"/>
        </w:rPr>
        <w:t>55</w:t>
      </w:r>
      <w:r w:rsidRPr="00322F3B">
        <w:t xml:space="preserve">  Deduction for increase in adjusted liability for remaining coverage</w:t>
      </w:r>
      <w:bookmarkEnd w:id="178"/>
    </w:p>
    <w:p w14:paraId="10C0D17B" w14:textId="1AFE287B"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general insurance company can deduct for the </w:t>
      </w:r>
      <w:r w:rsidR="009953FD" w:rsidRPr="009953FD">
        <w:rPr>
          <w:position w:val="6"/>
          <w:sz w:val="16"/>
        </w:rPr>
        <w:t>*</w:t>
      </w:r>
      <w:r w:rsidRPr="00322F3B">
        <w:t>current year an amount equal to the amount (if any) by which:</w:t>
      </w:r>
    </w:p>
    <w:p w14:paraId="50310AE3" w14:textId="7EBCCD7A" w:rsidR="0037072A" w:rsidRPr="00322F3B" w:rsidRDefault="0037072A" w:rsidP="0037072A">
      <w:pPr>
        <w:pStyle w:val="paragraph"/>
      </w:pPr>
      <w:r w:rsidRPr="00322F3B">
        <w:tab/>
        <w:t>(a)</w:t>
      </w:r>
      <w:r w:rsidRPr="00322F3B">
        <w:tab/>
        <w:t xml:space="preserve">the value, at the end of the current year, of the company’s </w:t>
      </w:r>
      <w:r w:rsidR="00214FD1" w:rsidRPr="00322F3B">
        <w:t xml:space="preserve">adjusted </w:t>
      </w:r>
      <w:r w:rsidR="009953FD" w:rsidRPr="009953FD">
        <w:rPr>
          <w:position w:val="6"/>
          <w:sz w:val="16"/>
        </w:rPr>
        <w:t>*</w:t>
      </w:r>
      <w:r w:rsidR="00214FD1" w:rsidRPr="00322F3B">
        <w:t xml:space="preserve">liability for remaining coverage under </w:t>
      </w:r>
      <w:r w:rsidR="009953FD" w:rsidRPr="009953FD">
        <w:rPr>
          <w:position w:val="6"/>
          <w:sz w:val="16"/>
        </w:rPr>
        <w:t>*</w:t>
      </w:r>
      <w:r w:rsidR="00214FD1" w:rsidRPr="00322F3B">
        <w:t>general insurance policies</w:t>
      </w:r>
      <w:r w:rsidRPr="00322F3B">
        <w:t>; exceeds</w:t>
      </w:r>
    </w:p>
    <w:p w14:paraId="047B90F1" w14:textId="77777777" w:rsidR="0037072A" w:rsidRPr="00322F3B" w:rsidRDefault="0037072A" w:rsidP="0037072A">
      <w:pPr>
        <w:pStyle w:val="paragraph"/>
      </w:pPr>
      <w:r w:rsidRPr="00322F3B">
        <w:tab/>
        <w:t>(b)</w:t>
      </w:r>
      <w:r w:rsidRPr="00322F3B">
        <w:tab/>
        <w:t xml:space="preserve">the value, at the end of the previous income year, of that </w:t>
      </w:r>
      <w:r w:rsidR="00214FD1" w:rsidRPr="00322F3B">
        <w:t>liability</w:t>
      </w:r>
      <w:r w:rsidRPr="00322F3B">
        <w:t>.</w:t>
      </w:r>
    </w:p>
    <w:p w14:paraId="1374254D" w14:textId="52259D10"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60.</w:t>
      </w:r>
    </w:p>
    <w:p w14:paraId="69C7B3D7" w14:textId="1B66B5BD" w:rsidR="00214FD1" w:rsidRPr="00322F3B" w:rsidRDefault="00214FD1" w:rsidP="00214FD1">
      <w:pPr>
        <w:pStyle w:val="ActHead5"/>
      </w:pPr>
      <w:bookmarkStart w:id="179" w:name="_Toc201755657"/>
      <w:r w:rsidRPr="00322F3B">
        <w:rPr>
          <w:rStyle w:val="CharSectno"/>
        </w:rPr>
        <w:t>321</w:t>
      </w:r>
      <w:r w:rsidR="009953FD">
        <w:rPr>
          <w:rStyle w:val="CharSectno"/>
        </w:rPr>
        <w:noBreakHyphen/>
      </w:r>
      <w:r w:rsidRPr="00322F3B">
        <w:rPr>
          <w:rStyle w:val="CharSectno"/>
        </w:rPr>
        <w:t>60</w:t>
      </w:r>
      <w:r w:rsidRPr="00322F3B">
        <w:t xml:space="preserve">  How the value of adjusted liability for remaining coverage is worked out</w:t>
      </w:r>
      <w:bookmarkEnd w:id="179"/>
    </w:p>
    <w:p w14:paraId="2D4B3A24" w14:textId="0BEF03FA" w:rsidR="00214FD1" w:rsidRPr="00322F3B" w:rsidRDefault="00214FD1" w:rsidP="00214FD1">
      <w:pPr>
        <w:pStyle w:val="subsection"/>
      </w:pPr>
      <w:r w:rsidRPr="00322F3B">
        <w:tab/>
      </w:r>
      <w:r w:rsidRPr="00322F3B">
        <w:tab/>
        <w:t xml:space="preserve">Work out the value, at the end of an income year, of a </w:t>
      </w:r>
      <w:r w:rsidR="009953FD" w:rsidRPr="009953FD">
        <w:rPr>
          <w:position w:val="6"/>
          <w:sz w:val="16"/>
        </w:rPr>
        <w:t>*</w:t>
      </w:r>
      <w:r w:rsidRPr="00322F3B">
        <w:t xml:space="preserve">general insurance company’s adjusted </w:t>
      </w:r>
      <w:r w:rsidR="009953FD" w:rsidRPr="009953FD">
        <w:rPr>
          <w:position w:val="6"/>
          <w:sz w:val="16"/>
        </w:rPr>
        <w:t>*</w:t>
      </w:r>
      <w:r w:rsidRPr="00322F3B">
        <w:t xml:space="preserve">liability for remaining coverage under </w:t>
      </w:r>
      <w:r w:rsidR="009953FD" w:rsidRPr="009953FD">
        <w:rPr>
          <w:position w:val="6"/>
          <w:sz w:val="16"/>
        </w:rPr>
        <w:t>*</w:t>
      </w:r>
      <w:r w:rsidRPr="00322F3B">
        <w:t>general insurance policies in this way:</w:t>
      </w:r>
    </w:p>
    <w:p w14:paraId="3A02344C" w14:textId="77777777" w:rsidR="00214FD1" w:rsidRPr="00322F3B" w:rsidRDefault="00214FD1" w:rsidP="00214FD1">
      <w:pPr>
        <w:pStyle w:val="BoxHeadItalic"/>
        <w:keepNext/>
        <w:pBdr>
          <w:left w:val="single" w:sz="6" w:space="6" w:color="auto"/>
        </w:pBdr>
        <w:tabs>
          <w:tab w:val="left" w:pos="2268"/>
          <w:tab w:val="left" w:pos="3402"/>
          <w:tab w:val="left" w:pos="4536"/>
          <w:tab w:val="left" w:pos="5670"/>
          <w:tab w:val="left" w:pos="6804"/>
        </w:tabs>
        <w:spacing w:before="120"/>
      </w:pPr>
      <w:r w:rsidRPr="00322F3B">
        <w:t>Method statement</w:t>
      </w:r>
    </w:p>
    <w:p w14:paraId="019D0A73" w14:textId="7B589E9C" w:rsidR="00214FD1" w:rsidRPr="00322F3B" w:rsidRDefault="00214FD1" w:rsidP="00214FD1">
      <w:pPr>
        <w:pStyle w:val="BoxStep"/>
        <w:pBdr>
          <w:left w:val="single" w:sz="6" w:space="6" w:color="auto"/>
        </w:pBdr>
      </w:pPr>
      <w:r w:rsidRPr="00322F3B">
        <w:t>Step 1.</w:t>
      </w:r>
      <w:r w:rsidRPr="00322F3B">
        <w:tab/>
        <w:t xml:space="preserve">Use the </w:t>
      </w:r>
      <w:r w:rsidR="009953FD" w:rsidRPr="009953FD">
        <w:rPr>
          <w:position w:val="6"/>
          <w:sz w:val="16"/>
        </w:rPr>
        <w:t>*</w:t>
      </w:r>
      <w:r w:rsidRPr="00322F3B">
        <w:t xml:space="preserve">applicable insurance contracts accounting standard to measure, at the end of the income year, the company’s </w:t>
      </w:r>
      <w:r w:rsidR="009953FD" w:rsidRPr="009953FD">
        <w:rPr>
          <w:position w:val="6"/>
          <w:sz w:val="16"/>
        </w:rPr>
        <w:t>*</w:t>
      </w:r>
      <w:r w:rsidRPr="00322F3B">
        <w:t xml:space="preserve">liability for remaining coverage under </w:t>
      </w:r>
      <w:r w:rsidR="009953FD" w:rsidRPr="009953FD">
        <w:rPr>
          <w:position w:val="6"/>
          <w:sz w:val="16"/>
        </w:rPr>
        <w:t>*</w:t>
      </w:r>
      <w:r w:rsidRPr="00322F3B">
        <w:t>general insurance policies, but when doing so disregard that standard’s treatment of loss components and loss</w:t>
      </w:r>
      <w:r w:rsidR="009953FD">
        <w:noBreakHyphen/>
      </w:r>
      <w:r w:rsidRPr="00322F3B">
        <w:t>recovery components of onerous contracts (within the meaning of that standard).</w:t>
      </w:r>
    </w:p>
    <w:p w14:paraId="00A69228" w14:textId="0305068A" w:rsidR="00214FD1" w:rsidRPr="00322F3B" w:rsidRDefault="00214FD1" w:rsidP="00214FD1">
      <w:pPr>
        <w:pStyle w:val="BoxStep"/>
        <w:pBdr>
          <w:left w:val="single" w:sz="6" w:space="6" w:color="auto"/>
        </w:pBdr>
      </w:pPr>
      <w:r w:rsidRPr="00322F3B">
        <w:t>Step 2.</w:t>
      </w:r>
      <w:r w:rsidRPr="00322F3B">
        <w:tab/>
        <w:t xml:space="preserve">Using that standard, reduce the result from step 1 by any </w:t>
      </w:r>
      <w:r w:rsidR="009953FD" w:rsidRPr="009953FD">
        <w:rPr>
          <w:position w:val="6"/>
          <w:sz w:val="16"/>
        </w:rPr>
        <w:t>*</w:t>
      </w:r>
      <w:r w:rsidRPr="00322F3B">
        <w:t>asset for insurance acquisition cash flows.</w:t>
      </w:r>
    </w:p>
    <w:p w14:paraId="1141BABD" w14:textId="797A404D" w:rsidR="00214FD1" w:rsidRPr="00322F3B" w:rsidRDefault="00214FD1" w:rsidP="003339FC">
      <w:pPr>
        <w:pStyle w:val="BoxStep"/>
        <w:pBdr>
          <w:left w:val="single" w:sz="6" w:space="6" w:color="auto"/>
        </w:pBdr>
      </w:pPr>
      <w:r w:rsidRPr="00322F3B">
        <w:t>Step 3.</w:t>
      </w:r>
      <w:r w:rsidRPr="00322F3B">
        <w:tab/>
        <w:t xml:space="preserve">Using that standard, reduce the result from step 2 by any premiums paid or payable by the company, in that or an earlier income year, for the reinsurance of risks covered by those </w:t>
      </w:r>
      <w:r w:rsidR="009953FD" w:rsidRPr="009953FD">
        <w:rPr>
          <w:position w:val="6"/>
          <w:sz w:val="16"/>
        </w:rPr>
        <w:t>*</w:t>
      </w:r>
      <w:r w:rsidRPr="00322F3B">
        <w:t>general insurance policies in respect of later income years, except:</w:t>
      </w:r>
    </w:p>
    <w:p w14:paraId="21A59819" w14:textId="3B454C92" w:rsidR="00214FD1" w:rsidRPr="00322F3B" w:rsidRDefault="00214FD1" w:rsidP="00214FD1">
      <w:pPr>
        <w:pStyle w:val="BoxPara"/>
        <w:pBdr>
          <w:left w:val="single" w:sz="6" w:space="6" w:color="auto"/>
        </w:pBdr>
      </w:pPr>
      <w:r w:rsidRPr="00322F3B">
        <w:lastRenderedPageBreak/>
        <w:tab/>
        <w:t>(a)</w:t>
      </w:r>
      <w:r w:rsidRPr="00322F3B">
        <w:tab/>
        <w:t xml:space="preserve">reinsurance premiums that the company cannot deduct because of subsection 148(1) of the </w:t>
      </w:r>
      <w:r w:rsidRPr="00322F3B">
        <w:rPr>
          <w:i/>
        </w:rPr>
        <w:t xml:space="preserve">Income Tax Assessment Act 1936 </w:t>
      </w:r>
      <w:r w:rsidRPr="00322F3B">
        <w:t>(about reinsurance with non</w:t>
      </w:r>
      <w:r w:rsidR="009953FD">
        <w:noBreakHyphen/>
      </w:r>
      <w:r w:rsidRPr="00322F3B">
        <w:t>residents); and</w:t>
      </w:r>
    </w:p>
    <w:p w14:paraId="68C8C172" w14:textId="764099EC" w:rsidR="00214FD1" w:rsidRPr="00322F3B" w:rsidRDefault="00214FD1" w:rsidP="00214FD1">
      <w:pPr>
        <w:pStyle w:val="BoxPara"/>
        <w:pBdr>
          <w:left w:val="single" w:sz="6" w:space="6" w:color="auto"/>
        </w:pBdr>
      </w:pPr>
      <w:r w:rsidRPr="00322F3B">
        <w:tab/>
        <w:t>(b)</w:t>
      </w:r>
      <w:r w:rsidRPr="00322F3B">
        <w:tab/>
        <w:t xml:space="preserve">reinsurance premiums that were paid or payable in respect of a particular class of </w:t>
      </w:r>
      <w:r w:rsidR="009953FD" w:rsidRPr="009953FD">
        <w:rPr>
          <w:position w:val="6"/>
          <w:sz w:val="16"/>
        </w:rPr>
        <w:t>*</w:t>
      </w:r>
      <w:r w:rsidRPr="00322F3B">
        <w:t>insurance business if, under the reinsurance contract (within the meaning of that standard), the reinsurer agreed to pay, in respect of a loss incurred by the company that is covered by the relevant policy, some or all of the excess over an agreed amount.</w:t>
      </w:r>
    </w:p>
    <w:p w14:paraId="78B22A1C" w14:textId="77777777" w:rsidR="00214FD1" w:rsidRPr="00322F3B" w:rsidRDefault="00214FD1" w:rsidP="00214FD1">
      <w:pPr>
        <w:pStyle w:val="BoxStep"/>
        <w:pBdr>
          <w:left w:val="single" w:sz="6" w:space="6" w:color="auto"/>
        </w:pBdr>
      </w:pPr>
      <w:r w:rsidRPr="00322F3B">
        <w:t>Step 4.</w:t>
      </w:r>
      <w:r w:rsidRPr="00322F3B">
        <w:tab/>
        <w:t>Using that standard, add to the result from step 3 any reinsurance commissions received or receivable by the company that relate to reinsurance premiums counted under step 3.</w:t>
      </w:r>
    </w:p>
    <w:p w14:paraId="660667B6" w14:textId="39FA7399" w:rsidR="0037072A" w:rsidRPr="00322F3B" w:rsidRDefault="0037072A" w:rsidP="0037072A">
      <w:pPr>
        <w:pStyle w:val="ActHead4"/>
      </w:pPr>
      <w:bookmarkStart w:id="180" w:name="_Toc201755658"/>
      <w:r w:rsidRPr="00322F3B">
        <w:rPr>
          <w:rStyle w:val="CharSubdNo"/>
        </w:rPr>
        <w:t>Subdivision</w:t>
      </w:r>
      <w:r w:rsidR="00825006" w:rsidRPr="00322F3B">
        <w:rPr>
          <w:rStyle w:val="CharSubdNo"/>
        </w:rPr>
        <w:t> </w:t>
      </w:r>
      <w:r w:rsidRPr="00322F3B">
        <w:rPr>
          <w:rStyle w:val="CharSubdNo"/>
        </w:rPr>
        <w:t>321</w:t>
      </w:r>
      <w:r w:rsidR="009953FD">
        <w:rPr>
          <w:rStyle w:val="CharSubdNo"/>
        </w:rPr>
        <w:noBreakHyphen/>
      </w:r>
      <w:r w:rsidRPr="00322F3B">
        <w:rPr>
          <w:rStyle w:val="CharSubdNo"/>
        </w:rPr>
        <w:t>C</w:t>
      </w:r>
      <w:r w:rsidRPr="00322F3B">
        <w:t>—</w:t>
      </w:r>
      <w:r w:rsidRPr="00322F3B">
        <w:rPr>
          <w:rStyle w:val="CharSubdText"/>
        </w:rPr>
        <w:t>Companies that self</w:t>
      </w:r>
      <w:r w:rsidR="009953FD">
        <w:rPr>
          <w:rStyle w:val="CharSubdText"/>
        </w:rPr>
        <w:noBreakHyphen/>
      </w:r>
      <w:r w:rsidRPr="00322F3B">
        <w:rPr>
          <w:rStyle w:val="CharSubdText"/>
        </w:rPr>
        <w:t>insure in respect of workers’ compensation liabilities</w:t>
      </w:r>
      <w:bookmarkEnd w:id="180"/>
    </w:p>
    <w:p w14:paraId="1EC58E8E" w14:textId="77777777" w:rsidR="0037072A" w:rsidRPr="00322F3B" w:rsidRDefault="0037072A" w:rsidP="0037072A">
      <w:pPr>
        <w:pStyle w:val="TofSectsHeading"/>
      </w:pPr>
      <w:r w:rsidRPr="00322F3B">
        <w:t>Table of sections</w:t>
      </w:r>
    </w:p>
    <w:p w14:paraId="1BFAA478" w14:textId="12E347FA" w:rsidR="0037072A" w:rsidRPr="00322F3B" w:rsidRDefault="0037072A" w:rsidP="0037072A">
      <w:pPr>
        <w:pStyle w:val="TofSectsSection"/>
      </w:pPr>
      <w:r w:rsidRPr="00322F3B">
        <w:t>321</w:t>
      </w:r>
      <w:r w:rsidR="009953FD">
        <w:noBreakHyphen/>
      </w:r>
      <w:r w:rsidRPr="00322F3B">
        <w:t>80</w:t>
      </w:r>
      <w:r w:rsidRPr="00322F3B">
        <w:tab/>
        <w:t>Assessable income to include amount for reduction in outstanding claims liability</w:t>
      </w:r>
    </w:p>
    <w:p w14:paraId="798462FC" w14:textId="0AE92E10" w:rsidR="0037072A" w:rsidRPr="00322F3B" w:rsidRDefault="0037072A" w:rsidP="0037072A">
      <w:pPr>
        <w:pStyle w:val="TofSectsSection"/>
      </w:pPr>
      <w:r w:rsidRPr="00322F3B">
        <w:t>321</w:t>
      </w:r>
      <w:r w:rsidR="009953FD">
        <w:noBreakHyphen/>
      </w:r>
      <w:r w:rsidRPr="00322F3B">
        <w:t>85</w:t>
      </w:r>
      <w:r w:rsidRPr="00322F3B">
        <w:tab/>
        <w:t>Deduction for outstanding claims liability</w:t>
      </w:r>
    </w:p>
    <w:p w14:paraId="66D6641E" w14:textId="3AAAD525" w:rsidR="0037072A" w:rsidRPr="00322F3B" w:rsidRDefault="0037072A" w:rsidP="0037072A">
      <w:pPr>
        <w:pStyle w:val="TofSectsSection"/>
      </w:pPr>
      <w:r w:rsidRPr="00322F3B">
        <w:t>321</w:t>
      </w:r>
      <w:r w:rsidR="009953FD">
        <w:noBreakHyphen/>
      </w:r>
      <w:r w:rsidRPr="00322F3B">
        <w:t>90</w:t>
      </w:r>
      <w:r w:rsidRPr="00322F3B">
        <w:tab/>
        <w:t>How value of outstanding claims liability is worked out</w:t>
      </w:r>
    </w:p>
    <w:p w14:paraId="49CBB56E" w14:textId="46A22444" w:rsidR="0037072A" w:rsidRPr="00322F3B" w:rsidRDefault="0037072A" w:rsidP="0037072A">
      <w:pPr>
        <w:pStyle w:val="TofSectsSection"/>
      </w:pPr>
      <w:r w:rsidRPr="00322F3B">
        <w:t>321</w:t>
      </w:r>
      <w:r w:rsidR="009953FD">
        <w:noBreakHyphen/>
      </w:r>
      <w:r w:rsidRPr="00322F3B">
        <w:t>95</w:t>
      </w:r>
      <w:r w:rsidRPr="00322F3B">
        <w:tab/>
        <w:t>Deductions for claims paid during current year</w:t>
      </w:r>
    </w:p>
    <w:p w14:paraId="26FC1155" w14:textId="65FDD3B9" w:rsidR="0037072A" w:rsidRPr="00322F3B" w:rsidRDefault="0037072A" w:rsidP="0037072A">
      <w:pPr>
        <w:pStyle w:val="ActHead5"/>
      </w:pPr>
      <w:bookmarkStart w:id="181" w:name="_Toc201755659"/>
      <w:r w:rsidRPr="00322F3B">
        <w:rPr>
          <w:rStyle w:val="CharSectno"/>
        </w:rPr>
        <w:t>321</w:t>
      </w:r>
      <w:r w:rsidR="009953FD">
        <w:rPr>
          <w:rStyle w:val="CharSectno"/>
        </w:rPr>
        <w:noBreakHyphen/>
      </w:r>
      <w:r w:rsidRPr="00322F3B">
        <w:rPr>
          <w:rStyle w:val="CharSectno"/>
        </w:rPr>
        <w:t>80</w:t>
      </w:r>
      <w:r w:rsidRPr="00322F3B">
        <w:t xml:space="preserve">  Assessable income to include amount for reduction in outstanding claims liability</w:t>
      </w:r>
      <w:bookmarkEnd w:id="181"/>
    </w:p>
    <w:p w14:paraId="2F31B196" w14:textId="5BB64211" w:rsidR="0037072A" w:rsidRPr="00322F3B" w:rsidRDefault="0037072A" w:rsidP="0037072A">
      <w:pPr>
        <w:pStyle w:val="subsection"/>
      </w:pPr>
      <w:r w:rsidRPr="00322F3B">
        <w:tab/>
      </w:r>
      <w:r w:rsidRPr="00322F3B">
        <w:tab/>
        <w:t xml:space="preserve">The assessable income for the </w:t>
      </w:r>
      <w:r w:rsidR="009953FD" w:rsidRPr="009953FD">
        <w:rPr>
          <w:position w:val="6"/>
          <w:sz w:val="16"/>
        </w:rPr>
        <w:t>*</w:t>
      </w:r>
      <w:r w:rsidRPr="00322F3B">
        <w:t>current year of a company that is not required by law to insure, and does not insure, against liability for workers’ compensation claims includes an amount equal to the amount (if any) by which:</w:t>
      </w:r>
    </w:p>
    <w:p w14:paraId="20769AD1" w14:textId="77777777" w:rsidR="0037072A" w:rsidRPr="00322F3B" w:rsidRDefault="0037072A" w:rsidP="0037072A">
      <w:pPr>
        <w:pStyle w:val="paragraph"/>
      </w:pPr>
      <w:r w:rsidRPr="00322F3B">
        <w:tab/>
        <w:t>(a)</w:t>
      </w:r>
      <w:r w:rsidRPr="00322F3B">
        <w:tab/>
        <w:t>the value, at the end of the previous income year, of the company’s liability for such claims that:</w:t>
      </w:r>
    </w:p>
    <w:p w14:paraId="011DF6CE" w14:textId="77777777" w:rsidR="0037072A" w:rsidRPr="00322F3B" w:rsidRDefault="0037072A" w:rsidP="0037072A">
      <w:pPr>
        <w:pStyle w:val="paragraphsub"/>
      </w:pPr>
      <w:r w:rsidRPr="00322F3B">
        <w:lastRenderedPageBreak/>
        <w:tab/>
        <w:t>(i)</w:t>
      </w:r>
      <w:r w:rsidRPr="00322F3B">
        <w:tab/>
        <w:t>arose from events that occurred in that or an earlier income year; and</w:t>
      </w:r>
    </w:p>
    <w:p w14:paraId="7591FD1F" w14:textId="77777777" w:rsidR="0037072A" w:rsidRPr="00322F3B" w:rsidRDefault="0037072A" w:rsidP="0037072A">
      <w:pPr>
        <w:pStyle w:val="paragraphsub"/>
      </w:pPr>
      <w:r w:rsidRPr="00322F3B">
        <w:tab/>
        <w:t>(ii)</w:t>
      </w:r>
      <w:r w:rsidRPr="00322F3B">
        <w:tab/>
        <w:t>were not paid in full before the end of the previous income year; exceeds</w:t>
      </w:r>
    </w:p>
    <w:p w14:paraId="7CA8889E" w14:textId="77777777" w:rsidR="0037072A" w:rsidRPr="00322F3B" w:rsidRDefault="0037072A" w:rsidP="0037072A">
      <w:pPr>
        <w:pStyle w:val="paragraph"/>
      </w:pPr>
      <w:r w:rsidRPr="00322F3B">
        <w:tab/>
        <w:t>(b)</w:t>
      </w:r>
      <w:r w:rsidRPr="00322F3B">
        <w:tab/>
        <w:t>the value, at the end of the current year, of that liability.</w:t>
      </w:r>
    </w:p>
    <w:p w14:paraId="688E129A" w14:textId="60831E25"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90.</w:t>
      </w:r>
    </w:p>
    <w:p w14:paraId="2D6C8BDE" w14:textId="231ECC58" w:rsidR="0037072A" w:rsidRPr="00322F3B" w:rsidRDefault="0037072A" w:rsidP="0037072A">
      <w:pPr>
        <w:pStyle w:val="ActHead5"/>
      </w:pPr>
      <w:bookmarkStart w:id="182" w:name="_Toc201755660"/>
      <w:r w:rsidRPr="00322F3B">
        <w:rPr>
          <w:rStyle w:val="CharSectno"/>
        </w:rPr>
        <w:t>321</w:t>
      </w:r>
      <w:r w:rsidR="009953FD">
        <w:rPr>
          <w:rStyle w:val="CharSectno"/>
        </w:rPr>
        <w:noBreakHyphen/>
      </w:r>
      <w:r w:rsidRPr="00322F3B">
        <w:rPr>
          <w:rStyle w:val="CharSectno"/>
        </w:rPr>
        <w:t>85</w:t>
      </w:r>
      <w:r w:rsidRPr="00322F3B">
        <w:t xml:space="preserve">  Deduction for outstanding claims liability</w:t>
      </w:r>
      <w:bookmarkEnd w:id="182"/>
    </w:p>
    <w:p w14:paraId="383E8908" w14:textId="093858A3" w:rsidR="0037072A" w:rsidRPr="00322F3B" w:rsidRDefault="0037072A" w:rsidP="0037072A">
      <w:pPr>
        <w:pStyle w:val="subsection"/>
      </w:pPr>
      <w:r w:rsidRPr="00322F3B">
        <w:tab/>
      </w:r>
      <w:r w:rsidRPr="00322F3B">
        <w:tab/>
        <w:t xml:space="preserve">A company that is not required by law to insure, and does not insure, against liability for workers’ compensation claims can deduct for the </w:t>
      </w:r>
      <w:r w:rsidR="009953FD" w:rsidRPr="009953FD">
        <w:rPr>
          <w:position w:val="6"/>
          <w:sz w:val="16"/>
        </w:rPr>
        <w:t>*</w:t>
      </w:r>
      <w:r w:rsidRPr="00322F3B">
        <w:t>current year an amount equal to the amount (if any) by which:</w:t>
      </w:r>
    </w:p>
    <w:p w14:paraId="521BD963" w14:textId="77777777" w:rsidR="0037072A" w:rsidRPr="00322F3B" w:rsidRDefault="0037072A" w:rsidP="0037072A">
      <w:pPr>
        <w:pStyle w:val="paragraph"/>
      </w:pPr>
      <w:r w:rsidRPr="00322F3B">
        <w:tab/>
        <w:t>(a)</w:t>
      </w:r>
      <w:r w:rsidRPr="00322F3B">
        <w:tab/>
        <w:t>the value, at the end of the current year, of the company’s liability for such claims that:</w:t>
      </w:r>
    </w:p>
    <w:p w14:paraId="116F90DF" w14:textId="77777777" w:rsidR="0037072A" w:rsidRPr="00322F3B" w:rsidRDefault="0037072A" w:rsidP="0037072A">
      <w:pPr>
        <w:pStyle w:val="paragraphsub"/>
      </w:pPr>
      <w:r w:rsidRPr="00322F3B">
        <w:tab/>
        <w:t>(i)</w:t>
      </w:r>
      <w:r w:rsidRPr="00322F3B">
        <w:tab/>
        <w:t>arose from events that occurred in the current or an earlier income year; and</w:t>
      </w:r>
    </w:p>
    <w:p w14:paraId="00156FB1" w14:textId="77777777" w:rsidR="0037072A" w:rsidRPr="00322F3B" w:rsidRDefault="0037072A" w:rsidP="0037072A">
      <w:pPr>
        <w:pStyle w:val="paragraphsub"/>
      </w:pPr>
      <w:r w:rsidRPr="00322F3B">
        <w:tab/>
        <w:t>(ii)</w:t>
      </w:r>
      <w:r w:rsidRPr="00322F3B">
        <w:tab/>
        <w:t>were not paid in full before the end of the current year; exceeds</w:t>
      </w:r>
    </w:p>
    <w:p w14:paraId="516A8103" w14:textId="77777777" w:rsidR="0037072A" w:rsidRPr="00322F3B" w:rsidRDefault="0037072A" w:rsidP="0037072A">
      <w:pPr>
        <w:pStyle w:val="paragraph"/>
      </w:pPr>
      <w:r w:rsidRPr="00322F3B">
        <w:tab/>
        <w:t>(b)</w:t>
      </w:r>
      <w:r w:rsidRPr="00322F3B">
        <w:tab/>
        <w:t>the value, at the end of the previous income year, of that liability.</w:t>
      </w:r>
    </w:p>
    <w:p w14:paraId="7DE43444" w14:textId="045539B4" w:rsidR="0037072A" w:rsidRPr="00322F3B" w:rsidRDefault="0037072A" w:rsidP="0037072A">
      <w:pPr>
        <w:pStyle w:val="notetext"/>
      </w:pPr>
      <w:r w:rsidRPr="00322F3B">
        <w:t>Note:</w:t>
      </w:r>
      <w:r w:rsidRPr="00322F3B">
        <w:tab/>
        <w:t xml:space="preserve">Those values are worked out under </w:t>
      </w:r>
      <w:r w:rsidR="009F5D03" w:rsidRPr="00322F3B">
        <w:t>section 3</w:t>
      </w:r>
      <w:r w:rsidRPr="00322F3B">
        <w:t>21</w:t>
      </w:r>
      <w:r w:rsidR="009953FD">
        <w:noBreakHyphen/>
      </w:r>
      <w:r w:rsidRPr="00322F3B">
        <w:t>90.</w:t>
      </w:r>
    </w:p>
    <w:p w14:paraId="36B61CEC" w14:textId="35BF4C14" w:rsidR="0037072A" w:rsidRPr="00322F3B" w:rsidRDefault="0037072A" w:rsidP="0037072A">
      <w:pPr>
        <w:pStyle w:val="ActHead5"/>
      </w:pPr>
      <w:bookmarkStart w:id="183" w:name="_Toc201755661"/>
      <w:r w:rsidRPr="00322F3B">
        <w:rPr>
          <w:rStyle w:val="CharSectno"/>
        </w:rPr>
        <w:t>321</w:t>
      </w:r>
      <w:r w:rsidR="009953FD">
        <w:rPr>
          <w:rStyle w:val="CharSectno"/>
        </w:rPr>
        <w:noBreakHyphen/>
      </w:r>
      <w:r w:rsidRPr="00322F3B">
        <w:rPr>
          <w:rStyle w:val="CharSectno"/>
        </w:rPr>
        <w:t>90</w:t>
      </w:r>
      <w:r w:rsidRPr="00322F3B">
        <w:t xml:space="preserve">  How value of outstanding claims liability is worked out</w:t>
      </w:r>
      <w:bookmarkEnd w:id="183"/>
    </w:p>
    <w:p w14:paraId="03806C45" w14:textId="63F08010" w:rsidR="0037072A" w:rsidRPr="00322F3B" w:rsidRDefault="0037072A" w:rsidP="0037072A">
      <w:pPr>
        <w:pStyle w:val="subsection"/>
      </w:pPr>
      <w:r w:rsidRPr="00322F3B">
        <w:tab/>
      </w:r>
      <w:r w:rsidRPr="00322F3B">
        <w:tab/>
        <w:t xml:space="preserve">Work out the value, at the end of an income year, of a company’s liability for claims covered by </w:t>
      </w:r>
      <w:r w:rsidR="009F5D03" w:rsidRPr="00322F3B">
        <w:t>section 3</w:t>
      </w:r>
      <w:r w:rsidRPr="00322F3B">
        <w:t>21</w:t>
      </w:r>
      <w:r w:rsidR="009953FD">
        <w:noBreakHyphen/>
      </w:r>
      <w:r w:rsidRPr="00322F3B">
        <w:t>80 or 321</w:t>
      </w:r>
      <w:r w:rsidR="009953FD">
        <w:noBreakHyphen/>
      </w:r>
      <w:r w:rsidRPr="00322F3B">
        <w:t>85 by adding up the amounts that, at the end of that income year, the company determines, based on proper and reasonable estimates, to be appropriate to set aside and invest in order to meet:</w:t>
      </w:r>
    </w:p>
    <w:p w14:paraId="70C64112" w14:textId="77777777" w:rsidR="0037072A" w:rsidRPr="00322F3B" w:rsidRDefault="0037072A" w:rsidP="0037072A">
      <w:pPr>
        <w:pStyle w:val="paragraph"/>
      </w:pPr>
      <w:r w:rsidRPr="00322F3B">
        <w:tab/>
        <w:t>(a)</w:t>
      </w:r>
      <w:r w:rsidRPr="00322F3B">
        <w:tab/>
        <w:t>liabilities for those claims; and</w:t>
      </w:r>
    </w:p>
    <w:p w14:paraId="00BB3D9D" w14:textId="77777777" w:rsidR="0037072A" w:rsidRPr="00322F3B" w:rsidRDefault="0037072A" w:rsidP="0037072A">
      <w:pPr>
        <w:pStyle w:val="paragraph"/>
      </w:pPr>
      <w:r w:rsidRPr="00322F3B">
        <w:tab/>
        <w:t>(b)</w:t>
      </w:r>
      <w:r w:rsidRPr="00322F3B">
        <w:tab/>
        <w:t>direct settlement costs associated with those claims.</w:t>
      </w:r>
    </w:p>
    <w:p w14:paraId="2A375D12" w14:textId="3ED61C5C" w:rsidR="0037072A" w:rsidRPr="00322F3B" w:rsidRDefault="0037072A" w:rsidP="0037072A">
      <w:pPr>
        <w:pStyle w:val="ActHead5"/>
      </w:pPr>
      <w:bookmarkStart w:id="184" w:name="_Toc201755662"/>
      <w:r w:rsidRPr="00322F3B">
        <w:rPr>
          <w:rStyle w:val="CharSectno"/>
        </w:rPr>
        <w:lastRenderedPageBreak/>
        <w:t>321</w:t>
      </w:r>
      <w:r w:rsidR="009953FD">
        <w:rPr>
          <w:rStyle w:val="CharSectno"/>
        </w:rPr>
        <w:noBreakHyphen/>
      </w:r>
      <w:r w:rsidRPr="00322F3B">
        <w:rPr>
          <w:rStyle w:val="CharSectno"/>
        </w:rPr>
        <w:t>95</w:t>
      </w:r>
      <w:r w:rsidRPr="00322F3B">
        <w:t xml:space="preserve">  Deductions for claims paid during current year</w:t>
      </w:r>
      <w:bookmarkEnd w:id="184"/>
    </w:p>
    <w:p w14:paraId="28FA3563" w14:textId="7676E88B" w:rsidR="0037072A" w:rsidRPr="00322F3B" w:rsidRDefault="0037072A" w:rsidP="0037072A">
      <w:pPr>
        <w:pStyle w:val="subsection"/>
      </w:pPr>
      <w:r w:rsidRPr="00322F3B">
        <w:tab/>
      </w:r>
      <w:r w:rsidRPr="00322F3B">
        <w:tab/>
        <w:t xml:space="preserve">A company that is not required by law to insure, and does not insure, against liability for workers’ compensation claims can deduct for the </w:t>
      </w:r>
      <w:r w:rsidR="009953FD" w:rsidRPr="009953FD">
        <w:rPr>
          <w:position w:val="6"/>
          <w:sz w:val="16"/>
        </w:rPr>
        <w:t>*</w:t>
      </w:r>
      <w:r w:rsidRPr="00322F3B">
        <w:t>current year amounts paid during that year in respect of such claims.</w:t>
      </w:r>
    </w:p>
    <w:p w14:paraId="21DEDEA3" w14:textId="77777777" w:rsidR="0037072A" w:rsidRPr="00322F3B" w:rsidRDefault="0037072A" w:rsidP="0037072A">
      <w:pPr>
        <w:pStyle w:val="ActHead3"/>
        <w:pageBreakBefore/>
      </w:pPr>
      <w:bookmarkStart w:id="185" w:name="_Toc201755663"/>
      <w:r w:rsidRPr="00322F3B">
        <w:rPr>
          <w:rStyle w:val="CharDivNo"/>
        </w:rPr>
        <w:lastRenderedPageBreak/>
        <w:t>Division</w:t>
      </w:r>
      <w:r w:rsidR="00825006" w:rsidRPr="00322F3B">
        <w:rPr>
          <w:rStyle w:val="CharDivNo"/>
        </w:rPr>
        <w:t> </w:t>
      </w:r>
      <w:r w:rsidRPr="00322F3B">
        <w:rPr>
          <w:rStyle w:val="CharDivNo"/>
        </w:rPr>
        <w:t>322</w:t>
      </w:r>
      <w:r w:rsidRPr="00322F3B">
        <w:t>—</w:t>
      </w:r>
      <w:r w:rsidRPr="00322F3B">
        <w:rPr>
          <w:rStyle w:val="CharDivText"/>
        </w:rPr>
        <w:t>Assistance for policyholders with insolvent general insurers</w:t>
      </w:r>
      <w:bookmarkEnd w:id="185"/>
    </w:p>
    <w:p w14:paraId="7E0FCFDE" w14:textId="77777777" w:rsidR="0037072A" w:rsidRPr="00322F3B" w:rsidRDefault="0037072A" w:rsidP="0037072A">
      <w:pPr>
        <w:pStyle w:val="ActHead4"/>
      </w:pPr>
      <w:bookmarkStart w:id="186" w:name="_Toc201755664"/>
      <w:r w:rsidRPr="00322F3B">
        <w:t>Guide to Division</w:t>
      </w:r>
      <w:r w:rsidR="00825006" w:rsidRPr="00322F3B">
        <w:t> </w:t>
      </w:r>
      <w:r w:rsidRPr="00322F3B">
        <w:t>322</w:t>
      </w:r>
      <w:bookmarkEnd w:id="186"/>
    </w:p>
    <w:p w14:paraId="3FA66621" w14:textId="6A6764A7" w:rsidR="0037072A" w:rsidRPr="00322F3B" w:rsidRDefault="0037072A" w:rsidP="0037072A">
      <w:pPr>
        <w:pStyle w:val="ActHead5"/>
      </w:pPr>
      <w:bookmarkStart w:id="187" w:name="_Toc201755665"/>
      <w:r w:rsidRPr="00322F3B">
        <w:rPr>
          <w:rStyle w:val="CharSectno"/>
        </w:rPr>
        <w:t>322</w:t>
      </w:r>
      <w:r w:rsidR="009953FD">
        <w:rPr>
          <w:rStyle w:val="CharSectno"/>
        </w:rPr>
        <w:noBreakHyphen/>
      </w:r>
      <w:r w:rsidRPr="00322F3B">
        <w:rPr>
          <w:rStyle w:val="CharSectno"/>
        </w:rPr>
        <w:t>1</w:t>
      </w:r>
      <w:r w:rsidRPr="00322F3B">
        <w:t xml:space="preserve">  What this Division is about</w:t>
      </w:r>
      <w:bookmarkEnd w:id="187"/>
    </w:p>
    <w:p w14:paraId="6DA8E690" w14:textId="77777777" w:rsidR="0037072A" w:rsidRPr="00322F3B" w:rsidRDefault="0037072A" w:rsidP="00B57F3F">
      <w:pPr>
        <w:pStyle w:val="SOText"/>
      </w:pPr>
      <w:r w:rsidRPr="00322F3B">
        <w:t xml:space="preserve">This Division sets out special measures to assist in the rescue package provided in response to the collapse of the HIH group and deals with the tax treatment of entitlements under Part VC (Financial claims scheme for policyholders with insolvent general insurers) of the </w:t>
      </w:r>
      <w:r w:rsidRPr="00322F3B">
        <w:rPr>
          <w:i/>
        </w:rPr>
        <w:t>Insurance Act 1973</w:t>
      </w:r>
      <w:r w:rsidRPr="00322F3B">
        <w:t>.</w:t>
      </w:r>
    </w:p>
    <w:p w14:paraId="03A215B5" w14:textId="77777777" w:rsidR="0037072A" w:rsidRPr="00322F3B" w:rsidRDefault="0037072A" w:rsidP="0037072A">
      <w:pPr>
        <w:pStyle w:val="TofSectsHeading"/>
      </w:pPr>
      <w:r w:rsidRPr="00322F3B">
        <w:t>Table of sections</w:t>
      </w:r>
    </w:p>
    <w:p w14:paraId="7C2769BD" w14:textId="4E87A4EC" w:rsidR="0037072A" w:rsidRPr="00322F3B" w:rsidRDefault="0037072A" w:rsidP="0037072A">
      <w:pPr>
        <w:pStyle w:val="TofSectsSection"/>
      </w:pPr>
      <w:r w:rsidRPr="00322F3B">
        <w:t>322</w:t>
      </w:r>
      <w:r w:rsidR="009953FD">
        <w:noBreakHyphen/>
      </w:r>
      <w:r w:rsidRPr="00322F3B">
        <w:t>5</w:t>
      </w:r>
      <w:r w:rsidRPr="00322F3B">
        <w:tab/>
        <w:t>Rescue payments treated as insurance payments by HIH</w:t>
      </w:r>
    </w:p>
    <w:p w14:paraId="0F105F37" w14:textId="4B4AE4BF" w:rsidR="0037072A" w:rsidRPr="00322F3B" w:rsidRDefault="0037072A" w:rsidP="0037072A">
      <w:pPr>
        <w:pStyle w:val="TofSectsSection"/>
      </w:pPr>
      <w:r w:rsidRPr="00322F3B">
        <w:t>322</w:t>
      </w:r>
      <w:r w:rsidR="009953FD">
        <w:noBreakHyphen/>
      </w:r>
      <w:r w:rsidRPr="00322F3B">
        <w:t>10</w:t>
      </w:r>
      <w:r w:rsidRPr="00322F3B">
        <w:tab/>
        <w:t>HIH Trust exempt from tax</w:t>
      </w:r>
    </w:p>
    <w:p w14:paraId="022175A9" w14:textId="2834599A" w:rsidR="0037072A" w:rsidRPr="00322F3B" w:rsidRDefault="0037072A" w:rsidP="0037072A">
      <w:pPr>
        <w:pStyle w:val="TofSectsSection"/>
      </w:pPr>
      <w:r w:rsidRPr="00322F3B">
        <w:t>322</w:t>
      </w:r>
      <w:r w:rsidR="009953FD">
        <w:noBreakHyphen/>
      </w:r>
      <w:r w:rsidRPr="00322F3B">
        <w:t>15</w:t>
      </w:r>
      <w:r w:rsidRPr="00322F3B">
        <w:tab/>
        <w:t>Certain capital gains and capital losses disregarded</w:t>
      </w:r>
    </w:p>
    <w:p w14:paraId="58AB7C1B" w14:textId="6812C343" w:rsidR="0037072A" w:rsidRPr="00322F3B" w:rsidRDefault="0037072A" w:rsidP="0037072A">
      <w:pPr>
        <w:pStyle w:val="ActHead4"/>
      </w:pPr>
      <w:bookmarkStart w:id="188" w:name="_Toc201755666"/>
      <w:r w:rsidRPr="00322F3B">
        <w:rPr>
          <w:rStyle w:val="CharSubdNo"/>
        </w:rPr>
        <w:t>Subdivision</w:t>
      </w:r>
      <w:r w:rsidR="00825006" w:rsidRPr="00322F3B">
        <w:rPr>
          <w:rStyle w:val="CharSubdNo"/>
        </w:rPr>
        <w:t> </w:t>
      </w:r>
      <w:r w:rsidRPr="00322F3B">
        <w:rPr>
          <w:rStyle w:val="CharSubdNo"/>
        </w:rPr>
        <w:t>322</w:t>
      </w:r>
      <w:r w:rsidR="009953FD">
        <w:rPr>
          <w:rStyle w:val="CharSubdNo"/>
        </w:rPr>
        <w:noBreakHyphen/>
      </w:r>
      <w:r w:rsidRPr="00322F3B">
        <w:rPr>
          <w:rStyle w:val="CharSubdNo"/>
        </w:rPr>
        <w:t>A</w:t>
      </w:r>
      <w:r w:rsidRPr="00322F3B">
        <w:t>—</w:t>
      </w:r>
      <w:r w:rsidRPr="00322F3B">
        <w:rPr>
          <w:rStyle w:val="CharSubdText"/>
        </w:rPr>
        <w:t>HIH rescue package</w:t>
      </w:r>
      <w:bookmarkEnd w:id="188"/>
    </w:p>
    <w:p w14:paraId="45C4FBFD" w14:textId="6F255794" w:rsidR="0037072A" w:rsidRPr="00322F3B" w:rsidRDefault="0037072A" w:rsidP="0037072A">
      <w:pPr>
        <w:pStyle w:val="ActHead5"/>
      </w:pPr>
      <w:bookmarkStart w:id="189" w:name="_Toc201755667"/>
      <w:r w:rsidRPr="00322F3B">
        <w:rPr>
          <w:rStyle w:val="CharSectno"/>
        </w:rPr>
        <w:t>322</w:t>
      </w:r>
      <w:r w:rsidR="009953FD">
        <w:rPr>
          <w:rStyle w:val="CharSectno"/>
        </w:rPr>
        <w:noBreakHyphen/>
      </w:r>
      <w:r w:rsidRPr="00322F3B">
        <w:rPr>
          <w:rStyle w:val="CharSectno"/>
        </w:rPr>
        <w:t>5</w:t>
      </w:r>
      <w:r w:rsidRPr="00322F3B">
        <w:t xml:space="preserve">  Rescue payments treated as insurance payments by HIH</w:t>
      </w:r>
      <w:bookmarkEnd w:id="189"/>
    </w:p>
    <w:p w14:paraId="31040422" w14:textId="7A4052E7" w:rsidR="0037072A" w:rsidRPr="00322F3B" w:rsidRDefault="0037072A" w:rsidP="0037072A">
      <w:pPr>
        <w:pStyle w:val="subsection"/>
      </w:pPr>
      <w:r w:rsidRPr="00322F3B">
        <w:tab/>
        <w:t>(1)</w:t>
      </w:r>
      <w:r w:rsidRPr="00322F3B">
        <w:tab/>
        <w:t xml:space="preserve">This Act applies to you as if a payment you receive from the Commonwealth, the </w:t>
      </w:r>
      <w:r w:rsidR="009953FD" w:rsidRPr="009953FD">
        <w:rPr>
          <w:position w:val="6"/>
          <w:sz w:val="16"/>
        </w:rPr>
        <w:t>*</w:t>
      </w:r>
      <w:r w:rsidRPr="00322F3B">
        <w:t xml:space="preserve">HIH Trust or a prescribed entity for assignment of your rights under or in relation to a </w:t>
      </w:r>
      <w:r w:rsidR="009953FD" w:rsidRPr="009953FD">
        <w:rPr>
          <w:position w:val="6"/>
          <w:sz w:val="16"/>
        </w:rPr>
        <w:t>*</w:t>
      </w:r>
      <w:r w:rsidRPr="00322F3B">
        <w:t xml:space="preserve">general insurance policy you held with an </w:t>
      </w:r>
      <w:r w:rsidR="009953FD" w:rsidRPr="009953FD">
        <w:rPr>
          <w:position w:val="6"/>
          <w:sz w:val="16"/>
        </w:rPr>
        <w:t>*</w:t>
      </w:r>
      <w:r w:rsidRPr="00322F3B">
        <w:t>HIH company:</w:t>
      </w:r>
    </w:p>
    <w:p w14:paraId="021F636C" w14:textId="77777777" w:rsidR="0037072A" w:rsidRPr="00322F3B" w:rsidRDefault="0037072A" w:rsidP="0037072A">
      <w:pPr>
        <w:pStyle w:val="paragraph"/>
      </w:pPr>
      <w:r w:rsidRPr="00322F3B">
        <w:tab/>
        <w:t>(a)</w:t>
      </w:r>
      <w:r w:rsidRPr="00322F3B">
        <w:tab/>
        <w:t>had been made by the HIH company; and</w:t>
      </w:r>
    </w:p>
    <w:p w14:paraId="0935DC43" w14:textId="77777777" w:rsidR="0037072A" w:rsidRPr="00322F3B" w:rsidRDefault="0037072A" w:rsidP="0037072A">
      <w:pPr>
        <w:pStyle w:val="paragraph"/>
      </w:pPr>
      <w:r w:rsidRPr="00322F3B">
        <w:tab/>
        <w:t>(b)</w:t>
      </w:r>
      <w:r w:rsidRPr="00322F3B">
        <w:tab/>
        <w:t>had been made under the terms and conditions of the general insurance policy you held with the HIH company.</w:t>
      </w:r>
    </w:p>
    <w:p w14:paraId="724FA864" w14:textId="77777777" w:rsidR="0037072A" w:rsidRPr="00322F3B" w:rsidRDefault="0037072A" w:rsidP="0037072A">
      <w:pPr>
        <w:pStyle w:val="subsection"/>
      </w:pPr>
      <w:r w:rsidRPr="00322F3B">
        <w:tab/>
        <w:t>(2)</w:t>
      </w:r>
      <w:r w:rsidRPr="00322F3B">
        <w:tab/>
        <w:t xml:space="preserve">The </w:t>
      </w:r>
      <w:r w:rsidRPr="00322F3B">
        <w:rPr>
          <w:b/>
          <w:i/>
        </w:rPr>
        <w:t>HIH Trust</w:t>
      </w:r>
      <w:r w:rsidRPr="00322F3B">
        <w:t xml:space="preserve"> is the HIH Claims Support Trust (established on 6</w:t>
      </w:r>
      <w:r w:rsidR="00825006" w:rsidRPr="00322F3B">
        <w:t> </w:t>
      </w:r>
      <w:r w:rsidRPr="00322F3B">
        <w:t>July 2001).</w:t>
      </w:r>
    </w:p>
    <w:p w14:paraId="74FC020C" w14:textId="77777777" w:rsidR="0037072A" w:rsidRPr="00322F3B" w:rsidRDefault="0037072A" w:rsidP="0037072A">
      <w:pPr>
        <w:pStyle w:val="subsection"/>
      </w:pPr>
      <w:r w:rsidRPr="00322F3B">
        <w:tab/>
        <w:t>(3)</w:t>
      </w:r>
      <w:r w:rsidRPr="00322F3B">
        <w:tab/>
        <w:t xml:space="preserve">An </w:t>
      </w:r>
      <w:r w:rsidRPr="00322F3B">
        <w:rPr>
          <w:b/>
          <w:i/>
        </w:rPr>
        <w:t>HIH company</w:t>
      </w:r>
      <w:r w:rsidRPr="00322F3B">
        <w:t xml:space="preserve"> is:</w:t>
      </w:r>
    </w:p>
    <w:p w14:paraId="02E76F7D" w14:textId="77777777" w:rsidR="0037072A" w:rsidRPr="00322F3B" w:rsidRDefault="0037072A" w:rsidP="0037072A">
      <w:pPr>
        <w:pStyle w:val="paragraph"/>
      </w:pPr>
      <w:r w:rsidRPr="00322F3B">
        <w:tab/>
        <w:t>(a)</w:t>
      </w:r>
      <w:r w:rsidRPr="00322F3B">
        <w:tab/>
        <w:t>CIC Insurance Limited; or</w:t>
      </w:r>
    </w:p>
    <w:p w14:paraId="03ACBBE5" w14:textId="77777777" w:rsidR="0037072A" w:rsidRPr="00322F3B" w:rsidRDefault="0037072A" w:rsidP="0037072A">
      <w:pPr>
        <w:pStyle w:val="paragraph"/>
      </w:pPr>
      <w:r w:rsidRPr="00322F3B">
        <w:lastRenderedPageBreak/>
        <w:tab/>
        <w:t>(b)</w:t>
      </w:r>
      <w:r w:rsidRPr="00322F3B">
        <w:tab/>
        <w:t>FAI General Insurance Company Limited; or</w:t>
      </w:r>
    </w:p>
    <w:p w14:paraId="14B0FD7D" w14:textId="77777777" w:rsidR="0037072A" w:rsidRPr="00322F3B" w:rsidRDefault="0037072A" w:rsidP="0037072A">
      <w:pPr>
        <w:pStyle w:val="paragraph"/>
      </w:pPr>
      <w:r w:rsidRPr="00322F3B">
        <w:tab/>
        <w:t>(c)</w:t>
      </w:r>
      <w:r w:rsidRPr="00322F3B">
        <w:tab/>
        <w:t>FAI Reinsurances Pty Limited; or</w:t>
      </w:r>
    </w:p>
    <w:p w14:paraId="64F95ED8" w14:textId="77777777" w:rsidR="0037072A" w:rsidRPr="00322F3B" w:rsidRDefault="0037072A" w:rsidP="0037072A">
      <w:pPr>
        <w:pStyle w:val="paragraph"/>
      </w:pPr>
      <w:r w:rsidRPr="00322F3B">
        <w:tab/>
        <w:t>(d)</w:t>
      </w:r>
      <w:r w:rsidRPr="00322F3B">
        <w:tab/>
        <w:t>FAI Traders Insurance Company Pty Limited; or</w:t>
      </w:r>
    </w:p>
    <w:p w14:paraId="4DB86922" w14:textId="77777777" w:rsidR="0037072A" w:rsidRPr="00322F3B" w:rsidRDefault="0037072A" w:rsidP="0037072A">
      <w:pPr>
        <w:pStyle w:val="paragraph"/>
      </w:pPr>
      <w:r w:rsidRPr="00322F3B">
        <w:tab/>
        <w:t>(e)</w:t>
      </w:r>
      <w:r w:rsidRPr="00322F3B">
        <w:tab/>
        <w:t>HIH Casualty and General Insurance Limited; or</w:t>
      </w:r>
    </w:p>
    <w:p w14:paraId="36A62BA6" w14:textId="77777777" w:rsidR="0037072A" w:rsidRPr="00322F3B" w:rsidRDefault="0037072A" w:rsidP="0037072A">
      <w:pPr>
        <w:pStyle w:val="paragraph"/>
      </w:pPr>
      <w:r w:rsidRPr="00322F3B">
        <w:tab/>
        <w:t>(f)</w:t>
      </w:r>
      <w:r w:rsidRPr="00322F3B">
        <w:tab/>
        <w:t>HIH Underwriting and Insurance (Australia) Pty Limited; or</w:t>
      </w:r>
    </w:p>
    <w:p w14:paraId="1FE5412B" w14:textId="77777777" w:rsidR="0037072A" w:rsidRPr="00322F3B" w:rsidRDefault="0037072A" w:rsidP="0037072A">
      <w:pPr>
        <w:pStyle w:val="paragraph"/>
      </w:pPr>
      <w:r w:rsidRPr="00322F3B">
        <w:tab/>
        <w:t>(g)</w:t>
      </w:r>
      <w:r w:rsidRPr="00322F3B">
        <w:tab/>
        <w:t>World Marine and General Insurances Pty Limited; or</w:t>
      </w:r>
    </w:p>
    <w:p w14:paraId="3901DB80" w14:textId="77777777" w:rsidR="0037072A" w:rsidRPr="00322F3B" w:rsidRDefault="0037072A" w:rsidP="0037072A">
      <w:pPr>
        <w:pStyle w:val="paragraph"/>
      </w:pPr>
      <w:r w:rsidRPr="00322F3B">
        <w:tab/>
        <w:t>(h)</w:t>
      </w:r>
      <w:r w:rsidRPr="00322F3B">
        <w:tab/>
        <w:t>another related company specified in writing by the Commissioner.</w:t>
      </w:r>
    </w:p>
    <w:p w14:paraId="174E7EEA" w14:textId="6906A69D" w:rsidR="0037072A" w:rsidRPr="00322F3B" w:rsidRDefault="0037072A" w:rsidP="0037072A">
      <w:pPr>
        <w:pStyle w:val="ActHead5"/>
      </w:pPr>
      <w:bookmarkStart w:id="190" w:name="_Toc201755668"/>
      <w:r w:rsidRPr="00322F3B">
        <w:rPr>
          <w:rStyle w:val="CharSectno"/>
        </w:rPr>
        <w:t>322</w:t>
      </w:r>
      <w:r w:rsidR="009953FD">
        <w:rPr>
          <w:rStyle w:val="CharSectno"/>
        </w:rPr>
        <w:noBreakHyphen/>
      </w:r>
      <w:r w:rsidRPr="00322F3B">
        <w:rPr>
          <w:rStyle w:val="CharSectno"/>
        </w:rPr>
        <w:t>10</w:t>
      </w:r>
      <w:r w:rsidRPr="00322F3B">
        <w:t xml:space="preserve">  HIH Trust exempt from tax</w:t>
      </w:r>
      <w:bookmarkEnd w:id="190"/>
    </w:p>
    <w:p w14:paraId="3967A070" w14:textId="0E53573C" w:rsidR="0037072A" w:rsidRPr="00322F3B" w:rsidRDefault="0037072A" w:rsidP="0037072A">
      <w:pPr>
        <w:pStyle w:val="subsection"/>
      </w:pPr>
      <w:r w:rsidRPr="00322F3B">
        <w:tab/>
      </w:r>
      <w:r w:rsidRPr="00322F3B">
        <w:tab/>
        <w:t xml:space="preserve">The total </w:t>
      </w:r>
      <w:r w:rsidR="009953FD" w:rsidRPr="009953FD">
        <w:rPr>
          <w:position w:val="6"/>
          <w:sz w:val="16"/>
        </w:rPr>
        <w:t>*</w:t>
      </w:r>
      <w:r w:rsidRPr="00322F3B">
        <w:t xml:space="preserve">ordinary income and </w:t>
      </w:r>
      <w:r w:rsidR="009953FD" w:rsidRPr="009953FD">
        <w:rPr>
          <w:position w:val="6"/>
          <w:sz w:val="16"/>
        </w:rPr>
        <w:t>*</w:t>
      </w:r>
      <w:r w:rsidRPr="00322F3B">
        <w:t>statutory income of:</w:t>
      </w:r>
    </w:p>
    <w:p w14:paraId="5782C2D3" w14:textId="77777777" w:rsidR="0037072A" w:rsidRPr="00322F3B" w:rsidRDefault="0037072A" w:rsidP="0037072A">
      <w:pPr>
        <w:pStyle w:val="paragraph"/>
      </w:pPr>
      <w:r w:rsidRPr="00322F3B">
        <w:tab/>
        <w:t>(a)</w:t>
      </w:r>
      <w:r w:rsidRPr="00322F3B">
        <w:tab/>
        <w:t>the HIH Trust; and</w:t>
      </w:r>
    </w:p>
    <w:p w14:paraId="4E790632" w14:textId="77777777" w:rsidR="0037072A" w:rsidRPr="00322F3B" w:rsidRDefault="0037072A" w:rsidP="0037072A">
      <w:pPr>
        <w:pStyle w:val="paragraph"/>
      </w:pPr>
      <w:r w:rsidRPr="00322F3B">
        <w:tab/>
        <w:t>(b)</w:t>
      </w:r>
      <w:r w:rsidRPr="00322F3B">
        <w:tab/>
        <w:t>an entity prescribed for the purposes of this Division;</w:t>
      </w:r>
    </w:p>
    <w:p w14:paraId="13EF9B70" w14:textId="77777777" w:rsidR="0037072A" w:rsidRPr="00322F3B" w:rsidRDefault="0037072A" w:rsidP="0037072A">
      <w:pPr>
        <w:pStyle w:val="subsection2"/>
      </w:pPr>
      <w:r w:rsidRPr="00322F3B">
        <w:t>is exempt from income tax.</w:t>
      </w:r>
    </w:p>
    <w:p w14:paraId="6A2AC10C" w14:textId="4A47E5A8" w:rsidR="0037072A" w:rsidRPr="00322F3B" w:rsidRDefault="0037072A" w:rsidP="0037072A">
      <w:pPr>
        <w:pStyle w:val="ActHead5"/>
      </w:pPr>
      <w:bookmarkStart w:id="191" w:name="_Toc201755669"/>
      <w:r w:rsidRPr="00322F3B">
        <w:rPr>
          <w:rStyle w:val="CharSectno"/>
        </w:rPr>
        <w:t>322</w:t>
      </w:r>
      <w:r w:rsidR="009953FD">
        <w:rPr>
          <w:rStyle w:val="CharSectno"/>
        </w:rPr>
        <w:noBreakHyphen/>
      </w:r>
      <w:r w:rsidRPr="00322F3B">
        <w:rPr>
          <w:rStyle w:val="CharSectno"/>
        </w:rPr>
        <w:t>15</w:t>
      </w:r>
      <w:r w:rsidRPr="00322F3B">
        <w:t xml:space="preserve">  Certain capital gains and capital losses disregarded</w:t>
      </w:r>
      <w:bookmarkEnd w:id="191"/>
    </w:p>
    <w:p w14:paraId="053CCD64" w14:textId="5E4B4BD5" w:rsidR="0037072A" w:rsidRPr="00322F3B" w:rsidRDefault="0037072A" w:rsidP="0037072A">
      <w:pPr>
        <w:pStyle w:val="subsection"/>
      </w:pPr>
      <w:r w:rsidRPr="00322F3B">
        <w:tab/>
      </w:r>
      <w:r w:rsidRPr="00322F3B">
        <w:tab/>
        <w:t xml:space="preserve">A </w:t>
      </w:r>
      <w:r w:rsidR="009953FD" w:rsidRPr="009953FD">
        <w:rPr>
          <w:position w:val="6"/>
          <w:sz w:val="16"/>
        </w:rPr>
        <w:t>*</w:t>
      </w:r>
      <w:r w:rsidRPr="00322F3B">
        <w:t xml:space="preserve">capital gain or </w:t>
      </w:r>
      <w:r w:rsidR="009953FD" w:rsidRPr="009953FD">
        <w:rPr>
          <w:position w:val="6"/>
          <w:sz w:val="16"/>
        </w:rPr>
        <w:t>*</w:t>
      </w:r>
      <w:r w:rsidRPr="00322F3B">
        <w:t xml:space="preserve">capital loss you make because you assign a right under or in relation to a </w:t>
      </w:r>
      <w:r w:rsidR="009953FD" w:rsidRPr="009953FD">
        <w:rPr>
          <w:position w:val="6"/>
          <w:sz w:val="16"/>
        </w:rPr>
        <w:t>*</w:t>
      </w:r>
      <w:r w:rsidRPr="00322F3B">
        <w:t xml:space="preserve">general insurance policy you held with an </w:t>
      </w:r>
      <w:r w:rsidR="009953FD" w:rsidRPr="009953FD">
        <w:rPr>
          <w:position w:val="6"/>
          <w:sz w:val="16"/>
        </w:rPr>
        <w:t>*</w:t>
      </w:r>
      <w:r w:rsidRPr="00322F3B">
        <w:t xml:space="preserve">HIH company to the Commonwealth, the trustee of the </w:t>
      </w:r>
      <w:r w:rsidR="009953FD" w:rsidRPr="009953FD">
        <w:rPr>
          <w:position w:val="6"/>
          <w:sz w:val="16"/>
        </w:rPr>
        <w:t>*</w:t>
      </w:r>
      <w:r w:rsidRPr="00322F3B">
        <w:t>HIH Trust or a prescribed entity is disregarded.</w:t>
      </w:r>
    </w:p>
    <w:p w14:paraId="08A03B9D" w14:textId="781C72AF" w:rsidR="0037072A" w:rsidRPr="00322F3B" w:rsidRDefault="0037072A" w:rsidP="0037072A">
      <w:pPr>
        <w:pStyle w:val="ActHead4"/>
      </w:pPr>
      <w:bookmarkStart w:id="192" w:name="_Toc201755670"/>
      <w:r w:rsidRPr="00322F3B">
        <w:rPr>
          <w:rStyle w:val="CharSubdNo"/>
        </w:rPr>
        <w:t>Subdivision</w:t>
      </w:r>
      <w:r w:rsidR="00825006" w:rsidRPr="00322F3B">
        <w:rPr>
          <w:rStyle w:val="CharSubdNo"/>
        </w:rPr>
        <w:t> </w:t>
      </w:r>
      <w:r w:rsidRPr="00322F3B">
        <w:rPr>
          <w:rStyle w:val="CharSubdNo"/>
        </w:rPr>
        <w:t>322</w:t>
      </w:r>
      <w:r w:rsidR="009953FD">
        <w:rPr>
          <w:rStyle w:val="CharSubdNo"/>
        </w:rPr>
        <w:noBreakHyphen/>
      </w:r>
      <w:r w:rsidRPr="00322F3B">
        <w:rPr>
          <w:rStyle w:val="CharSubdNo"/>
        </w:rPr>
        <w:t>B</w:t>
      </w:r>
      <w:r w:rsidRPr="00322F3B">
        <w:t>—</w:t>
      </w:r>
      <w:r w:rsidRPr="00322F3B">
        <w:rPr>
          <w:rStyle w:val="CharSubdText"/>
        </w:rPr>
        <w:t>Tax treatment of entitlements under financial claims scheme</w:t>
      </w:r>
      <w:bookmarkEnd w:id="192"/>
    </w:p>
    <w:p w14:paraId="061BB80D" w14:textId="4F85B73C" w:rsidR="0037072A" w:rsidRPr="00322F3B" w:rsidRDefault="0037072A" w:rsidP="0037072A">
      <w:pPr>
        <w:pStyle w:val="ActHead4"/>
      </w:pPr>
      <w:bookmarkStart w:id="193" w:name="_Toc201755671"/>
      <w:r w:rsidRPr="00322F3B">
        <w:t>Guide to Subdivision</w:t>
      </w:r>
      <w:r w:rsidR="00825006" w:rsidRPr="00322F3B">
        <w:t> </w:t>
      </w:r>
      <w:r w:rsidRPr="00322F3B">
        <w:t>322</w:t>
      </w:r>
      <w:r w:rsidR="009953FD">
        <w:noBreakHyphen/>
      </w:r>
      <w:r w:rsidRPr="00322F3B">
        <w:t>B</w:t>
      </w:r>
      <w:bookmarkEnd w:id="193"/>
    </w:p>
    <w:p w14:paraId="70707F2B" w14:textId="41C5CCEF" w:rsidR="0037072A" w:rsidRPr="00322F3B" w:rsidRDefault="0037072A" w:rsidP="0037072A">
      <w:pPr>
        <w:pStyle w:val="ActHead5"/>
      </w:pPr>
      <w:bookmarkStart w:id="194" w:name="_Toc201755672"/>
      <w:r w:rsidRPr="00322F3B">
        <w:rPr>
          <w:rStyle w:val="CharSectno"/>
        </w:rPr>
        <w:t>322</w:t>
      </w:r>
      <w:r w:rsidR="009953FD">
        <w:rPr>
          <w:rStyle w:val="CharSectno"/>
        </w:rPr>
        <w:noBreakHyphen/>
      </w:r>
      <w:r w:rsidRPr="00322F3B">
        <w:rPr>
          <w:rStyle w:val="CharSectno"/>
        </w:rPr>
        <w:t>20</w:t>
      </w:r>
      <w:r w:rsidRPr="00322F3B">
        <w:t xml:space="preserve">  What this Subdivision is about</w:t>
      </w:r>
      <w:bookmarkEnd w:id="194"/>
    </w:p>
    <w:p w14:paraId="26CB9A85" w14:textId="77777777" w:rsidR="0037072A" w:rsidRPr="00322F3B" w:rsidRDefault="0037072A" w:rsidP="00B57F3F">
      <w:pPr>
        <w:pStyle w:val="SOText"/>
      </w:pPr>
      <w:r w:rsidRPr="00322F3B">
        <w:t xml:space="preserve">This Act applies to a payment of an entitlement under Part VC (Financial claims scheme for policyholders with insolvent general insurers) of the </w:t>
      </w:r>
      <w:r w:rsidRPr="00322F3B">
        <w:rPr>
          <w:i/>
        </w:rPr>
        <w:t>Insurance Act 1973</w:t>
      </w:r>
      <w:r w:rsidRPr="00322F3B">
        <w:t xml:space="preserve"> as if the payment were made by the insurer under the insurance policy concerned.</w:t>
      </w:r>
    </w:p>
    <w:p w14:paraId="6BF3AA91" w14:textId="77777777" w:rsidR="0037072A" w:rsidRPr="00322F3B" w:rsidRDefault="0037072A" w:rsidP="00B57F3F">
      <w:pPr>
        <w:pStyle w:val="SOText"/>
      </w:pPr>
      <w:r w:rsidRPr="00322F3B">
        <w:t>Disregard a capital gain or loss from:</w:t>
      </w:r>
    </w:p>
    <w:p w14:paraId="7DE37D19" w14:textId="77777777" w:rsidR="0037072A" w:rsidRPr="00322F3B" w:rsidRDefault="0037072A" w:rsidP="00B57F3F">
      <w:pPr>
        <w:pStyle w:val="SOPara"/>
      </w:pPr>
      <w:r w:rsidRPr="00322F3B">
        <w:lastRenderedPageBreak/>
        <w:tab/>
        <w:t>(a)</w:t>
      </w:r>
      <w:r w:rsidRPr="00322F3B">
        <w:tab/>
        <w:t>the disposal to APRA under that Part of rights against the insurer under an insurance policy; or</w:t>
      </w:r>
    </w:p>
    <w:p w14:paraId="1B43352D" w14:textId="77777777" w:rsidR="0037072A" w:rsidRPr="00322F3B" w:rsidRDefault="0037072A" w:rsidP="00B57F3F">
      <w:pPr>
        <w:pStyle w:val="SOPara"/>
      </w:pPr>
      <w:r w:rsidRPr="00322F3B">
        <w:tab/>
        <w:t>(b)</w:t>
      </w:r>
      <w:r w:rsidRPr="00322F3B">
        <w:tab/>
        <w:t>the payment of an entitlement under that Part.</w:t>
      </w:r>
    </w:p>
    <w:p w14:paraId="7C5BB405" w14:textId="77777777" w:rsidR="0037072A" w:rsidRPr="00322F3B" w:rsidRDefault="0037072A" w:rsidP="0037072A">
      <w:pPr>
        <w:pStyle w:val="TofSectsHeading"/>
      </w:pPr>
      <w:r w:rsidRPr="00322F3B">
        <w:t>Table of sections</w:t>
      </w:r>
    </w:p>
    <w:p w14:paraId="65161841" w14:textId="77777777" w:rsidR="0037072A" w:rsidRPr="00322F3B" w:rsidRDefault="0037072A" w:rsidP="0037072A">
      <w:pPr>
        <w:pStyle w:val="TofSectsGroupHeading"/>
      </w:pPr>
      <w:r w:rsidRPr="00322F3B">
        <w:t>Operative provisions</w:t>
      </w:r>
    </w:p>
    <w:p w14:paraId="1BAD59F2" w14:textId="25922C72" w:rsidR="0037072A" w:rsidRPr="00322F3B" w:rsidRDefault="0037072A" w:rsidP="0037072A">
      <w:pPr>
        <w:pStyle w:val="TofSectsSection"/>
      </w:pPr>
      <w:r w:rsidRPr="00322F3B">
        <w:t>322</w:t>
      </w:r>
      <w:r w:rsidR="009953FD">
        <w:noBreakHyphen/>
      </w:r>
      <w:r w:rsidRPr="00322F3B">
        <w:t>25</w:t>
      </w:r>
      <w:r w:rsidRPr="00322F3B">
        <w:tab/>
        <w:t>Payment of entitlement under financial claims scheme treated as payment from insurer</w:t>
      </w:r>
    </w:p>
    <w:p w14:paraId="646054B4" w14:textId="23D0B860" w:rsidR="0037072A" w:rsidRPr="00322F3B" w:rsidRDefault="0037072A" w:rsidP="0037072A">
      <w:pPr>
        <w:pStyle w:val="TofSectsSection"/>
      </w:pPr>
      <w:r w:rsidRPr="00322F3B">
        <w:t>322</w:t>
      </w:r>
      <w:r w:rsidR="009953FD">
        <w:noBreakHyphen/>
      </w:r>
      <w:r w:rsidRPr="00322F3B">
        <w:t>30</w:t>
      </w:r>
      <w:r w:rsidRPr="00322F3B">
        <w:tab/>
        <w:t>Disposal of rights against insurer to APRA and meeting of financial claims scheme entitlement have no CGT effects</w:t>
      </w:r>
    </w:p>
    <w:p w14:paraId="5E9E7BA5" w14:textId="77777777" w:rsidR="0037072A" w:rsidRPr="00322F3B" w:rsidRDefault="0037072A" w:rsidP="0037072A">
      <w:pPr>
        <w:pStyle w:val="ActHead4"/>
      </w:pPr>
      <w:bookmarkStart w:id="195" w:name="_Toc201755673"/>
      <w:r w:rsidRPr="00322F3B">
        <w:t>Operative provisions</w:t>
      </w:r>
      <w:bookmarkEnd w:id="195"/>
    </w:p>
    <w:p w14:paraId="00FA4542" w14:textId="7A0A2C0D" w:rsidR="0037072A" w:rsidRPr="00322F3B" w:rsidRDefault="0037072A" w:rsidP="0037072A">
      <w:pPr>
        <w:pStyle w:val="ActHead5"/>
      </w:pPr>
      <w:bookmarkStart w:id="196" w:name="_Toc201755674"/>
      <w:r w:rsidRPr="00322F3B">
        <w:rPr>
          <w:rStyle w:val="CharSectno"/>
        </w:rPr>
        <w:t>322</w:t>
      </w:r>
      <w:r w:rsidR="009953FD">
        <w:rPr>
          <w:rStyle w:val="CharSectno"/>
        </w:rPr>
        <w:noBreakHyphen/>
      </w:r>
      <w:r w:rsidRPr="00322F3B">
        <w:rPr>
          <w:rStyle w:val="CharSectno"/>
        </w:rPr>
        <w:t>25</w:t>
      </w:r>
      <w:r w:rsidRPr="00322F3B">
        <w:t xml:space="preserve">  Payment of entitlement under financial claims scheme treated as payment from insurer</w:t>
      </w:r>
      <w:bookmarkEnd w:id="196"/>
    </w:p>
    <w:p w14:paraId="1C3FA010" w14:textId="42D90973" w:rsidR="0037072A" w:rsidRPr="00322F3B" w:rsidRDefault="0037072A" w:rsidP="0037072A">
      <w:pPr>
        <w:pStyle w:val="subsection"/>
      </w:pPr>
      <w:r w:rsidRPr="00322F3B">
        <w:tab/>
        <w:t>(1)</w:t>
      </w:r>
      <w:r w:rsidRPr="00322F3B">
        <w:tab/>
        <w:t xml:space="preserve">This Act applies to you as if an amount paid to you, or applied for your benefit, to meet your entitlement under Part VC (Financial claims scheme for policyholders with insolvent general insurers) of the </w:t>
      </w:r>
      <w:r w:rsidRPr="00322F3B">
        <w:rPr>
          <w:i/>
        </w:rPr>
        <w:t>Insurance Act 1973</w:t>
      </w:r>
      <w:r w:rsidRPr="00322F3B">
        <w:t xml:space="preserve"> relating to a </w:t>
      </w:r>
      <w:r w:rsidR="009953FD" w:rsidRPr="009953FD">
        <w:rPr>
          <w:position w:val="6"/>
          <w:sz w:val="16"/>
        </w:rPr>
        <w:t>*</w:t>
      </w:r>
      <w:r w:rsidRPr="00322F3B">
        <w:t xml:space="preserve">general insurance policy issued by a </w:t>
      </w:r>
      <w:r w:rsidR="009953FD" w:rsidRPr="009953FD">
        <w:rPr>
          <w:position w:val="6"/>
          <w:sz w:val="16"/>
        </w:rPr>
        <w:t>*</w:t>
      </w:r>
      <w:r w:rsidRPr="00322F3B">
        <w:t>general insurance company had been paid to you by the company under the terms and conditions of the policy.</w:t>
      </w:r>
    </w:p>
    <w:p w14:paraId="4FEC4A4C" w14:textId="4902A5E7" w:rsidR="0037072A" w:rsidRPr="00322F3B" w:rsidRDefault="0037072A" w:rsidP="0037072A">
      <w:pPr>
        <w:pStyle w:val="subsection"/>
      </w:pPr>
      <w:r w:rsidRPr="00322F3B">
        <w:tab/>
        <w:t>(2)</w:t>
      </w:r>
      <w:r w:rsidRPr="00322F3B">
        <w:tab/>
        <w:t xml:space="preserve">To avoid doubt, </w:t>
      </w:r>
      <w:r w:rsidR="00825006" w:rsidRPr="00322F3B">
        <w:t>subsection (</w:t>
      </w:r>
      <w:r w:rsidRPr="00322F3B">
        <w:t>1) does not affect the operation of Part</w:t>
      </w:r>
      <w:r w:rsidR="00825006" w:rsidRPr="00322F3B">
        <w:t> </w:t>
      </w:r>
      <w:r w:rsidRPr="00322F3B">
        <w:t>2</w:t>
      </w:r>
      <w:r w:rsidR="009953FD">
        <w:noBreakHyphen/>
      </w:r>
      <w:r w:rsidRPr="00322F3B">
        <w:t>5 in Schedule</w:t>
      </w:r>
      <w:r w:rsidR="00825006" w:rsidRPr="00322F3B">
        <w:t> </w:t>
      </w:r>
      <w:r w:rsidRPr="00322F3B">
        <w:t xml:space="preserve">1 to the </w:t>
      </w:r>
      <w:r w:rsidRPr="00322F3B">
        <w:rPr>
          <w:i/>
        </w:rPr>
        <w:t>Taxation Administration Act 1953</w:t>
      </w:r>
      <w:r w:rsidRPr="00322F3B">
        <w:t>.</w:t>
      </w:r>
    </w:p>
    <w:p w14:paraId="36EB2BB3" w14:textId="6B24530F" w:rsidR="0037072A" w:rsidRPr="00322F3B" w:rsidRDefault="0037072A" w:rsidP="0037072A">
      <w:pPr>
        <w:pStyle w:val="notetext"/>
      </w:pPr>
      <w:r w:rsidRPr="00322F3B">
        <w:t>Note:</w:t>
      </w:r>
      <w:r w:rsidRPr="00322F3B">
        <w:tab/>
        <w:t>Division</w:t>
      </w:r>
      <w:r w:rsidR="00825006" w:rsidRPr="00322F3B">
        <w:t> </w:t>
      </w:r>
      <w:r w:rsidRPr="00322F3B">
        <w:t>21 in Schedule</w:t>
      </w:r>
      <w:r w:rsidR="00825006" w:rsidRPr="00322F3B">
        <w:t> </w:t>
      </w:r>
      <w:r w:rsidRPr="00322F3B">
        <w:t xml:space="preserve">1 to the </w:t>
      </w:r>
      <w:r w:rsidRPr="00322F3B">
        <w:rPr>
          <w:i/>
        </w:rPr>
        <w:t>Taxation Administration Act 1953</w:t>
      </w:r>
      <w:r w:rsidRPr="00322F3B">
        <w:t xml:space="preserve"> contains special provisions about how Part</w:t>
      </w:r>
      <w:r w:rsidR="00825006" w:rsidRPr="00322F3B">
        <w:t> </w:t>
      </w:r>
      <w:r w:rsidRPr="00322F3B">
        <w:t>2</w:t>
      </w:r>
      <w:r w:rsidR="009953FD">
        <w:noBreakHyphen/>
      </w:r>
      <w:r w:rsidRPr="00322F3B">
        <w:t xml:space="preserve">5 in that Schedule operates in relation to the meeting of entitlements under Part VC of the </w:t>
      </w:r>
      <w:r w:rsidRPr="00322F3B">
        <w:rPr>
          <w:i/>
        </w:rPr>
        <w:t>Insurance Act 1973</w:t>
      </w:r>
      <w:r w:rsidRPr="00322F3B">
        <w:t>.</w:t>
      </w:r>
    </w:p>
    <w:p w14:paraId="76F84B57" w14:textId="0BF09ECE" w:rsidR="0037072A" w:rsidRPr="00322F3B" w:rsidRDefault="0037072A" w:rsidP="0037072A">
      <w:pPr>
        <w:pStyle w:val="ActHead5"/>
      </w:pPr>
      <w:bookmarkStart w:id="197" w:name="_Toc201755675"/>
      <w:r w:rsidRPr="00322F3B">
        <w:rPr>
          <w:rStyle w:val="CharSectno"/>
        </w:rPr>
        <w:t>322</w:t>
      </w:r>
      <w:r w:rsidR="009953FD">
        <w:rPr>
          <w:rStyle w:val="CharSectno"/>
        </w:rPr>
        <w:noBreakHyphen/>
      </w:r>
      <w:r w:rsidRPr="00322F3B">
        <w:rPr>
          <w:rStyle w:val="CharSectno"/>
        </w:rPr>
        <w:t>30</w:t>
      </w:r>
      <w:r w:rsidRPr="00322F3B">
        <w:t xml:space="preserve">  Disposal of rights against insurer to APRA and meeting of financial claims scheme entitlement have no CGT effects</w:t>
      </w:r>
      <w:bookmarkEnd w:id="197"/>
    </w:p>
    <w:p w14:paraId="2E6F363A" w14:textId="5069938B" w:rsidR="0037072A" w:rsidRPr="00322F3B" w:rsidRDefault="0037072A" w:rsidP="0037072A">
      <w:pPr>
        <w:pStyle w:val="subsection"/>
        <w:keepNext/>
        <w:keepLines/>
      </w:pPr>
      <w:r w:rsidRPr="00322F3B">
        <w:tab/>
      </w:r>
      <w:r w:rsidRPr="00322F3B">
        <w:tab/>
        <w:t xml:space="preserve">Disregard a </w:t>
      </w:r>
      <w:r w:rsidR="009953FD" w:rsidRPr="009953FD">
        <w:rPr>
          <w:position w:val="6"/>
          <w:sz w:val="16"/>
        </w:rPr>
        <w:t>*</w:t>
      </w:r>
      <w:r w:rsidRPr="00322F3B">
        <w:t xml:space="preserve">capital gain or </w:t>
      </w:r>
      <w:r w:rsidR="009953FD" w:rsidRPr="009953FD">
        <w:rPr>
          <w:position w:val="6"/>
          <w:sz w:val="16"/>
        </w:rPr>
        <w:t>*</w:t>
      </w:r>
      <w:r w:rsidRPr="00322F3B">
        <w:t>capital loss you make because:</w:t>
      </w:r>
    </w:p>
    <w:p w14:paraId="7B801F04" w14:textId="5153D3AC" w:rsidR="0037072A" w:rsidRPr="00322F3B" w:rsidRDefault="0037072A" w:rsidP="0037072A">
      <w:pPr>
        <w:pStyle w:val="paragraph"/>
      </w:pPr>
      <w:r w:rsidRPr="00322F3B">
        <w:tab/>
        <w:t>(a)</w:t>
      </w:r>
      <w:r w:rsidRPr="00322F3B">
        <w:tab/>
        <w:t>under section</w:t>
      </w:r>
      <w:r w:rsidR="00825006" w:rsidRPr="00322F3B">
        <w:t> </w:t>
      </w:r>
      <w:r w:rsidRPr="00322F3B">
        <w:t xml:space="preserve">62ZZL of the </w:t>
      </w:r>
      <w:r w:rsidRPr="00322F3B">
        <w:rPr>
          <w:i/>
        </w:rPr>
        <w:t>Insurance Act 1973</w:t>
      </w:r>
      <w:r w:rsidRPr="00322F3B">
        <w:t xml:space="preserve">, you </w:t>
      </w:r>
      <w:r w:rsidR="009953FD" w:rsidRPr="009953FD">
        <w:rPr>
          <w:position w:val="6"/>
          <w:sz w:val="16"/>
        </w:rPr>
        <w:t>*</w:t>
      </w:r>
      <w:r w:rsidRPr="00322F3B">
        <w:t xml:space="preserve">dispose of a </w:t>
      </w:r>
      <w:r w:rsidR="009953FD" w:rsidRPr="009953FD">
        <w:rPr>
          <w:position w:val="6"/>
          <w:sz w:val="16"/>
        </w:rPr>
        <w:t>*</w:t>
      </w:r>
      <w:r w:rsidRPr="00322F3B">
        <w:t xml:space="preserve">CGT asset consisting of your rights against a </w:t>
      </w:r>
      <w:r w:rsidR="009953FD" w:rsidRPr="009953FD">
        <w:rPr>
          <w:position w:val="6"/>
          <w:sz w:val="16"/>
        </w:rPr>
        <w:t>*</w:t>
      </w:r>
      <w:r w:rsidRPr="00322F3B">
        <w:t xml:space="preserve">general insurance company to </w:t>
      </w:r>
      <w:r w:rsidR="009953FD" w:rsidRPr="009953FD">
        <w:rPr>
          <w:position w:val="6"/>
          <w:sz w:val="16"/>
        </w:rPr>
        <w:t>*</w:t>
      </w:r>
      <w:r w:rsidRPr="00322F3B">
        <w:t>APRA; or</w:t>
      </w:r>
    </w:p>
    <w:p w14:paraId="7D32D562" w14:textId="77777777" w:rsidR="0037072A" w:rsidRPr="00322F3B" w:rsidRDefault="0037072A" w:rsidP="0037072A">
      <w:pPr>
        <w:pStyle w:val="paragraph"/>
      </w:pPr>
      <w:r w:rsidRPr="00322F3B">
        <w:lastRenderedPageBreak/>
        <w:tab/>
        <w:t>(b)</w:t>
      </w:r>
      <w:r w:rsidRPr="00322F3B">
        <w:tab/>
        <w:t xml:space="preserve">your entitlement under </w:t>
      </w:r>
      <w:r w:rsidR="00D01A3C" w:rsidRPr="00322F3B">
        <w:t>section</w:t>
      </w:r>
      <w:r w:rsidR="00825006" w:rsidRPr="00322F3B">
        <w:t> </w:t>
      </w:r>
      <w:r w:rsidR="00D01A3C" w:rsidRPr="00322F3B">
        <w:t>62ZZF, 62ZZFA, 62ZZG or 62ZZGA</w:t>
      </w:r>
      <w:r w:rsidRPr="00322F3B">
        <w:t xml:space="preserve"> of that Act is met.</w:t>
      </w:r>
    </w:p>
    <w:p w14:paraId="22311766" w14:textId="77777777" w:rsidR="0037072A" w:rsidRPr="00322F3B" w:rsidRDefault="0037072A" w:rsidP="0037072A">
      <w:pPr>
        <w:pStyle w:val="notetext"/>
      </w:pPr>
      <w:r w:rsidRPr="00322F3B">
        <w:t>Note 1:</w:t>
      </w:r>
      <w:r w:rsidRPr="00322F3B">
        <w:tab/>
        <w:t>Section</w:t>
      </w:r>
      <w:r w:rsidR="00825006" w:rsidRPr="00322F3B">
        <w:t> </w:t>
      </w:r>
      <w:r w:rsidRPr="00322F3B">
        <w:t xml:space="preserve">62ZZL of the </w:t>
      </w:r>
      <w:r w:rsidRPr="00322F3B">
        <w:rPr>
          <w:i/>
        </w:rPr>
        <w:t>Insurance Act 1973</w:t>
      </w:r>
      <w:r w:rsidRPr="00322F3B">
        <w:t xml:space="preserve"> causes you to cease to be the owner, and APRA to become the owner, of rights against a general insurance company relating to a general insurance policy when your entitlement arises under Part VC of that Act in relation to the policy.</w:t>
      </w:r>
    </w:p>
    <w:p w14:paraId="505B7534" w14:textId="77777777" w:rsidR="0037072A" w:rsidRPr="00322F3B" w:rsidRDefault="0037072A" w:rsidP="0037072A">
      <w:pPr>
        <w:pStyle w:val="notetext"/>
      </w:pPr>
      <w:r w:rsidRPr="00322F3B">
        <w:t>Note 2:</w:t>
      </w:r>
      <w:r w:rsidRPr="00322F3B">
        <w:tab/>
      </w:r>
      <w:r w:rsidR="00D01A3C" w:rsidRPr="00322F3B">
        <w:t>Sections</w:t>
      </w:r>
      <w:r w:rsidR="00825006" w:rsidRPr="00322F3B">
        <w:t> </w:t>
      </w:r>
      <w:r w:rsidR="00D01A3C" w:rsidRPr="00322F3B">
        <w:t xml:space="preserve">62ZZF, 62ZZFA, 62ZZG and 62ZZGA of the </w:t>
      </w:r>
      <w:r w:rsidR="00D01A3C" w:rsidRPr="00322F3B">
        <w:rPr>
          <w:i/>
        </w:rPr>
        <w:t>Insurance Act 1973</w:t>
      </w:r>
      <w:r w:rsidR="00D01A3C" w:rsidRPr="00322F3B">
        <w:t xml:space="preserve"> entitle</w:t>
      </w:r>
      <w:r w:rsidRPr="00322F3B">
        <w:t xml:space="preserve"> persons with valid claims based on general insurance policies issued by certain general insurance companies that have since become insolvent to be paid the amount of those claims by APRA.</w:t>
      </w:r>
    </w:p>
    <w:p w14:paraId="5FAC1ADD" w14:textId="28FDA2B2" w:rsidR="0037072A" w:rsidRPr="00322F3B" w:rsidRDefault="0037072A" w:rsidP="0037072A">
      <w:pPr>
        <w:pStyle w:val="ActHead2"/>
        <w:pageBreakBefore/>
      </w:pPr>
      <w:bookmarkStart w:id="198" w:name="_Toc201755676"/>
      <w:r w:rsidRPr="00322F3B">
        <w:rPr>
          <w:rStyle w:val="CharPartNo"/>
        </w:rPr>
        <w:lastRenderedPageBreak/>
        <w:t>Part</w:t>
      </w:r>
      <w:r w:rsidR="00825006" w:rsidRPr="00322F3B">
        <w:rPr>
          <w:rStyle w:val="CharPartNo"/>
        </w:rPr>
        <w:t> </w:t>
      </w:r>
      <w:r w:rsidRPr="00322F3B">
        <w:rPr>
          <w:rStyle w:val="CharPartNo"/>
        </w:rPr>
        <w:t>3</w:t>
      </w:r>
      <w:r w:rsidR="009953FD">
        <w:rPr>
          <w:rStyle w:val="CharPartNo"/>
        </w:rPr>
        <w:noBreakHyphen/>
      </w:r>
      <w:r w:rsidRPr="00322F3B">
        <w:rPr>
          <w:rStyle w:val="CharPartNo"/>
        </w:rPr>
        <w:t>45</w:t>
      </w:r>
      <w:r w:rsidRPr="00322F3B">
        <w:t>—</w:t>
      </w:r>
      <w:r w:rsidRPr="00322F3B">
        <w:rPr>
          <w:rStyle w:val="CharPartText"/>
        </w:rPr>
        <w:t>Rules for particular industries and occupations</w:t>
      </w:r>
      <w:bookmarkEnd w:id="198"/>
    </w:p>
    <w:p w14:paraId="688F7B5B" w14:textId="77777777" w:rsidR="0037072A" w:rsidRPr="00322F3B" w:rsidRDefault="0037072A" w:rsidP="0037072A">
      <w:pPr>
        <w:pStyle w:val="ActHead3"/>
      </w:pPr>
      <w:bookmarkStart w:id="199" w:name="_Toc201755677"/>
      <w:r w:rsidRPr="00322F3B">
        <w:rPr>
          <w:rStyle w:val="CharDivNo"/>
        </w:rPr>
        <w:t>Division</w:t>
      </w:r>
      <w:r w:rsidR="00825006" w:rsidRPr="00322F3B">
        <w:rPr>
          <w:rStyle w:val="CharDivNo"/>
        </w:rPr>
        <w:t> </w:t>
      </w:r>
      <w:r w:rsidRPr="00322F3B">
        <w:rPr>
          <w:rStyle w:val="CharDivNo"/>
        </w:rPr>
        <w:t>328</w:t>
      </w:r>
      <w:r w:rsidRPr="00322F3B">
        <w:t>—</w:t>
      </w:r>
      <w:r w:rsidRPr="00322F3B">
        <w:rPr>
          <w:rStyle w:val="CharDivText"/>
        </w:rPr>
        <w:t>Small business entities</w:t>
      </w:r>
      <w:bookmarkEnd w:id="199"/>
    </w:p>
    <w:p w14:paraId="637C418D" w14:textId="77777777" w:rsidR="0037072A" w:rsidRPr="00322F3B" w:rsidRDefault="0037072A" w:rsidP="0037072A">
      <w:pPr>
        <w:pStyle w:val="TofSectsHeading"/>
      </w:pPr>
      <w:r w:rsidRPr="00322F3B">
        <w:t>Table of Subdivisions</w:t>
      </w:r>
    </w:p>
    <w:p w14:paraId="30EBA2DA" w14:textId="03C5EC30" w:rsidR="0037072A" w:rsidRPr="00322F3B" w:rsidRDefault="0037072A" w:rsidP="0037072A">
      <w:pPr>
        <w:pStyle w:val="TofSectsSubdiv"/>
      </w:pPr>
      <w:r w:rsidRPr="00322F3B">
        <w:t>328</w:t>
      </w:r>
      <w:r w:rsidR="009953FD">
        <w:noBreakHyphen/>
      </w:r>
      <w:r w:rsidRPr="00322F3B">
        <w:t>B</w:t>
      </w:r>
      <w:r w:rsidRPr="00322F3B">
        <w:tab/>
        <w:t>Objects of this Division</w:t>
      </w:r>
    </w:p>
    <w:p w14:paraId="5AD35CDC" w14:textId="0CEA1972" w:rsidR="0037072A" w:rsidRPr="00322F3B" w:rsidRDefault="0037072A" w:rsidP="0037072A">
      <w:pPr>
        <w:pStyle w:val="TofSectsSubdiv"/>
      </w:pPr>
      <w:r w:rsidRPr="00322F3B">
        <w:t>328</w:t>
      </w:r>
      <w:r w:rsidR="009953FD">
        <w:noBreakHyphen/>
      </w:r>
      <w:r w:rsidRPr="00322F3B">
        <w:t>C</w:t>
      </w:r>
      <w:r w:rsidRPr="00322F3B">
        <w:tab/>
        <w:t>What is a small business entity</w:t>
      </w:r>
    </w:p>
    <w:p w14:paraId="799E51B0" w14:textId="7F580C7B" w:rsidR="0037072A" w:rsidRPr="00322F3B" w:rsidRDefault="0037072A" w:rsidP="0037072A">
      <w:pPr>
        <w:pStyle w:val="TofSectsSubdiv"/>
      </w:pPr>
      <w:r w:rsidRPr="00322F3B">
        <w:t>328</w:t>
      </w:r>
      <w:r w:rsidR="009953FD">
        <w:noBreakHyphen/>
      </w:r>
      <w:r w:rsidRPr="00322F3B">
        <w:t>D</w:t>
      </w:r>
      <w:r w:rsidRPr="00322F3B">
        <w:tab/>
        <w:t>Capital allowances for small business entities</w:t>
      </w:r>
    </w:p>
    <w:p w14:paraId="49B0D11C" w14:textId="0FB4C62F" w:rsidR="0037072A" w:rsidRPr="00322F3B" w:rsidRDefault="0037072A" w:rsidP="0037072A">
      <w:pPr>
        <w:pStyle w:val="TofSectsSubdiv"/>
      </w:pPr>
      <w:r w:rsidRPr="00322F3B">
        <w:t>328</w:t>
      </w:r>
      <w:r w:rsidR="009953FD">
        <w:noBreakHyphen/>
      </w:r>
      <w:r w:rsidRPr="00322F3B">
        <w:t>E</w:t>
      </w:r>
      <w:r w:rsidRPr="00322F3B">
        <w:tab/>
      </w:r>
      <w:r w:rsidR="00910013" w:rsidRPr="00322F3B">
        <w:t>Trading stock for small and medium business entities</w:t>
      </w:r>
    </w:p>
    <w:p w14:paraId="1F5308E6" w14:textId="6351FDE5" w:rsidR="008C0ACC" w:rsidRPr="00322F3B" w:rsidRDefault="008C0ACC" w:rsidP="0037072A">
      <w:pPr>
        <w:pStyle w:val="TofSectsSubdiv"/>
      </w:pPr>
      <w:r w:rsidRPr="00322F3B">
        <w:t>328</w:t>
      </w:r>
      <w:r w:rsidR="009953FD">
        <w:noBreakHyphen/>
      </w:r>
      <w:r w:rsidRPr="00322F3B">
        <w:t>F</w:t>
      </w:r>
      <w:r w:rsidRPr="00322F3B">
        <w:tab/>
        <w:t>Small business income tax offset</w:t>
      </w:r>
    </w:p>
    <w:p w14:paraId="4F891E58" w14:textId="44506AD5" w:rsidR="008E3425" w:rsidRPr="00322F3B" w:rsidRDefault="008E3425" w:rsidP="0037072A">
      <w:pPr>
        <w:pStyle w:val="TofSectsSubdiv"/>
      </w:pPr>
      <w:r w:rsidRPr="00322F3B">
        <w:t>328</w:t>
      </w:r>
      <w:r w:rsidR="009953FD">
        <w:noBreakHyphen/>
      </w:r>
      <w:r w:rsidRPr="00322F3B">
        <w:t>G</w:t>
      </w:r>
      <w:r w:rsidRPr="00322F3B">
        <w:tab/>
        <w:t>Restructures of small businesses</w:t>
      </w:r>
    </w:p>
    <w:p w14:paraId="5A5DF80C" w14:textId="77777777" w:rsidR="0037072A" w:rsidRPr="00322F3B" w:rsidRDefault="0037072A" w:rsidP="0037072A">
      <w:pPr>
        <w:pStyle w:val="ActHead4"/>
      </w:pPr>
      <w:bookmarkStart w:id="200" w:name="_Toc201755678"/>
      <w:r w:rsidRPr="00322F3B">
        <w:t>Guide to Division</w:t>
      </w:r>
      <w:r w:rsidR="00825006" w:rsidRPr="00322F3B">
        <w:t> </w:t>
      </w:r>
      <w:r w:rsidRPr="00322F3B">
        <w:t>328</w:t>
      </w:r>
      <w:bookmarkEnd w:id="200"/>
    </w:p>
    <w:p w14:paraId="6201DBA5" w14:textId="3899EE65" w:rsidR="0037072A" w:rsidRPr="00322F3B" w:rsidRDefault="0037072A" w:rsidP="0037072A">
      <w:pPr>
        <w:pStyle w:val="ActHead5"/>
      </w:pPr>
      <w:bookmarkStart w:id="201" w:name="_Toc201755679"/>
      <w:r w:rsidRPr="00322F3B">
        <w:rPr>
          <w:rStyle w:val="CharSectno"/>
        </w:rPr>
        <w:t>328</w:t>
      </w:r>
      <w:r w:rsidR="009953FD">
        <w:rPr>
          <w:rStyle w:val="CharSectno"/>
        </w:rPr>
        <w:noBreakHyphen/>
      </w:r>
      <w:r w:rsidRPr="00322F3B">
        <w:rPr>
          <w:rStyle w:val="CharSectno"/>
        </w:rPr>
        <w:t>5</w:t>
      </w:r>
      <w:r w:rsidRPr="00322F3B">
        <w:t xml:space="preserve">  What this Division is about</w:t>
      </w:r>
      <w:bookmarkEnd w:id="201"/>
    </w:p>
    <w:p w14:paraId="7C54295F" w14:textId="5C4C9200" w:rsidR="0037072A" w:rsidRPr="00322F3B" w:rsidRDefault="0037072A" w:rsidP="00B57F3F">
      <w:pPr>
        <w:pStyle w:val="SOText"/>
      </w:pPr>
      <w:r w:rsidRPr="00322F3B">
        <w:t xml:space="preserve">This Division explains the meaning of the terms </w:t>
      </w:r>
      <w:r w:rsidRPr="00322F3B">
        <w:rPr>
          <w:b/>
          <w:i/>
        </w:rPr>
        <w:t>small business entity</w:t>
      </w:r>
      <w:r w:rsidRPr="00322F3B">
        <w:t xml:space="preserve">, </w:t>
      </w:r>
      <w:r w:rsidRPr="00322F3B">
        <w:rPr>
          <w:b/>
          <w:i/>
        </w:rPr>
        <w:t>annual turnover</w:t>
      </w:r>
      <w:r w:rsidRPr="00322F3B">
        <w:t xml:space="preserve">, </w:t>
      </w:r>
      <w:r w:rsidRPr="00322F3B">
        <w:rPr>
          <w:b/>
          <w:i/>
        </w:rPr>
        <w:t>aggregated turnover</w:t>
      </w:r>
      <w:r w:rsidRPr="00322F3B">
        <w:t xml:space="preserve"> and related concepts (Subdivision</w:t>
      </w:r>
      <w:r w:rsidR="00825006" w:rsidRPr="00322F3B">
        <w:t> </w:t>
      </w:r>
      <w:r w:rsidRPr="00322F3B">
        <w:t>328</w:t>
      </w:r>
      <w:r w:rsidR="009953FD">
        <w:noBreakHyphen/>
      </w:r>
      <w:r w:rsidRPr="00322F3B">
        <w:t>C).</w:t>
      </w:r>
    </w:p>
    <w:p w14:paraId="43C418F3" w14:textId="77777777" w:rsidR="0037072A" w:rsidRPr="00322F3B" w:rsidRDefault="0037072A" w:rsidP="00B57F3F">
      <w:pPr>
        <w:pStyle w:val="SOText"/>
      </w:pPr>
      <w:r w:rsidRPr="00322F3B">
        <w:t>If you are a small business entity, this Division allows you to change the way the income tax law applies to you in these ways:</w:t>
      </w:r>
    </w:p>
    <w:p w14:paraId="54FDEA6F" w14:textId="4701A93D" w:rsidR="0037072A" w:rsidRPr="00322F3B" w:rsidRDefault="0037072A" w:rsidP="00B57F3F">
      <w:pPr>
        <w:pStyle w:val="SOPara"/>
      </w:pPr>
      <w:r w:rsidRPr="00322F3B">
        <w:tab/>
        <w:t>(a)</w:t>
      </w:r>
      <w:r w:rsidRPr="00322F3B">
        <w:tab/>
        <w:t>you can choose to put your depreciating assets into a general pool and treat the pool as a single asset (Subdivision</w:t>
      </w:r>
      <w:r w:rsidR="00825006" w:rsidRPr="00322F3B">
        <w:t> </w:t>
      </w:r>
      <w:r w:rsidRPr="00322F3B">
        <w:t>328</w:t>
      </w:r>
      <w:r w:rsidR="009953FD">
        <w:noBreakHyphen/>
      </w:r>
      <w:r w:rsidRPr="00322F3B">
        <w:t>D);</w:t>
      </w:r>
    </w:p>
    <w:p w14:paraId="2C177B18" w14:textId="4954B72B" w:rsidR="0037072A" w:rsidRPr="00322F3B" w:rsidRDefault="0037072A" w:rsidP="00B57F3F">
      <w:pPr>
        <w:pStyle w:val="SOPara"/>
      </w:pPr>
      <w:r w:rsidRPr="00322F3B">
        <w:tab/>
        <w:t>(b)</w:t>
      </w:r>
      <w:r w:rsidRPr="00322F3B">
        <w:tab/>
        <w:t>you can choose not to account for annual changes in trading stock value that are not more than $5,000 (Subdivision</w:t>
      </w:r>
      <w:r w:rsidR="00825006" w:rsidRPr="00322F3B">
        <w:t> </w:t>
      </w:r>
      <w:r w:rsidRPr="00322F3B">
        <w:t>328</w:t>
      </w:r>
      <w:r w:rsidR="009953FD">
        <w:noBreakHyphen/>
      </w:r>
      <w:r w:rsidRPr="00322F3B">
        <w:t>E).</w:t>
      </w:r>
    </w:p>
    <w:p w14:paraId="1BDA083C" w14:textId="77777777" w:rsidR="00453E9A" w:rsidRPr="00322F3B" w:rsidRDefault="0037072A" w:rsidP="00B57F3F">
      <w:pPr>
        <w:pStyle w:val="SOText"/>
      </w:pPr>
      <w:r w:rsidRPr="00322F3B">
        <w:t>In usual circumstances, these changes will simplify the working out of your taxable income, and so reduce your compliance costs.</w:t>
      </w:r>
    </w:p>
    <w:p w14:paraId="167AA856" w14:textId="7440A14A" w:rsidR="00453E9A" w:rsidRPr="00322F3B" w:rsidRDefault="00453E9A" w:rsidP="00453E9A">
      <w:pPr>
        <w:pStyle w:val="SOText"/>
      </w:pPr>
      <w:r w:rsidRPr="00322F3B">
        <w:lastRenderedPageBreak/>
        <w:t>You may be entitled to a tax offset for any small business income included in your assessable income, if you are an individual (Subdivision</w:t>
      </w:r>
      <w:r w:rsidR="00825006" w:rsidRPr="00322F3B">
        <w:t> </w:t>
      </w:r>
      <w:r w:rsidRPr="00322F3B">
        <w:t>328</w:t>
      </w:r>
      <w:r w:rsidR="009953FD">
        <w:noBreakHyphen/>
      </w:r>
      <w:r w:rsidRPr="00322F3B">
        <w:t>F).</w:t>
      </w:r>
    </w:p>
    <w:p w14:paraId="7A98AA1B" w14:textId="77777777" w:rsidR="0037072A" w:rsidRPr="00322F3B" w:rsidRDefault="0037072A" w:rsidP="0037072A">
      <w:pPr>
        <w:pStyle w:val="TofSectsHeading"/>
        <w:keepNext/>
      </w:pPr>
      <w:r w:rsidRPr="00322F3B">
        <w:t>Table of sections</w:t>
      </w:r>
    </w:p>
    <w:p w14:paraId="4DC2B6DC" w14:textId="2054DE82" w:rsidR="0037072A" w:rsidRPr="00322F3B" w:rsidRDefault="0037072A" w:rsidP="0037072A">
      <w:pPr>
        <w:pStyle w:val="TofSectsSection"/>
      </w:pPr>
      <w:r w:rsidRPr="00322F3B">
        <w:t>328</w:t>
      </w:r>
      <w:r w:rsidR="009953FD">
        <w:noBreakHyphen/>
      </w:r>
      <w:r w:rsidRPr="00322F3B">
        <w:t>10</w:t>
      </w:r>
      <w:r w:rsidRPr="00322F3B">
        <w:tab/>
        <w:t>Concessions available to small business entities</w:t>
      </w:r>
    </w:p>
    <w:p w14:paraId="41EDE2E0" w14:textId="68E452AE" w:rsidR="0037072A" w:rsidRPr="00322F3B" w:rsidRDefault="0037072A" w:rsidP="0037072A">
      <w:pPr>
        <w:pStyle w:val="ActHead5"/>
      </w:pPr>
      <w:bookmarkStart w:id="202" w:name="_Toc201755680"/>
      <w:r w:rsidRPr="00322F3B">
        <w:rPr>
          <w:rStyle w:val="CharSectno"/>
        </w:rPr>
        <w:t>328</w:t>
      </w:r>
      <w:r w:rsidR="009953FD">
        <w:rPr>
          <w:rStyle w:val="CharSectno"/>
        </w:rPr>
        <w:noBreakHyphen/>
      </w:r>
      <w:r w:rsidRPr="00322F3B">
        <w:rPr>
          <w:rStyle w:val="CharSectno"/>
        </w:rPr>
        <w:t>10</w:t>
      </w:r>
      <w:r w:rsidRPr="00322F3B">
        <w:t xml:space="preserve">  Concessions available to small business entities</w:t>
      </w:r>
      <w:bookmarkEnd w:id="202"/>
    </w:p>
    <w:p w14:paraId="5E2573C1" w14:textId="77777777" w:rsidR="0037072A" w:rsidRPr="00322F3B" w:rsidRDefault="0037072A" w:rsidP="0037072A">
      <w:pPr>
        <w:pStyle w:val="subsection"/>
      </w:pPr>
      <w:r w:rsidRPr="00322F3B">
        <w:tab/>
        <w:t>(1)</w:t>
      </w:r>
      <w:r w:rsidRPr="00322F3B">
        <w:tab/>
        <w:t>If you are a small business entity for an income year, you can choose to take advantage of the concessions set out in the following table. Some of the concessions have additional, specific conditions that must also be satisfied.</w:t>
      </w:r>
    </w:p>
    <w:p w14:paraId="5DD69EC9" w14:textId="77777777" w:rsidR="0037072A" w:rsidRPr="00322F3B" w:rsidRDefault="0037072A" w:rsidP="0037072A">
      <w:pPr>
        <w:pStyle w:val="Tabletext"/>
      </w:pPr>
    </w:p>
    <w:tbl>
      <w:tblPr>
        <w:tblW w:w="5940" w:type="dxa"/>
        <w:tblInd w:w="1208" w:type="dxa"/>
        <w:tblLayout w:type="fixed"/>
        <w:tblLook w:val="0000" w:firstRow="0" w:lastRow="0" w:firstColumn="0" w:lastColumn="0" w:noHBand="0" w:noVBand="0"/>
      </w:tblPr>
      <w:tblGrid>
        <w:gridCol w:w="660"/>
        <w:gridCol w:w="3080"/>
        <w:gridCol w:w="2200"/>
      </w:tblGrid>
      <w:tr w:rsidR="0037072A" w:rsidRPr="00322F3B" w14:paraId="313BC7B9" w14:textId="77777777" w:rsidTr="00285EAD">
        <w:trPr>
          <w:tblHeader/>
        </w:trPr>
        <w:tc>
          <w:tcPr>
            <w:tcW w:w="660" w:type="dxa"/>
            <w:tcBorders>
              <w:top w:val="single" w:sz="12" w:space="0" w:color="auto"/>
              <w:bottom w:val="single" w:sz="12" w:space="0" w:color="auto"/>
            </w:tcBorders>
            <w:shd w:val="clear" w:color="auto" w:fill="auto"/>
          </w:tcPr>
          <w:p w14:paraId="0D965F89" w14:textId="77777777" w:rsidR="0037072A" w:rsidRPr="00322F3B" w:rsidRDefault="0037072A" w:rsidP="00F301A2">
            <w:pPr>
              <w:pStyle w:val="Tabletext"/>
              <w:keepNext/>
              <w:rPr>
                <w:b/>
              </w:rPr>
            </w:pPr>
            <w:r w:rsidRPr="00322F3B">
              <w:rPr>
                <w:b/>
              </w:rPr>
              <w:t>Item</w:t>
            </w:r>
          </w:p>
        </w:tc>
        <w:tc>
          <w:tcPr>
            <w:tcW w:w="3080" w:type="dxa"/>
            <w:tcBorders>
              <w:top w:val="single" w:sz="12" w:space="0" w:color="auto"/>
              <w:bottom w:val="single" w:sz="12" w:space="0" w:color="auto"/>
            </w:tcBorders>
            <w:shd w:val="clear" w:color="auto" w:fill="auto"/>
          </w:tcPr>
          <w:p w14:paraId="5CDBCE6E" w14:textId="77777777" w:rsidR="0037072A" w:rsidRPr="00322F3B" w:rsidRDefault="0037072A" w:rsidP="00F301A2">
            <w:pPr>
              <w:pStyle w:val="Tabletext"/>
              <w:keepNext/>
              <w:rPr>
                <w:b/>
              </w:rPr>
            </w:pPr>
            <w:r w:rsidRPr="00322F3B">
              <w:rPr>
                <w:b/>
              </w:rPr>
              <w:t>Concession</w:t>
            </w:r>
          </w:p>
        </w:tc>
        <w:tc>
          <w:tcPr>
            <w:tcW w:w="2200" w:type="dxa"/>
            <w:tcBorders>
              <w:top w:val="single" w:sz="12" w:space="0" w:color="auto"/>
              <w:bottom w:val="single" w:sz="12" w:space="0" w:color="auto"/>
            </w:tcBorders>
            <w:shd w:val="clear" w:color="auto" w:fill="auto"/>
          </w:tcPr>
          <w:p w14:paraId="778B2C9F" w14:textId="77777777" w:rsidR="0037072A" w:rsidRPr="00322F3B" w:rsidRDefault="0037072A" w:rsidP="00F301A2">
            <w:pPr>
              <w:pStyle w:val="Tabletext"/>
              <w:keepNext/>
              <w:rPr>
                <w:b/>
              </w:rPr>
            </w:pPr>
            <w:r w:rsidRPr="00322F3B">
              <w:rPr>
                <w:b/>
              </w:rPr>
              <w:t>Provision</w:t>
            </w:r>
          </w:p>
        </w:tc>
      </w:tr>
      <w:tr w:rsidR="00474EE7" w:rsidRPr="00322F3B" w14:paraId="2F653DF7" w14:textId="77777777" w:rsidTr="00285EAD">
        <w:tc>
          <w:tcPr>
            <w:tcW w:w="660" w:type="dxa"/>
            <w:tcBorders>
              <w:top w:val="single" w:sz="12" w:space="0" w:color="auto"/>
              <w:bottom w:val="single" w:sz="2" w:space="0" w:color="auto"/>
            </w:tcBorders>
            <w:shd w:val="clear" w:color="auto" w:fill="auto"/>
          </w:tcPr>
          <w:p w14:paraId="5D69D6B4" w14:textId="77777777" w:rsidR="00474EE7" w:rsidRPr="00322F3B" w:rsidRDefault="00474EE7" w:rsidP="00F301A2">
            <w:pPr>
              <w:pStyle w:val="Tabletext"/>
            </w:pPr>
            <w:r w:rsidRPr="00322F3B">
              <w:t>1A</w:t>
            </w:r>
          </w:p>
        </w:tc>
        <w:tc>
          <w:tcPr>
            <w:tcW w:w="3080" w:type="dxa"/>
            <w:tcBorders>
              <w:top w:val="single" w:sz="12" w:space="0" w:color="auto"/>
              <w:bottom w:val="single" w:sz="2" w:space="0" w:color="auto"/>
            </w:tcBorders>
            <w:shd w:val="clear" w:color="auto" w:fill="auto"/>
          </w:tcPr>
          <w:p w14:paraId="405E90B5" w14:textId="29C2C824" w:rsidR="00474EE7" w:rsidRPr="00322F3B" w:rsidRDefault="00474EE7" w:rsidP="00F301A2">
            <w:pPr>
              <w:pStyle w:val="Tabletext"/>
            </w:pPr>
            <w:r w:rsidRPr="00322F3B">
              <w:t>Immediate deductibility for small business start</w:t>
            </w:r>
            <w:r w:rsidR="009953FD">
              <w:noBreakHyphen/>
            </w:r>
            <w:r w:rsidRPr="00322F3B">
              <w:t>up expenses</w:t>
            </w:r>
          </w:p>
        </w:tc>
        <w:tc>
          <w:tcPr>
            <w:tcW w:w="2200" w:type="dxa"/>
            <w:tcBorders>
              <w:top w:val="single" w:sz="12" w:space="0" w:color="auto"/>
              <w:bottom w:val="single" w:sz="2" w:space="0" w:color="auto"/>
            </w:tcBorders>
            <w:shd w:val="clear" w:color="auto" w:fill="auto"/>
          </w:tcPr>
          <w:p w14:paraId="06E23704" w14:textId="3F1C2AE3" w:rsidR="00474EE7" w:rsidRPr="00322F3B" w:rsidRDefault="00474EE7" w:rsidP="00F301A2">
            <w:pPr>
              <w:pStyle w:val="Tabletext"/>
            </w:pPr>
            <w:r w:rsidRPr="00322F3B">
              <w:t>Sub</w:t>
            </w:r>
            <w:r w:rsidR="009953FD">
              <w:t>section 4</w:t>
            </w:r>
            <w:r w:rsidRPr="00322F3B">
              <w:t>0</w:t>
            </w:r>
            <w:r w:rsidR="009953FD">
              <w:noBreakHyphen/>
            </w:r>
            <w:r w:rsidRPr="00322F3B">
              <w:t>880(2A) of this Act</w:t>
            </w:r>
          </w:p>
        </w:tc>
      </w:tr>
      <w:tr w:rsidR="0037072A" w:rsidRPr="00322F3B" w14:paraId="6524E5ED" w14:textId="77777777" w:rsidTr="00285EAD">
        <w:tc>
          <w:tcPr>
            <w:tcW w:w="660" w:type="dxa"/>
            <w:tcBorders>
              <w:top w:val="single" w:sz="2" w:space="0" w:color="auto"/>
              <w:bottom w:val="single" w:sz="2" w:space="0" w:color="auto"/>
            </w:tcBorders>
            <w:shd w:val="clear" w:color="auto" w:fill="auto"/>
          </w:tcPr>
          <w:p w14:paraId="5A06F855" w14:textId="77777777" w:rsidR="0037072A" w:rsidRPr="00322F3B" w:rsidRDefault="0037072A" w:rsidP="00F301A2">
            <w:pPr>
              <w:pStyle w:val="Tabletext"/>
            </w:pPr>
            <w:r w:rsidRPr="00322F3B">
              <w:t>1</w:t>
            </w:r>
          </w:p>
        </w:tc>
        <w:tc>
          <w:tcPr>
            <w:tcW w:w="3080" w:type="dxa"/>
            <w:tcBorders>
              <w:top w:val="single" w:sz="2" w:space="0" w:color="auto"/>
              <w:bottom w:val="single" w:sz="2" w:space="0" w:color="auto"/>
            </w:tcBorders>
            <w:shd w:val="clear" w:color="auto" w:fill="auto"/>
          </w:tcPr>
          <w:p w14:paraId="5871B948" w14:textId="12436183" w:rsidR="0037072A" w:rsidRPr="00322F3B" w:rsidRDefault="0037072A" w:rsidP="00F301A2">
            <w:pPr>
              <w:pStyle w:val="Tabletext"/>
            </w:pPr>
            <w:r w:rsidRPr="00322F3B">
              <w:t>CGT 15</w:t>
            </w:r>
            <w:r w:rsidR="009953FD">
              <w:noBreakHyphen/>
            </w:r>
            <w:r w:rsidRPr="00322F3B">
              <w:t>year asset exemption</w:t>
            </w:r>
          </w:p>
        </w:tc>
        <w:tc>
          <w:tcPr>
            <w:tcW w:w="2200" w:type="dxa"/>
            <w:tcBorders>
              <w:top w:val="single" w:sz="2" w:space="0" w:color="auto"/>
              <w:bottom w:val="single" w:sz="2" w:space="0" w:color="auto"/>
            </w:tcBorders>
            <w:shd w:val="clear" w:color="auto" w:fill="auto"/>
          </w:tcPr>
          <w:p w14:paraId="1DDDE848" w14:textId="38017B90" w:rsidR="0037072A" w:rsidRPr="00322F3B" w:rsidRDefault="0037072A" w:rsidP="00F301A2">
            <w:pPr>
              <w:pStyle w:val="Tabletext"/>
            </w:pPr>
            <w:r w:rsidRPr="00322F3B">
              <w:t>Subdivision</w:t>
            </w:r>
            <w:r w:rsidR="00825006" w:rsidRPr="00322F3B">
              <w:t> </w:t>
            </w:r>
            <w:r w:rsidRPr="00322F3B">
              <w:t>152</w:t>
            </w:r>
            <w:r w:rsidR="009953FD">
              <w:noBreakHyphen/>
            </w:r>
            <w:r w:rsidRPr="00322F3B">
              <w:t>B of this Act</w:t>
            </w:r>
          </w:p>
        </w:tc>
      </w:tr>
      <w:tr w:rsidR="0037072A" w:rsidRPr="00322F3B" w14:paraId="5CE86DFE" w14:textId="77777777" w:rsidTr="00F301A2">
        <w:tc>
          <w:tcPr>
            <w:tcW w:w="660" w:type="dxa"/>
            <w:tcBorders>
              <w:top w:val="single" w:sz="2" w:space="0" w:color="auto"/>
              <w:bottom w:val="single" w:sz="2" w:space="0" w:color="auto"/>
            </w:tcBorders>
            <w:shd w:val="clear" w:color="auto" w:fill="auto"/>
          </w:tcPr>
          <w:p w14:paraId="539591C8" w14:textId="77777777" w:rsidR="0037072A" w:rsidRPr="00322F3B" w:rsidRDefault="0037072A" w:rsidP="00F301A2">
            <w:pPr>
              <w:pStyle w:val="Tabletext"/>
            </w:pPr>
            <w:r w:rsidRPr="00322F3B">
              <w:t>2</w:t>
            </w:r>
          </w:p>
        </w:tc>
        <w:tc>
          <w:tcPr>
            <w:tcW w:w="3080" w:type="dxa"/>
            <w:tcBorders>
              <w:top w:val="single" w:sz="2" w:space="0" w:color="auto"/>
              <w:bottom w:val="single" w:sz="2" w:space="0" w:color="auto"/>
            </w:tcBorders>
            <w:shd w:val="clear" w:color="auto" w:fill="auto"/>
          </w:tcPr>
          <w:p w14:paraId="2C0699F2" w14:textId="77777777" w:rsidR="0037072A" w:rsidRPr="00322F3B" w:rsidRDefault="0037072A" w:rsidP="00F301A2">
            <w:pPr>
              <w:pStyle w:val="Tabletext"/>
            </w:pPr>
            <w:r w:rsidRPr="00322F3B">
              <w:t>CGT 50% active asset reduction</w:t>
            </w:r>
          </w:p>
        </w:tc>
        <w:tc>
          <w:tcPr>
            <w:tcW w:w="2200" w:type="dxa"/>
            <w:tcBorders>
              <w:top w:val="single" w:sz="2" w:space="0" w:color="auto"/>
              <w:bottom w:val="single" w:sz="2" w:space="0" w:color="auto"/>
            </w:tcBorders>
            <w:shd w:val="clear" w:color="auto" w:fill="auto"/>
          </w:tcPr>
          <w:p w14:paraId="144CAF29" w14:textId="67A22131" w:rsidR="0037072A" w:rsidRPr="00322F3B" w:rsidRDefault="0037072A" w:rsidP="00F301A2">
            <w:pPr>
              <w:pStyle w:val="Tabletext"/>
            </w:pPr>
            <w:r w:rsidRPr="00322F3B">
              <w:t>Subdivision</w:t>
            </w:r>
            <w:r w:rsidR="00825006" w:rsidRPr="00322F3B">
              <w:t> </w:t>
            </w:r>
            <w:r w:rsidRPr="00322F3B">
              <w:t>152</w:t>
            </w:r>
            <w:r w:rsidR="009953FD">
              <w:noBreakHyphen/>
            </w:r>
            <w:r w:rsidRPr="00322F3B">
              <w:t>C of this Act</w:t>
            </w:r>
          </w:p>
        </w:tc>
      </w:tr>
      <w:tr w:rsidR="0037072A" w:rsidRPr="00322F3B" w14:paraId="68A4A22B" w14:textId="77777777" w:rsidTr="00F301A2">
        <w:tc>
          <w:tcPr>
            <w:tcW w:w="660" w:type="dxa"/>
            <w:tcBorders>
              <w:top w:val="single" w:sz="2" w:space="0" w:color="auto"/>
              <w:bottom w:val="single" w:sz="2" w:space="0" w:color="auto"/>
            </w:tcBorders>
            <w:shd w:val="clear" w:color="auto" w:fill="auto"/>
          </w:tcPr>
          <w:p w14:paraId="5BD088A8" w14:textId="77777777" w:rsidR="0037072A" w:rsidRPr="00322F3B" w:rsidRDefault="0037072A" w:rsidP="00F301A2">
            <w:pPr>
              <w:pStyle w:val="Tabletext"/>
            </w:pPr>
            <w:r w:rsidRPr="00322F3B">
              <w:t>3</w:t>
            </w:r>
          </w:p>
        </w:tc>
        <w:tc>
          <w:tcPr>
            <w:tcW w:w="3080" w:type="dxa"/>
            <w:tcBorders>
              <w:top w:val="single" w:sz="2" w:space="0" w:color="auto"/>
              <w:bottom w:val="single" w:sz="2" w:space="0" w:color="auto"/>
            </w:tcBorders>
            <w:shd w:val="clear" w:color="auto" w:fill="auto"/>
          </w:tcPr>
          <w:p w14:paraId="6A1777A2" w14:textId="77777777" w:rsidR="0037072A" w:rsidRPr="00322F3B" w:rsidRDefault="0037072A" w:rsidP="00F301A2">
            <w:pPr>
              <w:pStyle w:val="Tabletext"/>
            </w:pPr>
            <w:r w:rsidRPr="00322F3B">
              <w:t>CGT retirement exemption</w:t>
            </w:r>
          </w:p>
        </w:tc>
        <w:tc>
          <w:tcPr>
            <w:tcW w:w="2200" w:type="dxa"/>
            <w:tcBorders>
              <w:top w:val="single" w:sz="2" w:space="0" w:color="auto"/>
              <w:bottom w:val="single" w:sz="2" w:space="0" w:color="auto"/>
            </w:tcBorders>
            <w:shd w:val="clear" w:color="auto" w:fill="auto"/>
          </w:tcPr>
          <w:p w14:paraId="2155838E" w14:textId="25A87EDB" w:rsidR="0037072A" w:rsidRPr="00322F3B" w:rsidRDefault="0037072A" w:rsidP="00F301A2">
            <w:pPr>
              <w:pStyle w:val="Tabletext"/>
            </w:pPr>
            <w:r w:rsidRPr="00322F3B">
              <w:t>Subdivision</w:t>
            </w:r>
            <w:r w:rsidR="00825006" w:rsidRPr="00322F3B">
              <w:t> </w:t>
            </w:r>
            <w:r w:rsidRPr="00322F3B">
              <w:t>152</w:t>
            </w:r>
            <w:r w:rsidR="009953FD">
              <w:noBreakHyphen/>
            </w:r>
            <w:r w:rsidRPr="00322F3B">
              <w:t>D of this Act</w:t>
            </w:r>
          </w:p>
        </w:tc>
      </w:tr>
      <w:tr w:rsidR="0037072A" w:rsidRPr="00322F3B" w14:paraId="2088DE19" w14:textId="77777777" w:rsidTr="00F301A2">
        <w:tc>
          <w:tcPr>
            <w:tcW w:w="660" w:type="dxa"/>
            <w:tcBorders>
              <w:top w:val="single" w:sz="2" w:space="0" w:color="auto"/>
              <w:bottom w:val="single" w:sz="2" w:space="0" w:color="auto"/>
            </w:tcBorders>
            <w:shd w:val="clear" w:color="auto" w:fill="auto"/>
          </w:tcPr>
          <w:p w14:paraId="0EEE45AF" w14:textId="77777777" w:rsidR="0037072A" w:rsidRPr="00322F3B" w:rsidRDefault="0037072A" w:rsidP="00F301A2">
            <w:pPr>
              <w:pStyle w:val="Tabletext"/>
            </w:pPr>
            <w:r w:rsidRPr="00322F3B">
              <w:t>4</w:t>
            </w:r>
          </w:p>
        </w:tc>
        <w:tc>
          <w:tcPr>
            <w:tcW w:w="3080" w:type="dxa"/>
            <w:tcBorders>
              <w:top w:val="single" w:sz="2" w:space="0" w:color="auto"/>
              <w:bottom w:val="single" w:sz="2" w:space="0" w:color="auto"/>
            </w:tcBorders>
            <w:shd w:val="clear" w:color="auto" w:fill="auto"/>
          </w:tcPr>
          <w:p w14:paraId="65F3F9ED" w14:textId="3960937F" w:rsidR="0037072A" w:rsidRPr="00322F3B" w:rsidRDefault="0037072A" w:rsidP="00F301A2">
            <w:pPr>
              <w:pStyle w:val="Tabletext"/>
            </w:pPr>
            <w:r w:rsidRPr="00322F3B">
              <w:t>CGT roll</w:t>
            </w:r>
            <w:r w:rsidR="009953FD">
              <w:noBreakHyphen/>
            </w:r>
            <w:r w:rsidRPr="00322F3B">
              <w:t>over</w:t>
            </w:r>
          </w:p>
        </w:tc>
        <w:tc>
          <w:tcPr>
            <w:tcW w:w="2200" w:type="dxa"/>
            <w:tcBorders>
              <w:top w:val="single" w:sz="2" w:space="0" w:color="auto"/>
              <w:bottom w:val="single" w:sz="2" w:space="0" w:color="auto"/>
            </w:tcBorders>
            <w:shd w:val="clear" w:color="auto" w:fill="auto"/>
          </w:tcPr>
          <w:p w14:paraId="5BC7F182" w14:textId="362BA024" w:rsidR="0037072A" w:rsidRPr="00322F3B" w:rsidRDefault="0037072A" w:rsidP="00F301A2">
            <w:pPr>
              <w:pStyle w:val="Tabletext"/>
            </w:pPr>
            <w:r w:rsidRPr="00322F3B">
              <w:t>Subdivision</w:t>
            </w:r>
            <w:r w:rsidR="00825006" w:rsidRPr="00322F3B">
              <w:t> </w:t>
            </w:r>
            <w:r w:rsidRPr="00322F3B">
              <w:t>152</w:t>
            </w:r>
            <w:r w:rsidR="009953FD">
              <w:noBreakHyphen/>
            </w:r>
            <w:r w:rsidRPr="00322F3B">
              <w:t>E of this Act</w:t>
            </w:r>
          </w:p>
        </w:tc>
      </w:tr>
      <w:tr w:rsidR="0037072A" w:rsidRPr="00322F3B" w14:paraId="465D1F05" w14:textId="77777777" w:rsidTr="00F301A2">
        <w:tc>
          <w:tcPr>
            <w:tcW w:w="660" w:type="dxa"/>
            <w:tcBorders>
              <w:top w:val="single" w:sz="2" w:space="0" w:color="auto"/>
              <w:bottom w:val="single" w:sz="2" w:space="0" w:color="auto"/>
            </w:tcBorders>
            <w:shd w:val="clear" w:color="auto" w:fill="auto"/>
          </w:tcPr>
          <w:p w14:paraId="3DBD1EB4" w14:textId="77777777" w:rsidR="0037072A" w:rsidRPr="00322F3B" w:rsidRDefault="0037072A" w:rsidP="00F301A2">
            <w:pPr>
              <w:pStyle w:val="Tabletext"/>
            </w:pPr>
            <w:r w:rsidRPr="00322F3B">
              <w:t>5</w:t>
            </w:r>
          </w:p>
        </w:tc>
        <w:tc>
          <w:tcPr>
            <w:tcW w:w="3080" w:type="dxa"/>
            <w:tcBorders>
              <w:top w:val="single" w:sz="2" w:space="0" w:color="auto"/>
              <w:bottom w:val="single" w:sz="2" w:space="0" w:color="auto"/>
            </w:tcBorders>
            <w:shd w:val="clear" w:color="auto" w:fill="auto"/>
          </w:tcPr>
          <w:p w14:paraId="1B4FAD05" w14:textId="77777777" w:rsidR="0037072A" w:rsidRPr="00322F3B" w:rsidRDefault="0037072A" w:rsidP="00F301A2">
            <w:pPr>
              <w:pStyle w:val="Tabletext"/>
            </w:pPr>
            <w:r w:rsidRPr="00322F3B">
              <w:t>Simpler depreciation rules</w:t>
            </w:r>
          </w:p>
        </w:tc>
        <w:tc>
          <w:tcPr>
            <w:tcW w:w="2200" w:type="dxa"/>
            <w:tcBorders>
              <w:top w:val="single" w:sz="2" w:space="0" w:color="auto"/>
              <w:bottom w:val="single" w:sz="2" w:space="0" w:color="auto"/>
            </w:tcBorders>
            <w:shd w:val="clear" w:color="auto" w:fill="auto"/>
          </w:tcPr>
          <w:p w14:paraId="5AAD532F" w14:textId="43510FF3" w:rsidR="0037072A" w:rsidRPr="00322F3B" w:rsidRDefault="0037072A" w:rsidP="00F301A2">
            <w:pPr>
              <w:pStyle w:val="Tabletext"/>
            </w:pPr>
            <w:r w:rsidRPr="00322F3B">
              <w:t>Subdivision</w:t>
            </w:r>
            <w:r w:rsidR="00825006" w:rsidRPr="00322F3B">
              <w:t> </w:t>
            </w:r>
            <w:r w:rsidRPr="00322F3B">
              <w:t>328</w:t>
            </w:r>
            <w:r w:rsidR="009953FD">
              <w:noBreakHyphen/>
            </w:r>
            <w:r w:rsidRPr="00322F3B">
              <w:t>D of this Act</w:t>
            </w:r>
          </w:p>
        </w:tc>
      </w:tr>
      <w:tr w:rsidR="0037072A" w:rsidRPr="00322F3B" w14:paraId="7E8CB5D4" w14:textId="77777777" w:rsidTr="00F301A2">
        <w:tc>
          <w:tcPr>
            <w:tcW w:w="660" w:type="dxa"/>
            <w:tcBorders>
              <w:top w:val="single" w:sz="2" w:space="0" w:color="auto"/>
              <w:bottom w:val="single" w:sz="2" w:space="0" w:color="auto"/>
            </w:tcBorders>
            <w:shd w:val="clear" w:color="auto" w:fill="auto"/>
          </w:tcPr>
          <w:p w14:paraId="7D7BE0B3" w14:textId="77777777" w:rsidR="0037072A" w:rsidRPr="00322F3B" w:rsidRDefault="0037072A" w:rsidP="00F301A2">
            <w:pPr>
              <w:pStyle w:val="Tabletext"/>
            </w:pPr>
            <w:r w:rsidRPr="00322F3B">
              <w:t>6</w:t>
            </w:r>
          </w:p>
        </w:tc>
        <w:tc>
          <w:tcPr>
            <w:tcW w:w="3080" w:type="dxa"/>
            <w:tcBorders>
              <w:top w:val="single" w:sz="2" w:space="0" w:color="auto"/>
              <w:bottom w:val="single" w:sz="2" w:space="0" w:color="auto"/>
            </w:tcBorders>
            <w:shd w:val="clear" w:color="auto" w:fill="auto"/>
          </w:tcPr>
          <w:p w14:paraId="146823B9" w14:textId="77777777" w:rsidR="0037072A" w:rsidRPr="00322F3B" w:rsidRDefault="0037072A" w:rsidP="00F301A2">
            <w:pPr>
              <w:pStyle w:val="Tabletext"/>
            </w:pPr>
            <w:r w:rsidRPr="00322F3B">
              <w:t>Simplified trading stock rules</w:t>
            </w:r>
          </w:p>
        </w:tc>
        <w:tc>
          <w:tcPr>
            <w:tcW w:w="2200" w:type="dxa"/>
            <w:tcBorders>
              <w:top w:val="single" w:sz="2" w:space="0" w:color="auto"/>
              <w:bottom w:val="single" w:sz="2" w:space="0" w:color="auto"/>
            </w:tcBorders>
            <w:shd w:val="clear" w:color="auto" w:fill="auto"/>
          </w:tcPr>
          <w:p w14:paraId="7A2F2ADF" w14:textId="2E487CC6" w:rsidR="0037072A" w:rsidRPr="00322F3B" w:rsidRDefault="0037072A" w:rsidP="00F301A2">
            <w:pPr>
              <w:pStyle w:val="Tabletext"/>
            </w:pPr>
            <w:r w:rsidRPr="00322F3B">
              <w:t>Subdivision</w:t>
            </w:r>
            <w:r w:rsidR="00825006" w:rsidRPr="00322F3B">
              <w:t> </w:t>
            </w:r>
            <w:r w:rsidRPr="00322F3B">
              <w:t>328</w:t>
            </w:r>
            <w:r w:rsidR="009953FD">
              <w:noBreakHyphen/>
            </w:r>
            <w:r w:rsidRPr="00322F3B">
              <w:t>E of this Act</w:t>
            </w:r>
          </w:p>
        </w:tc>
      </w:tr>
      <w:tr w:rsidR="00474EE7" w:rsidRPr="00322F3B" w14:paraId="64618333" w14:textId="77777777" w:rsidTr="00F301A2">
        <w:tc>
          <w:tcPr>
            <w:tcW w:w="660" w:type="dxa"/>
            <w:tcBorders>
              <w:top w:val="single" w:sz="2" w:space="0" w:color="auto"/>
              <w:bottom w:val="single" w:sz="2" w:space="0" w:color="auto"/>
            </w:tcBorders>
            <w:shd w:val="clear" w:color="auto" w:fill="auto"/>
          </w:tcPr>
          <w:p w14:paraId="772879ED" w14:textId="77777777" w:rsidR="00474EE7" w:rsidRPr="00322F3B" w:rsidRDefault="00474EE7" w:rsidP="00F301A2">
            <w:pPr>
              <w:pStyle w:val="Tabletext"/>
            </w:pPr>
            <w:r w:rsidRPr="00322F3B">
              <w:t>6A</w:t>
            </w:r>
          </w:p>
        </w:tc>
        <w:tc>
          <w:tcPr>
            <w:tcW w:w="3080" w:type="dxa"/>
            <w:tcBorders>
              <w:top w:val="single" w:sz="2" w:space="0" w:color="auto"/>
              <w:bottom w:val="single" w:sz="2" w:space="0" w:color="auto"/>
            </w:tcBorders>
            <w:shd w:val="clear" w:color="auto" w:fill="auto"/>
          </w:tcPr>
          <w:p w14:paraId="66DA794C" w14:textId="77777777" w:rsidR="00474EE7" w:rsidRPr="00322F3B" w:rsidRDefault="00474EE7" w:rsidP="00F301A2">
            <w:pPr>
              <w:pStyle w:val="Tabletext"/>
            </w:pPr>
            <w:r w:rsidRPr="00322F3B">
              <w:t>Small business income tax offset</w:t>
            </w:r>
          </w:p>
        </w:tc>
        <w:tc>
          <w:tcPr>
            <w:tcW w:w="2200" w:type="dxa"/>
            <w:tcBorders>
              <w:top w:val="single" w:sz="2" w:space="0" w:color="auto"/>
              <w:bottom w:val="single" w:sz="2" w:space="0" w:color="auto"/>
            </w:tcBorders>
            <w:shd w:val="clear" w:color="auto" w:fill="auto"/>
          </w:tcPr>
          <w:p w14:paraId="666C50B8" w14:textId="23A59438" w:rsidR="00474EE7" w:rsidRPr="00322F3B" w:rsidRDefault="00474EE7" w:rsidP="00F301A2">
            <w:pPr>
              <w:pStyle w:val="Tabletext"/>
            </w:pPr>
            <w:r w:rsidRPr="00322F3B">
              <w:t>Subdivision</w:t>
            </w:r>
            <w:r w:rsidR="00825006" w:rsidRPr="00322F3B">
              <w:t> </w:t>
            </w:r>
            <w:r w:rsidRPr="00322F3B">
              <w:t>328</w:t>
            </w:r>
            <w:r w:rsidR="009953FD">
              <w:noBreakHyphen/>
            </w:r>
            <w:r w:rsidRPr="00322F3B">
              <w:t>F of this Act</w:t>
            </w:r>
          </w:p>
        </w:tc>
      </w:tr>
      <w:tr w:rsidR="00CF0F3A" w:rsidRPr="00322F3B" w14:paraId="631EB3AB" w14:textId="77777777" w:rsidTr="00941827">
        <w:trPr>
          <w:cantSplit/>
        </w:trPr>
        <w:tc>
          <w:tcPr>
            <w:tcW w:w="660" w:type="dxa"/>
            <w:tcBorders>
              <w:top w:val="single" w:sz="2" w:space="0" w:color="auto"/>
              <w:bottom w:val="single" w:sz="2" w:space="0" w:color="auto"/>
            </w:tcBorders>
            <w:shd w:val="clear" w:color="auto" w:fill="auto"/>
          </w:tcPr>
          <w:p w14:paraId="0BF32C00" w14:textId="77777777" w:rsidR="00CF0F3A" w:rsidRPr="00322F3B" w:rsidRDefault="00CF0F3A" w:rsidP="00F301A2">
            <w:pPr>
              <w:pStyle w:val="Tabletext"/>
            </w:pPr>
            <w:r w:rsidRPr="00322F3B">
              <w:t>6B</w:t>
            </w:r>
          </w:p>
        </w:tc>
        <w:tc>
          <w:tcPr>
            <w:tcW w:w="3080" w:type="dxa"/>
            <w:tcBorders>
              <w:top w:val="single" w:sz="2" w:space="0" w:color="auto"/>
              <w:bottom w:val="single" w:sz="2" w:space="0" w:color="auto"/>
            </w:tcBorders>
            <w:shd w:val="clear" w:color="auto" w:fill="auto"/>
          </w:tcPr>
          <w:p w14:paraId="0AEBA1C4" w14:textId="77777777" w:rsidR="00CF0F3A" w:rsidRPr="00322F3B" w:rsidRDefault="00CF0F3A" w:rsidP="00F301A2">
            <w:pPr>
              <w:pStyle w:val="Tabletext"/>
            </w:pPr>
            <w:r w:rsidRPr="00322F3B">
              <w:t>Restructures of small businesses</w:t>
            </w:r>
          </w:p>
        </w:tc>
        <w:tc>
          <w:tcPr>
            <w:tcW w:w="2200" w:type="dxa"/>
            <w:tcBorders>
              <w:top w:val="single" w:sz="2" w:space="0" w:color="auto"/>
              <w:bottom w:val="single" w:sz="2" w:space="0" w:color="auto"/>
            </w:tcBorders>
            <w:shd w:val="clear" w:color="auto" w:fill="auto"/>
          </w:tcPr>
          <w:p w14:paraId="0CA9A4AA" w14:textId="3F5BC139" w:rsidR="00CF0F3A" w:rsidRPr="00322F3B" w:rsidRDefault="00CF0F3A" w:rsidP="00F301A2">
            <w:pPr>
              <w:pStyle w:val="Tabletext"/>
            </w:pPr>
            <w:r w:rsidRPr="00322F3B">
              <w:t>Subdivision</w:t>
            </w:r>
            <w:r w:rsidR="00825006" w:rsidRPr="00322F3B">
              <w:t> </w:t>
            </w:r>
            <w:r w:rsidRPr="00322F3B">
              <w:t>328</w:t>
            </w:r>
            <w:r w:rsidR="009953FD">
              <w:noBreakHyphen/>
            </w:r>
            <w:r w:rsidRPr="00322F3B">
              <w:t>G of this Act</w:t>
            </w:r>
          </w:p>
        </w:tc>
      </w:tr>
      <w:tr w:rsidR="0037072A" w:rsidRPr="00322F3B" w14:paraId="21F6EEE5" w14:textId="77777777" w:rsidTr="00F301A2">
        <w:tc>
          <w:tcPr>
            <w:tcW w:w="660" w:type="dxa"/>
            <w:tcBorders>
              <w:top w:val="single" w:sz="2" w:space="0" w:color="auto"/>
              <w:bottom w:val="single" w:sz="2" w:space="0" w:color="auto"/>
            </w:tcBorders>
            <w:shd w:val="clear" w:color="auto" w:fill="auto"/>
          </w:tcPr>
          <w:p w14:paraId="2BDFA3E1" w14:textId="77777777" w:rsidR="0037072A" w:rsidRPr="00322F3B" w:rsidRDefault="0037072A" w:rsidP="00F301A2">
            <w:pPr>
              <w:pStyle w:val="Tabletext"/>
            </w:pPr>
            <w:r w:rsidRPr="00322F3B">
              <w:t>7</w:t>
            </w:r>
          </w:p>
        </w:tc>
        <w:tc>
          <w:tcPr>
            <w:tcW w:w="3080" w:type="dxa"/>
            <w:tcBorders>
              <w:top w:val="single" w:sz="2" w:space="0" w:color="auto"/>
              <w:bottom w:val="single" w:sz="2" w:space="0" w:color="auto"/>
            </w:tcBorders>
            <w:shd w:val="clear" w:color="auto" w:fill="auto"/>
          </w:tcPr>
          <w:p w14:paraId="3D9EB2C6" w14:textId="77777777" w:rsidR="0037072A" w:rsidRPr="00322F3B" w:rsidRDefault="0037072A" w:rsidP="00F301A2">
            <w:pPr>
              <w:pStyle w:val="Tabletext"/>
            </w:pPr>
            <w:r w:rsidRPr="00322F3B">
              <w:t>Deducting certain prepaid business expenses immediately</w:t>
            </w:r>
          </w:p>
        </w:tc>
        <w:tc>
          <w:tcPr>
            <w:tcW w:w="2200" w:type="dxa"/>
            <w:tcBorders>
              <w:top w:val="single" w:sz="2" w:space="0" w:color="auto"/>
              <w:bottom w:val="single" w:sz="2" w:space="0" w:color="auto"/>
            </w:tcBorders>
            <w:shd w:val="clear" w:color="auto" w:fill="auto"/>
          </w:tcPr>
          <w:p w14:paraId="0C3D2D13" w14:textId="77777777" w:rsidR="0037072A" w:rsidRPr="00322F3B" w:rsidRDefault="0037072A" w:rsidP="00F301A2">
            <w:pPr>
              <w:pStyle w:val="Tabletext"/>
            </w:pPr>
            <w:r w:rsidRPr="00322F3B">
              <w:t>Sections</w:t>
            </w:r>
            <w:r w:rsidR="00825006" w:rsidRPr="00322F3B">
              <w:t> </w:t>
            </w:r>
            <w:r w:rsidRPr="00322F3B">
              <w:t xml:space="preserve">82KZM and 82KZMD of the </w:t>
            </w:r>
            <w:r w:rsidRPr="00322F3B">
              <w:rPr>
                <w:i/>
              </w:rPr>
              <w:t xml:space="preserve">Income </w:t>
            </w:r>
            <w:r w:rsidRPr="00322F3B">
              <w:rPr>
                <w:i/>
              </w:rPr>
              <w:lastRenderedPageBreak/>
              <w:t>Tax Assessment Act 1936</w:t>
            </w:r>
          </w:p>
        </w:tc>
      </w:tr>
      <w:tr w:rsidR="0037072A" w:rsidRPr="00322F3B" w14:paraId="6F9A71C0" w14:textId="77777777" w:rsidTr="00F301A2">
        <w:tc>
          <w:tcPr>
            <w:tcW w:w="660" w:type="dxa"/>
            <w:tcBorders>
              <w:top w:val="single" w:sz="2" w:space="0" w:color="auto"/>
              <w:bottom w:val="single" w:sz="2" w:space="0" w:color="auto"/>
            </w:tcBorders>
            <w:shd w:val="clear" w:color="auto" w:fill="auto"/>
          </w:tcPr>
          <w:p w14:paraId="19379B7D" w14:textId="77777777" w:rsidR="0037072A" w:rsidRPr="00322F3B" w:rsidRDefault="0037072A" w:rsidP="00F301A2">
            <w:pPr>
              <w:pStyle w:val="Tabletext"/>
            </w:pPr>
            <w:r w:rsidRPr="00322F3B">
              <w:lastRenderedPageBreak/>
              <w:t>8</w:t>
            </w:r>
          </w:p>
        </w:tc>
        <w:tc>
          <w:tcPr>
            <w:tcW w:w="3080" w:type="dxa"/>
            <w:tcBorders>
              <w:top w:val="single" w:sz="2" w:space="0" w:color="auto"/>
              <w:bottom w:val="single" w:sz="2" w:space="0" w:color="auto"/>
            </w:tcBorders>
            <w:shd w:val="clear" w:color="auto" w:fill="auto"/>
          </w:tcPr>
          <w:p w14:paraId="0554CB27" w14:textId="77777777" w:rsidR="0037072A" w:rsidRPr="00322F3B" w:rsidRDefault="0037072A" w:rsidP="00F301A2">
            <w:pPr>
              <w:pStyle w:val="Tabletext"/>
            </w:pPr>
            <w:r w:rsidRPr="00322F3B">
              <w:t>Accounting for GST on a cash basis</w:t>
            </w:r>
          </w:p>
        </w:tc>
        <w:tc>
          <w:tcPr>
            <w:tcW w:w="2200" w:type="dxa"/>
            <w:tcBorders>
              <w:top w:val="single" w:sz="2" w:space="0" w:color="auto"/>
              <w:bottom w:val="single" w:sz="2" w:space="0" w:color="auto"/>
            </w:tcBorders>
            <w:shd w:val="clear" w:color="auto" w:fill="auto"/>
          </w:tcPr>
          <w:p w14:paraId="21024840" w14:textId="187D9E19" w:rsidR="0037072A" w:rsidRPr="00322F3B" w:rsidRDefault="0037072A" w:rsidP="00F301A2">
            <w:pPr>
              <w:pStyle w:val="Tabletext"/>
            </w:pPr>
            <w:r w:rsidRPr="00322F3B">
              <w:t>Section</w:t>
            </w:r>
            <w:r w:rsidR="00825006" w:rsidRPr="00322F3B">
              <w:t> </w:t>
            </w:r>
            <w:r w:rsidRPr="00322F3B">
              <w:t>29</w:t>
            </w:r>
            <w:r w:rsidR="009953FD">
              <w:noBreakHyphen/>
            </w:r>
            <w:r w:rsidRPr="00322F3B">
              <w:t>40 of the GST Act</w:t>
            </w:r>
          </w:p>
        </w:tc>
      </w:tr>
      <w:tr w:rsidR="0037072A" w:rsidRPr="00322F3B" w14:paraId="1DF048A5" w14:textId="77777777" w:rsidTr="00F301A2">
        <w:tc>
          <w:tcPr>
            <w:tcW w:w="660" w:type="dxa"/>
            <w:tcBorders>
              <w:top w:val="single" w:sz="2" w:space="0" w:color="auto"/>
              <w:bottom w:val="single" w:sz="2" w:space="0" w:color="auto"/>
            </w:tcBorders>
            <w:shd w:val="clear" w:color="auto" w:fill="auto"/>
          </w:tcPr>
          <w:p w14:paraId="130ABCED" w14:textId="77777777" w:rsidR="0037072A" w:rsidRPr="00322F3B" w:rsidRDefault="0037072A" w:rsidP="00F301A2">
            <w:pPr>
              <w:pStyle w:val="Tabletext"/>
            </w:pPr>
            <w:r w:rsidRPr="00322F3B">
              <w:t>9</w:t>
            </w:r>
          </w:p>
        </w:tc>
        <w:tc>
          <w:tcPr>
            <w:tcW w:w="3080" w:type="dxa"/>
            <w:tcBorders>
              <w:top w:val="single" w:sz="2" w:space="0" w:color="auto"/>
              <w:bottom w:val="single" w:sz="2" w:space="0" w:color="auto"/>
            </w:tcBorders>
            <w:shd w:val="clear" w:color="auto" w:fill="auto"/>
          </w:tcPr>
          <w:p w14:paraId="1DFE9269" w14:textId="77777777" w:rsidR="0037072A" w:rsidRPr="00322F3B" w:rsidRDefault="0037072A" w:rsidP="00F301A2">
            <w:pPr>
              <w:pStyle w:val="Tabletext"/>
            </w:pPr>
            <w:r w:rsidRPr="00322F3B">
              <w:t>Annual apportionment of input tax credits for acquisitions and importations that are partly creditable</w:t>
            </w:r>
          </w:p>
        </w:tc>
        <w:tc>
          <w:tcPr>
            <w:tcW w:w="2200" w:type="dxa"/>
            <w:tcBorders>
              <w:top w:val="single" w:sz="2" w:space="0" w:color="auto"/>
              <w:bottom w:val="single" w:sz="2" w:space="0" w:color="auto"/>
            </w:tcBorders>
            <w:shd w:val="clear" w:color="auto" w:fill="auto"/>
          </w:tcPr>
          <w:p w14:paraId="4A439678" w14:textId="3BB35318" w:rsidR="0037072A" w:rsidRPr="00322F3B" w:rsidRDefault="0037072A" w:rsidP="00F301A2">
            <w:pPr>
              <w:pStyle w:val="Tabletext"/>
            </w:pPr>
            <w:r w:rsidRPr="00322F3B">
              <w:t>Section</w:t>
            </w:r>
            <w:r w:rsidR="00825006" w:rsidRPr="00322F3B">
              <w:t> </w:t>
            </w:r>
            <w:r w:rsidRPr="00322F3B">
              <w:t>131</w:t>
            </w:r>
            <w:r w:rsidR="009953FD">
              <w:noBreakHyphen/>
            </w:r>
            <w:r w:rsidRPr="00322F3B">
              <w:t>5 of the GST Act</w:t>
            </w:r>
          </w:p>
        </w:tc>
      </w:tr>
      <w:tr w:rsidR="0037072A" w:rsidRPr="00322F3B" w14:paraId="1600F030" w14:textId="77777777" w:rsidTr="00F301A2">
        <w:tc>
          <w:tcPr>
            <w:tcW w:w="660" w:type="dxa"/>
            <w:tcBorders>
              <w:top w:val="single" w:sz="2" w:space="0" w:color="auto"/>
              <w:bottom w:val="single" w:sz="2" w:space="0" w:color="auto"/>
            </w:tcBorders>
            <w:shd w:val="clear" w:color="auto" w:fill="auto"/>
          </w:tcPr>
          <w:p w14:paraId="261FAD9F" w14:textId="77777777" w:rsidR="0037072A" w:rsidRPr="00322F3B" w:rsidRDefault="0037072A" w:rsidP="00F301A2">
            <w:pPr>
              <w:pStyle w:val="Tabletext"/>
            </w:pPr>
            <w:r w:rsidRPr="00322F3B">
              <w:t>10</w:t>
            </w:r>
          </w:p>
        </w:tc>
        <w:tc>
          <w:tcPr>
            <w:tcW w:w="3080" w:type="dxa"/>
            <w:tcBorders>
              <w:top w:val="single" w:sz="2" w:space="0" w:color="auto"/>
              <w:bottom w:val="single" w:sz="2" w:space="0" w:color="auto"/>
            </w:tcBorders>
            <w:shd w:val="clear" w:color="auto" w:fill="auto"/>
          </w:tcPr>
          <w:p w14:paraId="285471C6" w14:textId="77777777" w:rsidR="0037072A" w:rsidRPr="00322F3B" w:rsidRDefault="0037072A" w:rsidP="00F301A2">
            <w:pPr>
              <w:pStyle w:val="Tabletext"/>
            </w:pPr>
            <w:r w:rsidRPr="00322F3B">
              <w:t>Paying GST by quarterly instalments</w:t>
            </w:r>
          </w:p>
        </w:tc>
        <w:tc>
          <w:tcPr>
            <w:tcW w:w="2200" w:type="dxa"/>
            <w:tcBorders>
              <w:top w:val="single" w:sz="2" w:space="0" w:color="auto"/>
              <w:bottom w:val="single" w:sz="2" w:space="0" w:color="auto"/>
            </w:tcBorders>
            <w:shd w:val="clear" w:color="auto" w:fill="auto"/>
          </w:tcPr>
          <w:p w14:paraId="4A9D7792" w14:textId="136B257E" w:rsidR="0037072A" w:rsidRPr="00322F3B" w:rsidRDefault="0037072A" w:rsidP="00F301A2">
            <w:pPr>
              <w:pStyle w:val="Tabletext"/>
            </w:pPr>
            <w:r w:rsidRPr="00322F3B">
              <w:t>Section</w:t>
            </w:r>
            <w:r w:rsidR="00825006" w:rsidRPr="00322F3B">
              <w:t> </w:t>
            </w:r>
            <w:r w:rsidRPr="00322F3B">
              <w:t>162</w:t>
            </w:r>
            <w:r w:rsidR="009953FD">
              <w:noBreakHyphen/>
            </w:r>
            <w:r w:rsidRPr="00322F3B">
              <w:t>5 of the GST Act</w:t>
            </w:r>
          </w:p>
        </w:tc>
      </w:tr>
      <w:tr w:rsidR="0037072A" w:rsidRPr="00322F3B" w14:paraId="46EAA258" w14:textId="77777777" w:rsidTr="00F301A2">
        <w:tc>
          <w:tcPr>
            <w:tcW w:w="660" w:type="dxa"/>
            <w:tcBorders>
              <w:top w:val="single" w:sz="2" w:space="0" w:color="auto"/>
              <w:bottom w:val="single" w:sz="2" w:space="0" w:color="auto"/>
            </w:tcBorders>
            <w:shd w:val="clear" w:color="auto" w:fill="auto"/>
          </w:tcPr>
          <w:p w14:paraId="3D0B143D" w14:textId="77777777" w:rsidR="0037072A" w:rsidRPr="00322F3B" w:rsidRDefault="0037072A" w:rsidP="00F301A2">
            <w:pPr>
              <w:pStyle w:val="Tabletext"/>
            </w:pPr>
            <w:r w:rsidRPr="00322F3B">
              <w:t>11</w:t>
            </w:r>
          </w:p>
        </w:tc>
        <w:tc>
          <w:tcPr>
            <w:tcW w:w="3080" w:type="dxa"/>
            <w:tcBorders>
              <w:top w:val="single" w:sz="2" w:space="0" w:color="auto"/>
              <w:bottom w:val="single" w:sz="2" w:space="0" w:color="auto"/>
            </w:tcBorders>
            <w:shd w:val="clear" w:color="auto" w:fill="auto"/>
          </w:tcPr>
          <w:p w14:paraId="6D1447D7" w14:textId="77777777" w:rsidR="0037072A" w:rsidRPr="00322F3B" w:rsidRDefault="0037072A" w:rsidP="00F301A2">
            <w:pPr>
              <w:pStyle w:val="Tabletext"/>
              <w:keepNext/>
            </w:pPr>
            <w:r w:rsidRPr="00322F3B">
              <w:t>FBT car parking exemption</w:t>
            </w:r>
          </w:p>
        </w:tc>
        <w:tc>
          <w:tcPr>
            <w:tcW w:w="2200" w:type="dxa"/>
            <w:tcBorders>
              <w:top w:val="single" w:sz="2" w:space="0" w:color="auto"/>
              <w:bottom w:val="single" w:sz="2" w:space="0" w:color="auto"/>
            </w:tcBorders>
            <w:shd w:val="clear" w:color="auto" w:fill="auto"/>
          </w:tcPr>
          <w:p w14:paraId="3E150196" w14:textId="77777777" w:rsidR="0037072A" w:rsidRPr="00322F3B" w:rsidRDefault="0037072A" w:rsidP="00F301A2">
            <w:pPr>
              <w:pStyle w:val="Tabletext"/>
              <w:keepNext/>
            </w:pPr>
            <w:r w:rsidRPr="00322F3B">
              <w:t>Section</w:t>
            </w:r>
            <w:r w:rsidR="00825006" w:rsidRPr="00322F3B">
              <w:t> </w:t>
            </w:r>
            <w:r w:rsidRPr="00322F3B">
              <w:t xml:space="preserve">58GA of the </w:t>
            </w:r>
            <w:r w:rsidRPr="00322F3B">
              <w:rPr>
                <w:i/>
              </w:rPr>
              <w:t>Fringe Benefits Tax Assessment Act 1986</w:t>
            </w:r>
          </w:p>
        </w:tc>
      </w:tr>
      <w:tr w:rsidR="0037072A" w:rsidRPr="00322F3B" w14:paraId="12C0064C" w14:textId="77777777" w:rsidTr="00F301A2">
        <w:trPr>
          <w:cantSplit/>
        </w:trPr>
        <w:tc>
          <w:tcPr>
            <w:tcW w:w="660" w:type="dxa"/>
            <w:tcBorders>
              <w:top w:val="single" w:sz="2" w:space="0" w:color="auto"/>
              <w:bottom w:val="single" w:sz="12" w:space="0" w:color="auto"/>
            </w:tcBorders>
            <w:shd w:val="clear" w:color="auto" w:fill="auto"/>
          </w:tcPr>
          <w:p w14:paraId="3262F56B" w14:textId="77777777" w:rsidR="0037072A" w:rsidRPr="00322F3B" w:rsidRDefault="0037072A" w:rsidP="00F301A2">
            <w:pPr>
              <w:pStyle w:val="Tabletext"/>
            </w:pPr>
            <w:r w:rsidRPr="00322F3B">
              <w:t>12</w:t>
            </w:r>
          </w:p>
        </w:tc>
        <w:tc>
          <w:tcPr>
            <w:tcW w:w="3080" w:type="dxa"/>
            <w:tcBorders>
              <w:top w:val="single" w:sz="2" w:space="0" w:color="auto"/>
              <w:bottom w:val="single" w:sz="12" w:space="0" w:color="auto"/>
            </w:tcBorders>
            <w:shd w:val="clear" w:color="auto" w:fill="auto"/>
          </w:tcPr>
          <w:p w14:paraId="196DCF7B" w14:textId="1C889B1F" w:rsidR="0037072A" w:rsidRPr="00322F3B" w:rsidRDefault="0037072A" w:rsidP="00F301A2">
            <w:pPr>
              <w:pStyle w:val="Tabletext"/>
            </w:pPr>
            <w:r w:rsidRPr="00322F3B">
              <w:t>PAYG instalments based on GDP</w:t>
            </w:r>
            <w:r w:rsidR="009953FD">
              <w:noBreakHyphen/>
            </w:r>
            <w:r w:rsidRPr="00322F3B">
              <w:t>adjusted notional tax</w:t>
            </w:r>
          </w:p>
        </w:tc>
        <w:tc>
          <w:tcPr>
            <w:tcW w:w="2200" w:type="dxa"/>
            <w:tcBorders>
              <w:top w:val="single" w:sz="2" w:space="0" w:color="auto"/>
              <w:bottom w:val="single" w:sz="12" w:space="0" w:color="auto"/>
            </w:tcBorders>
            <w:shd w:val="clear" w:color="auto" w:fill="auto"/>
          </w:tcPr>
          <w:p w14:paraId="24BD71B6" w14:textId="6998B671" w:rsidR="0037072A" w:rsidRPr="00322F3B" w:rsidRDefault="0037072A" w:rsidP="00F301A2">
            <w:pPr>
              <w:pStyle w:val="Tabletext"/>
            </w:pPr>
            <w:r w:rsidRPr="00322F3B">
              <w:t>Section</w:t>
            </w:r>
            <w:r w:rsidR="00825006" w:rsidRPr="00322F3B">
              <w:t> </w:t>
            </w:r>
            <w:r w:rsidRPr="00322F3B">
              <w:t>45</w:t>
            </w:r>
            <w:r w:rsidR="009953FD">
              <w:noBreakHyphen/>
            </w:r>
            <w:r w:rsidRPr="00322F3B">
              <w:t>130 in Schedule</w:t>
            </w:r>
            <w:r w:rsidR="00825006" w:rsidRPr="00322F3B">
              <w:t> </w:t>
            </w:r>
            <w:r w:rsidRPr="00322F3B">
              <w:t xml:space="preserve">1 to the </w:t>
            </w:r>
            <w:r w:rsidRPr="00322F3B">
              <w:rPr>
                <w:i/>
              </w:rPr>
              <w:t>Taxation Administration Act 1953</w:t>
            </w:r>
          </w:p>
        </w:tc>
      </w:tr>
    </w:tbl>
    <w:p w14:paraId="6BBE4768" w14:textId="571CEF23" w:rsidR="00EA6873" w:rsidRPr="00322F3B" w:rsidRDefault="00EA6873" w:rsidP="00EA6873">
      <w:pPr>
        <w:pStyle w:val="notetext"/>
      </w:pPr>
      <w:r w:rsidRPr="00322F3B">
        <w:t>Note 1:</w:t>
      </w:r>
      <w:r w:rsidRPr="00322F3B">
        <w:tab/>
        <w:t>The CGT concessions mentioned in items</w:t>
      </w:r>
      <w:r w:rsidR="00825006" w:rsidRPr="00322F3B">
        <w:t> </w:t>
      </w:r>
      <w:r w:rsidRPr="00322F3B">
        <w:t>1, 2, 3 and 4 of the table apply only if you are a CGT small business entity (see section</w:t>
      </w:r>
      <w:r w:rsidR="00825006" w:rsidRPr="00322F3B">
        <w:t> </w:t>
      </w:r>
      <w:r w:rsidRPr="00322F3B">
        <w:t>152</w:t>
      </w:r>
      <w:r w:rsidR="009953FD">
        <w:noBreakHyphen/>
      </w:r>
      <w:r w:rsidRPr="00322F3B">
        <w:t>10).</w:t>
      </w:r>
    </w:p>
    <w:p w14:paraId="7DC64AA7" w14:textId="07921C25" w:rsidR="00EA6873" w:rsidRPr="00322F3B" w:rsidRDefault="00EA6873" w:rsidP="00EA6873">
      <w:pPr>
        <w:pStyle w:val="notetext"/>
      </w:pPr>
      <w:r w:rsidRPr="00322F3B">
        <w:t>Note 2:</w:t>
      </w:r>
      <w:r w:rsidRPr="00322F3B">
        <w:tab/>
        <w:t>The small business income tax offset mentioned in item</w:t>
      </w:r>
      <w:r w:rsidR="00825006" w:rsidRPr="00322F3B">
        <w:t> </w:t>
      </w:r>
      <w:r w:rsidRPr="00322F3B">
        <w:t>6A of the table applies only if you are a small business entity as defined for the purposes of Subdivision</w:t>
      </w:r>
      <w:r w:rsidR="00825006" w:rsidRPr="00322F3B">
        <w:t> </w:t>
      </w:r>
      <w:r w:rsidRPr="00322F3B">
        <w:t>328</w:t>
      </w:r>
      <w:r w:rsidR="009953FD">
        <w:noBreakHyphen/>
      </w:r>
      <w:r w:rsidRPr="00322F3B">
        <w:t xml:space="preserve">F (see </w:t>
      </w:r>
      <w:r w:rsidR="009F5D03" w:rsidRPr="00322F3B">
        <w:t>section 3</w:t>
      </w:r>
      <w:r w:rsidRPr="00322F3B">
        <w:t>28</w:t>
      </w:r>
      <w:r w:rsidR="009953FD">
        <w:noBreakHyphen/>
      </w:r>
      <w:r w:rsidRPr="00322F3B">
        <w:t>357).</w:t>
      </w:r>
    </w:p>
    <w:p w14:paraId="3B2ADBD5" w14:textId="581585D0" w:rsidR="00F41DB4" w:rsidRPr="00322F3B" w:rsidRDefault="00F41DB4" w:rsidP="00F41DB4">
      <w:pPr>
        <w:pStyle w:val="notetext"/>
      </w:pPr>
      <w:r w:rsidRPr="00322F3B">
        <w:t>Note 3:</w:t>
      </w:r>
      <w:r w:rsidRPr="00322F3B">
        <w:tab/>
        <w:t>Some of these concessions are also available to medium businesses (for example, see sub</w:t>
      </w:r>
      <w:r w:rsidR="009F5D03" w:rsidRPr="00322F3B">
        <w:t>section 3</w:t>
      </w:r>
      <w:r w:rsidRPr="00322F3B">
        <w:t>28</w:t>
      </w:r>
      <w:r w:rsidR="009953FD">
        <w:noBreakHyphen/>
      </w:r>
      <w:r w:rsidRPr="00322F3B">
        <w:t>285(2)).</w:t>
      </w:r>
    </w:p>
    <w:p w14:paraId="76405B42" w14:textId="4B391038" w:rsidR="0037072A" w:rsidRPr="00322F3B" w:rsidRDefault="0037072A" w:rsidP="0037072A">
      <w:pPr>
        <w:pStyle w:val="subsection"/>
      </w:pPr>
      <w:r w:rsidRPr="00322F3B">
        <w:tab/>
        <w:t>(2)</w:t>
      </w:r>
      <w:r w:rsidRPr="00322F3B">
        <w:tab/>
        <w:t>Also, if you are a small business entity for an income year, the standard 2</w:t>
      </w:r>
      <w:r w:rsidR="009953FD">
        <w:noBreakHyphen/>
      </w:r>
      <w:r w:rsidRPr="00322F3B">
        <w:t>year period for amending your assessment applies to you (section</w:t>
      </w:r>
      <w:r w:rsidR="00825006" w:rsidRPr="00322F3B">
        <w:t> </w:t>
      </w:r>
      <w:r w:rsidRPr="00322F3B">
        <w:t xml:space="preserve">170 of the </w:t>
      </w:r>
      <w:r w:rsidRPr="00322F3B">
        <w:rPr>
          <w:i/>
        </w:rPr>
        <w:t>Income Tax Assessment Act 1936</w:t>
      </w:r>
      <w:r w:rsidRPr="00322F3B">
        <w:t>).</w:t>
      </w:r>
    </w:p>
    <w:p w14:paraId="1DF9EDDD" w14:textId="37836AEE" w:rsidR="0037072A" w:rsidRPr="00322F3B" w:rsidRDefault="0037072A" w:rsidP="00DD7C08">
      <w:pPr>
        <w:pStyle w:val="ActHead4"/>
      </w:pPr>
      <w:bookmarkStart w:id="203" w:name="_Toc201755681"/>
      <w:r w:rsidRPr="00322F3B">
        <w:rPr>
          <w:rStyle w:val="CharSubdNo"/>
        </w:rPr>
        <w:lastRenderedPageBreak/>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B</w:t>
      </w:r>
      <w:r w:rsidRPr="00322F3B">
        <w:t>—</w:t>
      </w:r>
      <w:r w:rsidRPr="00322F3B">
        <w:rPr>
          <w:rStyle w:val="CharSubdText"/>
        </w:rPr>
        <w:t>Objects of this Division</w:t>
      </w:r>
      <w:bookmarkEnd w:id="203"/>
    </w:p>
    <w:p w14:paraId="1826E691" w14:textId="6F4E87A3" w:rsidR="0037072A" w:rsidRPr="00322F3B" w:rsidRDefault="0037072A" w:rsidP="00DD7C08">
      <w:pPr>
        <w:pStyle w:val="ActHead5"/>
      </w:pPr>
      <w:bookmarkStart w:id="204" w:name="_Toc201755682"/>
      <w:r w:rsidRPr="00322F3B">
        <w:rPr>
          <w:rStyle w:val="CharSectno"/>
        </w:rPr>
        <w:t>328</w:t>
      </w:r>
      <w:r w:rsidR="009953FD">
        <w:rPr>
          <w:rStyle w:val="CharSectno"/>
        </w:rPr>
        <w:noBreakHyphen/>
      </w:r>
      <w:r w:rsidRPr="00322F3B">
        <w:rPr>
          <w:rStyle w:val="CharSectno"/>
        </w:rPr>
        <w:t>50</w:t>
      </w:r>
      <w:r w:rsidRPr="00322F3B">
        <w:t xml:space="preserve">  Objects of this Division</w:t>
      </w:r>
      <w:bookmarkEnd w:id="204"/>
    </w:p>
    <w:p w14:paraId="276813C1" w14:textId="77777777" w:rsidR="0037072A" w:rsidRPr="00322F3B" w:rsidRDefault="0037072A" w:rsidP="00DD7C08">
      <w:pPr>
        <w:pStyle w:val="subsection"/>
        <w:keepNext/>
        <w:keepLines/>
      </w:pPr>
      <w:r w:rsidRPr="00322F3B">
        <w:tab/>
        <w:t>(1)</w:t>
      </w:r>
      <w:r w:rsidRPr="00322F3B">
        <w:tab/>
        <w:t>The main object of this Division is to offer eligible small businesses the choice of a new platform to deal with their tax. The platform is designed to benefit those businesses in one or more of these ways:</w:t>
      </w:r>
    </w:p>
    <w:p w14:paraId="5ECAAD1A" w14:textId="77777777" w:rsidR="0037072A" w:rsidRPr="00322F3B" w:rsidRDefault="0037072A" w:rsidP="0037072A">
      <w:pPr>
        <w:pStyle w:val="parabullet"/>
      </w:pPr>
      <w:r w:rsidRPr="00322F3B">
        <w:t>•</w:t>
      </w:r>
      <w:r w:rsidRPr="00322F3B">
        <w:tab/>
        <w:t>reducing their tax;</w:t>
      </w:r>
    </w:p>
    <w:p w14:paraId="205F9E0E" w14:textId="77777777" w:rsidR="0037072A" w:rsidRPr="00322F3B" w:rsidRDefault="0037072A" w:rsidP="0037072A">
      <w:pPr>
        <w:pStyle w:val="parabullet"/>
      </w:pPr>
      <w:r w:rsidRPr="00322F3B">
        <w:t>•</w:t>
      </w:r>
      <w:r w:rsidRPr="00322F3B">
        <w:tab/>
        <w:t>providing simpler rules for determining their income and deductions;</w:t>
      </w:r>
    </w:p>
    <w:p w14:paraId="0F3F503D" w14:textId="77777777" w:rsidR="0037072A" w:rsidRPr="00322F3B" w:rsidRDefault="0037072A" w:rsidP="0037072A">
      <w:pPr>
        <w:pStyle w:val="parabullet"/>
      </w:pPr>
      <w:r w:rsidRPr="00322F3B">
        <w:t>•</w:t>
      </w:r>
      <w:r w:rsidRPr="00322F3B">
        <w:tab/>
        <w:t>providing simpler capital allowances and trading stock requirements;</w:t>
      </w:r>
    </w:p>
    <w:p w14:paraId="0AF5DCC6" w14:textId="77777777" w:rsidR="0037072A" w:rsidRPr="00322F3B" w:rsidRDefault="0037072A" w:rsidP="0037072A">
      <w:pPr>
        <w:pStyle w:val="parabullet"/>
      </w:pPr>
      <w:r w:rsidRPr="00322F3B">
        <w:t>•</w:t>
      </w:r>
      <w:r w:rsidRPr="00322F3B">
        <w:tab/>
        <w:t>reducing their compliance costs.</w:t>
      </w:r>
    </w:p>
    <w:p w14:paraId="15235CA4" w14:textId="77777777" w:rsidR="0037072A" w:rsidRPr="00322F3B" w:rsidRDefault="0037072A" w:rsidP="0037072A">
      <w:pPr>
        <w:pStyle w:val="subsection"/>
      </w:pPr>
      <w:r w:rsidRPr="00322F3B">
        <w:tab/>
        <w:t>(2)</w:t>
      </w:r>
      <w:r w:rsidRPr="00322F3B">
        <w:tab/>
        <w:t>This Division also provides rules that are intended to prevent other businesses from taking advantage of those benefits.</w:t>
      </w:r>
    </w:p>
    <w:p w14:paraId="08A5C8B6" w14:textId="0E6BC6DB" w:rsidR="0037072A" w:rsidRPr="00322F3B" w:rsidRDefault="0037072A" w:rsidP="0037072A">
      <w:pPr>
        <w:pStyle w:val="ActHead4"/>
      </w:pPr>
      <w:bookmarkStart w:id="205" w:name="_Toc201755683"/>
      <w:r w:rsidRPr="00322F3B">
        <w:rPr>
          <w:rStyle w:val="CharSubdNo"/>
        </w:rPr>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C</w:t>
      </w:r>
      <w:r w:rsidRPr="00322F3B">
        <w:t>—</w:t>
      </w:r>
      <w:r w:rsidRPr="00322F3B">
        <w:rPr>
          <w:rStyle w:val="CharSubdText"/>
        </w:rPr>
        <w:t>What is a small business entity</w:t>
      </w:r>
      <w:bookmarkEnd w:id="205"/>
    </w:p>
    <w:p w14:paraId="5B11AC62" w14:textId="269C0718" w:rsidR="0037072A" w:rsidRPr="00322F3B" w:rsidRDefault="0037072A" w:rsidP="0037072A">
      <w:pPr>
        <w:pStyle w:val="ActHead4"/>
      </w:pPr>
      <w:bookmarkStart w:id="206" w:name="_Toc201755684"/>
      <w:r w:rsidRPr="00322F3B">
        <w:t>Guide to Subdivision</w:t>
      </w:r>
      <w:r w:rsidR="00825006" w:rsidRPr="00322F3B">
        <w:t> </w:t>
      </w:r>
      <w:r w:rsidRPr="00322F3B">
        <w:t>328</w:t>
      </w:r>
      <w:r w:rsidR="009953FD">
        <w:noBreakHyphen/>
      </w:r>
      <w:r w:rsidRPr="00322F3B">
        <w:t>C</w:t>
      </w:r>
      <w:bookmarkEnd w:id="206"/>
    </w:p>
    <w:p w14:paraId="500F0344" w14:textId="25843F85" w:rsidR="0037072A" w:rsidRPr="00322F3B" w:rsidRDefault="0037072A" w:rsidP="0037072A">
      <w:pPr>
        <w:pStyle w:val="ActHead5"/>
      </w:pPr>
      <w:bookmarkStart w:id="207" w:name="_Toc201755685"/>
      <w:r w:rsidRPr="00322F3B">
        <w:rPr>
          <w:rStyle w:val="CharSectno"/>
        </w:rPr>
        <w:t>328</w:t>
      </w:r>
      <w:r w:rsidR="009953FD">
        <w:rPr>
          <w:rStyle w:val="CharSectno"/>
        </w:rPr>
        <w:noBreakHyphen/>
      </w:r>
      <w:r w:rsidRPr="00322F3B">
        <w:rPr>
          <w:rStyle w:val="CharSectno"/>
        </w:rPr>
        <w:t>105</w:t>
      </w:r>
      <w:r w:rsidRPr="00322F3B">
        <w:t xml:space="preserve">  What this Subdivision is about</w:t>
      </w:r>
      <w:bookmarkEnd w:id="207"/>
    </w:p>
    <w:p w14:paraId="6AFD3579" w14:textId="77777777" w:rsidR="0037072A" w:rsidRPr="00322F3B" w:rsidRDefault="0037072A" w:rsidP="00B57F3F">
      <w:pPr>
        <w:pStyle w:val="SOText"/>
      </w:pPr>
      <w:r w:rsidRPr="00322F3B">
        <w:t xml:space="preserve">This Subdivision explains the meaning of the terms </w:t>
      </w:r>
      <w:r w:rsidRPr="00322F3B">
        <w:rPr>
          <w:b/>
          <w:i/>
        </w:rPr>
        <w:t>small business entity</w:t>
      </w:r>
      <w:r w:rsidRPr="00322F3B">
        <w:t xml:space="preserve">, </w:t>
      </w:r>
      <w:r w:rsidRPr="00322F3B">
        <w:rPr>
          <w:b/>
          <w:i/>
        </w:rPr>
        <w:t>annual turnover</w:t>
      </w:r>
      <w:r w:rsidRPr="00322F3B">
        <w:t xml:space="preserve">, </w:t>
      </w:r>
      <w:r w:rsidRPr="00322F3B">
        <w:rPr>
          <w:b/>
          <w:i/>
        </w:rPr>
        <w:t>aggregated turnover</w:t>
      </w:r>
      <w:r w:rsidRPr="00322F3B">
        <w:t xml:space="preserve"> and related concepts.</w:t>
      </w:r>
    </w:p>
    <w:p w14:paraId="0EF940C5" w14:textId="77777777" w:rsidR="0037072A" w:rsidRPr="00322F3B" w:rsidRDefault="0037072A" w:rsidP="0037072A">
      <w:pPr>
        <w:pStyle w:val="TofSectsHeading"/>
        <w:keepNext/>
        <w:keepLines/>
      </w:pPr>
      <w:r w:rsidRPr="00322F3B">
        <w:t>Table of sections</w:t>
      </w:r>
    </w:p>
    <w:p w14:paraId="0B3688EE" w14:textId="77777777" w:rsidR="0037072A" w:rsidRPr="00322F3B" w:rsidRDefault="0037072A" w:rsidP="0037072A">
      <w:pPr>
        <w:pStyle w:val="TofSectsGroupHeading"/>
      </w:pPr>
      <w:r w:rsidRPr="00322F3B">
        <w:t>Operative provisions</w:t>
      </w:r>
    </w:p>
    <w:p w14:paraId="462FD140" w14:textId="2A3D6F1D" w:rsidR="0037072A" w:rsidRPr="00322F3B" w:rsidRDefault="0037072A" w:rsidP="0037072A">
      <w:pPr>
        <w:pStyle w:val="TofSectsSection"/>
        <w:rPr>
          <w:rStyle w:val="CharBoldItalic"/>
        </w:rPr>
      </w:pPr>
      <w:r w:rsidRPr="00322F3B">
        <w:t>328</w:t>
      </w:r>
      <w:r w:rsidR="009953FD">
        <w:noBreakHyphen/>
      </w:r>
      <w:r w:rsidRPr="00322F3B">
        <w:t>110</w:t>
      </w:r>
      <w:r w:rsidRPr="00322F3B">
        <w:tab/>
        <w:t xml:space="preserve">Meaning of </w:t>
      </w:r>
      <w:r w:rsidRPr="00322F3B">
        <w:rPr>
          <w:rStyle w:val="CharBoldItalic"/>
        </w:rPr>
        <w:t>small business entity</w:t>
      </w:r>
    </w:p>
    <w:p w14:paraId="337B6655" w14:textId="50CAEA04" w:rsidR="0037072A" w:rsidRPr="00322F3B" w:rsidRDefault="0037072A" w:rsidP="0037072A">
      <w:pPr>
        <w:pStyle w:val="TofSectsSection"/>
      </w:pPr>
      <w:r w:rsidRPr="00322F3B">
        <w:t>328</w:t>
      </w:r>
      <w:r w:rsidR="009953FD">
        <w:noBreakHyphen/>
      </w:r>
      <w:r w:rsidRPr="00322F3B">
        <w:t>115</w:t>
      </w:r>
      <w:r w:rsidRPr="00322F3B">
        <w:tab/>
        <w:t xml:space="preserve">Meaning of </w:t>
      </w:r>
      <w:r w:rsidRPr="00322F3B">
        <w:rPr>
          <w:rStyle w:val="CharBoldItalic"/>
        </w:rPr>
        <w:t>aggregated turnover</w:t>
      </w:r>
    </w:p>
    <w:p w14:paraId="20119BCE" w14:textId="43BE7D4C" w:rsidR="0037072A" w:rsidRPr="00322F3B" w:rsidRDefault="0037072A" w:rsidP="0037072A">
      <w:pPr>
        <w:pStyle w:val="TofSectsSection"/>
      </w:pPr>
      <w:r w:rsidRPr="00322F3B">
        <w:t>328</w:t>
      </w:r>
      <w:r w:rsidR="009953FD">
        <w:noBreakHyphen/>
      </w:r>
      <w:r w:rsidRPr="00322F3B">
        <w:t>120</w:t>
      </w:r>
      <w:r w:rsidRPr="00322F3B">
        <w:tab/>
        <w:t xml:space="preserve">Meaning of </w:t>
      </w:r>
      <w:r w:rsidRPr="00322F3B">
        <w:rPr>
          <w:rStyle w:val="CharBoldItalic"/>
        </w:rPr>
        <w:t>annual turnover</w:t>
      </w:r>
    </w:p>
    <w:p w14:paraId="5E92E7E7" w14:textId="1F103B44" w:rsidR="0037072A" w:rsidRPr="00322F3B" w:rsidRDefault="0037072A" w:rsidP="0037072A">
      <w:pPr>
        <w:pStyle w:val="TofSectsSection"/>
      </w:pPr>
      <w:r w:rsidRPr="00322F3B">
        <w:lastRenderedPageBreak/>
        <w:t>328</w:t>
      </w:r>
      <w:r w:rsidR="009953FD">
        <w:noBreakHyphen/>
      </w:r>
      <w:r w:rsidRPr="00322F3B">
        <w:t>125</w:t>
      </w:r>
      <w:r w:rsidRPr="00322F3B">
        <w:tab/>
        <w:t xml:space="preserve">Meaning of </w:t>
      </w:r>
      <w:r w:rsidRPr="00322F3B">
        <w:rPr>
          <w:rStyle w:val="CharBoldItalic"/>
        </w:rPr>
        <w:t>connected with</w:t>
      </w:r>
      <w:r w:rsidRPr="00322F3B">
        <w:t xml:space="preserve"> an entity</w:t>
      </w:r>
    </w:p>
    <w:p w14:paraId="44D7805B" w14:textId="3EEB41F7" w:rsidR="0037072A" w:rsidRPr="00322F3B" w:rsidRDefault="0037072A" w:rsidP="0037072A">
      <w:pPr>
        <w:pStyle w:val="TofSectsSection"/>
      </w:pPr>
      <w:r w:rsidRPr="00322F3B">
        <w:t>328</w:t>
      </w:r>
      <w:r w:rsidR="009953FD">
        <w:noBreakHyphen/>
      </w:r>
      <w:r w:rsidRPr="00322F3B">
        <w:t>130</w:t>
      </w:r>
      <w:r w:rsidRPr="00322F3B">
        <w:tab/>
        <w:t xml:space="preserve">Meaning of </w:t>
      </w:r>
      <w:r w:rsidRPr="00322F3B">
        <w:rPr>
          <w:rStyle w:val="CharBoldItalic"/>
        </w:rPr>
        <w:t>affiliate</w:t>
      </w:r>
    </w:p>
    <w:p w14:paraId="1A63EB11" w14:textId="77777777" w:rsidR="0037072A" w:rsidRPr="00322F3B" w:rsidRDefault="0037072A" w:rsidP="0037072A">
      <w:pPr>
        <w:pStyle w:val="ActHead4"/>
      </w:pPr>
      <w:bookmarkStart w:id="208" w:name="_Toc201755686"/>
      <w:r w:rsidRPr="00322F3B">
        <w:t>Operative provisions</w:t>
      </w:r>
      <w:bookmarkEnd w:id="208"/>
    </w:p>
    <w:p w14:paraId="063DB403" w14:textId="78FD367B" w:rsidR="0037072A" w:rsidRPr="00322F3B" w:rsidRDefault="0037072A" w:rsidP="0037072A">
      <w:pPr>
        <w:pStyle w:val="ActHead5"/>
        <w:rPr>
          <w:i/>
        </w:rPr>
      </w:pPr>
      <w:bookmarkStart w:id="209" w:name="_Toc201755687"/>
      <w:r w:rsidRPr="00322F3B">
        <w:rPr>
          <w:rStyle w:val="CharSectno"/>
        </w:rPr>
        <w:t>328</w:t>
      </w:r>
      <w:r w:rsidR="009953FD">
        <w:rPr>
          <w:rStyle w:val="CharSectno"/>
        </w:rPr>
        <w:noBreakHyphen/>
      </w:r>
      <w:r w:rsidRPr="00322F3B">
        <w:rPr>
          <w:rStyle w:val="CharSectno"/>
        </w:rPr>
        <w:t>110</w:t>
      </w:r>
      <w:r w:rsidRPr="00322F3B">
        <w:t xml:space="preserve">  Meaning of </w:t>
      </w:r>
      <w:r w:rsidRPr="00322F3B">
        <w:rPr>
          <w:i/>
        </w:rPr>
        <w:t>small business entity</w:t>
      </w:r>
      <w:bookmarkEnd w:id="209"/>
    </w:p>
    <w:p w14:paraId="082F797C" w14:textId="77777777" w:rsidR="0037072A" w:rsidRPr="00322F3B" w:rsidRDefault="0037072A" w:rsidP="0037072A">
      <w:pPr>
        <w:pStyle w:val="SubsectionHead"/>
      </w:pPr>
      <w:r w:rsidRPr="00322F3B">
        <w:t>General rule: based on aggregated turnover worked out as at the beginning of the current income year</w:t>
      </w:r>
    </w:p>
    <w:p w14:paraId="20544BD6" w14:textId="77777777" w:rsidR="0037072A" w:rsidRPr="00322F3B" w:rsidRDefault="0037072A" w:rsidP="0037072A">
      <w:pPr>
        <w:pStyle w:val="subsection"/>
      </w:pPr>
      <w:r w:rsidRPr="00322F3B">
        <w:tab/>
        <w:t>(1)</w:t>
      </w:r>
      <w:r w:rsidRPr="00322F3B">
        <w:tab/>
        <w:t xml:space="preserve">You are a </w:t>
      </w:r>
      <w:r w:rsidRPr="00322F3B">
        <w:rPr>
          <w:b/>
          <w:i/>
        </w:rPr>
        <w:t>small business entity</w:t>
      </w:r>
      <w:r w:rsidRPr="00322F3B">
        <w:t xml:space="preserve"> for an income year (the </w:t>
      </w:r>
      <w:r w:rsidRPr="00322F3B">
        <w:rPr>
          <w:b/>
          <w:i/>
        </w:rPr>
        <w:t>current year</w:t>
      </w:r>
      <w:r w:rsidRPr="00322F3B">
        <w:t>) if:</w:t>
      </w:r>
    </w:p>
    <w:p w14:paraId="5CEE16A6" w14:textId="618409C6" w:rsidR="0037072A" w:rsidRPr="00322F3B" w:rsidRDefault="0037072A" w:rsidP="0037072A">
      <w:pPr>
        <w:pStyle w:val="paragraph"/>
      </w:pPr>
      <w:r w:rsidRPr="00322F3B">
        <w:tab/>
        <w:t>(a)</w:t>
      </w:r>
      <w:r w:rsidRPr="00322F3B">
        <w:tab/>
        <w:t xml:space="preserve">you carry on a </w:t>
      </w:r>
      <w:r w:rsidR="009953FD" w:rsidRPr="009953FD">
        <w:rPr>
          <w:position w:val="6"/>
          <w:sz w:val="16"/>
        </w:rPr>
        <w:t>*</w:t>
      </w:r>
      <w:r w:rsidRPr="00322F3B">
        <w:t>business in the current year; and</w:t>
      </w:r>
    </w:p>
    <w:p w14:paraId="34E7CA34" w14:textId="77777777" w:rsidR="0037072A" w:rsidRPr="00322F3B" w:rsidRDefault="0037072A" w:rsidP="0037072A">
      <w:pPr>
        <w:pStyle w:val="paragraph"/>
      </w:pPr>
      <w:r w:rsidRPr="00322F3B">
        <w:tab/>
        <w:t>(b)</w:t>
      </w:r>
      <w:r w:rsidRPr="00322F3B">
        <w:tab/>
        <w:t>one or both of the following applies:</w:t>
      </w:r>
    </w:p>
    <w:p w14:paraId="3B44F5F2" w14:textId="10B55F2D" w:rsidR="0037072A" w:rsidRPr="00322F3B" w:rsidRDefault="0037072A" w:rsidP="0037072A">
      <w:pPr>
        <w:pStyle w:val="paragraphsub"/>
      </w:pPr>
      <w:r w:rsidRPr="00322F3B">
        <w:tab/>
        <w:t>(i)</w:t>
      </w:r>
      <w:r w:rsidRPr="00322F3B">
        <w:tab/>
        <w:t xml:space="preserve">you carried on a business in the income year (the </w:t>
      </w:r>
      <w:r w:rsidRPr="00322F3B">
        <w:rPr>
          <w:b/>
          <w:i/>
        </w:rPr>
        <w:t>previous year</w:t>
      </w:r>
      <w:r w:rsidRPr="00322F3B">
        <w:t xml:space="preserve">) before the current year and your </w:t>
      </w:r>
      <w:r w:rsidR="009953FD" w:rsidRPr="009953FD">
        <w:rPr>
          <w:position w:val="6"/>
          <w:sz w:val="16"/>
        </w:rPr>
        <w:t>*</w:t>
      </w:r>
      <w:r w:rsidRPr="00322F3B">
        <w:t xml:space="preserve">aggregated turnover for the previous year was less than </w:t>
      </w:r>
      <w:r w:rsidR="00A03713" w:rsidRPr="00322F3B">
        <w:t>$10 million</w:t>
      </w:r>
      <w:r w:rsidRPr="00322F3B">
        <w:t>;</w:t>
      </w:r>
    </w:p>
    <w:p w14:paraId="5F9C2293" w14:textId="77777777" w:rsidR="0037072A" w:rsidRPr="00322F3B" w:rsidRDefault="0037072A" w:rsidP="0037072A">
      <w:pPr>
        <w:pStyle w:val="paragraphsub"/>
      </w:pPr>
      <w:r w:rsidRPr="00322F3B">
        <w:tab/>
        <w:t>(ii)</w:t>
      </w:r>
      <w:r w:rsidRPr="00322F3B">
        <w:tab/>
        <w:t xml:space="preserve">your aggregated turnover for the current year is likely to be less than </w:t>
      </w:r>
      <w:r w:rsidR="00A03713" w:rsidRPr="00322F3B">
        <w:t>$10 million</w:t>
      </w:r>
      <w:r w:rsidRPr="00322F3B">
        <w:t>.</w:t>
      </w:r>
    </w:p>
    <w:p w14:paraId="03E73D32" w14:textId="14906E4C" w:rsidR="008F3B45" w:rsidRPr="00322F3B" w:rsidRDefault="008F3B45" w:rsidP="008F3B45">
      <w:pPr>
        <w:pStyle w:val="notetext"/>
      </w:pPr>
      <w:r w:rsidRPr="00322F3B">
        <w:t>Note 1:</w:t>
      </w:r>
      <w:r w:rsidRPr="00322F3B">
        <w:tab/>
        <w:t>The $10 million thresholds in this subsection and in subsections (3) and (4) have been increased to $50 million for certain concessions (for example, see subsection 328</w:t>
      </w:r>
      <w:r w:rsidR="009953FD">
        <w:noBreakHyphen/>
      </w:r>
      <w:r w:rsidRPr="00322F3B">
        <w:t>285(2)).</w:t>
      </w:r>
    </w:p>
    <w:p w14:paraId="592347D5" w14:textId="77777777" w:rsidR="008F3B45" w:rsidRPr="00322F3B" w:rsidRDefault="008F3B45" w:rsidP="008F3B45">
      <w:pPr>
        <w:pStyle w:val="notetext"/>
      </w:pPr>
      <w:r w:rsidRPr="00322F3B">
        <w:t>Note 2:</w:t>
      </w:r>
      <w:r w:rsidRPr="00322F3B">
        <w:tab/>
        <w:t>If you are or would (if the $10 million thresholds in this subsection and subsection (3) were increased to $50 million) be a small business entity for an income year, you may apply for permission:</w:t>
      </w:r>
    </w:p>
    <w:p w14:paraId="398797B6" w14:textId="77777777" w:rsidR="008F3B45" w:rsidRPr="00322F3B" w:rsidRDefault="008F3B45" w:rsidP="008F3B45">
      <w:pPr>
        <w:pStyle w:val="notepara"/>
      </w:pPr>
      <w:r w:rsidRPr="00322F3B">
        <w:t>(a)</w:t>
      </w:r>
      <w:r w:rsidRPr="00322F3B">
        <w:tab/>
        <w:t xml:space="preserve">under section 61C of the </w:t>
      </w:r>
      <w:r w:rsidRPr="00322F3B">
        <w:rPr>
          <w:i/>
        </w:rPr>
        <w:t>Excise Act 1901</w:t>
      </w:r>
      <w:r w:rsidRPr="00322F3B">
        <w:t xml:space="preserve"> to deliver goods for home consumption (without entering them for that purpose) in respect of a calendar month or a quarter; or</w:t>
      </w:r>
    </w:p>
    <w:p w14:paraId="21D3F916" w14:textId="08A3E75B" w:rsidR="008F3B45" w:rsidRPr="00322F3B" w:rsidRDefault="008F3B45" w:rsidP="008F3B45">
      <w:pPr>
        <w:pStyle w:val="notepara"/>
      </w:pPr>
      <w:r w:rsidRPr="00322F3B">
        <w:t>(b)</w:t>
      </w:r>
      <w:r w:rsidRPr="00322F3B">
        <w:tab/>
        <w:t xml:space="preserve">under section 69 of the </w:t>
      </w:r>
      <w:r w:rsidRPr="00322F3B">
        <w:rPr>
          <w:i/>
        </w:rPr>
        <w:t>Customs Act 1901</w:t>
      </w:r>
      <w:r w:rsidRPr="00322F3B">
        <w:t xml:space="preserve"> to deliver like customable goods or excise</w:t>
      </w:r>
      <w:r w:rsidR="009953FD">
        <w:noBreakHyphen/>
      </w:r>
      <w:r w:rsidRPr="00322F3B">
        <w:t>equivalent goods into home consumption (without entering them for that purpose) in respect of a calendar month or, for excise</w:t>
      </w:r>
      <w:r w:rsidR="009953FD">
        <w:noBreakHyphen/>
      </w:r>
      <w:r w:rsidRPr="00322F3B">
        <w:t>equivalent goods, a quarter.</w:t>
      </w:r>
    </w:p>
    <w:p w14:paraId="5C077DE8" w14:textId="3925C47E" w:rsidR="0037072A" w:rsidRPr="00322F3B" w:rsidRDefault="0037072A" w:rsidP="0037072A">
      <w:pPr>
        <w:pStyle w:val="subsection"/>
      </w:pPr>
      <w:r w:rsidRPr="00322F3B">
        <w:tab/>
        <w:t>(2)</w:t>
      </w:r>
      <w:r w:rsidRPr="00322F3B">
        <w:tab/>
        <w:t xml:space="preserve">You work out your </w:t>
      </w:r>
      <w:r w:rsidR="009953FD" w:rsidRPr="009953FD">
        <w:rPr>
          <w:position w:val="6"/>
          <w:sz w:val="16"/>
        </w:rPr>
        <w:t>*</w:t>
      </w:r>
      <w:r w:rsidRPr="00322F3B">
        <w:t xml:space="preserve">aggregated turnover for the current year for the purposes of </w:t>
      </w:r>
      <w:r w:rsidR="00825006" w:rsidRPr="00322F3B">
        <w:t>subparagraph (</w:t>
      </w:r>
      <w:r w:rsidRPr="00322F3B">
        <w:t>1)(b)(ii):</w:t>
      </w:r>
    </w:p>
    <w:p w14:paraId="267620F9" w14:textId="77777777" w:rsidR="0037072A" w:rsidRPr="00322F3B" w:rsidRDefault="0037072A" w:rsidP="0037072A">
      <w:pPr>
        <w:pStyle w:val="paragraph"/>
      </w:pPr>
      <w:r w:rsidRPr="00322F3B">
        <w:tab/>
        <w:t>(a)</w:t>
      </w:r>
      <w:r w:rsidRPr="00322F3B">
        <w:tab/>
        <w:t>as at the first day of the current year; or</w:t>
      </w:r>
    </w:p>
    <w:p w14:paraId="1CDBB552" w14:textId="246CB261" w:rsidR="0037072A" w:rsidRPr="00322F3B" w:rsidRDefault="0037072A" w:rsidP="0037072A">
      <w:pPr>
        <w:pStyle w:val="paragraph"/>
      </w:pPr>
      <w:r w:rsidRPr="00322F3B">
        <w:tab/>
        <w:t>(b)</w:t>
      </w:r>
      <w:r w:rsidRPr="00322F3B">
        <w:tab/>
        <w:t xml:space="preserve">if you start to carry on a </w:t>
      </w:r>
      <w:r w:rsidR="009953FD" w:rsidRPr="009953FD">
        <w:rPr>
          <w:position w:val="6"/>
          <w:sz w:val="16"/>
        </w:rPr>
        <w:t>*</w:t>
      </w:r>
      <w:r w:rsidRPr="00322F3B">
        <w:t>business during the current year—as at the day you start to carry on the business.</w:t>
      </w:r>
    </w:p>
    <w:p w14:paraId="33C7BB7E" w14:textId="00DCE8FF" w:rsidR="0037072A" w:rsidRPr="00322F3B" w:rsidRDefault="0037072A" w:rsidP="0037072A">
      <w:pPr>
        <w:pStyle w:val="notetext"/>
      </w:pPr>
      <w:r w:rsidRPr="00322F3B">
        <w:lastRenderedPageBreak/>
        <w:t>Note:</w:t>
      </w:r>
      <w:r w:rsidRPr="00322F3B">
        <w:tab/>
        <w:t>Sub</w:t>
      </w:r>
      <w:r w:rsidR="009F5D03" w:rsidRPr="00322F3B">
        <w:t>section 3</w:t>
      </w:r>
      <w:r w:rsidRPr="00322F3B">
        <w:t>28</w:t>
      </w:r>
      <w:r w:rsidR="009953FD">
        <w:noBreakHyphen/>
      </w:r>
      <w:r w:rsidRPr="00322F3B">
        <w:t>120(5) provides for how to work out your annual turnover (which is relevant to working out your aggregated turnover) if you do not carry on a business for the whole of an income year.</w:t>
      </w:r>
    </w:p>
    <w:p w14:paraId="1070AD2A" w14:textId="77777777" w:rsidR="00A03713" w:rsidRPr="00322F3B" w:rsidRDefault="00A03713" w:rsidP="00A03713">
      <w:pPr>
        <w:pStyle w:val="SubsectionHead"/>
      </w:pPr>
      <w:r w:rsidRPr="00322F3B">
        <w:t>Exception: aggregated turnover for 2 previous income years was $10 million or more</w:t>
      </w:r>
    </w:p>
    <w:p w14:paraId="4DAFD64F" w14:textId="77777777" w:rsidR="0037072A" w:rsidRPr="00322F3B" w:rsidRDefault="0037072A" w:rsidP="0037072A">
      <w:pPr>
        <w:pStyle w:val="subsection"/>
      </w:pPr>
      <w:r w:rsidRPr="00322F3B">
        <w:tab/>
        <w:t>(3)</w:t>
      </w:r>
      <w:r w:rsidRPr="00322F3B">
        <w:tab/>
        <w:t xml:space="preserve">However, you are not a </w:t>
      </w:r>
      <w:r w:rsidRPr="00322F3B">
        <w:rPr>
          <w:b/>
          <w:i/>
        </w:rPr>
        <w:t>small business entity</w:t>
      </w:r>
      <w:r w:rsidRPr="00322F3B">
        <w:t xml:space="preserve"> for an income year (the </w:t>
      </w:r>
      <w:r w:rsidRPr="00322F3B">
        <w:rPr>
          <w:b/>
          <w:i/>
        </w:rPr>
        <w:t>current year</w:t>
      </w:r>
      <w:r w:rsidRPr="00322F3B">
        <w:t xml:space="preserve">) because of </w:t>
      </w:r>
      <w:r w:rsidR="00825006" w:rsidRPr="00322F3B">
        <w:t>subparagraph (</w:t>
      </w:r>
      <w:r w:rsidRPr="00322F3B">
        <w:t>1)(b)(ii) if:</w:t>
      </w:r>
    </w:p>
    <w:p w14:paraId="6DBD7B6C" w14:textId="2657C4E9" w:rsidR="0037072A" w:rsidRPr="00322F3B" w:rsidRDefault="0037072A" w:rsidP="0037072A">
      <w:pPr>
        <w:pStyle w:val="paragraph"/>
      </w:pPr>
      <w:r w:rsidRPr="00322F3B">
        <w:tab/>
        <w:t>(a)</w:t>
      </w:r>
      <w:r w:rsidRPr="00322F3B">
        <w:tab/>
        <w:t xml:space="preserve">you carried on a </w:t>
      </w:r>
      <w:r w:rsidR="009953FD" w:rsidRPr="009953FD">
        <w:rPr>
          <w:position w:val="6"/>
          <w:sz w:val="16"/>
        </w:rPr>
        <w:t>*</w:t>
      </w:r>
      <w:r w:rsidRPr="00322F3B">
        <w:t>business in each of the 2 income years before the current year; and</w:t>
      </w:r>
    </w:p>
    <w:p w14:paraId="1934DF90" w14:textId="350C0046" w:rsidR="0037072A" w:rsidRPr="00322F3B" w:rsidRDefault="0037072A" w:rsidP="0037072A">
      <w:pPr>
        <w:pStyle w:val="paragraph"/>
      </w:pPr>
      <w:r w:rsidRPr="00322F3B">
        <w:tab/>
        <w:t>(b)</w:t>
      </w:r>
      <w:r w:rsidRPr="00322F3B">
        <w:tab/>
        <w:t xml:space="preserve">your </w:t>
      </w:r>
      <w:r w:rsidR="009953FD" w:rsidRPr="009953FD">
        <w:rPr>
          <w:position w:val="6"/>
          <w:sz w:val="16"/>
        </w:rPr>
        <w:t>*</w:t>
      </w:r>
      <w:r w:rsidRPr="00322F3B">
        <w:t xml:space="preserve">aggregated turnover for each of those income years was </w:t>
      </w:r>
      <w:r w:rsidR="00A03713" w:rsidRPr="00322F3B">
        <w:t>$10 million</w:t>
      </w:r>
      <w:r w:rsidRPr="00322F3B">
        <w:t xml:space="preserve"> or more.</w:t>
      </w:r>
    </w:p>
    <w:p w14:paraId="1C715E92" w14:textId="694403AB" w:rsidR="0037072A" w:rsidRPr="00322F3B" w:rsidRDefault="0037072A" w:rsidP="0037072A">
      <w:pPr>
        <w:pStyle w:val="notetext"/>
      </w:pPr>
      <w:r w:rsidRPr="00322F3B">
        <w:t>Note:</w:t>
      </w:r>
      <w:r w:rsidRPr="00322F3B">
        <w:tab/>
        <w:t>Section</w:t>
      </w:r>
      <w:r w:rsidR="00825006" w:rsidRPr="00322F3B">
        <w:t> </w:t>
      </w:r>
      <w:r w:rsidRPr="00322F3B">
        <w:t>328</w:t>
      </w:r>
      <w:r w:rsidR="009953FD">
        <w:noBreakHyphen/>
      </w:r>
      <w:r w:rsidRPr="00322F3B">
        <w:t xml:space="preserve">110 of the </w:t>
      </w:r>
      <w:r w:rsidRPr="00322F3B">
        <w:rPr>
          <w:i/>
        </w:rPr>
        <w:t>Income Tax (Transitional Provisions) Act 1997</w:t>
      </w:r>
      <w:r w:rsidRPr="00322F3B">
        <w:t xml:space="preserve"> affects the operation of this subsection in relation to the 2007</w:t>
      </w:r>
      <w:r w:rsidR="009953FD">
        <w:noBreakHyphen/>
      </w:r>
      <w:r w:rsidRPr="00322F3B">
        <w:t>08 and 2008</w:t>
      </w:r>
      <w:r w:rsidR="009953FD">
        <w:noBreakHyphen/>
      </w:r>
      <w:r w:rsidRPr="00322F3B">
        <w:t>09 income years.</w:t>
      </w:r>
    </w:p>
    <w:p w14:paraId="4445D6EA" w14:textId="77777777" w:rsidR="0037072A" w:rsidRPr="00322F3B" w:rsidRDefault="0037072A" w:rsidP="0037072A">
      <w:pPr>
        <w:pStyle w:val="SubsectionHead"/>
      </w:pPr>
      <w:r w:rsidRPr="00322F3B">
        <w:t>Additional rule: based on aggregated turnover worked out as at the end of the current income year</w:t>
      </w:r>
    </w:p>
    <w:p w14:paraId="46529A9C" w14:textId="77777777" w:rsidR="0037072A" w:rsidRPr="00322F3B" w:rsidRDefault="0037072A" w:rsidP="0037072A">
      <w:pPr>
        <w:pStyle w:val="subsection"/>
      </w:pPr>
      <w:r w:rsidRPr="00322F3B">
        <w:tab/>
        <w:t>(4)</w:t>
      </w:r>
      <w:r w:rsidRPr="00322F3B">
        <w:tab/>
        <w:t xml:space="preserve">You are also a </w:t>
      </w:r>
      <w:r w:rsidRPr="00322F3B">
        <w:rPr>
          <w:b/>
          <w:i/>
        </w:rPr>
        <w:t>small business entity</w:t>
      </w:r>
      <w:r w:rsidRPr="00322F3B">
        <w:t xml:space="preserve"> for an income year (the </w:t>
      </w:r>
      <w:r w:rsidRPr="00322F3B">
        <w:rPr>
          <w:b/>
          <w:i/>
        </w:rPr>
        <w:t>current year</w:t>
      </w:r>
      <w:r w:rsidRPr="00322F3B">
        <w:t>) if:</w:t>
      </w:r>
    </w:p>
    <w:p w14:paraId="6A023713" w14:textId="67C03396" w:rsidR="0037072A" w:rsidRPr="00322F3B" w:rsidRDefault="0037072A" w:rsidP="0037072A">
      <w:pPr>
        <w:pStyle w:val="paragraph"/>
      </w:pPr>
      <w:r w:rsidRPr="00322F3B">
        <w:tab/>
        <w:t>(a)</w:t>
      </w:r>
      <w:r w:rsidRPr="00322F3B">
        <w:tab/>
        <w:t xml:space="preserve">you carry on a </w:t>
      </w:r>
      <w:r w:rsidR="009953FD" w:rsidRPr="009953FD">
        <w:rPr>
          <w:position w:val="6"/>
          <w:sz w:val="16"/>
        </w:rPr>
        <w:t>*</w:t>
      </w:r>
      <w:r w:rsidRPr="00322F3B">
        <w:t>business in the current year; and</w:t>
      </w:r>
    </w:p>
    <w:p w14:paraId="7207BD06" w14:textId="222EECED" w:rsidR="0037072A" w:rsidRPr="00322F3B" w:rsidRDefault="0037072A" w:rsidP="0037072A">
      <w:pPr>
        <w:pStyle w:val="paragraph"/>
      </w:pPr>
      <w:r w:rsidRPr="00322F3B">
        <w:tab/>
        <w:t>(b)</w:t>
      </w:r>
      <w:r w:rsidRPr="00322F3B">
        <w:tab/>
        <w:t xml:space="preserve">your </w:t>
      </w:r>
      <w:r w:rsidR="009953FD" w:rsidRPr="009953FD">
        <w:rPr>
          <w:position w:val="6"/>
          <w:sz w:val="16"/>
        </w:rPr>
        <w:t>*</w:t>
      </w:r>
      <w:r w:rsidRPr="00322F3B">
        <w:t xml:space="preserve">aggregated turnover for the current year, worked out as at the end of that year, is less than </w:t>
      </w:r>
      <w:r w:rsidR="00A03713" w:rsidRPr="00322F3B">
        <w:t>$10 million</w:t>
      </w:r>
      <w:r w:rsidRPr="00322F3B">
        <w:t>.</w:t>
      </w:r>
    </w:p>
    <w:p w14:paraId="2DEB8950" w14:textId="77777777" w:rsidR="0037072A" w:rsidRPr="00322F3B" w:rsidRDefault="0037072A" w:rsidP="0037072A">
      <w:pPr>
        <w:pStyle w:val="notetext"/>
      </w:pPr>
      <w:r w:rsidRPr="00322F3B">
        <w:t>Note:</w:t>
      </w:r>
      <w:r w:rsidRPr="00322F3B">
        <w:tab/>
        <w:t xml:space="preserve">If you are a small business entity only because of </w:t>
      </w:r>
      <w:r w:rsidR="00825006" w:rsidRPr="00322F3B">
        <w:t>subsection (</w:t>
      </w:r>
      <w:r w:rsidRPr="00322F3B">
        <w:t>4), you cannot choose any of the following concessions:</w:t>
      </w:r>
    </w:p>
    <w:p w14:paraId="3FFF9EE6" w14:textId="1C43B841" w:rsidR="0037072A" w:rsidRPr="00322F3B" w:rsidRDefault="0037072A" w:rsidP="0037072A">
      <w:pPr>
        <w:pStyle w:val="notepara"/>
      </w:pPr>
      <w:r w:rsidRPr="00322F3B">
        <w:t>(a)</w:t>
      </w:r>
      <w:r w:rsidRPr="00322F3B">
        <w:tab/>
        <w:t>paying PAYG instalments based on GDP</w:t>
      </w:r>
      <w:r w:rsidR="009953FD">
        <w:noBreakHyphen/>
      </w:r>
      <w:r w:rsidRPr="00322F3B">
        <w:t xml:space="preserve">adjusted notional tax: see </w:t>
      </w:r>
      <w:r w:rsidR="009953FD">
        <w:t>section 4</w:t>
      </w:r>
      <w:r w:rsidRPr="00322F3B">
        <w:t>5</w:t>
      </w:r>
      <w:r w:rsidR="009953FD">
        <w:noBreakHyphen/>
      </w:r>
      <w:r w:rsidRPr="00322F3B">
        <w:t>130 in Schedule</w:t>
      </w:r>
      <w:r w:rsidR="00825006" w:rsidRPr="00322F3B">
        <w:t> </w:t>
      </w:r>
      <w:r w:rsidRPr="00322F3B">
        <w:t xml:space="preserve">1 to the </w:t>
      </w:r>
      <w:r w:rsidRPr="00322F3B">
        <w:rPr>
          <w:i/>
        </w:rPr>
        <w:t>Taxation Administration Act 1953</w:t>
      </w:r>
      <w:r w:rsidRPr="00322F3B">
        <w:t>;</w:t>
      </w:r>
    </w:p>
    <w:p w14:paraId="4C7FB96B" w14:textId="315F91A9" w:rsidR="0037072A" w:rsidRPr="00322F3B" w:rsidRDefault="0037072A" w:rsidP="0037072A">
      <w:pPr>
        <w:pStyle w:val="notepara"/>
      </w:pPr>
      <w:r w:rsidRPr="00322F3B">
        <w:t>(b)</w:t>
      </w:r>
      <w:r w:rsidRPr="00322F3B">
        <w:tab/>
        <w:t>accounting for GST on a cash basis: see section</w:t>
      </w:r>
      <w:r w:rsidR="00825006" w:rsidRPr="00322F3B">
        <w:t> </w:t>
      </w:r>
      <w:r w:rsidRPr="00322F3B">
        <w:t>29</w:t>
      </w:r>
      <w:r w:rsidR="009953FD">
        <w:noBreakHyphen/>
      </w:r>
      <w:r w:rsidRPr="00322F3B">
        <w:t>40 of the GST Act;</w:t>
      </w:r>
    </w:p>
    <w:p w14:paraId="5AF90BDF" w14:textId="22A40DE3" w:rsidR="0037072A" w:rsidRPr="00322F3B" w:rsidRDefault="0037072A" w:rsidP="0037072A">
      <w:pPr>
        <w:pStyle w:val="notepara"/>
      </w:pPr>
      <w:r w:rsidRPr="00322F3B">
        <w:t>(c)</w:t>
      </w:r>
      <w:r w:rsidRPr="00322F3B">
        <w:tab/>
        <w:t>making an annual apportionment of input tax credits for acquisitions and importations that are partly creditable: see section</w:t>
      </w:r>
      <w:r w:rsidR="00825006" w:rsidRPr="00322F3B">
        <w:t> </w:t>
      </w:r>
      <w:r w:rsidRPr="00322F3B">
        <w:t>131</w:t>
      </w:r>
      <w:r w:rsidR="009953FD">
        <w:noBreakHyphen/>
      </w:r>
      <w:r w:rsidRPr="00322F3B">
        <w:t>5 of the GST Act;</w:t>
      </w:r>
    </w:p>
    <w:p w14:paraId="1F49473A" w14:textId="6F754B4E" w:rsidR="0037072A" w:rsidRPr="00322F3B" w:rsidRDefault="0037072A" w:rsidP="0037072A">
      <w:pPr>
        <w:pStyle w:val="notepara"/>
      </w:pPr>
      <w:r w:rsidRPr="00322F3B">
        <w:t>(d)</w:t>
      </w:r>
      <w:r w:rsidRPr="00322F3B">
        <w:tab/>
        <w:t>paying GST by quarterly instalments: see section</w:t>
      </w:r>
      <w:r w:rsidR="00825006" w:rsidRPr="00322F3B">
        <w:t> </w:t>
      </w:r>
      <w:r w:rsidRPr="00322F3B">
        <w:t>162</w:t>
      </w:r>
      <w:r w:rsidR="009953FD">
        <w:noBreakHyphen/>
      </w:r>
      <w:r w:rsidRPr="00322F3B">
        <w:t>5 of the GST Act;</w:t>
      </w:r>
    </w:p>
    <w:p w14:paraId="593E2E0C" w14:textId="77777777" w:rsidR="0037072A" w:rsidRPr="00322F3B" w:rsidRDefault="0037072A" w:rsidP="0037072A">
      <w:pPr>
        <w:pStyle w:val="notepara"/>
      </w:pPr>
      <w:r w:rsidRPr="00322F3B">
        <w:t>(e)</w:t>
      </w:r>
      <w:r w:rsidRPr="00322F3B">
        <w:tab/>
        <w:t xml:space="preserve">applying for permission under the </w:t>
      </w:r>
      <w:r w:rsidRPr="00322F3B">
        <w:rPr>
          <w:i/>
        </w:rPr>
        <w:t xml:space="preserve">Excise Act 1901 </w:t>
      </w:r>
      <w:r w:rsidRPr="00322F3B">
        <w:t xml:space="preserve">to deliver goods for home consumption (without entering them for that </w:t>
      </w:r>
      <w:r w:rsidRPr="00322F3B">
        <w:lastRenderedPageBreak/>
        <w:t>purpose) in respect of a calendar month</w:t>
      </w:r>
      <w:r w:rsidR="008F3B45" w:rsidRPr="00322F3B">
        <w:t xml:space="preserve"> or a quarter</w:t>
      </w:r>
      <w:r w:rsidRPr="00322F3B">
        <w:t>: see section</w:t>
      </w:r>
      <w:r w:rsidR="00825006" w:rsidRPr="00322F3B">
        <w:t> </w:t>
      </w:r>
      <w:r w:rsidRPr="00322F3B">
        <w:t>61C of that Act;</w:t>
      </w:r>
    </w:p>
    <w:p w14:paraId="4179621E" w14:textId="76DF409A" w:rsidR="0037072A" w:rsidRPr="00322F3B" w:rsidRDefault="0037072A" w:rsidP="0037072A">
      <w:pPr>
        <w:pStyle w:val="notepara"/>
      </w:pPr>
      <w:r w:rsidRPr="00322F3B">
        <w:t>(f)</w:t>
      </w:r>
      <w:r w:rsidRPr="00322F3B">
        <w:tab/>
        <w:t xml:space="preserve">applying for permission under the </w:t>
      </w:r>
      <w:r w:rsidRPr="00322F3B">
        <w:rPr>
          <w:i/>
        </w:rPr>
        <w:t>Customs Act 1901</w:t>
      </w:r>
      <w:r w:rsidRPr="00322F3B">
        <w:t xml:space="preserve"> to deliver like customable goods or excise</w:t>
      </w:r>
      <w:r w:rsidR="009953FD">
        <w:noBreakHyphen/>
      </w:r>
      <w:r w:rsidRPr="00322F3B">
        <w:t>equivalent goods for home consumption (without entering them for that purpose) in respect of a calendar month</w:t>
      </w:r>
      <w:r w:rsidR="008F3B45" w:rsidRPr="00322F3B">
        <w:t xml:space="preserve"> or, for excise</w:t>
      </w:r>
      <w:r w:rsidR="009953FD">
        <w:noBreakHyphen/>
      </w:r>
      <w:r w:rsidR="008F3B45" w:rsidRPr="00322F3B">
        <w:t>equivalent goods, a quarter</w:t>
      </w:r>
      <w:r w:rsidRPr="00322F3B">
        <w:t>: see section</w:t>
      </w:r>
      <w:r w:rsidR="00825006" w:rsidRPr="00322F3B">
        <w:t> </w:t>
      </w:r>
      <w:r w:rsidRPr="00322F3B">
        <w:t>69 of that Act.</w:t>
      </w:r>
    </w:p>
    <w:p w14:paraId="68B5F7FB" w14:textId="77777777" w:rsidR="0037072A" w:rsidRPr="00322F3B" w:rsidRDefault="0037072A" w:rsidP="0037072A">
      <w:pPr>
        <w:pStyle w:val="SubsectionHead"/>
      </w:pPr>
      <w:r w:rsidRPr="00322F3B">
        <w:t>Winding up a business previously carried on</w:t>
      </w:r>
    </w:p>
    <w:p w14:paraId="27F74548" w14:textId="3653B880" w:rsidR="0037072A" w:rsidRPr="00322F3B" w:rsidRDefault="0037072A" w:rsidP="0037072A">
      <w:pPr>
        <w:pStyle w:val="subsection"/>
      </w:pPr>
      <w:r w:rsidRPr="00322F3B">
        <w:tab/>
        <w:t>(5)</w:t>
      </w:r>
      <w:r w:rsidRPr="00322F3B">
        <w:tab/>
        <w:t xml:space="preserve">This Subdivision applies to you as if you carried on a </w:t>
      </w:r>
      <w:r w:rsidR="009953FD" w:rsidRPr="009953FD">
        <w:rPr>
          <w:position w:val="6"/>
          <w:sz w:val="16"/>
        </w:rPr>
        <w:t>*</w:t>
      </w:r>
      <w:r w:rsidRPr="00322F3B">
        <w:t>business in an income year if:</w:t>
      </w:r>
    </w:p>
    <w:p w14:paraId="5429A09D" w14:textId="77777777" w:rsidR="0037072A" w:rsidRPr="00322F3B" w:rsidRDefault="0037072A" w:rsidP="0037072A">
      <w:pPr>
        <w:pStyle w:val="paragraph"/>
      </w:pPr>
      <w:r w:rsidRPr="00322F3B">
        <w:tab/>
        <w:t>(a)</w:t>
      </w:r>
      <w:r w:rsidRPr="00322F3B">
        <w:tab/>
        <w:t>in that year you were winding up a business you previously carried on; and</w:t>
      </w:r>
    </w:p>
    <w:p w14:paraId="5C038F7C" w14:textId="762CB384" w:rsidR="0037072A" w:rsidRPr="00322F3B" w:rsidRDefault="0037072A" w:rsidP="0037072A">
      <w:pPr>
        <w:pStyle w:val="paragraph"/>
      </w:pPr>
      <w:r w:rsidRPr="00322F3B">
        <w:tab/>
        <w:t>(b)</w:t>
      </w:r>
      <w:r w:rsidRPr="00322F3B">
        <w:tab/>
        <w:t xml:space="preserve">you were a </w:t>
      </w:r>
      <w:r w:rsidR="009953FD" w:rsidRPr="009953FD">
        <w:rPr>
          <w:position w:val="6"/>
          <w:sz w:val="16"/>
        </w:rPr>
        <w:t>*</w:t>
      </w:r>
      <w:r w:rsidRPr="00322F3B">
        <w:t>small business entity for the income year in which you stopped carrying on that business.</w:t>
      </w:r>
    </w:p>
    <w:p w14:paraId="0FA469D5" w14:textId="36ACAA36" w:rsidR="0037072A" w:rsidRPr="00322F3B" w:rsidRDefault="0037072A" w:rsidP="0037072A">
      <w:pPr>
        <w:pStyle w:val="notetext"/>
      </w:pPr>
      <w:r w:rsidRPr="00322F3B">
        <w:t>Note 1:</w:t>
      </w:r>
      <w:r w:rsidRPr="00322F3B">
        <w:tab/>
        <w:t>Sub</w:t>
      </w:r>
      <w:r w:rsidR="009F5D03" w:rsidRPr="00322F3B">
        <w:t>section 3</w:t>
      </w:r>
      <w:r w:rsidRPr="00322F3B">
        <w:t>28</w:t>
      </w:r>
      <w:r w:rsidR="009953FD">
        <w:noBreakHyphen/>
      </w:r>
      <w:r w:rsidRPr="00322F3B">
        <w:t>120(5) provides for how to work out your annual turnover (which is relevant to working out your aggregated turnover) if you do not carry on a business for the whole of an income year.</w:t>
      </w:r>
    </w:p>
    <w:p w14:paraId="317CC56E" w14:textId="4A59E3C3" w:rsidR="0037072A" w:rsidRPr="00322F3B" w:rsidRDefault="0037072A" w:rsidP="0037072A">
      <w:pPr>
        <w:pStyle w:val="notetext"/>
      </w:pPr>
      <w:r w:rsidRPr="00322F3B">
        <w:t>Note 2:</w:t>
      </w:r>
      <w:r w:rsidRPr="00322F3B">
        <w:tab/>
        <w:t xml:space="preserve">A special rule applies if you were an STS taxpayer under this Division (as in force immediately before the commencement of this section) in the income year in which you stopped carrying on the business: see </w:t>
      </w:r>
      <w:r w:rsidR="009F5D03" w:rsidRPr="00322F3B">
        <w:t>section 3</w:t>
      </w:r>
      <w:r w:rsidRPr="00322F3B">
        <w:t>28</w:t>
      </w:r>
      <w:r w:rsidR="009953FD">
        <w:noBreakHyphen/>
      </w:r>
      <w:r w:rsidRPr="00322F3B">
        <w:t xml:space="preserve">111 of the </w:t>
      </w:r>
      <w:r w:rsidRPr="00322F3B">
        <w:rPr>
          <w:i/>
        </w:rPr>
        <w:t>Income Tax (Transitional Provisions) Act 1997</w:t>
      </w:r>
      <w:r w:rsidRPr="00322F3B">
        <w:t>.</w:t>
      </w:r>
    </w:p>
    <w:p w14:paraId="1AAED784" w14:textId="77777777" w:rsidR="0037072A" w:rsidRPr="00322F3B" w:rsidRDefault="0037072A" w:rsidP="0037072A">
      <w:pPr>
        <w:pStyle w:val="SubsectionHead"/>
      </w:pPr>
      <w:r w:rsidRPr="00322F3B">
        <w:t>Partners in a partnership</w:t>
      </w:r>
    </w:p>
    <w:p w14:paraId="408EB287" w14:textId="77777777" w:rsidR="0037072A" w:rsidRPr="00322F3B" w:rsidRDefault="0037072A" w:rsidP="0037072A">
      <w:pPr>
        <w:pStyle w:val="subsection"/>
      </w:pPr>
      <w:r w:rsidRPr="00322F3B">
        <w:tab/>
        <w:t>(6)</w:t>
      </w:r>
      <w:r w:rsidRPr="00322F3B">
        <w:tab/>
        <w:t xml:space="preserve">A person who is a partner in a partnership in an income year is not, in his or her capacity as a partner, a </w:t>
      </w:r>
      <w:r w:rsidRPr="00322F3B">
        <w:rPr>
          <w:b/>
          <w:i/>
        </w:rPr>
        <w:t>small business entity</w:t>
      </w:r>
      <w:r w:rsidRPr="00322F3B">
        <w:t xml:space="preserve"> for the income year.</w:t>
      </w:r>
    </w:p>
    <w:p w14:paraId="3D63BB23" w14:textId="530EE0D4" w:rsidR="0037072A" w:rsidRPr="00322F3B" w:rsidRDefault="0037072A" w:rsidP="0037072A">
      <w:pPr>
        <w:pStyle w:val="ActHead5"/>
      </w:pPr>
      <w:bookmarkStart w:id="210" w:name="_Toc201755688"/>
      <w:r w:rsidRPr="00322F3B">
        <w:rPr>
          <w:rStyle w:val="CharSectno"/>
        </w:rPr>
        <w:t>328</w:t>
      </w:r>
      <w:r w:rsidR="009953FD">
        <w:rPr>
          <w:rStyle w:val="CharSectno"/>
        </w:rPr>
        <w:noBreakHyphen/>
      </w:r>
      <w:r w:rsidRPr="00322F3B">
        <w:rPr>
          <w:rStyle w:val="CharSectno"/>
        </w:rPr>
        <w:t>115</w:t>
      </w:r>
      <w:r w:rsidRPr="00322F3B">
        <w:t xml:space="preserve">  Meaning of </w:t>
      </w:r>
      <w:r w:rsidRPr="00322F3B">
        <w:rPr>
          <w:i/>
        </w:rPr>
        <w:t>aggregated turnover</w:t>
      </w:r>
      <w:bookmarkEnd w:id="210"/>
    </w:p>
    <w:p w14:paraId="360EFC3E" w14:textId="77777777" w:rsidR="0037072A" w:rsidRPr="00322F3B" w:rsidRDefault="0037072A" w:rsidP="0037072A">
      <w:pPr>
        <w:pStyle w:val="subsection"/>
      </w:pPr>
      <w:r w:rsidRPr="00322F3B">
        <w:tab/>
        <w:t>(1)</w:t>
      </w:r>
      <w:r w:rsidRPr="00322F3B">
        <w:tab/>
        <w:t xml:space="preserve">Your </w:t>
      </w:r>
      <w:r w:rsidRPr="00322F3B">
        <w:rPr>
          <w:b/>
          <w:i/>
        </w:rPr>
        <w:t>aggregated turnover</w:t>
      </w:r>
      <w:r w:rsidRPr="00322F3B">
        <w:t xml:space="preserve"> for an income year is the sum of the relevant annual turnovers (see </w:t>
      </w:r>
      <w:r w:rsidR="00825006" w:rsidRPr="00322F3B">
        <w:t>subsection (</w:t>
      </w:r>
      <w:r w:rsidRPr="00322F3B">
        <w:t xml:space="preserve">2)) excluding any amounts covered by </w:t>
      </w:r>
      <w:r w:rsidR="00825006" w:rsidRPr="00322F3B">
        <w:t>subsection (</w:t>
      </w:r>
      <w:r w:rsidRPr="00322F3B">
        <w:t>3).</w:t>
      </w:r>
    </w:p>
    <w:p w14:paraId="77EF97C8" w14:textId="79992518" w:rsidR="0037072A" w:rsidRPr="00322F3B" w:rsidRDefault="0037072A" w:rsidP="0037072A">
      <w:pPr>
        <w:pStyle w:val="notetext"/>
      </w:pPr>
      <w:r w:rsidRPr="00322F3B">
        <w:t>Note:</w:t>
      </w:r>
      <w:r w:rsidRPr="00322F3B">
        <w:tab/>
        <w:t>For small business CGT relief purposes, additional entities may be treated as being connected with you or your affiliate under sections</w:t>
      </w:r>
      <w:r w:rsidR="00825006" w:rsidRPr="00322F3B">
        <w:t> </w:t>
      </w:r>
      <w:r w:rsidRPr="00322F3B">
        <w:t>152</w:t>
      </w:r>
      <w:r w:rsidR="009953FD">
        <w:noBreakHyphen/>
      </w:r>
      <w:r w:rsidRPr="00322F3B">
        <w:t>48 and 152</w:t>
      </w:r>
      <w:r w:rsidR="009953FD">
        <w:noBreakHyphen/>
      </w:r>
      <w:r w:rsidRPr="00322F3B">
        <w:t>78.</w:t>
      </w:r>
    </w:p>
    <w:p w14:paraId="3D9EDBE0" w14:textId="77777777" w:rsidR="0037072A" w:rsidRPr="00322F3B" w:rsidRDefault="0037072A" w:rsidP="0037072A">
      <w:pPr>
        <w:pStyle w:val="subsection"/>
      </w:pPr>
      <w:r w:rsidRPr="00322F3B">
        <w:lastRenderedPageBreak/>
        <w:tab/>
        <w:t>(2)</w:t>
      </w:r>
      <w:r w:rsidRPr="00322F3B">
        <w:tab/>
        <w:t xml:space="preserve">The </w:t>
      </w:r>
      <w:r w:rsidRPr="00322F3B">
        <w:rPr>
          <w:b/>
          <w:i/>
        </w:rPr>
        <w:t>relevant annual turnovers</w:t>
      </w:r>
      <w:r w:rsidRPr="00322F3B">
        <w:t xml:space="preserve"> are:</w:t>
      </w:r>
    </w:p>
    <w:p w14:paraId="126602E9" w14:textId="274A618B" w:rsidR="0037072A" w:rsidRPr="00322F3B" w:rsidRDefault="0037072A" w:rsidP="0037072A">
      <w:pPr>
        <w:pStyle w:val="paragraph"/>
      </w:pPr>
      <w:r w:rsidRPr="00322F3B">
        <w:tab/>
        <w:t>(a)</w:t>
      </w:r>
      <w:r w:rsidRPr="00322F3B">
        <w:tab/>
        <w:t xml:space="preserve">your </w:t>
      </w:r>
      <w:r w:rsidR="009953FD" w:rsidRPr="009953FD">
        <w:rPr>
          <w:position w:val="6"/>
          <w:sz w:val="16"/>
        </w:rPr>
        <w:t>*</w:t>
      </w:r>
      <w:r w:rsidRPr="00322F3B">
        <w:t>annual turnover for the income year; and</w:t>
      </w:r>
    </w:p>
    <w:p w14:paraId="6E8A52A6" w14:textId="1430A1D4" w:rsidR="0037072A" w:rsidRPr="00322F3B" w:rsidRDefault="0037072A" w:rsidP="0037072A">
      <w:pPr>
        <w:pStyle w:val="paragraph"/>
      </w:pPr>
      <w:r w:rsidRPr="00322F3B">
        <w:tab/>
        <w:t>(b)</w:t>
      </w:r>
      <w:r w:rsidRPr="00322F3B">
        <w:tab/>
        <w:t xml:space="preserve">the annual turnover for the income year of any entity (a </w:t>
      </w:r>
      <w:r w:rsidRPr="00322F3B">
        <w:rPr>
          <w:b/>
          <w:i/>
        </w:rPr>
        <w:t>relevant entity</w:t>
      </w:r>
      <w:r w:rsidRPr="00322F3B">
        <w:t xml:space="preserve">) that is </w:t>
      </w:r>
      <w:r w:rsidR="009953FD" w:rsidRPr="009953FD">
        <w:rPr>
          <w:position w:val="6"/>
          <w:sz w:val="16"/>
        </w:rPr>
        <w:t>*</w:t>
      </w:r>
      <w:r w:rsidRPr="00322F3B">
        <w:t>connected with you at any time during the income year; and</w:t>
      </w:r>
    </w:p>
    <w:p w14:paraId="4B919860" w14:textId="74DAAC2A" w:rsidR="0037072A" w:rsidRPr="00322F3B" w:rsidRDefault="0037072A" w:rsidP="0037072A">
      <w:pPr>
        <w:pStyle w:val="paragraph"/>
      </w:pPr>
      <w:r w:rsidRPr="00322F3B">
        <w:tab/>
        <w:t>(c)</w:t>
      </w:r>
      <w:r w:rsidRPr="00322F3B">
        <w:tab/>
        <w:t xml:space="preserve">the annual turnover for the income year of any entity (a </w:t>
      </w:r>
      <w:r w:rsidRPr="00322F3B">
        <w:rPr>
          <w:b/>
          <w:i/>
        </w:rPr>
        <w:t>relevant entity</w:t>
      </w:r>
      <w:r w:rsidRPr="00322F3B">
        <w:t xml:space="preserve">) that is an </w:t>
      </w:r>
      <w:r w:rsidR="009953FD" w:rsidRPr="009953FD">
        <w:rPr>
          <w:position w:val="6"/>
          <w:sz w:val="16"/>
        </w:rPr>
        <w:t>*</w:t>
      </w:r>
      <w:r w:rsidRPr="00322F3B">
        <w:t>affiliate of yours at any time during the income year.</w:t>
      </w:r>
    </w:p>
    <w:p w14:paraId="2B8F6E46" w14:textId="77777777" w:rsidR="0037072A" w:rsidRPr="00322F3B" w:rsidRDefault="0037072A" w:rsidP="0037072A">
      <w:pPr>
        <w:pStyle w:val="subsection"/>
      </w:pPr>
      <w:r w:rsidRPr="00322F3B">
        <w:tab/>
        <w:t>(3)</w:t>
      </w:r>
      <w:r w:rsidRPr="00322F3B">
        <w:tab/>
        <w:t xml:space="preserve">Your </w:t>
      </w:r>
      <w:r w:rsidRPr="00322F3B">
        <w:rPr>
          <w:b/>
          <w:i/>
        </w:rPr>
        <w:t>aggregated turnover</w:t>
      </w:r>
      <w:r w:rsidRPr="00322F3B">
        <w:t xml:space="preserve"> for an income year does not include the following amounts:</w:t>
      </w:r>
    </w:p>
    <w:p w14:paraId="38862D46" w14:textId="38BE4531" w:rsidR="0037072A" w:rsidRPr="00322F3B" w:rsidRDefault="0037072A" w:rsidP="0037072A">
      <w:pPr>
        <w:pStyle w:val="paragraph"/>
      </w:pPr>
      <w:r w:rsidRPr="00322F3B">
        <w:tab/>
        <w:t>(a)</w:t>
      </w:r>
      <w:r w:rsidRPr="00322F3B">
        <w:tab/>
        <w:t xml:space="preserve">amounts </w:t>
      </w:r>
      <w:r w:rsidR="009953FD" w:rsidRPr="009953FD">
        <w:rPr>
          <w:position w:val="6"/>
          <w:sz w:val="16"/>
        </w:rPr>
        <w:t>*</w:t>
      </w:r>
      <w:r w:rsidRPr="00322F3B">
        <w:t xml:space="preserve">derived in the income year by you or a relevant entity from dealings between you and the relevant entity while the relevant entity is </w:t>
      </w:r>
      <w:r w:rsidR="009953FD" w:rsidRPr="009953FD">
        <w:rPr>
          <w:position w:val="6"/>
          <w:sz w:val="16"/>
        </w:rPr>
        <w:t>*</w:t>
      </w:r>
      <w:r w:rsidRPr="00322F3B">
        <w:t xml:space="preserve">connected with you or is your </w:t>
      </w:r>
      <w:r w:rsidR="009953FD" w:rsidRPr="009953FD">
        <w:rPr>
          <w:position w:val="6"/>
          <w:sz w:val="16"/>
        </w:rPr>
        <w:t>*</w:t>
      </w:r>
      <w:r w:rsidRPr="00322F3B">
        <w:t>affiliate;</w:t>
      </w:r>
    </w:p>
    <w:p w14:paraId="0E83B8F7" w14:textId="77777777" w:rsidR="0037072A" w:rsidRPr="00322F3B" w:rsidRDefault="0037072A" w:rsidP="0037072A">
      <w:pPr>
        <w:pStyle w:val="paragraph"/>
      </w:pPr>
      <w:r w:rsidRPr="00322F3B">
        <w:tab/>
        <w:t>(b)</w:t>
      </w:r>
      <w:r w:rsidRPr="00322F3B">
        <w:tab/>
        <w:t>amounts derived in the income year by a relevant entity from dealings between the relevant entity and another relevant entity while each relevant entity is connected with you or is your affiliate;</w:t>
      </w:r>
    </w:p>
    <w:p w14:paraId="6E5B89BC" w14:textId="77777777" w:rsidR="0037072A" w:rsidRPr="00322F3B" w:rsidRDefault="0037072A" w:rsidP="0037072A">
      <w:pPr>
        <w:pStyle w:val="paragraph"/>
      </w:pPr>
      <w:r w:rsidRPr="00322F3B">
        <w:tab/>
        <w:t>(c)</w:t>
      </w:r>
      <w:r w:rsidRPr="00322F3B">
        <w:tab/>
        <w:t>amounts derived in the income year by a relevant entity while the relevant entity is not connected with you and is not your affiliate.</w:t>
      </w:r>
    </w:p>
    <w:p w14:paraId="48BFDF5E" w14:textId="0AE379A8" w:rsidR="0037072A" w:rsidRPr="00322F3B" w:rsidRDefault="0037072A" w:rsidP="0037072A">
      <w:pPr>
        <w:pStyle w:val="ActHead5"/>
      </w:pPr>
      <w:bookmarkStart w:id="211" w:name="_Toc201755689"/>
      <w:r w:rsidRPr="00322F3B">
        <w:rPr>
          <w:rStyle w:val="CharSectno"/>
        </w:rPr>
        <w:t>328</w:t>
      </w:r>
      <w:r w:rsidR="009953FD">
        <w:rPr>
          <w:rStyle w:val="CharSectno"/>
        </w:rPr>
        <w:noBreakHyphen/>
      </w:r>
      <w:r w:rsidRPr="00322F3B">
        <w:rPr>
          <w:rStyle w:val="CharSectno"/>
        </w:rPr>
        <w:t>120</w:t>
      </w:r>
      <w:r w:rsidRPr="00322F3B">
        <w:t xml:space="preserve">  Meaning of </w:t>
      </w:r>
      <w:r w:rsidRPr="00322F3B">
        <w:rPr>
          <w:i/>
        </w:rPr>
        <w:t>annual turnover</w:t>
      </w:r>
      <w:bookmarkEnd w:id="211"/>
    </w:p>
    <w:p w14:paraId="03E8EC8C" w14:textId="77777777" w:rsidR="0037072A" w:rsidRPr="00322F3B" w:rsidRDefault="0037072A" w:rsidP="0037072A">
      <w:pPr>
        <w:pStyle w:val="SubsectionHead"/>
      </w:pPr>
      <w:r w:rsidRPr="00322F3B">
        <w:t>General rule</w:t>
      </w:r>
    </w:p>
    <w:p w14:paraId="19C770B5" w14:textId="0F8A08E9" w:rsidR="0037072A" w:rsidRPr="00322F3B" w:rsidRDefault="0037072A" w:rsidP="0037072A">
      <w:pPr>
        <w:pStyle w:val="subsection"/>
      </w:pPr>
      <w:r w:rsidRPr="00322F3B">
        <w:tab/>
        <w:t>(1)</w:t>
      </w:r>
      <w:r w:rsidRPr="00322F3B">
        <w:tab/>
        <w:t xml:space="preserve">An entity’s </w:t>
      </w:r>
      <w:r w:rsidRPr="00322F3B">
        <w:rPr>
          <w:b/>
          <w:i/>
        </w:rPr>
        <w:t>annual turnover</w:t>
      </w:r>
      <w:r w:rsidRPr="00322F3B">
        <w:t xml:space="preserve"> for an income year is the total </w:t>
      </w:r>
      <w:r w:rsidR="009953FD" w:rsidRPr="009953FD">
        <w:rPr>
          <w:position w:val="6"/>
          <w:sz w:val="16"/>
        </w:rPr>
        <w:t>*</w:t>
      </w:r>
      <w:r w:rsidRPr="00322F3B">
        <w:t xml:space="preserve">ordinary income that the entity </w:t>
      </w:r>
      <w:r w:rsidR="009953FD" w:rsidRPr="009953FD">
        <w:rPr>
          <w:position w:val="6"/>
          <w:sz w:val="16"/>
        </w:rPr>
        <w:t>*</w:t>
      </w:r>
      <w:r w:rsidRPr="00322F3B">
        <w:t xml:space="preserve">derives in the income year in the ordinary course of carrying on a </w:t>
      </w:r>
      <w:r w:rsidR="009953FD" w:rsidRPr="009953FD">
        <w:rPr>
          <w:position w:val="6"/>
          <w:sz w:val="16"/>
        </w:rPr>
        <w:t>*</w:t>
      </w:r>
      <w:r w:rsidRPr="00322F3B">
        <w:t>business.</w:t>
      </w:r>
    </w:p>
    <w:p w14:paraId="133B8BED" w14:textId="77777777" w:rsidR="0037072A" w:rsidRPr="00322F3B" w:rsidRDefault="0037072A" w:rsidP="0037072A">
      <w:pPr>
        <w:pStyle w:val="SubsectionHead"/>
      </w:pPr>
      <w:r w:rsidRPr="00322F3B">
        <w:t>Exclusion of amounts relating to GST</w:t>
      </w:r>
    </w:p>
    <w:p w14:paraId="6E73B11A" w14:textId="023BB91B" w:rsidR="0037072A" w:rsidRPr="00322F3B" w:rsidRDefault="0037072A" w:rsidP="0037072A">
      <w:pPr>
        <w:pStyle w:val="subsection"/>
      </w:pPr>
      <w:r w:rsidRPr="00322F3B">
        <w:tab/>
        <w:t>(2)</w:t>
      </w:r>
      <w:r w:rsidRPr="00322F3B">
        <w:tab/>
        <w:t xml:space="preserve">In working out an entity’s </w:t>
      </w:r>
      <w:r w:rsidR="009953FD" w:rsidRPr="009953FD">
        <w:rPr>
          <w:position w:val="6"/>
          <w:sz w:val="16"/>
        </w:rPr>
        <w:t>*</w:t>
      </w:r>
      <w:r w:rsidRPr="00322F3B">
        <w:t xml:space="preserve">annual turnover for an income year, do not include any amount that is </w:t>
      </w:r>
      <w:r w:rsidR="009953FD" w:rsidRPr="009953FD">
        <w:rPr>
          <w:position w:val="6"/>
          <w:sz w:val="16"/>
        </w:rPr>
        <w:t>*</w:t>
      </w:r>
      <w:r w:rsidRPr="00322F3B">
        <w:t>non</w:t>
      </w:r>
      <w:r w:rsidR="009953FD">
        <w:noBreakHyphen/>
      </w:r>
      <w:r w:rsidRPr="00322F3B">
        <w:t>assessable non</w:t>
      </w:r>
      <w:r w:rsidR="009953FD">
        <w:noBreakHyphen/>
      </w:r>
      <w:r w:rsidRPr="00322F3B">
        <w:t>exempt income under section</w:t>
      </w:r>
      <w:r w:rsidR="00825006" w:rsidRPr="00322F3B">
        <w:t> </w:t>
      </w:r>
      <w:r w:rsidRPr="00322F3B">
        <w:t>17</w:t>
      </w:r>
      <w:r w:rsidR="009953FD">
        <w:noBreakHyphen/>
      </w:r>
      <w:r w:rsidRPr="00322F3B">
        <w:t>5 (which is about GST).</w:t>
      </w:r>
    </w:p>
    <w:p w14:paraId="675E2083" w14:textId="77777777" w:rsidR="0037072A" w:rsidRPr="00322F3B" w:rsidRDefault="0037072A" w:rsidP="0037072A">
      <w:pPr>
        <w:pStyle w:val="SubsectionHead"/>
      </w:pPr>
      <w:r w:rsidRPr="00322F3B">
        <w:lastRenderedPageBreak/>
        <w:t>Exclusion of amounts derived from sales of retail fuel</w:t>
      </w:r>
    </w:p>
    <w:p w14:paraId="21123B5A" w14:textId="34D21BE6" w:rsidR="0037072A" w:rsidRPr="00322F3B" w:rsidRDefault="0037072A" w:rsidP="0037072A">
      <w:pPr>
        <w:pStyle w:val="subsection"/>
      </w:pPr>
      <w:r w:rsidRPr="00322F3B">
        <w:tab/>
        <w:t>(3)</w:t>
      </w:r>
      <w:r w:rsidRPr="00322F3B">
        <w:tab/>
        <w:t xml:space="preserve">In working out an entity’s </w:t>
      </w:r>
      <w:r w:rsidR="009953FD" w:rsidRPr="009953FD">
        <w:rPr>
          <w:position w:val="6"/>
          <w:sz w:val="16"/>
        </w:rPr>
        <w:t>*</w:t>
      </w:r>
      <w:r w:rsidRPr="00322F3B">
        <w:t xml:space="preserve">annual turnover for an income year, do not include any amounts of </w:t>
      </w:r>
      <w:r w:rsidR="009953FD" w:rsidRPr="009953FD">
        <w:rPr>
          <w:position w:val="6"/>
          <w:sz w:val="16"/>
        </w:rPr>
        <w:t>*</w:t>
      </w:r>
      <w:r w:rsidRPr="00322F3B">
        <w:t xml:space="preserve">ordinary income the entity </w:t>
      </w:r>
      <w:r w:rsidR="009953FD" w:rsidRPr="009953FD">
        <w:rPr>
          <w:position w:val="6"/>
          <w:sz w:val="16"/>
        </w:rPr>
        <w:t>*</w:t>
      </w:r>
      <w:r w:rsidRPr="00322F3B">
        <w:t xml:space="preserve">derives from sales of </w:t>
      </w:r>
      <w:r w:rsidR="009953FD" w:rsidRPr="009953FD">
        <w:rPr>
          <w:position w:val="6"/>
          <w:sz w:val="16"/>
        </w:rPr>
        <w:t>*</w:t>
      </w:r>
      <w:r w:rsidRPr="00322F3B">
        <w:t>retail fuel.</w:t>
      </w:r>
    </w:p>
    <w:p w14:paraId="537BA58A" w14:textId="77777777" w:rsidR="0037072A" w:rsidRPr="00322F3B" w:rsidRDefault="0037072A" w:rsidP="0037072A">
      <w:pPr>
        <w:pStyle w:val="SubsectionHead"/>
      </w:pPr>
      <w:r w:rsidRPr="00322F3B">
        <w:t>Amounts derived from dealings with associates</w:t>
      </w:r>
    </w:p>
    <w:p w14:paraId="498A81AA" w14:textId="7A8F0460" w:rsidR="0037072A" w:rsidRPr="00322F3B" w:rsidRDefault="0037072A" w:rsidP="0037072A">
      <w:pPr>
        <w:pStyle w:val="subsection"/>
      </w:pPr>
      <w:r w:rsidRPr="00322F3B">
        <w:tab/>
        <w:t>(4)</w:t>
      </w:r>
      <w:r w:rsidRPr="00322F3B">
        <w:tab/>
        <w:t xml:space="preserve">In working out an entity’s </w:t>
      </w:r>
      <w:r w:rsidR="009953FD" w:rsidRPr="009953FD">
        <w:rPr>
          <w:position w:val="6"/>
          <w:sz w:val="16"/>
        </w:rPr>
        <w:t>*</w:t>
      </w:r>
      <w:r w:rsidRPr="00322F3B">
        <w:t xml:space="preserve">annual turnover for an income year, the amount of </w:t>
      </w:r>
      <w:r w:rsidR="009953FD" w:rsidRPr="009953FD">
        <w:rPr>
          <w:position w:val="6"/>
          <w:sz w:val="16"/>
        </w:rPr>
        <w:t>*</w:t>
      </w:r>
      <w:r w:rsidRPr="00322F3B">
        <w:t xml:space="preserve">ordinary income the entity </w:t>
      </w:r>
      <w:r w:rsidR="009953FD" w:rsidRPr="009953FD">
        <w:rPr>
          <w:position w:val="6"/>
          <w:sz w:val="16"/>
        </w:rPr>
        <w:t>*</w:t>
      </w:r>
      <w:r w:rsidRPr="00322F3B">
        <w:t xml:space="preserve">derives from any dealing with an </w:t>
      </w:r>
      <w:r w:rsidR="009953FD" w:rsidRPr="009953FD">
        <w:rPr>
          <w:position w:val="6"/>
          <w:sz w:val="16"/>
        </w:rPr>
        <w:t>*</w:t>
      </w:r>
      <w:r w:rsidRPr="00322F3B">
        <w:t xml:space="preserve">associate of the entity is the amount of ordinary income the entity would derive from the dealing if it were at </w:t>
      </w:r>
      <w:r w:rsidR="009953FD" w:rsidRPr="009953FD">
        <w:rPr>
          <w:position w:val="6"/>
          <w:sz w:val="16"/>
        </w:rPr>
        <w:t>*</w:t>
      </w:r>
      <w:r w:rsidRPr="00322F3B">
        <w:t>arm’s length.</w:t>
      </w:r>
    </w:p>
    <w:p w14:paraId="619D2B20" w14:textId="714998A0" w:rsidR="0037072A" w:rsidRPr="00322F3B" w:rsidRDefault="0037072A" w:rsidP="0037072A">
      <w:pPr>
        <w:pStyle w:val="notetext"/>
      </w:pPr>
      <w:r w:rsidRPr="00322F3B">
        <w:t>Note:</w:t>
      </w:r>
      <w:r w:rsidRPr="00322F3B">
        <w:tab/>
        <w:t xml:space="preserve">Amounts derived in an income year from any dealings between an entity and an associate that is a relevant entity within the meaning of </w:t>
      </w:r>
      <w:r w:rsidR="009F5D03" w:rsidRPr="00322F3B">
        <w:t>section 3</w:t>
      </w:r>
      <w:r w:rsidRPr="00322F3B">
        <w:t>28</w:t>
      </w:r>
      <w:r w:rsidR="009953FD">
        <w:noBreakHyphen/>
      </w:r>
      <w:r w:rsidRPr="00322F3B">
        <w:t>115 are not included in the entity’s aggregated turnover for that year: see sub</w:t>
      </w:r>
      <w:r w:rsidR="009F5D03" w:rsidRPr="00322F3B">
        <w:t>section 3</w:t>
      </w:r>
      <w:r w:rsidRPr="00322F3B">
        <w:t>28</w:t>
      </w:r>
      <w:r w:rsidR="009953FD">
        <w:noBreakHyphen/>
      </w:r>
      <w:r w:rsidRPr="00322F3B">
        <w:t>115(3).</w:t>
      </w:r>
    </w:p>
    <w:p w14:paraId="658C58B1" w14:textId="77777777" w:rsidR="0037072A" w:rsidRPr="00322F3B" w:rsidRDefault="0037072A" w:rsidP="0037072A">
      <w:pPr>
        <w:pStyle w:val="SubsectionHead"/>
      </w:pPr>
      <w:r w:rsidRPr="00322F3B">
        <w:t>Business carried on for part of income year only</w:t>
      </w:r>
    </w:p>
    <w:p w14:paraId="543377FC" w14:textId="685639A7" w:rsidR="0037072A" w:rsidRPr="00322F3B" w:rsidRDefault="0037072A" w:rsidP="0037072A">
      <w:pPr>
        <w:pStyle w:val="subsection"/>
      </w:pPr>
      <w:r w:rsidRPr="00322F3B">
        <w:tab/>
        <w:t>(5)</w:t>
      </w:r>
      <w:r w:rsidRPr="00322F3B">
        <w:tab/>
        <w:t xml:space="preserve">If an entity does not carry on a </w:t>
      </w:r>
      <w:r w:rsidR="009953FD" w:rsidRPr="009953FD">
        <w:rPr>
          <w:position w:val="6"/>
          <w:sz w:val="16"/>
        </w:rPr>
        <w:t>*</w:t>
      </w:r>
      <w:r w:rsidRPr="00322F3B">
        <w:t xml:space="preserve">business for the whole of an income year, the entity’s </w:t>
      </w:r>
      <w:r w:rsidR="009953FD" w:rsidRPr="009953FD">
        <w:rPr>
          <w:position w:val="6"/>
          <w:sz w:val="16"/>
        </w:rPr>
        <w:t>*</w:t>
      </w:r>
      <w:r w:rsidRPr="00322F3B">
        <w:t>annual turnover for the income year must be worked out using a reasonable estimate of what the entity’s annual turnover for the income year would be if the entity carried on a business for the whole of the income year.</w:t>
      </w:r>
    </w:p>
    <w:p w14:paraId="558ED7C9" w14:textId="77777777" w:rsidR="0037072A" w:rsidRPr="00322F3B" w:rsidRDefault="0037072A" w:rsidP="0037072A">
      <w:pPr>
        <w:pStyle w:val="SubsectionHead"/>
      </w:pPr>
      <w:r w:rsidRPr="00322F3B">
        <w:t>Regulations may provide for different calculation of annual turnover</w:t>
      </w:r>
    </w:p>
    <w:p w14:paraId="63F920AB" w14:textId="36655A4C" w:rsidR="0037072A" w:rsidRPr="00322F3B" w:rsidRDefault="0037072A" w:rsidP="0037072A">
      <w:pPr>
        <w:pStyle w:val="subsection"/>
      </w:pPr>
      <w:r w:rsidRPr="00322F3B">
        <w:tab/>
        <w:t>(6)</w:t>
      </w:r>
      <w:r w:rsidRPr="00322F3B">
        <w:tab/>
        <w:t xml:space="preserve">The regulations may provide that an entity’s </w:t>
      </w:r>
      <w:r w:rsidR="009953FD" w:rsidRPr="009953FD">
        <w:rPr>
          <w:position w:val="6"/>
          <w:sz w:val="16"/>
        </w:rPr>
        <w:t>*</w:t>
      </w:r>
      <w:r w:rsidRPr="00322F3B">
        <w:t>annual turnover for an income year is to be calculated in a different way, but only so that it would be less than the amount worked out under this section.</w:t>
      </w:r>
    </w:p>
    <w:p w14:paraId="67673A7A" w14:textId="2237AE33" w:rsidR="0037072A" w:rsidRPr="00322F3B" w:rsidRDefault="0037072A" w:rsidP="0037072A">
      <w:pPr>
        <w:pStyle w:val="ActHead5"/>
      </w:pPr>
      <w:bookmarkStart w:id="212" w:name="_Toc201755690"/>
      <w:r w:rsidRPr="00322F3B">
        <w:rPr>
          <w:rStyle w:val="CharSectno"/>
        </w:rPr>
        <w:t>328</w:t>
      </w:r>
      <w:r w:rsidR="009953FD">
        <w:rPr>
          <w:rStyle w:val="CharSectno"/>
        </w:rPr>
        <w:noBreakHyphen/>
      </w:r>
      <w:r w:rsidRPr="00322F3B">
        <w:rPr>
          <w:rStyle w:val="CharSectno"/>
        </w:rPr>
        <w:t>125</w:t>
      </w:r>
      <w:r w:rsidRPr="00322F3B">
        <w:t xml:space="preserve">  Meaning of </w:t>
      </w:r>
      <w:r w:rsidRPr="00322F3B">
        <w:rPr>
          <w:i/>
        </w:rPr>
        <w:t>connected with</w:t>
      </w:r>
      <w:r w:rsidRPr="00322F3B">
        <w:t xml:space="preserve"> an entity</w:t>
      </w:r>
      <w:bookmarkEnd w:id="212"/>
    </w:p>
    <w:p w14:paraId="7E3B4BE8" w14:textId="77777777" w:rsidR="0037072A" w:rsidRPr="00322F3B" w:rsidRDefault="0037072A" w:rsidP="0037072A">
      <w:pPr>
        <w:pStyle w:val="subsection"/>
        <w:keepNext/>
        <w:keepLines/>
      </w:pPr>
      <w:r w:rsidRPr="00322F3B">
        <w:tab/>
        <w:t>(1)</w:t>
      </w:r>
      <w:r w:rsidRPr="00322F3B">
        <w:tab/>
        <w:t xml:space="preserve">An entity is </w:t>
      </w:r>
      <w:r w:rsidRPr="00322F3B">
        <w:rPr>
          <w:b/>
          <w:i/>
        </w:rPr>
        <w:t>connected with</w:t>
      </w:r>
      <w:r w:rsidRPr="00322F3B">
        <w:t xml:space="preserve"> another entity if:</w:t>
      </w:r>
    </w:p>
    <w:p w14:paraId="43DC1192" w14:textId="77777777" w:rsidR="0037072A" w:rsidRPr="00322F3B" w:rsidRDefault="0037072A" w:rsidP="0037072A">
      <w:pPr>
        <w:pStyle w:val="paragraph"/>
        <w:keepNext/>
        <w:keepLines/>
      </w:pPr>
      <w:r w:rsidRPr="00322F3B">
        <w:tab/>
        <w:t>(a)</w:t>
      </w:r>
      <w:r w:rsidRPr="00322F3B">
        <w:tab/>
        <w:t>either entity controls the other entity in a way described in this section; or</w:t>
      </w:r>
    </w:p>
    <w:p w14:paraId="6C9AE57A" w14:textId="77777777" w:rsidR="0037072A" w:rsidRPr="00322F3B" w:rsidRDefault="0037072A" w:rsidP="0037072A">
      <w:pPr>
        <w:pStyle w:val="paragraph"/>
      </w:pPr>
      <w:r w:rsidRPr="00322F3B">
        <w:tab/>
        <w:t>(b)</w:t>
      </w:r>
      <w:r w:rsidRPr="00322F3B">
        <w:tab/>
        <w:t>both entities are controlled in a way described in this section by the same third entity.</w:t>
      </w:r>
    </w:p>
    <w:p w14:paraId="0D62788D" w14:textId="709C130F" w:rsidR="0037072A" w:rsidRPr="00322F3B" w:rsidRDefault="0037072A" w:rsidP="0037072A">
      <w:pPr>
        <w:pStyle w:val="notetext"/>
      </w:pPr>
      <w:r w:rsidRPr="00322F3B">
        <w:lastRenderedPageBreak/>
        <w:t>Note 1:</w:t>
      </w:r>
      <w:r w:rsidRPr="00322F3B">
        <w:tab/>
        <w:t>See Subdivision</w:t>
      </w:r>
      <w:r w:rsidR="00825006" w:rsidRPr="00322F3B">
        <w:t> </w:t>
      </w:r>
      <w:r w:rsidRPr="00322F3B">
        <w:t>106</w:t>
      </w:r>
      <w:r w:rsidR="009953FD">
        <w:noBreakHyphen/>
      </w:r>
      <w:r w:rsidRPr="00322F3B">
        <w:t>B if a CGT asset of yours is vested in a trustee in bankruptcy or a liquidator.</w:t>
      </w:r>
    </w:p>
    <w:p w14:paraId="15B77D2F" w14:textId="01CA26CE" w:rsidR="0037072A" w:rsidRPr="00322F3B" w:rsidRDefault="0037072A" w:rsidP="0037072A">
      <w:pPr>
        <w:pStyle w:val="notetext"/>
      </w:pPr>
      <w:r w:rsidRPr="00322F3B">
        <w:t>Note 2:</w:t>
      </w:r>
      <w:r w:rsidRPr="00322F3B">
        <w:tab/>
        <w:t>See Subdivision</w:t>
      </w:r>
      <w:r w:rsidR="00825006" w:rsidRPr="00322F3B">
        <w:t> </w:t>
      </w:r>
      <w:r w:rsidRPr="00322F3B">
        <w:t>106</w:t>
      </w:r>
      <w:r w:rsidR="009953FD">
        <w:noBreakHyphen/>
      </w:r>
      <w:r w:rsidRPr="00322F3B">
        <w:t>C if you are absolutely entitled to a CGT asset as against the trustee of a trust.</w:t>
      </w:r>
    </w:p>
    <w:p w14:paraId="3B4A4440" w14:textId="7116D1F8" w:rsidR="0037072A" w:rsidRPr="00322F3B" w:rsidRDefault="0037072A" w:rsidP="0037072A">
      <w:pPr>
        <w:pStyle w:val="notetext"/>
      </w:pPr>
      <w:r w:rsidRPr="00322F3B">
        <w:t>Note 3:</w:t>
      </w:r>
      <w:r w:rsidRPr="00322F3B">
        <w:tab/>
        <w:t>See Subdivision</w:t>
      </w:r>
      <w:r w:rsidR="00825006" w:rsidRPr="00322F3B">
        <w:t> </w:t>
      </w:r>
      <w:r w:rsidRPr="00322F3B">
        <w:t>106</w:t>
      </w:r>
      <w:r w:rsidR="009953FD">
        <w:noBreakHyphen/>
      </w:r>
      <w:r w:rsidRPr="00322F3B">
        <w:t>D if you provided security over an asset to another entity.</w:t>
      </w:r>
    </w:p>
    <w:p w14:paraId="2B290C5D" w14:textId="77777777" w:rsidR="0037072A" w:rsidRPr="00322F3B" w:rsidRDefault="0037072A" w:rsidP="0037072A">
      <w:pPr>
        <w:pStyle w:val="SubsectionHead"/>
      </w:pPr>
      <w:r w:rsidRPr="00322F3B">
        <w:t>Direct control of an entity other than a discretionary trust</w:t>
      </w:r>
    </w:p>
    <w:p w14:paraId="60CC1FB4" w14:textId="3BBAB80B" w:rsidR="0037072A" w:rsidRPr="00322F3B" w:rsidRDefault="0037072A" w:rsidP="0037072A">
      <w:pPr>
        <w:pStyle w:val="subsection"/>
      </w:pPr>
      <w:r w:rsidRPr="00322F3B">
        <w:tab/>
        <w:t>(2)</w:t>
      </w:r>
      <w:r w:rsidRPr="00322F3B">
        <w:tab/>
        <w:t xml:space="preserve">An entity (the </w:t>
      </w:r>
      <w:r w:rsidRPr="00322F3B">
        <w:rPr>
          <w:b/>
          <w:i/>
        </w:rPr>
        <w:t>first entity</w:t>
      </w:r>
      <w:r w:rsidRPr="00322F3B">
        <w:t xml:space="preserve">) controls another entity if the first entity, its </w:t>
      </w:r>
      <w:r w:rsidR="009953FD" w:rsidRPr="009953FD">
        <w:rPr>
          <w:position w:val="6"/>
          <w:sz w:val="16"/>
        </w:rPr>
        <w:t>*</w:t>
      </w:r>
      <w:r w:rsidRPr="00322F3B">
        <w:t>affiliates, or the first entity together with its affiliates:</w:t>
      </w:r>
    </w:p>
    <w:p w14:paraId="11E92704" w14:textId="77777777" w:rsidR="0037072A" w:rsidRPr="00322F3B" w:rsidRDefault="0037072A" w:rsidP="0037072A">
      <w:pPr>
        <w:pStyle w:val="paragraph"/>
      </w:pPr>
      <w:r w:rsidRPr="00322F3B">
        <w:tab/>
        <w:t>(a)</w:t>
      </w:r>
      <w:r w:rsidRPr="00322F3B">
        <w:tab/>
        <w:t xml:space="preserve">except if the other entity is a discretionary trust—own, or have the right to acquire the ownership of, interests in the other entity that carry between them the right to receive a percentage (the </w:t>
      </w:r>
      <w:r w:rsidRPr="00322F3B">
        <w:rPr>
          <w:b/>
          <w:i/>
        </w:rPr>
        <w:t>control percentage</w:t>
      </w:r>
      <w:r w:rsidRPr="00322F3B">
        <w:t>) that is at least 40% of:</w:t>
      </w:r>
    </w:p>
    <w:p w14:paraId="388A8A23" w14:textId="77777777" w:rsidR="0037072A" w:rsidRPr="00322F3B" w:rsidRDefault="0037072A" w:rsidP="0037072A">
      <w:pPr>
        <w:pStyle w:val="paragraphsub"/>
      </w:pPr>
      <w:r w:rsidRPr="00322F3B">
        <w:tab/>
        <w:t>(i)</w:t>
      </w:r>
      <w:r w:rsidRPr="00322F3B">
        <w:tab/>
        <w:t>any distribution of income by the other entity; or</w:t>
      </w:r>
    </w:p>
    <w:p w14:paraId="35E237B5" w14:textId="77777777" w:rsidR="0037072A" w:rsidRPr="00322F3B" w:rsidRDefault="0037072A" w:rsidP="0037072A">
      <w:pPr>
        <w:pStyle w:val="paragraphsub"/>
      </w:pPr>
      <w:r w:rsidRPr="00322F3B">
        <w:tab/>
        <w:t>(ii)</w:t>
      </w:r>
      <w:r w:rsidRPr="00322F3B">
        <w:tab/>
        <w:t>if the other entity is a partnership—the net income of the partnership; or</w:t>
      </w:r>
    </w:p>
    <w:p w14:paraId="427FF02C" w14:textId="77777777" w:rsidR="0037072A" w:rsidRPr="00322F3B" w:rsidRDefault="0037072A" w:rsidP="0037072A">
      <w:pPr>
        <w:pStyle w:val="paragraphsub"/>
      </w:pPr>
      <w:r w:rsidRPr="00322F3B">
        <w:tab/>
        <w:t>(iii)</w:t>
      </w:r>
      <w:r w:rsidRPr="00322F3B">
        <w:tab/>
        <w:t>any distribution of capital by the other entity; or</w:t>
      </w:r>
    </w:p>
    <w:p w14:paraId="412DA485" w14:textId="1DC61E07" w:rsidR="0037072A" w:rsidRPr="00322F3B" w:rsidRDefault="0037072A" w:rsidP="0037072A">
      <w:pPr>
        <w:pStyle w:val="paragraph"/>
      </w:pPr>
      <w:r w:rsidRPr="00322F3B">
        <w:tab/>
        <w:t>(b)</w:t>
      </w:r>
      <w:r w:rsidRPr="00322F3B">
        <w:tab/>
        <w:t xml:space="preserve">if the other entity is a company—own, or have the right to acquire the ownership of, </w:t>
      </w:r>
      <w:r w:rsidR="009953FD" w:rsidRPr="009953FD">
        <w:rPr>
          <w:position w:val="6"/>
          <w:sz w:val="16"/>
        </w:rPr>
        <w:t>*</w:t>
      </w:r>
      <w:r w:rsidRPr="00322F3B">
        <w:t xml:space="preserve">equity interests in the company that carry between them the right to exercise, or control the exercise of, a percentage (the </w:t>
      </w:r>
      <w:r w:rsidRPr="00322F3B">
        <w:rPr>
          <w:b/>
          <w:i/>
        </w:rPr>
        <w:t>control percentage</w:t>
      </w:r>
      <w:r w:rsidRPr="00322F3B">
        <w:t>) that is at least 40% of the voting power in the company.</w:t>
      </w:r>
    </w:p>
    <w:p w14:paraId="0F0D68AC" w14:textId="77777777" w:rsidR="0037072A" w:rsidRPr="00322F3B" w:rsidRDefault="0037072A" w:rsidP="0037072A">
      <w:pPr>
        <w:pStyle w:val="SubsectionHead"/>
      </w:pPr>
      <w:r w:rsidRPr="00322F3B">
        <w:t>Direct control of a discretionary trust</w:t>
      </w:r>
    </w:p>
    <w:p w14:paraId="1075469C" w14:textId="04141364" w:rsidR="0037072A" w:rsidRPr="00322F3B" w:rsidRDefault="0037072A" w:rsidP="0037072A">
      <w:pPr>
        <w:pStyle w:val="subsection"/>
      </w:pPr>
      <w:r w:rsidRPr="00322F3B">
        <w:tab/>
        <w:t>(3)</w:t>
      </w:r>
      <w:r w:rsidRPr="00322F3B">
        <w:tab/>
        <w:t xml:space="preserve">An entity (the </w:t>
      </w:r>
      <w:r w:rsidRPr="00322F3B">
        <w:rPr>
          <w:b/>
          <w:i/>
        </w:rPr>
        <w:t>first entity</w:t>
      </w:r>
      <w:r w:rsidRPr="00322F3B">
        <w:t xml:space="preserve">) controls a discretionary trust if a trustee of the trust acts, or could reasonably be expected to act, in accordance with the directions or wishes of the first entity, its </w:t>
      </w:r>
      <w:r w:rsidR="009953FD" w:rsidRPr="009953FD">
        <w:rPr>
          <w:position w:val="6"/>
          <w:sz w:val="16"/>
        </w:rPr>
        <w:t>*</w:t>
      </w:r>
      <w:r w:rsidRPr="00322F3B">
        <w:t>affiliates, or the first entity together with its affiliates.</w:t>
      </w:r>
    </w:p>
    <w:p w14:paraId="7E228404" w14:textId="77777777" w:rsidR="0037072A" w:rsidRPr="00322F3B" w:rsidRDefault="0037072A" w:rsidP="0037072A">
      <w:pPr>
        <w:pStyle w:val="subsection"/>
      </w:pPr>
      <w:r w:rsidRPr="00322F3B">
        <w:tab/>
        <w:t>(4)</w:t>
      </w:r>
      <w:r w:rsidRPr="00322F3B">
        <w:tab/>
        <w:t xml:space="preserve">An entity (the </w:t>
      </w:r>
      <w:r w:rsidRPr="00322F3B">
        <w:rPr>
          <w:b/>
          <w:i/>
        </w:rPr>
        <w:t>first entity</w:t>
      </w:r>
      <w:r w:rsidRPr="00322F3B">
        <w:t>) controls a discretionary trust for an income year if, for any of the 4 income years before that year:</w:t>
      </w:r>
    </w:p>
    <w:p w14:paraId="0D2F9A3F" w14:textId="77777777" w:rsidR="0037072A" w:rsidRPr="00322F3B" w:rsidRDefault="0037072A" w:rsidP="0037072A">
      <w:pPr>
        <w:pStyle w:val="paragraph"/>
      </w:pPr>
      <w:r w:rsidRPr="00322F3B">
        <w:tab/>
        <w:t>(a)</w:t>
      </w:r>
      <w:r w:rsidRPr="00322F3B">
        <w:tab/>
        <w:t>the trustee of the trust paid to, or applied for the benefit of:</w:t>
      </w:r>
    </w:p>
    <w:p w14:paraId="763D220C" w14:textId="77777777" w:rsidR="0037072A" w:rsidRPr="00322F3B" w:rsidRDefault="0037072A" w:rsidP="0037072A">
      <w:pPr>
        <w:pStyle w:val="paragraphsub"/>
      </w:pPr>
      <w:r w:rsidRPr="00322F3B">
        <w:tab/>
        <w:t>(i)</w:t>
      </w:r>
      <w:r w:rsidRPr="00322F3B">
        <w:tab/>
        <w:t>the first entity; or</w:t>
      </w:r>
    </w:p>
    <w:p w14:paraId="22502B49" w14:textId="450C36D7" w:rsidR="0037072A" w:rsidRPr="00322F3B" w:rsidRDefault="0037072A" w:rsidP="0037072A">
      <w:pPr>
        <w:pStyle w:val="paragraphsub"/>
      </w:pPr>
      <w:r w:rsidRPr="00322F3B">
        <w:tab/>
        <w:t>(ii)</w:t>
      </w:r>
      <w:r w:rsidRPr="00322F3B">
        <w:tab/>
        <w:t xml:space="preserve">any of the first entity’s </w:t>
      </w:r>
      <w:r w:rsidR="009953FD" w:rsidRPr="009953FD">
        <w:rPr>
          <w:position w:val="6"/>
          <w:sz w:val="16"/>
        </w:rPr>
        <w:t>*</w:t>
      </w:r>
      <w:r w:rsidRPr="00322F3B">
        <w:t>affiliates; or</w:t>
      </w:r>
    </w:p>
    <w:p w14:paraId="78994BFC" w14:textId="77777777" w:rsidR="0037072A" w:rsidRPr="00322F3B" w:rsidRDefault="0037072A" w:rsidP="0037072A">
      <w:pPr>
        <w:pStyle w:val="paragraphsub"/>
      </w:pPr>
      <w:r w:rsidRPr="00322F3B">
        <w:lastRenderedPageBreak/>
        <w:tab/>
        <w:t>(iii)</w:t>
      </w:r>
      <w:r w:rsidRPr="00322F3B">
        <w:tab/>
        <w:t>the first entity and any of its affiliates;</w:t>
      </w:r>
    </w:p>
    <w:p w14:paraId="2C04F2CA" w14:textId="77777777" w:rsidR="0037072A" w:rsidRPr="00322F3B" w:rsidRDefault="0037072A" w:rsidP="0037072A">
      <w:pPr>
        <w:pStyle w:val="paragraph"/>
      </w:pPr>
      <w:r w:rsidRPr="00322F3B">
        <w:tab/>
      </w:r>
      <w:r w:rsidRPr="00322F3B">
        <w:tab/>
        <w:t>any of the income or capital of the trust; and</w:t>
      </w:r>
    </w:p>
    <w:p w14:paraId="54E30D1E" w14:textId="77777777" w:rsidR="0037072A" w:rsidRPr="00322F3B" w:rsidRDefault="0037072A" w:rsidP="0037072A">
      <w:pPr>
        <w:pStyle w:val="paragraph"/>
      </w:pPr>
      <w:r w:rsidRPr="00322F3B">
        <w:tab/>
        <w:t>(b)</w:t>
      </w:r>
      <w:r w:rsidRPr="00322F3B">
        <w:tab/>
        <w:t xml:space="preserve">the percentage (the </w:t>
      </w:r>
      <w:r w:rsidRPr="00322F3B">
        <w:rPr>
          <w:b/>
          <w:i/>
        </w:rPr>
        <w:t>control percentage</w:t>
      </w:r>
      <w:r w:rsidRPr="00322F3B">
        <w:t>) of the income or capital paid or applied is at least 40% of the total amount of income or capital paid or applied by the trustee for that year.</w:t>
      </w:r>
    </w:p>
    <w:p w14:paraId="257B1AA8" w14:textId="4E2A6A3E" w:rsidR="0037072A" w:rsidRPr="00322F3B" w:rsidRDefault="0037072A" w:rsidP="0037072A">
      <w:pPr>
        <w:pStyle w:val="notetext"/>
      </w:pPr>
      <w:r w:rsidRPr="00322F3B">
        <w:t>Note:</w:t>
      </w:r>
      <w:r w:rsidRPr="00322F3B">
        <w:tab/>
        <w:t>Section</w:t>
      </w:r>
      <w:r w:rsidR="00825006" w:rsidRPr="00322F3B">
        <w:t> </w:t>
      </w:r>
      <w:r w:rsidRPr="00322F3B">
        <w:t>328</w:t>
      </w:r>
      <w:r w:rsidR="009953FD">
        <w:noBreakHyphen/>
      </w:r>
      <w:r w:rsidRPr="00322F3B">
        <w:t xml:space="preserve">112 of the </w:t>
      </w:r>
      <w:r w:rsidRPr="00322F3B">
        <w:rPr>
          <w:i/>
        </w:rPr>
        <w:t>Income Tax (Transitional Provisions) Act 1997</w:t>
      </w:r>
      <w:r w:rsidRPr="00322F3B">
        <w:t xml:space="preserve"> affects the operation of this subsection in relation to the 2007</w:t>
      </w:r>
      <w:r w:rsidR="009953FD">
        <w:noBreakHyphen/>
      </w:r>
      <w:r w:rsidRPr="00322F3B">
        <w:t>08, 2008</w:t>
      </w:r>
      <w:r w:rsidR="009953FD">
        <w:noBreakHyphen/>
      </w:r>
      <w:r w:rsidRPr="00322F3B">
        <w:t>09, 2009</w:t>
      </w:r>
      <w:r w:rsidR="009953FD">
        <w:noBreakHyphen/>
      </w:r>
      <w:r w:rsidRPr="00322F3B">
        <w:t>10 and 2010</w:t>
      </w:r>
      <w:r w:rsidR="009953FD">
        <w:noBreakHyphen/>
      </w:r>
      <w:r w:rsidRPr="00322F3B">
        <w:t>11 income years.</w:t>
      </w:r>
    </w:p>
    <w:p w14:paraId="7EBA61F0" w14:textId="77777777" w:rsidR="0037072A" w:rsidRPr="00322F3B" w:rsidRDefault="0037072A" w:rsidP="0037072A">
      <w:pPr>
        <w:pStyle w:val="subsection"/>
      </w:pPr>
      <w:r w:rsidRPr="00322F3B">
        <w:tab/>
        <w:t>(5)</w:t>
      </w:r>
      <w:r w:rsidRPr="00322F3B">
        <w:tab/>
        <w:t xml:space="preserve">An entity does not control a discretionary trust because of </w:t>
      </w:r>
      <w:r w:rsidR="00825006" w:rsidRPr="00322F3B">
        <w:t>subsection (</w:t>
      </w:r>
      <w:r w:rsidRPr="00322F3B">
        <w:t>4) if the entity is:</w:t>
      </w:r>
    </w:p>
    <w:p w14:paraId="4F4C3C42" w14:textId="317072BB"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exempt entity; or</w:t>
      </w:r>
    </w:p>
    <w:p w14:paraId="3AB0846C" w14:textId="6C9CB918"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deductible gift recipient.</w:t>
      </w:r>
    </w:p>
    <w:p w14:paraId="20D4F1E9" w14:textId="77777777" w:rsidR="0037072A" w:rsidRPr="00322F3B" w:rsidRDefault="0037072A" w:rsidP="0037072A">
      <w:pPr>
        <w:pStyle w:val="SubsectionHead"/>
      </w:pPr>
      <w:r w:rsidRPr="00322F3B">
        <w:t>Commissioner may determine that an entity does not control another entity</w:t>
      </w:r>
    </w:p>
    <w:p w14:paraId="245146D9" w14:textId="668CA962" w:rsidR="0037072A" w:rsidRPr="00322F3B" w:rsidRDefault="0037072A" w:rsidP="0037072A">
      <w:pPr>
        <w:pStyle w:val="subsection"/>
      </w:pPr>
      <w:r w:rsidRPr="00322F3B">
        <w:tab/>
        <w:t>(6)</w:t>
      </w:r>
      <w:r w:rsidRPr="00322F3B">
        <w:tab/>
        <w:t xml:space="preserve">If the control percentage referred to in </w:t>
      </w:r>
      <w:r w:rsidR="00825006" w:rsidRPr="00322F3B">
        <w:t>subsection (</w:t>
      </w:r>
      <w:r w:rsidRPr="00322F3B">
        <w:t xml:space="preserve">2) or (4) is at least 40%, but less than 50%, the Commissioner may determine that the first entity does not control the other entity if the Commissioner thinks that the other entity is controlled by an entity other than, or by entities that do not include, the first entity or any of its </w:t>
      </w:r>
      <w:r w:rsidR="009953FD" w:rsidRPr="009953FD">
        <w:rPr>
          <w:position w:val="6"/>
          <w:sz w:val="16"/>
        </w:rPr>
        <w:t>*</w:t>
      </w:r>
      <w:r w:rsidRPr="00322F3B">
        <w:t>affiliates.</w:t>
      </w:r>
    </w:p>
    <w:p w14:paraId="5D17A615" w14:textId="77777777" w:rsidR="0037072A" w:rsidRPr="00322F3B" w:rsidRDefault="0037072A" w:rsidP="0037072A">
      <w:pPr>
        <w:pStyle w:val="SubsectionHead"/>
      </w:pPr>
      <w:r w:rsidRPr="00322F3B">
        <w:t>Indirect control of an entity</w:t>
      </w:r>
    </w:p>
    <w:p w14:paraId="6F4B56C2" w14:textId="77777777" w:rsidR="0037072A" w:rsidRPr="00322F3B" w:rsidRDefault="0037072A" w:rsidP="0037072A">
      <w:pPr>
        <w:pStyle w:val="subsection"/>
      </w:pPr>
      <w:r w:rsidRPr="00322F3B">
        <w:tab/>
        <w:t>(7)</w:t>
      </w:r>
      <w:r w:rsidRPr="00322F3B">
        <w:tab/>
        <w:t xml:space="preserve">This section applies to an entity (the </w:t>
      </w:r>
      <w:r w:rsidRPr="00322F3B">
        <w:rPr>
          <w:b/>
          <w:i/>
        </w:rPr>
        <w:t>first entity</w:t>
      </w:r>
      <w:r w:rsidRPr="00322F3B">
        <w:t xml:space="preserve">) that directly controls another entity (the </w:t>
      </w:r>
      <w:r w:rsidRPr="00322F3B">
        <w:rPr>
          <w:b/>
          <w:i/>
        </w:rPr>
        <w:t>second entity</w:t>
      </w:r>
      <w:r w:rsidRPr="00322F3B">
        <w:t>) as if the first entity also controlled any other entity that is directly, or indirectly by any other application or applications of this section, controlled by the second entity.</w:t>
      </w:r>
    </w:p>
    <w:p w14:paraId="384C363B" w14:textId="77777777" w:rsidR="0037072A" w:rsidRPr="00322F3B" w:rsidRDefault="0037072A" w:rsidP="0037072A">
      <w:pPr>
        <w:pStyle w:val="subsection"/>
      </w:pPr>
      <w:r w:rsidRPr="00322F3B">
        <w:tab/>
        <w:t>(8)</w:t>
      </w:r>
      <w:r w:rsidRPr="00322F3B">
        <w:tab/>
        <w:t xml:space="preserve">However, </w:t>
      </w:r>
      <w:r w:rsidR="00825006" w:rsidRPr="00322F3B">
        <w:t>subsection (</w:t>
      </w:r>
      <w:r w:rsidRPr="00322F3B">
        <w:t>7) does not apply if the second entity is an entity of any of the following kinds:</w:t>
      </w:r>
    </w:p>
    <w:p w14:paraId="5EC942AF" w14:textId="0C407297" w:rsidR="0037072A" w:rsidRPr="00322F3B" w:rsidRDefault="0037072A" w:rsidP="0037072A">
      <w:pPr>
        <w:pStyle w:val="paragraph"/>
      </w:pPr>
      <w:r w:rsidRPr="00322F3B">
        <w:tab/>
        <w:t>(a)</w:t>
      </w:r>
      <w:r w:rsidRPr="00322F3B">
        <w:tab/>
        <w:t xml:space="preserve">a company </w:t>
      </w:r>
      <w:r w:rsidR="009953FD" w:rsidRPr="009953FD">
        <w:rPr>
          <w:position w:val="6"/>
          <w:sz w:val="16"/>
        </w:rPr>
        <w:t>*</w:t>
      </w:r>
      <w:r w:rsidRPr="00322F3B">
        <w:t xml:space="preserve">shares in which (except shares that carry the right to a fixed rate of </w:t>
      </w:r>
      <w:r w:rsidR="009953FD" w:rsidRPr="009953FD">
        <w:rPr>
          <w:position w:val="6"/>
          <w:sz w:val="16"/>
        </w:rPr>
        <w:t>*</w:t>
      </w:r>
      <w:r w:rsidRPr="00322F3B">
        <w:t xml:space="preserve">dividend) are listed for quotation in the official list of an </w:t>
      </w:r>
      <w:r w:rsidR="009953FD" w:rsidRPr="009953FD">
        <w:rPr>
          <w:position w:val="6"/>
          <w:sz w:val="16"/>
        </w:rPr>
        <w:t>*</w:t>
      </w:r>
      <w:r w:rsidRPr="00322F3B">
        <w:t>approved stock exchange;</w:t>
      </w:r>
    </w:p>
    <w:p w14:paraId="6A1017D3" w14:textId="77BD0271"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publicly traded unit trust;</w:t>
      </w:r>
    </w:p>
    <w:p w14:paraId="066EFB35" w14:textId="720637B8" w:rsidR="0037072A" w:rsidRPr="00322F3B" w:rsidRDefault="0037072A" w:rsidP="0037072A">
      <w:pPr>
        <w:pStyle w:val="paragraph"/>
      </w:pPr>
      <w:r w:rsidRPr="00322F3B">
        <w:lastRenderedPageBreak/>
        <w:tab/>
        <w:t>(c)</w:t>
      </w:r>
      <w:r w:rsidRPr="00322F3B">
        <w:tab/>
        <w:t xml:space="preserve">a </w:t>
      </w:r>
      <w:r w:rsidR="009953FD" w:rsidRPr="009953FD">
        <w:rPr>
          <w:position w:val="6"/>
          <w:sz w:val="16"/>
        </w:rPr>
        <w:t>*</w:t>
      </w:r>
      <w:r w:rsidRPr="00322F3B">
        <w:t>mutual insurance company;</w:t>
      </w:r>
    </w:p>
    <w:p w14:paraId="6AA7D5E6" w14:textId="24E3967E" w:rsidR="0037072A" w:rsidRPr="00322F3B" w:rsidRDefault="0037072A" w:rsidP="0037072A">
      <w:pPr>
        <w:pStyle w:val="paragraph"/>
      </w:pPr>
      <w:r w:rsidRPr="00322F3B">
        <w:tab/>
        <w:t>(d)</w:t>
      </w:r>
      <w:r w:rsidRPr="00322F3B">
        <w:tab/>
        <w:t xml:space="preserve">a </w:t>
      </w:r>
      <w:r w:rsidR="009953FD" w:rsidRPr="009953FD">
        <w:rPr>
          <w:position w:val="6"/>
          <w:sz w:val="16"/>
        </w:rPr>
        <w:t>*</w:t>
      </w:r>
      <w:r w:rsidRPr="00322F3B">
        <w:t>mutual affiliate company;</w:t>
      </w:r>
    </w:p>
    <w:p w14:paraId="43C5DADB" w14:textId="77777777" w:rsidR="0037072A" w:rsidRPr="00322F3B" w:rsidRDefault="0037072A" w:rsidP="0037072A">
      <w:pPr>
        <w:pStyle w:val="paragraph"/>
      </w:pPr>
      <w:r w:rsidRPr="00322F3B">
        <w:tab/>
        <w:t>(e)</w:t>
      </w:r>
      <w:r w:rsidRPr="00322F3B">
        <w:tab/>
        <w:t xml:space="preserve">a company (other than one covered by </w:t>
      </w:r>
      <w:r w:rsidR="00825006" w:rsidRPr="00322F3B">
        <w:t>paragraph (</w:t>
      </w:r>
      <w:r w:rsidRPr="00322F3B">
        <w:t>a)) all the shares in which are owned by one or more of the following:</w:t>
      </w:r>
    </w:p>
    <w:p w14:paraId="1869D888" w14:textId="77777777" w:rsidR="0037072A" w:rsidRPr="00322F3B" w:rsidRDefault="0037072A" w:rsidP="0037072A">
      <w:pPr>
        <w:pStyle w:val="paragraphsub"/>
      </w:pPr>
      <w:r w:rsidRPr="00322F3B">
        <w:tab/>
        <w:t>(i)</w:t>
      </w:r>
      <w:r w:rsidRPr="00322F3B">
        <w:tab/>
        <w:t xml:space="preserve">a company covered by </w:t>
      </w:r>
      <w:r w:rsidR="00825006" w:rsidRPr="00322F3B">
        <w:t>paragraph (</w:t>
      </w:r>
      <w:r w:rsidRPr="00322F3B">
        <w:t>a);</w:t>
      </w:r>
    </w:p>
    <w:p w14:paraId="2FA48C22" w14:textId="77777777" w:rsidR="0037072A" w:rsidRPr="00322F3B" w:rsidRDefault="0037072A" w:rsidP="0037072A">
      <w:pPr>
        <w:pStyle w:val="paragraphsub"/>
      </w:pPr>
      <w:r w:rsidRPr="00322F3B">
        <w:tab/>
        <w:t>(ii)</w:t>
      </w:r>
      <w:r w:rsidRPr="00322F3B">
        <w:tab/>
        <w:t>a publicly traded unit trust;</w:t>
      </w:r>
    </w:p>
    <w:p w14:paraId="56A0CD11" w14:textId="77777777" w:rsidR="0037072A" w:rsidRPr="00322F3B" w:rsidRDefault="0037072A" w:rsidP="0037072A">
      <w:pPr>
        <w:pStyle w:val="paragraphsub"/>
      </w:pPr>
      <w:r w:rsidRPr="00322F3B">
        <w:tab/>
        <w:t>(iii)</w:t>
      </w:r>
      <w:r w:rsidRPr="00322F3B">
        <w:tab/>
        <w:t>a mutual insurance company;</w:t>
      </w:r>
    </w:p>
    <w:p w14:paraId="71E7E169" w14:textId="77777777" w:rsidR="0037072A" w:rsidRPr="00322F3B" w:rsidRDefault="0037072A" w:rsidP="0037072A">
      <w:pPr>
        <w:pStyle w:val="paragraphsub"/>
      </w:pPr>
      <w:r w:rsidRPr="00322F3B">
        <w:tab/>
        <w:t>(iv)</w:t>
      </w:r>
      <w:r w:rsidRPr="00322F3B">
        <w:tab/>
        <w:t>a mutual affiliate company.</w:t>
      </w:r>
    </w:p>
    <w:p w14:paraId="67BF69FC" w14:textId="00C252D3" w:rsidR="0037072A" w:rsidRPr="00322F3B" w:rsidRDefault="0037072A" w:rsidP="0037072A">
      <w:pPr>
        <w:pStyle w:val="ActHead5"/>
      </w:pPr>
      <w:bookmarkStart w:id="213" w:name="_Toc201755691"/>
      <w:r w:rsidRPr="00322F3B">
        <w:rPr>
          <w:rStyle w:val="CharSectno"/>
        </w:rPr>
        <w:t>328</w:t>
      </w:r>
      <w:r w:rsidR="009953FD">
        <w:rPr>
          <w:rStyle w:val="CharSectno"/>
        </w:rPr>
        <w:noBreakHyphen/>
      </w:r>
      <w:r w:rsidRPr="00322F3B">
        <w:rPr>
          <w:rStyle w:val="CharSectno"/>
        </w:rPr>
        <w:t>130</w:t>
      </w:r>
      <w:r w:rsidRPr="00322F3B">
        <w:t xml:space="preserve">  Meaning of </w:t>
      </w:r>
      <w:r w:rsidRPr="00322F3B">
        <w:rPr>
          <w:i/>
        </w:rPr>
        <w:t>affiliate</w:t>
      </w:r>
      <w:bookmarkEnd w:id="213"/>
    </w:p>
    <w:p w14:paraId="3551D7AB" w14:textId="0C4A4DDB" w:rsidR="0037072A" w:rsidRPr="00322F3B" w:rsidRDefault="0037072A" w:rsidP="0037072A">
      <w:pPr>
        <w:pStyle w:val="subsection"/>
        <w:keepNext/>
        <w:keepLines/>
      </w:pPr>
      <w:r w:rsidRPr="00322F3B">
        <w:tab/>
        <w:t>(1)</w:t>
      </w:r>
      <w:r w:rsidRPr="00322F3B">
        <w:tab/>
        <w:t xml:space="preserve">An individual or a company is an </w:t>
      </w:r>
      <w:r w:rsidRPr="00322F3B">
        <w:rPr>
          <w:b/>
          <w:i/>
        </w:rPr>
        <w:t>affiliate</w:t>
      </w:r>
      <w:r w:rsidRPr="00322F3B">
        <w:t xml:space="preserve"> of yours if the individual or company acts, or could reasonably be expected to act, in accordance with your directions or wishes, or in concert with you, in relation to the affairs of the </w:t>
      </w:r>
      <w:r w:rsidR="009953FD" w:rsidRPr="009953FD">
        <w:rPr>
          <w:position w:val="6"/>
          <w:sz w:val="16"/>
        </w:rPr>
        <w:t>*</w:t>
      </w:r>
      <w:r w:rsidRPr="00322F3B">
        <w:t>business of the individual or company.</w:t>
      </w:r>
    </w:p>
    <w:p w14:paraId="1FCB7CE9" w14:textId="77777777" w:rsidR="0037072A" w:rsidRPr="00322F3B" w:rsidRDefault="0037072A" w:rsidP="0037072A">
      <w:pPr>
        <w:pStyle w:val="subsection"/>
      </w:pPr>
      <w:r w:rsidRPr="00322F3B">
        <w:tab/>
        <w:t>(2)</w:t>
      </w:r>
      <w:r w:rsidRPr="00322F3B">
        <w:tab/>
        <w:t xml:space="preserve">However, an individual or a company is not your </w:t>
      </w:r>
      <w:r w:rsidRPr="00322F3B">
        <w:rPr>
          <w:b/>
          <w:i/>
        </w:rPr>
        <w:t>affiliate</w:t>
      </w:r>
      <w:r w:rsidRPr="00322F3B">
        <w:t xml:space="preserve"> merely because of the nature of the business relationship you and the individual or company share.</w:t>
      </w:r>
    </w:p>
    <w:p w14:paraId="5C83BC8D" w14:textId="209DC4EE" w:rsidR="0037072A" w:rsidRPr="00322F3B" w:rsidRDefault="0037072A" w:rsidP="0037072A">
      <w:pPr>
        <w:pStyle w:val="notetext"/>
      </w:pPr>
      <w:r w:rsidRPr="00322F3B">
        <w:t>Note:</w:t>
      </w:r>
      <w:r w:rsidRPr="00322F3B">
        <w:tab/>
        <w:t>For small business relief purposes, a spouse or a child under 18 years may also be an affiliate under section</w:t>
      </w:r>
      <w:r w:rsidR="00825006" w:rsidRPr="00322F3B">
        <w:t> </w:t>
      </w:r>
      <w:r w:rsidRPr="00322F3B">
        <w:t>152</w:t>
      </w:r>
      <w:r w:rsidR="009953FD">
        <w:noBreakHyphen/>
      </w:r>
      <w:r w:rsidRPr="00322F3B">
        <w:t>47.</w:t>
      </w:r>
    </w:p>
    <w:p w14:paraId="44E5591F" w14:textId="77777777" w:rsidR="0037072A" w:rsidRPr="00322F3B" w:rsidRDefault="0037072A" w:rsidP="0037072A">
      <w:pPr>
        <w:pStyle w:val="notetext"/>
      </w:pPr>
      <w:r w:rsidRPr="00322F3B">
        <w:t>Example:</w:t>
      </w:r>
      <w:r w:rsidRPr="00322F3B">
        <w:tab/>
        <w:t>A partner in a partnership would not be an affiliate of another partner merely because the first partner acts, or could reasonably be expected to act, in accordance with the directions or wishes of the second partner, or in concert with the second partner, in relation to the affairs of the partnership.</w:t>
      </w:r>
    </w:p>
    <w:p w14:paraId="2D98C351" w14:textId="77777777" w:rsidR="0037072A" w:rsidRPr="00322F3B" w:rsidRDefault="0037072A" w:rsidP="0037072A">
      <w:pPr>
        <w:pStyle w:val="notetext"/>
      </w:pPr>
      <w:r w:rsidRPr="00322F3B">
        <w:tab/>
        <w:t>Directors of the same company, or the company and a director of that company, would be in a similar position.</w:t>
      </w:r>
    </w:p>
    <w:p w14:paraId="5889D816" w14:textId="7E5F509C" w:rsidR="0037072A" w:rsidRPr="00322F3B" w:rsidRDefault="0037072A" w:rsidP="0037072A">
      <w:pPr>
        <w:pStyle w:val="ActHead4"/>
      </w:pPr>
      <w:bookmarkStart w:id="214" w:name="_Toc201755692"/>
      <w:r w:rsidRPr="00322F3B">
        <w:rPr>
          <w:rStyle w:val="CharSubdNo"/>
        </w:rPr>
        <w:lastRenderedPageBreak/>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D</w:t>
      </w:r>
      <w:r w:rsidRPr="00322F3B">
        <w:t>—</w:t>
      </w:r>
      <w:r w:rsidRPr="00322F3B">
        <w:rPr>
          <w:rStyle w:val="CharSubdText"/>
        </w:rPr>
        <w:t>Capital allowances for small business entities</w:t>
      </w:r>
      <w:bookmarkEnd w:id="214"/>
    </w:p>
    <w:p w14:paraId="3B339FC8" w14:textId="26C09778" w:rsidR="0037072A" w:rsidRPr="00322F3B" w:rsidRDefault="0037072A" w:rsidP="0037072A">
      <w:pPr>
        <w:pStyle w:val="ActHead4"/>
      </w:pPr>
      <w:bookmarkStart w:id="215" w:name="_Toc201755693"/>
      <w:r w:rsidRPr="00322F3B">
        <w:t>Guide to Subdivision</w:t>
      </w:r>
      <w:r w:rsidR="00825006" w:rsidRPr="00322F3B">
        <w:t> </w:t>
      </w:r>
      <w:r w:rsidRPr="00322F3B">
        <w:t>328</w:t>
      </w:r>
      <w:r w:rsidR="009953FD">
        <w:noBreakHyphen/>
      </w:r>
      <w:r w:rsidRPr="00322F3B">
        <w:t>D</w:t>
      </w:r>
      <w:bookmarkEnd w:id="215"/>
    </w:p>
    <w:p w14:paraId="468582B0" w14:textId="392F5F4A" w:rsidR="0037072A" w:rsidRPr="00322F3B" w:rsidRDefault="0037072A" w:rsidP="0037072A">
      <w:pPr>
        <w:pStyle w:val="ActHead5"/>
      </w:pPr>
      <w:bookmarkStart w:id="216" w:name="_Toc201755694"/>
      <w:r w:rsidRPr="00322F3B">
        <w:rPr>
          <w:rStyle w:val="CharSectno"/>
        </w:rPr>
        <w:t>328</w:t>
      </w:r>
      <w:r w:rsidR="009953FD">
        <w:rPr>
          <w:rStyle w:val="CharSectno"/>
        </w:rPr>
        <w:noBreakHyphen/>
      </w:r>
      <w:r w:rsidRPr="00322F3B">
        <w:rPr>
          <w:rStyle w:val="CharSectno"/>
        </w:rPr>
        <w:t>170</w:t>
      </w:r>
      <w:r w:rsidRPr="00322F3B">
        <w:t xml:space="preserve">  What this Subdivision is about</w:t>
      </w:r>
      <w:bookmarkEnd w:id="216"/>
    </w:p>
    <w:p w14:paraId="0AF37B46" w14:textId="77777777" w:rsidR="0037072A" w:rsidRPr="00322F3B" w:rsidRDefault="0037072A" w:rsidP="00B57F3F">
      <w:pPr>
        <w:pStyle w:val="SOText"/>
      </w:pPr>
      <w:r w:rsidRPr="00322F3B">
        <w:t>If you are a small business entity, you can choose to deduct amounts for most of your depreciating assets on a diminishing value basis using a pool that is treated as a single depreciating asset.</w:t>
      </w:r>
    </w:p>
    <w:p w14:paraId="39CCDE08" w14:textId="77777777" w:rsidR="0037072A" w:rsidRPr="00322F3B" w:rsidRDefault="0037072A" w:rsidP="00B57F3F">
      <w:pPr>
        <w:pStyle w:val="SOText"/>
      </w:pPr>
      <w:r w:rsidRPr="00322F3B">
        <w:t>Broadly, the pool is made up of the costs of the depreciating assets that are allocated to it or, in some cases, a proportion of those costs.</w:t>
      </w:r>
    </w:p>
    <w:p w14:paraId="036EBC31" w14:textId="77777777" w:rsidR="0037072A" w:rsidRPr="00322F3B" w:rsidRDefault="0037072A" w:rsidP="00B57F3F">
      <w:pPr>
        <w:pStyle w:val="SOText"/>
      </w:pPr>
      <w:r w:rsidRPr="00322F3B">
        <w:t>The pool rate is 30%.</w:t>
      </w:r>
    </w:p>
    <w:p w14:paraId="4A364AC3" w14:textId="77777777" w:rsidR="0037072A" w:rsidRPr="00322F3B" w:rsidRDefault="0037072A" w:rsidP="00B57F3F">
      <w:pPr>
        <w:pStyle w:val="SOText"/>
      </w:pPr>
      <w:r w:rsidRPr="00322F3B">
        <w:t xml:space="preserve">There is a deduction for assets whose cost is less than </w:t>
      </w:r>
      <w:r w:rsidR="00892047" w:rsidRPr="00322F3B">
        <w:t>$1,000</w:t>
      </w:r>
      <w:r w:rsidRPr="00322F3B">
        <w:t xml:space="preserve"> in the income year in which you start to use the asset or have it installed ready for use.</w:t>
      </w:r>
    </w:p>
    <w:p w14:paraId="1FDF0611" w14:textId="77777777" w:rsidR="0037072A" w:rsidRPr="00322F3B" w:rsidRDefault="0037072A" w:rsidP="00B57F3F">
      <w:pPr>
        <w:pStyle w:val="SOText"/>
      </w:pPr>
      <w:r w:rsidRPr="00322F3B">
        <w:t>This Subdivision sets out how to calculate the pool deductions, and also sets out the consequences of:</w:t>
      </w:r>
    </w:p>
    <w:p w14:paraId="49F86AE1" w14:textId="77777777" w:rsidR="0037072A" w:rsidRPr="00322F3B" w:rsidRDefault="0037072A" w:rsidP="00B57F3F">
      <w:pPr>
        <w:pStyle w:val="SOPara"/>
      </w:pPr>
      <w:r w:rsidRPr="00322F3B">
        <w:tab/>
        <w:t>(a)</w:t>
      </w:r>
      <w:r w:rsidRPr="00322F3B">
        <w:tab/>
        <w:t>disposal of depreciating assets; and</w:t>
      </w:r>
    </w:p>
    <w:p w14:paraId="5A291620" w14:textId="77777777" w:rsidR="0037072A" w:rsidRPr="00322F3B" w:rsidRDefault="0037072A" w:rsidP="00B57F3F">
      <w:pPr>
        <w:pStyle w:val="SOPara"/>
      </w:pPr>
      <w:r w:rsidRPr="00322F3B">
        <w:tab/>
        <w:t>(b)</w:t>
      </w:r>
      <w:r w:rsidRPr="00322F3B">
        <w:tab/>
        <w:t>not choosing to use this Subdivision for an income year after having chosen to do so for an earlier income year; and</w:t>
      </w:r>
    </w:p>
    <w:p w14:paraId="7542A20A" w14:textId="77777777" w:rsidR="0037072A" w:rsidRPr="00322F3B" w:rsidRDefault="0037072A" w:rsidP="00B57F3F">
      <w:pPr>
        <w:pStyle w:val="SOPara"/>
      </w:pPr>
      <w:r w:rsidRPr="00322F3B">
        <w:tab/>
        <w:t>(c)</w:t>
      </w:r>
      <w:r w:rsidRPr="00322F3B">
        <w:tab/>
        <w:t>changing the business use of depreciating assets.</w:t>
      </w:r>
    </w:p>
    <w:p w14:paraId="184F405D" w14:textId="77777777" w:rsidR="0037072A" w:rsidRPr="00322F3B" w:rsidRDefault="0037072A" w:rsidP="00582B7B">
      <w:pPr>
        <w:pStyle w:val="TofSectsHeading"/>
        <w:keepNext/>
        <w:keepLines/>
      </w:pPr>
      <w:r w:rsidRPr="00322F3B">
        <w:t>Table of sections</w:t>
      </w:r>
    </w:p>
    <w:p w14:paraId="3364E476" w14:textId="77777777" w:rsidR="0037072A" w:rsidRPr="00322F3B" w:rsidRDefault="0037072A" w:rsidP="00582B7B">
      <w:pPr>
        <w:pStyle w:val="TofSectsGroupHeading"/>
        <w:keepNext/>
      </w:pPr>
      <w:r w:rsidRPr="00322F3B">
        <w:t>Operative provisions</w:t>
      </w:r>
    </w:p>
    <w:p w14:paraId="409D50F1" w14:textId="15D02A53" w:rsidR="0037072A" w:rsidRPr="00322F3B" w:rsidRDefault="0037072A" w:rsidP="0037072A">
      <w:pPr>
        <w:pStyle w:val="TofSectsSection"/>
      </w:pPr>
      <w:r w:rsidRPr="00322F3B">
        <w:t>328</w:t>
      </w:r>
      <w:r w:rsidR="009953FD">
        <w:noBreakHyphen/>
      </w:r>
      <w:r w:rsidRPr="00322F3B">
        <w:t>175</w:t>
      </w:r>
      <w:r w:rsidRPr="00322F3B">
        <w:tab/>
        <w:t>Calculations for depreciating assets</w:t>
      </w:r>
    </w:p>
    <w:p w14:paraId="6E3711BA" w14:textId="55D72D0B" w:rsidR="0037072A" w:rsidRPr="00322F3B" w:rsidRDefault="0037072A" w:rsidP="0037072A">
      <w:pPr>
        <w:pStyle w:val="TofSectsSection"/>
      </w:pPr>
      <w:r w:rsidRPr="00322F3B">
        <w:t>328</w:t>
      </w:r>
      <w:r w:rsidR="009953FD">
        <w:noBreakHyphen/>
      </w:r>
      <w:r w:rsidRPr="00322F3B">
        <w:t>180</w:t>
      </w:r>
      <w:r w:rsidRPr="00322F3B">
        <w:tab/>
        <w:t>Assets costing less than $</w:t>
      </w:r>
      <w:r w:rsidR="00EC3BDD" w:rsidRPr="00322F3B">
        <w:t>1,000</w:t>
      </w:r>
    </w:p>
    <w:p w14:paraId="51B00727" w14:textId="6F087249" w:rsidR="0037072A" w:rsidRPr="00322F3B" w:rsidRDefault="0037072A" w:rsidP="0037072A">
      <w:pPr>
        <w:pStyle w:val="TofSectsSection"/>
      </w:pPr>
      <w:r w:rsidRPr="00322F3B">
        <w:t>328</w:t>
      </w:r>
      <w:r w:rsidR="009953FD">
        <w:noBreakHyphen/>
      </w:r>
      <w:r w:rsidRPr="00322F3B">
        <w:t>185</w:t>
      </w:r>
      <w:r w:rsidRPr="00322F3B">
        <w:tab/>
        <w:t>Pooling</w:t>
      </w:r>
    </w:p>
    <w:p w14:paraId="690F434C" w14:textId="77494855" w:rsidR="0037072A" w:rsidRPr="00322F3B" w:rsidRDefault="0037072A" w:rsidP="0037072A">
      <w:pPr>
        <w:pStyle w:val="TofSectsSection"/>
      </w:pPr>
      <w:r w:rsidRPr="00322F3B">
        <w:lastRenderedPageBreak/>
        <w:t>328</w:t>
      </w:r>
      <w:r w:rsidR="009953FD">
        <w:noBreakHyphen/>
      </w:r>
      <w:r w:rsidRPr="00322F3B">
        <w:t>190</w:t>
      </w:r>
      <w:r w:rsidRPr="00322F3B">
        <w:tab/>
        <w:t>Calculation</w:t>
      </w:r>
    </w:p>
    <w:p w14:paraId="0995BC8A" w14:textId="3DFE6169" w:rsidR="0037072A" w:rsidRPr="00322F3B" w:rsidRDefault="0037072A" w:rsidP="0037072A">
      <w:pPr>
        <w:pStyle w:val="TofSectsSection"/>
      </w:pPr>
      <w:r w:rsidRPr="00322F3B">
        <w:t>328</w:t>
      </w:r>
      <w:r w:rsidR="009953FD">
        <w:noBreakHyphen/>
      </w:r>
      <w:r w:rsidRPr="00322F3B">
        <w:t>195</w:t>
      </w:r>
      <w:r w:rsidRPr="00322F3B">
        <w:tab/>
        <w:t>Opening pool balance</w:t>
      </w:r>
    </w:p>
    <w:p w14:paraId="506EAC42" w14:textId="0C8579A9" w:rsidR="0037072A" w:rsidRPr="00322F3B" w:rsidRDefault="0037072A" w:rsidP="0037072A">
      <w:pPr>
        <w:pStyle w:val="TofSectsSection"/>
      </w:pPr>
      <w:r w:rsidRPr="00322F3B">
        <w:t>328</w:t>
      </w:r>
      <w:r w:rsidR="009953FD">
        <w:noBreakHyphen/>
      </w:r>
      <w:r w:rsidRPr="00322F3B">
        <w:t>200</w:t>
      </w:r>
      <w:r w:rsidRPr="00322F3B">
        <w:tab/>
        <w:t>Closing pool balance</w:t>
      </w:r>
    </w:p>
    <w:p w14:paraId="40D34DAC" w14:textId="4522B33E" w:rsidR="0037072A" w:rsidRPr="00322F3B" w:rsidRDefault="0037072A" w:rsidP="0037072A">
      <w:pPr>
        <w:pStyle w:val="TofSectsSection"/>
        <w:rPr>
          <w:i/>
        </w:rPr>
      </w:pPr>
      <w:r w:rsidRPr="00322F3B">
        <w:t>328</w:t>
      </w:r>
      <w:r w:rsidR="009953FD">
        <w:noBreakHyphen/>
      </w:r>
      <w:r w:rsidRPr="00322F3B">
        <w:t>205</w:t>
      </w:r>
      <w:r w:rsidRPr="00322F3B">
        <w:tab/>
        <w:t>Estimate of taxable use</w:t>
      </w:r>
    </w:p>
    <w:p w14:paraId="05579655" w14:textId="2D177527" w:rsidR="0037072A" w:rsidRPr="00322F3B" w:rsidRDefault="0037072A" w:rsidP="0037072A">
      <w:pPr>
        <w:pStyle w:val="TofSectsSection"/>
      </w:pPr>
      <w:r w:rsidRPr="00322F3B">
        <w:t>328</w:t>
      </w:r>
      <w:r w:rsidR="009953FD">
        <w:noBreakHyphen/>
      </w:r>
      <w:r w:rsidRPr="00322F3B">
        <w:t>210</w:t>
      </w:r>
      <w:r w:rsidRPr="00322F3B">
        <w:tab/>
        <w:t>Low pool value</w:t>
      </w:r>
    </w:p>
    <w:p w14:paraId="0C2EDC00" w14:textId="36529BFA" w:rsidR="0037072A" w:rsidRPr="00322F3B" w:rsidRDefault="0037072A" w:rsidP="0037072A">
      <w:pPr>
        <w:pStyle w:val="TofSectsSection"/>
      </w:pPr>
      <w:r w:rsidRPr="00322F3B">
        <w:t>328</w:t>
      </w:r>
      <w:r w:rsidR="009953FD">
        <w:noBreakHyphen/>
      </w:r>
      <w:r w:rsidRPr="00322F3B">
        <w:t>215</w:t>
      </w:r>
      <w:r w:rsidRPr="00322F3B">
        <w:tab/>
        <w:t>Disposal etc. of depreciating assets</w:t>
      </w:r>
    </w:p>
    <w:p w14:paraId="7CBAAA69" w14:textId="38AF9513" w:rsidR="0037072A" w:rsidRPr="00322F3B" w:rsidRDefault="0037072A" w:rsidP="0037072A">
      <w:pPr>
        <w:pStyle w:val="TofSectsSection"/>
      </w:pPr>
      <w:r w:rsidRPr="00322F3B">
        <w:t>328</w:t>
      </w:r>
      <w:r w:rsidR="009953FD">
        <w:noBreakHyphen/>
      </w:r>
      <w:r w:rsidRPr="00322F3B">
        <w:t>220</w:t>
      </w:r>
      <w:r w:rsidRPr="00322F3B">
        <w:tab/>
        <w:t>What happens if you are not a small business entity or do not choose to use this Subdivision for an income year</w:t>
      </w:r>
    </w:p>
    <w:p w14:paraId="20288A1D" w14:textId="0E885B57" w:rsidR="0037072A" w:rsidRPr="00322F3B" w:rsidRDefault="0037072A" w:rsidP="0037072A">
      <w:pPr>
        <w:pStyle w:val="TofSectsSection"/>
      </w:pPr>
      <w:r w:rsidRPr="00322F3B">
        <w:t>328</w:t>
      </w:r>
      <w:r w:rsidR="009953FD">
        <w:noBreakHyphen/>
      </w:r>
      <w:r w:rsidRPr="00322F3B">
        <w:t>225</w:t>
      </w:r>
      <w:r w:rsidRPr="00322F3B">
        <w:tab/>
        <w:t>Change in business use</w:t>
      </w:r>
    </w:p>
    <w:p w14:paraId="4E4739B3" w14:textId="4208ED05" w:rsidR="0037072A" w:rsidRPr="00322F3B" w:rsidRDefault="0037072A" w:rsidP="0037072A">
      <w:pPr>
        <w:pStyle w:val="TofSectsSection"/>
      </w:pPr>
      <w:r w:rsidRPr="00322F3B">
        <w:t>328</w:t>
      </w:r>
      <w:r w:rsidR="009953FD">
        <w:noBreakHyphen/>
      </w:r>
      <w:r w:rsidRPr="00322F3B">
        <w:t>230</w:t>
      </w:r>
      <w:r w:rsidRPr="00322F3B">
        <w:tab/>
        <w:t>Estimate where deduction denied</w:t>
      </w:r>
    </w:p>
    <w:p w14:paraId="1D7D6697" w14:textId="37E15C08" w:rsidR="0037072A" w:rsidRPr="00322F3B" w:rsidRDefault="0037072A" w:rsidP="0037072A">
      <w:pPr>
        <w:pStyle w:val="TofSectsSection"/>
      </w:pPr>
      <w:r w:rsidRPr="00322F3B">
        <w:t>328</w:t>
      </w:r>
      <w:r w:rsidR="009953FD">
        <w:noBreakHyphen/>
      </w:r>
      <w:r w:rsidRPr="00322F3B">
        <w:t>235</w:t>
      </w:r>
      <w:r w:rsidRPr="00322F3B">
        <w:tab/>
        <w:t>Interaction with Divisions</w:t>
      </w:r>
      <w:r w:rsidR="00825006" w:rsidRPr="00322F3B">
        <w:t> </w:t>
      </w:r>
      <w:r w:rsidRPr="00322F3B">
        <w:t>85 and 86</w:t>
      </w:r>
    </w:p>
    <w:p w14:paraId="6ED56B2C" w14:textId="66CFACC0" w:rsidR="0037072A" w:rsidRPr="00322F3B" w:rsidRDefault="0037072A" w:rsidP="0037072A">
      <w:pPr>
        <w:pStyle w:val="TofSectsGroupHeading"/>
      </w:pPr>
      <w:r w:rsidRPr="00322F3B">
        <w:t>Special rules about roll</w:t>
      </w:r>
      <w:r w:rsidR="009953FD">
        <w:noBreakHyphen/>
      </w:r>
      <w:r w:rsidRPr="00322F3B">
        <w:t>overs</w:t>
      </w:r>
    </w:p>
    <w:p w14:paraId="0C7D594B" w14:textId="310DDFA7" w:rsidR="0037072A" w:rsidRPr="00322F3B" w:rsidRDefault="0037072A" w:rsidP="0037072A">
      <w:pPr>
        <w:pStyle w:val="TofSectsSection"/>
      </w:pPr>
      <w:r w:rsidRPr="00322F3B">
        <w:t>328</w:t>
      </w:r>
      <w:r w:rsidR="009953FD">
        <w:noBreakHyphen/>
      </w:r>
      <w:r w:rsidRPr="00322F3B">
        <w:t>243</w:t>
      </w:r>
      <w:r w:rsidRPr="00322F3B">
        <w:tab/>
        <w:t>Roll</w:t>
      </w:r>
      <w:r w:rsidR="009953FD">
        <w:noBreakHyphen/>
      </w:r>
      <w:r w:rsidRPr="00322F3B">
        <w:t>over relief</w:t>
      </w:r>
    </w:p>
    <w:p w14:paraId="3FD751B6" w14:textId="2ACB3EBA" w:rsidR="0037072A" w:rsidRPr="00322F3B" w:rsidRDefault="0037072A" w:rsidP="0037072A">
      <w:pPr>
        <w:pStyle w:val="TofSectsSection"/>
      </w:pPr>
      <w:r w:rsidRPr="00322F3B">
        <w:t>328</w:t>
      </w:r>
      <w:r w:rsidR="009953FD">
        <w:noBreakHyphen/>
      </w:r>
      <w:r w:rsidRPr="00322F3B">
        <w:t>245</w:t>
      </w:r>
      <w:r w:rsidRPr="00322F3B">
        <w:tab/>
        <w:t>Consequences of roll</w:t>
      </w:r>
      <w:r w:rsidR="009953FD">
        <w:noBreakHyphen/>
      </w:r>
      <w:r w:rsidRPr="00322F3B">
        <w:t>over</w:t>
      </w:r>
    </w:p>
    <w:p w14:paraId="42668730" w14:textId="6947D863" w:rsidR="0037072A" w:rsidRPr="00322F3B" w:rsidRDefault="0037072A" w:rsidP="0037072A">
      <w:pPr>
        <w:pStyle w:val="TofSectsSection"/>
      </w:pPr>
      <w:r w:rsidRPr="00322F3B">
        <w:t>328</w:t>
      </w:r>
      <w:r w:rsidR="009953FD">
        <w:noBreakHyphen/>
      </w:r>
      <w:r w:rsidRPr="00322F3B">
        <w:t>247</w:t>
      </w:r>
      <w:r w:rsidRPr="00322F3B">
        <w:tab/>
        <w:t>Pool deductions</w:t>
      </w:r>
    </w:p>
    <w:p w14:paraId="725D0EA2" w14:textId="7105A29A" w:rsidR="0037072A" w:rsidRPr="00322F3B" w:rsidRDefault="0037072A" w:rsidP="0037072A">
      <w:pPr>
        <w:pStyle w:val="TofSectsSection"/>
      </w:pPr>
      <w:r w:rsidRPr="00322F3B">
        <w:t>328</w:t>
      </w:r>
      <w:r w:rsidR="009953FD">
        <w:noBreakHyphen/>
      </w:r>
      <w:r w:rsidRPr="00322F3B">
        <w:t>250</w:t>
      </w:r>
      <w:r w:rsidRPr="00322F3B">
        <w:tab/>
        <w:t>Deductions for assets first used in BAE year</w:t>
      </w:r>
    </w:p>
    <w:p w14:paraId="770740A7" w14:textId="1493CBEB" w:rsidR="0037072A" w:rsidRPr="00322F3B" w:rsidRDefault="0037072A" w:rsidP="0037072A">
      <w:pPr>
        <w:pStyle w:val="TofSectsSection"/>
      </w:pPr>
      <w:r w:rsidRPr="00322F3B">
        <w:t>328</w:t>
      </w:r>
      <w:r w:rsidR="009953FD">
        <w:noBreakHyphen/>
      </w:r>
      <w:r w:rsidRPr="00322F3B">
        <w:t>253</w:t>
      </w:r>
      <w:r w:rsidRPr="00322F3B">
        <w:tab/>
        <w:t>Deductions for cost addition amounts</w:t>
      </w:r>
    </w:p>
    <w:p w14:paraId="6C4844C5" w14:textId="54AA8DCF" w:rsidR="0037072A" w:rsidRPr="00322F3B" w:rsidRDefault="0037072A" w:rsidP="0037072A">
      <w:pPr>
        <w:pStyle w:val="TofSectsSection"/>
      </w:pPr>
      <w:r w:rsidRPr="00322F3B">
        <w:t>328</w:t>
      </w:r>
      <w:r w:rsidR="009953FD">
        <w:noBreakHyphen/>
      </w:r>
      <w:r w:rsidRPr="00322F3B">
        <w:t>255</w:t>
      </w:r>
      <w:r w:rsidRPr="00322F3B">
        <w:tab/>
        <w:t>Closing pool balance etc. below zero</w:t>
      </w:r>
    </w:p>
    <w:p w14:paraId="2B832E62" w14:textId="12B4E165" w:rsidR="0037072A" w:rsidRPr="00322F3B" w:rsidRDefault="0037072A" w:rsidP="0037072A">
      <w:pPr>
        <w:pStyle w:val="TofSectsSection"/>
      </w:pPr>
      <w:r w:rsidRPr="00322F3B">
        <w:t>328</w:t>
      </w:r>
      <w:r w:rsidR="009953FD">
        <w:noBreakHyphen/>
      </w:r>
      <w:r w:rsidRPr="00322F3B">
        <w:t>257</w:t>
      </w:r>
      <w:r w:rsidRPr="00322F3B">
        <w:tab/>
        <w:t>Taxable use</w:t>
      </w:r>
    </w:p>
    <w:p w14:paraId="62971FF8" w14:textId="77777777" w:rsidR="0037072A" w:rsidRPr="00322F3B" w:rsidRDefault="0037072A" w:rsidP="0037072A">
      <w:pPr>
        <w:pStyle w:val="ActHead4"/>
      </w:pPr>
      <w:bookmarkStart w:id="217" w:name="_Toc201755695"/>
      <w:r w:rsidRPr="00322F3B">
        <w:t>Operative provisions</w:t>
      </w:r>
      <w:bookmarkEnd w:id="217"/>
    </w:p>
    <w:p w14:paraId="5AB25A0A" w14:textId="31463113" w:rsidR="0037072A" w:rsidRPr="00322F3B" w:rsidRDefault="0037072A" w:rsidP="0037072A">
      <w:pPr>
        <w:pStyle w:val="ActHead5"/>
      </w:pPr>
      <w:bookmarkStart w:id="218" w:name="_Toc201755696"/>
      <w:r w:rsidRPr="00322F3B">
        <w:rPr>
          <w:rStyle w:val="CharSectno"/>
        </w:rPr>
        <w:t>328</w:t>
      </w:r>
      <w:r w:rsidR="009953FD">
        <w:rPr>
          <w:rStyle w:val="CharSectno"/>
        </w:rPr>
        <w:noBreakHyphen/>
      </w:r>
      <w:r w:rsidRPr="00322F3B">
        <w:rPr>
          <w:rStyle w:val="CharSectno"/>
        </w:rPr>
        <w:t>175</w:t>
      </w:r>
      <w:r w:rsidRPr="00322F3B">
        <w:t xml:space="preserve">  Calculations for depreciating assets</w:t>
      </w:r>
      <w:bookmarkEnd w:id="218"/>
    </w:p>
    <w:p w14:paraId="07350F86" w14:textId="5531F5C2" w:rsidR="0037072A" w:rsidRPr="00322F3B" w:rsidRDefault="0037072A" w:rsidP="0037072A">
      <w:pPr>
        <w:pStyle w:val="subsection"/>
      </w:pPr>
      <w:r w:rsidRPr="00322F3B">
        <w:tab/>
        <w:t>(1)</w:t>
      </w:r>
      <w:r w:rsidRPr="00322F3B">
        <w:tab/>
        <w:t>You can choose to calculate your deductions and some amounts of assessable income under this Subdivision instead of under Division</w:t>
      </w:r>
      <w:r w:rsidR="00825006" w:rsidRPr="00322F3B">
        <w:t> </w:t>
      </w:r>
      <w:r w:rsidRPr="00322F3B">
        <w:t xml:space="preserve">40 for an income year for all the </w:t>
      </w:r>
      <w:r w:rsidR="009953FD" w:rsidRPr="009953FD">
        <w:rPr>
          <w:position w:val="6"/>
          <w:sz w:val="16"/>
        </w:rPr>
        <w:t>*</w:t>
      </w:r>
      <w:r w:rsidRPr="00322F3B">
        <w:t xml:space="preserve">depreciating assets that you </w:t>
      </w:r>
      <w:r w:rsidR="009953FD" w:rsidRPr="009953FD">
        <w:rPr>
          <w:position w:val="6"/>
          <w:sz w:val="16"/>
        </w:rPr>
        <w:t>*</w:t>
      </w:r>
      <w:r w:rsidRPr="00322F3B">
        <w:t>hold if:</w:t>
      </w:r>
    </w:p>
    <w:p w14:paraId="19A12BA6" w14:textId="4342506D" w:rsidR="0037072A" w:rsidRPr="00322F3B" w:rsidRDefault="0037072A" w:rsidP="0037072A">
      <w:pPr>
        <w:pStyle w:val="paragraph"/>
      </w:pPr>
      <w:r w:rsidRPr="00322F3B">
        <w:tab/>
        <w:t>(a)</w:t>
      </w:r>
      <w:r w:rsidRPr="00322F3B">
        <w:tab/>
        <w:t xml:space="preserve">you are a </w:t>
      </w:r>
      <w:r w:rsidR="009953FD" w:rsidRPr="009953FD">
        <w:rPr>
          <w:position w:val="6"/>
          <w:sz w:val="16"/>
        </w:rPr>
        <w:t>*</w:t>
      </w:r>
      <w:r w:rsidRPr="00322F3B">
        <w:t>small business entity for the income year; and</w:t>
      </w:r>
    </w:p>
    <w:p w14:paraId="571439F9" w14:textId="178570AE" w:rsidR="0037072A" w:rsidRPr="00322F3B" w:rsidRDefault="0037072A" w:rsidP="0037072A">
      <w:pPr>
        <w:pStyle w:val="paragraph"/>
      </w:pPr>
      <w:r w:rsidRPr="00322F3B">
        <w:tab/>
        <w:t>(b)</w:t>
      </w:r>
      <w:r w:rsidRPr="00322F3B">
        <w:tab/>
        <w:t xml:space="preserve">you started to use the assets or have them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or before that income year.</w:t>
      </w:r>
    </w:p>
    <w:p w14:paraId="3E00E7EA" w14:textId="77777777" w:rsidR="0037072A" w:rsidRPr="00322F3B" w:rsidRDefault="0037072A" w:rsidP="0037072A">
      <w:pPr>
        <w:pStyle w:val="subsection2"/>
      </w:pPr>
      <w:r w:rsidRPr="00322F3B">
        <w:t xml:space="preserve">This subsection has effect subject to </w:t>
      </w:r>
      <w:r w:rsidR="00825006" w:rsidRPr="00322F3B">
        <w:t>subsections (</w:t>
      </w:r>
      <w:r w:rsidRPr="00322F3B">
        <w:t>2) to (10).</w:t>
      </w:r>
    </w:p>
    <w:p w14:paraId="43CDC969" w14:textId="6DAC4CE1" w:rsidR="0037072A" w:rsidRPr="00322F3B" w:rsidRDefault="0037072A" w:rsidP="0037072A">
      <w:pPr>
        <w:pStyle w:val="notetext"/>
        <w:keepNext/>
        <w:keepLines/>
      </w:pPr>
      <w:r w:rsidRPr="00322F3B">
        <w:lastRenderedPageBreak/>
        <w:t>Note:</w:t>
      </w:r>
      <w:r w:rsidRPr="00322F3B">
        <w:tab/>
        <w:t xml:space="preserve">If you choose to use this Subdivision for an income year, you continue to use this Subdivision for your general small business pool for a later income year even if you are not a small business entity, or do not choose to use this Subdivision, for the later year: see </w:t>
      </w:r>
      <w:r w:rsidR="009F5D03" w:rsidRPr="00322F3B">
        <w:t>section 3</w:t>
      </w:r>
      <w:r w:rsidRPr="00322F3B">
        <w:t>28</w:t>
      </w:r>
      <w:r w:rsidR="009953FD">
        <w:noBreakHyphen/>
      </w:r>
      <w:r w:rsidRPr="00322F3B">
        <w:t>220.</w:t>
      </w:r>
    </w:p>
    <w:p w14:paraId="48B48CF9" w14:textId="77777777" w:rsidR="0037072A" w:rsidRPr="00322F3B" w:rsidRDefault="0037072A" w:rsidP="0037072A">
      <w:pPr>
        <w:pStyle w:val="SubsectionHead"/>
      </w:pPr>
      <w:r w:rsidRPr="00322F3B">
        <w:t>Exception: assets to which Division</w:t>
      </w:r>
      <w:r w:rsidR="00825006" w:rsidRPr="00322F3B">
        <w:t> </w:t>
      </w:r>
      <w:r w:rsidRPr="00322F3B">
        <w:t>40 does not apply</w:t>
      </w:r>
    </w:p>
    <w:p w14:paraId="5190FF67" w14:textId="41ACEA3F" w:rsidR="0037072A" w:rsidRPr="00322F3B" w:rsidRDefault="0037072A" w:rsidP="0037072A">
      <w:pPr>
        <w:pStyle w:val="subsection"/>
      </w:pPr>
      <w:r w:rsidRPr="00322F3B">
        <w:tab/>
        <w:t>(2)</w:t>
      </w:r>
      <w:r w:rsidRPr="00322F3B">
        <w:tab/>
        <w:t xml:space="preserve">This Subdivision does not apply to a </w:t>
      </w:r>
      <w:r w:rsidR="009953FD" w:rsidRPr="009953FD">
        <w:rPr>
          <w:position w:val="6"/>
          <w:sz w:val="16"/>
        </w:rPr>
        <w:t>*</w:t>
      </w:r>
      <w:r w:rsidRPr="00322F3B">
        <w:t>depreciating asset to which Division</w:t>
      </w:r>
      <w:r w:rsidR="00825006" w:rsidRPr="00322F3B">
        <w:t> </w:t>
      </w:r>
      <w:r w:rsidRPr="00322F3B">
        <w:t xml:space="preserve">40 does not apply because of </w:t>
      </w:r>
      <w:r w:rsidR="009953FD">
        <w:t>section 4</w:t>
      </w:r>
      <w:r w:rsidRPr="00322F3B">
        <w:t>0</w:t>
      </w:r>
      <w:r w:rsidR="009953FD">
        <w:noBreakHyphen/>
      </w:r>
      <w:r w:rsidRPr="00322F3B">
        <w:t>45.</w:t>
      </w:r>
    </w:p>
    <w:p w14:paraId="42A2EF2E" w14:textId="77777777" w:rsidR="0037072A" w:rsidRPr="00322F3B" w:rsidRDefault="0037072A" w:rsidP="0037072A">
      <w:pPr>
        <w:pStyle w:val="SubsectionHead"/>
      </w:pPr>
      <w:r w:rsidRPr="00322F3B">
        <w:t>Exception: primary production</w:t>
      </w:r>
    </w:p>
    <w:p w14:paraId="7FBE8C9A" w14:textId="33341FA9" w:rsidR="0037072A" w:rsidRPr="00322F3B" w:rsidRDefault="0037072A" w:rsidP="0037072A">
      <w:pPr>
        <w:pStyle w:val="subsection"/>
      </w:pPr>
      <w:r w:rsidRPr="00322F3B">
        <w:tab/>
        <w:t>(3)</w:t>
      </w:r>
      <w:r w:rsidRPr="00322F3B">
        <w:tab/>
        <w:t xml:space="preserve">If you are a </w:t>
      </w:r>
      <w:r w:rsidR="009953FD" w:rsidRPr="009953FD">
        <w:rPr>
          <w:position w:val="6"/>
          <w:sz w:val="16"/>
        </w:rPr>
        <w:t>*</w:t>
      </w:r>
      <w:r w:rsidRPr="00322F3B">
        <w:t xml:space="preserve">small business entity for the income year, for each </w:t>
      </w:r>
      <w:r w:rsidR="009953FD" w:rsidRPr="009953FD">
        <w:rPr>
          <w:position w:val="6"/>
          <w:sz w:val="16"/>
        </w:rPr>
        <w:t>*</w:t>
      </w:r>
      <w:r w:rsidRPr="00322F3B">
        <w:t xml:space="preserve">depreciating asset you use to carry on a </w:t>
      </w:r>
      <w:r w:rsidR="009953FD" w:rsidRPr="009953FD">
        <w:rPr>
          <w:position w:val="6"/>
          <w:sz w:val="16"/>
        </w:rPr>
        <w:t>*</w:t>
      </w:r>
      <w:r w:rsidRPr="00322F3B">
        <w:t>primary production business and for which you could deduct amounts under Subdivision</w:t>
      </w:r>
      <w:r w:rsidR="00825006" w:rsidRPr="00322F3B">
        <w:t> </w:t>
      </w:r>
      <w:r w:rsidRPr="00322F3B">
        <w:t>40</w:t>
      </w:r>
      <w:r w:rsidR="009953FD">
        <w:noBreakHyphen/>
      </w:r>
      <w:r w:rsidRPr="00322F3B">
        <w:t>F (about primary production depreciating assets) or Subdivision</w:t>
      </w:r>
      <w:r w:rsidR="00825006" w:rsidRPr="00322F3B">
        <w:t> </w:t>
      </w:r>
      <w:r w:rsidRPr="00322F3B">
        <w:t>40</w:t>
      </w:r>
      <w:r w:rsidR="009953FD">
        <w:noBreakHyphen/>
      </w:r>
      <w:r w:rsidRPr="00322F3B">
        <w:t xml:space="preserve">G (about capital expenditure of primary producers and other landholders) apart from </w:t>
      </w:r>
      <w:r w:rsidR="00825006" w:rsidRPr="00322F3B">
        <w:t>subsection (</w:t>
      </w:r>
      <w:r w:rsidRPr="00322F3B">
        <w:t>1), you can choose:</w:t>
      </w:r>
    </w:p>
    <w:p w14:paraId="4C24E86E" w14:textId="4A36C95A" w:rsidR="0037072A" w:rsidRPr="00322F3B" w:rsidRDefault="0037072A" w:rsidP="0037072A">
      <w:pPr>
        <w:pStyle w:val="paragraph"/>
      </w:pPr>
      <w:r w:rsidRPr="00322F3B">
        <w:tab/>
        <w:t>(a)</w:t>
      </w:r>
      <w:r w:rsidRPr="00322F3B">
        <w:tab/>
        <w:t>to deduct amounts for it under Subdivision</w:t>
      </w:r>
      <w:r w:rsidR="00825006" w:rsidRPr="00322F3B">
        <w:t> </w:t>
      </w:r>
      <w:r w:rsidRPr="00322F3B">
        <w:t>40</w:t>
      </w:r>
      <w:r w:rsidR="009953FD">
        <w:noBreakHyphen/>
      </w:r>
      <w:r w:rsidRPr="00322F3B">
        <w:t>F or 40</w:t>
      </w:r>
      <w:r w:rsidR="009953FD">
        <w:noBreakHyphen/>
      </w:r>
      <w:r w:rsidRPr="00322F3B">
        <w:t>G; or</w:t>
      </w:r>
    </w:p>
    <w:p w14:paraId="3EF5A0CC" w14:textId="77777777" w:rsidR="0037072A" w:rsidRPr="00322F3B" w:rsidRDefault="0037072A" w:rsidP="0037072A">
      <w:pPr>
        <w:pStyle w:val="paragraph"/>
      </w:pPr>
      <w:r w:rsidRPr="00322F3B">
        <w:tab/>
        <w:t>(b)</w:t>
      </w:r>
      <w:r w:rsidRPr="00322F3B">
        <w:tab/>
        <w:t>to calculate your deductions for it under this Subdivision.</w:t>
      </w:r>
    </w:p>
    <w:p w14:paraId="70268DF8" w14:textId="13303150" w:rsidR="0037072A" w:rsidRPr="00322F3B" w:rsidRDefault="0037072A" w:rsidP="0037072A">
      <w:pPr>
        <w:pStyle w:val="notetext"/>
      </w:pPr>
      <w:r w:rsidRPr="00322F3B">
        <w:t>Note:</w:t>
      </w:r>
      <w:r w:rsidRPr="00322F3B">
        <w:tab/>
        <w:t>A choice made by a transferor under this subsection for an asset applies also to the transferee if roll</w:t>
      </w:r>
      <w:r w:rsidR="009953FD">
        <w:noBreakHyphen/>
      </w:r>
      <w:r w:rsidRPr="00322F3B">
        <w:t xml:space="preserve">over relief under </w:t>
      </w:r>
      <w:r w:rsidR="009953FD">
        <w:t>subsection 4</w:t>
      </w:r>
      <w:r w:rsidRPr="00322F3B">
        <w:t>0</w:t>
      </w:r>
      <w:r w:rsidR="009953FD">
        <w:noBreakHyphen/>
      </w:r>
      <w:r w:rsidRPr="00322F3B">
        <w:t xml:space="preserve">340(1) or (3) is chosen: see </w:t>
      </w:r>
      <w:r w:rsidR="009F5D03" w:rsidRPr="00322F3B">
        <w:t>section 3</w:t>
      </w:r>
      <w:r w:rsidRPr="00322F3B">
        <w:t>28</w:t>
      </w:r>
      <w:r w:rsidR="009953FD">
        <w:noBreakHyphen/>
      </w:r>
      <w:r w:rsidRPr="00322F3B">
        <w:t>245.</w:t>
      </w:r>
    </w:p>
    <w:p w14:paraId="12215776" w14:textId="72B67C5D" w:rsidR="0037072A" w:rsidRPr="00322F3B" w:rsidRDefault="0037072A" w:rsidP="0037072A">
      <w:pPr>
        <w:pStyle w:val="subsection"/>
        <w:keepNext/>
        <w:keepLines/>
      </w:pPr>
      <w:r w:rsidRPr="00322F3B">
        <w:tab/>
        <w:t>(4)</w:t>
      </w:r>
      <w:r w:rsidRPr="00322F3B">
        <w:tab/>
        <w:t xml:space="preserve">You must make the choice under </w:t>
      </w:r>
      <w:r w:rsidR="00825006" w:rsidRPr="00322F3B">
        <w:t>subsection (</w:t>
      </w:r>
      <w:r w:rsidRPr="00322F3B">
        <w:t xml:space="preserve">3) for each </w:t>
      </w:r>
      <w:r w:rsidR="009953FD" w:rsidRPr="009953FD">
        <w:rPr>
          <w:position w:val="6"/>
          <w:sz w:val="16"/>
        </w:rPr>
        <w:t>*</w:t>
      </w:r>
      <w:r w:rsidRPr="00322F3B">
        <w:t>depreciating asset of the kind referred to in that subsection for the later of:</w:t>
      </w:r>
    </w:p>
    <w:p w14:paraId="242500CB" w14:textId="3EEA9174" w:rsidR="0037072A" w:rsidRPr="00322F3B" w:rsidRDefault="0037072A" w:rsidP="0037072A">
      <w:pPr>
        <w:pStyle w:val="paragraph"/>
      </w:pPr>
      <w:r w:rsidRPr="00322F3B">
        <w:tab/>
        <w:t>(a)</w:t>
      </w:r>
      <w:r w:rsidRPr="00322F3B">
        <w:tab/>
        <w:t xml:space="preserve">the first income year for which you are, or last were, a </w:t>
      </w:r>
      <w:r w:rsidR="009953FD" w:rsidRPr="009953FD">
        <w:rPr>
          <w:position w:val="6"/>
          <w:sz w:val="16"/>
        </w:rPr>
        <w:t>*</w:t>
      </w:r>
      <w:r w:rsidRPr="00322F3B">
        <w:t>small business entity; or</w:t>
      </w:r>
    </w:p>
    <w:p w14:paraId="3A9C24B1" w14:textId="2BDC79AA" w:rsidR="0037072A" w:rsidRPr="00322F3B" w:rsidRDefault="0037072A" w:rsidP="0037072A">
      <w:pPr>
        <w:pStyle w:val="paragraph"/>
      </w:pPr>
      <w:r w:rsidRPr="00322F3B">
        <w:tab/>
        <w:t>(b)</w:t>
      </w:r>
      <w:r w:rsidRPr="00322F3B">
        <w:tab/>
        <w:t xml:space="preserve">the income year in which you started to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w:t>
      </w:r>
    </w:p>
    <w:p w14:paraId="133875F1" w14:textId="77777777" w:rsidR="0037072A" w:rsidRPr="00322F3B" w:rsidRDefault="0037072A" w:rsidP="0037072A">
      <w:pPr>
        <w:pStyle w:val="subsection2"/>
      </w:pPr>
      <w:r w:rsidRPr="00322F3B">
        <w:t>Once you have made the choice for an asset, you cannot change it.</w:t>
      </w:r>
    </w:p>
    <w:p w14:paraId="781157A5" w14:textId="77777777" w:rsidR="0037072A" w:rsidRPr="00322F3B" w:rsidRDefault="0037072A" w:rsidP="0037072A">
      <w:pPr>
        <w:pStyle w:val="SubsectionHead"/>
      </w:pPr>
      <w:r w:rsidRPr="00322F3B">
        <w:t>Exception: horticultural plants</w:t>
      </w:r>
    </w:p>
    <w:p w14:paraId="4C5C3E84" w14:textId="24CF0763" w:rsidR="0037072A" w:rsidRPr="00322F3B" w:rsidRDefault="0037072A" w:rsidP="0037072A">
      <w:pPr>
        <w:pStyle w:val="subsection"/>
      </w:pPr>
      <w:r w:rsidRPr="00322F3B">
        <w:tab/>
        <w:t>(5)</w:t>
      </w:r>
      <w:r w:rsidRPr="00322F3B">
        <w:tab/>
        <w:t xml:space="preserve">You cannot deduct amounts for </w:t>
      </w:r>
      <w:r w:rsidR="009953FD" w:rsidRPr="009953FD">
        <w:rPr>
          <w:position w:val="6"/>
          <w:sz w:val="16"/>
        </w:rPr>
        <w:t>*</w:t>
      </w:r>
      <w:r w:rsidRPr="00322F3B">
        <w:t>horticultural plants (including grapevines) under this Subdivision.</w:t>
      </w:r>
    </w:p>
    <w:p w14:paraId="09D72540" w14:textId="77777777" w:rsidR="0037072A" w:rsidRPr="00322F3B" w:rsidRDefault="0037072A" w:rsidP="0037072A">
      <w:pPr>
        <w:pStyle w:val="SubsectionHead"/>
      </w:pPr>
      <w:r w:rsidRPr="00322F3B">
        <w:lastRenderedPageBreak/>
        <w:t>Exception: asset let on depreciating asset lease</w:t>
      </w:r>
    </w:p>
    <w:p w14:paraId="1DBCACD1" w14:textId="4FAB43BF" w:rsidR="0037072A" w:rsidRPr="00322F3B" w:rsidRDefault="0037072A" w:rsidP="0037072A">
      <w:pPr>
        <w:pStyle w:val="subsection"/>
      </w:pPr>
      <w:r w:rsidRPr="00322F3B">
        <w:tab/>
        <w:t>(6)</w:t>
      </w:r>
      <w:r w:rsidRPr="00322F3B">
        <w:tab/>
        <w:t xml:space="preserve">You cannot deduct amounts for a </w:t>
      </w:r>
      <w:r w:rsidR="009953FD" w:rsidRPr="009953FD">
        <w:rPr>
          <w:position w:val="6"/>
          <w:sz w:val="16"/>
        </w:rPr>
        <w:t>*</w:t>
      </w:r>
      <w:r w:rsidRPr="00322F3B">
        <w:t xml:space="preserve">depreciating asset under this Subdivision if the asset is being or might reasonably be expected to be let predominantly on a </w:t>
      </w:r>
      <w:r w:rsidR="009953FD" w:rsidRPr="009953FD">
        <w:rPr>
          <w:position w:val="6"/>
          <w:sz w:val="16"/>
        </w:rPr>
        <w:t>*</w:t>
      </w:r>
      <w:r w:rsidRPr="00322F3B">
        <w:t>depreciating asset lease.</w:t>
      </w:r>
    </w:p>
    <w:p w14:paraId="6A3E99FA" w14:textId="5006191A" w:rsidR="0037072A" w:rsidRPr="00322F3B" w:rsidRDefault="0037072A" w:rsidP="0037072A">
      <w:pPr>
        <w:pStyle w:val="SubsectionHead"/>
      </w:pPr>
      <w:r w:rsidRPr="00322F3B">
        <w:t>Exception: assets in a low</w:t>
      </w:r>
      <w:r w:rsidR="009953FD">
        <w:noBreakHyphen/>
      </w:r>
      <w:r w:rsidRPr="00322F3B">
        <w:t>value or software development pool</w:t>
      </w:r>
    </w:p>
    <w:p w14:paraId="7EA5F3AB" w14:textId="1A83C852" w:rsidR="0037072A" w:rsidRPr="00322F3B" w:rsidRDefault="0037072A" w:rsidP="0037072A">
      <w:pPr>
        <w:pStyle w:val="subsection"/>
      </w:pPr>
      <w:r w:rsidRPr="00322F3B">
        <w:tab/>
        <w:t>(7)</w:t>
      </w:r>
      <w:r w:rsidRPr="00322F3B">
        <w:tab/>
        <w:t xml:space="preserve">You cannot deduct amounts for a </w:t>
      </w:r>
      <w:r w:rsidR="009953FD" w:rsidRPr="009953FD">
        <w:rPr>
          <w:position w:val="6"/>
          <w:sz w:val="16"/>
        </w:rPr>
        <w:t>*</w:t>
      </w:r>
      <w:r w:rsidRPr="00322F3B">
        <w:t>depreciating asset under this Subdivision if:</w:t>
      </w:r>
    </w:p>
    <w:p w14:paraId="3F81DDE2" w14:textId="7FFDCF29" w:rsidR="0037072A" w:rsidRPr="00322F3B" w:rsidRDefault="0037072A" w:rsidP="0037072A">
      <w:pPr>
        <w:pStyle w:val="paragraph"/>
      </w:pPr>
      <w:r w:rsidRPr="00322F3B">
        <w:tab/>
        <w:t>(a)</w:t>
      </w:r>
      <w:r w:rsidRPr="00322F3B">
        <w:tab/>
        <w:t>the asset was allocated to your low</w:t>
      </w:r>
      <w:r w:rsidR="009953FD">
        <w:noBreakHyphen/>
      </w:r>
      <w:r w:rsidRPr="00322F3B">
        <w:t>value pool under Subdivision</w:t>
      </w:r>
      <w:r w:rsidR="00825006" w:rsidRPr="00322F3B">
        <w:t> </w:t>
      </w:r>
      <w:r w:rsidRPr="00322F3B">
        <w:t>40</w:t>
      </w:r>
      <w:r w:rsidR="009953FD">
        <w:noBreakHyphen/>
      </w:r>
      <w:r w:rsidRPr="00322F3B">
        <w:t>E, or to your pool under the former Subdivision</w:t>
      </w:r>
      <w:r w:rsidR="00825006" w:rsidRPr="00322F3B">
        <w:t> </w:t>
      </w:r>
      <w:r w:rsidRPr="00322F3B">
        <w:t>42</w:t>
      </w:r>
      <w:r w:rsidR="009953FD">
        <w:noBreakHyphen/>
      </w:r>
      <w:r w:rsidRPr="00322F3B">
        <w:t xml:space="preserve">L, during an income year for which you were not a </w:t>
      </w:r>
      <w:r w:rsidR="009953FD" w:rsidRPr="009953FD">
        <w:rPr>
          <w:position w:val="6"/>
          <w:sz w:val="16"/>
        </w:rPr>
        <w:t>*</w:t>
      </w:r>
      <w:r w:rsidRPr="00322F3B">
        <w:t>small business entity or had not chosen to use this Subdivision; or</w:t>
      </w:r>
    </w:p>
    <w:p w14:paraId="7429FD31" w14:textId="19194EC8" w:rsidR="0037072A" w:rsidRPr="00322F3B" w:rsidRDefault="0037072A" w:rsidP="0037072A">
      <w:pPr>
        <w:pStyle w:val="paragraph"/>
      </w:pPr>
      <w:r w:rsidRPr="00322F3B">
        <w:tab/>
        <w:t>(b)</w:t>
      </w:r>
      <w:r w:rsidRPr="00322F3B">
        <w:tab/>
        <w:t xml:space="preserve">the asset is </w:t>
      </w:r>
      <w:r w:rsidR="009953FD" w:rsidRPr="009953FD">
        <w:rPr>
          <w:position w:val="6"/>
          <w:sz w:val="16"/>
        </w:rPr>
        <w:t>*</w:t>
      </w:r>
      <w:r w:rsidRPr="00322F3B">
        <w:t>in</w:t>
      </w:r>
      <w:r w:rsidR="009953FD">
        <w:noBreakHyphen/>
      </w:r>
      <w:r w:rsidRPr="00322F3B">
        <w:t>house software and expenditure on the asset is allocated to a software development pool under that Subdivision.</w:t>
      </w:r>
    </w:p>
    <w:p w14:paraId="09E335B1" w14:textId="77777777" w:rsidR="0037072A" w:rsidRPr="00322F3B" w:rsidRDefault="0037072A" w:rsidP="0037072A">
      <w:pPr>
        <w:pStyle w:val="notetext"/>
      </w:pPr>
      <w:r w:rsidRPr="00322F3B">
        <w:t>Note:</w:t>
      </w:r>
      <w:r w:rsidRPr="00322F3B">
        <w:tab/>
        <w:t>You will have to continue deducting amounts for these assets under Division</w:t>
      </w:r>
      <w:r w:rsidR="00825006" w:rsidRPr="00322F3B">
        <w:t> </w:t>
      </w:r>
      <w:r w:rsidRPr="00322F3B">
        <w:t>40.</w:t>
      </w:r>
    </w:p>
    <w:p w14:paraId="6C8F8890" w14:textId="548E91B1" w:rsidR="0037072A" w:rsidRPr="00322F3B" w:rsidRDefault="0037072A" w:rsidP="0037072A">
      <w:pPr>
        <w:pStyle w:val="subsection"/>
      </w:pPr>
      <w:r w:rsidRPr="00322F3B">
        <w:tab/>
        <w:t>(8)</w:t>
      </w:r>
      <w:r w:rsidRPr="00322F3B">
        <w:tab/>
        <w:t xml:space="preserve">A </w:t>
      </w:r>
      <w:r w:rsidR="009953FD" w:rsidRPr="009953FD">
        <w:rPr>
          <w:position w:val="6"/>
          <w:sz w:val="16"/>
        </w:rPr>
        <w:t>*</w:t>
      </w:r>
      <w:r w:rsidRPr="00322F3B">
        <w:t xml:space="preserve">depreciating asset referred to in </w:t>
      </w:r>
      <w:r w:rsidR="00825006" w:rsidRPr="00322F3B">
        <w:t>subsection (</w:t>
      </w:r>
      <w:r w:rsidRPr="00322F3B">
        <w:t xml:space="preserve">7) is not allocated to your </w:t>
      </w:r>
      <w:r w:rsidR="009953FD" w:rsidRPr="009953FD">
        <w:rPr>
          <w:position w:val="6"/>
          <w:sz w:val="16"/>
        </w:rPr>
        <w:t>*</w:t>
      </w:r>
      <w:r w:rsidRPr="00322F3B">
        <w:t xml:space="preserve">general small business pool under this Subdivision and does not qualify for a deduction under </w:t>
      </w:r>
      <w:r w:rsidR="009F5D03" w:rsidRPr="00322F3B">
        <w:t>section 3</w:t>
      </w:r>
      <w:r w:rsidRPr="00322F3B">
        <w:t>28</w:t>
      </w:r>
      <w:r w:rsidR="009953FD">
        <w:noBreakHyphen/>
      </w:r>
      <w:r w:rsidRPr="00322F3B">
        <w:t>180.</w:t>
      </w:r>
    </w:p>
    <w:p w14:paraId="5976DE2B" w14:textId="77777777" w:rsidR="0037072A" w:rsidRPr="00322F3B" w:rsidRDefault="0037072A" w:rsidP="0037072A">
      <w:pPr>
        <w:pStyle w:val="SubsectionHead"/>
      </w:pPr>
      <w:r w:rsidRPr="00322F3B">
        <w:t>Exception: assets for which previously entitled to a tax offset under the R&amp;D provisions</w:t>
      </w:r>
    </w:p>
    <w:p w14:paraId="4035FA27" w14:textId="022C9BB9" w:rsidR="0037072A" w:rsidRPr="00322F3B" w:rsidRDefault="0037072A" w:rsidP="0037072A">
      <w:pPr>
        <w:pStyle w:val="subsection"/>
      </w:pPr>
      <w:r w:rsidRPr="00322F3B">
        <w:tab/>
        <w:t>(9)</w:t>
      </w:r>
      <w:r w:rsidRPr="00322F3B">
        <w:tab/>
        <w:t xml:space="preserve">You cannot deduct amounts for a </w:t>
      </w:r>
      <w:r w:rsidR="009953FD" w:rsidRPr="009953FD">
        <w:rPr>
          <w:position w:val="6"/>
          <w:sz w:val="16"/>
        </w:rPr>
        <w:t>*</w:t>
      </w:r>
      <w:r w:rsidRPr="00322F3B">
        <w:t xml:space="preserve">depreciating asset for any period under this Subdivision if you are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 xml:space="preserve">tax offset for a deduction under </w:t>
      </w:r>
      <w:r w:rsidR="009F5D03" w:rsidRPr="00322F3B">
        <w:t>section 3</w:t>
      </w:r>
      <w:r w:rsidRPr="00322F3B">
        <w:t>55</w:t>
      </w:r>
      <w:r w:rsidR="009953FD">
        <w:noBreakHyphen/>
      </w:r>
      <w:r w:rsidRPr="00322F3B">
        <w:t>305 for the asset for the same or an earlier period.</w:t>
      </w:r>
    </w:p>
    <w:p w14:paraId="71CA7E89" w14:textId="51E9D9A8" w:rsidR="007D7B46" w:rsidRPr="00322F3B" w:rsidRDefault="007D7B46" w:rsidP="007D7B46">
      <w:pPr>
        <w:pStyle w:val="SubsectionHead"/>
      </w:pPr>
      <w:r w:rsidRPr="00322F3B">
        <w:t>Exception: second</w:t>
      </w:r>
      <w:r w:rsidR="009953FD">
        <w:noBreakHyphen/>
      </w:r>
      <w:r w:rsidRPr="00322F3B">
        <w:t>hand assets used in residential property</w:t>
      </w:r>
    </w:p>
    <w:p w14:paraId="00653BD8" w14:textId="649708FD" w:rsidR="007D7B46" w:rsidRPr="00322F3B" w:rsidRDefault="007D7B46" w:rsidP="0037072A">
      <w:pPr>
        <w:pStyle w:val="subsection"/>
      </w:pPr>
      <w:r w:rsidRPr="00322F3B">
        <w:tab/>
        <w:t>(9A)</w:t>
      </w:r>
      <w:r w:rsidRPr="00322F3B">
        <w:tab/>
        <w:t xml:space="preserve">You cannot deduct amounts for a </w:t>
      </w:r>
      <w:r w:rsidR="009953FD" w:rsidRPr="009953FD">
        <w:rPr>
          <w:position w:val="6"/>
          <w:sz w:val="16"/>
        </w:rPr>
        <w:t>*</w:t>
      </w:r>
      <w:r w:rsidRPr="00322F3B">
        <w:t xml:space="preserve">depreciating asset under this Subdivision to the extent that </w:t>
      </w:r>
      <w:r w:rsidR="009953FD">
        <w:t>section 4</w:t>
      </w:r>
      <w:r w:rsidRPr="00322F3B">
        <w:t>0</w:t>
      </w:r>
      <w:r w:rsidR="009953FD">
        <w:noBreakHyphen/>
      </w:r>
      <w:r w:rsidRPr="00322F3B">
        <w:t xml:space="preserve">27 prevents you from deducting amounts under </w:t>
      </w:r>
      <w:r w:rsidR="009953FD">
        <w:t>subsection 4</w:t>
      </w:r>
      <w:r w:rsidRPr="00322F3B">
        <w:t>0</w:t>
      </w:r>
      <w:r w:rsidR="009953FD">
        <w:noBreakHyphen/>
      </w:r>
      <w:r w:rsidRPr="00322F3B">
        <w:t>25(1) for the asset.</w:t>
      </w:r>
    </w:p>
    <w:p w14:paraId="46B57A80" w14:textId="77777777" w:rsidR="0037072A" w:rsidRPr="00322F3B" w:rsidRDefault="0037072A" w:rsidP="0037072A">
      <w:pPr>
        <w:pStyle w:val="SubsectionHead"/>
      </w:pPr>
      <w:r w:rsidRPr="00322F3B">
        <w:lastRenderedPageBreak/>
        <w:t>Exception: restriction on choosing to use this Subdivision</w:t>
      </w:r>
    </w:p>
    <w:p w14:paraId="3B2960B6" w14:textId="77777777" w:rsidR="0037072A" w:rsidRPr="00322F3B" w:rsidRDefault="0037072A" w:rsidP="0037072A">
      <w:pPr>
        <w:pStyle w:val="subsection"/>
      </w:pPr>
      <w:r w:rsidRPr="00322F3B">
        <w:tab/>
        <w:t>(10)</w:t>
      </w:r>
      <w:r w:rsidRPr="00322F3B">
        <w:tab/>
        <w:t>If:</w:t>
      </w:r>
    </w:p>
    <w:p w14:paraId="3D6FF0AC" w14:textId="7078CC1B" w:rsidR="0037072A" w:rsidRPr="00322F3B" w:rsidRDefault="0037072A" w:rsidP="0037072A">
      <w:pPr>
        <w:pStyle w:val="paragraph"/>
      </w:pPr>
      <w:r w:rsidRPr="00322F3B">
        <w:tab/>
        <w:t>(a)</w:t>
      </w:r>
      <w:r w:rsidRPr="00322F3B">
        <w:tab/>
        <w:t xml:space="preserve">you choose to use this Subdivision to deduct amounts for your </w:t>
      </w:r>
      <w:r w:rsidR="009953FD" w:rsidRPr="009953FD">
        <w:rPr>
          <w:position w:val="6"/>
          <w:sz w:val="16"/>
        </w:rPr>
        <w:t>*</w:t>
      </w:r>
      <w:r w:rsidRPr="00322F3B">
        <w:t>depreciating assets for an income year; and</w:t>
      </w:r>
    </w:p>
    <w:p w14:paraId="0A70C610" w14:textId="77777777" w:rsidR="0037072A" w:rsidRPr="00322F3B" w:rsidRDefault="0037072A" w:rsidP="0037072A">
      <w:pPr>
        <w:pStyle w:val="paragraph"/>
      </w:pPr>
      <w:r w:rsidRPr="00322F3B">
        <w:tab/>
        <w:t>(b)</w:t>
      </w:r>
      <w:r w:rsidRPr="00322F3B">
        <w:tab/>
        <w:t xml:space="preserve">you do not choose to use this Subdivision for a later income year for which you satisfy the conditions to make this choice (see </w:t>
      </w:r>
      <w:r w:rsidR="00825006" w:rsidRPr="00322F3B">
        <w:t>subsection (</w:t>
      </w:r>
      <w:r w:rsidRPr="00322F3B">
        <w:t>1));</w:t>
      </w:r>
    </w:p>
    <w:p w14:paraId="236B038B" w14:textId="77777777" w:rsidR="0037072A" w:rsidRPr="00322F3B" w:rsidRDefault="0037072A" w:rsidP="0037072A">
      <w:pPr>
        <w:pStyle w:val="subsection2"/>
      </w:pPr>
      <w:r w:rsidRPr="00322F3B">
        <w:t>you cannot choose to use this Subdivision until at least 5 years after the first later income year for which you satisfied the conditions to make this choice but did not do so.</w:t>
      </w:r>
    </w:p>
    <w:p w14:paraId="5B73BA05" w14:textId="70C43DE8" w:rsidR="0037072A" w:rsidRPr="00322F3B" w:rsidRDefault="0037072A" w:rsidP="0037072A">
      <w:pPr>
        <w:pStyle w:val="notetext"/>
      </w:pPr>
      <w:r w:rsidRPr="00322F3B">
        <w:t>Note 1:</w:t>
      </w:r>
      <w:r w:rsidRPr="00322F3B">
        <w:tab/>
        <w:t xml:space="preserve">Your ability to choose to use this Subdivision may also be restricted by </w:t>
      </w:r>
      <w:r w:rsidR="009F5D03" w:rsidRPr="00322F3B">
        <w:t>section 3</w:t>
      </w:r>
      <w:r w:rsidRPr="00322F3B">
        <w:t>28</w:t>
      </w:r>
      <w:r w:rsidR="009953FD">
        <w:noBreakHyphen/>
      </w:r>
      <w:r w:rsidRPr="00322F3B">
        <w:t xml:space="preserve">440 of the </w:t>
      </w:r>
      <w:r w:rsidRPr="00322F3B">
        <w:rPr>
          <w:i/>
        </w:rPr>
        <w:t>Income Tax (Transitional Provisions) Act 1997</w:t>
      </w:r>
      <w:r w:rsidRPr="00322F3B">
        <w:t>.</w:t>
      </w:r>
    </w:p>
    <w:p w14:paraId="01B43972" w14:textId="7F9D6C00" w:rsidR="0037072A" w:rsidRPr="00322F3B" w:rsidRDefault="0037072A" w:rsidP="0037072A">
      <w:pPr>
        <w:pStyle w:val="notetext"/>
      </w:pPr>
      <w:r w:rsidRPr="00322F3B">
        <w:t>Note 2:</w:t>
      </w:r>
      <w:r w:rsidRPr="00322F3B">
        <w:tab/>
        <w:t xml:space="preserve">If you choose to use this Subdivision for an income year, you continue to use it for assets that have been allocated to your general small business pool for a later income year even if you are not a small business entity, or do not choose to use this Subdivision, for the later year: see </w:t>
      </w:r>
      <w:r w:rsidR="009F5D03" w:rsidRPr="00322F3B">
        <w:t>section 3</w:t>
      </w:r>
      <w:r w:rsidRPr="00322F3B">
        <w:t>28</w:t>
      </w:r>
      <w:r w:rsidR="009953FD">
        <w:noBreakHyphen/>
      </w:r>
      <w:r w:rsidRPr="00322F3B">
        <w:t>220.</w:t>
      </w:r>
    </w:p>
    <w:p w14:paraId="7A0C85E7" w14:textId="5D3FFBE8" w:rsidR="00184076" w:rsidRPr="00322F3B" w:rsidRDefault="00184076" w:rsidP="00184076">
      <w:pPr>
        <w:pStyle w:val="notetext"/>
      </w:pPr>
      <w:r w:rsidRPr="00322F3B">
        <w:t>Note 3:</w:t>
      </w:r>
      <w:r w:rsidRPr="00322F3B">
        <w:tab/>
        <w:t>Subsections</w:t>
      </w:r>
      <w:r w:rsidR="00825006" w:rsidRPr="00322F3B">
        <w:t> </w:t>
      </w:r>
      <w:r w:rsidRPr="00322F3B">
        <w:t>328</w:t>
      </w:r>
      <w:r w:rsidR="009953FD">
        <w:noBreakHyphen/>
      </w:r>
      <w:r w:rsidRPr="00322F3B">
        <w:t xml:space="preserve">180(2) and (3) of the </w:t>
      </w:r>
      <w:r w:rsidRPr="00322F3B">
        <w:rPr>
          <w:i/>
        </w:rPr>
        <w:t>Income Tax (Transitional Provisions) Act 1997</w:t>
      </w:r>
      <w:r w:rsidRPr="00322F3B">
        <w:t xml:space="preserve"> affect the operation of this subsection in relation to income years ending on or after 12</w:t>
      </w:r>
      <w:r w:rsidR="00825006" w:rsidRPr="00322F3B">
        <w:t> </w:t>
      </w:r>
      <w:r w:rsidRPr="00322F3B">
        <w:t>May 2015.</w:t>
      </w:r>
    </w:p>
    <w:p w14:paraId="4D79F7AA" w14:textId="497BE079" w:rsidR="00892047" w:rsidRPr="00322F3B" w:rsidRDefault="00892047" w:rsidP="00DF132C">
      <w:pPr>
        <w:pStyle w:val="ActHead5"/>
      </w:pPr>
      <w:bookmarkStart w:id="219" w:name="_Toc201755697"/>
      <w:r w:rsidRPr="00322F3B">
        <w:rPr>
          <w:rStyle w:val="CharSectno"/>
        </w:rPr>
        <w:t>328</w:t>
      </w:r>
      <w:r w:rsidR="009953FD">
        <w:rPr>
          <w:rStyle w:val="CharSectno"/>
        </w:rPr>
        <w:noBreakHyphen/>
      </w:r>
      <w:r w:rsidRPr="00322F3B">
        <w:rPr>
          <w:rStyle w:val="CharSectno"/>
        </w:rPr>
        <w:t>180</w:t>
      </w:r>
      <w:r w:rsidRPr="00322F3B">
        <w:t xml:space="preserve">  Assets costing less than $1,000</w:t>
      </w:r>
      <w:bookmarkEnd w:id="219"/>
    </w:p>
    <w:p w14:paraId="5B1F1231" w14:textId="573AE34B" w:rsidR="0037072A" w:rsidRPr="00322F3B" w:rsidRDefault="0037072A" w:rsidP="00DF132C">
      <w:pPr>
        <w:pStyle w:val="subsection"/>
        <w:keepNext/>
        <w:keepLines/>
      </w:pPr>
      <w:r w:rsidRPr="00322F3B">
        <w:tab/>
        <w:t>(1)</w:t>
      </w:r>
      <w:r w:rsidRPr="00322F3B">
        <w:tab/>
        <w:t xml:space="preserve">You deduct the </w:t>
      </w:r>
      <w:r w:rsidR="009953FD" w:rsidRPr="009953FD">
        <w:rPr>
          <w:position w:val="6"/>
          <w:sz w:val="16"/>
        </w:rPr>
        <w:t>*</w:t>
      </w:r>
      <w:r w:rsidRPr="00322F3B">
        <w:t xml:space="preserve">taxable purpose proportion of the </w:t>
      </w:r>
      <w:r w:rsidR="009953FD" w:rsidRPr="009953FD">
        <w:rPr>
          <w:position w:val="6"/>
          <w:sz w:val="16"/>
        </w:rPr>
        <w:t>*</w:t>
      </w:r>
      <w:r w:rsidRPr="00322F3B">
        <w:t xml:space="preserve">adjustable value of a </w:t>
      </w:r>
      <w:r w:rsidR="009953FD" w:rsidRPr="009953FD">
        <w:rPr>
          <w:position w:val="6"/>
          <w:sz w:val="16"/>
        </w:rPr>
        <w:t>*</w:t>
      </w:r>
      <w:r w:rsidRPr="00322F3B">
        <w:t xml:space="preserve">depreciating asset for the income year in which you start to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if:</w:t>
      </w:r>
    </w:p>
    <w:p w14:paraId="5209CF0C" w14:textId="6B6B07ED" w:rsidR="0037072A" w:rsidRPr="00322F3B" w:rsidRDefault="0037072A" w:rsidP="0037072A">
      <w:pPr>
        <w:pStyle w:val="paragraph"/>
      </w:pPr>
      <w:r w:rsidRPr="00322F3B">
        <w:tab/>
        <w:t>(a)</w:t>
      </w:r>
      <w:r w:rsidRPr="00322F3B">
        <w:tab/>
        <w:t xml:space="preserve">you were a </w:t>
      </w:r>
      <w:r w:rsidR="009953FD" w:rsidRPr="009953FD">
        <w:rPr>
          <w:position w:val="6"/>
          <w:sz w:val="16"/>
        </w:rPr>
        <w:t>*</w:t>
      </w:r>
      <w:r w:rsidRPr="00322F3B">
        <w:t xml:space="preserve">small business entity for that year and the year in which you started to </w:t>
      </w:r>
      <w:r w:rsidR="009953FD" w:rsidRPr="009953FD">
        <w:rPr>
          <w:position w:val="6"/>
          <w:sz w:val="16"/>
        </w:rPr>
        <w:t>*</w:t>
      </w:r>
      <w:r w:rsidRPr="00322F3B">
        <w:t>hold it; and</w:t>
      </w:r>
    </w:p>
    <w:p w14:paraId="5D58D2C1" w14:textId="77777777" w:rsidR="0037072A" w:rsidRPr="00322F3B" w:rsidRDefault="0037072A" w:rsidP="0037072A">
      <w:pPr>
        <w:pStyle w:val="paragraph"/>
      </w:pPr>
      <w:r w:rsidRPr="00322F3B">
        <w:tab/>
        <w:t>(ab)</w:t>
      </w:r>
      <w:r w:rsidRPr="00322F3B">
        <w:tab/>
        <w:t>you chose to use this Subdivision for each of those years; and</w:t>
      </w:r>
    </w:p>
    <w:p w14:paraId="339A1653" w14:textId="41E5E158" w:rsidR="0037072A" w:rsidRPr="00322F3B" w:rsidRDefault="0037072A" w:rsidP="0037072A">
      <w:pPr>
        <w:pStyle w:val="paragraph"/>
      </w:pPr>
      <w:r w:rsidRPr="00322F3B">
        <w:tab/>
        <w:t>(b)</w:t>
      </w:r>
      <w:r w:rsidRPr="00322F3B">
        <w:tab/>
        <w:t xml:space="preserve">the asset is a depreciating asset whose </w:t>
      </w:r>
      <w:r w:rsidR="009953FD" w:rsidRPr="009953FD">
        <w:rPr>
          <w:position w:val="6"/>
          <w:sz w:val="16"/>
        </w:rPr>
        <w:t>*</w:t>
      </w:r>
      <w:r w:rsidRPr="00322F3B">
        <w:t xml:space="preserve">cost as at the end of the income year in which you start to use it, or have it installed ready for use, for a taxable purpose is less than </w:t>
      </w:r>
      <w:r w:rsidR="00892047" w:rsidRPr="00322F3B">
        <w:t>$1,000</w:t>
      </w:r>
      <w:r w:rsidRPr="00322F3B">
        <w:t>.</w:t>
      </w:r>
    </w:p>
    <w:p w14:paraId="39572A52" w14:textId="397EB436" w:rsidR="00956581" w:rsidRPr="00322F3B" w:rsidRDefault="00956581" w:rsidP="00B45B72">
      <w:pPr>
        <w:pStyle w:val="noteToPara"/>
      </w:pPr>
      <w:r w:rsidRPr="00322F3B">
        <w:lastRenderedPageBreak/>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5FFF6028" w14:textId="16B9ACF4" w:rsidR="0037072A" w:rsidRPr="00322F3B" w:rsidRDefault="0037072A" w:rsidP="0037072A">
      <w:pPr>
        <w:pStyle w:val="subsection"/>
      </w:pPr>
      <w:r w:rsidRPr="00322F3B">
        <w:tab/>
        <w:t>(2)</w:t>
      </w:r>
      <w:r w:rsidRPr="00322F3B">
        <w:tab/>
        <w:t xml:space="preserve">You can also deduct, for an income year for which you are a </w:t>
      </w:r>
      <w:r w:rsidR="009953FD" w:rsidRPr="009953FD">
        <w:rPr>
          <w:position w:val="6"/>
          <w:sz w:val="16"/>
        </w:rPr>
        <w:t>*</w:t>
      </w:r>
      <w:r w:rsidRPr="00322F3B">
        <w:t xml:space="preserve">small business entity and you choose to use this Subdivision, the </w:t>
      </w:r>
      <w:r w:rsidR="009953FD" w:rsidRPr="009953FD">
        <w:rPr>
          <w:position w:val="6"/>
          <w:sz w:val="16"/>
        </w:rPr>
        <w:t>*</w:t>
      </w:r>
      <w:r w:rsidRPr="00322F3B">
        <w:t xml:space="preserve">taxable purpose proportion of an amount included in the second element of the </w:t>
      </w:r>
      <w:r w:rsidR="009953FD" w:rsidRPr="009953FD">
        <w:rPr>
          <w:position w:val="6"/>
          <w:sz w:val="16"/>
        </w:rPr>
        <w:t>*</w:t>
      </w:r>
      <w:r w:rsidRPr="00322F3B">
        <w:t xml:space="preserve">cost of an asset for which you have deducted an amount under </w:t>
      </w:r>
      <w:r w:rsidR="00825006" w:rsidRPr="00322F3B">
        <w:t>subsection (</w:t>
      </w:r>
      <w:r w:rsidRPr="00322F3B">
        <w:t>1) if:</w:t>
      </w:r>
    </w:p>
    <w:p w14:paraId="6318CC99" w14:textId="77777777" w:rsidR="0037072A" w:rsidRPr="00322F3B" w:rsidRDefault="0037072A" w:rsidP="0037072A">
      <w:pPr>
        <w:pStyle w:val="paragraph"/>
      </w:pPr>
      <w:r w:rsidRPr="00322F3B">
        <w:tab/>
        <w:t>(a)</w:t>
      </w:r>
      <w:r w:rsidRPr="00322F3B">
        <w:tab/>
        <w:t xml:space="preserve">the amount so included is less than </w:t>
      </w:r>
      <w:r w:rsidR="00892047" w:rsidRPr="00322F3B">
        <w:t>$1,000</w:t>
      </w:r>
      <w:r w:rsidRPr="00322F3B">
        <w:t>; and</w:t>
      </w:r>
    </w:p>
    <w:p w14:paraId="496E0344" w14:textId="2F0A7767" w:rsidR="008E5175" w:rsidRPr="00322F3B" w:rsidRDefault="008E5175" w:rsidP="00B45B72">
      <w:pPr>
        <w:pStyle w:val="noteToPara"/>
      </w:pPr>
      <w:r w:rsidRPr="00322F3B">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1C8020F2" w14:textId="27D56BAC" w:rsidR="0037072A" w:rsidRPr="00322F3B" w:rsidRDefault="0037072A" w:rsidP="0037072A">
      <w:pPr>
        <w:pStyle w:val="paragraph"/>
      </w:pPr>
      <w:r w:rsidRPr="00322F3B">
        <w:tab/>
        <w:t>(b)</w:t>
      </w:r>
      <w:r w:rsidRPr="00322F3B">
        <w:tab/>
        <w:t xml:space="preserve">you started to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an earlier income year.</w:t>
      </w:r>
    </w:p>
    <w:p w14:paraId="7A7CA433" w14:textId="17FDF865" w:rsidR="00BB31D7" w:rsidRPr="00322F3B" w:rsidRDefault="00BB31D7" w:rsidP="00BB31D7">
      <w:pPr>
        <w:pStyle w:val="noteToPara"/>
      </w:pPr>
      <w:r w:rsidRPr="00322F3B">
        <w:t>Note:</w:t>
      </w:r>
      <w:r w:rsidRPr="00322F3B">
        <w:tab/>
      </w:r>
      <w:r w:rsidR="00825006" w:rsidRPr="00322F3B">
        <w:t>Paragraph (</w:t>
      </w:r>
      <w:r w:rsidRPr="00322F3B">
        <w:t>b) may not apply for costs included after 31</w:t>
      </w:r>
      <w:r w:rsidR="00825006" w:rsidRPr="00322F3B">
        <w:t> </w:t>
      </w:r>
      <w:r w:rsidRPr="00322F3B">
        <w:t>December 2020 for assets you first acquire between 12</w:t>
      </w:r>
      <w:r w:rsidR="00825006" w:rsidRPr="00322F3B">
        <w:t> </w:t>
      </w:r>
      <w:r w:rsidRPr="00322F3B">
        <w:t>May 2015 and 31</w:t>
      </w:r>
      <w:r w:rsidR="00825006" w:rsidRPr="00322F3B">
        <w:t> </w:t>
      </w:r>
      <w:r w:rsidRPr="00322F3B">
        <w:t>December 2020: see sub</w:t>
      </w:r>
      <w:r w:rsidR="009F5D03" w:rsidRPr="00322F3B">
        <w:t>section 3</w:t>
      </w:r>
      <w:r w:rsidRPr="00322F3B">
        <w:t>28</w:t>
      </w:r>
      <w:r w:rsidR="009953FD">
        <w:noBreakHyphen/>
      </w:r>
      <w:r w:rsidRPr="00322F3B">
        <w:t xml:space="preserve">180(5A) of the </w:t>
      </w:r>
      <w:r w:rsidRPr="00322F3B">
        <w:rPr>
          <w:i/>
        </w:rPr>
        <w:t>Income Tax (Transitional Provisions) Act 1997</w:t>
      </w:r>
      <w:r w:rsidRPr="00322F3B">
        <w:t>.</w:t>
      </w:r>
    </w:p>
    <w:p w14:paraId="1AB432E3" w14:textId="5C5248C6" w:rsidR="0037072A" w:rsidRPr="00322F3B" w:rsidRDefault="0037072A" w:rsidP="0037072A">
      <w:pPr>
        <w:pStyle w:val="subsection"/>
      </w:pPr>
      <w:r w:rsidRPr="00322F3B">
        <w:tab/>
        <w:t>(3)</w:t>
      </w:r>
      <w:r w:rsidRPr="00322F3B">
        <w:tab/>
        <w:t xml:space="preserve">An asset for which you have deducted an amount under this section is allocated to your </w:t>
      </w:r>
      <w:r w:rsidR="009953FD" w:rsidRPr="009953FD">
        <w:rPr>
          <w:position w:val="6"/>
          <w:sz w:val="16"/>
        </w:rPr>
        <w:t>*</w:t>
      </w:r>
      <w:r w:rsidRPr="00322F3B">
        <w:t>general small business pool if:</w:t>
      </w:r>
    </w:p>
    <w:p w14:paraId="0E10F9C5" w14:textId="420277DA" w:rsidR="0037072A" w:rsidRPr="00322F3B" w:rsidRDefault="0037072A" w:rsidP="0037072A">
      <w:pPr>
        <w:pStyle w:val="paragraph"/>
      </w:pPr>
      <w:r w:rsidRPr="00322F3B">
        <w:tab/>
        <w:t>(a)</w:t>
      </w:r>
      <w:r w:rsidRPr="00322F3B">
        <w:tab/>
        <w:t xml:space="preserve">an amount of </w:t>
      </w:r>
      <w:r w:rsidR="00892047" w:rsidRPr="00322F3B">
        <w:t>$1,000</w:t>
      </w:r>
      <w:r w:rsidRPr="00322F3B">
        <w:t xml:space="preserve"> or more is included in the second element of the asset’s </w:t>
      </w:r>
      <w:r w:rsidR="009953FD" w:rsidRPr="009953FD">
        <w:rPr>
          <w:position w:val="6"/>
          <w:sz w:val="16"/>
        </w:rPr>
        <w:t>*</w:t>
      </w:r>
      <w:r w:rsidRPr="00322F3B">
        <w:t>cost; or</w:t>
      </w:r>
    </w:p>
    <w:p w14:paraId="3C4AC319" w14:textId="776012D8" w:rsidR="008E5175" w:rsidRPr="00322F3B" w:rsidRDefault="008E5175" w:rsidP="00B45B72">
      <w:pPr>
        <w:pStyle w:val="noteToPara"/>
      </w:pPr>
      <w:r w:rsidRPr="00322F3B">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1B2B6954" w14:textId="77777777" w:rsidR="0037072A" w:rsidRPr="00322F3B" w:rsidRDefault="0037072A" w:rsidP="0037072A">
      <w:pPr>
        <w:pStyle w:val="paragraph"/>
      </w:pPr>
      <w:r w:rsidRPr="00322F3B">
        <w:tab/>
        <w:t>(b)</w:t>
      </w:r>
      <w:r w:rsidRPr="00322F3B">
        <w:tab/>
        <w:t xml:space="preserve">any amount is included in the second element of the asset’s cost and you have deducted or can deduct an amount under </w:t>
      </w:r>
      <w:r w:rsidR="00825006" w:rsidRPr="00322F3B">
        <w:t>subsection (</w:t>
      </w:r>
      <w:r w:rsidRPr="00322F3B">
        <w:t>2) for an amount previously included in the second element of the asset’s cost.</w:t>
      </w:r>
    </w:p>
    <w:p w14:paraId="6B748DC9" w14:textId="438F7398" w:rsidR="0037072A" w:rsidRPr="00322F3B" w:rsidRDefault="0037072A" w:rsidP="0037072A">
      <w:pPr>
        <w:pStyle w:val="subsection"/>
      </w:pPr>
      <w:r w:rsidRPr="00322F3B">
        <w:tab/>
        <w:t>(4)</w:t>
      </w:r>
      <w:r w:rsidRPr="00322F3B">
        <w:tab/>
        <w:t xml:space="preserve">This Division applies to the asset as if its </w:t>
      </w:r>
      <w:r w:rsidR="009953FD" w:rsidRPr="009953FD">
        <w:rPr>
          <w:position w:val="6"/>
          <w:sz w:val="16"/>
        </w:rPr>
        <w:t>*</w:t>
      </w:r>
      <w:r w:rsidRPr="00322F3B">
        <w:t xml:space="preserve">adjustable value were the amount included in the second element of its </w:t>
      </w:r>
      <w:r w:rsidR="009953FD" w:rsidRPr="009953FD">
        <w:rPr>
          <w:position w:val="6"/>
          <w:sz w:val="16"/>
        </w:rPr>
        <w:t>*</w:t>
      </w:r>
      <w:r w:rsidRPr="00322F3B">
        <w:t xml:space="preserve">cost as mentioned in </w:t>
      </w:r>
      <w:r w:rsidR="00825006" w:rsidRPr="00322F3B">
        <w:t>subsection (</w:t>
      </w:r>
      <w:r w:rsidRPr="00322F3B">
        <w:t>3).</w:t>
      </w:r>
    </w:p>
    <w:p w14:paraId="717042CA" w14:textId="6BF56538" w:rsidR="0037072A" w:rsidRPr="00322F3B" w:rsidRDefault="0037072A" w:rsidP="0037072A">
      <w:pPr>
        <w:pStyle w:val="subsection"/>
      </w:pPr>
      <w:r w:rsidRPr="00322F3B">
        <w:lastRenderedPageBreak/>
        <w:tab/>
        <w:t>(5)</w:t>
      </w:r>
      <w:r w:rsidRPr="00322F3B">
        <w:tab/>
      </w:r>
      <w:r w:rsidR="00825006" w:rsidRPr="00322F3B">
        <w:t>Subsection (</w:t>
      </w:r>
      <w:r w:rsidRPr="00322F3B">
        <w:t xml:space="preserve">3) applies even if the amount is included in the second element of the asset’s </w:t>
      </w:r>
      <w:r w:rsidR="009953FD" w:rsidRPr="009953FD">
        <w:rPr>
          <w:position w:val="6"/>
          <w:sz w:val="16"/>
        </w:rPr>
        <w:t>*</w:t>
      </w:r>
      <w:r w:rsidRPr="00322F3B">
        <w:t xml:space="preserve">cost during an income year for which you are not a </w:t>
      </w:r>
      <w:r w:rsidR="009953FD" w:rsidRPr="009953FD">
        <w:rPr>
          <w:position w:val="6"/>
          <w:sz w:val="16"/>
        </w:rPr>
        <w:t>*</w:t>
      </w:r>
      <w:r w:rsidRPr="00322F3B">
        <w:t>small business entity or do not choose to use this Subdivision.</w:t>
      </w:r>
    </w:p>
    <w:p w14:paraId="7ABF3970" w14:textId="4B25CD7A" w:rsidR="0037072A" w:rsidRPr="00322F3B" w:rsidRDefault="0037072A" w:rsidP="00582B7B">
      <w:pPr>
        <w:pStyle w:val="ActHead5"/>
      </w:pPr>
      <w:bookmarkStart w:id="220" w:name="_Toc201755698"/>
      <w:r w:rsidRPr="00322F3B">
        <w:rPr>
          <w:rStyle w:val="CharSectno"/>
        </w:rPr>
        <w:t>328</w:t>
      </w:r>
      <w:r w:rsidR="009953FD">
        <w:rPr>
          <w:rStyle w:val="CharSectno"/>
        </w:rPr>
        <w:noBreakHyphen/>
      </w:r>
      <w:r w:rsidRPr="00322F3B">
        <w:rPr>
          <w:rStyle w:val="CharSectno"/>
        </w:rPr>
        <w:t>185</w:t>
      </w:r>
      <w:r w:rsidRPr="00322F3B">
        <w:t xml:space="preserve">  Pooling</w:t>
      </w:r>
      <w:bookmarkEnd w:id="220"/>
    </w:p>
    <w:p w14:paraId="150B79D9" w14:textId="3AF4A18D" w:rsidR="0037072A" w:rsidRPr="00322F3B" w:rsidRDefault="0037072A" w:rsidP="00582B7B">
      <w:pPr>
        <w:pStyle w:val="subsection"/>
        <w:keepNext/>
        <w:keepLines/>
      </w:pPr>
      <w:r w:rsidRPr="00322F3B">
        <w:tab/>
        <w:t>(1)</w:t>
      </w:r>
      <w:r w:rsidRPr="00322F3B">
        <w:tab/>
        <w:t xml:space="preserve">If you are a </w:t>
      </w:r>
      <w:r w:rsidR="009953FD" w:rsidRPr="009953FD">
        <w:rPr>
          <w:position w:val="6"/>
          <w:sz w:val="16"/>
        </w:rPr>
        <w:t>*</w:t>
      </w:r>
      <w:r w:rsidRPr="00322F3B">
        <w:t xml:space="preserve">small business entity for an income year and you have chosen to use this Subdivision for that year, you deduct amounts for your </w:t>
      </w:r>
      <w:r w:rsidR="009953FD" w:rsidRPr="009953FD">
        <w:rPr>
          <w:position w:val="6"/>
          <w:sz w:val="16"/>
        </w:rPr>
        <w:t>*</w:t>
      </w:r>
      <w:r w:rsidRPr="00322F3B">
        <w:t xml:space="preserve">depreciating assets (except assets for which you have deducted or can deduct an amount under </w:t>
      </w:r>
      <w:r w:rsidR="009F5D03" w:rsidRPr="00322F3B">
        <w:t>section 3</w:t>
      </w:r>
      <w:r w:rsidRPr="00322F3B">
        <w:t>28</w:t>
      </w:r>
      <w:r w:rsidR="009953FD">
        <w:noBreakHyphen/>
      </w:r>
      <w:r w:rsidRPr="00322F3B">
        <w:t>180) through a pool, which allows you to deduct amounts for them as if they were a single asset, thereby simplifying your calculations. You use one rate for the pool.</w:t>
      </w:r>
    </w:p>
    <w:p w14:paraId="744E2C8E" w14:textId="028DD289" w:rsidR="0037072A" w:rsidRPr="00322F3B" w:rsidRDefault="0037072A" w:rsidP="00582B7B">
      <w:pPr>
        <w:pStyle w:val="subsection"/>
        <w:keepNext/>
        <w:keepLines/>
      </w:pPr>
      <w:r w:rsidRPr="00322F3B">
        <w:tab/>
        <w:t>(2)</w:t>
      </w:r>
      <w:r w:rsidRPr="00322F3B">
        <w:tab/>
        <w:t xml:space="preserve">There is a </w:t>
      </w:r>
      <w:r w:rsidRPr="00322F3B">
        <w:rPr>
          <w:b/>
          <w:i/>
        </w:rPr>
        <w:t>general small business pool</w:t>
      </w:r>
      <w:r w:rsidRPr="00322F3B">
        <w:t xml:space="preserve"> to which </w:t>
      </w:r>
      <w:r w:rsidR="009953FD" w:rsidRPr="009953FD">
        <w:rPr>
          <w:position w:val="6"/>
          <w:sz w:val="16"/>
        </w:rPr>
        <w:t>*</w:t>
      </w:r>
      <w:r w:rsidRPr="00322F3B">
        <w:t>depreciating assets are allocated.</w:t>
      </w:r>
    </w:p>
    <w:p w14:paraId="761042A9" w14:textId="77777777" w:rsidR="0037072A" w:rsidRPr="00322F3B" w:rsidRDefault="0037072A" w:rsidP="0037072A">
      <w:pPr>
        <w:pStyle w:val="SubsectionHead"/>
      </w:pPr>
      <w:r w:rsidRPr="00322F3B">
        <w:t>Allocating assets to a pool</w:t>
      </w:r>
    </w:p>
    <w:p w14:paraId="68DA4FFE" w14:textId="48E12CF7" w:rsidR="0037072A" w:rsidRPr="00322F3B" w:rsidRDefault="0037072A" w:rsidP="0037072A">
      <w:pPr>
        <w:pStyle w:val="subsection"/>
      </w:pPr>
      <w:r w:rsidRPr="00322F3B">
        <w:tab/>
        <w:t>(3)</w:t>
      </w:r>
      <w:r w:rsidRPr="00322F3B">
        <w:tab/>
        <w:t xml:space="preserve">A </w:t>
      </w:r>
      <w:r w:rsidR="009953FD" w:rsidRPr="009953FD">
        <w:rPr>
          <w:position w:val="6"/>
          <w:sz w:val="16"/>
        </w:rPr>
        <w:t>*</w:t>
      </w:r>
      <w:r w:rsidRPr="00322F3B">
        <w:t>depreciating asset:</w:t>
      </w:r>
    </w:p>
    <w:p w14:paraId="1A3BB431" w14:textId="1BD12250" w:rsidR="0037072A" w:rsidRPr="00322F3B" w:rsidRDefault="0037072A" w:rsidP="0037072A">
      <w:pPr>
        <w:pStyle w:val="paragraph"/>
      </w:pPr>
      <w:r w:rsidRPr="00322F3B">
        <w:tab/>
        <w:t>(a)</w:t>
      </w:r>
      <w:r w:rsidRPr="00322F3B">
        <w:tab/>
        <w:t xml:space="preserve">that you </w:t>
      </w:r>
      <w:r w:rsidR="009953FD" w:rsidRPr="009953FD">
        <w:rPr>
          <w:position w:val="6"/>
          <w:sz w:val="16"/>
        </w:rPr>
        <w:t>*</w:t>
      </w:r>
      <w:r w:rsidRPr="00322F3B">
        <w:t xml:space="preserve">hold just before, and at the start of, the first income year for which you are, or last were, a </w:t>
      </w:r>
      <w:r w:rsidR="009953FD" w:rsidRPr="009953FD">
        <w:rPr>
          <w:position w:val="6"/>
          <w:sz w:val="16"/>
        </w:rPr>
        <w:t>*</w:t>
      </w:r>
      <w:r w:rsidRPr="00322F3B">
        <w:t>small business entity; and</w:t>
      </w:r>
    </w:p>
    <w:p w14:paraId="7F7C8B5F" w14:textId="77777777" w:rsidR="0037072A" w:rsidRPr="00322F3B" w:rsidRDefault="0037072A" w:rsidP="0037072A">
      <w:pPr>
        <w:pStyle w:val="paragraph"/>
      </w:pPr>
      <w:r w:rsidRPr="00322F3B">
        <w:tab/>
        <w:t>(b)</w:t>
      </w:r>
      <w:r w:rsidRPr="00322F3B">
        <w:tab/>
        <w:t>for which you calculate your deductions under this Subdivision instead of under Division</w:t>
      </w:r>
      <w:r w:rsidR="00825006" w:rsidRPr="00322F3B">
        <w:t> </w:t>
      </w:r>
      <w:r w:rsidRPr="00322F3B">
        <w:t>40; and</w:t>
      </w:r>
    </w:p>
    <w:p w14:paraId="67FBB7F7" w14:textId="37CC4A36" w:rsidR="0037072A" w:rsidRPr="00322F3B" w:rsidRDefault="0037072A" w:rsidP="0037072A">
      <w:pPr>
        <w:pStyle w:val="paragraph"/>
      </w:pPr>
      <w:r w:rsidRPr="00322F3B">
        <w:tab/>
        <w:t>(c)</w:t>
      </w:r>
      <w:r w:rsidRPr="00322F3B">
        <w:tab/>
        <w:t xml:space="preserve">that has not previously been allocated to your </w:t>
      </w:r>
      <w:r w:rsidR="009953FD" w:rsidRPr="009953FD">
        <w:rPr>
          <w:position w:val="6"/>
          <w:sz w:val="16"/>
        </w:rPr>
        <w:t>*</w:t>
      </w:r>
      <w:r w:rsidRPr="00322F3B">
        <w:t>general small business pool; and</w:t>
      </w:r>
    </w:p>
    <w:p w14:paraId="3ECD73B2" w14:textId="07BE11D9" w:rsidR="0037072A" w:rsidRPr="00322F3B" w:rsidRDefault="0037072A" w:rsidP="0037072A">
      <w:pPr>
        <w:pStyle w:val="paragraph"/>
      </w:pPr>
      <w:r w:rsidRPr="00322F3B">
        <w:tab/>
        <w:t>(d)</w:t>
      </w:r>
      <w:r w:rsidRPr="00322F3B">
        <w:tab/>
        <w:t xml:space="preserve">that you have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taxable purpose;</w:t>
      </w:r>
    </w:p>
    <w:p w14:paraId="6ADC3BE5" w14:textId="77777777" w:rsidR="0037072A" w:rsidRPr="00322F3B" w:rsidRDefault="0037072A" w:rsidP="0037072A">
      <w:pPr>
        <w:pStyle w:val="subsection2"/>
      </w:pPr>
      <w:r w:rsidRPr="00322F3B">
        <w:t>is automatically allocated to your general small business pool.</w:t>
      </w:r>
    </w:p>
    <w:p w14:paraId="1DF29DEE" w14:textId="23565F93" w:rsidR="0037072A" w:rsidRPr="00322F3B" w:rsidRDefault="0037072A" w:rsidP="0037072A">
      <w:pPr>
        <w:pStyle w:val="subsection"/>
      </w:pPr>
      <w:r w:rsidRPr="00322F3B">
        <w:tab/>
        <w:t>(4)</w:t>
      </w:r>
      <w:r w:rsidRPr="00322F3B">
        <w:tab/>
        <w:t xml:space="preserve">A </w:t>
      </w:r>
      <w:r w:rsidR="009953FD" w:rsidRPr="009953FD">
        <w:rPr>
          <w:position w:val="6"/>
          <w:sz w:val="16"/>
        </w:rPr>
        <w:t>*</w:t>
      </w:r>
      <w:r w:rsidRPr="00322F3B">
        <w:t xml:space="preserve">depreciating asset that you start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are a </w:t>
      </w:r>
      <w:r w:rsidR="009953FD" w:rsidRPr="009953FD">
        <w:rPr>
          <w:position w:val="6"/>
          <w:sz w:val="16"/>
        </w:rPr>
        <w:t>*</w:t>
      </w:r>
      <w:r w:rsidRPr="00322F3B">
        <w:t xml:space="preserve">small business entity and you choose to use this Subdivision is allocated to the </w:t>
      </w:r>
      <w:r w:rsidR="009953FD" w:rsidRPr="009953FD">
        <w:rPr>
          <w:position w:val="6"/>
          <w:sz w:val="16"/>
        </w:rPr>
        <w:t>*</w:t>
      </w:r>
      <w:r w:rsidRPr="00322F3B">
        <w:t>general small business pool at the end of that year.</w:t>
      </w:r>
    </w:p>
    <w:p w14:paraId="7FA16FED" w14:textId="77777777" w:rsidR="0037072A" w:rsidRPr="00322F3B" w:rsidRDefault="0037072A" w:rsidP="0037072A">
      <w:pPr>
        <w:pStyle w:val="notetext"/>
      </w:pPr>
      <w:r w:rsidRPr="00322F3B">
        <w:lastRenderedPageBreak/>
        <w:t>Note:</w:t>
      </w:r>
      <w:r w:rsidRPr="00322F3B">
        <w:tab/>
        <w:t>The allocation happens even if you no longer hold the asset at the end of that income year.</w:t>
      </w:r>
    </w:p>
    <w:p w14:paraId="6F4FC756" w14:textId="77777777" w:rsidR="0037072A" w:rsidRPr="00322F3B" w:rsidRDefault="0037072A" w:rsidP="0037072A">
      <w:pPr>
        <w:pStyle w:val="SubsectionHead"/>
      </w:pPr>
      <w:r w:rsidRPr="00322F3B">
        <w:t xml:space="preserve">Exception for assets used or installed before </w:t>
      </w:r>
      <w:r w:rsidR="00F233ED" w:rsidRPr="00322F3B">
        <w:t>1 July</w:t>
      </w:r>
      <w:r w:rsidRPr="00322F3B">
        <w:t xml:space="preserve"> 2001</w:t>
      </w:r>
    </w:p>
    <w:p w14:paraId="629F3257" w14:textId="7B561213" w:rsidR="0037072A" w:rsidRPr="00322F3B" w:rsidRDefault="0037072A" w:rsidP="0037072A">
      <w:pPr>
        <w:pStyle w:val="subsection"/>
      </w:pPr>
      <w:r w:rsidRPr="00322F3B">
        <w:tab/>
        <w:t>(5)</w:t>
      </w:r>
      <w:r w:rsidRPr="00322F3B">
        <w:tab/>
        <w:t xml:space="preserve">You can choose not to have a </w:t>
      </w:r>
      <w:r w:rsidR="009953FD" w:rsidRPr="009953FD">
        <w:rPr>
          <w:position w:val="6"/>
          <w:sz w:val="16"/>
        </w:rPr>
        <w:t>*</w:t>
      </w:r>
      <w:r w:rsidRPr="00322F3B">
        <w:t xml:space="preserve">depreciating asset allocated to the </w:t>
      </w:r>
      <w:r w:rsidR="009953FD" w:rsidRPr="009953FD">
        <w:rPr>
          <w:position w:val="6"/>
          <w:sz w:val="16"/>
        </w:rPr>
        <w:t>*</w:t>
      </w:r>
      <w:r w:rsidRPr="00322F3B">
        <w:t xml:space="preserve">general small business pool if you started to use it, or have it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before </w:t>
      </w:r>
      <w:r w:rsidR="00F233ED" w:rsidRPr="00322F3B">
        <w:t>1 July</w:t>
      </w:r>
      <w:r w:rsidRPr="00322F3B">
        <w:t xml:space="preserve"> 2001.</w:t>
      </w:r>
    </w:p>
    <w:p w14:paraId="105B1670" w14:textId="77777777" w:rsidR="0037072A" w:rsidRPr="00322F3B" w:rsidRDefault="0037072A" w:rsidP="0037072A">
      <w:pPr>
        <w:pStyle w:val="notetext"/>
      </w:pPr>
      <w:r w:rsidRPr="00322F3B">
        <w:t>Note:</w:t>
      </w:r>
      <w:r w:rsidRPr="00322F3B">
        <w:tab/>
        <w:t>If you make this choice, you would continue to deduct amounts for the asset under Division</w:t>
      </w:r>
      <w:r w:rsidR="00825006" w:rsidRPr="00322F3B">
        <w:t> </w:t>
      </w:r>
      <w:r w:rsidRPr="00322F3B">
        <w:t>40.</w:t>
      </w:r>
    </w:p>
    <w:p w14:paraId="11789092" w14:textId="1AA48C06" w:rsidR="0037072A" w:rsidRPr="00322F3B" w:rsidRDefault="0037072A" w:rsidP="0037072A">
      <w:pPr>
        <w:pStyle w:val="subsection"/>
      </w:pPr>
      <w:r w:rsidRPr="00322F3B">
        <w:tab/>
        <w:t>(6)</w:t>
      </w:r>
      <w:r w:rsidRPr="00322F3B">
        <w:tab/>
        <w:t xml:space="preserve">You must make that choice for the first income year for which you are a </w:t>
      </w:r>
      <w:r w:rsidR="009953FD" w:rsidRPr="009953FD">
        <w:rPr>
          <w:position w:val="6"/>
          <w:sz w:val="16"/>
        </w:rPr>
        <w:t>*</w:t>
      </w:r>
      <w:r w:rsidRPr="00322F3B">
        <w:t>small business entity and you choose to use this Subdivision. Once you have made the choice for an asset, you cannot change it.</w:t>
      </w:r>
    </w:p>
    <w:p w14:paraId="594EE843" w14:textId="2F3A1BE6" w:rsidR="0037072A" w:rsidRPr="00322F3B" w:rsidRDefault="0037072A" w:rsidP="0037072A">
      <w:pPr>
        <w:pStyle w:val="SubsectionHead"/>
      </w:pPr>
      <w:r w:rsidRPr="00322F3B">
        <w:t>No re</w:t>
      </w:r>
      <w:r w:rsidR="009953FD">
        <w:noBreakHyphen/>
      </w:r>
      <w:r w:rsidRPr="00322F3B">
        <w:t>allocation</w:t>
      </w:r>
    </w:p>
    <w:p w14:paraId="43312729" w14:textId="1E2CF8B4" w:rsidR="0037072A" w:rsidRPr="00322F3B" w:rsidRDefault="0037072A" w:rsidP="0037072A">
      <w:pPr>
        <w:pStyle w:val="subsection"/>
      </w:pPr>
      <w:r w:rsidRPr="00322F3B">
        <w:tab/>
        <w:t>(7)</w:t>
      </w:r>
      <w:r w:rsidRPr="00322F3B">
        <w:tab/>
        <w:t xml:space="preserve">Once a </w:t>
      </w:r>
      <w:r w:rsidR="009953FD" w:rsidRPr="009953FD">
        <w:rPr>
          <w:position w:val="6"/>
          <w:sz w:val="16"/>
        </w:rPr>
        <w:t>*</w:t>
      </w:r>
      <w:r w:rsidRPr="00322F3B">
        <w:t xml:space="preserve">depreciating asset is allocated to your </w:t>
      </w:r>
      <w:r w:rsidR="009953FD" w:rsidRPr="009953FD">
        <w:rPr>
          <w:position w:val="6"/>
          <w:sz w:val="16"/>
        </w:rPr>
        <w:t>*</w:t>
      </w:r>
      <w:r w:rsidRPr="00322F3B">
        <w:t>general small business pool, it is not re</w:t>
      </w:r>
      <w:r w:rsidR="009953FD">
        <w:noBreakHyphen/>
      </w:r>
      <w:r w:rsidRPr="00322F3B">
        <w:t xml:space="preserve">allocated, even if you are not a </w:t>
      </w:r>
      <w:r w:rsidR="009953FD" w:rsidRPr="009953FD">
        <w:rPr>
          <w:position w:val="6"/>
          <w:sz w:val="16"/>
        </w:rPr>
        <w:t>*</w:t>
      </w:r>
      <w:r w:rsidRPr="00322F3B">
        <w:t>small business entity for a later income year or you do not choose to use this Subdivision for that later year.</w:t>
      </w:r>
    </w:p>
    <w:p w14:paraId="4FB81B0C" w14:textId="46BABBC4" w:rsidR="0037072A" w:rsidRPr="00322F3B" w:rsidRDefault="0037072A" w:rsidP="0037072A">
      <w:pPr>
        <w:pStyle w:val="notetext"/>
      </w:pPr>
      <w:r w:rsidRPr="00322F3B">
        <w:t>Note:</w:t>
      </w:r>
      <w:r w:rsidRPr="00322F3B">
        <w:tab/>
        <w:t xml:space="preserve">If you chose to use this Subdivision for an income year, you continue to use it for your general small business pool for a later income year even if you are not a small business entity, or do not choose to use this Subdivision, for the later year: see </w:t>
      </w:r>
      <w:r w:rsidR="009F5D03" w:rsidRPr="00322F3B">
        <w:t>section 3</w:t>
      </w:r>
      <w:r w:rsidRPr="00322F3B">
        <w:t>28</w:t>
      </w:r>
      <w:r w:rsidR="009953FD">
        <w:noBreakHyphen/>
      </w:r>
      <w:r w:rsidRPr="00322F3B">
        <w:t>220.</w:t>
      </w:r>
    </w:p>
    <w:p w14:paraId="64F27C51" w14:textId="27CBFC91" w:rsidR="0037072A" w:rsidRPr="00322F3B" w:rsidRDefault="0037072A" w:rsidP="0037072A">
      <w:pPr>
        <w:pStyle w:val="ActHead5"/>
      </w:pPr>
      <w:bookmarkStart w:id="221" w:name="_Toc201755699"/>
      <w:r w:rsidRPr="00322F3B">
        <w:rPr>
          <w:rStyle w:val="CharSectno"/>
        </w:rPr>
        <w:t>328</w:t>
      </w:r>
      <w:r w:rsidR="009953FD">
        <w:rPr>
          <w:rStyle w:val="CharSectno"/>
        </w:rPr>
        <w:noBreakHyphen/>
      </w:r>
      <w:r w:rsidRPr="00322F3B">
        <w:rPr>
          <w:rStyle w:val="CharSectno"/>
        </w:rPr>
        <w:t>190</w:t>
      </w:r>
      <w:r w:rsidRPr="00322F3B">
        <w:t xml:space="preserve">  Calculation</w:t>
      </w:r>
      <w:bookmarkEnd w:id="221"/>
    </w:p>
    <w:p w14:paraId="45980AEA" w14:textId="49975E09" w:rsidR="0037072A" w:rsidRPr="00322F3B" w:rsidRDefault="0037072A" w:rsidP="0037072A">
      <w:pPr>
        <w:pStyle w:val="subsection"/>
      </w:pPr>
      <w:r w:rsidRPr="00322F3B">
        <w:tab/>
        <w:t>(1)</w:t>
      </w:r>
      <w:r w:rsidRPr="00322F3B">
        <w:tab/>
        <w:t xml:space="preserve">You calculate your deduction for your </w:t>
      </w:r>
      <w:r w:rsidR="009953FD" w:rsidRPr="009953FD">
        <w:rPr>
          <w:position w:val="6"/>
          <w:sz w:val="16"/>
        </w:rPr>
        <w:t>*</w:t>
      </w:r>
      <w:r w:rsidRPr="00322F3B">
        <w:t>general small business pool for an income year using this formula:</w:t>
      </w:r>
    </w:p>
    <w:p w14:paraId="74E78487" w14:textId="77777777" w:rsidR="0037072A" w:rsidRPr="00322F3B" w:rsidRDefault="0037072A" w:rsidP="0037072A">
      <w:pPr>
        <w:pStyle w:val="Formula"/>
      </w:pPr>
      <w:r w:rsidRPr="00322F3B">
        <w:rPr>
          <w:noProof/>
        </w:rPr>
        <w:drawing>
          <wp:inline distT="0" distB="0" distL="0" distR="0" wp14:anchorId="198B69B0" wp14:editId="146255A3">
            <wp:extent cx="1628775" cy="266700"/>
            <wp:effectExtent l="0" t="0" r="9525" b="0"/>
            <wp:docPr id="31" name="Picture 31" descr="Start formula *Opening pool balance times 3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8775" cy="266700"/>
                    </a:xfrm>
                    <a:prstGeom prst="rect">
                      <a:avLst/>
                    </a:prstGeom>
                    <a:noFill/>
                    <a:ln>
                      <a:noFill/>
                    </a:ln>
                  </pic:spPr>
                </pic:pic>
              </a:graphicData>
            </a:graphic>
          </wp:inline>
        </w:drawing>
      </w:r>
    </w:p>
    <w:p w14:paraId="70D420DB" w14:textId="68777B5A" w:rsidR="0037072A" w:rsidRPr="00322F3B" w:rsidRDefault="0037072A" w:rsidP="0037072A">
      <w:pPr>
        <w:pStyle w:val="notetext"/>
      </w:pPr>
      <w:r w:rsidRPr="00322F3B">
        <w:t>Note:</w:t>
      </w:r>
      <w:r w:rsidRPr="00322F3B">
        <w:tab/>
        <w:t xml:space="preserve">You use </w:t>
      </w:r>
      <w:r w:rsidR="009F5D03" w:rsidRPr="00322F3B">
        <w:t>section 3</w:t>
      </w:r>
      <w:r w:rsidRPr="00322F3B">
        <w:t>28</w:t>
      </w:r>
      <w:r w:rsidR="009953FD">
        <w:noBreakHyphen/>
      </w:r>
      <w:r w:rsidRPr="00322F3B">
        <w:t>210 instead if the pool has a low pool value.</w:t>
      </w:r>
    </w:p>
    <w:p w14:paraId="14FD6E78" w14:textId="41D4062E" w:rsidR="0037072A" w:rsidRPr="00322F3B" w:rsidRDefault="0037072A" w:rsidP="0037072A">
      <w:pPr>
        <w:pStyle w:val="subsection"/>
        <w:keepNext/>
        <w:keepLines/>
      </w:pPr>
      <w:r w:rsidRPr="00322F3B">
        <w:lastRenderedPageBreak/>
        <w:tab/>
        <w:t>(2)</w:t>
      </w:r>
      <w:r w:rsidRPr="00322F3B">
        <w:tab/>
        <w:t xml:space="preserve">Your deduction for each </w:t>
      </w:r>
      <w:r w:rsidR="009953FD" w:rsidRPr="009953FD">
        <w:rPr>
          <w:position w:val="6"/>
          <w:sz w:val="16"/>
        </w:rPr>
        <w:t>*</w:t>
      </w:r>
      <w:r w:rsidRPr="00322F3B">
        <w:t xml:space="preserve">depreciating asset that you start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are a </w:t>
      </w:r>
      <w:r w:rsidR="009953FD" w:rsidRPr="009953FD">
        <w:rPr>
          <w:position w:val="6"/>
          <w:sz w:val="16"/>
        </w:rPr>
        <w:t>*</w:t>
      </w:r>
      <w:r w:rsidRPr="00322F3B">
        <w:t xml:space="preserve">small business entity and choose to use this Subdivision is 15% of the </w:t>
      </w:r>
      <w:r w:rsidR="009953FD" w:rsidRPr="009953FD">
        <w:rPr>
          <w:position w:val="6"/>
          <w:sz w:val="16"/>
        </w:rPr>
        <w:t>*</w:t>
      </w:r>
      <w:r w:rsidRPr="00322F3B">
        <w:t xml:space="preserve">taxable purpose proportion of its </w:t>
      </w:r>
      <w:r w:rsidR="009953FD" w:rsidRPr="009953FD">
        <w:rPr>
          <w:position w:val="6"/>
          <w:sz w:val="16"/>
        </w:rPr>
        <w:t>*</w:t>
      </w:r>
      <w:r w:rsidRPr="00322F3B">
        <w:t>adjustable value.</w:t>
      </w:r>
    </w:p>
    <w:p w14:paraId="59839D47" w14:textId="69C3435E" w:rsidR="0037072A" w:rsidRPr="00322F3B" w:rsidRDefault="0037072A" w:rsidP="0037072A">
      <w:pPr>
        <w:pStyle w:val="subsection"/>
      </w:pPr>
      <w:r w:rsidRPr="00322F3B">
        <w:tab/>
        <w:t>(3)</w:t>
      </w:r>
      <w:r w:rsidRPr="00322F3B">
        <w:tab/>
        <w:t xml:space="preserve">You can also deduct for an income year for which you are a </w:t>
      </w:r>
      <w:r w:rsidR="009953FD" w:rsidRPr="009953FD">
        <w:rPr>
          <w:position w:val="6"/>
          <w:sz w:val="16"/>
        </w:rPr>
        <w:t>*</w:t>
      </w:r>
      <w:r w:rsidRPr="00322F3B">
        <w:t xml:space="preserve">small business entity and choose to use this Subdivision the amount worked out under </w:t>
      </w:r>
      <w:r w:rsidR="00825006" w:rsidRPr="00322F3B">
        <w:t>subsection (</w:t>
      </w:r>
      <w:r w:rsidRPr="00322F3B">
        <w:t xml:space="preserve">4) for an amount (the </w:t>
      </w:r>
      <w:r w:rsidRPr="00322F3B">
        <w:rPr>
          <w:b/>
          <w:i/>
        </w:rPr>
        <w:t>cost addition amount</w:t>
      </w:r>
      <w:r w:rsidRPr="00322F3B">
        <w:t xml:space="preserve">) included in the second element of the </w:t>
      </w:r>
      <w:r w:rsidR="009953FD" w:rsidRPr="009953FD">
        <w:rPr>
          <w:position w:val="6"/>
          <w:sz w:val="16"/>
        </w:rPr>
        <w:t>*</w:t>
      </w:r>
      <w:r w:rsidRPr="00322F3B">
        <w:t xml:space="preserve">cost of a </w:t>
      </w:r>
      <w:r w:rsidR="009953FD" w:rsidRPr="009953FD">
        <w:rPr>
          <w:position w:val="6"/>
          <w:sz w:val="16"/>
        </w:rPr>
        <w:t>*</w:t>
      </w:r>
      <w:r w:rsidRPr="00322F3B">
        <w:t xml:space="preserve">depreciating asset for that year if you started to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an earlier income year.</w:t>
      </w:r>
    </w:p>
    <w:p w14:paraId="293582AA" w14:textId="7D3CC60D" w:rsidR="0037072A" w:rsidRPr="00322F3B" w:rsidRDefault="0037072A" w:rsidP="0037072A">
      <w:pPr>
        <w:pStyle w:val="notetext"/>
      </w:pPr>
      <w:r w:rsidRPr="00322F3B">
        <w:t>Note:</w:t>
      </w:r>
      <w:r w:rsidRPr="00322F3B">
        <w:tab/>
        <w:t xml:space="preserve">The second element of cost is worked out under </w:t>
      </w:r>
      <w:r w:rsidR="009953FD">
        <w:t>section 4</w:t>
      </w:r>
      <w:r w:rsidRPr="00322F3B">
        <w:t>0</w:t>
      </w:r>
      <w:r w:rsidR="009953FD">
        <w:noBreakHyphen/>
      </w:r>
      <w:r w:rsidRPr="00322F3B">
        <w:t>190.</w:t>
      </w:r>
    </w:p>
    <w:p w14:paraId="04E26D62" w14:textId="27835850" w:rsidR="0037072A" w:rsidRPr="00322F3B" w:rsidRDefault="0037072A" w:rsidP="0037072A">
      <w:pPr>
        <w:pStyle w:val="subsection"/>
      </w:pPr>
      <w:r w:rsidRPr="00322F3B">
        <w:tab/>
        <w:t>(4)</w:t>
      </w:r>
      <w:r w:rsidRPr="00322F3B">
        <w:tab/>
        <w:t xml:space="preserve">The amount you can deduct is 15% of the </w:t>
      </w:r>
      <w:r w:rsidR="009953FD" w:rsidRPr="009953FD">
        <w:rPr>
          <w:position w:val="6"/>
          <w:sz w:val="16"/>
        </w:rPr>
        <w:t>*</w:t>
      </w:r>
      <w:r w:rsidRPr="00322F3B">
        <w:t>taxable purpose proportion of the cost addition amount.</w:t>
      </w:r>
    </w:p>
    <w:p w14:paraId="7D8AEFDC" w14:textId="135BC243" w:rsidR="0037072A" w:rsidRPr="00322F3B" w:rsidRDefault="0037072A" w:rsidP="0037072A">
      <w:pPr>
        <w:pStyle w:val="notetext"/>
      </w:pPr>
      <w:r w:rsidRPr="00322F3B">
        <w:t>Note:</w:t>
      </w:r>
      <w:r w:rsidRPr="00322F3B">
        <w:tab/>
        <w:t>The amounts that a transferor and transferee can deduct under this section are modified if roll</w:t>
      </w:r>
      <w:r w:rsidR="009953FD">
        <w:noBreakHyphen/>
      </w:r>
      <w:r w:rsidRPr="00322F3B">
        <w:t xml:space="preserve">over relief under </w:t>
      </w:r>
      <w:r w:rsidR="009953FD">
        <w:t>section 4</w:t>
      </w:r>
      <w:r w:rsidRPr="00322F3B">
        <w:t>0</w:t>
      </w:r>
      <w:r w:rsidR="009953FD">
        <w:noBreakHyphen/>
      </w:r>
      <w:r w:rsidRPr="00322F3B">
        <w:t>340 is chosen: see sections</w:t>
      </w:r>
      <w:r w:rsidR="00825006" w:rsidRPr="00322F3B">
        <w:t> </w:t>
      </w:r>
      <w:r w:rsidRPr="00322F3B">
        <w:t>328</w:t>
      </w:r>
      <w:r w:rsidR="009953FD">
        <w:noBreakHyphen/>
      </w:r>
      <w:r w:rsidRPr="00322F3B">
        <w:t>243 and 328</w:t>
      </w:r>
      <w:r w:rsidR="009953FD">
        <w:noBreakHyphen/>
      </w:r>
      <w:r w:rsidRPr="00322F3B">
        <w:t>247.</w:t>
      </w:r>
    </w:p>
    <w:p w14:paraId="5620D204" w14:textId="7832CA1F" w:rsidR="0037072A" w:rsidRPr="00322F3B" w:rsidRDefault="0037072A" w:rsidP="0037072A">
      <w:pPr>
        <w:pStyle w:val="ActHead5"/>
      </w:pPr>
      <w:bookmarkStart w:id="222" w:name="_Toc201755700"/>
      <w:r w:rsidRPr="00322F3B">
        <w:rPr>
          <w:rStyle w:val="CharSectno"/>
        </w:rPr>
        <w:t>328</w:t>
      </w:r>
      <w:r w:rsidR="009953FD">
        <w:rPr>
          <w:rStyle w:val="CharSectno"/>
        </w:rPr>
        <w:noBreakHyphen/>
      </w:r>
      <w:r w:rsidRPr="00322F3B">
        <w:rPr>
          <w:rStyle w:val="CharSectno"/>
        </w:rPr>
        <w:t>195</w:t>
      </w:r>
      <w:r w:rsidRPr="00322F3B">
        <w:t xml:space="preserve">  Opening pool balance</w:t>
      </w:r>
      <w:bookmarkEnd w:id="222"/>
    </w:p>
    <w:p w14:paraId="4425D079" w14:textId="79D8E6BA" w:rsidR="0037072A" w:rsidRPr="00322F3B" w:rsidRDefault="0037072A" w:rsidP="0037072A">
      <w:pPr>
        <w:pStyle w:val="subsection"/>
      </w:pPr>
      <w:r w:rsidRPr="00322F3B">
        <w:tab/>
        <w:t>(1)</w:t>
      </w:r>
      <w:r w:rsidRPr="00322F3B">
        <w:tab/>
        <w:t xml:space="preserve">For the first income year for which you are a </w:t>
      </w:r>
      <w:r w:rsidR="009953FD" w:rsidRPr="009953FD">
        <w:rPr>
          <w:position w:val="6"/>
          <w:sz w:val="16"/>
        </w:rPr>
        <w:t>*</w:t>
      </w:r>
      <w:r w:rsidRPr="00322F3B">
        <w:t xml:space="preserve">small business entity and choose to use this Subdivision, the </w:t>
      </w:r>
      <w:r w:rsidRPr="00322F3B">
        <w:rPr>
          <w:b/>
          <w:i/>
        </w:rPr>
        <w:t>opening pool balance</w:t>
      </w:r>
      <w:r w:rsidRPr="00322F3B">
        <w:t xml:space="preserve"> of your </w:t>
      </w:r>
      <w:r w:rsidR="009953FD" w:rsidRPr="009953FD">
        <w:rPr>
          <w:position w:val="6"/>
          <w:sz w:val="16"/>
        </w:rPr>
        <w:t>*</w:t>
      </w:r>
      <w:r w:rsidRPr="00322F3B">
        <w:t xml:space="preserve">general small business pool is the sum of the </w:t>
      </w:r>
      <w:r w:rsidR="009953FD" w:rsidRPr="009953FD">
        <w:rPr>
          <w:position w:val="6"/>
          <w:sz w:val="16"/>
        </w:rPr>
        <w:t>*</w:t>
      </w:r>
      <w:r w:rsidRPr="00322F3B">
        <w:t xml:space="preserve">taxable purpose proportions of the </w:t>
      </w:r>
      <w:r w:rsidR="009953FD" w:rsidRPr="009953FD">
        <w:rPr>
          <w:position w:val="6"/>
          <w:sz w:val="16"/>
        </w:rPr>
        <w:t>*</w:t>
      </w:r>
      <w:r w:rsidRPr="00322F3B">
        <w:t xml:space="preserve">adjustable values of </w:t>
      </w:r>
      <w:r w:rsidR="009953FD" w:rsidRPr="009953FD">
        <w:rPr>
          <w:position w:val="6"/>
          <w:sz w:val="16"/>
        </w:rPr>
        <w:t>*</w:t>
      </w:r>
      <w:r w:rsidRPr="00322F3B">
        <w:t>depreciating assets allocated to the pool under sub</w:t>
      </w:r>
      <w:r w:rsidR="009F5D03" w:rsidRPr="00322F3B">
        <w:t>section 3</w:t>
      </w:r>
      <w:r w:rsidRPr="00322F3B">
        <w:t>28</w:t>
      </w:r>
      <w:r w:rsidR="009953FD">
        <w:noBreakHyphen/>
      </w:r>
      <w:r w:rsidRPr="00322F3B">
        <w:t>185(3).</w:t>
      </w:r>
    </w:p>
    <w:p w14:paraId="79BB96CF" w14:textId="3544670B" w:rsidR="0037072A" w:rsidRPr="00322F3B" w:rsidRDefault="0037072A" w:rsidP="0037072A">
      <w:pPr>
        <w:pStyle w:val="subsection"/>
      </w:pPr>
      <w:r w:rsidRPr="00322F3B">
        <w:tab/>
        <w:t>(2)</w:t>
      </w:r>
      <w:r w:rsidRPr="00322F3B">
        <w:tab/>
        <w:t xml:space="preserve">For a later income year, the </w:t>
      </w:r>
      <w:r w:rsidRPr="00322F3B">
        <w:rPr>
          <w:b/>
          <w:i/>
        </w:rPr>
        <w:t>opening pool balance</w:t>
      </w:r>
      <w:r w:rsidRPr="00322F3B">
        <w:t xml:space="preserve"> of your </w:t>
      </w:r>
      <w:r w:rsidR="009953FD" w:rsidRPr="009953FD">
        <w:rPr>
          <w:position w:val="6"/>
          <w:sz w:val="16"/>
        </w:rPr>
        <w:t>*</w:t>
      </w:r>
      <w:r w:rsidRPr="00322F3B">
        <w:t xml:space="preserve">general small business pool is that pool’s </w:t>
      </w:r>
      <w:r w:rsidR="009953FD" w:rsidRPr="009953FD">
        <w:rPr>
          <w:position w:val="6"/>
          <w:sz w:val="16"/>
        </w:rPr>
        <w:t>*</w:t>
      </w:r>
      <w:r w:rsidRPr="00322F3B">
        <w:t xml:space="preserve">closing pool balance for the previous income year, reduced or increased by any adjustment required under </w:t>
      </w:r>
      <w:r w:rsidR="009F5D03" w:rsidRPr="00322F3B">
        <w:t>section 3</w:t>
      </w:r>
      <w:r w:rsidRPr="00322F3B">
        <w:t>28</w:t>
      </w:r>
      <w:r w:rsidR="009953FD">
        <w:noBreakHyphen/>
      </w:r>
      <w:r w:rsidRPr="00322F3B">
        <w:t>225 (about change in the business use of an asset).</w:t>
      </w:r>
    </w:p>
    <w:p w14:paraId="2C956FC6" w14:textId="48EF6E6E" w:rsidR="0037072A" w:rsidRPr="00322F3B" w:rsidRDefault="0037072A" w:rsidP="0037072A">
      <w:pPr>
        <w:pStyle w:val="notetext"/>
      </w:pPr>
      <w:r w:rsidRPr="00322F3B">
        <w:t>Note:</w:t>
      </w:r>
      <w:r w:rsidRPr="00322F3B">
        <w:tab/>
        <w:t xml:space="preserve">You continue to deduct amounts using your general small business pool even if you are not a small business entity, or do not choose to use this Subdivision, for a later income year: see </w:t>
      </w:r>
      <w:r w:rsidR="009F5D03" w:rsidRPr="00322F3B">
        <w:t>section 3</w:t>
      </w:r>
      <w:r w:rsidRPr="00322F3B">
        <w:t>28</w:t>
      </w:r>
      <w:r w:rsidR="009953FD">
        <w:noBreakHyphen/>
      </w:r>
      <w:r w:rsidRPr="00322F3B">
        <w:t>220.</w:t>
      </w:r>
    </w:p>
    <w:p w14:paraId="7BEDBA0B" w14:textId="77777777" w:rsidR="0037072A" w:rsidRPr="00322F3B" w:rsidRDefault="0037072A" w:rsidP="0037072A">
      <w:pPr>
        <w:pStyle w:val="subsection"/>
      </w:pPr>
      <w:r w:rsidRPr="00322F3B">
        <w:tab/>
        <w:t>(3)</w:t>
      </w:r>
      <w:r w:rsidRPr="00322F3B">
        <w:tab/>
        <w:t>However, if:</w:t>
      </w:r>
    </w:p>
    <w:p w14:paraId="6A074442" w14:textId="40FF9171" w:rsidR="0037072A" w:rsidRPr="00322F3B" w:rsidRDefault="0037072A" w:rsidP="0037072A">
      <w:pPr>
        <w:pStyle w:val="paragraph"/>
      </w:pPr>
      <w:r w:rsidRPr="00322F3B">
        <w:lastRenderedPageBreak/>
        <w:tab/>
        <w:t>(a)</w:t>
      </w:r>
      <w:r w:rsidRPr="00322F3B">
        <w:tab/>
        <w:t xml:space="preserve">you are not a </w:t>
      </w:r>
      <w:r w:rsidR="009953FD" w:rsidRPr="009953FD">
        <w:rPr>
          <w:position w:val="6"/>
          <w:sz w:val="16"/>
        </w:rPr>
        <w:t>*</w:t>
      </w:r>
      <w:r w:rsidRPr="00322F3B">
        <w:t>small business entity for an income year or you do not choose to use this Subdivision for that year; but</w:t>
      </w:r>
    </w:p>
    <w:p w14:paraId="33D29961" w14:textId="77777777" w:rsidR="0037072A" w:rsidRPr="00322F3B" w:rsidRDefault="0037072A" w:rsidP="0037072A">
      <w:pPr>
        <w:pStyle w:val="paragraph"/>
      </w:pPr>
      <w:r w:rsidRPr="00322F3B">
        <w:tab/>
        <w:t>(b)</w:t>
      </w:r>
      <w:r w:rsidRPr="00322F3B">
        <w:tab/>
        <w:t>you are a small business entity for a later income year and you choose to use this Subdivision for the later year;</w:t>
      </w:r>
    </w:p>
    <w:p w14:paraId="3152EC51" w14:textId="6CC5C71A" w:rsidR="0037072A" w:rsidRPr="00322F3B" w:rsidRDefault="0037072A" w:rsidP="0037072A">
      <w:pPr>
        <w:pStyle w:val="subsection2"/>
      </w:pPr>
      <w:r w:rsidRPr="00322F3B">
        <w:t xml:space="preserve">the </w:t>
      </w:r>
      <w:r w:rsidRPr="00322F3B">
        <w:rPr>
          <w:b/>
          <w:i/>
        </w:rPr>
        <w:t>opening pool balance</w:t>
      </w:r>
      <w:r w:rsidRPr="00322F3B">
        <w:t xml:space="preserve"> of your </w:t>
      </w:r>
      <w:r w:rsidR="009953FD" w:rsidRPr="009953FD">
        <w:rPr>
          <w:position w:val="6"/>
          <w:sz w:val="16"/>
        </w:rPr>
        <w:t>*</w:t>
      </w:r>
      <w:r w:rsidRPr="00322F3B">
        <w:t xml:space="preserve">general small business pool includes the sum of the </w:t>
      </w:r>
      <w:r w:rsidR="009953FD" w:rsidRPr="009953FD">
        <w:rPr>
          <w:position w:val="6"/>
          <w:sz w:val="16"/>
        </w:rPr>
        <w:t>*</w:t>
      </w:r>
      <w:r w:rsidRPr="00322F3B">
        <w:t xml:space="preserve">taxable purpose proportions of the </w:t>
      </w:r>
      <w:r w:rsidR="009953FD" w:rsidRPr="009953FD">
        <w:rPr>
          <w:position w:val="6"/>
          <w:sz w:val="16"/>
        </w:rPr>
        <w:t>*</w:t>
      </w:r>
      <w:r w:rsidRPr="00322F3B">
        <w:t xml:space="preserve">adjustable values of </w:t>
      </w:r>
      <w:r w:rsidR="009953FD" w:rsidRPr="009953FD">
        <w:rPr>
          <w:position w:val="6"/>
          <w:sz w:val="16"/>
        </w:rPr>
        <w:t>*</w:t>
      </w:r>
      <w:r w:rsidRPr="00322F3B">
        <w:t>depreciating assets allocated to the pool under sub</w:t>
      </w:r>
      <w:r w:rsidR="009F5D03" w:rsidRPr="00322F3B">
        <w:t>section 3</w:t>
      </w:r>
      <w:r w:rsidRPr="00322F3B">
        <w:t>28</w:t>
      </w:r>
      <w:r w:rsidR="009953FD">
        <w:noBreakHyphen/>
      </w:r>
      <w:r w:rsidRPr="00322F3B">
        <w:t>185(3) for that year.</w:t>
      </w:r>
    </w:p>
    <w:p w14:paraId="55409D3E" w14:textId="26D8AC82" w:rsidR="0037072A" w:rsidRPr="00322F3B" w:rsidRDefault="0037072A" w:rsidP="0037072A">
      <w:pPr>
        <w:pStyle w:val="ActHead5"/>
      </w:pPr>
      <w:bookmarkStart w:id="223" w:name="_Toc201755701"/>
      <w:r w:rsidRPr="00322F3B">
        <w:rPr>
          <w:rStyle w:val="CharSectno"/>
        </w:rPr>
        <w:t>328</w:t>
      </w:r>
      <w:r w:rsidR="009953FD">
        <w:rPr>
          <w:rStyle w:val="CharSectno"/>
        </w:rPr>
        <w:noBreakHyphen/>
      </w:r>
      <w:r w:rsidRPr="00322F3B">
        <w:rPr>
          <w:rStyle w:val="CharSectno"/>
        </w:rPr>
        <w:t>200</w:t>
      </w:r>
      <w:r w:rsidRPr="00322F3B">
        <w:t xml:space="preserve">  Closing pool balance</w:t>
      </w:r>
      <w:bookmarkEnd w:id="223"/>
    </w:p>
    <w:p w14:paraId="2ADD27BF" w14:textId="55502F80" w:rsidR="0037072A" w:rsidRPr="00322F3B" w:rsidRDefault="0037072A" w:rsidP="0037072A">
      <w:pPr>
        <w:pStyle w:val="subsection"/>
      </w:pPr>
      <w:r w:rsidRPr="00322F3B">
        <w:tab/>
      </w:r>
      <w:r w:rsidRPr="00322F3B">
        <w:tab/>
        <w:t xml:space="preserve">You work out the </w:t>
      </w:r>
      <w:r w:rsidRPr="00322F3B">
        <w:rPr>
          <w:b/>
          <w:i/>
        </w:rPr>
        <w:t>closing pool balance</w:t>
      </w:r>
      <w:r w:rsidRPr="00322F3B">
        <w:t xml:space="preserve"> of your </w:t>
      </w:r>
      <w:r w:rsidR="009953FD" w:rsidRPr="009953FD">
        <w:rPr>
          <w:position w:val="6"/>
          <w:sz w:val="16"/>
        </w:rPr>
        <w:t>*</w:t>
      </w:r>
      <w:r w:rsidRPr="00322F3B">
        <w:t>general small business pool for an income year in this way:</w:t>
      </w:r>
    </w:p>
    <w:p w14:paraId="014A8429" w14:textId="77777777" w:rsidR="0037072A" w:rsidRPr="00322F3B" w:rsidRDefault="0037072A" w:rsidP="0037072A">
      <w:pPr>
        <w:pStyle w:val="BoxHeadItalic"/>
        <w:keepNext/>
      </w:pPr>
      <w:r w:rsidRPr="00322F3B">
        <w:t>Method statement</w:t>
      </w:r>
    </w:p>
    <w:p w14:paraId="22BCCE19" w14:textId="788E9383" w:rsidR="0037072A" w:rsidRPr="00322F3B" w:rsidRDefault="0037072A" w:rsidP="0037072A">
      <w:pPr>
        <w:pStyle w:val="BoxStep"/>
      </w:pPr>
      <w:r w:rsidRPr="00322F3B">
        <w:rPr>
          <w:szCs w:val="22"/>
        </w:rPr>
        <w:t>Step 1.</w:t>
      </w:r>
      <w:r w:rsidRPr="00322F3B">
        <w:tab/>
        <w:t xml:space="preserve">Add to the </w:t>
      </w:r>
      <w:r w:rsidR="009953FD" w:rsidRPr="009953FD">
        <w:rPr>
          <w:position w:val="6"/>
          <w:sz w:val="16"/>
        </w:rPr>
        <w:t>*</w:t>
      </w:r>
      <w:r w:rsidRPr="00322F3B">
        <w:t>opening pool balance of the pool for the income year:</w:t>
      </w:r>
    </w:p>
    <w:p w14:paraId="403B4736" w14:textId="1C32F2BF" w:rsidR="0037072A" w:rsidRPr="00322F3B" w:rsidRDefault="0037072A" w:rsidP="0037072A">
      <w:pPr>
        <w:pStyle w:val="BoxPara"/>
      </w:pPr>
      <w:r w:rsidRPr="00322F3B">
        <w:tab/>
        <w:t>(a)</w:t>
      </w:r>
      <w:r w:rsidRPr="00322F3B">
        <w:tab/>
        <w:t xml:space="preserve">the sum of the </w:t>
      </w:r>
      <w:r w:rsidR="009953FD" w:rsidRPr="009953FD">
        <w:rPr>
          <w:position w:val="6"/>
          <w:sz w:val="16"/>
        </w:rPr>
        <w:t>*</w:t>
      </w:r>
      <w:r w:rsidRPr="00322F3B">
        <w:t xml:space="preserve">taxable purpose proportions of the </w:t>
      </w:r>
      <w:r w:rsidR="009953FD" w:rsidRPr="009953FD">
        <w:rPr>
          <w:position w:val="6"/>
          <w:sz w:val="16"/>
        </w:rPr>
        <w:t>*</w:t>
      </w:r>
      <w:r w:rsidRPr="00322F3B">
        <w:t xml:space="preserve">adjustable values of </w:t>
      </w:r>
      <w:r w:rsidR="009953FD" w:rsidRPr="009953FD">
        <w:rPr>
          <w:position w:val="6"/>
          <w:sz w:val="16"/>
        </w:rPr>
        <w:t>*</w:t>
      </w:r>
      <w:r w:rsidRPr="00322F3B">
        <w:t xml:space="preserve">depreciating assets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the income year and that are allocated to the pool; and</w:t>
      </w:r>
    </w:p>
    <w:p w14:paraId="3D27B573" w14:textId="27AF535F" w:rsidR="0037072A" w:rsidRPr="00322F3B" w:rsidRDefault="0037072A" w:rsidP="0037072A">
      <w:pPr>
        <w:pStyle w:val="BoxPara"/>
      </w:pPr>
      <w:r w:rsidRPr="00322F3B">
        <w:tab/>
        <w:t>(b)</w:t>
      </w:r>
      <w:r w:rsidRPr="00322F3B">
        <w:tab/>
        <w:t>the taxable purpose proportion of any cost addition amounts (see sub</w:t>
      </w:r>
      <w:r w:rsidR="009F5D03" w:rsidRPr="00322F3B">
        <w:t>section 3</w:t>
      </w:r>
      <w:r w:rsidRPr="00322F3B">
        <w:t>28</w:t>
      </w:r>
      <w:r w:rsidR="009953FD">
        <w:noBreakHyphen/>
      </w:r>
      <w:r w:rsidRPr="00322F3B">
        <w:t>190(3)) for the income year for assets allocated to the pool.</w:t>
      </w:r>
    </w:p>
    <w:p w14:paraId="3768E23B" w14:textId="77777777" w:rsidR="0037072A" w:rsidRPr="00322F3B" w:rsidRDefault="0037072A" w:rsidP="0037072A">
      <w:pPr>
        <w:pStyle w:val="BoxStep"/>
        <w:keepNext/>
      </w:pPr>
      <w:r w:rsidRPr="00322F3B">
        <w:rPr>
          <w:szCs w:val="22"/>
        </w:rPr>
        <w:t>Step 2.</w:t>
      </w:r>
      <w:r w:rsidRPr="00322F3B">
        <w:tab/>
        <w:t>Subtract from the step 1 amount:</w:t>
      </w:r>
    </w:p>
    <w:p w14:paraId="4DBBC906" w14:textId="76848910" w:rsidR="0037072A" w:rsidRPr="00322F3B" w:rsidRDefault="0037072A" w:rsidP="0037072A">
      <w:pPr>
        <w:pStyle w:val="BoxPara"/>
        <w:keepLines/>
      </w:pPr>
      <w:r w:rsidRPr="00322F3B">
        <w:tab/>
        <w:t>(a)</w:t>
      </w:r>
      <w:r w:rsidRPr="00322F3B">
        <w:tab/>
        <w:t xml:space="preserve">the </w:t>
      </w:r>
      <w:r w:rsidR="009953FD" w:rsidRPr="009953FD">
        <w:rPr>
          <w:position w:val="6"/>
          <w:sz w:val="16"/>
        </w:rPr>
        <w:t>*</w:t>
      </w:r>
      <w:r w:rsidRPr="00322F3B">
        <w:t xml:space="preserve">taxable purpose proportions of the </w:t>
      </w:r>
      <w:r w:rsidR="009953FD" w:rsidRPr="009953FD">
        <w:rPr>
          <w:position w:val="6"/>
          <w:sz w:val="16"/>
        </w:rPr>
        <w:t>*</w:t>
      </w:r>
      <w:r w:rsidRPr="00322F3B">
        <w:t xml:space="preserve">termination values of </w:t>
      </w:r>
      <w:r w:rsidR="009953FD" w:rsidRPr="009953FD">
        <w:rPr>
          <w:position w:val="6"/>
          <w:sz w:val="16"/>
        </w:rPr>
        <w:t>*</w:t>
      </w:r>
      <w:r w:rsidRPr="00322F3B">
        <w:t xml:space="preserve">depreciating assets allocated to the pool and for which a </w:t>
      </w:r>
      <w:r w:rsidR="009953FD" w:rsidRPr="009953FD">
        <w:rPr>
          <w:position w:val="6"/>
          <w:sz w:val="16"/>
        </w:rPr>
        <w:t>*</w:t>
      </w:r>
      <w:r w:rsidRPr="00322F3B">
        <w:t>balancing adjustment event occurred during the income year; and</w:t>
      </w:r>
    </w:p>
    <w:p w14:paraId="381BD1FB" w14:textId="7E865E7A" w:rsidR="0037072A" w:rsidRPr="00322F3B" w:rsidRDefault="0037072A" w:rsidP="0037072A">
      <w:pPr>
        <w:pStyle w:val="BoxPara"/>
      </w:pPr>
      <w:r w:rsidRPr="00322F3B">
        <w:lastRenderedPageBreak/>
        <w:tab/>
        <w:t>(b)</w:t>
      </w:r>
      <w:r w:rsidRPr="00322F3B">
        <w:tab/>
        <w:t>your deduction under sub</w:t>
      </w:r>
      <w:r w:rsidR="009F5D03" w:rsidRPr="00322F3B">
        <w:t>section 3</w:t>
      </w:r>
      <w:r w:rsidRPr="00322F3B">
        <w:t>28</w:t>
      </w:r>
      <w:r w:rsidR="009953FD">
        <w:noBreakHyphen/>
      </w:r>
      <w:r w:rsidRPr="00322F3B">
        <w:t>190(1) for the pool for the income year; and</w:t>
      </w:r>
    </w:p>
    <w:p w14:paraId="1E536C1E" w14:textId="6DAD642D" w:rsidR="0037072A" w:rsidRPr="00322F3B" w:rsidRDefault="0037072A" w:rsidP="0037072A">
      <w:pPr>
        <w:pStyle w:val="BoxPara"/>
        <w:keepNext/>
        <w:keepLines/>
      </w:pPr>
      <w:r w:rsidRPr="00322F3B">
        <w:tab/>
        <w:t>(c)</w:t>
      </w:r>
      <w:r w:rsidRPr="00322F3B">
        <w:tab/>
        <w:t>your deductions under sub</w:t>
      </w:r>
      <w:r w:rsidR="009F5D03" w:rsidRPr="00322F3B">
        <w:t>section 3</w:t>
      </w:r>
      <w:r w:rsidRPr="00322F3B">
        <w:t>28</w:t>
      </w:r>
      <w:r w:rsidR="009953FD">
        <w:noBreakHyphen/>
      </w:r>
      <w:r w:rsidRPr="00322F3B">
        <w:t xml:space="preserve">190(2) for </w:t>
      </w:r>
      <w:r w:rsidR="009953FD" w:rsidRPr="009953FD">
        <w:rPr>
          <w:position w:val="6"/>
          <w:sz w:val="16"/>
        </w:rPr>
        <w:t>*</w:t>
      </w:r>
      <w:r w:rsidRPr="00322F3B">
        <w:t xml:space="preserve">depreciating assets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the income year and that are allocated to the pool; and</w:t>
      </w:r>
    </w:p>
    <w:p w14:paraId="01677DE3" w14:textId="26294D41" w:rsidR="0037072A" w:rsidRPr="00322F3B" w:rsidRDefault="0037072A" w:rsidP="0037072A">
      <w:pPr>
        <w:pStyle w:val="BoxPara"/>
      </w:pPr>
      <w:r w:rsidRPr="00322F3B">
        <w:tab/>
        <w:t>(d)</w:t>
      </w:r>
      <w:r w:rsidRPr="00322F3B">
        <w:tab/>
        <w:t>your deductions under sub</w:t>
      </w:r>
      <w:r w:rsidR="009F5D03" w:rsidRPr="00322F3B">
        <w:t>section 3</w:t>
      </w:r>
      <w:r w:rsidRPr="00322F3B">
        <w:t>28</w:t>
      </w:r>
      <w:r w:rsidR="009953FD">
        <w:noBreakHyphen/>
      </w:r>
      <w:r w:rsidRPr="00322F3B">
        <w:t>190(3) for the income year for cost addition amounts for assets allocated to the pool.</w:t>
      </w:r>
    </w:p>
    <w:p w14:paraId="7A552FC6" w14:textId="77777777" w:rsidR="0037072A" w:rsidRPr="00322F3B" w:rsidRDefault="0037072A" w:rsidP="0037072A">
      <w:pPr>
        <w:pStyle w:val="BoxStep"/>
      </w:pPr>
      <w:r w:rsidRPr="00322F3B">
        <w:rPr>
          <w:szCs w:val="22"/>
        </w:rPr>
        <w:t>Step 3.</w:t>
      </w:r>
      <w:r w:rsidRPr="00322F3B">
        <w:tab/>
        <w:t xml:space="preserve">The result is the </w:t>
      </w:r>
      <w:r w:rsidRPr="00322F3B">
        <w:rPr>
          <w:b/>
          <w:i/>
        </w:rPr>
        <w:t>closing pool balance</w:t>
      </w:r>
      <w:r w:rsidRPr="00322F3B">
        <w:t xml:space="preserve"> of the pool for the income year.</w:t>
      </w:r>
    </w:p>
    <w:p w14:paraId="3116B59E" w14:textId="04881EA8" w:rsidR="0037072A" w:rsidRPr="00322F3B" w:rsidRDefault="0037072A" w:rsidP="0037072A">
      <w:pPr>
        <w:pStyle w:val="notetext"/>
      </w:pPr>
      <w:r w:rsidRPr="00322F3B">
        <w:t>Note:</w:t>
      </w:r>
      <w:r w:rsidRPr="00322F3B">
        <w:tab/>
        <w:t xml:space="preserve">A transferor does not subtract anything for certain balancing adjustment events under </w:t>
      </w:r>
      <w:r w:rsidR="00825006" w:rsidRPr="00322F3B">
        <w:t>paragraph (</w:t>
      </w:r>
      <w:r w:rsidRPr="00322F3B">
        <w:t>a) of step 2 if roll</w:t>
      </w:r>
      <w:r w:rsidR="009953FD">
        <w:noBreakHyphen/>
      </w:r>
      <w:r w:rsidRPr="00322F3B">
        <w:t xml:space="preserve">over relief under </w:t>
      </w:r>
      <w:r w:rsidR="009953FD">
        <w:t>section 4</w:t>
      </w:r>
      <w:r w:rsidRPr="00322F3B">
        <w:t>0</w:t>
      </w:r>
      <w:r w:rsidR="009953FD">
        <w:noBreakHyphen/>
      </w:r>
      <w:r w:rsidRPr="00322F3B">
        <w:t>340 is chosen: see sections</w:t>
      </w:r>
      <w:r w:rsidR="00825006" w:rsidRPr="00322F3B">
        <w:t> </w:t>
      </w:r>
      <w:r w:rsidRPr="00322F3B">
        <w:t>328</w:t>
      </w:r>
      <w:r w:rsidR="009953FD">
        <w:noBreakHyphen/>
      </w:r>
      <w:r w:rsidRPr="00322F3B">
        <w:t>243 and 328</w:t>
      </w:r>
      <w:r w:rsidR="009953FD">
        <w:noBreakHyphen/>
      </w:r>
      <w:r w:rsidRPr="00322F3B">
        <w:t>245.</w:t>
      </w:r>
    </w:p>
    <w:p w14:paraId="4F4248FC" w14:textId="3C50C418" w:rsidR="0037072A" w:rsidRPr="00322F3B" w:rsidRDefault="0037072A" w:rsidP="0037072A">
      <w:pPr>
        <w:pStyle w:val="ActHead5"/>
      </w:pPr>
      <w:bookmarkStart w:id="224" w:name="_Toc201755702"/>
      <w:r w:rsidRPr="00322F3B">
        <w:rPr>
          <w:rStyle w:val="CharSectno"/>
        </w:rPr>
        <w:t>328</w:t>
      </w:r>
      <w:r w:rsidR="009953FD">
        <w:rPr>
          <w:rStyle w:val="CharSectno"/>
        </w:rPr>
        <w:noBreakHyphen/>
      </w:r>
      <w:r w:rsidRPr="00322F3B">
        <w:rPr>
          <w:rStyle w:val="CharSectno"/>
        </w:rPr>
        <w:t>205</w:t>
      </w:r>
      <w:r w:rsidRPr="00322F3B">
        <w:t xml:space="preserve">  Estimate of taxable use</w:t>
      </w:r>
      <w:bookmarkEnd w:id="224"/>
    </w:p>
    <w:p w14:paraId="3CF6DC8A" w14:textId="1BC13B1B" w:rsidR="0037072A" w:rsidRPr="00322F3B" w:rsidRDefault="0037072A" w:rsidP="0037072A">
      <w:pPr>
        <w:pStyle w:val="subsection"/>
        <w:keepNext/>
        <w:keepLines/>
      </w:pPr>
      <w:r w:rsidRPr="00322F3B">
        <w:tab/>
        <w:t>(1)</w:t>
      </w:r>
      <w:r w:rsidRPr="00322F3B">
        <w:tab/>
        <w:t xml:space="preserve">You must, for the first income year for which you are, or last were, a </w:t>
      </w:r>
      <w:r w:rsidR="009953FD" w:rsidRPr="009953FD">
        <w:rPr>
          <w:position w:val="6"/>
          <w:sz w:val="16"/>
        </w:rPr>
        <w:t>*</w:t>
      </w:r>
      <w:r w:rsidRPr="00322F3B">
        <w:t xml:space="preserve">small business entity, make a reasonable estimate for that year of the proportion you will use, or have </w:t>
      </w:r>
      <w:r w:rsidR="009953FD" w:rsidRPr="009953FD">
        <w:rPr>
          <w:position w:val="6"/>
          <w:sz w:val="16"/>
        </w:rPr>
        <w:t>*</w:t>
      </w:r>
      <w:r w:rsidRPr="00322F3B">
        <w:t xml:space="preserve">installed ready for use, each </w:t>
      </w:r>
      <w:r w:rsidR="009953FD" w:rsidRPr="009953FD">
        <w:rPr>
          <w:position w:val="6"/>
          <w:sz w:val="16"/>
        </w:rPr>
        <w:t>*</w:t>
      </w:r>
      <w:r w:rsidRPr="00322F3B">
        <w:t xml:space="preserve">depreciating asset that you </w:t>
      </w:r>
      <w:r w:rsidR="009953FD" w:rsidRPr="009953FD">
        <w:rPr>
          <w:position w:val="6"/>
          <w:sz w:val="16"/>
        </w:rPr>
        <w:t>*</w:t>
      </w:r>
      <w:r w:rsidRPr="00322F3B">
        <w:t xml:space="preserve">held just before, and at the start of, that year for a </w:t>
      </w:r>
      <w:r w:rsidR="009953FD" w:rsidRPr="009953FD">
        <w:rPr>
          <w:position w:val="6"/>
          <w:sz w:val="16"/>
        </w:rPr>
        <w:t>*</w:t>
      </w:r>
      <w:r w:rsidRPr="00322F3B">
        <w:t>taxable purpose if:</w:t>
      </w:r>
    </w:p>
    <w:p w14:paraId="657770AC" w14:textId="666885B2" w:rsidR="0037072A" w:rsidRPr="00322F3B" w:rsidRDefault="0037072A" w:rsidP="0037072A">
      <w:pPr>
        <w:pStyle w:val="paragraph"/>
      </w:pPr>
      <w:r w:rsidRPr="00322F3B">
        <w:tab/>
        <w:t>(a)</w:t>
      </w:r>
      <w:r w:rsidRPr="00322F3B">
        <w:tab/>
        <w:t xml:space="preserve">the asset has not previously been allocated to your </w:t>
      </w:r>
      <w:r w:rsidR="009953FD" w:rsidRPr="009953FD">
        <w:rPr>
          <w:position w:val="6"/>
          <w:sz w:val="16"/>
        </w:rPr>
        <w:t>*</w:t>
      </w:r>
      <w:r w:rsidRPr="00322F3B">
        <w:t>general small business pool; and</w:t>
      </w:r>
    </w:p>
    <w:p w14:paraId="322A6ED2" w14:textId="77777777" w:rsidR="0037072A" w:rsidRPr="00322F3B" w:rsidRDefault="0037072A" w:rsidP="0037072A">
      <w:pPr>
        <w:pStyle w:val="paragraph"/>
      </w:pPr>
      <w:r w:rsidRPr="00322F3B">
        <w:tab/>
        <w:t>(b)</w:t>
      </w:r>
      <w:r w:rsidRPr="00322F3B">
        <w:tab/>
        <w:t>you have started to use it, or have it installed ready for use, for a taxable purpose; and</w:t>
      </w:r>
    </w:p>
    <w:p w14:paraId="20EA3D31" w14:textId="77777777" w:rsidR="0037072A" w:rsidRPr="00322F3B" w:rsidRDefault="0037072A" w:rsidP="0037072A">
      <w:pPr>
        <w:pStyle w:val="paragraph"/>
      </w:pPr>
      <w:r w:rsidRPr="00322F3B">
        <w:tab/>
        <w:t>(c)</w:t>
      </w:r>
      <w:r w:rsidRPr="00322F3B">
        <w:tab/>
        <w:t>you have chosen to calculate your deductions for it under this Subdivision.</w:t>
      </w:r>
    </w:p>
    <w:p w14:paraId="553A3E8A" w14:textId="77777777" w:rsidR="0037072A" w:rsidRPr="00322F3B" w:rsidRDefault="0037072A" w:rsidP="0037072A">
      <w:pPr>
        <w:pStyle w:val="notetext"/>
      </w:pPr>
      <w:r w:rsidRPr="00322F3B">
        <w:t>Note 1:</w:t>
      </w:r>
      <w:r w:rsidRPr="00322F3B">
        <w:tab/>
        <w:t>That proportion will be 100% for an asset that you expect to use, or have installed ready for use, solely for a taxable purpose.</w:t>
      </w:r>
    </w:p>
    <w:p w14:paraId="367E27C0" w14:textId="10BAD16D" w:rsidR="0037072A" w:rsidRPr="00322F3B" w:rsidRDefault="0037072A" w:rsidP="0037072A">
      <w:pPr>
        <w:pStyle w:val="notetext"/>
      </w:pPr>
      <w:r w:rsidRPr="00322F3B">
        <w:t>Note 2:</w:t>
      </w:r>
      <w:r w:rsidRPr="00322F3B">
        <w:tab/>
        <w:t xml:space="preserve">Your estimate will be zero for an income year if another provision of this Act denies a deduction for that year: see </w:t>
      </w:r>
      <w:r w:rsidR="009F5D03" w:rsidRPr="00322F3B">
        <w:t>section 3</w:t>
      </w:r>
      <w:r w:rsidRPr="00322F3B">
        <w:t>28</w:t>
      </w:r>
      <w:r w:rsidR="009953FD">
        <w:noBreakHyphen/>
      </w:r>
      <w:r w:rsidRPr="00322F3B">
        <w:t>230.</w:t>
      </w:r>
    </w:p>
    <w:p w14:paraId="20C7AEA5" w14:textId="08C5FCC5" w:rsidR="0037072A" w:rsidRPr="00322F3B" w:rsidRDefault="0037072A" w:rsidP="0037072A">
      <w:pPr>
        <w:pStyle w:val="notetext"/>
      </w:pPr>
      <w:r w:rsidRPr="00322F3B">
        <w:lastRenderedPageBreak/>
        <w:t>Note 3:</w:t>
      </w:r>
      <w:r w:rsidRPr="00322F3B">
        <w:tab/>
        <w:t>This subsection does not apply to a transferee for certain assets if roll</w:t>
      </w:r>
      <w:r w:rsidR="009953FD">
        <w:noBreakHyphen/>
      </w:r>
      <w:r w:rsidRPr="00322F3B">
        <w:t xml:space="preserve">over relief under </w:t>
      </w:r>
      <w:r w:rsidR="009953FD">
        <w:t>section 4</w:t>
      </w:r>
      <w:r w:rsidRPr="00322F3B">
        <w:t>0</w:t>
      </w:r>
      <w:r w:rsidR="009953FD">
        <w:noBreakHyphen/>
      </w:r>
      <w:r w:rsidRPr="00322F3B">
        <w:t>340 is chosen: see sections</w:t>
      </w:r>
      <w:r w:rsidR="00825006" w:rsidRPr="00322F3B">
        <w:t> </w:t>
      </w:r>
      <w:r w:rsidRPr="00322F3B">
        <w:t>328</w:t>
      </w:r>
      <w:r w:rsidR="009953FD">
        <w:noBreakHyphen/>
      </w:r>
      <w:r w:rsidRPr="00322F3B">
        <w:t>243 and 328</w:t>
      </w:r>
      <w:r w:rsidR="009953FD">
        <w:noBreakHyphen/>
      </w:r>
      <w:r w:rsidRPr="00322F3B">
        <w:t>257.</w:t>
      </w:r>
    </w:p>
    <w:p w14:paraId="2783A4C5" w14:textId="72BE0391" w:rsidR="0037072A" w:rsidRPr="00322F3B" w:rsidRDefault="0037072A" w:rsidP="0037072A">
      <w:pPr>
        <w:pStyle w:val="subsection"/>
        <w:keepNext/>
        <w:keepLines/>
      </w:pPr>
      <w:r w:rsidRPr="00322F3B">
        <w:tab/>
        <w:t>(2)</w:t>
      </w:r>
      <w:r w:rsidRPr="00322F3B">
        <w:tab/>
        <w:t xml:space="preserve">You must also make this estimate for each </w:t>
      </w:r>
      <w:r w:rsidR="009953FD" w:rsidRPr="009953FD">
        <w:rPr>
          <w:position w:val="6"/>
          <w:sz w:val="16"/>
        </w:rPr>
        <w:t>*</w:t>
      </w:r>
      <w:r w:rsidRPr="00322F3B">
        <w:t xml:space="preserve">depreciating asset that you </w:t>
      </w:r>
      <w:r w:rsidR="009953FD" w:rsidRPr="009953FD">
        <w:rPr>
          <w:position w:val="6"/>
          <w:sz w:val="16"/>
        </w:rPr>
        <w:t>*</w:t>
      </w:r>
      <w:r w:rsidRPr="00322F3B">
        <w:t xml:space="preserve">hold and start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are a </w:t>
      </w:r>
      <w:r w:rsidR="009953FD" w:rsidRPr="009953FD">
        <w:rPr>
          <w:position w:val="6"/>
          <w:sz w:val="16"/>
        </w:rPr>
        <w:t>*</w:t>
      </w:r>
      <w:r w:rsidRPr="00322F3B">
        <w:t>small business entity and you choose to use this Subdivision. You must make the estimate for the income year in which you start to use it, or have it installed ready for use, for such a purpose.</w:t>
      </w:r>
    </w:p>
    <w:p w14:paraId="0054CF38" w14:textId="7FC766C0" w:rsidR="0037072A" w:rsidRPr="00322F3B" w:rsidRDefault="0037072A" w:rsidP="0037072A">
      <w:pPr>
        <w:pStyle w:val="subsection"/>
      </w:pPr>
      <w:r w:rsidRPr="00322F3B">
        <w:tab/>
        <w:t>(3)</w:t>
      </w:r>
      <w:r w:rsidRPr="00322F3B">
        <w:tab/>
        <w:t xml:space="preserve">The </w:t>
      </w:r>
      <w:r w:rsidRPr="00322F3B">
        <w:rPr>
          <w:b/>
          <w:i/>
        </w:rPr>
        <w:t>taxable purpose proportion</w:t>
      </w:r>
      <w:r w:rsidRPr="00322F3B">
        <w:t xml:space="preserve"> of a </w:t>
      </w:r>
      <w:r w:rsidR="009953FD" w:rsidRPr="009953FD">
        <w:rPr>
          <w:position w:val="6"/>
          <w:sz w:val="16"/>
        </w:rPr>
        <w:t>*</w:t>
      </w:r>
      <w:r w:rsidRPr="00322F3B">
        <w:t xml:space="preserve">depreciating asset’s </w:t>
      </w:r>
      <w:r w:rsidR="009953FD" w:rsidRPr="009953FD">
        <w:rPr>
          <w:position w:val="6"/>
          <w:sz w:val="16"/>
        </w:rPr>
        <w:t>*</w:t>
      </w:r>
      <w:r w:rsidRPr="00322F3B">
        <w:t xml:space="preserve">adjustable value, or of an amount included in the second element of its </w:t>
      </w:r>
      <w:r w:rsidR="009953FD" w:rsidRPr="009953FD">
        <w:rPr>
          <w:position w:val="6"/>
          <w:sz w:val="16"/>
        </w:rPr>
        <w:t>*</w:t>
      </w:r>
      <w:r w:rsidRPr="00322F3B">
        <w:t>cost, is that part of that amount that represents:</w:t>
      </w:r>
    </w:p>
    <w:p w14:paraId="509E4CEB" w14:textId="77777777" w:rsidR="0037072A" w:rsidRPr="00322F3B" w:rsidRDefault="0037072A" w:rsidP="0037072A">
      <w:pPr>
        <w:pStyle w:val="paragraph"/>
      </w:pPr>
      <w:r w:rsidRPr="00322F3B">
        <w:tab/>
        <w:t>(a)</w:t>
      </w:r>
      <w:r w:rsidRPr="00322F3B">
        <w:tab/>
        <w:t xml:space="preserve">the proportion you estimated under </w:t>
      </w:r>
      <w:r w:rsidR="00825006" w:rsidRPr="00322F3B">
        <w:t>subsection (</w:t>
      </w:r>
      <w:r w:rsidRPr="00322F3B">
        <w:t>1) or (2); or</w:t>
      </w:r>
    </w:p>
    <w:p w14:paraId="63F9A857" w14:textId="3B82B657" w:rsidR="0037072A" w:rsidRPr="00322F3B" w:rsidRDefault="0037072A" w:rsidP="0037072A">
      <w:pPr>
        <w:pStyle w:val="paragraph"/>
      </w:pPr>
      <w:r w:rsidRPr="00322F3B">
        <w:tab/>
        <w:t>(b)</w:t>
      </w:r>
      <w:r w:rsidRPr="00322F3B">
        <w:tab/>
        <w:t xml:space="preserve">if you have had to make an adjustment under </w:t>
      </w:r>
      <w:r w:rsidR="009F5D03" w:rsidRPr="00322F3B">
        <w:t>section 3</w:t>
      </w:r>
      <w:r w:rsidRPr="00322F3B">
        <w:t>28</w:t>
      </w:r>
      <w:r w:rsidR="009953FD">
        <w:noBreakHyphen/>
      </w:r>
      <w:r w:rsidRPr="00322F3B">
        <w:t>225 for the asset—the proportion most recently applicable to the asset under that section.</w:t>
      </w:r>
    </w:p>
    <w:p w14:paraId="7BBBF914" w14:textId="4DE31359" w:rsidR="0037072A" w:rsidRPr="00322F3B" w:rsidRDefault="0037072A" w:rsidP="0037072A">
      <w:pPr>
        <w:pStyle w:val="notetext"/>
      </w:pPr>
      <w:r w:rsidRPr="00322F3B">
        <w:t>Note:</w:t>
      </w:r>
      <w:r w:rsidRPr="00322F3B">
        <w:tab/>
        <w:t>An amount included in the second element of the cost of a depreciating asset is referred to in this Division as a cost addition amount: see sub</w:t>
      </w:r>
      <w:r w:rsidR="009F5D03" w:rsidRPr="00322F3B">
        <w:t>section 3</w:t>
      </w:r>
      <w:r w:rsidRPr="00322F3B">
        <w:t>28</w:t>
      </w:r>
      <w:r w:rsidR="009953FD">
        <w:noBreakHyphen/>
      </w:r>
      <w:r w:rsidRPr="00322F3B">
        <w:t>190(3).</w:t>
      </w:r>
    </w:p>
    <w:p w14:paraId="754F6E8C" w14:textId="2399CF44" w:rsidR="0037072A" w:rsidRPr="00322F3B" w:rsidRDefault="0037072A" w:rsidP="0037072A">
      <w:pPr>
        <w:pStyle w:val="subsection"/>
      </w:pPr>
      <w:r w:rsidRPr="00322F3B">
        <w:tab/>
        <w:t>(4)</w:t>
      </w:r>
      <w:r w:rsidRPr="00322F3B">
        <w:tab/>
        <w:t xml:space="preserve">The </w:t>
      </w:r>
      <w:r w:rsidRPr="00322F3B">
        <w:rPr>
          <w:b/>
          <w:i/>
        </w:rPr>
        <w:t>taxable purpose proportion</w:t>
      </w:r>
      <w:r w:rsidRPr="00322F3B">
        <w:t xml:space="preserve"> of a </w:t>
      </w:r>
      <w:r w:rsidR="009953FD" w:rsidRPr="009953FD">
        <w:rPr>
          <w:position w:val="6"/>
          <w:sz w:val="16"/>
        </w:rPr>
        <w:t>*</w:t>
      </w:r>
      <w:r w:rsidRPr="00322F3B">
        <w:t xml:space="preserve">depreciating asset’s </w:t>
      </w:r>
      <w:r w:rsidR="009953FD" w:rsidRPr="009953FD">
        <w:rPr>
          <w:position w:val="6"/>
          <w:sz w:val="16"/>
        </w:rPr>
        <w:t>*</w:t>
      </w:r>
      <w:r w:rsidRPr="00322F3B">
        <w:t>termination value is that part of that amount that represents:</w:t>
      </w:r>
    </w:p>
    <w:p w14:paraId="0350DB7D" w14:textId="4E195AE6" w:rsidR="0037072A" w:rsidRPr="00322F3B" w:rsidRDefault="0037072A" w:rsidP="0037072A">
      <w:pPr>
        <w:pStyle w:val="paragraph"/>
      </w:pPr>
      <w:r w:rsidRPr="00322F3B">
        <w:tab/>
        <w:t>(a)</w:t>
      </w:r>
      <w:r w:rsidRPr="00322F3B">
        <w:tab/>
        <w:t xml:space="preserve">if you have not had to make an adjustment under </w:t>
      </w:r>
      <w:r w:rsidR="009F5D03" w:rsidRPr="00322F3B">
        <w:t>section 3</w:t>
      </w:r>
      <w:r w:rsidRPr="00322F3B">
        <w:t>28</w:t>
      </w:r>
      <w:r w:rsidR="009953FD">
        <w:noBreakHyphen/>
      </w:r>
      <w:r w:rsidRPr="00322F3B">
        <w:t xml:space="preserve">225 for the asset—the proportion you estimated under </w:t>
      </w:r>
      <w:r w:rsidR="00825006" w:rsidRPr="00322F3B">
        <w:t>subsection (</w:t>
      </w:r>
      <w:r w:rsidRPr="00322F3B">
        <w:t>1) or (2); or</w:t>
      </w:r>
    </w:p>
    <w:p w14:paraId="5000E9CE" w14:textId="77777777" w:rsidR="0037072A" w:rsidRPr="00322F3B" w:rsidRDefault="0037072A" w:rsidP="0037072A">
      <w:pPr>
        <w:pStyle w:val="paragraph"/>
      </w:pPr>
      <w:r w:rsidRPr="00322F3B">
        <w:tab/>
        <w:t>(b)</w:t>
      </w:r>
      <w:r w:rsidRPr="00322F3B">
        <w:tab/>
        <w:t>if you have had to make at least one such adjustment—the average of:</w:t>
      </w:r>
    </w:p>
    <w:p w14:paraId="4E1661CC" w14:textId="77777777" w:rsidR="0037072A" w:rsidRPr="00322F3B" w:rsidRDefault="0037072A" w:rsidP="0037072A">
      <w:pPr>
        <w:pStyle w:val="paragraphsub"/>
      </w:pPr>
      <w:r w:rsidRPr="00322F3B">
        <w:tab/>
        <w:t>(i)</w:t>
      </w:r>
      <w:r w:rsidRPr="00322F3B">
        <w:tab/>
        <w:t xml:space="preserve">the proportion you estimated under </w:t>
      </w:r>
      <w:r w:rsidR="00825006" w:rsidRPr="00322F3B">
        <w:t>subsection (</w:t>
      </w:r>
      <w:r w:rsidRPr="00322F3B">
        <w:t>1) or (2); and</w:t>
      </w:r>
    </w:p>
    <w:p w14:paraId="4BB2B769" w14:textId="4FFA7606" w:rsidR="0037072A" w:rsidRPr="00322F3B" w:rsidRDefault="0037072A" w:rsidP="0037072A">
      <w:pPr>
        <w:pStyle w:val="paragraphsub"/>
      </w:pPr>
      <w:r w:rsidRPr="00322F3B">
        <w:tab/>
        <w:t>(ii)</w:t>
      </w:r>
      <w:r w:rsidRPr="00322F3B">
        <w:tab/>
        <w:t xml:space="preserve">the proportion applicable to the asset for each of the 3 income years you </w:t>
      </w:r>
      <w:r w:rsidR="009953FD" w:rsidRPr="009953FD">
        <w:rPr>
          <w:position w:val="6"/>
          <w:sz w:val="16"/>
        </w:rPr>
        <w:t>*</w:t>
      </w:r>
      <w:r w:rsidRPr="00322F3B">
        <w:t>held the asset after the one in which the asset was allocated to the pool.</w:t>
      </w:r>
    </w:p>
    <w:p w14:paraId="22330AFE" w14:textId="112DAD27" w:rsidR="0037072A" w:rsidRPr="00322F3B" w:rsidRDefault="0037072A" w:rsidP="0037072A">
      <w:pPr>
        <w:pStyle w:val="notetext"/>
      </w:pPr>
      <w:r w:rsidRPr="00322F3B">
        <w:t>Example:</w:t>
      </w:r>
      <w:r w:rsidRPr="00322F3B">
        <w:tab/>
        <w:t>When Bria’s computer was allocated to her general small business pool for the 2012</w:t>
      </w:r>
      <w:r w:rsidR="009953FD">
        <w:noBreakHyphen/>
      </w:r>
      <w:r w:rsidRPr="00322F3B">
        <w:t>13 income year, she estimated that it would be used 50% for her florist business. Due to increasing business, Bria estimates the computer’s use to be 70% for the 2013</w:t>
      </w:r>
      <w:r w:rsidR="009953FD">
        <w:noBreakHyphen/>
      </w:r>
      <w:r w:rsidRPr="00322F3B">
        <w:t xml:space="preserve">14 year, and 90% </w:t>
      </w:r>
      <w:r w:rsidRPr="00322F3B">
        <w:lastRenderedPageBreak/>
        <w:t>for the 2014</w:t>
      </w:r>
      <w:r w:rsidR="009953FD">
        <w:noBreakHyphen/>
      </w:r>
      <w:r w:rsidRPr="00322F3B">
        <w:t xml:space="preserve">15 year. She makes an adjustment under </w:t>
      </w:r>
      <w:r w:rsidR="009F5D03" w:rsidRPr="00322F3B">
        <w:t>section 3</w:t>
      </w:r>
      <w:r w:rsidRPr="00322F3B">
        <w:t>28</w:t>
      </w:r>
      <w:r w:rsidR="009953FD">
        <w:noBreakHyphen/>
      </w:r>
      <w:r w:rsidRPr="00322F3B">
        <w:t>225 for both those years.</w:t>
      </w:r>
    </w:p>
    <w:p w14:paraId="1B396F91" w14:textId="7DBD35B5" w:rsidR="0037072A" w:rsidRPr="00322F3B" w:rsidRDefault="0037072A" w:rsidP="0037072A">
      <w:pPr>
        <w:pStyle w:val="notetext"/>
      </w:pPr>
      <w:r w:rsidRPr="00322F3B">
        <w:tab/>
        <w:t>Bria sells the computer for $1,000 at the start of the 2016</w:t>
      </w:r>
      <w:r w:rsidR="009953FD">
        <w:noBreakHyphen/>
      </w:r>
      <w:r w:rsidRPr="00322F3B">
        <w:t>17 income year. She must now average the business use estimates for the computer for the year it was allocated to the pool and the next 3 years to work out the taxable purpose proportion of its termination value. The average is worked out as follows:</w:t>
      </w:r>
    </w:p>
    <w:p w14:paraId="0579D77C" w14:textId="77777777" w:rsidR="0037072A" w:rsidRPr="00322F3B" w:rsidRDefault="0037072A" w:rsidP="0037072A">
      <w:pPr>
        <w:pStyle w:val="TLPNotebullet"/>
        <w:numPr>
          <w:ilvl w:val="0"/>
          <w:numId w:val="16"/>
        </w:numPr>
        <w:tabs>
          <w:tab w:val="clear" w:pos="357"/>
          <w:tab w:val="clear" w:pos="2520"/>
          <w:tab w:val="num" w:pos="2345"/>
        </w:tabs>
        <w:ind w:left="1985" w:firstLine="0"/>
      </w:pPr>
      <w:r w:rsidRPr="00322F3B">
        <w:t>50% (original estimate); plus</w:t>
      </w:r>
    </w:p>
    <w:p w14:paraId="2E4C604D" w14:textId="631C9C98" w:rsidR="0037072A" w:rsidRPr="00322F3B" w:rsidRDefault="0037072A" w:rsidP="0037072A">
      <w:pPr>
        <w:pStyle w:val="TLPNotebullet"/>
        <w:numPr>
          <w:ilvl w:val="0"/>
          <w:numId w:val="16"/>
        </w:numPr>
        <w:tabs>
          <w:tab w:val="clear" w:pos="357"/>
          <w:tab w:val="clear" w:pos="2520"/>
          <w:tab w:val="num" w:pos="2345"/>
        </w:tabs>
        <w:ind w:left="1985" w:firstLine="0"/>
      </w:pPr>
      <w:r w:rsidRPr="00322F3B">
        <w:t>70% (2013</w:t>
      </w:r>
      <w:r w:rsidR="009953FD">
        <w:noBreakHyphen/>
      </w:r>
      <w:r w:rsidRPr="00322F3B">
        <w:t>14 estimate); plus</w:t>
      </w:r>
    </w:p>
    <w:p w14:paraId="431742EA" w14:textId="15F36557" w:rsidR="0037072A" w:rsidRPr="00322F3B" w:rsidRDefault="0037072A" w:rsidP="0037072A">
      <w:pPr>
        <w:pStyle w:val="TLPNotebullet"/>
        <w:numPr>
          <w:ilvl w:val="0"/>
          <w:numId w:val="16"/>
        </w:numPr>
        <w:tabs>
          <w:tab w:val="clear" w:pos="357"/>
          <w:tab w:val="clear" w:pos="2520"/>
          <w:tab w:val="num" w:pos="2345"/>
        </w:tabs>
        <w:ind w:left="1985" w:firstLine="0"/>
      </w:pPr>
      <w:r w:rsidRPr="00322F3B">
        <w:t>90% (2014</w:t>
      </w:r>
      <w:r w:rsidR="009953FD">
        <w:noBreakHyphen/>
      </w:r>
      <w:r w:rsidRPr="00322F3B">
        <w:t>15 estimate); plus</w:t>
      </w:r>
    </w:p>
    <w:p w14:paraId="6E6ED5C9" w14:textId="77777777" w:rsidR="0037072A" w:rsidRPr="00322F3B" w:rsidRDefault="0037072A" w:rsidP="0037072A">
      <w:pPr>
        <w:pStyle w:val="TLPNotebullet"/>
        <w:numPr>
          <w:ilvl w:val="0"/>
          <w:numId w:val="16"/>
        </w:numPr>
        <w:tabs>
          <w:tab w:val="clear" w:pos="357"/>
          <w:tab w:val="clear" w:pos="2520"/>
          <w:tab w:val="num" w:pos="2345"/>
        </w:tabs>
        <w:ind w:left="1985" w:firstLine="0"/>
      </w:pPr>
      <w:r w:rsidRPr="00322F3B">
        <w:t>90% (no change on previous year);</w:t>
      </w:r>
    </w:p>
    <w:p w14:paraId="2D0C6480" w14:textId="77777777" w:rsidR="0037072A" w:rsidRPr="00322F3B" w:rsidRDefault="0037072A" w:rsidP="0037072A">
      <w:pPr>
        <w:pStyle w:val="TLPNotebullet"/>
        <w:numPr>
          <w:ilvl w:val="0"/>
          <w:numId w:val="0"/>
        </w:numPr>
        <w:ind w:left="1985"/>
      </w:pPr>
      <w:r w:rsidRPr="00322F3B">
        <w:t>=300% ÷ 4 = 75%</w:t>
      </w:r>
    </w:p>
    <w:p w14:paraId="4F784C4E" w14:textId="77777777" w:rsidR="0037072A" w:rsidRPr="00322F3B" w:rsidRDefault="0037072A" w:rsidP="0037072A">
      <w:pPr>
        <w:pStyle w:val="notetext"/>
      </w:pPr>
      <w:r w:rsidRPr="00322F3B">
        <w:tab/>
        <w:t>The taxable purpose proportion of the computer’s termination value is, therefore:</w:t>
      </w:r>
    </w:p>
    <w:p w14:paraId="551422F4" w14:textId="77777777" w:rsidR="0037072A" w:rsidRPr="00322F3B" w:rsidRDefault="0037072A" w:rsidP="0037072A">
      <w:pPr>
        <w:pStyle w:val="notetext"/>
      </w:pPr>
      <w:r w:rsidRPr="00322F3B">
        <w:tab/>
        <w:t>75% of $1,000 = $750</w:t>
      </w:r>
    </w:p>
    <w:p w14:paraId="008DC396" w14:textId="0E370C66" w:rsidR="0037072A" w:rsidRPr="00322F3B" w:rsidRDefault="0037072A" w:rsidP="007F401A">
      <w:pPr>
        <w:pStyle w:val="ActHead5"/>
      </w:pPr>
      <w:bookmarkStart w:id="225" w:name="_Toc201755703"/>
      <w:r w:rsidRPr="00322F3B">
        <w:rPr>
          <w:rStyle w:val="CharSectno"/>
        </w:rPr>
        <w:t>328</w:t>
      </w:r>
      <w:r w:rsidR="009953FD">
        <w:rPr>
          <w:rStyle w:val="CharSectno"/>
        </w:rPr>
        <w:noBreakHyphen/>
      </w:r>
      <w:r w:rsidRPr="00322F3B">
        <w:rPr>
          <w:rStyle w:val="CharSectno"/>
        </w:rPr>
        <w:t>210</w:t>
      </w:r>
      <w:r w:rsidRPr="00322F3B">
        <w:t xml:space="preserve">  Low pool value</w:t>
      </w:r>
      <w:bookmarkEnd w:id="225"/>
    </w:p>
    <w:p w14:paraId="5994F5E8" w14:textId="367C6C92" w:rsidR="0037072A" w:rsidRPr="00322F3B" w:rsidRDefault="0037072A" w:rsidP="007F401A">
      <w:pPr>
        <w:pStyle w:val="subsection"/>
        <w:keepNext/>
        <w:keepLines/>
      </w:pPr>
      <w:r w:rsidRPr="00322F3B">
        <w:tab/>
        <w:t>(1)</w:t>
      </w:r>
      <w:r w:rsidRPr="00322F3B">
        <w:tab/>
        <w:t xml:space="preserve">Your deduction for a </w:t>
      </w:r>
      <w:r w:rsidR="009953FD" w:rsidRPr="009953FD">
        <w:rPr>
          <w:position w:val="6"/>
          <w:sz w:val="16"/>
        </w:rPr>
        <w:t>*</w:t>
      </w:r>
      <w:r w:rsidRPr="00322F3B">
        <w:t xml:space="preserve">general small business pool for an income year is the amount worked out under </w:t>
      </w:r>
      <w:r w:rsidR="00825006" w:rsidRPr="00322F3B">
        <w:t>subsection (</w:t>
      </w:r>
      <w:r w:rsidRPr="00322F3B">
        <w:t xml:space="preserve">2) (instead of an amount calculated under </w:t>
      </w:r>
      <w:r w:rsidR="009F5D03" w:rsidRPr="00322F3B">
        <w:t>section 3</w:t>
      </w:r>
      <w:r w:rsidRPr="00322F3B">
        <w:t>28</w:t>
      </w:r>
      <w:r w:rsidR="009953FD">
        <w:noBreakHyphen/>
      </w:r>
      <w:r w:rsidRPr="00322F3B">
        <w:t xml:space="preserve">190) if that amount is less than </w:t>
      </w:r>
      <w:r w:rsidR="00892047" w:rsidRPr="00322F3B">
        <w:t>$1,000</w:t>
      </w:r>
      <w:r w:rsidRPr="00322F3B">
        <w:t xml:space="preserve"> but more than zero.</w:t>
      </w:r>
    </w:p>
    <w:p w14:paraId="42AAA9C3" w14:textId="13B7672B" w:rsidR="0037072A" w:rsidRPr="00322F3B" w:rsidRDefault="004B5076" w:rsidP="007F401A">
      <w:pPr>
        <w:pStyle w:val="notetext"/>
        <w:keepNext/>
        <w:keepLines/>
      </w:pPr>
      <w:r w:rsidRPr="00322F3B">
        <w:t>Note 1</w:t>
      </w:r>
      <w:r w:rsidR="0037072A" w:rsidRPr="00322F3B">
        <w:t>:</w:t>
      </w:r>
      <w:r w:rsidR="0037072A" w:rsidRPr="00322F3B">
        <w:tab/>
        <w:t xml:space="preserve">See </w:t>
      </w:r>
      <w:r w:rsidR="009F5D03" w:rsidRPr="00322F3B">
        <w:t>section 3</w:t>
      </w:r>
      <w:r w:rsidR="0037072A" w:rsidRPr="00322F3B">
        <w:t>28</w:t>
      </w:r>
      <w:r w:rsidR="009953FD">
        <w:noBreakHyphen/>
      </w:r>
      <w:r w:rsidR="0037072A" w:rsidRPr="00322F3B">
        <w:t>215 for the result when the amount is less than zero.</w:t>
      </w:r>
    </w:p>
    <w:p w14:paraId="283F7309" w14:textId="48241305" w:rsidR="008E5175" w:rsidRPr="00322F3B" w:rsidRDefault="008E5175" w:rsidP="008E5175">
      <w:pPr>
        <w:pStyle w:val="notetext"/>
      </w:pPr>
      <w:r w:rsidRPr="00322F3B">
        <w:t>Note 2:</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252CE7E7" w14:textId="77777777" w:rsidR="0037072A" w:rsidRPr="00322F3B" w:rsidRDefault="0037072A" w:rsidP="007F401A">
      <w:pPr>
        <w:pStyle w:val="subsection"/>
        <w:keepNext/>
        <w:keepLines/>
      </w:pPr>
      <w:r w:rsidRPr="00322F3B">
        <w:tab/>
        <w:t>(2)</w:t>
      </w:r>
      <w:r w:rsidRPr="00322F3B">
        <w:tab/>
        <w:t>The amount is the sum of:</w:t>
      </w:r>
    </w:p>
    <w:p w14:paraId="46C95545" w14:textId="52F228A5" w:rsidR="0037072A" w:rsidRPr="00322F3B" w:rsidRDefault="0037072A" w:rsidP="0037072A">
      <w:pPr>
        <w:pStyle w:val="paragraph"/>
      </w:pPr>
      <w:r w:rsidRPr="00322F3B">
        <w:tab/>
        <w:t>(a)</w:t>
      </w:r>
      <w:r w:rsidRPr="00322F3B">
        <w:tab/>
        <w:t xml:space="preserve">the pool’s </w:t>
      </w:r>
      <w:r w:rsidR="009953FD" w:rsidRPr="009953FD">
        <w:rPr>
          <w:position w:val="6"/>
          <w:sz w:val="16"/>
        </w:rPr>
        <w:t>*</w:t>
      </w:r>
      <w:r w:rsidRPr="00322F3B">
        <w:t>opening pool balance for the income year; and</w:t>
      </w:r>
    </w:p>
    <w:p w14:paraId="34D9156E" w14:textId="50F74255"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taxable purpose proportion of the </w:t>
      </w:r>
      <w:r w:rsidR="009953FD" w:rsidRPr="009953FD">
        <w:rPr>
          <w:position w:val="6"/>
          <w:sz w:val="16"/>
        </w:rPr>
        <w:t>*</w:t>
      </w:r>
      <w:r w:rsidRPr="00322F3B">
        <w:t xml:space="preserve">adjustable value of each </w:t>
      </w:r>
      <w:r w:rsidR="009953FD" w:rsidRPr="009953FD">
        <w:rPr>
          <w:position w:val="6"/>
          <w:sz w:val="16"/>
        </w:rPr>
        <w:t>*</w:t>
      </w:r>
      <w:r w:rsidRPr="00322F3B">
        <w:t xml:space="preserve">depreciating asset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the income year and that is allocated to the pool; and</w:t>
      </w:r>
    </w:p>
    <w:p w14:paraId="0717DCE1" w14:textId="65EA4CED" w:rsidR="0037072A" w:rsidRPr="00322F3B" w:rsidRDefault="0037072A" w:rsidP="0037072A">
      <w:pPr>
        <w:pStyle w:val="paragraph"/>
      </w:pPr>
      <w:r w:rsidRPr="00322F3B">
        <w:tab/>
        <w:t>(c)</w:t>
      </w:r>
      <w:r w:rsidRPr="00322F3B">
        <w:tab/>
        <w:t>the taxable purpose proportion of any cost addition amounts (see sub</w:t>
      </w:r>
      <w:r w:rsidR="009F5D03" w:rsidRPr="00322F3B">
        <w:t>section 3</w:t>
      </w:r>
      <w:r w:rsidRPr="00322F3B">
        <w:t>28</w:t>
      </w:r>
      <w:r w:rsidR="009953FD">
        <w:noBreakHyphen/>
      </w:r>
      <w:r w:rsidRPr="00322F3B">
        <w:t>190(3)) for the income year for assets allocated to the pool;</w:t>
      </w:r>
    </w:p>
    <w:p w14:paraId="398154E4" w14:textId="638C44AB" w:rsidR="0037072A" w:rsidRPr="00322F3B" w:rsidRDefault="0037072A" w:rsidP="0037072A">
      <w:pPr>
        <w:pStyle w:val="subsection2"/>
      </w:pPr>
      <w:r w:rsidRPr="00322F3B">
        <w:lastRenderedPageBreak/>
        <w:t xml:space="preserve">less the sum of the taxable purpose proportion of the </w:t>
      </w:r>
      <w:r w:rsidR="009953FD" w:rsidRPr="009953FD">
        <w:rPr>
          <w:position w:val="6"/>
          <w:sz w:val="16"/>
        </w:rPr>
        <w:t>*</w:t>
      </w:r>
      <w:r w:rsidRPr="00322F3B">
        <w:t xml:space="preserve">termination values of depreciating assets allocated to the pool and for which a </w:t>
      </w:r>
      <w:r w:rsidR="009953FD" w:rsidRPr="009953FD">
        <w:rPr>
          <w:position w:val="6"/>
          <w:sz w:val="16"/>
        </w:rPr>
        <w:t>*</w:t>
      </w:r>
      <w:r w:rsidRPr="00322F3B">
        <w:t>balancing adjustment event occurred during the income year.</w:t>
      </w:r>
    </w:p>
    <w:p w14:paraId="31A28EAA" w14:textId="225A1DD3" w:rsidR="0037072A" w:rsidRPr="00322F3B" w:rsidRDefault="0037072A" w:rsidP="0037072A">
      <w:pPr>
        <w:pStyle w:val="subsection"/>
      </w:pPr>
      <w:r w:rsidRPr="00322F3B">
        <w:tab/>
        <w:t>(3)</w:t>
      </w:r>
      <w:r w:rsidRPr="00322F3B">
        <w:tab/>
        <w:t xml:space="preserve">In that case, the </w:t>
      </w:r>
      <w:r w:rsidR="009953FD" w:rsidRPr="009953FD">
        <w:rPr>
          <w:position w:val="6"/>
          <w:sz w:val="16"/>
        </w:rPr>
        <w:t>*</w:t>
      </w:r>
      <w:r w:rsidRPr="00322F3B">
        <w:t>closing pool balance of the pool for that income year then becomes zero.</w:t>
      </w:r>
    </w:p>
    <w:p w14:paraId="4447CF72" w14:textId="61428893" w:rsidR="00892047" w:rsidRPr="00322F3B" w:rsidRDefault="00892047" w:rsidP="00892047">
      <w:pPr>
        <w:pStyle w:val="notetext"/>
      </w:pPr>
      <w:r w:rsidRPr="00322F3B">
        <w:t>Example:</w:t>
      </w:r>
      <w:r w:rsidRPr="00322F3B">
        <w:tab/>
        <w:t>Amanda’s Graphics is a small business entity for the 2014</w:t>
      </w:r>
      <w:r w:rsidR="009953FD">
        <w:noBreakHyphen/>
      </w:r>
      <w:r w:rsidRPr="00322F3B">
        <w:t>15 income year and chooses to use this Subdivision for that year. The business has an opening pool balance of $8,500 for its general small business pool for that year.</w:t>
      </w:r>
    </w:p>
    <w:p w14:paraId="11EE3164" w14:textId="77777777" w:rsidR="00892047" w:rsidRPr="00322F3B" w:rsidRDefault="00892047" w:rsidP="00892047">
      <w:pPr>
        <w:pStyle w:val="notetext"/>
      </w:pPr>
      <w:r w:rsidRPr="00322F3B">
        <w:tab/>
        <w:t>During that year, Amanda acquired a new computer for $2,000. The taxable purpose proportion of its adjustable value is:</w:t>
      </w:r>
    </w:p>
    <w:p w14:paraId="79E98F28" w14:textId="77777777" w:rsidR="00892047" w:rsidRPr="00322F3B" w:rsidRDefault="00892047" w:rsidP="00892047">
      <w:pPr>
        <w:pStyle w:val="notetext"/>
      </w:pPr>
      <w:r w:rsidRPr="00322F3B">
        <w:tab/>
        <w:t>$2,000 x 80% business use estimate = $1,600</w:t>
      </w:r>
    </w:p>
    <w:p w14:paraId="1025FCD4" w14:textId="77777777" w:rsidR="00892047" w:rsidRPr="00322F3B" w:rsidRDefault="00892047" w:rsidP="00892047">
      <w:pPr>
        <w:pStyle w:val="notetext"/>
      </w:pPr>
      <w:r w:rsidRPr="00322F3B">
        <w:tab/>
        <w:t>Amanda also sold her business car for $9,600 during that year. The car was used 100% in the business.</w:t>
      </w:r>
    </w:p>
    <w:p w14:paraId="1C60F7E8" w14:textId="77777777" w:rsidR="00892047" w:rsidRPr="00322F3B" w:rsidRDefault="00892047" w:rsidP="00892047">
      <w:pPr>
        <w:pStyle w:val="notetext"/>
      </w:pPr>
      <w:r w:rsidRPr="00322F3B">
        <w:tab/>
        <w:t>To work out whether she can deduct an amount under this section, Amanda uses this calculation:</w:t>
      </w:r>
    </w:p>
    <w:p w14:paraId="4F133D2C" w14:textId="1BFFB0D4" w:rsidR="00892047" w:rsidRPr="00322F3B" w:rsidRDefault="00892047" w:rsidP="00892047">
      <w:pPr>
        <w:pStyle w:val="notetext"/>
      </w:pPr>
      <w:r w:rsidRPr="00322F3B">
        <w:tab/>
        <w:t xml:space="preserve">$8,500 + $1,600 </w:t>
      </w:r>
      <w:r w:rsidR="009953FD">
        <w:noBreakHyphen/>
      </w:r>
      <w:r w:rsidRPr="00322F3B">
        <w:t xml:space="preserve"> $9,600 = $500</w:t>
      </w:r>
    </w:p>
    <w:p w14:paraId="301E9C2C" w14:textId="77777777" w:rsidR="00892047" w:rsidRPr="00322F3B" w:rsidRDefault="00892047" w:rsidP="00892047">
      <w:pPr>
        <w:pStyle w:val="notetext"/>
      </w:pPr>
      <w:r w:rsidRPr="00322F3B">
        <w:tab/>
        <w:t>Because the result is less than $1,000, Amanda can deduct the $500 for the income year. The pool’s closing balance for the year is zero.</w:t>
      </w:r>
    </w:p>
    <w:p w14:paraId="215A2000" w14:textId="297445A6" w:rsidR="0037072A" w:rsidRPr="00322F3B" w:rsidRDefault="0037072A" w:rsidP="0037072A">
      <w:pPr>
        <w:pStyle w:val="ActHead5"/>
      </w:pPr>
      <w:bookmarkStart w:id="226" w:name="_Toc201755704"/>
      <w:r w:rsidRPr="00322F3B">
        <w:rPr>
          <w:rStyle w:val="CharSectno"/>
        </w:rPr>
        <w:t>328</w:t>
      </w:r>
      <w:r w:rsidR="009953FD">
        <w:rPr>
          <w:rStyle w:val="CharSectno"/>
        </w:rPr>
        <w:noBreakHyphen/>
      </w:r>
      <w:r w:rsidRPr="00322F3B">
        <w:rPr>
          <w:rStyle w:val="CharSectno"/>
        </w:rPr>
        <w:t>215</w:t>
      </w:r>
      <w:r w:rsidRPr="00322F3B">
        <w:t xml:space="preserve">  Disposal etc. of depreciating assets</w:t>
      </w:r>
      <w:bookmarkEnd w:id="226"/>
    </w:p>
    <w:p w14:paraId="198A5594" w14:textId="7843AF39" w:rsidR="0037072A" w:rsidRPr="00322F3B" w:rsidRDefault="0037072A" w:rsidP="0037072A">
      <w:pPr>
        <w:pStyle w:val="subsection"/>
        <w:keepNext/>
        <w:keepLines/>
      </w:pPr>
      <w:r w:rsidRPr="00322F3B">
        <w:tab/>
        <w:t>(1)</w:t>
      </w:r>
      <w:r w:rsidRPr="00322F3B">
        <w:tab/>
        <w:t xml:space="preserve">This section sets out adjustments you may have to make if a </w:t>
      </w:r>
      <w:r w:rsidR="009953FD" w:rsidRPr="009953FD">
        <w:rPr>
          <w:position w:val="6"/>
          <w:sz w:val="16"/>
        </w:rPr>
        <w:t>*</w:t>
      </w:r>
      <w:r w:rsidRPr="00322F3B">
        <w:t xml:space="preserve">balancing adjustment event occurs for a </w:t>
      </w:r>
      <w:r w:rsidR="009953FD" w:rsidRPr="009953FD">
        <w:rPr>
          <w:position w:val="6"/>
          <w:sz w:val="16"/>
        </w:rPr>
        <w:t>*</w:t>
      </w:r>
      <w:r w:rsidRPr="00322F3B">
        <w:t>depreciating asset for which you calculate your deductions under this Subdivision.</w:t>
      </w:r>
    </w:p>
    <w:p w14:paraId="6B01BD5E" w14:textId="1A7A4988" w:rsidR="0037072A" w:rsidRPr="00322F3B" w:rsidRDefault="0037072A" w:rsidP="0037072A">
      <w:pPr>
        <w:pStyle w:val="subsection"/>
      </w:pPr>
      <w:r w:rsidRPr="00322F3B">
        <w:tab/>
        <w:t>(2)</w:t>
      </w:r>
      <w:r w:rsidRPr="00322F3B">
        <w:tab/>
        <w:t xml:space="preserve">If the asset is allocated to your </w:t>
      </w:r>
      <w:r w:rsidR="009953FD" w:rsidRPr="009953FD">
        <w:rPr>
          <w:position w:val="6"/>
          <w:sz w:val="16"/>
        </w:rPr>
        <w:t>*</w:t>
      </w:r>
      <w:r w:rsidRPr="00322F3B">
        <w:t>general small business pool and:</w:t>
      </w:r>
    </w:p>
    <w:p w14:paraId="3CCABE9A" w14:textId="6B913C8D"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closing pool balance of the pool for the income year in which the event occurred is less than zero; or</w:t>
      </w:r>
    </w:p>
    <w:p w14:paraId="48FEF2BC" w14:textId="2AD20BA5" w:rsidR="0037072A" w:rsidRPr="00322F3B" w:rsidRDefault="0037072A" w:rsidP="0037072A">
      <w:pPr>
        <w:pStyle w:val="paragraph"/>
      </w:pPr>
      <w:r w:rsidRPr="00322F3B">
        <w:tab/>
        <w:t>(b)</w:t>
      </w:r>
      <w:r w:rsidRPr="00322F3B">
        <w:tab/>
        <w:t>the amount worked out under sub</w:t>
      </w:r>
      <w:r w:rsidR="009F5D03" w:rsidRPr="00322F3B">
        <w:t>section 3</w:t>
      </w:r>
      <w:r w:rsidRPr="00322F3B">
        <w:t>28</w:t>
      </w:r>
      <w:r w:rsidR="009953FD">
        <w:noBreakHyphen/>
      </w:r>
      <w:r w:rsidRPr="00322F3B">
        <w:t>210(2) for that income year is less than zero;</w:t>
      </w:r>
    </w:p>
    <w:p w14:paraId="77B2F980" w14:textId="77777777" w:rsidR="0037072A" w:rsidRPr="00322F3B" w:rsidRDefault="0037072A" w:rsidP="0037072A">
      <w:pPr>
        <w:pStyle w:val="subsection2"/>
      </w:pPr>
      <w:r w:rsidRPr="00322F3B">
        <w:t>the amount by which that balance or amount is less than zero is included in your assessable income for that year.</w:t>
      </w:r>
    </w:p>
    <w:p w14:paraId="281A9039" w14:textId="77533C12" w:rsidR="0037072A" w:rsidRPr="00322F3B" w:rsidRDefault="0037072A" w:rsidP="0037072A">
      <w:pPr>
        <w:pStyle w:val="subsection"/>
      </w:pPr>
      <w:r w:rsidRPr="00322F3B">
        <w:tab/>
        <w:t>(3)</w:t>
      </w:r>
      <w:r w:rsidRPr="00322F3B">
        <w:tab/>
        <w:t xml:space="preserve">In that case, the </w:t>
      </w:r>
      <w:r w:rsidR="009953FD" w:rsidRPr="009953FD">
        <w:rPr>
          <w:position w:val="6"/>
          <w:sz w:val="16"/>
        </w:rPr>
        <w:t>*</w:t>
      </w:r>
      <w:r w:rsidRPr="00322F3B">
        <w:t>closing pool balance of the pool for that income year then becomes zero.</w:t>
      </w:r>
    </w:p>
    <w:p w14:paraId="1E1BA3C4" w14:textId="2E3071D0" w:rsidR="0037072A" w:rsidRPr="00322F3B" w:rsidRDefault="0037072A" w:rsidP="0037072A">
      <w:pPr>
        <w:pStyle w:val="subsection"/>
      </w:pPr>
      <w:r w:rsidRPr="00322F3B">
        <w:lastRenderedPageBreak/>
        <w:tab/>
        <w:t>(4)</w:t>
      </w:r>
      <w:r w:rsidRPr="00322F3B">
        <w:tab/>
        <w:t xml:space="preserve">If the asset was one for which you deducted an amount under </w:t>
      </w:r>
      <w:r w:rsidR="009F5D03" w:rsidRPr="00322F3B">
        <w:t>section 3</w:t>
      </w:r>
      <w:r w:rsidRPr="00322F3B">
        <w:t>28</w:t>
      </w:r>
      <w:r w:rsidR="009953FD">
        <w:noBreakHyphen/>
      </w:r>
      <w:r w:rsidRPr="00322F3B">
        <w:t xml:space="preserve">180 (about assets costing less than </w:t>
      </w:r>
      <w:r w:rsidR="00892047" w:rsidRPr="00322F3B">
        <w:t>$1,000</w:t>
      </w:r>
      <w:r w:rsidRPr="00322F3B">
        <w:t xml:space="preserve">), you include the </w:t>
      </w:r>
      <w:r w:rsidR="009953FD" w:rsidRPr="009953FD">
        <w:rPr>
          <w:position w:val="6"/>
          <w:sz w:val="16"/>
        </w:rPr>
        <w:t>*</w:t>
      </w:r>
      <w:r w:rsidRPr="00322F3B">
        <w:t xml:space="preserve">taxable purpose proportion of the asset’s </w:t>
      </w:r>
      <w:r w:rsidR="009953FD" w:rsidRPr="009953FD">
        <w:rPr>
          <w:position w:val="6"/>
          <w:sz w:val="16"/>
        </w:rPr>
        <w:t>*</w:t>
      </w:r>
      <w:r w:rsidRPr="00322F3B">
        <w:t>termination value in your assessable income.</w:t>
      </w:r>
    </w:p>
    <w:p w14:paraId="25664D81" w14:textId="5A4B4BD9" w:rsidR="0037072A" w:rsidRPr="00322F3B" w:rsidRDefault="0037072A" w:rsidP="0037072A">
      <w:pPr>
        <w:pStyle w:val="ActHead5"/>
      </w:pPr>
      <w:bookmarkStart w:id="227" w:name="_Toc201755705"/>
      <w:r w:rsidRPr="00322F3B">
        <w:rPr>
          <w:rStyle w:val="CharSectno"/>
        </w:rPr>
        <w:t>328</w:t>
      </w:r>
      <w:r w:rsidR="009953FD">
        <w:rPr>
          <w:rStyle w:val="CharSectno"/>
        </w:rPr>
        <w:noBreakHyphen/>
      </w:r>
      <w:r w:rsidRPr="00322F3B">
        <w:rPr>
          <w:rStyle w:val="CharSectno"/>
        </w:rPr>
        <w:t>220</w:t>
      </w:r>
      <w:r w:rsidRPr="00322F3B">
        <w:t xml:space="preserve">  What happens if you are not a small business entity or do not choose to use this Subdivision for an income year</w:t>
      </w:r>
      <w:bookmarkEnd w:id="227"/>
    </w:p>
    <w:p w14:paraId="60B80349" w14:textId="6B26C0FE" w:rsidR="0037072A" w:rsidRPr="00322F3B" w:rsidRDefault="0037072A" w:rsidP="0037072A">
      <w:pPr>
        <w:pStyle w:val="subsection"/>
      </w:pPr>
      <w:r w:rsidRPr="00322F3B">
        <w:tab/>
        <w:t>(1)</w:t>
      </w:r>
      <w:r w:rsidRPr="00322F3B">
        <w:tab/>
        <w:t xml:space="preserve">If you are not a </w:t>
      </w:r>
      <w:r w:rsidR="009953FD" w:rsidRPr="009953FD">
        <w:rPr>
          <w:position w:val="6"/>
          <w:sz w:val="16"/>
        </w:rPr>
        <w:t>*</w:t>
      </w:r>
      <w:r w:rsidRPr="00322F3B">
        <w:t xml:space="preserve">small business entity for an income year or you do not choose to use this Subdivision for that year, this Subdivision continues to apply to your </w:t>
      </w:r>
      <w:r w:rsidR="009953FD" w:rsidRPr="009953FD">
        <w:rPr>
          <w:position w:val="6"/>
          <w:sz w:val="16"/>
        </w:rPr>
        <w:t>*</w:t>
      </w:r>
      <w:r w:rsidRPr="00322F3B">
        <w:t>general small business pool for that year and later income years.</w:t>
      </w:r>
    </w:p>
    <w:p w14:paraId="0E62F4EB" w14:textId="7658B11D" w:rsidR="0037072A" w:rsidRPr="00322F3B" w:rsidRDefault="0037072A" w:rsidP="0037072A">
      <w:pPr>
        <w:pStyle w:val="subsection"/>
      </w:pPr>
      <w:r w:rsidRPr="00322F3B">
        <w:tab/>
        <w:t>(2)</w:t>
      </w:r>
      <w:r w:rsidRPr="00322F3B">
        <w:tab/>
        <w:t xml:space="preserve">However, </w:t>
      </w:r>
      <w:r w:rsidR="009953FD" w:rsidRPr="009953FD">
        <w:rPr>
          <w:position w:val="6"/>
          <w:sz w:val="16"/>
        </w:rPr>
        <w:t>*</w:t>
      </w:r>
      <w:r w:rsidRPr="00322F3B">
        <w:t xml:space="preserve">depreciating assets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are not a </w:t>
      </w:r>
      <w:r w:rsidR="009953FD" w:rsidRPr="009953FD">
        <w:rPr>
          <w:position w:val="6"/>
          <w:sz w:val="16"/>
        </w:rPr>
        <w:t>*</w:t>
      </w:r>
      <w:r w:rsidRPr="00322F3B">
        <w:t xml:space="preserve">small business entity or do not choose to use this Subdivision cannot be allocated to your </w:t>
      </w:r>
      <w:r w:rsidR="009953FD" w:rsidRPr="009953FD">
        <w:rPr>
          <w:position w:val="6"/>
          <w:sz w:val="16"/>
        </w:rPr>
        <w:t>*</w:t>
      </w:r>
      <w:r w:rsidRPr="00322F3B">
        <w:t>general small business pool under this Subdivision until an income year for which you are a small business entity and you choose to use this Subdivision.</w:t>
      </w:r>
    </w:p>
    <w:p w14:paraId="055A9658" w14:textId="4E58D6C1" w:rsidR="0037072A" w:rsidRPr="00322F3B" w:rsidRDefault="0037072A" w:rsidP="0037072A">
      <w:pPr>
        <w:pStyle w:val="subsection"/>
      </w:pPr>
      <w:r w:rsidRPr="00322F3B">
        <w:tab/>
        <w:t>(3)</w:t>
      </w:r>
      <w:r w:rsidRPr="00322F3B">
        <w:tab/>
        <w:t>This section applies to a transferee referred to in sub</w:t>
      </w:r>
      <w:r w:rsidR="009F5D03" w:rsidRPr="00322F3B">
        <w:t>section 3</w:t>
      </w:r>
      <w:r w:rsidRPr="00322F3B">
        <w:t>28</w:t>
      </w:r>
      <w:r w:rsidR="009953FD">
        <w:noBreakHyphen/>
      </w:r>
      <w:r w:rsidRPr="00322F3B">
        <w:t>243(1) or (1A) who:</w:t>
      </w:r>
    </w:p>
    <w:p w14:paraId="7F465F91" w14:textId="32BAA8F7" w:rsidR="0037072A" w:rsidRPr="00322F3B" w:rsidRDefault="0037072A" w:rsidP="0037072A">
      <w:pPr>
        <w:pStyle w:val="paragraph"/>
      </w:pPr>
      <w:r w:rsidRPr="00322F3B">
        <w:tab/>
        <w:t>(a)</w:t>
      </w:r>
      <w:r w:rsidRPr="00322F3B">
        <w:tab/>
        <w:t xml:space="preserve">was not a </w:t>
      </w:r>
      <w:r w:rsidR="009953FD" w:rsidRPr="009953FD">
        <w:rPr>
          <w:position w:val="6"/>
          <w:sz w:val="16"/>
        </w:rPr>
        <w:t>*</w:t>
      </w:r>
      <w:r w:rsidRPr="00322F3B">
        <w:t xml:space="preserve">small business entity for the income year in which the relevant </w:t>
      </w:r>
      <w:r w:rsidR="009953FD" w:rsidRPr="009953FD">
        <w:rPr>
          <w:position w:val="6"/>
          <w:sz w:val="16"/>
        </w:rPr>
        <w:t>*</w:t>
      </w:r>
      <w:r w:rsidRPr="00322F3B">
        <w:t>balancing adjustment events occurred; or</w:t>
      </w:r>
    </w:p>
    <w:p w14:paraId="49CD4752" w14:textId="77777777" w:rsidR="0037072A" w:rsidRPr="00322F3B" w:rsidRDefault="0037072A" w:rsidP="0037072A">
      <w:pPr>
        <w:pStyle w:val="paragraph"/>
      </w:pPr>
      <w:r w:rsidRPr="00322F3B">
        <w:tab/>
        <w:t>(b)</w:t>
      </w:r>
      <w:r w:rsidRPr="00322F3B">
        <w:tab/>
        <w:t>did not choose to use this Subdivision for that year;</w:t>
      </w:r>
    </w:p>
    <w:p w14:paraId="6335E230" w14:textId="72E0BC36" w:rsidR="0037072A" w:rsidRPr="00322F3B" w:rsidRDefault="0037072A" w:rsidP="0037072A">
      <w:pPr>
        <w:pStyle w:val="subsection2"/>
      </w:pPr>
      <w:r w:rsidRPr="00322F3B">
        <w:t>as if the transferee had been a small business entity for an earlier income year and had chosen to use this Subdivision for the earlier year. This rule applies even if roll</w:t>
      </w:r>
      <w:r w:rsidR="009953FD">
        <w:noBreakHyphen/>
      </w:r>
      <w:r w:rsidRPr="00322F3B">
        <w:t>over relief is not chosen.</w:t>
      </w:r>
    </w:p>
    <w:p w14:paraId="25333DA1" w14:textId="7373ED23" w:rsidR="0037072A" w:rsidRPr="00322F3B" w:rsidRDefault="0037072A" w:rsidP="0037072A">
      <w:pPr>
        <w:pStyle w:val="ActHead5"/>
      </w:pPr>
      <w:bookmarkStart w:id="228" w:name="_Toc201755706"/>
      <w:r w:rsidRPr="00322F3B">
        <w:rPr>
          <w:rStyle w:val="CharSectno"/>
        </w:rPr>
        <w:t>328</w:t>
      </w:r>
      <w:r w:rsidR="009953FD">
        <w:rPr>
          <w:rStyle w:val="CharSectno"/>
        </w:rPr>
        <w:noBreakHyphen/>
      </w:r>
      <w:r w:rsidRPr="00322F3B">
        <w:rPr>
          <w:rStyle w:val="CharSectno"/>
        </w:rPr>
        <w:t>225</w:t>
      </w:r>
      <w:r w:rsidRPr="00322F3B">
        <w:t xml:space="preserve">  Change in business use</w:t>
      </w:r>
      <w:bookmarkEnd w:id="228"/>
    </w:p>
    <w:p w14:paraId="39D01C6F" w14:textId="38BF94E8" w:rsidR="0037072A" w:rsidRPr="00322F3B" w:rsidRDefault="0037072A" w:rsidP="0037072A">
      <w:pPr>
        <w:pStyle w:val="subsection"/>
      </w:pPr>
      <w:r w:rsidRPr="00322F3B">
        <w:tab/>
        <w:t>(1)</w:t>
      </w:r>
      <w:r w:rsidRPr="00322F3B">
        <w:tab/>
        <w:t xml:space="preserve">You must, for each income year (the </w:t>
      </w:r>
      <w:r w:rsidRPr="00322F3B">
        <w:rPr>
          <w:b/>
          <w:i/>
        </w:rPr>
        <w:t>present year</w:t>
      </w:r>
      <w:r w:rsidRPr="00322F3B">
        <w:t xml:space="preserve">) after the year in which a </w:t>
      </w:r>
      <w:r w:rsidR="009953FD" w:rsidRPr="009953FD">
        <w:rPr>
          <w:position w:val="6"/>
          <w:sz w:val="16"/>
        </w:rPr>
        <w:t>*</w:t>
      </w:r>
      <w:r w:rsidRPr="00322F3B">
        <w:t xml:space="preserve">depreciating asset is allocated to a pool, make a reasonable estimate of the proportion you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in that year.</w:t>
      </w:r>
    </w:p>
    <w:p w14:paraId="7FDFAB15" w14:textId="50208B41" w:rsidR="0037072A" w:rsidRPr="00322F3B" w:rsidRDefault="0037072A" w:rsidP="0037072A">
      <w:pPr>
        <w:pStyle w:val="notetext"/>
      </w:pPr>
      <w:r w:rsidRPr="00322F3B">
        <w:lastRenderedPageBreak/>
        <w:t>Note:</w:t>
      </w:r>
      <w:r w:rsidRPr="00322F3B">
        <w:tab/>
        <w:t>This section is modified in its application to a transferee for certain assets if roll</w:t>
      </w:r>
      <w:r w:rsidR="009953FD">
        <w:noBreakHyphen/>
      </w:r>
      <w:r w:rsidRPr="00322F3B">
        <w:t xml:space="preserve">over relief under </w:t>
      </w:r>
      <w:r w:rsidR="009953FD">
        <w:t>section 4</w:t>
      </w:r>
      <w:r w:rsidRPr="00322F3B">
        <w:t>0</w:t>
      </w:r>
      <w:r w:rsidR="009953FD">
        <w:noBreakHyphen/>
      </w:r>
      <w:r w:rsidRPr="00322F3B">
        <w:t>340 is chosen: see sections</w:t>
      </w:r>
      <w:r w:rsidR="00825006" w:rsidRPr="00322F3B">
        <w:t> </w:t>
      </w:r>
      <w:r w:rsidRPr="00322F3B">
        <w:t>328</w:t>
      </w:r>
      <w:r w:rsidR="009953FD">
        <w:noBreakHyphen/>
      </w:r>
      <w:r w:rsidRPr="00322F3B">
        <w:t>243 and 328</w:t>
      </w:r>
      <w:r w:rsidR="009953FD">
        <w:noBreakHyphen/>
      </w:r>
      <w:r w:rsidRPr="00322F3B">
        <w:t>257.</w:t>
      </w:r>
    </w:p>
    <w:p w14:paraId="42B33FE3" w14:textId="77777777" w:rsidR="0037072A" w:rsidRPr="00322F3B" w:rsidRDefault="0037072A" w:rsidP="0037072A">
      <w:pPr>
        <w:pStyle w:val="subsection"/>
      </w:pPr>
      <w:r w:rsidRPr="00322F3B">
        <w:tab/>
        <w:t>(1A)</w:t>
      </w:r>
      <w:r w:rsidRPr="00322F3B">
        <w:tab/>
        <w:t xml:space="preserve">You must make an adjustment for the present year if your estimate for that year under </w:t>
      </w:r>
      <w:r w:rsidR="00825006" w:rsidRPr="00322F3B">
        <w:t>subsection (</w:t>
      </w:r>
      <w:r w:rsidRPr="00322F3B">
        <w:t>1) is different by more than 10 percentage points from:</w:t>
      </w:r>
    </w:p>
    <w:p w14:paraId="71A6B9A9" w14:textId="37EB9B9C" w:rsidR="0037072A" w:rsidRPr="00322F3B" w:rsidRDefault="0037072A" w:rsidP="0037072A">
      <w:pPr>
        <w:pStyle w:val="paragraph"/>
      </w:pPr>
      <w:r w:rsidRPr="00322F3B">
        <w:tab/>
        <w:t>(a)</w:t>
      </w:r>
      <w:r w:rsidRPr="00322F3B">
        <w:tab/>
        <w:t xml:space="preserve">your original estimate (see </w:t>
      </w:r>
      <w:r w:rsidR="009F5D03" w:rsidRPr="00322F3B">
        <w:t>section 3</w:t>
      </w:r>
      <w:r w:rsidRPr="00322F3B">
        <w:t>28</w:t>
      </w:r>
      <w:r w:rsidR="009953FD">
        <w:noBreakHyphen/>
      </w:r>
      <w:r w:rsidRPr="00322F3B">
        <w:t>205); or</w:t>
      </w:r>
    </w:p>
    <w:p w14:paraId="242D6C33" w14:textId="77777777" w:rsidR="0037072A" w:rsidRPr="00322F3B" w:rsidRDefault="0037072A" w:rsidP="0037072A">
      <w:pPr>
        <w:pStyle w:val="paragraph"/>
      </w:pPr>
      <w:r w:rsidRPr="00322F3B">
        <w:tab/>
        <w:t>(b)</w:t>
      </w:r>
      <w:r w:rsidRPr="00322F3B">
        <w:tab/>
        <w:t xml:space="preserve">if you have made an adjustment under this section—the most recent estimate you made under </w:t>
      </w:r>
      <w:r w:rsidR="00825006" w:rsidRPr="00322F3B">
        <w:t>subsection (</w:t>
      </w:r>
      <w:r w:rsidRPr="00322F3B">
        <w:t>1) that resulted in an adjustment under this section.</w:t>
      </w:r>
    </w:p>
    <w:p w14:paraId="7D9CB844" w14:textId="5FD3302E" w:rsidR="0037072A" w:rsidRPr="00322F3B" w:rsidRDefault="0037072A" w:rsidP="0037072A">
      <w:pPr>
        <w:pStyle w:val="subsection"/>
      </w:pPr>
      <w:r w:rsidRPr="00322F3B">
        <w:tab/>
        <w:t>(2)</w:t>
      </w:r>
      <w:r w:rsidRPr="00322F3B">
        <w:tab/>
        <w:t xml:space="preserve">The adjustment is made to the </w:t>
      </w:r>
      <w:r w:rsidR="009953FD" w:rsidRPr="009953FD">
        <w:rPr>
          <w:position w:val="6"/>
          <w:sz w:val="16"/>
        </w:rPr>
        <w:t>*</w:t>
      </w:r>
      <w:r w:rsidRPr="00322F3B">
        <w:t xml:space="preserve">opening pool balance of the </w:t>
      </w:r>
      <w:r w:rsidR="009953FD" w:rsidRPr="009953FD">
        <w:rPr>
          <w:position w:val="6"/>
          <w:sz w:val="16"/>
        </w:rPr>
        <w:t>*</w:t>
      </w:r>
      <w:r w:rsidRPr="00322F3B">
        <w:t>general small business pool to which the asset was allocated, and it must be made before you calculate your deduction under this Subdivision for the present year.</w:t>
      </w:r>
    </w:p>
    <w:p w14:paraId="0055FD72" w14:textId="77777777" w:rsidR="0037072A" w:rsidRPr="00322F3B" w:rsidRDefault="0037072A" w:rsidP="0037072A">
      <w:pPr>
        <w:pStyle w:val="notetext"/>
      </w:pPr>
      <w:r w:rsidRPr="00322F3B">
        <w:t>Note:</w:t>
      </w:r>
      <w:r w:rsidRPr="00322F3B">
        <w:tab/>
        <w:t xml:space="preserve">The opening pool balance will be reduced if the adjustment worked out under </w:t>
      </w:r>
      <w:r w:rsidR="00825006" w:rsidRPr="00322F3B">
        <w:t>subsection (</w:t>
      </w:r>
      <w:r w:rsidRPr="00322F3B">
        <w:t>3) is a negative amount. It will be increased if the adjustment is positive.</w:t>
      </w:r>
    </w:p>
    <w:p w14:paraId="7DE8B1E3" w14:textId="77777777" w:rsidR="0037072A" w:rsidRPr="00322F3B" w:rsidRDefault="0037072A" w:rsidP="0037072A">
      <w:pPr>
        <w:pStyle w:val="subsection"/>
      </w:pPr>
      <w:r w:rsidRPr="00322F3B">
        <w:tab/>
        <w:t>(3)</w:t>
      </w:r>
      <w:r w:rsidRPr="00322F3B">
        <w:tab/>
        <w:t>The adjustment is:</w:t>
      </w:r>
    </w:p>
    <w:p w14:paraId="62FD4980" w14:textId="77777777" w:rsidR="0037072A" w:rsidRPr="00322F3B" w:rsidRDefault="0037072A" w:rsidP="0037072A">
      <w:pPr>
        <w:pStyle w:val="Formula"/>
      </w:pPr>
      <w:r w:rsidRPr="00322F3B">
        <w:rPr>
          <w:noProof/>
        </w:rPr>
        <w:drawing>
          <wp:inline distT="0" distB="0" distL="0" distR="0" wp14:anchorId="1B7C19BF" wp14:editId="02F46B77">
            <wp:extent cx="3467100" cy="523875"/>
            <wp:effectExtent l="0" t="0" r="0" b="9525"/>
            <wp:docPr id="32" name="Picture 32" descr="Start formula Reduction factor times Asset value times open bracket Present year estimate minus Last estimate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67100" cy="523875"/>
                    </a:xfrm>
                    <a:prstGeom prst="rect">
                      <a:avLst/>
                    </a:prstGeom>
                    <a:noFill/>
                    <a:ln>
                      <a:noFill/>
                    </a:ln>
                  </pic:spPr>
                </pic:pic>
              </a:graphicData>
            </a:graphic>
          </wp:inline>
        </w:drawing>
      </w:r>
    </w:p>
    <w:p w14:paraId="29F99B47" w14:textId="77777777" w:rsidR="0037072A" w:rsidRPr="00322F3B" w:rsidRDefault="0037072A" w:rsidP="0037072A">
      <w:pPr>
        <w:pStyle w:val="subsection2"/>
      </w:pPr>
      <w:r w:rsidRPr="00322F3B">
        <w:t>where:</w:t>
      </w:r>
    </w:p>
    <w:p w14:paraId="67C6BC38" w14:textId="77777777" w:rsidR="0037072A" w:rsidRPr="00322F3B" w:rsidRDefault="0037072A" w:rsidP="0037072A">
      <w:pPr>
        <w:pStyle w:val="Definition"/>
        <w:keepNext/>
      </w:pPr>
      <w:r w:rsidRPr="00322F3B">
        <w:rPr>
          <w:b/>
          <w:i/>
        </w:rPr>
        <w:t>asset value</w:t>
      </w:r>
      <w:r w:rsidRPr="00322F3B">
        <w:t xml:space="preserve"> is:</w:t>
      </w:r>
    </w:p>
    <w:p w14:paraId="4E2FB0D8" w14:textId="5AFC934A" w:rsidR="0037072A" w:rsidRPr="00322F3B" w:rsidRDefault="0037072A" w:rsidP="0037072A">
      <w:pPr>
        <w:pStyle w:val="paragraph"/>
      </w:pPr>
      <w:r w:rsidRPr="00322F3B">
        <w:tab/>
        <w:t>(a)</w:t>
      </w:r>
      <w:r w:rsidRPr="00322F3B">
        <w:tab/>
        <w:t xml:space="preserve">for a </w:t>
      </w:r>
      <w:r w:rsidR="009953FD" w:rsidRPr="009953FD">
        <w:rPr>
          <w:position w:val="6"/>
          <w:sz w:val="16"/>
        </w:rPr>
        <w:t>*</w:t>
      </w:r>
      <w:r w:rsidRPr="00322F3B">
        <w:t xml:space="preserve">depreciating asset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were a </w:t>
      </w:r>
      <w:r w:rsidR="009953FD" w:rsidRPr="009953FD">
        <w:rPr>
          <w:position w:val="6"/>
          <w:sz w:val="16"/>
        </w:rPr>
        <w:t>*</w:t>
      </w:r>
      <w:r w:rsidRPr="00322F3B">
        <w:t xml:space="preserve">small business entity and chose to use this Subdivision—the asset’s </w:t>
      </w:r>
      <w:r w:rsidR="009953FD" w:rsidRPr="009953FD">
        <w:rPr>
          <w:position w:val="6"/>
          <w:sz w:val="16"/>
        </w:rPr>
        <w:t>*</w:t>
      </w:r>
      <w:r w:rsidRPr="00322F3B">
        <w:t>adjustable value at that time; or</w:t>
      </w:r>
    </w:p>
    <w:p w14:paraId="16A03C04" w14:textId="0E2E2AEB" w:rsidR="0037072A" w:rsidRPr="00322F3B" w:rsidRDefault="0037072A" w:rsidP="0037072A">
      <w:pPr>
        <w:pStyle w:val="paragraph"/>
      </w:pPr>
      <w:r w:rsidRPr="00322F3B">
        <w:tab/>
        <w:t>(b)</w:t>
      </w:r>
      <w:r w:rsidRPr="00322F3B">
        <w:tab/>
        <w:t xml:space="preserve">for an asset you started to use, or have installed ready for use, for a taxable purpose during an income year for which you were not a </w:t>
      </w:r>
      <w:r w:rsidR="009953FD" w:rsidRPr="009953FD">
        <w:rPr>
          <w:position w:val="6"/>
          <w:sz w:val="16"/>
        </w:rPr>
        <w:t>*</w:t>
      </w:r>
      <w:r w:rsidRPr="00322F3B">
        <w:t xml:space="preserve">small business entity or did not choose to use this Subdivision—its adjustable value at the start of the income year for which it was allocated to a </w:t>
      </w:r>
      <w:r w:rsidR="009953FD" w:rsidRPr="009953FD">
        <w:rPr>
          <w:position w:val="6"/>
          <w:sz w:val="16"/>
        </w:rPr>
        <w:t>*</w:t>
      </w:r>
      <w:r w:rsidRPr="00322F3B">
        <w:t>general small business pool;</w:t>
      </w:r>
    </w:p>
    <w:p w14:paraId="1C2B2E5C" w14:textId="26220C0A" w:rsidR="0037072A" w:rsidRPr="00322F3B" w:rsidRDefault="0037072A" w:rsidP="0037072A">
      <w:pPr>
        <w:pStyle w:val="subsection2"/>
      </w:pPr>
      <w:r w:rsidRPr="00322F3B">
        <w:lastRenderedPageBreak/>
        <w:t xml:space="preserve">increased by any amounts included in the second element of the asset’s </w:t>
      </w:r>
      <w:r w:rsidR="009953FD" w:rsidRPr="009953FD">
        <w:rPr>
          <w:position w:val="6"/>
          <w:sz w:val="16"/>
        </w:rPr>
        <w:t>*</w:t>
      </w:r>
      <w:r w:rsidRPr="00322F3B">
        <w:t xml:space="preserve">cost from the time mentioned in </w:t>
      </w:r>
      <w:r w:rsidR="00825006" w:rsidRPr="00322F3B">
        <w:t>paragraph (</w:t>
      </w:r>
      <w:r w:rsidRPr="00322F3B">
        <w:t>a) or (b) until the beginning of the income year for which you are making the adjustment.</w:t>
      </w:r>
    </w:p>
    <w:p w14:paraId="3F9E4F25" w14:textId="77777777" w:rsidR="0037072A" w:rsidRPr="00322F3B" w:rsidRDefault="0037072A" w:rsidP="0037072A">
      <w:pPr>
        <w:pStyle w:val="Definition"/>
        <w:keepNext/>
        <w:keepLines/>
      </w:pPr>
      <w:r w:rsidRPr="00322F3B">
        <w:rPr>
          <w:b/>
          <w:i/>
        </w:rPr>
        <w:t>last estimate</w:t>
      </w:r>
      <w:r w:rsidRPr="00322F3B">
        <w:t xml:space="preserve"> is:</w:t>
      </w:r>
    </w:p>
    <w:p w14:paraId="374F2279" w14:textId="6BD094CB" w:rsidR="0037072A" w:rsidRPr="00322F3B" w:rsidRDefault="0037072A" w:rsidP="0037072A">
      <w:pPr>
        <w:pStyle w:val="paragraph"/>
      </w:pPr>
      <w:r w:rsidRPr="00322F3B">
        <w:tab/>
        <w:t>(a)</w:t>
      </w:r>
      <w:r w:rsidRPr="00322F3B">
        <w:tab/>
        <w:t xml:space="preserve">your original estimate of the proportion you use, or have </w:t>
      </w:r>
      <w:r w:rsidR="009953FD" w:rsidRPr="009953FD">
        <w:rPr>
          <w:position w:val="6"/>
          <w:sz w:val="16"/>
        </w:rPr>
        <w:t>*</w:t>
      </w:r>
      <w:r w:rsidRPr="00322F3B">
        <w:t xml:space="preserve">installed ready for use, a </w:t>
      </w:r>
      <w:r w:rsidR="009953FD" w:rsidRPr="009953FD">
        <w:rPr>
          <w:position w:val="6"/>
          <w:sz w:val="16"/>
        </w:rPr>
        <w:t>*</w:t>
      </w:r>
      <w:r w:rsidRPr="00322F3B">
        <w:t xml:space="preserve">depreciating asset for a </w:t>
      </w:r>
      <w:r w:rsidR="009953FD" w:rsidRPr="009953FD">
        <w:rPr>
          <w:position w:val="6"/>
          <w:sz w:val="16"/>
        </w:rPr>
        <w:t>*</w:t>
      </w:r>
      <w:r w:rsidRPr="00322F3B">
        <w:t xml:space="preserve">taxable purpose (see </w:t>
      </w:r>
      <w:r w:rsidR="009F5D03" w:rsidRPr="00322F3B">
        <w:t>section 3</w:t>
      </w:r>
      <w:r w:rsidRPr="00322F3B">
        <w:t>28</w:t>
      </w:r>
      <w:r w:rsidR="009953FD">
        <w:noBreakHyphen/>
      </w:r>
      <w:r w:rsidRPr="00322F3B">
        <w:t>205); or</w:t>
      </w:r>
    </w:p>
    <w:p w14:paraId="71EA423D" w14:textId="77777777" w:rsidR="0037072A" w:rsidRPr="00322F3B" w:rsidRDefault="0037072A" w:rsidP="0037072A">
      <w:pPr>
        <w:pStyle w:val="paragraph"/>
      </w:pPr>
      <w:r w:rsidRPr="00322F3B">
        <w:tab/>
        <w:t>(b)</w:t>
      </w:r>
      <w:r w:rsidRPr="00322F3B">
        <w:tab/>
        <w:t>if you have made an adjustment under this section—the latest estimate taken into account under this section.</w:t>
      </w:r>
    </w:p>
    <w:p w14:paraId="42FC0689" w14:textId="0827AB26" w:rsidR="0037072A" w:rsidRPr="00322F3B" w:rsidRDefault="0037072A" w:rsidP="0037072A">
      <w:pPr>
        <w:pStyle w:val="Definition"/>
      </w:pPr>
      <w:r w:rsidRPr="00322F3B">
        <w:rPr>
          <w:b/>
          <w:i/>
        </w:rPr>
        <w:t>present year estimate</w:t>
      </w:r>
      <w:r w:rsidRPr="00322F3B">
        <w:t xml:space="preserve"> is your reasonable estimate of the proportion you use the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the present year.</w:t>
      </w:r>
    </w:p>
    <w:p w14:paraId="599390A8" w14:textId="77777777" w:rsidR="0037072A" w:rsidRPr="00322F3B" w:rsidRDefault="0037072A" w:rsidP="0037072A">
      <w:pPr>
        <w:pStyle w:val="Definition"/>
      </w:pPr>
      <w:r w:rsidRPr="00322F3B">
        <w:rPr>
          <w:b/>
          <w:i/>
        </w:rPr>
        <w:t>reduction factor</w:t>
      </w:r>
      <w:r w:rsidRPr="00322F3B">
        <w:t xml:space="preserve"> is the number worked out under </w:t>
      </w:r>
      <w:r w:rsidR="00825006" w:rsidRPr="00322F3B">
        <w:t>subsection (</w:t>
      </w:r>
      <w:r w:rsidRPr="00322F3B">
        <w:t>4).</w:t>
      </w:r>
    </w:p>
    <w:p w14:paraId="0D216389" w14:textId="77777777" w:rsidR="0037072A" w:rsidRPr="00322F3B" w:rsidRDefault="0037072A" w:rsidP="0037072A">
      <w:pPr>
        <w:pStyle w:val="subsection"/>
        <w:keepNext/>
        <w:keepLines/>
      </w:pPr>
      <w:r w:rsidRPr="00322F3B">
        <w:tab/>
        <w:t>(4)</w:t>
      </w:r>
      <w:r w:rsidRPr="00322F3B">
        <w:tab/>
        <w:t xml:space="preserve">The </w:t>
      </w:r>
      <w:r w:rsidRPr="00322F3B">
        <w:rPr>
          <w:b/>
          <w:i/>
        </w:rPr>
        <w:t>reduction factor</w:t>
      </w:r>
      <w:r w:rsidRPr="00322F3B">
        <w:t xml:space="preserve"> in the formula in </w:t>
      </w:r>
      <w:r w:rsidR="00825006" w:rsidRPr="00322F3B">
        <w:t>subsection (</w:t>
      </w:r>
      <w:r w:rsidRPr="00322F3B">
        <w:t>3) is:</w:t>
      </w:r>
    </w:p>
    <w:p w14:paraId="54F444D4" w14:textId="5C398A34" w:rsidR="0037072A" w:rsidRPr="00322F3B" w:rsidRDefault="0037072A" w:rsidP="0037072A">
      <w:pPr>
        <w:pStyle w:val="paragraph"/>
        <w:keepNext/>
        <w:keepLines/>
      </w:pPr>
      <w:r w:rsidRPr="00322F3B">
        <w:tab/>
        <w:t>(a)</w:t>
      </w:r>
      <w:r w:rsidRPr="00322F3B">
        <w:tab/>
        <w:t xml:space="preserve">for a </w:t>
      </w:r>
      <w:r w:rsidR="009953FD" w:rsidRPr="009953FD">
        <w:rPr>
          <w:position w:val="6"/>
          <w:sz w:val="16"/>
        </w:rPr>
        <w:t>*</w:t>
      </w:r>
      <w:r w:rsidRPr="00322F3B">
        <w:t xml:space="preserve">depreciating asset you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during an income year for which you were a </w:t>
      </w:r>
      <w:r w:rsidR="009953FD" w:rsidRPr="009953FD">
        <w:rPr>
          <w:position w:val="6"/>
          <w:sz w:val="16"/>
        </w:rPr>
        <w:t>*</w:t>
      </w:r>
      <w:r w:rsidRPr="00322F3B">
        <w:t>small business entity and chose to use this Subdivision:</w:t>
      </w:r>
    </w:p>
    <w:p w14:paraId="3A014C7D" w14:textId="77777777" w:rsidR="0037072A" w:rsidRPr="00322F3B" w:rsidRDefault="0037072A" w:rsidP="0037072A">
      <w:pPr>
        <w:pStyle w:val="Formula"/>
        <w:ind w:left="1701"/>
      </w:pPr>
      <w:r w:rsidRPr="00322F3B">
        <w:rPr>
          <w:noProof/>
        </w:rPr>
        <w:drawing>
          <wp:inline distT="0" distB="0" distL="0" distR="0" wp14:anchorId="75CB54BF" wp14:editId="147F1D27">
            <wp:extent cx="1724025" cy="600075"/>
            <wp:effectExtent l="0" t="0" r="0" b="9525"/>
            <wp:docPr id="33" name="Picture 33" descr="Start formula open square bracket 1 minus open round bracket start fraction rate over 2 end fraction close round bracket close square bracket times open square bracket 1 minus rate close square bracket start superscript n minus 1 end superscrip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24025" cy="600075"/>
                    </a:xfrm>
                    <a:prstGeom prst="rect">
                      <a:avLst/>
                    </a:prstGeom>
                    <a:noFill/>
                    <a:ln>
                      <a:noFill/>
                    </a:ln>
                  </pic:spPr>
                </pic:pic>
              </a:graphicData>
            </a:graphic>
          </wp:inline>
        </w:drawing>
      </w:r>
    </w:p>
    <w:p w14:paraId="5EE01839" w14:textId="5B2C1DDC" w:rsidR="0037072A" w:rsidRPr="00322F3B" w:rsidRDefault="0037072A" w:rsidP="0037072A">
      <w:pPr>
        <w:pStyle w:val="paragraph"/>
      </w:pPr>
      <w:r w:rsidRPr="00322F3B">
        <w:tab/>
        <w:t>(b)</w:t>
      </w:r>
      <w:r w:rsidRPr="00322F3B">
        <w:tab/>
        <w:t xml:space="preserve">for an asset you started to use, or have </w:t>
      </w:r>
      <w:r w:rsidR="009953FD" w:rsidRPr="009953FD">
        <w:rPr>
          <w:position w:val="6"/>
          <w:sz w:val="16"/>
        </w:rPr>
        <w:t>*</w:t>
      </w:r>
      <w:r w:rsidRPr="00322F3B">
        <w:t xml:space="preserve">installed ready for use, for a taxable purpose during an income year for which you were not a </w:t>
      </w:r>
      <w:r w:rsidR="009953FD" w:rsidRPr="009953FD">
        <w:rPr>
          <w:position w:val="6"/>
          <w:sz w:val="16"/>
        </w:rPr>
        <w:t>*</w:t>
      </w:r>
      <w:r w:rsidRPr="00322F3B">
        <w:t>small business entity or did not choose to use this Subdivision:</w:t>
      </w:r>
    </w:p>
    <w:p w14:paraId="560E211E" w14:textId="77777777" w:rsidR="0037072A" w:rsidRPr="00322F3B" w:rsidRDefault="0037072A" w:rsidP="0037072A">
      <w:pPr>
        <w:pStyle w:val="Formula"/>
        <w:ind w:left="1701"/>
      </w:pPr>
      <w:r w:rsidRPr="00322F3B">
        <w:rPr>
          <w:noProof/>
        </w:rPr>
        <w:drawing>
          <wp:inline distT="0" distB="0" distL="0" distR="0" wp14:anchorId="6B8E0BA6" wp14:editId="4361DF22">
            <wp:extent cx="676275" cy="504825"/>
            <wp:effectExtent l="0" t="0" r="0" b="0"/>
            <wp:docPr id="34" name="Picture 34" descr="Start formula open bracket 1 minus rate close bracket start superscript n end superscrip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6275" cy="504825"/>
                    </a:xfrm>
                    <a:prstGeom prst="rect">
                      <a:avLst/>
                    </a:prstGeom>
                    <a:noFill/>
                    <a:ln>
                      <a:noFill/>
                    </a:ln>
                  </pic:spPr>
                </pic:pic>
              </a:graphicData>
            </a:graphic>
          </wp:inline>
        </w:drawing>
      </w:r>
    </w:p>
    <w:p w14:paraId="771950A4" w14:textId="77777777" w:rsidR="0037072A" w:rsidRPr="00322F3B" w:rsidRDefault="0037072A" w:rsidP="0037072A">
      <w:pPr>
        <w:pStyle w:val="subsection2"/>
      </w:pPr>
      <w:r w:rsidRPr="00322F3B">
        <w:t>where:</w:t>
      </w:r>
    </w:p>
    <w:p w14:paraId="21378E21" w14:textId="14DA7A3E" w:rsidR="0037072A" w:rsidRPr="00322F3B" w:rsidRDefault="0037072A" w:rsidP="0037072A">
      <w:pPr>
        <w:pStyle w:val="Definition"/>
      </w:pPr>
      <w:r w:rsidRPr="00322F3B">
        <w:rPr>
          <w:b/>
          <w:i/>
        </w:rPr>
        <w:t>n</w:t>
      </w:r>
      <w:r w:rsidRPr="00322F3B">
        <w:t xml:space="preserve"> is the number of income years (counting part of an income year as a whole year) before the present year for which you have </w:t>
      </w:r>
      <w:r w:rsidRPr="00322F3B">
        <w:lastRenderedPageBreak/>
        <w:t xml:space="preserve">deducted or can deduct an amount for the </w:t>
      </w:r>
      <w:r w:rsidR="009953FD" w:rsidRPr="009953FD">
        <w:rPr>
          <w:position w:val="6"/>
          <w:sz w:val="16"/>
        </w:rPr>
        <w:t>*</w:t>
      </w:r>
      <w:r w:rsidRPr="00322F3B">
        <w:t>depreciating asset under this Subdivision.</w:t>
      </w:r>
    </w:p>
    <w:p w14:paraId="6B5446DA" w14:textId="77777777" w:rsidR="0037072A" w:rsidRPr="00322F3B" w:rsidRDefault="0037072A" w:rsidP="0037072A">
      <w:pPr>
        <w:pStyle w:val="Definition"/>
      </w:pPr>
      <w:r w:rsidRPr="00322F3B">
        <w:rPr>
          <w:b/>
          <w:i/>
        </w:rPr>
        <w:t>rate</w:t>
      </w:r>
      <w:r w:rsidRPr="00322F3B">
        <w:t xml:space="preserve"> is the rate applicable to the pool to which the asset is allocated.</w:t>
      </w:r>
    </w:p>
    <w:p w14:paraId="1B2F023F" w14:textId="77777777" w:rsidR="0037072A" w:rsidRPr="00322F3B" w:rsidRDefault="0037072A" w:rsidP="0037072A">
      <w:pPr>
        <w:pStyle w:val="notetext"/>
      </w:pPr>
      <w:r w:rsidRPr="00322F3B">
        <w:t>Note:</w:t>
      </w:r>
      <w:r w:rsidRPr="00322F3B">
        <w:tab/>
        <w:t>The reduction factor for a depreciating asset in your general small business pool which you started to use, or have installed ready for use, for a taxable purpose during an income year for which you were not a small business entity or did not choose to use this Subdivision is:</w:t>
      </w:r>
    </w:p>
    <w:p w14:paraId="7575F7D6" w14:textId="77777777" w:rsidR="0037072A" w:rsidRPr="00322F3B" w:rsidRDefault="0037072A" w:rsidP="0037072A">
      <w:pPr>
        <w:pStyle w:val="TLPNotebullet"/>
        <w:numPr>
          <w:ilvl w:val="0"/>
          <w:numId w:val="18"/>
        </w:numPr>
        <w:tabs>
          <w:tab w:val="clear" w:pos="357"/>
          <w:tab w:val="left" w:pos="2160"/>
        </w:tabs>
        <w:ind w:left="2628" w:hanging="360"/>
      </w:pPr>
      <w:r w:rsidRPr="00322F3B">
        <w:t>0.7 for the income year after it is allocated to the pool; and</w:t>
      </w:r>
    </w:p>
    <w:p w14:paraId="49B1BB7C" w14:textId="77777777" w:rsidR="0037072A" w:rsidRPr="00322F3B" w:rsidRDefault="0037072A" w:rsidP="0037072A">
      <w:pPr>
        <w:pStyle w:val="TLPNotebullet"/>
        <w:numPr>
          <w:ilvl w:val="0"/>
          <w:numId w:val="18"/>
        </w:numPr>
        <w:tabs>
          <w:tab w:val="clear" w:pos="357"/>
          <w:tab w:val="left" w:pos="2160"/>
        </w:tabs>
        <w:ind w:left="2628" w:hanging="360"/>
      </w:pPr>
      <w:r w:rsidRPr="00322F3B">
        <w:t>0.49 for the income year after that; and</w:t>
      </w:r>
    </w:p>
    <w:p w14:paraId="42726FDE" w14:textId="77777777" w:rsidR="0037072A" w:rsidRPr="00322F3B" w:rsidRDefault="0037072A" w:rsidP="0037072A">
      <w:pPr>
        <w:pStyle w:val="TLPNotebullet"/>
        <w:numPr>
          <w:ilvl w:val="0"/>
          <w:numId w:val="18"/>
        </w:numPr>
        <w:tabs>
          <w:tab w:val="clear" w:pos="357"/>
          <w:tab w:val="left" w:pos="2160"/>
        </w:tabs>
        <w:ind w:left="2628" w:hanging="360"/>
      </w:pPr>
      <w:r w:rsidRPr="00322F3B">
        <w:t>0.343 for the income year after that.</w:t>
      </w:r>
    </w:p>
    <w:p w14:paraId="3B3A8019" w14:textId="77777777" w:rsidR="0037072A" w:rsidRPr="00322F3B" w:rsidRDefault="0037072A" w:rsidP="0037072A">
      <w:pPr>
        <w:pStyle w:val="notetext"/>
      </w:pPr>
      <w:r w:rsidRPr="00322F3B">
        <w:tab/>
        <w:t>The reduction factor for a depreciating asset in your general small business pool which you started to use, or have installed ready for use, for a taxable purpose during an income year for which you were a small business entity and chose to use this Subdivision is:</w:t>
      </w:r>
    </w:p>
    <w:p w14:paraId="4E5120DD" w14:textId="77777777" w:rsidR="0037072A" w:rsidRPr="00322F3B" w:rsidRDefault="0037072A" w:rsidP="0037072A">
      <w:pPr>
        <w:pStyle w:val="TLPNotebullet"/>
        <w:numPr>
          <w:ilvl w:val="0"/>
          <w:numId w:val="18"/>
        </w:numPr>
        <w:tabs>
          <w:tab w:val="clear" w:pos="357"/>
          <w:tab w:val="left" w:pos="2160"/>
        </w:tabs>
        <w:ind w:left="2628" w:hanging="360"/>
      </w:pPr>
      <w:r w:rsidRPr="00322F3B">
        <w:t>0.85 for the income year after it is allocated to the pool; and</w:t>
      </w:r>
    </w:p>
    <w:p w14:paraId="196699B3" w14:textId="77777777" w:rsidR="0037072A" w:rsidRPr="00322F3B" w:rsidRDefault="0037072A" w:rsidP="0037072A">
      <w:pPr>
        <w:pStyle w:val="TLPNotebullet"/>
        <w:numPr>
          <w:ilvl w:val="0"/>
          <w:numId w:val="18"/>
        </w:numPr>
        <w:tabs>
          <w:tab w:val="clear" w:pos="357"/>
          <w:tab w:val="left" w:pos="2160"/>
        </w:tabs>
        <w:ind w:left="2628" w:hanging="360"/>
      </w:pPr>
      <w:r w:rsidRPr="00322F3B">
        <w:t>0.595 for the income year after that; and</w:t>
      </w:r>
    </w:p>
    <w:p w14:paraId="10233296" w14:textId="77777777" w:rsidR="0037072A" w:rsidRPr="00322F3B" w:rsidRDefault="0037072A" w:rsidP="0037072A">
      <w:pPr>
        <w:pStyle w:val="TLPNotebullet"/>
        <w:numPr>
          <w:ilvl w:val="0"/>
          <w:numId w:val="18"/>
        </w:numPr>
        <w:tabs>
          <w:tab w:val="clear" w:pos="357"/>
          <w:tab w:val="left" w:pos="2160"/>
        </w:tabs>
        <w:ind w:left="2628" w:hanging="360"/>
      </w:pPr>
      <w:r w:rsidRPr="00322F3B">
        <w:t>0.417 for the income year after that.</w:t>
      </w:r>
    </w:p>
    <w:p w14:paraId="31584DB4" w14:textId="77777777" w:rsidR="0037072A" w:rsidRPr="00322F3B" w:rsidRDefault="0037072A" w:rsidP="0037072A">
      <w:pPr>
        <w:pStyle w:val="SubsectionHead"/>
      </w:pPr>
      <w:r w:rsidRPr="00322F3B">
        <w:t>Exceptions</w:t>
      </w:r>
    </w:p>
    <w:p w14:paraId="23A9C87C" w14:textId="77777777" w:rsidR="0037072A" w:rsidRPr="00322F3B" w:rsidRDefault="0037072A" w:rsidP="0037072A">
      <w:pPr>
        <w:pStyle w:val="subsection"/>
      </w:pPr>
      <w:r w:rsidRPr="00322F3B">
        <w:tab/>
        <w:t>(5)</w:t>
      </w:r>
      <w:r w:rsidRPr="00322F3B">
        <w:tab/>
        <w:t>However:</w:t>
      </w:r>
    </w:p>
    <w:p w14:paraId="437D0B92" w14:textId="6A595F24" w:rsidR="0037072A" w:rsidRPr="00322F3B" w:rsidRDefault="0037072A" w:rsidP="0037072A">
      <w:pPr>
        <w:pStyle w:val="paragraph"/>
      </w:pPr>
      <w:r w:rsidRPr="00322F3B">
        <w:tab/>
        <w:t>(a)</w:t>
      </w:r>
      <w:r w:rsidRPr="00322F3B">
        <w:tab/>
        <w:t xml:space="preserve">you do not need to make an estimate or an adjustment under this section for a </w:t>
      </w:r>
      <w:r w:rsidR="009953FD" w:rsidRPr="009953FD">
        <w:rPr>
          <w:position w:val="6"/>
          <w:sz w:val="16"/>
        </w:rPr>
        <w:t>*</w:t>
      </w:r>
      <w:r w:rsidRPr="00322F3B">
        <w:t>depreciating asset for an income year that is at least 3 income years after the income year in which the asset was allocated; and</w:t>
      </w:r>
    </w:p>
    <w:p w14:paraId="2F31C7AB" w14:textId="2C5DD886" w:rsidR="0037072A" w:rsidRPr="00322F3B" w:rsidRDefault="0037072A" w:rsidP="0037072A">
      <w:pPr>
        <w:pStyle w:val="paragraph"/>
      </w:pPr>
      <w:r w:rsidRPr="00322F3B">
        <w:tab/>
        <w:t>(b)</w:t>
      </w:r>
      <w:r w:rsidRPr="00322F3B">
        <w:tab/>
        <w:t xml:space="preserve">you cannot make an adjustment for a depreciating asset if your reasonable estimate of the proportion you use a depreciating asset, or have it </w:t>
      </w:r>
      <w:r w:rsidR="009953FD" w:rsidRPr="009953FD">
        <w:rPr>
          <w:position w:val="6"/>
          <w:sz w:val="16"/>
        </w:rPr>
        <w:t>*</w:t>
      </w:r>
      <w:r w:rsidRPr="00322F3B">
        <w:t xml:space="preserve">installed ready for use, for a </w:t>
      </w:r>
      <w:r w:rsidR="009953FD" w:rsidRPr="009953FD">
        <w:rPr>
          <w:position w:val="6"/>
          <w:sz w:val="16"/>
        </w:rPr>
        <w:t>*</w:t>
      </w:r>
      <w:r w:rsidRPr="00322F3B">
        <w:t xml:space="preserve">taxable purpose changes in a later income year by the 10 percentage points mentioned in </w:t>
      </w:r>
      <w:r w:rsidR="00825006" w:rsidRPr="00322F3B">
        <w:t>subsection (</w:t>
      </w:r>
      <w:r w:rsidRPr="00322F3B">
        <w:t>1) or less.</w:t>
      </w:r>
    </w:p>
    <w:p w14:paraId="23C5A69E" w14:textId="680DDB7D" w:rsidR="0037072A" w:rsidRPr="00322F3B" w:rsidRDefault="0037072A" w:rsidP="0037072A">
      <w:pPr>
        <w:pStyle w:val="ActHead5"/>
      </w:pPr>
      <w:bookmarkStart w:id="229" w:name="_Toc201755707"/>
      <w:r w:rsidRPr="00322F3B">
        <w:rPr>
          <w:rStyle w:val="CharSectno"/>
        </w:rPr>
        <w:t>328</w:t>
      </w:r>
      <w:r w:rsidR="009953FD">
        <w:rPr>
          <w:rStyle w:val="CharSectno"/>
        </w:rPr>
        <w:noBreakHyphen/>
      </w:r>
      <w:r w:rsidRPr="00322F3B">
        <w:rPr>
          <w:rStyle w:val="CharSectno"/>
        </w:rPr>
        <w:t>230</w:t>
      </w:r>
      <w:r w:rsidRPr="00322F3B">
        <w:t xml:space="preserve">  Estimate where deduction denied</w:t>
      </w:r>
      <w:bookmarkEnd w:id="229"/>
    </w:p>
    <w:p w14:paraId="7095B76A" w14:textId="60A316A6" w:rsidR="0037072A" w:rsidRPr="00322F3B" w:rsidRDefault="0037072A" w:rsidP="0037072A">
      <w:pPr>
        <w:pStyle w:val="subsection"/>
      </w:pPr>
      <w:r w:rsidRPr="00322F3B">
        <w:tab/>
      </w:r>
      <w:r w:rsidRPr="00322F3B">
        <w:tab/>
        <w:t xml:space="preserve">This Subdivision applies to you as if you had estimated that you will not use, or have </w:t>
      </w:r>
      <w:r w:rsidR="009953FD" w:rsidRPr="009953FD">
        <w:rPr>
          <w:position w:val="6"/>
          <w:sz w:val="16"/>
        </w:rPr>
        <w:t>*</w:t>
      </w:r>
      <w:r w:rsidRPr="00322F3B">
        <w:t xml:space="preserve">installed ready for use, a </w:t>
      </w:r>
      <w:r w:rsidR="009953FD" w:rsidRPr="009953FD">
        <w:rPr>
          <w:position w:val="6"/>
          <w:sz w:val="16"/>
        </w:rPr>
        <w:t>*</w:t>
      </w:r>
      <w:r w:rsidRPr="00322F3B">
        <w:t xml:space="preserve">depreciating asset at all for a </w:t>
      </w:r>
      <w:r w:rsidR="009953FD" w:rsidRPr="009953FD">
        <w:rPr>
          <w:position w:val="6"/>
          <w:sz w:val="16"/>
        </w:rPr>
        <w:t>*</w:t>
      </w:r>
      <w:r w:rsidRPr="00322F3B">
        <w:t xml:space="preserve">taxable purpose during an income year if a provision of </w:t>
      </w:r>
      <w:r w:rsidRPr="00322F3B">
        <w:lastRenderedPageBreak/>
        <w:t>this Act outside this Division denies a deduction for the asset for that year.</w:t>
      </w:r>
    </w:p>
    <w:p w14:paraId="3AAA4A4E" w14:textId="621824FC" w:rsidR="0037072A" w:rsidRPr="00322F3B" w:rsidRDefault="0037072A" w:rsidP="0037072A">
      <w:pPr>
        <w:pStyle w:val="ActHead5"/>
      </w:pPr>
      <w:bookmarkStart w:id="230" w:name="_Toc201755708"/>
      <w:r w:rsidRPr="00322F3B">
        <w:rPr>
          <w:rStyle w:val="CharSectno"/>
        </w:rPr>
        <w:t>328</w:t>
      </w:r>
      <w:r w:rsidR="009953FD">
        <w:rPr>
          <w:rStyle w:val="CharSectno"/>
        </w:rPr>
        <w:noBreakHyphen/>
      </w:r>
      <w:r w:rsidRPr="00322F3B">
        <w:rPr>
          <w:rStyle w:val="CharSectno"/>
        </w:rPr>
        <w:t>235</w:t>
      </w:r>
      <w:r w:rsidRPr="00322F3B">
        <w:t xml:space="preserve">  Interaction with Divisions</w:t>
      </w:r>
      <w:r w:rsidR="00825006" w:rsidRPr="00322F3B">
        <w:t> </w:t>
      </w:r>
      <w:r w:rsidRPr="00322F3B">
        <w:t>85 and 86</w:t>
      </w:r>
      <w:bookmarkEnd w:id="230"/>
    </w:p>
    <w:p w14:paraId="31F16249" w14:textId="36BE7268" w:rsidR="0037072A" w:rsidRPr="00322F3B" w:rsidRDefault="0037072A" w:rsidP="0037072A">
      <w:pPr>
        <w:pStyle w:val="subsection"/>
      </w:pPr>
      <w:r w:rsidRPr="00322F3B">
        <w:tab/>
        <w:t>(1)</w:t>
      </w:r>
      <w:r w:rsidRPr="00322F3B">
        <w:tab/>
        <w:t>Despite sections</w:t>
      </w:r>
      <w:r w:rsidR="00825006" w:rsidRPr="00322F3B">
        <w:t> </w:t>
      </w:r>
      <w:r w:rsidRPr="00322F3B">
        <w:t>85</w:t>
      </w:r>
      <w:r w:rsidR="009953FD">
        <w:noBreakHyphen/>
      </w:r>
      <w:r w:rsidRPr="00322F3B">
        <w:t>10 and 86</w:t>
      </w:r>
      <w:r w:rsidR="009953FD">
        <w:noBreakHyphen/>
      </w:r>
      <w:r w:rsidRPr="00322F3B">
        <w:t xml:space="preserve">60, if you are a </w:t>
      </w:r>
      <w:r w:rsidR="009953FD" w:rsidRPr="009953FD">
        <w:rPr>
          <w:position w:val="6"/>
          <w:sz w:val="16"/>
        </w:rPr>
        <w:t>*</w:t>
      </w:r>
      <w:r w:rsidRPr="00322F3B">
        <w:t xml:space="preserve">small business entity for an income year you can deduct amounts for </w:t>
      </w:r>
      <w:r w:rsidR="009953FD" w:rsidRPr="009953FD">
        <w:rPr>
          <w:position w:val="6"/>
          <w:sz w:val="16"/>
        </w:rPr>
        <w:t>*</w:t>
      </w:r>
      <w:r w:rsidRPr="00322F3B">
        <w:t>depreciating assets under this Subdivision.</w:t>
      </w:r>
    </w:p>
    <w:p w14:paraId="14545D18" w14:textId="6AE8E10C" w:rsidR="0037072A" w:rsidRPr="00322F3B" w:rsidRDefault="0037072A" w:rsidP="0037072A">
      <w:pPr>
        <w:pStyle w:val="subsection"/>
      </w:pPr>
      <w:r w:rsidRPr="00322F3B">
        <w:tab/>
        <w:t>(2)</w:t>
      </w:r>
      <w:r w:rsidRPr="00322F3B">
        <w:tab/>
        <w:t xml:space="preserve">However, you cannot deduct an amount for a </w:t>
      </w:r>
      <w:r w:rsidR="009953FD" w:rsidRPr="009953FD">
        <w:rPr>
          <w:position w:val="6"/>
          <w:sz w:val="16"/>
        </w:rPr>
        <w:t>*</w:t>
      </w:r>
      <w:r w:rsidRPr="00322F3B">
        <w:t xml:space="preserve">car under this Subdivision if, had you not been a </w:t>
      </w:r>
      <w:r w:rsidR="009953FD" w:rsidRPr="009953FD">
        <w:rPr>
          <w:position w:val="6"/>
          <w:sz w:val="16"/>
        </w:rPr>
        <w:t>*</w:t>
      </w:r>
      <w:r w:rsidRPr="00322F3B">
        <w:t>small business entity and chosen to use this Subdivision, sections</w:t>
      </w:r>
      <w:r w:rsidR="00825006" w:rsidRPr="00322F3B">
        <w:t> </w:t>
      </w:r>
      <w:r w:rsidRPr="00322F3B">
        <w:t>86</w:t>
      </w:r>
      <w:r w:rsidR="009953FD">
        <w:noBreakHyphen/>
      </w:r>
      <w:r w:rsidRPr="00322F3B">
        <w:t>60 and 86</w:t>
      </w:r>
      <w:r w:rsidR="009953FD">
        <w:noBreakHyphen/>
      </w:r>
      <w:r w:rsidRPr="00322F3B">
        <w:t>70 would have prevented you deducting an amount for it.</w:t>
      </w:r>
    </w:p>
    <w:p w14:paraId="03841BA4" w14:textId="725961D5" w:rsidR="0037072A" w:rsidRPr="00322F3B" w:rsidRDefault="0037072A" w:rsidP="0037072A">
      <w:pPr>
        <w:pStyle w:val="ActHead4"/>
      </w:pPr>
      <w:bookmarkStart w:id="231" w:name="_Toc201755709"/>
      <w:r w:rsidRPr="00322F3B">
        <w:t>Special rules about roll</w:t>
      </w:r>
      <w:r w:rsidR="009953FD">
        <w:noBreakHyphen/>
      </w:r>
      <w:r w:rsidRPr="00322F3B">
        <w:t>overs</w:t>
      </w:r>
      <w:bookmarkEnd w:id="231"/>
    </w:p>
    <w:p w14:paraId="7E2525B6" w14:textId="3976ED8B" w:rsidR="0037072A" w:rsidRPr="00322F3B" w:rsidRDefault="0037072A" w:rsidP="0037072A">
      <w:pPr>
        <w:pStyle w:val="ActHead5"/>
      </w:pPr>
      <w:bookmarkStart w:id="232" w:name="_Toc201755710"/>
      <w:r w:rsidRPr="00322F3B">
        <w:rPr>
          <w:rStyle w:val="CharSectno"/>
        </w:rPr>
        <w:t>328</w:t>
      </w:r>
      <w:r w:rsidR="009953FD">
        <w:rPr>
          <w:rStyle w:val="CharSectno"/>
        </w:rPr>
        <w:noBreakHyphen/>
      </w:r>
      <w:r w:rsidRPr="00322F3B">
        <w:rPr>
          <w:rStyle w:val="CharSectno"/>
        </w:rPr>
        <w:t>243</w:t>
      </w:r>
      <w:r w:rsidRPr="00322F3B">
        <w:t xml:space="preserve">  Roll</w:t>
      </w:r>
      <w:r w:rsidR="009953FD">
        <w:noBreakHyphen/>
      </w:r>
      <w:r w:rsidRPr="00322F3B">
        <w:t>over relief</w:t>
      </w:r>
      <w:bookmarkEnd w:id="232"/>
    </w:p>
    <w:p w14:paraId="7224ADBA" w14:textId="11E93A23" w:rsidR="0037072A" w:rsidRPr="00322F3B" w:rsidRDefault="0037072A" w:rsidP="0037072A">
      <w:pPr>
        <w:pStyle w:val="subsection"/>
      </w:pPr>
      <w:r w:rsidRPr="00322F3B">
        <w:tab/>
        <w:t>(1A)</w:t>
      </w:r>
      <w:r w:rsidRPr="00322F3B">
        <w:tab/>
        <w:t>There is roll</w:t>
      </w:r>
      <w:r w:rsidR="009953FD">
        <w:noBreakHyphen/>
      </w:r>
      <w:r w:rsidRPr="00322F3B">
        <w:t xml:space="preserve">over relief under </w:t>
      </w:r>
      <w:r w:rsidR="009953FD">
        <w:t>subsection 4</w:t>
      </w:r>
      <w:r w:rsidRPr="00322F3B">
        <w:t>0</w:t>
      </w:r>
      <w:r w:rsidR="009953FD">
        <w:noBreakHyphen/>
      </w:r>
      <w:r w:rsidRPr="00322F3B">
        <w:t xml:space="preserve">340(1) (as affected by </w:t>
      </w:r>
      <w:r w:rsidR="009953FD">
        <w:t>subsection 4</w:t>
      </w:r>
      <w:r w:rsidRPr="00322F3B">
        <w:t>0</w:t>
      </w:r>
      <w:r w:rsidR="009953FD">
        <w:noBreakHyphen/>
      </w:r>
      <w:r w:rsidRPr="00322F3B">
        <w:t>340(2)) if:</w:t>
      </w:r>
    </w:p>
    <w:p w14:paraId="0429A718" w14:textId="54D1746A"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balancing adjustment events occur for </w:t>
      </w:r>
      <w:r w:rsidR="009953FD" w:rsidRPr="009953FD">
        <w:rPr>
          <w:position w:val="6"/>
          <w:sz w:val="16"/>
        </w:rPr>
        <w:t>*</w:t>
      </w:r>
      <w:r w:rsidRPr="00322F3B">
        <w:t xml:space="preserve">depreciating assets on a day (the </w:t>
      </w:r>
      <w:r w:rsidRPr="00322F3B">
        <w:rPr>
          <w:b/>
          <w:i/>
        </w:rPr>
        <w:t>BAE</w:t>
      </w:r>
      <w:r w:rsidRPr="00322F3B">
        <w:t xml:space="preserve"> </w:t>
      </w:r>
      <w:r w:rsidRPr="00322F3B">
        <w:rPr>
          <w:b/>
          <w:i/>
        </w:rPr>
        <w:t>day</w:t>
      </w:r>
      <w:r w:rsidRPr="00322F3B">
        <w:t xml:space="preserve">) because an entity (the </w:t>
      </w:r>
      <w:r w:rsidRPr="00322F3B">
        <w:rPr>
          <w:b/>
          <w:i/>
        </w:rPr>
        <w:t>transferor</w:t>
      </w:r>
      <w:r w:rsidRPr="00322F3B">
        <w:t xml:space="preserve">) disposes of the assets in an income year to another entity (the </w:t>
      </w:r>
      <w:r w:rsidRPr="00322F3B">
        <w:rPr>
          <w:b/>
          <w:i/>
        </w:rPr>
        <w:t>transferee</w:t>
      </w:r>
      <w:r w:rsidRPr="00322F3B">
        <w:t>); and</w:t>
      </w:r>
    </w:p>
    <w:p w14:paraId="4CFBF432" w14:textId="03C35762" w:rsidR="0037072A" w:rsidRPr="00322F3B" w:rsidRDefault="0037072A" w:rsidP="0037072A">
      <w:pPr>
        <w:pStyle w:val="paragraph"/>
      </w:pPr>
      <w:r w:rsidRPr="00322F3B">
        <w:tab/>
        <w:t>(b)</w:t>
      </w:r>
      <w:r w:rsidRPr="00322F3B">
        <w:tab/>
        <w:t xml:space="preserve">the disposal involves a </w:t>
      </w:r>
      <w:r w:rsidR="009953FD" w:rsidRPr="009953FD">
        <w:rPr>
          <w:position w:val="6"/>
          <w:sz w:val="16"/>
        </w:rPr>
        <w:t>*</w:t>
      </w:r>
      <w:r w:rsidRPr="00322F3B">
        <w:t>CGT event; and</w:t>
      </w:r>
    </w:p>
    <w:p w14:paraId="78D41001" w14:textId="22B1A3BD" w:rsidR="0037072A" w:rsidRPr="00322F3B" w:rsidRDefault="0037072A" w:rsidP="0037072A">
      <w:pPr>
        <w:pStyle w:val="paragraph"/>
      </w:pPr>
      <w:r w:rsidRPr="00322F3B">
        <w:tab/>
        <w:t>(c)</w:t>
      </w:r>
      <w:r w:rsidRPr="00322F3B">
        <w:tab/>
        <w:t xml:space="preserve">the conditions in </w:t>
      </w:r>
      <w:r w:rsidR="00CF0F3A" w:rsidRPr="00322F3B">
        <w:t>item</w:t>
      </w:r>
      <w:r w:rsidR="00825006" w:rsidRPr="00322F3B">
        <w:t> </w:t>
      </w:r>
      <w:r w:rsidR="00CF0F3A" w:rsidRPr="00322F3B">
        <w:t>1, 2, 3 or 8</w:t>
      </w:r>
      <w:r w:rsidRPr="00322F3B">
        <w:t xml:space="preserve"> of the table in </w:t>
      </w:r>
      <w:r w:rsidR="009953FD">
        <w:t>subsection 4</w:t>
      </w:r>
      <w:r w:rsidRPr="00322F3B">
        <w:t>0</w:t>
      </w:r>
      <w:r w:rsidR="009953FD">
        <w:noBreakHyphen/>
      </w:r>
      <w:r w:rsidRPr="00322F3B">
        <w:t>340(1) are satisfied; and</w:t>
      </w:r>
    </w:p>
    <w:p w14:paraId="7A770180" w14:textId="77777777" w:rsidR="0037072A" w:rsidRPr="00322F3B" w:rsidRDefault="0037072A" w:rsidP="0037072A">
      <w:pPr>
        <w:pStyle w:val="paragraph"/>
      </w:pPr>
      <w:r w:rsidRPr="00322F3B">
        <w:tab/>
        <w:t>(d)</w:t>
      </w:r>
      <w:r w:rsidRPr="00322F3B">
        <w:tab/>
        <w:t>deductions for the assets are calculated under this Subdivision; and</w:t>
      </w:r>
    </w:p>
    <w:p w14:paraId="4281978B" w14:textId="78CF0CD1" w:rsidR="0037072A" w:rsidRPr="00322F3B" w:rsidRDefault="0037072A" w:rsidP="0037072A">
      <w:pPr>
        <w:pStyle w:val="paragraph"/>
      </w:pPr>
      <w:r w:rsidRPr="00322F3B">
        <w:tab/>
        <w:t>(e)</w:t>
      </w:r>
      <w:r w:rsidRPr="00322F3B">
        <w:tab/>
        <w:t>the transferor and the transferee jointly choose the roll</w:t>
      </w:r>
      <w:r w:rsidR="009953FD">
        <w:noBreakHyphen/>
      </w:r>
      <w:r w:rsidRPr="00322F3B">
        <w:t>over relief; and</w:t>
      </w:r>
    </w:p>
    <w:p w14:paraId="009F75B5" w14:textId="77777777" w:rsidR="0037072A" w:rsidRPr="00322F3B" w:rsidRDefault="0037072A" w:rsidP="0037072A">
      <w:pPr>
        <w:pStyle w:val="paragraph"/>
      </w:pPr>
      <w:r w:rsidRPr="00322F3B">
        <w:tab/>
        <w:t>(f)</w:t>
      </w:r>
      <w:r w:rsidRPr="00322F3B">
        <w:tab/>
        <w:t xml:space="preserve">the condition in </w:t>
      </w:r>
      <w:r w:rsidR="00825006" w:rsidRPr="00322F3B">
        <w:t>subsection (</w:t>
      </w:r>
      <w:r w:rsidRPr="00322F3B">
        <w:t>2) is met.</w:t>
      </w:r>
    </w:p>
    <w:p w14:paraId="00735BCD" w14:textId="1330F0E9" w:rsidR="0037072A" w:rsidRPr="00322F3B" w:rsidRDefault="0037072A" w:rsidP="0037072A">
      <w:pPr>
        <w:pStyle w:val="subsection"/>
      </w:pPr>
      <w:r w:rsidRPr="00322F3B">
        <w:tab/>
        <w:t>(1)</w:t>
      </w:r>
      <w:r w:rsidRPr="00322F3B">
        <w:tab/>
        <w:t>Roll</w:t>
      </w:r>
      <w:r w:rsidR="009953FD">
        <w:noBreakHyphen/>
      </w:r>
      <w:r w:rsidRPr="00322F3B">
        <w:t xml:space="preserve">over relief can be chosen under </w:t>
      </w:r>
      <w:r w:rsidR="009953FD">
        <w:t>subsection 4</w:t>
      </w:r>
      <w:r w:rsidRPr="00322F3B">
        <w:t>0</w:t>
      </w:r>
      <w:r w:rsidR="009953FD">
        <w:noBreakHyphen/>
      </w:r>
      <w:r w:rsidRPr="00322F3B">
        <w:t>340(3) if:</w:t>
      </w:r>
    </w:p>
    <w:p w14:paraId="6495800B" w14:textId="5187D4C0"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balancing adjustment events occur for </w:t>
      </w:r>
      <w:r w:rsidR="009953FD" w:rsidRPr="009953FD">
        <w:rPr>
          <w:position w:val="6"/>
          <w:sz w:val="16"/>
        </w:rPr>
        <w:t>*</w:t>
      </w:r>
      <w:r w:rsidRPr="00322F3B">
        <w:t xml:space="preserve">depreciating assets on a day (the </w:t>
      </w:r>
      <w:r w:rsidRPr="00322F3B">
        <w:rPr>
          <w:b/>
          <w:i/>
        </w:rPr>
        <w:t>BAE day</w:t>
      </w:r>
      <w:r w:rsidRPr="00322F3B">
        <w:t xml:space="preserve">) because of </w:t>
      </w:r>
      <w:r w:rsidR="009953FD">
        <w:t>subsection 4</w:t>
      </w:r>
      <w:r w:rsidRPr="00322F3B">
        <w:t>0</w:t>
      </w:r>
      <w:r w:rsidR="009953FD">
        <w:noBreakHyphen/>
      </w:r>
      <w:r w:rsidRPr="00322F3B">
        <w:t>295(2); and</w:t>
      </w:r>
    </w:p>
    <w:p w14:paraId="565E10A7" w14:textId="77777777" w:rsidR="0037072A" w:rsidRPr="00322F3B" w:rsidRDefault="0037072A" w:rsidP="0037072A">
      <w:pPr>
        <w:pStyle w:val="paragraph"/>
      </w:pPr>
      <w:r w:rsidRPr="00322F3B">
        <w:lastRenderedPageBreak/>
        <w:tab/>
        <w:t>(b)</w:t>
      </w:r>
      <w:r w:rsidRPr="00322F3B">
        <w:tab/>
        <w:t>deductions for the assets are calculated under this Subdivision; and</w:t>
      </w:r>
    </w:p>
    <w:p w14:paraId="71B1C26A" w14:textId="44397193" w:rsidR="0037072A" w:rsidRPr="00322F3B" w:rsidRDefault="0037072A" w:rsidP="0037072A">
      <w:pPr>
        <w:pStyle w:val="paragraph"/>
      </w:pPr>
      <w:r w:rsidRPr="00322F3B">
        <w:tab/>
        <w:t>(c)</w:t>
      </w:r>
      <w:r w:rsidRPr="00322F3B">
        <w:tab/>
        <w:t xml:space="preserve">the entity or entities that had an interest in the assets just before the balancing adjustment events occurred (the </w:t>
      </w:r>
      <w:r w:rsidRPr="00322F3B">
        <w:rPr>
          <w:b/>
          <w:i/>
        </w:rPr>
        <w:t>transferor</w:t>
      </w:r>
      <w:r w:rsidRPr="00322F3B">
        <w:t xml:space="preserve">) and the entity or entities that have an interest in the assets just after the events occurred (the </w:t>
      </w:r>
      <w:r w:rsidRPr="00322F3B">
        <w:rPr>
          <w:b/>
          <w:i/>
        </w:rPr>
        <w:t>transferee</w:t>
      </w:r>
      <w:r w:rsidRPr="00322F3B">
        <w:t>) jointly choose the roll</w:t>
      </w:r>
      <w:r w:rsidR="009953FD">
        <w:noBreakHyphen/>
      </w:r>
      <w:r w:rsidRPr="00322F3B">
        <w:t>over relief; and</w:t>
      </w:r>
    </w:p>
    <w:p w14:paraId="4B7C3DFD" w14:textId="77777777" w:rsidR="0037072A" w:rsidRPr="00322F3B" w:rsidRDefault="0037072A" w:rsidP="0037072A">
      <w:pPr>
        <w:pStyle w:val="paragraph"/>
      </w:pPr>
      <w:r w:rsidRPr="00322F3B">
        <w:tab/>
        <w:t>(d)</w:t>
      </w:r>
      <w:r w:rsidRPr="00322F3B">
        <w:tab/>
        <w:t xml:space="preserve">the condition in </w:t>
      </w:r>
      <w:r w:rsidR="00825006" w:rsidRPr="00322F3B">
        <w:t>subsection (</w:t>
      </w:r>
      <w:r w:rsidRPr="00322F3B">
        <w:t>2) is met.</w:t>
      </w:r>
    </w:p>
    <w:p w14:paraId="7862F8E2" w14:textId="526D35FE" w:rsidR="0037072A" w:rsidRPr="00322F3B" w:rsidRDefault="0037072A" w:rsidP="0037072A">
      <w:pPr>
        <w:pStyle w:val="subsection"/>
      </w:pPr>
      <w:r w:rsidRPr="00322F3B">
        <w:tab/>
        <w:t>(2)</w:t>
      </w:r>
      <w:r w:rsidRPr="00322F3B">
        <w:tab/>
        <w:t xml:space="preserve">All of the </w:t>
      </w:r>
      <w:r w:rsidR="009953FD" w:rsidRPr="009953FD">
        <w:rPr>
          <w:position w:val="6"/>
          <w:sz w:val="16"/>
        </w:rPr>
        <w:t>*</w:t>
      </w:r>
      <w:r w:rsidRPr="00322F3B">
        <w:t xml:space="preserve">depreciating assets that, just before the </w:t>
      </w:r>
      <w:r w:rsidR="009953FD" w:rsidRPr="009953FD">
        <w:rPr>
          <w:position w:val="6"/>
          <w:sz w:val="16"/>
        </w:rPr>
        <w:t>*</w:t>
      </w:r>
      <w:r w:rsidRPr="00322F3B">
        <w:t>balancing adjustment events occurred, were:</w:t>
      </w:r>
    </w:p>
    <w:p w14:paraId="07F2FE7A" w14:textId="6FE95529" w:rsidR="0037072A" w:rsidRPr="00322F3B" w:rsidRDefault="0037072A" w:rsidP="0037072A">
      <w:pPr>
        <w:pStyle w:val="paragraph"/>
      </w:pPr>
      <w:r w:rsidRPr="00322F3B">
        <w:tab/>
        <w:t>(a)</w:t>
      </w:r>
      <w:r w:rsidRPr="00322F3B">
        <w:tab/>
      </w:r>
      <w:r w:rsidR="009953FD" w:rsidRPr="009953FD">
        <w:rPr>
          <w:position w:val="6"/>
          <w:sz w:val="16"/>
        </w:rPr>
        <w:t>*</w:t>
      </w:r>
      <w:r w:rsidRPr="00322F3B">
        <w:t>held by the transferor; and</w:t>
      </w:r>
    </w:p>
    <w:p w14:paraId="101931EA" w14:textId="51A94A98" w:rsidR="0037072A" w:rsidRPr="00322F3B" w:rsidRDefault="0037072A" w:rsidP="0037072A">
      <w:pPr>
        <w:pStyle w:val="paragraph"/>
      </w:pPr>
      <w:r w:rsidRPr="00322F3B">
        <w:tab/>
        <w:t>(b)</w:t>
      </w:r>
      <w:r w:rsidRPr="00322F3B">
        <w:tab/>
        <w:t xml:space="preserve">allocated to the transferor’s </w:t>
      </w:r>
      <w:r w:rsidR="009953FD" w:rsidRPr="009953FD">
        <w:rPr>
          <w:position w:val="6"/>
          <w:sz w:val="16"/>
        </w:rPr>
        <w:t>*</w:t>
      </w:r>
      <w:r w:rsidRPr="00322F3B">
        <w:t>general small business pool;</w:t>
      </w:r>
    </w:p>
    <w:p w14:paraId="319C9C33" w14:textId="77777777" w:rsidR="0037072A" w:rsidRPr="00322F3B" w:rsidRDefault="0037072A" w:rsidP="0037072A">
      <w:pPr>
        <w:pStyle w:val="subsection2"/>
      </w:pPr>
      <w:r w:rsidRPr="00322F3B">
        <w:t>must be held by the transferee just after those events occurred.</w:t>
      </w:r>
    </w:p>
    <w:p w14:paraId="60212139" w14:textId="120B59EE" w:rsidR="0037072A" w:rsidRPr="00322F3B" w:rsidRDefault="0037072A" w:rsidP="0037072A">
      <w:pPr>
        <w:pStyle w:val="ActHead5"/>
      </w:pPr>
      <w:bookmarkStart w:id="233" w:name="_Toc201755711"/>
      <w:r w:rsidRPr="00322F3B">
        <w:rPr>
          <w:rStyle w:val="CharSectno"/>
        </w:rPr>
        <w:t>328</w:t>
      </w:r>
      <w:r w:rsidR="009953FD">
        <w:rPr>
          <w:rStyle w:val="CharSectno"/>
        </w:rPr>
        <w:noBreakHyphen/>
      </w:r>
      <w:r w:rsidRPr="00322F3B">
        <w:rPr>
          <w:rStyle w:val="CharSectno"/>
        </w:rPr>
        <w:t>245</w:t>
      </w:r>
      <w:r w:rsidRPr="00322F3B">
        <w:t xml:space="preserve">  Consequences of roll</w:t>
      </w:r>
      <w:r w:rsidR="009953FD">
        <w:noBreakHyphen/>
      </w:r>
      <w:r w:rsidRPr="00322F3B">
        <w:t>over</w:t>
      </w:r>
      <w:bookmarkEnd w:id="233"/>
    </w:p>
    <w:p w14:paraId="72047998" w14:textId="12C6AD5B" w:rsidR="0037072A" w:rsidRPr="00322F3B" w:rsidRDefault="0037072A" w:rsidP="0037072A">
      <w:pPr>
        <w:pStyle w:val="subsection"/>
      </w:pPr>
      <w:r w:rsidRPr="00322F3B">
        <w:tab/>
        <w:t>(1)</w:t>
      </w:r>
      <w:r w:rsidRPr="00322F3B">
        <w:tab/>
        <w:t xml:space="preserve">The transferor does not subtract anything for the </w:t>
      </w:r>
      <w:r w:rsidR="009953FD" w:rsidRPr="009953FD">
        <w:rPr>
          <w:position w:val="6"/>
          <w:sz w:val="16"/>
        </w:rPr>
        <w:t>*</w:t>
      </w:r>
      <w:r w:rsidRPr="00322F3B">
        <w:t>balancing adjustment events under:</w:t>
      </w:r>
    </w:p>
    <w:p w14:paraId="30B9C005" w14:textId="36DE9A6C" w:rsidR="0037072A" w:rsidRPr="00322F3B" w:rsidRDefault="0037072A" w:rsidP="0037072A">
      <w:pPr>
        <w:pStyle w:val="paragraph"/>
      </w:pPr>
      <w:r w:rsidRPr="00322F3B">
        <w:tab/>
        <w:t>(a)</w:t>
      </w:r>
      <w:r w:rsidRPr="00322F3B">
        <w:tab/>
      </w:r>
      <w:r w:rsidR="00825006" w:rsidRPr="00322F3B">
        <w:t>paragraph (</w:t>
      </w:r>
      <w:r w:rsidRPr="00322F3B">
        <w:t xml:space="preserve">a) of step 2 in the method statement in </w:t>
      </w:r>
      <w:r w:rsidR="009F5D03" w:rsidRPr="00322F3B">
        <w:t>section 3</w:t>
      </w:r>
      <w:r w:rsidRPr="00322F3B">
        <w:t>28</w:t>
      </w:r>
      <w:r w:rsidR="009953FD">
        <w:noBreakHyphen/>
      </w:r>
      <w:r w:rsidRPr="00322F3B">
        <w:t>200; or</w:t>
      </w:r>
    </w:p>
    <w:p w14:paraId="610846C6" w14:textId="1587C3CB" w:rsidR="0037072A" w:rsidRPr="00322F3B" w:rsidRDefault="0037072A" w:rsidP="0037072A">
      <w:pPr>
        <w:pStyle w:val="paragraph"/>
      </w:pPr>
      <w:r w:rsidRPr="00322F3B">
        <w:tab/>
        <w:t>(b)</w:t>
      </w:r>
      <w:r w:rsidRPr="00322F3B">
        <w:tab/>
        <w:t>sub</w:t>
      </w:r>
      <w:r w:rsidR="009F5D03" w:rsidRPr="00322F3B">
        <w:t>section 3</w:t>
      </w:r>
      <w:r w:rsidRPr="00322F3B">
        <w:t>28</w:t>
      </w:r>
      <w:r w:rsidR="009953FD">
        <w:noBreakHyphen/>
      </w:r>
      <w:r w:rsidRPr="00322F3B">
        <w:t>210(2).</w:t>
      </w:r>
    </w:p>
    <w:p w14:paraId="158FF44C" w14:textId="59C05CDD" w:rsidR="0037072A" w:rsidRPr="00322F3B" w:rsidRDefault="0037072A" w:rsidP="0037072A">
      <w:pPr>
        <w:pStyle w:val="subsection"/>
      </w:pPr>
      <w:r w:rsidRPr="00322F3B">
        <w:tab/>
        <w:t>(2)</w:t>
      </w:r>
      <w:r w:rsidRPr="00322F3B">
        <w:tab/>
        <w:t>Sub</w:t>
      </w:r>
      <w:r w:rsidR="009F5D03" w:rsidRPr="00322F3B">
        <w:t>section 3</w:t>
      </w:r>
      <w:r w:rsidRPr="00322F3B">
        <w:t>28</w:t>
      </w:r>
      <w:r w:rsidR="009953FD">
        <w:noBreakHyphen/>
      </w:r>
      <w:r w:rsidRPr="00322F3B">
        <w:t xml:space="preserve">215(4) does not apply to the </w:t>
      </w:r>
      <w:r w:rsidR="009953FD" w:rsidRPr="009953FD">
        <w:rPr>
          <w:position w:val="6"/>
          <w:sz w:val="16"/>
        </w:rPr>
        <w:t>*</w:t>
      </w:r>
      <w:r w:rsidRPr="00322F3B">
        <w:t>balancing adjustment events for the transferor.</w:t>
      </w:r>
    </w:p>
    <w:p w14:paraId="4E9BBD55" w14:textId="712C4765" w:rsidR="0037072A" w:rsidRPr="00322F3B" w:rsidRDefault="0037072A" w:rsidP="0037072A">
      <w:pPr>
        <w:pStyle w:val="subsection"/>
      </w:pPr>
      <w:r w:rsidRPr="00322F3B">
        <w:tab/>
        <w:t>(3)</w:t>
      </w:r>
      <w:r w:rsidRPr="00322F3B">
        <w:tab/>
        <w:t xml:space="preserve">A choice made by the transferor for a </w:t>
      </w:r>
      <w:r w:rsidR="009953FD" w:rsidRPr="009953FD">
        <w:rPr>
          <w:position w:val="6"/>
          <w:sz w:val="16"/>
        </w:rPr>
        <w:t>*</w:t>
      </w:r>
      <w:r w:rsidRPr="00322F3B">
        <w:t>depreciating asset under sub</w:t>
      </w:r>
      <w:r w:rsidR="009F5D03" w:rsidRPr="00322F3B">
        <w:t>section 3</w:t>
      </w:r>
      <w:r w:rsidRPr="00322F3B">
        <w:t>28</w:t>
      </w:r>
      <w:r w:rsidR="009953FD">
        <w:noBreakHyphen/>
      </w:r>
      <w:r w:rsidRPr="00322F3B">
        <w:t>175(3) (about primary production assets) applies to the transferee as if it had been made by the transferee.</w:t>
      </w:r>
    </w:p>
    <w:p w14:paraId="47BB48C9" w14:textId="36EB49A5" w:rsidR="0037072A" w:rsidRPr="00322F3B" w:rsidRDefault="0037072A" w:rsidP="0037072A">
      <w:pPr>
        <w:pStyle w:val="subsection"/>
      </w:pPr>
      <w:r w:rsidRPr="00322F3B">
        <w:tab/>
        <w:t>(4)</w:t>
      </w:r>
      <w:r w:rsidRPr="00322F3B">
        <w:tab/>
        <w:t>Sections</w:t>
      </w:r>
      <w:r w:rsidR="00825006" w:rsidRPr="00322F3B">
        <w:t> </w:t>
      </w:r>
      <w:r w:rsidRPr="00322F3B">
        <w:t>328</w:t>
      </w:r>
      <w:r w:rsidR="009953FD">
        <w:noBreakHyphen/>
      </w:r>
      <w:r w:rsidRPr="00322F3B">
        <w:t>247 to 328</w:t>
      </w:r>
      <w:r w:rsidR="009953FD">
        <w:noBreakHyphen/>
      </w:r>
      <w:r w:rsidRPr="00322F3B">
        <w:t>257 have effect.</w:t>
      </w:r>
    </w:p>
    <w:p w14:paraId="76E417DD" w14:textId="56F6BA4F" w:rsidR="0037072A" w:rsidRPr="00322F3B" w:rsidRDefault="0037072A" w:rsidP="0037072A">
      <w:pPr>
        <w:pStyle w:val="ActHead5"/>
      </w:pPr>
      <w:bookmarkStart w:id="234" w:name="_Toc201755712"/>
      <w:r w:rsidRPr="00322F3B">
        <w:rPr>
          <w:rStyle w:val="CharSectno"/>
        </w:rPr>
        <w:t>328</w:t>
      </w:r>
      <w:r w:rsidR="009953FD">
        <w:rPr>
          <w:rStyle w:val="CharSectno"/>
        </w:rPr>
        <w:noBreakHyphen/>
      </w:r>
      <w:r w:rsidRPr="00322F3B">
        <w:rPr>
          <w:rStyle w:val="CharSectno"/>
        </w:rPr>
        <w:t>247</w:t>
      </w:r>
      <w:r w:rsidRPr="00322F3B">
        <w:t xml:space="preserve">  Pool deductions</w:t>
      </w:r>
      <w:bookmarkEnd w:id="234"/>
    </w:p>
    <w:p w14:paraId="2774791D" w14:textId="791E3E34" w:rsidR="0037072A" w:rsidRPr="00322F3B" w:rsidRDefault="0037072A" w:rsidP="0037072A">
      <w:pPr>
        <w:pStyle w:val="subsection"/>
      </w:pPr>
      <w:r w:rsidRPr="00322F3B">
        <w:tab/>
        <w:t>(1)</w:t>
      </w:r>
      <w:r w:rsidRPr="00322F3B">
        <w:tab/>
        <w:t xml:space="preserve">The amount that can be deducted for the transferor’s </w:t>
      </w:r>
      <w:r w:rsidR="009953FD" w:rsidRPr="009953FD">
        <w:rPr>
          <w:position w:val="6"/>
          <w:sz w:val="16"/>
        </w:rPr>
        <w:t>*</w:t>
      </w:r>
      <w:r w:rsidRPr="00322F3B">
        <w:t xml:space="preserve">general small business pool for the income year (the </w:t>
      </w:r>
      <w:r w:rsidRPr="00322F3B">
        <w:rPr>
          <w:b/>
          <w:i/>
        </w:rPr>
        <w:t>BAE year</w:t>
      </w:r>
      <w:r w:rsidRPr="00322F3B">
        <w:t xml:space="preserve">) in which the </w:t>
      </w:r>
      <w:r w:rsidR="009953FD" w:rsidRPr="009953FD">
        <w:rPr>
          <w:position w:val="6"/>
          <w:sz w:val="16"/>
        </w:rPr>
        <w:t>*</w:t>
      </w:r>
      <w:r w:rsidRPr="00322F3B">
        <w:t xml:space="preserve">balancing adjustment events occurred under </w:t>
      </w:r>
      <w:r w:rsidRPr="00322F3B">
        <w:lastRenderedPageBreak/>
        <w:t>sub</w:t>
      </w:r>
      <w:r w:rsidR="009F5D03" w:rsidRPr="00322F3B">
        <w:t>section 3</w:t>
      </w:r>
      <w:r w:rsidRPr="00322F3B">
        <w:t>28</w:t>
      </w:r>
      <w:r w:rsidR="009953FD">
        <w:noBreakHyphen/>
      </w:r>
      <w:r w:rsidRPr="00322F3B">
        <w:t xml:space="preserve">190(1) or </w:t>
      </w:r>
      <w:r w:rsidR="009F5D03" w:rsidRPr="00322F3B">
        <w:t>section 3</w:t>
      </w:r>
      <w:r w:rsidRPr="00322F3B">
        <w:t>28</w:t>
      </w:r>
      <w:r w:rsidR="009953FD">
        <w:noBreakHyphen/>
      </w:r>
      <w:r w:rsidRPr="00322F3B">
        <w:t>210 for the BAE year is split equally between:</w:t>
      </w:r>
    </w:p>
    <w:p w14:paraId="3A5722E1" w14:textId="77777777" w:rsidR="0037072A" w:rsidRPr="00322F3B" w:rsidRDefault="0037072A" w:rsidP="0037072A">
      <w:pPr>
        <w:pStyle w:val="paragraph"/>
      </w:pPr>
      <w:r w:rsidRPr="00322F3B">
        <w:tab/>
        <w:t>(a)</w:t>
      </w:r>
      <w:r w:rsidRPr="00322F3B">
        <w:tab/>
        <w:t>the transferor and the transferee; or</w:t>
      </w:r>
    </w:p>
    <w:p w14:paraId="3BE1E74F" w14:textId="26039256" w:rsidR="0037072A" w:rsidRPr="00322F3B" w:rsidRDefault="0037072A" w:rsidP="0037072A">
      <w:pPr>
        <w:pStyle w:val="paragraph"/>
      </w:pPr>
      <w:r w:rsidRPr="00322F3B">
        <w:tab/>
        <w:t>(b)</w:t>
      </w:r>
      <w:r w:rsidRPr="00322F3B">
        <w:tab/>
        <w:t>if there are 2 or more occurrences of balancing adjustment events for relevant entities for the BAE year and a roll</w:t>
      </w:r>
      <w:r w:rsidR="009953FD">
        <w:noBreakHyphen/>
      </w:r>
      <w:r w:rsidRPr="00322F3B">
        <w:t>over is chosen for each occurrence—the entities concerned.</w:t>
      </w:r>
    </w:p>
    <w:p w14:paraId="647385CF" w14:textId="2AE1F269" w:rsidR="0037072A" w:rsidRPr="00322F3B" w:rsidRDefault="0037072A" w:rsidP="0037072A">
      <w:pPr>
        <w:pStyle w:val="notetext"/>
      </w:pPr>
      <w:r w:rsidRPr="00322F3B">
        <w:t>Example:</w:t>
      </w:r>
      <w:r w:rsidRPr="00322F3B">
        <w:tab/>
        <w:t>John and Dave operate a dry cleaning business in partnership (the transferor). The transferor is a small business entity for the relevant income year and has chosen to use this Subdivision for that year. On the 90th day of an income year, Jonathan joins the partnership. The new partnership (the transferee) is a small business entity for the income year and chooses to use this Subdivision for that year. Had there been no partnership change, a deduction of $6,600 would have been available for the transferor’s general small business pool. The transferor and transferee jointly choose the roll</w:t>
      </w:r>
      <w:r w:rsidR="009953FD">
        <w:noBreakHyphen/>
      </w:r>
      <w:r w:rsidRPr="00322F3B">
        <w:t>over.</w:t>
      </w:r>
    </w:p>
    <w:p w14:paraId="3EE1344F" w14:textId="3B7EBB53" w:rsidR="0037072A" w:rsidRPr="00322F3B" w:rsidRDefault="0037072A" w:rsidP="0037072A">
      <w:pPr>
        <w:pStyle w:val="notetext"/>
      </w:pPr>
      <w:r w:rsidRPr="00322F3B">
        <w:tab/>
        <w:t xml:space="preserve">The deduction available to the transferor and the transferee for the pool under </w:t>
      </w:r>
      <w:r w:rsidR="009F5D03" w:rsidRPr="00322F3B">
        <w:t>section 3</w:t>
      </w:r>
      <w:r w:rsidRPr="00322F3B">
        <w:t>28</w:t>
      </w:r>
      <w:r w:rsidR="009953FD">
        <w:noBreakHyphen/>
      </w:r>
      <w:r w:rsidRPr="00322F3B">
        <w:t>210 is $3,300 each.</w:t>
      </w:r>
    </w:p>
    <w:p w14:paraId="60A099EE" w14:textId="3658F6A3" w:rsidR="0037072A" w:rsidRPr="00322F3B" w:rsidRDefault="0037072A" w:rsidP="0037072A">
      <w:pPr>
        <w:pStyle w:val="subsection"/>
      </w:pPr>
      <w:r w:rsidRPr="00322F3B">
        <w:tab/>
        <w:t>(2)</w:t>
      </w:r>
      <w:r w:rsidRPr="00322F3B">
        <w:tab/>
        <w:t xml:space="preserve">The transferor cannot deduct any amount for the transferor’s </w:t>
      </w:r>
      <w:r w:rsidR="009953FD" w:rsidRPr="009953FD">
        <w:rPr>
          <w:position w:val="6"/>
          <w:sz w:val="16"/>
        </w:rPr>
        <w:t>*</w:t>
      </w:r>
      <w:r w:rsidRPr="00322F3B">
        <w:t>general small business pool for an income year after the BAE year.</w:t>
      </w:r>
    </w:p>
    <w:p w14:paraId="0C3E3A7F" w14:textId="7D4A16A7" w:rsidR="0037072A" w:rsidRPr="00322F3B" w:rsidRDefault="0037072A" w:rsidP="0037072A">
      <w:pPr>
        <w:pStyle w:val="ActHead5"/>
      </w:pPr>
      <w:bookmarkStart w:id="235" w:name="_Toc201755713"/>
      <w:r w:rsidRPr="00322F3B">
        <w:rPr>
          <w:rStyle w:val="CharSectno"/>
        </w:rPr>
        <w:t>328</w:t>
      </w:r>
      <w:r w:rsidR="009953FD">
        <w:rPr>
          <w:rStyle w:val="CharSectno"/>
        </w:rPr>
        <w:noBreakHyphen/>
      </w:r>
      <w:r w:rsidRPr="00322F3B">
        <w:rPr>
          <w:rStyle w:val="CharSectno"/>
        </w:rPr>
        <w:t>250</w:t>
      </w:r>
      <w:r w:rsidRPr="00322F3B">
        <w:t xml:space="preserve">  Deductions for assets first used in BAE year</w:t>
      </w:r>
      <w:bookmarkEnd w:id="235"/>
    </w:p>
    <w:p w14:paraId="4A56D75A" w14:textId="23405718" w:rsidR="0037072A" w:rsidRPr="00322F3B" w:rsidRDefault="0037072A" w:rsidP="0037072A">
      <w:pPr>
        <w:pStyle w:val="subsection"/>
      </w:pPr>
      <w:r w:rsidRPr="00322F3B">
        <w:tab/>
        <w:t>(1)</w:t>
      </w:r>
      <w:r w:rsidRPr="00322F3B">
        <w:tab/>
        <w:t>This section applies in working out the amount that the transferor or transferee can deduct for the BAE year under sub</w:t>
      </w:r>
      <w:r w:rsidR="009F5D03" w:rsidRPr="00322F3B">
        <w:t>section 3</w:t>
      </w:r>
      <w:r w:rsidRPr="00322F3B">
        <w:t>28</w:t>
      </w:r>
      <w:r w:rsidR="009953FD">
        <w:noBreakHyphen/>
      </w:r>
      <w:r w:rsidRPr="00322F3B">
        <w:t xml:space="preserve">180(1) (assets costing less than </w:t>
      </w:r>
      <w:r w:rsidR="00892047" w:rsidRPr="00322F3B">
        <w:t>$1,000</w:t>
      </w:r>
      <w:r w:rsidRPr="00322F3B">
        <w:t>)</w:t>
      </w:r>
      <w:r w:rsidR="00892047" w:rsidRPr="00322F3B">
        <w:t xml:space="preserve"> or sub</w:t>
      </w:r>
      <w:r w:rsidR="009F5D03" w:rsidRPr="00322F3B">
        <w:t>section 3</w:t>
      </w:r>
      <w:r w:rsidR="00892047" w:rsidRPr="00322F3B">
        <w:t>28</w:t>
      </w:r>
      <w:r w:rsidR="009953FD">
        <w:noBreakHyphen/>
      </w:r>
      <w:r w:rsidR="00892047" w:rsidRPr="00322F3B">
        <w:t>190(2) (assets that will be pooled)</w:t>
      </w:r>
      <w:r w:rsidRPr="00322F3B">
        <w:t xml:space="preserve"> for a </w:t>
      </w:r>
      <w:r w:rsidR="009953FD" w:rsidRPr="009953FD">
        <w:rPr>
          <w:position w:val="6"/>
          <w:sz w:val="16"/>
        </w:rPr>
        <w:t>*</w:t>
      </w:r>
      <w:r w:rsidRPr="00322F3B">
        <w:t xml:space="preserve">depreciating asset that the transferor or transferee started to use, or have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during the BAE year.</w:t>
      </w:r>
    </w:p>
    <w:p w14:paraId="009080E6" w14:textId="1AE41C45" w:rsidR="008E5175" w:rsidRPr="00322F3B" w:rsidRDefault="008E5175" w:rsidP="008E5175">
      <w:pPr>
        <w:pStyle w:val="notetext"/>
      </w:pPr>
      <w:r w:rsidRPr="00322F3B">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42ADABEE" w14:textId="77777777" w:rsidR="0037072A" w:rsidRPr="00322F3B" w:rsidRDefault="0037072A" w:rsidP="0037072A">
      <w:pPr>
        <w:pStyle w:val="SubsectionHead"/>
      </w:pPr>
      <w:r w:rsidRPr="00322F3B">
        <w:lastRenderedPageBreak/>
        <w:t>Asset first used by transferor</w:t>
      </w:r>
    </w:p>
    <w:p w14:paraId="1BA9A208" w14:textId="73744A69" w:rsidR="0037072A" w:rsidRPr="00322F3B" w:rsidRDefault="0037072A" w:rsidP="0037072A">
      <w:pPr>
        <w:pStyle w:val="subsection"/>
      </w:pPr>
      <w:r w:rsidRPr="00322F3B">
        <w:tab/>
        <w:t>(2)</w:t>
      </w:r>
      <w:r w:rsidRPr="00322F3B">
        <w:tab/>
        <w:t xml:space="preserve">If the asset was first used or </w:t>
      </w:r>
      <w:r w:rsidR="009953FD" w:rsidRPr="009953FD">
        <w:rPr>
          <w:position w:val="6"/>
          <w:sz w:val="16"/>
        </w:rPr>
        <w:t>*</w:t>
      </w:r>
      <w:r w:rsidRPr="00322F3B">
        <w:t>installed ready for use by the transferor, the amount that can be deducted under sub</w:t>
      </w:r>
      <w:r w:rsidR="009F5D03" w:rsidRPr="00322F3B">
        <w:t>section 3</w:t>
      </w:r>
      <w:r w:rsidRPr="00322F3B">
        <w:t>28</w:t>
      </w:r>
      <w:r w:rsidR="009953FD">
        <w:noBreakHyphen/>
      </w:r>
      <w:r w:rsidRPr="00322F3B">
        <w:t>180(1)</w:t>
      </w:r>
      <w:r w:rsidR="00892047" w:rsidRPr="00322F3B">
        <w:t xml:space="preserve"> or 328</w:t>
      </w:r>
      <w:r w:rsidR="009953FD">
        <w:noBreakHyphen/>
      </w:r>
      <w:r w:rsidR="00892047" w:rsidRPr="00322F3B">
        <w:t>190(2)</w:t>
      </w:r>
      <w:r w:rsidRPr="00322F3B">
        <w:t xml:space="preserve"> for the asset for the BAE year is split equally between:</w:t>
      </w:r>
    </w:p>
    <w:p w14:paraId="55B9C04E" w14:textId="77777777" w:rsidR="0037072A" w:rsidRPr="00322F3B" w:rsidRDefault="0037072A" w:rsidP="0037072A">
      <w:pPr>
        <w:pStyle w:val="paragraph"/>
      </w:pPr>
      <w:r w:rsidRPr="00322F3B">
        <w:tab/>
        <w:t>(a)</w:t>
      </w:r>
      <w:r w:rsidRPr="00322F3B">
        <w:tab/>
        <w:t>the transferor and the transferee; or</w:t>
      </w:r>
    </w:p>
    <w:p w14:paraId="52136167" w14:textId="6BA27945" w:rsidR="0037072A" w:rsidRPr="00322F3B" w:rsidRDefault="0037072A" w:rsidP="0037072A">
      <w:pPr>
        <w:pStyle w:val="paragraph"/>
      </w:pPr>
      <w:r w:rsidRPr="00322F3B">
        <w:tab/>
        <w:t>(b)</w:t>
      </w:r>
      <w:r w:rsidRPr="00322F3B">
        <w:tab/>
        <w:t xml:space="preserve">if there are 2 or more occurrences of </w:t>
      </w:r>
      <w:r w:rsidR="009953FD" w:rsidRPr="009953FD">
        <w:rPr>
          <w:position w:val="6"/>
          <w:sz w:val="16"/>
        </w:rPr>
        <w:t>*</w:t>
      </w:r>
      <w:r w:rsidRPr="00322F3B">
        <w:t>balancing adjustment events for relevant entities for the BAE year and a roll</w:t>
      </w:r>
      <w:r w:rsidR="009953FD">
        <w:noBreakHyphen/>
      </w:r>
      <w:r w:rsidRPr="00322F3B">
        <w:t>over is chosen for each occurrence—the entities concerned.</w:t>
      </w:r>
    </w:p>
    <w:p w14:paraId="4C8C89EE" w14:textId="77777777" w:rsidR="0037072A" w:rsidRPr="00322F3B" w:rsidRDefault="0037072A" w:rsidP="0037072A">
      <w:pPr>
        <w:pStyle w:val="SubsectionHead"/>
      </w:pPr>
      <w:r w:rsidRPr="00322F3B">
        <w:t>Asset first used by transferee</w:t>
      </w:r>
    </w:p>
    <w:p w14:paraId="46943D50" w14:textId="26A9A182" w:rsidR="0037072A" w:rsidRPr="00322F3B" w:rsidRDefault="0037072A" w:rsidP="0037072A">
      <w:pPr>
        <w:pStyle w:val="subsection"/>
      </w:pPr>
      <w:r w:rsidRPr="00322F3B">
        <w:tab/>
        <w:t>(3)</w:t>
      </w:r>
      <w:r w:rsidRPr="00322F3B">
        <w:tab/>
        <w:t xml:space="preserve">If the asset was first used or </w:t>
      </w:r>
      <w:r w:rsidR="009953FD" w:rsidRPr="009953FD">
        <w:rPr>
          <w:position w:val="6"/>
          <w:sz w:val="16"/>
        </w:rPr>
        <w:t>*</w:t>
      </w:r>
      <w:r w:rsidRPr="00322F3B">
        <w:t>installed ready for use by the transferee:</w:t>
      </w:r>
    </w:p>
    <w:p w14:paraId="4000F556" w14:textId="77777777" w:rsidR="0037072A" w:rsidRPr="00322F3B" w:rsidRDefault="0037072A" w:rsidP="0037072A">
      <w:pPr>
        <w:pStyle w:val="paragraph"/>
      </w:pPr>
      <w:r w:rsidRPr="00322F3B">
        <w:tab/>
        <w:t>(a)</w:t>
      </w:r>
      <w:r w:rsidRPr="00322F3B">
        <w:tab/>
        <w:t>the transferor cannot deduct anything for the asset for the BAE year; and</w:t>
      </w:r>
    </w:p>
    <w:p w14:paraId="7FD0C4D2" w14:textId="2ABCF08C" w:rsidR="0037072A" w:rsidRPr="00322F3B" w:rsidRDefault="0037072A" w:rsidP="0037072A">
      <w:pPr>
        <w:pStyle w:val="paragraph"/>
      </w:pPr>
      <w:r w:rsidRPr="00322F3B">
        <w:tab/>
        <w:t>(b)</w:t>
      </w:r>
      <w:r w:rsidRPr="00322F3B">
        <w:tab/>
        <w:t>the amount that can be deducted under sub</w:t>
      </w:r>
      <w:r w:rsidR="009F5D03" w:rsidRPr="00322F3B">
        <w:t>section 3</w:t>
      </w:r>
      <w:r w:rsidRPr="00322F3B">
        <w:t>28</w:t>
      </w:r>
      <w:r w:rsidR="009953FD">
        <w:noBreakHyphen/>
      </w:r>
      <w:r w:rsidRPr="00322F3B">
        <w:t>180(1)</w:t>
      </w:r>
      <w:r w:rsidR="00892047" w:rsidRPr="00322F3B">
        <w:t xml:space="preserve"> or 328</w:t>
      </w:r>
      <w:r w:rsidR="009953FD">
        <w:noBreakHyphen/>
      </w:r>
      <w:r w:rsidR="00892047" w:rsidRPr="00322F3B">
        <w:t>190(2)</w:t>
      </w:r>
      <w:r w:rsidRPr="00322F3B">
        <w:t xml:space="preserve"> for the asset for the BAE year is:</w:t>
      </w:r>
    </w:p>
    <w:p w14:paraId="071BB1AA" w14:textId="77777777" w:rsidR="0037072A" w:rsidRPr="00322F3B" w:rsidRDefault="0037072A" w:rsidP="0037072A">
      <w:pPr>
        <w:pStyle w:val="paragraphsub"/>
      </w:pPr>
      <w:r w:rsidRPr="00322F3B">
        <w:tab/>
        <w:t>(i)</w:t>
      </w:r>
      <w:r w:rsidRPr="00322F3B">
        <w:tab/>
        <w:t>deductible by the transferee; or</w:t>
      </w:r>
    </w:p>
    <w:p w14:paraId="4C7B8685" w14:textId="74767604" w:rsidR="0037072A" w:rsidRPr="00322F3B" w:rsidRDefault="0037072A" w:rsidP="0037072A">
      <w:pPr>
        <w:pStyle w:val="paragraphsub"/>
      </w:pPr>
      <w:r w:rsidRPr="00322F3B">
        <w:tab/>
        <w:t>(ii)</w:t>
      </w:r>
      <w:r w:rsidRPr="00322F3B">
        <w:tab/>
        <w:t xml:space="preserve">if there are 2 or more occurrences of </w:t>
      </w:r>
      <w:r w:rsidR="009953FD" w:rsidRPr="009953FD">
        <w:rPr>
          <w:position w:val="6"/>
          <w:sz w:val="16"/>
        </w:rPr>
        <w:t>*</w:t>
      </w:r>
      <w:r w:rsidRPr="00322F3B">
        <w:t>balancing adjustment events for relevant entities for the BAE year and a roll</w:t>
      </w:r>
      <w:r w:rsidR="009953FD">
        <w:noBreakHyphen/>
      </w:r>
      <w:r w:rsidRPr="00322F3B">
        <w:t>over is chosen for each occurrence—split equally between the entities concerned (except ones that did not use the asset or have it installed ready for use).</w:t>
      </w:r>
    </w:p>
    <w:p w14:paraId="39E48C43" w14:textId="0FEEED88" w:rsidR="0037072A" w:rsidRPr="00322F3B" w:rsidRDefault="0037072A" w:rsidP="0037072A">
      <w:pPr>
        <w:pStyle w:val="notetext"/>
        <w:keepNext/>
        <w:keepLines/>
      </w:pPr>
      <w:r w:rsidRPr="00322F3B">
        <w:t>Example:</w:t>
      </w:r>
      <w:r w:rsidRPr="00322F3B">
        <w:tab/>
        <w:t xml:space="preserve">To continue the example from </w:t>
      </w:r>
      <w:r w:rsidR="009F5D03" w:rsidRPr="00322F3B">
        <w:t>section 3</w:t>
      </w:r>
      <w:r w:rsidRPr="00322F3B">
        <w:t>28</w:t>
      </w:r>
      <w:r w:rsidR="009953FD">
        <w:noBreakHyphen/>
      </w:r>
      <w:r w:rsidRPr="00322F3B">
        <w:t>247, the transferee buys an asset on the 150th day of the BAE year for $800.</w:t>
      </w:r>
    </w:p>
    <w:p w14:paraId="0FE5A80E" w14:textId="1CC9E599" w:rsidR="0037072A" w:rsidRPr="00322F3B" w:rsidRDefault="0037072A" w:rsidP="0037072A">
      <w:pPr>
        <w:pStyle w:val="notetext"/>
      </w:pPr>
      <w:r w:rsidRPr="00322F3B">
        <w:tab/>
        <w:t>On the 250th day of the year, Evan joins the transferee partnership. The new transferee partnership is a small business entity for the BAE year, and chooses to use this Subdivision for that year, and a further roll</w:t>
      </w:r>
      <w:r w:rsidR="009953FD">
        <w:noBreakHyphen/>
      </w:r>
      <w:r w:rsidRPr="00322F3B">
        <w:t>over is chosen.</w:t>
      </w:r>
    </w:p>
    <w:p w14:paraId="786CE006" w14:textId="77777777" w:rsidR="0037072A" w:rsidRPr="00322F3B" w:rsidRDefault="0037072A" w:rsidP="0037072A">
      <w:pPr>
        <w:pStyle w:val="notetext"/>
      </w:pPr>
      <w:r w:rsidRPr="00322F3B">
        <w:tab/>
        <w:t>The original transferor cannot deduct anything for the asset. The original transferee (now a transferor) and the new transferee can deduct $400 each.</w:t>
      </w:r>
    </w:p>
    <w:p w14:paraId="03DB3634" w14:textId="77777777" w:rsidR="00892047" w:rsidRPr="00322F3B" w:rsidRDefault="00892047" w:rsidP="00892047">
      <w:pPr>
        <w:pStyle w:val="SubsectionHead"/>
      </w:pPr>
      <w:r w:rsidRPr="00322F3B">
        <w:lastRenderedPageBreak/>
        <w:t>Special rule for assets costing less than $1,000</w:t>
      </w:r>
    </w:p>
    <w:p w14:paraId="0BBB0B49" w14:textId="77777777" w:rsidR="0037072A" w:rsidRPr="00322F3B" w:rsidRDefault="0037072A" w:rsidP="0037072A">
      <w:pPr>
        <w:pStyle w:val="subsection"/>
        <w:keepNext/>
      </w:pPr>
      <w:r w:rsidRPr="00322F3B">
        <w:tab/>
        <w:t>(4)</w:t>
      </w:r>
      <w:r w:rsidRPr="00322F3B">
        <w:tab/>
      </w:r>
      <w:r w:rsidR="00825006" w:rsidRPr="00322F3B">
        <w:t>Subsection (</w:t>
      </w:r>
      <w:r w:rsidRPr="00322F3B">
        <w:t>5) applies if:</w:t>
      </w:r>
    </w:p>
    <w:p w14:paraId="21ACB14F" w14:textId="601EC58B" w:rsidR="0037072A" w:rsidRPr="00322F3B" w:rsidRDefault="0037072A" w:rsidP="0037072A">
      <w:pPr>
        <w:pStyle w:val="paragraph"/>
      </w:pPr>
      <w:r w:rsidRPr="00322F3B">
        <w:tab/>
        <w:t>(a)</w:t>
      </w:r>
      <w:r w:rsidRPr="00322F3B">
        <w:tab/>
        <w:t xml:space="preserve">the transferor started to use, or have </w:t>
      </w:r>
      <w:r w:rsidR="009953FD" w:rsidRPr="009953FD">
        <w:rPr>
          <w:position w:val="6"/>
          <w:sz w:val="16"/>
        </w:rPr>
        <w:t>*</w:t>
      </w:r>
      <w:r w:rsidRPr="00322F3B">
        <w:t>installed ready for use, an asset of a kind mentioned in paragraph</w:t>
      </w:r>
      <w:r w:rsidR="00825006" w:rsidRPr="00322F3B">
        <w:t> </w:t>
      </w:r>
      <w:r w:rsidRPr="00322F3B">
        <w:t>328</w:t>
      </w:r>
      <w:r w:rsidR="009953FD">
        <w:noBreakHyphen/>
      </w:r>
      <w:r w:rsidRPr="00322F3B">
        <w:t>180(1)(b) during the BAE year; and</w:t>
      </w:r>
    </w:p>
    <w:p w14:paraId="791AE99B" w14:textId="23197D04"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balancing adjustment event occurs for that asset before the BAE day.</w:t>
      </w:r>
    </w:p>
    <w:p w14:paraId="1880CB35" w14:textId="2EFB6A08" w:rsidR="008E5175" w:rsidRPr="00322F3B" w:rsidRDefault="008E5175" w:rsidP="008E5175">
      <w:pPr>
        <w:pStyle w:val="notetext"/>
      </w:pPr>
      <w:r w:rsidRPr="00322F3B">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20007950" w14:textId="18612D57" w:rsidR="0037072A" w:rsidRPr="00322F3B" w:rsidRDefault="0037072A" w:rsidP="0037072A">
      <w:pPr>
        <w:pStyle w:val="subsection"/>
      </w:pPr>
      <w:r w:rsidRPr="00322F3B">
        <w:tab/>
        <w:t>(5)</w:t>
      </w:r>
      <w:r w:rsidRPr="00322F3B">
        <w:tab/>
        <w:t>The transferee cannot deduct anything for the asset for the BAE year, and sub</w:t>
      </w:r>
      <w:r w:rsidR="009F5D03" w:rsidRPr="00322F3B">
        <w:t>section 3</w:t>
      </w:r>
      <w:r w:rsidRPr="00322F3B">
        <w:t>28</w:t>
      </w:r>
      <w:r w:rsidR="009953FD">
        <w:noBreakHyphen/>
      </w:r>
      <w:r w:rsidRPr="00322F3B">
        <w:t>215(4) does not apply to the transferee in relation to the asset.</w:t>
      </w:r>
    </w:p>
    <w:p w14:paraId="4D3AA95C" w14:textId="3F86410E" w:rsidR="0037072A" w:rsidRPr="00322F3B" w:rsidRDefault="0037072A" w:rsidP="0037072A">
      <w:pPr>
        <w:pStyle w:val="ActHead5"/>
      </w:pPr>
      <w:bookmarkStart w:id="236" w:name="_Toc201755714"/>
      <w:r w:rsidRPr="00322F3B">
        <w:rPr>
          <w:rStyle w:val="CharSectno"/>
        </w:rPr>
        <w:t>328</w:t>
      </w:r>
      <w:r w:rsidR="009953FD">
        <w:rPr>
          <w:rStyle w:val="CharSectno"/>
        </w:rPr>
        <w:noBreakHyphen/>
      </w:r>
      <w:r w:rsidRPr="00322F3B">
        <w:rPr>
          <w:rStyle w:val="CharSectno"/>
        </w:rPr>
        <w:t>253</w:t>
      </w:r>
      <w:r w:rsidRPr="00322F3B">
        <w:t xml:space="preserve">  Deductions for cost addition amounts</w:t>
      </w:r>
      <w:bookmarkEnd w:id="236"/>
    </w:p>
    <w:p w14:paraId="5E800A35" w14:textId="0F4DD275" w:rsidR="0037072A" w:rsidRPr="00322F3B" w:rsidRDefault="0037072A" w:rsidP="0037072A">
      <w:pPr>
        <w:pStyle w:val="subsection"/>
      </w:pPr>
      <w:r w:rsidRPr="00322F3B">
        <w:tab/>
        <w:t>(1)</w:t>
      </w:r>
      <w:r w:rsidRPr="00322F3B">
        <w:tab/>
        <w:t>This section applies in working out the amount that the transferor or transferee can deduct for the BAE year under sub</w:t>
      </w:r>
      <w:r w:rsidR="009F5D03" w:rsidRPr="00322F3B">
        <w:t>section 3</w:t>
      </w:r>
      <w:r w:rsidRPr="00322F3B">
        <w:t>28</w:t>
      </w:r>
      <w:r w:rsidR="009953FD">
        <w:noBreakHyphen/>
      </w:r>
      <w:r w:rsidRPr="00322F3B">
        <w:t>180(2) or 328</w:t>
      </w:r>
      <w:r w:rsidR="009953FD">
        <w:noBreakHyphen/>
      </w:r>
      <w:r w:rsidRPr="00322F3B">
        <w:t xml:space="preserve">190(3) for expenditure incurred by the transferor or transferee during the BAE year that is included in the second element of the </w:t>
      </w:r>
      <w:r w:rsidR="009953FD" w:rsidRPr="009953FD">
        <w:rPr>
          <w:position w:val="6"/>
          <w:sz w:val="16"/>
        </w:rPr>
        <w:t>*</w:t>
      </w:r>
      <w:r w:rsidRPr="00322F3B">
        <w:t>cost of a depreciating asset.</w:t>
      </w:r>
    </w:p>
    <w:p w14:paraId="711480A6" w14:textId="77777777" w:rsidR="0037072A" w:rsidRPr="00322F3B" w:rsidRDefault="0037072A" w:rsidP="0037072A">
      <w:pPr>
        <w:pStyle w:val="SubsectionHead"/>
      </w:pPr>
      <w:r w:rsidRPr="00322F3B">
        <w:t>Expenditure incurred by transferor</w:t>
      </w:r>
    </w:p>
    <w:p w14:paraId="3A9841A3" w14:textId="5FEA3E71" w:rsidR="0037072A" w:rsidRPr="00322F3B" w:rsidRDefault="0037072A" w:rsidP="0037072A">
      <w:pPr>
        <w:pStyle w:val="subsection"/>
      </w:pPr>
      <w:r w:rsidRPr="00322F3B">
        <w:tab/>
        <w:t>(2)</w:t>
      </w:r>
      <w:r w:rsidRPr="00322F3B">
        <w:tab/>
        <w:t>If the expenditure was incurred by the transferor, the amount that can be deducted under sub</w:t>
      </w:r>
      <w:r w:rsidR="009F5D03" w:rsidRPr="00322F3B">
        <w:t>section 3</w:t>
      </w:r>
      <w:r w:rsidRPr="00322F3B">
        <w:t>28</w:t>
      </w:r>
      <w:r w:rsidR="009953FD">
        <w:noBreakHyphen/>
      </w:r>
      <w:r w:rsidRPr="00322F3B">
        <w:t>180(2) or 328</w:t>
      </w:r>
      <w:r w:rsidR="009953FD">
        <w:noBreakHyphen/>
      </w:r>
      <w:r w:rsidRPr="00322F3B">
        <w:t>190(3) for the BAE year is split equally between:</w:t>
      </w:r>
    </w:p>
    <w:p w14:paraId="7E1AE241" w14:textId="77777777" w:rsidR="0037072A" w:rsidRPr="00322F3B" w:rsidRDefault="0037072A" w:rsidP="0037072A">
      <w:pPr>
        <w:pStyle w:val="paragraph"/>
      </w:pPr>
      <w:r w:rsidRPr="00322F3B">
        <w:tab/>
        <w:t>(a)</w:t>
      </w:r>
      <w:r w:rsidRPr="00322F3B">
        <w:tab/>
        <w:t>the transferor and the transferee; or</w:t>
      </w:r>
    </w:p>
    <w:p w14:paraId="6866C1DC" w14:textId="1B2D1C2A" w:rsidR="0037072A" w:rsidRPr="00322F3B" w:rsidRDefault="0037072A" w:rsidP="0037072A">
      <w:pPr>
        <w:pStyle w:val="paragraph"/>
      </w:pPr>
      <w:r w:rsidRPr="00322F3B">
        <w:tab/>
        <w:t>(b)</w:t>
      </w:r>
      <w:r w:rsidRPr="00322F3B">
        <w:tab/>
        <w:t xml:space="preserve">if there are 2 or more occurrences of </w:t>
      </w:r>
      <w:r w:rsidR="009953FD" w:rsidRPr="009953FD">
        <w:rPr>
          <w:position w:val="6"/>
          <w:sz w:val="16"/>
        </w:rPr>
        <w:t>*</w:t>
      </w:r>
      <w:r w:rsidRPr="00322F3B">
        <w:t>balancing adjustment events for relevant entities for the BAE year and a roll</w:t>
      </w:r>
      <w:r w:rsidR="009953FD">
        <w:noBreakHyphen/>
      </w:r>
      <w:r w:rsidRPr="00322F3B">
        <w:t>over is chosen for each occurrence—the entities concerned.</w:t>
      </w:r>
    </w:p>
    <w:p w14:paraId="492804A4" w14:textId="77777777" w:rsidR="0037072A" w:rsidRPr="00322F3B" w:rsidRDefault="0037072A" w:rsidP="0037072A">
      <w:pPr>
        <w:pStyle w:val="SubsectionHead"/>
      </w:pPr>
      <w:r w:rsidRPr="00322F3B">
        <w:t>Expenditure incurred by transferee</w:t>
      </w:r>
    </w:p>
    <w:p w14:paraId="1F46DAC0" w14:textId="77777777" w:rsidR="0037072A" w:rsidRPr="00322F3B" w:rsidRDefault="0037072A" w:rsidP="0037072A">
      <w:pPr>
        <w:pStyle w:val="subsection"/>
      </w:pPr>
      <w:r w:rsidRPr="00322F3B">
        <w:tab/>
        <w:t>(3)</w:t>
      </w:r>
      <w:r w:rsidRPr="00322F3B">
        <w:tab/>
        <w:t>If the expenditure was incurred by the transferee:</w:t>
      </w:r>
    </w:p>
    <w:p w14:paraId="7C42C30D" w14:textId="77777777" w:rsidR="0037072A" w:rsidRPr="00322F3B" w:rsidRDefault="0037072A" w:rsidP="0037072A">
      <w:pPr>
        <w:pStyle w:val="paragraph"/>
      </w:pPr>
      <w:r w:rsidRPr="00322F3B">
        <w:lastRenderedPageBreak/>
        <w:tab/>
        <w:t>(a)</w:t>
      </w:r>
      <w:r w:rsidRPr="00322F3B">
        <w:tab/>
        <w:t>the transferor cannot deduct anything for the expenditure for the BAE year; and</w:t>
      </w:r>
    </w:p>
    <w:p w14:paraId="2841B89E" w14:textId="110570B3" w:rsidR="0037072A" w:rsidRPr="00322F3B" w:rsidRDefault="0037072A" w:rsidP="0037072A">
      <w:pPr>
        <w:pStyle w:val="paragraph"/>
      </w:pPr>
      <w:r w:rsidRPr="00322F3B">
        <w:tab/>
        <w:t>(b)</w:t>
      </w:r>
      <w:r w:rsidRPr="00322F3B">
        <w:tab/>
        <w:t>the amount that can be deducted under sub</w:t>
      </w:r>
      <w:r w:rsidR="009F5D03" w:rsidRPr="00322F3B">
        <w:t>section 3</w:t>
      </w:r>
      <w:r w:rsidRPr="00322F3B">
        <w:t>28</w:t>
      </w:r>
      <w:r w:rsidR="009953FD">
        <w:noBreakHyphen/>
      </w:r>
      <w:r w:rsidRPr="00322F3B">
        <w:t>180(2) or 328</w:t>
      </w:r>
      <w:r w:rsidR="009953FD">
        <w:noBreakHyphen/>
      </w:r>
      <w:r w:rsidRPr="00322F3B">
        <w:t>190(3) for the expenditure for the BAE year is:</w:t>
      </w:r>
    </w:p>
    <w:p w14:paraId="7C5458A4" w14:textId="77777777" w:rsidR="0037072A" w:rsidRPr="00322F3B" w:rsidRDefault="0037072A" w:rsidP="0037072A">
      <w:pPr>
        <w:pStyle w:val="paragraphsub"/>
      </w:pPr>
      <w:r w:rsidRPr="00322F3B">
        <w:tab/>
        <w:t>(i)</w:t>
      </w:r>
      <w:r w:rsidRPr="00322F3B">
        <w:tab/>
        <w:t>deductible by the transferee; or</w:t>
      </w:r>
    </w:p>
    <w:p w14:paraId="4AD98436" w14:textId="4CCE6977" w:rsidR="0037072A" w:rsidRPr="00322F3B" w:rsidRDefault="0037072A" w:rsidP="0037072A">
      <w:pPr>
        <w:pStyle w:val="paragraphsub"/>
      </w:pPr>
      <w:r w:rsidRPr="00322F3B">
        <w:tab/>
        <w:t>(ii)</w:t>
      </w:r>
      <w:r w:rsidRPr="00322F3B">
        <w:tab/>
        <w:t xml:space="preserve">if there are 2 or more occurrences of </w:t>
      </w:r>
      <w:r w:rsidR="009953FD" w:rsidRPr="009953FD">
        <w:rPr>
          <w:position w:val="6"/>
          <w:sz w:val="16"/>
        </w:rPr>
        <w:t>*</w:t>
      </w:r>
      <w:r w:rsidRPr="00322F3B">
        <w:t>balancing adjustment events for relevant entities for the BAE year and a roll</w:t>
      </w:r>
      <w:r w:rsidR="009953FD">
        <w:noBreakHyphen/>
      </w:r>
      <w:r w:rsidRPr="00322F3B">
        <w:t>over is chosen for each occurrence—split equally between the entities concerned.</w:t>
      </w:r>
    </w:p>
    <w:p w14:paraId="15B1F68B" w14:textId="77777777" w:rsidR="00892047" w:rsidRPr="00322F3B" w:rsidRDefault="00892047" w:rsidP="00892047">
      <w:pPr>
        <w:pStyle w:val="SubsectionHead"/>
      </w:pPr>
      <w:r w:rsidRPr="00322F3B">
        <w:t>Special rule for expenditure on assets costing less than $1,000</w:t>
      </w:r>
    </w:p>
    <w:p w14:paraId="674BEDB0" w14:textId="77777777" w:rsidR="0037072A" w:rsidRPr="00322F3B" w:rsidRDefault="0037072A" w:rsidP="0037072A">
      <w:pPr>
        <w:pStyle w:val="subsection"/>
      </w:pPr>
      <w:r w:rsidRPr="00322F3B">
        <w:tab/>
        <w:t>(4)</w:t>
      </w:r>
      <w:r w:rsidRPr="00322F3B">
        <w:tab/>
      </w:r>
      <w:r w:rsidR="00825006" w:rsidRPr="00322F3B">
        <w:t>Subsection (</w:t>
      </w:r>
      <w:r w:rsidRPr="00322F3B">
        <w:t>5) applies if:</w:t>
      </w:r>
    </w:p>
    <w:p w14:paraId="66EA65CE" w14:textId="7668DF35" w:rsidR="0037072A" w:rsidRPr="00322F3B" w:rsidRDefault="0037072A" w:rsidP="0037072A">
      <w:pPr>
        <w:pStyle w:val="paragraph"/>
      </w:pPr>
      <w:r w:rsidRPr="00322F3B">
        <w:tab/>
        <w:t>(a)</w:t>
      </w:r>
      <w:r w:rsidRPr="00322F3B">
        <w:tab/>
        <w:t>the transferor incurred the expenditure in relation to an asset of a kind mentioned in paragraph</w:t>
      </w:r>
      <w:r w:rsidR="00825006" w:rsidRPr="00322F3B">
        <w:t> </w:t>
      </w:r>
      <w:r w:rsidRPr="00322F3B">
        <w:t>328</w:t>
      </w:r>
      <w:r w:rsidR="009953FD">
        <w:noBreakHyphen/>
      </w:r>
      <w:r w:rsidRPr="00322F3B">
        <w:t>180(1)(b); and</w:t>
      </w:r>
    </w:p>
    <w:p w14:paraId="49508D1E" w14:textId="0D79748F"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balancing adjustment event occurs for that asset before the BAE day.</w:t>
      </w:r>
    </w:p>
    <w:p w14:paraId="32428659" w14:textId="0D30078A" w:rsidR="008E5175" w:rsidRPr="00322F3B" w:rsidRDefault="008E5175" w:rsidP="008E5175">
      <w:pPr>
        <w:pStyle w:val="notetext"/>
      </w:pPr>
      <w:r w:rsidRPr="00322F3B">
        <w:t>Note:</w:t>
      </w:r>
      <w:r w:rsidRPr="00322F3B">
        <w:tab/>
        <w:t xml:space="preserve">This threshold may be affected by </w:t>
      </w:r>
      <w:r w:rsidR="009F5D03" w:rsidRPr="00322F3B">
        <w:t>section 3</w:t>
      </w:r>
      <w:r w:rsidRPr="00322F3B">
        <w:t>28</w:t>
      </w:r>
      <w:r w:rsidR="009953FD">
        <w:noBreakHyphen/>
      </w:r>
      <w:r w:rsidRPr="00322F3B">
        <w:t>180 (about temporary increased access to accelerated depreciation) or 328</w:t>
      </w:r>
      <w:r w:rsidR="009953FD">
        <w:noBreakHyphen/>
      </w:r>
      <w:r w:rsidRPr="00322F3B">
        <w:t xml:space="preserve">181 (about temporary full expensing) of the </w:t>
      </w:r>
      <w:r w:rsidRPr="00322F3B">
        <w:rPr>
          <w:i/>
        </w:rPr>
        <w:t>Income Tax (Transitional Provisions) Act 1997</w:t>
      </w:r>
      <w:r w:rsidRPr="00322F3B">
        <w:t>.</w:t>
      </w:r>
    </w:p>
    <w:p w14:paraId="3D28E4FD" w14:textId="7473C3DE" w:rsidR="0037072A" w:rsidRPr="00322F3B" w:rsidRDefault="0037072A" w:rsidP="0037072A">
      <w:pPr>
        <w:pStyle w:val="subsection"/>
      </w:pPr>
      <w:r w:rsidRPr="00322F3B">
        <w:tab/>
        <w:t>(5)</w:t>
      </w:r>
      <w:r w:rsidRPr="00322F3B">
        <w:tab/>
        <w:t>The transferee cannot deduct anything for the expenditure for the BAE year, and sub</w:t>
      </w:r>
      <w:r w:rsidR="009F5D03" w:rsidRPr="00322F3B">
        <w:t>section 3</w:t>
      </w:r>
      <w:r w:rsidRPr="00322F3B">
        <w:t>28</w:t>
      </w:r>
      <w:r w:rsidR="009953FD">
        <w:noBreakHyphen/>
      </w:r>
      <w:r w:rsidRPr="00322F3B">
        <w:t>215(4) does not apply to the transferee in relation to the asset.</w:t>
      </w:r>
    </w:p>
    <w:p w14:paraId="64E5A3E3" w14:textId="37D61B39" w:rsidR="0037072A" w:rsidRPr="00322F3B" w:rsidRDefault="0037072A" w:rsidP="0037072A">
      <w:pPr>
        <w:pStyle w:val="ActHead5"/>
      </w:pPr>
      <w:bookmarkStart w:id="237" w:name="_Toc201755715"/>
      <w:r w:rsidRPr="00322F3B">
        <w:rPr>
          <w:rStyle w:val="CharSectno"/>
        </w:rPr>
        <w:t>328</w:t>
      </w:r>
      <w:r w:rsidR="009953FD">
        <w:rPr>
          <w:rStyle w:val="CharSectno"/>
        </w:rPr>
        <w:noBreakHyphen/>
      </w:r>
      <w:r w:rsidRPr="00322F3B">
        <w:rPr>
          <w:rStyle w:val="CharSectno"/>
        </w:rPr>
        <w:t>255</w:t>
      </w:r>
      <w:r w:rsidRPr="00322F3B">
        <w:t xml:space="preserve">  Closing pool balance etc. below zero</w:t>
      </w:r>
      <w:bookmarkEnd w:id="237"/>
    </w:p>
    <w:p w14:paraId="58CD1D78" w14:textId="77777777" w:rsidR="0037072A" w:rsidRPr="00322F3B" w:rsidRDefault="0037072A" w:rsidP="0037072A">
      <w:pPr>
        <w:pStyle w:val="subsection"/>
      </w:pPr>
      <w:r w:rsidRPr="00322F3B">
        <w:tab/>
        <w:t>(1)</w:t>
      </w:r>
      <w:r w:rsidRPr="00322F3B">
        <w:tab/>
        <w:t>This section applies if:</w:t>
      </w:r>
    </w:p>
    <w:p w14:paraId="4FF074E9" w14:textId="50C13B72"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closing pool balance of the transferor’s </w:t>
      </w:r>
      <w:r w:rsidR="009953FD" w:rsidRPr="009953FD">
        <w:rPr>
          <w:position w:val="6"/>
          <w:sz w:val="16"/>
        </w:rPr>
        <w:t>*</w:t>
      </w:r>
      <w:r w:rsidRPr="00322F3B">
        <w:t>general small business pool for the BAE year is less than zero; or</w:t>
      </w:r>
    </w:p>
    <w:p w14:paraId="56C1F332" w14:textId="5820AFAA" w:rsidR="0037072A" w:rsidRPr="00322F3B" w:rsidRDefault="0037072A" w:rsidP="0037072A">
      <w:pPr>
        <w:pStyle w:val="paragraph"/>
      </w:pPr>
      <w:r w:rsidRPr="00322F3B">
        <w:tab/>
        <w:t>(b)</w:t>
      </w:r>
      <w:r w:rsidRPr="00322F3B">
        <w:tab/>
        <w:t>the amount worked out under sub</w:t>
      </w:r>
      <w:r w:rsidR="009F5D03" w:rsidRPr="00322F3B">
        <w:t>section 3</w:t>
      </w:r>
      <w:r w:rsidRPr="00322F3B">
        <w:t>28</w:t>
      </w:r>
      <w:r w:rsidR="009953FD">
        <w:noBreakHyphen/>
      </w:r>
      <w:r w:rsidRPr="00322F3B">
        <w:t>210(2) for the pool for the BAE year is less than zero;</w:t>
      </w:r>
    </w:p>
    <w:p w14:paraId="699BBC39" w14:textId="7F31CD31" w:rsidR="0037072A" w:rsidRPr="00322F3B" w:rsidRDefault="0037072A" w:rsidP="0037072A">
      <w:pPr>
        <w:pStyle w:val="subsection2"/>
      </w:pPr>
      <w:r w:rsidRPr="00322F3B">
        <w:t xml:space="preserve">because a </w:t>
      </w:r>
      <w:r w:rsidR="009953FD" w:rsidRPr="009953FD">
        <w:rPr>
          <w:position w:val="6"/>
          <w:sz w:val="16"/>
        </w:rPr>
        <w:t>*</w:t>
      </w:r>
      <w:r w:rsidRPr="00322F3B">
        <w:t>balancing adjustment event occurred for an asset allocated to that pool during that year.</w:t>
      </w:r>
    </w:p>
    <w:p w14:paraId="1690C89A" w14:textId="0D60A032" w:rsidR="0037072A" w:rsidRPr="00322F3B" w:rsidRDefault="0037072A" w:rsidP="0037072A">
      <w:pPr>
        <w:pStyle w:val="subsection"/>
      </w:pPr>
      <w:r w:rsidRPr="00322F3B">
        <w:tab/>
        <w:t>(2)</w:t>
      </w:r>
      <w:r w:rsidRPr="00322F3B">
        <w:tab/>
        <w:t>The amount included in assessable income under sub</w:t>
      </w:r>
      <w:r w:rsidR="009F5D03" w:rsidRPr="00322F3B">
        <w:t>section 3</w:t>
      </w:r>
      <w:r w:rsidRPr="00322F3B">
        <w:t>28</w:t>
      </w:r>
      <w:r w:rsidR="009953FD">
        <w:noBreakHyphen/>
      </w:r>
      <w:r w:rsidRPr="00322F3B">
        <w:t>215(2) is split equally between:</w:t>
      </w:r>
    </w:p>
    <w:p w14:paraId="4B6C7304" w14:textId="77777777" w:rsidR="0037072A" w:rsidRPr="00322F3B" w:rsidRDefault="0037072A" w:rsidP="0037072A">
      <w:pPr>
        <w:pStyle w:val="paragraph"/>
      </w:pPr>
      <w:r w:rsidRPr="00322F3B">
        <w:lastRenderedPageBreak/>
        <w:tab/>
        <w:t>(a)</w:t>
      </w:r>
      <w:r w:rsidRPr="00322F3B">
        <w:tab/>
        <w:t>the transferor and transferee; or</w:t>
      </w:r>
    </w:p>
    <w:p w14:paraId="1A854DB4" w14:textId="0A27F9CE" w:rsidR="0037072A" w:rsidRPr="00322F3B" w:rsidRDefault="0037072A" w:rsidP="0037072A">
      <w:pPr>
        <w:pStyle w:val="paragraph"/>
      </w:pPr>
      <w:r w:rsidRPr="00322F3B">
        <w:tab/>
        <w:t>(b)</w:t>
      </w:r>
      <w:r w:rsidRPr="00322F3B">
        <w:tab/>
        <w:t xml:space="preserve">if there are 2 or more occurrences of </w:t>
      </w:r>
      <w:r w:rsidR="009953FD" w:rsidRPr="009953FD">
        <w:rPr>
          <w:position w:val="6"/>
          <w:sz w:val="16"/>
        </w:rPr>
        <w:t>*</w:t>
      </w:r>
      <w:r w:rsidRPr="00322F3B">
        <w:t>balancing adjustment events for relevant entities for the BAE year and a roll</w:t>
      </w:r>
      <w:r w:rsidR="009953FD">
        <w:noBreakHyphen/>
      </w:r>
      <w:r w:rsidRPr="00322F3B">
        <w:t>over is chosen for each occurrence—the entities concerned.</w:t>
      </w:r>
    </w:p>
    <w:p w14:paraId="07029F6D" w14:textId="783F8266" w:rsidR="0037072A" w:rsidRPr="00322F3B" w:rsidRDefault="0037072A" w:rsidP="0037072A">
      <w:pPr>
        <w:pStyle w:val="ActHead5"/>
      </w:pPr>
      <w:bookmarkStart w:id="238" w:name="_Toc201755716"/>
      <w:r w:rsidRPr="00322F3B">
        <w:rPr>
          <w:rStyle w:val="CharSectno"/>
        </w:rPr>
        <w:t>328</w:t>
      </w:r>
      <w:r w:rsidR="009953FD">
        <w:rPr>
          <w:rStyle w:val="CharSectno"/>
        </w:rPr>
        <w:noBreakHyphen/>
      </w:r>
      <w:r w:rsidRPr="00322F3B">
        <w:rPr>
          <w:rStyle w:val="CharSectno"/>
        </w:rPr>
        <w:t>257</w:t>
      </w:r>
      <w:r w:rsidRPr="00322F3B">
        <w:t xml:space="preserve">  Taxable use</w:t>
      </w:r>
      <w:bookmarkEnd w:id="238"/>
    </w:p>
    <w:p w14:paraId="0AAAD272" w14:textId="5CD64DF2" w:rsidR="0037072A" w:rsidRPr="00322F3B" w:rsidRDefault="0037072A" w:rsidP="0037072A">
      <w:pPr>
        <w:pStyle w:val="subsection"/>
      </w:pPr>
      <w:r w:rsidRPr="00322F3B">
        <w:tab/>
        <w:t>(1)</w:t>
      </w:r>
      <w:r w:rsidRPr="00322F3B">
        <w:tab/>
        <w:t xml:space="preserve">This section applies to </w:t>
      </w:r>
      <w:r w:rsidR="009953FD" w:rsidRPr="009953FD">
        <w:rPr>
          <w:position w:val="6"/>
          <w:sz w:val="16"/>
        </w:rPr>
        <w:t>*</w:t>
      </w:r>
      <w:r w:rsidRPr="00322F3B">
        <w:t xml:space="preserve">depreciating assets (the </w:t>
      </w:r>
      <w:r w:rsidRPr="00322F3B">
        <w:rPr>
          <w:b/>
          <w:i/>
        </w:rPr>
        <w:t>previously held assets</w:t>
      </w:r>
      <w:r w:rsidRPr="00322F3B">
        <w:t xml:space="preserve">) that were </w:t>
      </w:r>
      <w:r w:rsidR="009953FD" w:rsidRPr="009953FD">
        <w:rPr>
          <w:position w:val="6"/>
          <w:sz w:val="16"/>
        </w:rPr>
        <w:t>*</w:t>
      </w:r>
      <w:r w:rsidRPr="00322F3B">
        <w:t xml:space="preserve">held by the transferor just before the </w:t>
      </w:r>
      <w:r w:rsidR="009953FD" w:rsidRPr="009953FD">
        <w:rPr>
          <w:position w:val="6"/>
          <w:sz w:val="16"/>
        </w:rPr>
        <w:t>*</w:t>
      </w:r>
      <w:r w:rsidRPr="00322F3B">
        <w:t>balancing adjustment events occurred.</w:t>
      </w:r>
    </w:p>
    <w:p w14:paraId="56581B95" w14:textId="7300BF48" w:rsidR="0037072A" w:rsidRPr="00322F3B" w:rsidRDefault="0037072A" w:rsidP="0037072A">
      <w:pPr>
        <w:pStyle w:val="subsection"/>
      </w:pPr>
      <w:r w:rsidRPr="00322F3B">
        <w:tab/>
        <w:t>(2)</w:t>
      </w:r>
      <w:r w:rsidRPr="00322F3B">
        <w:tab/>
        <w:t>Sub</w:t>
      </w:r>
      <w:r w:rsidR="009F5D03" w:rsidRPr="00322F3B">
        <w:t>section 3</w:t>
      </w:r>
      <w:r w:rsidRPr="00322F3B">
        <w:t>28</w:t>
      </w:r>
      <w:r w:rsidR="009953FD">
        <w:noBreakHyphen/>
      </w:r>
      <w:r w:rsidRPr="00322F3B">
        <w:t>205(1) (about estimates of taxable use) does not apply to previously held assets in the hands of the transferee for the BAE year. Instead, the transferee uses for the BAE year:</w:t>
      </w:r>
    </w:p>
    <w:p w14:paraId="0D26F780" w14:textId="77777777" w:rsidR="0037072A" w:rsidRPr="00322F3B" w:rsidRDefault="0037072A" w:rsidP="0037072A">
      <w:pPr>
        <w:pStyle w:val="paragraph"/>
      </w:pPr>
      <w:r w:rsidRPr="00322F3B">
        <w:tab/>
        <w:t>(a)</w:t>
      </w:r>
      <w:r w:rsidRPr="00322F3B">
        <w:tab/>
        <w:t>the estimate made by the transferor under that subsection for the asset; or</w:t>
      </w:r>
    </w:p>
    <w:p w14:paraId="2AF1B135" w14:textId="70DAFA1A" w:rsidR="0037072A" w:rsidRPr="00322F3B" w:rsidRDefault="0037072A" w:rsidP="0037072A">
      <w:pPr>
        <w:pStyle w:val="paragraph"/>
      </w:pPr>
      <w:r w:rsidRPr="00322F3B">
        <w:tab/>
        <w:t>(b)</w:t>
      </w:r>
      <w:r w:rsidRPr="00322F3B">
        <w:tab/>
        <w:t>if the transferor had made one or more estimates for the asset under sub</w:t>
      </w:r>
      <w:r w:rsidR="009F5D03" w:rsidRPr="00322F3B">
        <w:t>section 3</w:t>
      </w:r>
      <w:r w:rsidRPr="00322F3B">
        <w:t>28</w:t>
      </w:r>
      <w:r w:rsidR="009953FD">
        <w:noBreakHyphen/>
      </w:r>
      <w:r w:rsidRPr="00322F3B">
        <w:t xml:space="preserve">225(1) that resulted in an adjustment under </w:t>
      </w:r>
      <w:r w:rsidR="009F5D03" w:rsidRPr="00322F3B">
        <w:t>section 3</w:t>
      </w:r>
      <w:r w:rsidRPr="00322F3B">
        <w:t>28</w:t>
      </w:r>
      <w:r w:rsidR="009953FD">
        <w:noBreakHyphen/>
      </w:r>
      <w:r w:rsidRPr="00322F3B">
        <w:t>225 (about change in business use)—that estimate or the most recent of those estimates.</w:t>
      </w:r>
    </w:p>
    <w:p w14:paraId="15281194" w14:textId="3CA505A0" w:rsidR="0037072A" w:rsidRPr="00322F3B" w:rsidRDefault="0037072A" w:rsidP="0037072A">
      <w:pPr>
        <w:pStyle w:val="subsection"/>
        <w:keepNext/>
      </w:pPr>
      <w:r w:rsidRPr="00322F3B">
        <w:tab/>
        <w:t>(3)</w:t>
      </w:r>
      <w:r w:rsidRPr="00322F3B">
        <w:tab/>
        <w:t>Section</w:t>
      </w:r>
      <w:r w:rsidR="00825006" w:rsidRPr="00322F3B">
        <w:t> </w:t>
      </w:r>
      <w:r w:rsidRPr="00322F3B">
        <w:t>328</w:t>
      </w:r>
      <w:r w:rsidR="009953FD">
        <w:noBreakHyphen/>
      </w:r>
      <w:r w:rsidRPr="00322F3B">
        <w:t>225 applies to the transferee for each previously held asset for income years after the BAE year as if:</w:t>
      </w:r>
    </w:p>
    <w:p w14:paraId="3D370DA4" w14:textId="551A13E5" w:rsidR="0037072A" w:rsidRPr="00322F3B" w:rsidRDefault="0037072A" w:rsidP="0037072A">
      <w:pPr>
        <w:pStyle w:val="paragraph"/>
        <w:keepNext/>
      </w:pPr>
      <w:r w:rsidRPr="00322F3B">
        <w:tab/>
        <w:t>(a)</w:t>
      </w:r>
      <w:r w:rsidRPr="00322F3B">
        <w:tab/>
        <w:t xml:space="preserve">the transferee had </w:t>
      </w:r>
      <w:r w:rsidR="009953FD" w:rsidRPr="009953FD">
        <w:rPr>
          <w:position w:val="6"/>
          <w:sz w:val="16"/>
        </w:rPr>
        <w:t>*</w:t>
      </w:r>
      <w:r w:rsidRPr="00322F3B">
        <w:t>held the asset during the period that the transferor held it; and</w:t>
      </w:r>
    </w:p>
    <w:p w14:paraId="0413333C" w14:textId="77777777" w:rsidR="0037072A" w:rsidRPr="00322F3B" w:rsidRDefault="0037072A" w:rsidP="0037072A">
      <w:pPr>
        <w:pStyle w:val="paragraph"/>
      </w:pPr>
      <w:r w:rsidRPr="00322F3B">
        <w:tab/>
        <w:t>(b)</w:t>
      </w:r>
      <w:r w:rsidRPr="00322F3B">
        <w:tab/>
        <w:t>estimates applicable to the transferor for the asset under that section were also applicable to the transferee.</w:t>
      </w:r>
    </w:p>
    <w:p w14:paraId="6FA1326D" w14:textId="19BC6536" w:rsidR="0037072A" w:rsidRPr="00322F3B" w:rsidRDefault="0037072A">
      <w:pPr>
        <w:pStyle w:val="ActHead4"/>
      </w:pPr>
      <w:bookmarkStart w:id="239" w:name="_Toc201755717"/>
      <w:r w:rsidRPr="00322F3B">
        <w:rPr>
          <w:rStyle w:val="CharSubdNo"/>
        </w:rPr>
        <w:lastRenderedPageBreak/>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E</w:t>
      </w:r>
      <w:r w:rsidRPr="00322F3B">
        <w:t>—</w:t>
      </w:r>
      <w:r w:rsidRPr="00322F3B">
        <w:rPr>
          <w:rStyle w:val="CharSubdText"/>
        </w:rPr>
        <w:t xml:space="preserve">Trading stock for </w:t>
      </w:r>
      <w:r w:rsidR="00F41DB4" w:rsidRPr="00322F3B">
        <w:t>small and medium business entities</w:t>
      </w:r>
      <w:bookmarkEnd w:id="239"/>
    </w:p>
    <w:p w14:paraId="16187131" w14:textId="12010468" w:rsidR="0037072A" w:rsidRPr="00322F3B" w:rsidRDefault="0037072A" w:rsidP="0037072A">
      <w:pPr>
        <w:pStyle w:val="ActHead4"/>
      </w:pPr>
      <w:bookmarkStart w:id="240" w:name="_Toc201755718"/>
      <w:r w:rsidRPr="00322F3B">
        <w:t>Guide to Subdivision</w:t>
      </w:r>
      <w:r w:rsidR="00825006" w:rsidRPr="00322F3B">
        <w:t> </w:t>
      </w:r>
      <w:r w:rsidRPr="00322F3B">
        <w:t>328</w:t>
      </w:r>
      <w:r w:rsidR="009953FD">
        <w:noBreakHyphen/>
      </w:r>
      <w:r w:rsidRPr="00322F3B">
        <w:t>E</w:t>
      </w:r>
      <w:bookmarkEnd w:id="240"/>
    </w:p>
    <w:p w14:paraId="42BB265D" w14:textId="29B33FF0" w:rsidR="0037072A" w:rsidRPr="00322F3B" w:rsidRDefault="0037072A" w:rsidP="0037072A">
      <w:pPr>
        <w:pStyle w:val="ActHead5"/>
      </w:pPr>
      <w:bookmarkStart w:id="241" w:name="_Toc201755719"/>
      <w:r w:rsidRPr="00322F3B">
        <w:rPr>
          <w:rStyle w:val="CharSectno"/>
        </w:rPr>
        <w:t>328</w:t>
      </w:r>
      <w:r w:rsidR="009953FD">
        <w:rPr>
          <w:rStyle w:val="CharSectno"/>
        </w:rPr>
        <w:noBreakHyphen/>
      </w:r>
      <w:r w:rsidRPr="00322F3B">
        <w:rPr>
          <w:rStyle w:val="CharSectno"/>
        </w:rPr>
        <w:t>280</w:t>
      </w:r>
      <w:r w:rsidRPr="00322F3B">
        <w:t xml:space="preserve">  What this Subdivision is about</w:t>
      </w:r>
      <w:bookmarkEnd w:id="241"/>
    </w:p>
    <w:p w14:paraId="20BB9527" w14:textId="77777777" w:rsidR="0037072A" w:rsidRPr="00322F3B" w:rsidRDefault="00F41DB4" w:rsidP="00B57F3F">
      <w:pPr>
        <w:pStyle w:val="SOText"/>
      </w:pPr>
      <w:r w:rsidRPr="00322F3B">
        <w:t>Small and medium business entities</w:t>
      </w:r>
      <w:r w:rsidR="0037072A" w:rsidRPr="00322F3B">
        <w:t xml:space="preserve"> can choose not to account for their trading stock in some circumstances. This Subdivision modifies the rules in Division</w:t>
      </w:r>
      <w:r w:rsidR="00825006" w:rsidRPr="00322F3B">
        <w:t> </w:t>
      </w:r>
      <w:r w:rsidR="0037072A" w:rsidRPr="00322F3B">
        <w:t xml:space="preserve">70 about trading stock for </w:t>
      </w:r>
      <w:r w:rsidRPr="00322F3B">
        <w:t>those entities</w:t>
      </w:r>
      <w:r w:rsidR="0037072A" w:rsidRPr="00322F3B">
        <w:t>.</w:t>
      </w:r>
    </w:p>
    <w:p w14:paraId="5755CB10" w14:textId="77777777" w:rsidR="0037072A" w:rsidRPr="00322F3B" w:rsidRDefault="0037072A" w:rsidP="00A46739">
      <w:pPr>
        <w:pStyle w:val="TofSectsHeading"/>
        <w:keepNext/>
        <w:keepLines/>
      </w:pPr>
      <w:r w:rsidRPr="00322F3B">
        <w:t>Table of sections</w:t>
      </w:r>
    </w:p>
    <w:p w14:paraId="115C131C" w14:textId="77777777" w:rsidR="0037072A" w:rsidRPr="00322F3B" w:rsidRDefault="0037072A" w:rsidP="00A46739">
      <w:pPr>
        <w:pStyle w:val="TofSectsGroupHeading"/>
        <w:keepNext/>
      </w:pPr>
      <w:r w:rsidRPr="00322F3B">
        <w:t>Operative provisions</w:t>
      </w:r>
    </w:p>
    <w:p w14:paraId="1455DB09" w14:textId="271D950F" w:rsidR="0037072A" w:rsidRPr="00322F3B" w:rsidRDefault="0037072A" w:rsidP="0037072A">
      <w:pPr>
        <w:pStyle w:val="TofSectsSection"/>
      </w:pPr>
      <w:r w:rsidRPr="00322F3B">
        <w:t>328</w:t>
      </w:r>
      <w:r w:rsidR="009953FD">
        <w:noBreakHyphen/>
      </w:r>
      <w:r w:rsidRPr="00322F3B">
        <w:t>285</w:t>
      </w:r>
      <w:r w:rsidRPr="00322F3B">
        <w:tab/>
      </w:r>
      <w:r w:rsidR="00910013" w:rsidRPr="00322F3B">
        <w:t>Trading stock for small and medium business entities</w:t>
      </w:r>
    </w:p>
    <w:p w14:paraId="3CC0B525" w14:textId="6320B619" w:rsidR="0037072A" w:rsidRPr="00322F3B" w:rsidRDefault="0037072A" w:rsidP="0037072A">
      <w:pPr>
        <w:pStyle w:val="TofSectsSection"/>
      </w:pPr>
      <w:r w:rsidRPr="00322F3B">
        <w:t>328</w:t>
      </w:r>
      <w:r w:rsidR="009953FD">
        <w:noBreakHyphen/>
      </w:r>
      <w:r w:rsidRPr="00322F3B">
        <w:t>295</w:t>
      </w:r>
      <w:r w:rsidRPr="00322F3B">
        <w:tab/>
        <w:t>Value of trading stock on hand</w:t>
      </w:r>
    </w:p>
    <w:p w14:paraId="47F23438" w14:textId="77777777" w:rsidR="0037072A" w:rsidRPr="00322F3B" w:rsidRDefault="0037072A" w:rsidP="0037072A">
      <w:pPr>
        <w:pStyle w:val="ActHead4"/>
      </w:pPr>
      <w:bookmarkStart w:id="242" w:name="_Toc201755720"/>
      <w:r w:rsidRPr="00322F3B">
        <w:t>Operative provisions</w:t>
      </w:r>
      <w:bookmarkEnd w:id="242"/>
    </w:p>
    <w:p w14:paraId="31CA11C6" w14:textId="30D373DC" w:rsidR="0037072A" w:rsidRPr="00322F3B" w:rsidRDefault="0037072A">
      <w:pPr>
        <w:pStyle w:val="ActHead5"/>
      </w:pPr>
      <w:bookmarkStart w:id="243" w:name="_Toc201755721"/>
      <w:r w:rsidRPr="00322F3B">
        <w:rPr>
          <w:rStyle w:val="CharSectno"/>
        </w:rPr>
        <w:t>328</w:t>
      </w:r>
      <w:r w:rsidR="009953FD">
        <w:rPr>
          <w:rStyle w:val="CharSectno"/>
        </w:rPr>
        <w:noBreakHyphen/>
      </w:r>
      <w:r w:rsidRPr="00322F3B">
        <w:rPr>
          <w:rStyle w:val="CharSectno"/>
        </w:rPr>
        <w:t>285</w:t>
      </w:r>
      <w:r w:rsidRPr="00322F3B">
        <w:t xml:space="preserve">  Trading stock for </w:t>
      </w:r>
      <w:r w:rsidR="00F41DB4" w:rsidRPr="00322F3B">
        <w:t>small and medium business entities</w:t>
      </w:r>
      <w:bookmarkEnd w:id="243"/>
    </w:p>
    <w:p w14:paraId="3018B312" w14:textId="46B7B2F9" w:rsidR="0037072A" w:rsidRPr="00322F3B" w:rsidRDefault="0037072A" w:rsidP="0037072A">
      <w:pPr>
        <w:pStyle w:val="subsection"/>
      </w:pPr>
      <w:r w:rsidRPr="00322F3B">
        <w:tab/>
      </w:r>
      <w:r w:rsidR="00F41DB4" w:rsidRPr="00322F3B">
        <w:t>(1)</w:t>
      </w:r>
      <w:r w:rsidRPr="00322F3B">
        <w:tab/>
        <w:t xml:space="preserve">You can choose not to account for changes in the </w:t>
      </w:r>
      <w:r w:rsidR="009953FD" w:rsidRPr="009953FD">
        <w:rPr>
          <w:position w:val="6"/>
          <w:sz w:val="16"/>
        </w:rPr>
        <w:t>*</w:t>
      </w:r>
      <w:r w:rsidRPr="00322F3B">
        <w:t xml:space="preserve">value of your </w:t>
      </w:r>
      <w:r w:rsidR="009953FD" w:rsidRPr="009953FD">
        <w:rPr>
          <w:position w:val="6"/>
          <w:sz w:val="16"/>
        </w:rPr>
        <w:t>*</w:t>
      </w:r>
      <w:r w:rsidRPr="00322F3B">
        <w:t>trading stock for an income year if:</w:t>
      </w:r>
    </w:p>
    <w:p w14:paraId="3E9A80B9" w14:textId="6220CE8C" w:rsidR="0037072A" w:rsidRPr="00322F3B" w:rsidRDefault="0037072A" w:rsidP="0037072A">
      <w:pPr>
        <w:pStyle w:val="paragraph"/>
      </w:pPr>
      <w:r w:rsidRPr="00322F3B">
        <w:tab/>
        <w:t>(a)</w:t>
      </w:r>
      <w:r w:rsidRPr="00322F3B">
        <w:tab/>
        <w:t xml:space="preserve">you are a </w:t>
      </w:r>
      <w:r w:rsidR="009953FD" w:rsidRPr="009953FD">
        <w:rPr>
          <w:position w:val="6"/>
          <w:sz w:val="16"/>
        </w:rPr>
        <w:t>*</w:t>
      </w:r>
      <w:r w:rsidRPr="00322F3B">
        <w:t>small business entity</w:t>
      </w:r>
      <w:r w:rsidR="00F41DB4" w:rsidRPr="00322F3B">
        <w:t>, or an entity covered by subsection (2),</w:t>
      </w:r>
      <w:r w:rsidRPr="00322F3B">
        <w:t xml:space="preserve"> for that year; and</w:t>
      </w:r>
    </w:p>
    <w:p w14:paraId="4849021D" w14:textId="77777777" w:rsidR="0037072A" w:rsidRPr="00322F3B" w:rsidRDefault="0037072A" w:rsidP="0037072A">
      <w:pPr>
        <w:pStyle w:val="paragraph"/>
      </w:pPr>
      <w:r w:rsidRPr="00322F3B">
        <w:tab/>
        <w:t>(b)</w:t>
      </w:r>
      <w:r w:rsidRPr="00322F3B">
        <w:tab/>
        <w:t>the difference between the value of all your trading stock on hand at the start of that year and the value you reasonably estimate of all your trading stock on hand at the end of that year is not more than $5,000.</w:t>
      </w:r>
    </w:p>
    <w:p w14:paraId="33E2E243" w14:textId="265B6AE5" w:rsidR="0037072A" w:rsidRPr="00322F3B" w:rsidRDefault="0037072A" w:rsidP="0037072A">
      <w:pPr>
        <w:pStyle w:val="notetext"/>
      </w:pPr>
      <w:r w:rsidRPr="00322F3B">
        <w:t>Note 1:</w:t>
      </w:r>
      <w:r w:rsidRPr="00322F3B">
        <w:tab/>
        <w:t>As a result, sections</w:t>
      </w:r>
      <w:r w:rsidR="00825006" w:rsidRPr="00322F3B">
        <w:t> </w:t>
      </w:r>
      <w:r w:rsidRPr="00322F3B">
        <w:t>70</w:t>
      </w:r>
      <w:r w:rsidR="009953FD">
        <w:noBreakHyphen/>
      </w:r>
      <w:r w:rsidRPr="00322F3B">
        <w:t>35 and 70</w:t>
      </w:r>
      <w:r w:rsidR="009953FD">
        <w:noBreakHyphen/>
      </w:r>
      <w:r w:rsidRPr="00322F3B">
        <w:t>45 (about comparing the value of each item of trading stock on hand at the start and end of an income year) will not apply to you for the income year.</w:t>
      </w:r>
    </w:p>
    <w:p w14:paraId="220EE202" w14:textId="77777777" w:rsidR="00A81E53" w:rsidRPr="00322F3B" w:rsidRDefault="00A81E53" w:rsidP="00A81E53">
      <w:pPr>
        <w:pStyle w:val="notetext"/>
      </w:pPr>
      <w:r w:rsidRPr="00322F3B">
        <w:t>Note 2:</w:t>
      </w:r>
      <w:r w:rsidRPr="00322F3B">
        <w:tab/>
        <w:t>When making a reasonable estimate of the value of trading stock on hand:</w:t>
      </w:r>
    </w:p>
    <w:p w14:paraId="30012D03" w14:textId="77777777" w:rsidR="00A81E53" w:rsidRPr="00322F3B" w:rsidRDefault="00A81E53" w:rsidP="00A81E53">
      <w:pPr>
        <w:pStyle w:val="notepara"/>
      </w:pPr>
      <w:r w:rsidRPr="00322F3B">
        <w:lastRenderedPageBreak/>
        <w:t>(a)</w:t>
      </w:r>
      <w:r w:rsidRPr="00322F3B">
        <w:tab/>
        <w:t>special valuation rules may be used, for example, obsolete stock, natural increase of live stock, horse breeding stock; and</w:t>
      </w:r>
    </w:p>
    <w:p w14:paraId="38288E1A" w14:textId="285F2E56" w:rsidR="00A81E53" w:rsidRPr="00322F3B" w:rsidRDefault="00A81E53" w:rsidP="00A81E53">
      <w:pPr>
        <w:pStyle w:val="notepara"/>
      </w:pPr>
      <w:r w:rsidRPr="00322F3B">
        <w:t>(b)</w:t>
      </w:r>
      <w:r w:rsidRPr="00322F3B">
        <w:tab/>
        <w:t>the estimated value disregards an amount equal to the amount of input tax credits (if any) to which you would be entitled for an item if the acquisition of the item had been solely for a creditable purpose: see subsection</w:t>
      </w:r>
      <w:r w:rsidR="00825006" w:rsidRPr="00322F3B">
        <w:t> </w:t>
      </w:r>
      <w:r w:rsidRPr="00322F3B">
        <w:t>70</w:t>
      </w:r>
      <w:r w:rsidR="009953FD">
        <w:noBreakHyphen/>
      </w:r>
      <w:r w:rsidRPr="00322F3B">
        <w:t>45(1A).</w:t>
      </w:r>
    </w:p>
    <w:p w14:paraId="06E05643" w14:textId="0C34C051" w:rsidR="0037072A" w:rsidRPr="00322F3B" w:rsidRDefault="0037072A" w:rsidP="0037072A">
      <w:pPr>
        <w:pStyle w:val="notetext"/>
      </w:pPr>
      <w:r w:rsidRPr="00322F3B">
        <w:t>Note 3:</w:t>
      </w:r>
      <w:r w:rsidRPr="00322F3B">
        <w:tab/>
        <w:t>If you choose to account for changes in the value of your trading stock for an income year, you will have to do a stocktake and account for the change in the value of all your trading stock: see Subdivision</w:t>
      </w:r>
      <w:r w:rsidR="00825006" w:rsidRPr="00322F3B">
        <w:t> </w:t>
      </w:r>
      <w:r w:rsidRPr="00322F3B">
        <w:t>70</w:t>
      </w:r>
      <w:r w:rsidR="009953FD">
        <w:noBreakHyphen/>
      </w:r>
      <w:r w:rsidRPr="00322F3B">
        <w:t>C.</w:t>
      </w:r>
    </w:p>
    <w:p w14:paraId="675A0182" w14:textId="77777777" w:rsidR="00487DF0" w:rsidRPr="00322F3B" w:rsidRDefault="00487DF0" w:rsidP="00487DF0">
      <w:pPr>
        <w:pStyle w:val="subsection"/>
      </w:pPr>
      <w:r w:rsidRPr="00322F3B">
        <w:tab/>
        <w:t>(2)</w:t>
      </w:r>
      <w:r w:rsidRPr="00322F3B">
        <w:tab/>
        <w:t>An entity is covered by this subsection for an income year if:</w:t>
      </w:r>
    </w:p>
    <w:p w14:paraId="02F8C8C6" w14:textId="722BC1E9" w:rsidR="00487DF0" w:rsidRPr="00322F3B" w:rsidRDefault="00487DF0" w:rsidP="00487DF0">
      <w:pPr>
        <w:pStyle w:val="paragraph"/>
      </w:pPr>
      <w:r w:rsidRPr="00322F3B">
        <w:tab/>
        <w:t>(a)</w:t>
      </w:r>
      <w:r w:rsidRPr="00322F3B">
        <w:tab/>
        <w:t xml:space="preserve">the entity is not a </w:t>
      </w:r>
      <w:r w:rsidR="009953FD" w:rsidRPr="009953FD">
        <w:rPr>
          <w:position w:val="6"/>
          <w:sz w:val="16"/>
        </w:rPr>
        <w:t>*</w:t>
      </w:r>
      <w:r w:rsidRPr="00322F3B">
        <w:t>small business entity for the income year; and</w:t>
      </w:r>
    </w:p>
    <w:p w14:paraId="1D3B00AA" w14:textId="77777777" w:rsidR="00487DF0" w:rsidRPr="00322F3B" w:rsidRDefault="00487DF0" w:rsidP="00487DF0">
      <w:pPr>
        <w:pStyle w:val="paragraph"/>
      </w:pPr>
      <w:r w:rsidRPr="00322F3B">
        <w:tab/>
        <w:t>(b)</w:t>
      </w:r>
      <w:r w:rsidRPr="00322F3B">
        <w:tab/>
        <w:t>the entity would be a small business entity for the income year if:</w:t>
      </w:r>
    </w:p>
    <w:p w14:paraId="7B953E17" w14:textId="6B857DAE" w:rsidR="00487DF0" w:rsidRPr="00322F3B" w:rsidRDefault="00487DF0" w:rsidP="00487DF0">
      <w:pPr>
        <w:pStyle w:val="paragraphsub"/>
      </w:pPr>
      <w:r w:rsidRPr="00322F3B">
        <w:tab/>
        <w:t>(i)</w:t>
      </w:r>
      <w:r w:rsidRPr="00322F3B">
        <w:tab/>
        <w:t>each reference in Subdivision 328</w:t>
      </w:r>
      <w:r w:rsidR="009953FD">
        <w:noBreakHyphen/>
      </w:r>
      <w:r w:rsidRPr="00322F3B">
        <w:t>C (about what is a small business entity) to $10 million were instead a reference to $50 million; and</w:t>
      </w:r>
    </w:p>
    <w:p w14:paraId="277C0260" w14:textId="7FEE2F0C" w:rsidR="00487DF0" w:rsidRPr="00322F3B" w:rsidRDefault="00487DF0" w:rsidP="00487DF0">
      <w:pPr>
        <w:pStyle w:val="paragraphsub"/>
      </w:pPr>
      <w:r w:rsidRPr="00322F3B">
        <w:tab/>
        <w:t>(ii)</w:t>
      </w:r>
      <w:r w:rsidRPr="00322F3B">
        <w:tab/>
        <w:t>the reference in paragraph 328</w:t>
      </w:r>
      <w:r w:rsidR="009953FD">
        <w:noBreakHyphen/>
      </w:r>
      <w:r w:rsidRPr="00322F3B">
        <w:t>110(5)(b) to a small business entity were instead a reference to an entity covered by this subsection.</w:t>
      </w:r>
    </w:p>
    <w:p w14:paraId="5B73E6D4" w14:textId="7F7A524B" w:rsidR="0037072A" w:rsidRPr="00322F3B" w:rsidRDefault="0037072A" w:rsidP="0037072A">
      <w:pPr>
        <w:pStyle w:val="ActHead5"/>
      </w:pPr>
      <w:bookmarkStart w:id="244" w:name="_Toc201755722"/>
      <w:r w:rsidRPr="00322F3B">
        <w:rPr>
          <w:rStyle w:val="CharSectno"/>
        </w:rPr>
        <w:t>328</w:t>
      </w:r>
      <w:r w:rsidR="009953FD">
        <w:rPr>
          <w:rStyle w:val="CharSectno"/>
        </w:rPr>
        <w:noBreakHyphen/>
      </w:r>
      <w:r w:rsidRPr="00322F3B">
        <w:rPr>
          <w:rStyle w:val="CharSectno"/>
        </w:rPr>
        <w:t>295</w:t>
      </w:r>
      <w:r w:rsidRPr="00322F3B">
        <w:t xml:space="preserve">  Value of trading stock on hand</w:t>
      </w:r>
      <w:bookmarkEnd w:id="244"/>
    </w:p>
    <w:p w14:paraId="086B3793" w14:textId="6E73F009" w:rsidR="0037072A" w:rsidRPr="00322F3B" w:rsidRDefault="0037072A" w:rsidP="0037072A">
      <w:pPr>
        <w:pStyle w:val="subsection"/>
      </w:pPr>
      <w:r w:rsidRPr="00322F3B">
        <w:tab/>
        <w:t>(1)</w:t>
      </w:r>
      <w:r w:rsidRPr="00322F3B">
        <w:tab/>
        <w:t xml:space="preserve">If you make a choice under </w:t>
      </w:r>
      <w:r w:rsidR="009F5D03" w:rsidRPr="00322F3B">
        <w:t>section 3</w:t>
      </w:r>
      <w:r w:rsidRPr="00322F3B">
        <w:t>28</w:t>
      </w:r>
      <w:r w:rsidR="009953FD">
        <w:noBreakHyphen/>
      </w:r>
      <w:r w:rsidRPr="00322F3B">
        <w:t xml:space="preserve">285 for an income year, the </w:t>
      </w:r>
      <w:r w:rsidR="009953FD" w:rsidRPr="009953FD">
        <w:rPr>
          <w:position w:val="6"/>
          <w:sz w:val="16"/>
        </w:rPr>
        <w:t>*</w:t>
      </w:r>
      <w:r w:rsidRPr="00322F3B">
        <w:t xml:space="preserve">value of all your </w:t>
      </w:r>
      <w:r w:rsidR="009953FD" w:rsidRPr="009953FD">
        <w:rPr>
          <w:position w:val="6"/>
          <w:sz w:val="16"/>
        </w:rPr>
        <w:t>*</w:t>
      </w:r>
      <w:r w:rsidRPr="00322F3B">
        <w:t>trading stock on hand at the start of the income year is:</w:t>
      </w:r>
    </w:p>
    <w:p w14:paraId="143FACBD" w14:textId="77777777" w:rsidR="0037072A" w:rsidRPr="00322F3B" w:rsidRDefault="0037072A" w:rsidP="0037072A">
      <w:pPr>
        <w:pStyle w:val="paragraph"/>
      </w:pPr>
      <w:r w:rsidRPr="00322F3B">
        <w:tab/>
        <w:t>(a)</w:t>
      </w:r>
      <w:r w:rsidRPr="00322F3B">
        <w:tab/>
        <w:t>the same amount as was taken into account under this Act at the end of the previous income year; or</w:t>
      </w:r>
    </w:p>
    <w:p w14:paraId="69D29A30" w14:textId="77777777" w:rsidR="0037072A" w:rsidRPr="00322F3B" w:rsidRDefault="0037072A" w:rsidP="0037072A">
      <w:pPr>
        <w:pStyle w:val="paragraph"/>
      </w:pPr>
      <w:r w:rsidRPr="00322F3B">
        <w:tab/>
        <w:t>(b)</w:t>
      </w:r>
      <w:r w:rsidRPr="00322F3B">
        <w:tab/>
        <w:t>zero if no item of trading stock was taken into account under this Act at the end of the previous income year.</w:t>
      </w:r>
    </w:p>
    <w:p w14:paraId="4F7200DF" w14:textId="70E9E489" w:rsidR="0037072A" w:rsidRPr="00322F3B" w:rsidRDefault="0037072A" w:rsidP="0037072A">
      <w:pPr>
        <w:pStyle w:val="notetext"/>
      </w:pPr>
      <w:r w:rsidRPr="00322F3B">
        <w:t>Note:</w:t>
      </w:r>
      <w:r w:rsidRPr="00322F3B">
        <w:tab/>
        <w:t>The amount taken into account at the end of the previous income year is worked out under either section</w:t>
      </w:r>
      <w:r w:rsidR="00825006" w:rsidRPr="00322F3B">
        <w:t> </w:t>
      </w:r>
      <w:r w:rsidRPr="00322F3B">
        <w:t>70</w:t>
      </w:r>
      <w:r w:rsidR="009953FD">
        <w:noBreakHyphen/>
      </w:r>
      <w:r w:rsidRPr="00322F3B">
        <w:t xml:space="preserve">45 or </w:t>
      </w:r>
      <w:r w:rsidR="00825006" w:rsidRPr="00322F3B">
        <w:t>subsection (</w:t>
      </w:r>
      <w:r w:rsidRPr="00322F3B">
        <w:t>2) of this section.</w:t>
      </w:r>
    </w:p>
    <w:p w14:paraId="63985841" w14:textId="60CDE3EC" w:rsidR="0037072A" w:rsidRPr="00322F3B" w:rsidRDefault="0037072A" w:rsidP="0037072A">
      <w:pPr>
        <w:pStyle w:val="subsection"/>
      </w:pPr>
      <w:r w:rsidRPr="00322F3B">
        <w:tab/>
        <w:t>(2)</w:t>
      </w:r>
      <w:r w:rsidRPr="00322F3B">
        <w:tab/>
        <w:t xml:space="preserve">If you make a choice under </w:t>
      </w:r>
      <w:r w:rsidR="009F5D03" w:rsidRPr="00322F3B">
        <w:t>section 3</w:t>
      </w:r>
      <w:r w:rsidRPr="00322F3B">
        <w:t>28</w:t>
      </w:r>
      <w:r w:rsidR="009953FD">
        <w:noBreakHyphen/>
      </w:r>
      <w:r w:rsidRPr="00322F3B">
        <w:t xml:space="preserve">285 for an income year, this Act applies to you as if the </w:t>
      </w:r>
      <w:r w:rsidR="009953FD" w:rsidRPr="009953FD">
        <w:rPr>
          <w:position w:val="6"/>
          <w:sz w:val="16"/>
        </w:rPr>
        <w:t>*</w:t>
      </w:r>
      <w:r w:rsidRPr="00322F3B">
        <w:t xml:space="preserve">value of all your </w:t>
      </w:r>
      <w:r w:rsidR="009953FD" w:rsidRPr="009953FD">
        <w:rPr>
          <w:position w:val="6"/>
          <w:sz w:val="16"/>
        </w:rPr>
        <w:t>*</w:t>
      </w:r>
      <w:r w:rsidRPr="00322F3B">
        <w:t xml:space="preserve">trading stock on </w:t>
      </w:r>
      <w:r w:rsidRPr="00322F3B">
        <w:lastRenderedPageBreak/>
        <w:t>hand at the end of the year were equal to the value of all your trading stock on hand at the start of the year.</w:t>
      </w:r>
    </w:p>
    <w:p w14:paraId="667EAF5F" w14:textId="5673861F" w:rsidR="0037072A" w:rsidRPr="00322F3B" w:rsidRDefault="0037072A" w:rsidP="0037072A">
      <w:pPr>
        <w:pStyle w:val="notetext"/>
      </w:pPr>
      <w:r w:rsidRPr="00322F3B">
        <w:t>Note:</w:t>
      </w:r>
      <w:r w:rsidRPr="00322F3B">
        <w:tab/>
        <w:t xml:space="preserve">If you do not make a choice under </w:t>
      </w:r>
      <w:r w:rsidR="009F5D03" w:rsidRPr="00322F3B">
        <w:t>section 3</w:t>
      </w:r>
      <w:r w:rsidRPr="00322F3B">
        <w:t>28</w:t>
      </w:r>
      <w:r w:rsidR="009953FD">
        <w:noBreakHyphen/>
      </w:r>
      <w:r w:rsidRPr="00322F3B">
        <w:t>285, the value of trading stock on hand at the end of the year is worked out using section</w:t>
      </w:r>
      <w:r w:rsidR="00825006" w:rsidRPr="00322F3B">
        <w:t> </w:t>
      </w:r>
      <w:r w:rsidRPr="00322F3B">
        <w:t>70</w:t>
      </w:r>
      <w:r w:rsidR="009953FD">
        <w:noBreakHyphen/>
      </w:r>
      <w:r w:rsidRPr="00322F3B">
        <w:t>45.</w:t>
      </w:r>
    </w:p>
    <w:p w14:paraId="251AAFB9" w14:textId="3FC4C30B" w:rsidR="0037072A" w:rsidRPr="00322F3B" w:rsidRDefault="0037072A" w:rsidP="0037072A">
      <w:pPr>
        <w:pStyle w:val="notetext"/>
      </w:pPr>
      <w:r w:rsidRPr="00322F3B">
        <w:t>Example:</w:t>
      </w:r>
      <w:r w:rsidRPr="00322F3B">
        <w:tab/>
        <w:t>Angela operates a riding school, and also sells riding gear. Her business is a small business entity for the 2008</w:t>
      </w:r>
      <w:r w:rsidR="009953FD">
        <w:noBreakHyphen/>
      </w:r>
      <w:r w:rsidRPr="00322F3B">
        <w:t xml:space="preserve">09 income year and makes a choice under </w:t>
      </w:r>
      <w:r w:rsidR="009F5D03" w:rsidRPr="00322F3B">
        <w:t>section 3</w:t>
      </w:r>
      <w:r w:rsidRPr="00322F3B">
        <w:t>28</w:t>
      </w:r>
      <w:r w:rsidR="009953FD">
        <w:noBreakHyphen/>
      </w:r>
      <w:r w:rsidRPr="00322F3B">
        <w:t>285 for that year.</w:t>
      </w:r>
    </w:p>
    <w:p w14:paraId="0BD40861" w14:textId="69FB5330" w:rsidR="0037072A" w:rsidRPr="00322F3B" w:rsidRDefault="0037072A" w:rsidP="0037072A">
      <w:pPr>
        <w:pStyle w:val="notetext"/>
      </w:pPr>
      <w:r w:rsidRPr="00322F3B">
        <w:tab/>
        <w:t>At the start of the 2008</w:t>
      </w:r>
      <w:r w:rsidR="009953FD">
        <w:noBreakHyphen/>
      </w:r>
      <w:r w:rsidRPr="00322F3B">
        <w:t>09 income year, the opening value of Angela’s trading stock is $30,000. Using her reliable inventory system, she estimates the closing value to be $34,000.</w:t>
      </w:r>
    </w:p>
    <w:p w14:paraId="60521F3E" w14:textId="4CB540D4" w:rsidR="0037072A" w:rsidRPr="00322F3B" w:rsidRDefault="0037072A" w:rsidP="0037072A">
      <w:pPr>
        <w:pStyle w:val="notetext"/>
      </w:pPr>
      <w:r w:rsidRPr="00322F3B">
        <w:tab/>
        <w:t>The closing value for the 2008</w:t>
      </w:r>
      <w:r w:rsidR="009953FD">
        <w:noBreakHyphen/>
      </w:r>
      <w:r w:rsidRPr="00322F3B">
        <w:t>09 income year, and the opening value for the 2009</w:t>
      </w:r>
      <w:r w:rsidR="009953FD">
        <w:noBreakHyphen/>
      </w:r>
      <w:r w:rsidRPr="00322F3B">
        <w:t>10 income year, will be $30,000.</w:t>
      </w:r>
    </w:p>
    <w:p w14:paraId="49857B98" w14:textId="6796A480" w:rsidR="00453E9A" w:rsidRPr="00322F3B" w:rsidRDefault="00453E9A" w:rsidP="00453E9A">
      <w:pPr>
        <w:pStyle w:val="ActHead4"/>
      </w:pPr>
      <w:bookmarkStart w:id="245" w:name="_Toc201755723"/>
      <w:r w:rsidRPr="00322F3B">
        <w:rPr>
          <w:rStyle w:val="CharSubdNo"/>
        </w:rPr>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F</w:t>
      </w:r>
      <w:r w:rsidRPr="00322F3B">
        <w:t>—</w:t>
      </w:r>
      <w:r w:rsidRPr="00322F3B">
        <w:rPr>
          <w:rStyle w:val="CharSubdText"/>
        </w:rPr>
        <w:t>Small business income tax offset</w:t>
      </w:r>
      <w:bookmarkEnd w:id="245"/>
    </w:p>
    <w:p w14:paraId="20E3498B" w14:textId="0B7FE089" w:rsidR="00453E9A" w:rsidRPr="00322F3B" w:rsidRDefault="00453E9A" w:rsidP="00453E9A">
      <w:pPr>
        <w:pStyle w:val="ActHead4"/>
      </w:pPr>
      <w:bookmarkStart w:id="246" w:name="_Toc201755724"/>
      <w:r w:rsidRPr="00322F3B">
        <w:t>Guide to Subdivision</w:t>
      </w:r>
      <w:r w:rsidR="00825006" w:rsidRPr="00322F3B">
        <w:t> </w:t>
      </w:r>
      <w:r w:rsidRPr="00322F3B">
        <w:t>328</w:t>
      </w:r>
      <w:r w:rsidR="009953FD">
        <w:noBreakHyphen/>
      </w:r>
      <w:r w:rsidRPr="00322F3B">
        <w:t>F</w:t>
      </w:r>
      <w:bookmarkEnd w:id="246"/>
    </w:p>
    <w:p w14:paraId="4A890C5F" w14:textId="422C5EBC" w:rsidR="00A03713" w:rsidRPr="00322F3B" w:rsidRDefault="00A03713" w:rsidP="00A03713">
      <w:pPr>
        <w:pStyle w:val="ActHead5"/>
      </w:pPr>
      <w:bookmarkStart w:id="247" w:name="_Toc201755725"/>
      <w:r w:rsidRPr="00322F3B">
        <w:rPr>
          <w:rStyle w:val="CharSectno"/>
        </w:rPr>
        <w:t>328</w:t>
      </w:r>
      <w:r w:rsidR="009953FD">
        <w:rPr>
          <w:rStyle w:val="CharSectno"/>
        </w:rPr>
        <w:noBreakHyphen/>
      </w:r>
      <w:r w:rsidRPr="00322F3B">
        <w:rPr>
          <w:rStyle w:val="CharSectno"/>
        </w:rPr>
        <w:t>350</w:t>
      </w:r>
      <w:r w:rsidRPr="00322F3B">
        <w:t xml:space="preserve">  What this Subdivision is about</w:t>
      </w:r>
      <w:bookmarkEnd w:id="247"/>
    </w:p>
    <w:p w14:paraId="06AC7F2B" w14:textId="77777777" w:rsidR="00A03713" w:rsidRPr="00322F3B" w:rsidRDefault="00A03713" w:rsidP="00A03713">
      <w:pPr>
        <w:pStyle w:val="SOText"/>
      </w:pPr>
      <w:r w:rsidRPr="00322F3B">
        <w:t>You may be entitled to a tax offset if you are an individual:</w:t>
      </w:r>
    </w:p>
    <w:p w14:paraId="22974241" w14:textId="77777777" w:rsidR="00A03713" w:rsidRPr="00322F3B" w:rsidRDefault="00A03713" w:rsidP="00A03713">
      <w:pPr>
        <w:pStyle w:val="SOPara"/>
      </w:pPr>
      <w:r w:rsidRPr="00322F3B">
        <w:tab/>
        <w:t>(a)</w:t>
      </w:r>
      <w:r w:rsidRPr="00322F3B">
        <w:tab/>
        <w:t>who is a small business entity; or</w:t>
      </w:r>
    </w:p>
    <w:p w14:paraId="1FD582D8" w14:textId="77777777" w:rsidR="00A03713" w:rsidRPr="00322F3B" w:rsidRDefault="00A03713" w:rsidP="00A03713">
      <w:pPr>
        <w:pStyle w:val="SOPara"/>
      </w:pPr>
      <w:r w:rsidRPr="00322F3B">
        <w:tab/>
        <w:t>(b)</w:t>
      </w:r>
      <w:r w:rsidRPr="00322F3B">
        <w:tab/>
        <w:t>whose assessable income includes a share of the net small business income of an unincorporated small business entity; or</w:t>
      </w:r>
    </w:p>
    <w:p w14:paraId="5D095A08" w14:textId="77777777" w:rsidR="00A03713" w:rsidRPr="00322F3B" w:rsidRDefault="00A03713" w:rsidP="00A03713">
      <w:pPr>
        <w:pStyle w:val="SOPara"/>
      </w:pPr>
      <w:r w:rsidRPr="00322F3B">
        <w:tab/>
        <w:t>(c)</w:t>
      </w:r>
      <w:r w:rsidRPr="00322F3B">
        <w:tab/>
        <w:t>whose assessable income includes an amount because you are a partner in a partnership, or a beneficiary in a trust, that is a small business entity.</w:t>
      </w:r>
    </w:p>
    <w:p w14:paraId="4ACFBC46" w14:textId="03F356E8" w:rsidR="00A03713" w:rsidRPr="00322F3B" w:rsidRDefault="00A03713" w:rsidP="00A03713">
      <w:pPr>
        <w:pStyle w:val="SOText"/>
      </w:pPr>
      <w:r w:rsidRPr="00322F3B">
        <w:t xml:space="preserve">In working out whether you are or another entity is a small business entity, a special $5 million turnover threshold applies (see </w:t>
      </w:r>
      <w:r w:rsidR="009F5D03" w:rsidRPr="00322F3B">
        <w:t>section 3</w:t>
      </w:r>
      <w:r w:rsidRPr="00322F3B">
        <w:t>28</w:t>
      </w:r>
      <w:r w:rsidR="009953FD">
        <w:noBreakHyphen/>
      </w:r>
      <w:r w:rsidRPr="00322F3B">
        <w:t>357).</w:t>
      </w:r>
    </w:p>
    <w:p w14:paraId="1E769B54" w14:textId="77777777" w:rsidR="00453E9A" w:rsidRPr="00322F3B" w:rsidRDefault="00453E9A" w:rsidP="00582B7B">
      <w:pPr>
        <w:pStyle w:val="TofSectsHeading"/>
        <w:keepNext/>
        <w:keepLines/>
      </w:pPr>
      <w:r w:rsidRPr="00322F3B">
        <w:lastRenderedPageBreak/>
        <w:t>Table of sections</w:t>
      </w:r>
    </w:p>
    <w:p w14:paraId="4731AD72" w14:textId="77777777" w:rsidR="00453E9A" w:rsidRPr="00322F3B" w:rsidRDefault="00453E9A" w:rsidP="0054273F">
      <w:pPr>
        <w:pStyle w:val="TofSectsGroupHeading"/>
        <w:keepNext/>
      </w:pPr>
      <w:r w:rsidRPr="00322F3B">
        <w:t>Operative provisions</w:t>
      </w:r>
    </w:p>
    <w:p w14:paraId="57D7D6A3" w14:textId="73EECA81" w:rsidR="00453E9A" w:rsidRPr="00322F3B" w:rsidRDefault="00453E9A" w:rsidP="00453E9A">
      <w:pPr>
        <w:pStyle w:val="TofSectsSection"/>
      </w:pPr>
      <w:r w:rsidRPr="00322F3B">
        <w:t>328</w:t>
      </w:r>
      <w:r w:rsidR="009953FD">
        <w:noBreakHyphen/>
      </w:r>
      <w:r w:rsidRPr="00322F3B">
        <w:t>355</w:t>
      </w:r>
      <w:r w:rsidRPr="00322F3B">
        <w:tab/>
        <w:t>Entitlement to the small business income tax offset</w:t>
      </w:r>
    </w:p>
    <w:p w14:paraId="0E521E75" w14:textId="493BE23C" w:rsidR="00A03713" w:rsidRPr="00322F3B" w:rsidRDefault="00A03713" w:rsidP="00453E9A">
      <w:pPr>
        <w:pStyle w:val="TofSectsSection"/>
      </w:pPr>
      <w:r w:rsidRPr="00322F3B">
        <w:t>328</w:t>
      </w:r>
      <w:r w:rsidR="009953FD">
        <w:noBreakHyphen/>
      </w:r>
      <w:r w:rsidRPr="00322F3B">
        <w:t>357</w:t>
      </w:r>
      <w:r w:rsidRPr="00322F3B">
        <w:tab/>
        <w:t xml:space="preserve">Special meaning of </w:t>
      </w:r>
      <w:r w:rsidRPr="00322F3B">
        <w:rPr>
          <w:i/>
        </w:rPr>
        <w:t>small business entity</w:t>
      </w:r>
      <w:r w:rsidRPr="00322F3B">
        <w:t xml:space="preserve"> for the purposes of this Subdivision—$5 million turnover threshold</w:t>
      </w:r>
    </w:p>
    <w:p w14:paraId="7F672FEA" w14:textId="034FF23A" w:rsidR="00453E9A" w:rsidRPr="00322F3B" w:rsidRDefault="00453E9A" w:rsidP="00453E9A">
      <w:pPr>
        <w:pStyle w:val="TofSectsSection"/>
      </w:pPr>
      <w:r w:rsidRPr="00322F3B">
        <w:t>328</w:t>
      </w:r>
      <w:r w:rsidR="009953FD">
        <w:noBreakHyphen/>
      </w:r>
      <w:r w:rsidRPr="00322F3B">
        <w:t>360</w:t>
      </w:r>
      <w:r w:rsidRPr="00322F3B">
        <w:tab/>
        <w:t>Amount of your tax offset</w:t>
      </w:r>
    </w:p>
    <w:p w14:paraId="34A613CD" w14:textId="4DA0F1DA" w:rsidR="00453E9A" w:rsidRPr="00322F3B" w:rsidRDefault="00453E9A" w:rsidP="00453E9A">
      <w:pPr>
        <w:pStyle w:val="TofSectsSection"/>
        <w:rPr>
          <w:i/>
        </w:rPr>
      </w:pPr>
      <w:r w:rsidRPr="00322F3B">
        <w:t>328</w:t>
      </w:r>
      <w:r w:rsidR="009953FD">
        <w:noBreakHyphen/>
      </w:r>
      <w:r w:rsidRPr="00322F3B">
        <w:t>365</w:t>
      </w:r>
      <w:r w:rsidRPr="00322F3B">
        <w:tab/>
      </w:r>
      <w:r w:rsidRPr="00322F3B">
        <w:rPr>
          <w:i/>
        </w:rPr>
        <w:t>Net small business income</w:t>
      </w:r>
    </w:p>
    <w:p w14:paraId="6252799C" w14:textId="4F1306CA" w:rsidR="00453E9A" w:rsidRPr="00322F3B" w:rsidRDefault="00453E9A" w:rsidP="00453E9A">
      <w:pPr>
        <w:pStyle w:val="TofSectsSection"/>
      </w:pPr>
      <w:r w:rsidRPr="00322F3B">
        <w:t>328</w:t>
      </w:r>
      <w:r w:rsidR="009953FD">
        <w:noBreakHyphen/>
      </w:r>
      <w:r w:rsidRPr="00322F3B">
        <w:t>370</w:t>
      </w:r>
      <w:r w:rsidRPr="00322F3B">
        <w:tab/>
        <w:t>Relevant attributable deductions</w:t>
      </w:r>
    </w:p>
    <w:p w14:paraId="11104338" w14:textId="7AA361CA" w:rsidR="00453E9A" w:rsidRPr="00322F3B" w:rsidRDefault="00453E9A" w:rsidP="00453E9A">
      <w:pPr>
        <w:pStyle w:val="TofSectsSection"/>
      </w:pPr>
      <w:r w:rsidRPr="00322F3B">
        <w:t>328</w:t>
      </w:r>
      <w:r w:rsidR="009953FD">
        <w:noBreakHyphen/>
      </w:r>
      <w:r w:rsidRPr="00322F3B">
        <w:t>375</w:t>
      </w:r>
      <w:r w:rsidRPr="00322F3B">
        <w:tab/>
        <w:t>Modification if you are under 18 years old</w:t>
      </w:r>
    </w:p>
    <w:p w14:paraId="37EF8440" w14:textId="77777777" w:rsidR="00453E9A" w:rsidRPr="00322F3B" w:rsidRDefault="00453E9A" w:rsidP="00453E9A">
      <w:pPr>
        <w:pStyle w:val="ActHead4"/>
      </w:pPr>
      <w:bookmarkStart w:id="248" w:name="_Toc201755726"/>
      <w:r w:rsidRPr="00322F3B">
        <w:t>Operative provisions</w:t>
      </w:r>
      <w:bookmarkEnd w:id="248"/>
    </w:p>
    <w:p w14:paraId="7AB15AF8" w14:textId="2FB83253" w:rsidR="00453E9A" w:rsidRPr="00322F3B" w:rsidRDefault="00453E9A" w:rsidP="00453E9A">
      <w:pPr>
        <w:pStyle w:val="ActHead5"/>
      </w:pPr>
      <w:bookmarkStart w:id="249" w:name="_Toc201755727"/>
      <w:r w:rsidRPr="00322F3B">
        <w:rPr>
          <w:rStyle w:val="CharSectno"/>
        </w:rPr>
        <w:t>328</w:t>
      </w:r>
      <w:r w:rsidR="009953FD">
        <w:rPr>
          <w:rStyle w:val="CharSectno"/>
        </w:rPr>
        <w:noBreakHyphen/>
      </w:r>
      <w:r w:rsidRPr="00322F3B">
        <w:rPr>
          <w:rStyle w:val="CharSectno"/>
        </w:rPr>
        <w:t>355</w:t>
      </w:r>
      <w:r w:rsidRPr="00322F3B">
        <w:t xml:space="preserve">  Entitlement to the small business income tax offset</w:t>
      </w:r>
      <w:bookmarkEnd w:id="249"/>
    </w:p>
    <w:p w14:paraId="00FBE67E" w14:textId="047EFE86" w:rsidR="00453E9A" w:rsidRPr="00322F3B" w:rsidRDefault="00453E9A" w:rsidP="00453E9A">
      <w:pPr>
        <w:pStyle w:val="subsection"/>
      </w:pPr>
      <w:r w:rsidRPr="00322F3B">
        <w:tab/>
      </w:r>
      <w:r w:rsidRPr="00322F3B">
        <w:tab/>
        <w:t xml:space="preserve">You are entitled to a </w:t>
      </w:r>
      <w:r w:rsidR="009953FD" w:rsidRPr="009953FD">
        <w:rPr>
          <w:position w:val="6"/>
          <w:sz w:val="16"/>
        </w:rPr>
        <w:t>*</w:t>
      </w:r>
      <w:r w:rsidRPr="00322F3B">
        <w:t>tax offset for an income year if you are an individual:</w:t>
      </w:r>
    </w:p>
    <w:p w14:paraId="5AC60FC4" w14:textId="2045966D" w:rsidR="00453E9A" w:rsidRPr="00322F3B" w:rsidRDefault="00453E9A" w:rsidP="00453E9A">
      <w:pPr>
        <w:pStyle w:val="paragraph"/>
      </w:pPr>
      <w:r w:rsidRPr="00322F3B">
        <w:tab/>
        <w:t>(a)</w:t>
      </w:r>
      <w:r w:rsidRPr="00322F3B">
        <w:tab/>
        <w:t xml:space="preserve">who is a </w:t>
      </w:r>
      <w:r w:rsidR="009953FD" w:rsidRPr="009953FD">
        <w:rPr>
          <w:position w:val="6"/>
          <w:sz w:val="16"/>
        </w:rPr>
        <w:t>*</w:t>
      </w:r>
      <w:r w:rsidRPr="00322F3B">
        <w:t>small business entity for the income year; or</w:t>
      </w:r>
    </w:p>
    <w:p w14:paraId="7B57C18B" w14:textId="5665529F" w:rsidR="00A63797" w:rsidRPr="00322F3B" w:rsidRDefault="00453E9A" w:rsidP="00A63797">
      <w:pPr>
        <w:pStyle w:val="paragraph"/>
      </w:pPr>
      <w:r w:rsidRPr="00322F3B">
        <w:tab/>
        <w:t>(b)</w:t>
      </w:r>
      <w:r w:rsidRPr="00322F3B">
        <w:tab/>
        <w:t xml:space="preserve">whose assessable income for the income year includes </w:t>
      </w:r>
      <w:r w:rsidR="00A63797" w:rsidRPr="00322F3B">
        <w:t xml:space="preserve">an amount that is a share of the </w:t>
      </w:r>
      <w:r w:rsidR="009953FD" w:rsidRPr="009953FD">
        <w:rPr>
          <w:position w:val="6"/>
          <w:sz w:val="16"/>
        </w:rPr>
        <w:t>*</w:t>
      </w:r>
      <w:r w:rsidR="00A63797" w:rsidRPr="00322F3B">
        <w:t>net small business income</w:t>
      </w:r>
      <w:r w:rsidRPr="00322F3B">
        <w:t xml:space="preserve">, for the income year, of a small business entity that is not a </w:t>
      </w:r>
      <w:r w:rsidR="009953FD" w:rsidRPr="009953FD">
        <w:rPr>
          <w:position w:val="6"/>
          <w:sz w:val="16"/>
        </w:rPr>
        <w:t>*</w:t>
      </w:r>
      <w:r w:rsidRPr="00322F3B">
        <w:t>corporate tax entity</w:t>
      </w:r>
      <w:r w:rsidR="00252281" w:rsidRPr="00322F3B">
        <w:t>; or</w:t>
      </w:r>
    </w:p>
    <w:p w14:paraId="70A8FA03" w14:textId="77777777" w:rsidR="00A63797" w:rsidRPr="00322F3B" w:rsidRDefault="00A63797" w:rsidP="00A63797">
      <w:pPr>
        <w:pStyle w:val="paragraph"/>
      </w:pPr>
      <w:r w:rsidRPr="00322F3B">
        <w:tab/>
        <w:t>(c)</w:t>
      </w:r>
      <w:r w:rsidRPr="00322F3B">
        <w:tab/>
        <w:t>whose assessable income for the income year includes an amount that:</w:t>
      </w:r>
    </w:p>
    <w:p w14:paraId="1D8C437F" w14:textId="77777777" w:rsidR="00A63797" w:rsidRPr="00322F3B" w:rsidRDefault="00A63797" w:rsidP="00A63797">
      <w:pPr>
        <w:pStyle w:val="paragraphsub"/>
      </w:pPr>
      <w:r w:rsidRPr="00322F3B">
        <w:tab/>
        <w:t>(i)</w:t>
      </w:r>
      <w:r w:rsidRPr="00322F3B">
        <w:tab/>
        <w:t>would not have been so included if you had not been a partner in a partnership, or a beneficiary in a trust, that is a small business entity for the income year; and</w:t>
      </w:r>
    </w:p>
    <w:p w14:paraId="29062319" w14:textId="77777777" w:rsidR="00A63797" w:rsidRPr="00322F3B" w:rsidRDefault="00A63797" w:rsidP="00A63797">
      <w:pPr>
        <w:pStyle w:val="paragraphsub"/>
      </w:pPr>
      <w:r w:rsidRPr="00322F3B">
        <w:tab/>
        <w:t>(ii)</w:t>
      </w:r>
      <w:r w:rsidRPr="00322F3B">
        <w:tab/>
        <w:t>is not included in the partnership’s or trust’s assessable income for an income year; and</w:t>
      </w:r>
    </w:p>
    <w:p w14:paraId="6B7D4641" w14:textId="77777777" w:rsidR="00453E9A" w:rsidRPr="00322F3B" w:rsidRDefault="00A63797" w:rsidP="00252281">
      <w:pPr>
        <w:pStyle w:val="paragraphsub"/>
      </w:pPr>
      <w:r w:rsidRPr="00322F3B">
        <w:tab/>
        <w:t>(iii)</w:t>
      </w:r>
      <w:r w:rsidRPr="00322F3B">
        <w:tab/>
        <w:t>would have formed part of the partnership’s or trust’s net small business income for an income year if the amount were included in the partnership’s or trust’s assessable income for an income year.</w:t>
      </w:r>
    </w:p>
    <w:p w14:paraId="3FFD1317" w14:textId="729DC7CD" w:rsidR="00453E9A" w:rsidRPr="00322F3B" w:rsidRDefault="00453E9A" w:rsidP="00453E9A">
      <w:pPr>
        <w:pStyle w:val="notetext"/>
      </w:pPr>
      <w:r w:rsidRPr="00322F3B">
        <w:t>Note:</w:t>
      </w:r>
      <w:r w:rsidRPr="00322F3B">
        <w:tab/>
        <w:t>This section does not apply to an individual in his or her capacity as the trustee of a trust (see subsection</w:t>
      </w:r>
      <w:r w:rsidR="00825006" w:rsidRPr="00322F3B">
        <w:t> </w:t>
      </w:r>
      <w:r w:rsidRPr="00322F3B">
        <w:t>960</w:t>
      </w:r>
      <w:r w:rsidR="009953FD">
        <w:noBreakHyphen/>
      </w:r>
      <w:r w:rsidRPr="00322F3B">
        <w:t>100(4)).</w:t>
      </w:r>
    </w:p>
    <w:p w14:paraId="6AD22D59" w14:textId="69729D9C" w:rsidR="00A03713" w:rsidRPr="00322F3B" w:rsidRDefault="00A03713" w:rsidP="00A03713">
      <w:pPr>
        <w:pStyle w:val="ActHead5"/>
      </w:pPr>
      <w:bookmarkStart w:id="250" w:name="_Toc201755728"/>
      <w:r w:rsidRPr="00322F3B">
        <w:rPr>
          <w:rStyle w:val="CharSectno"/>
        </w:rPr>
        <w:lastRenderedPageBreak/>
        <w:t>328</w:t>
      </w:r>
      <w:r w:rsidR="009953FD">
        <w:rPr>
          <w:rStyle w:val="CharSectno"/>
        </w:rPr>
        <w:noBreakHyphen/>
      </w:r>
      <w:r w:rsidRPr="00322F3B">
        <w:rPr>
          <w:rStyle w:val="CharSectno"/>
        </w:rPr>
        <w:t>357</w:t>
      </w:r>
      <w:r w:rsidRPr="00322F3B">
        <w:t xml:space="preserve">  Special meaning of </w:t>
      </w:r>
      <w:r w:rsidRPr="00322F3B">
        <w:rPr>
          <w:i/>
        </w:rPr>
        <w:t>small business entity</w:t>
      </w:r>
      <w:r w:rsidRPr="00322F3B">
        <w:t xml:space="preserve"> for the purposes of this Subdivision—$5 million turnover threshold</w:t>
      </w:r>
      <w:bookmarkEnd w:id="250"/>
    </w:p>
    <w:p w14:paraId="1C22A0ED" w14:textId="3B0B174E" w:rsidR="00A03713" w:rsidRPr="00322F3B" w:rsidRDefault="00A03713" w:rsidP="00A03713">
      <w:pPr>
        <w:pStyle w:val="subsection"/>
      </w:pPr>
      <w:r w:rsidRPr="00322F3B">
        <w:tab/>
      </w:r>
      <w:r w:rsidRPr="00322F3B">
        <w:tab/>
        <w:t xml:space="preserve">For the purposes of this Subdivision, in working out whether you are a </w:t>
      </w:r>
      <w:r w:rsidR="009953FD" w:rsidRPr="009953FD">
        <w:rPr>
          <w:position w:val="6"/>
          <w:sz w:val="16"/>
        </w:rPr>
        <w:t>*</w:t>
      </w:r>
      <w:r w:rsidRPr="00322F3B">
        <w:t xml:space="preserve">small business entity for an income year, assume that each reference in </w:t>
      </w:r>
      <w:r w:rsidR="009F5D03" w:rsidRPr="00322F3B">
        <w:t>section 3</w:t>
      </w:r>
      <w:r w:rsidRPr="00322F3B">
        <w:t>28</w:t>
      </w:r>
      <w:r w:rsidR="009953FD">
        <w:noBreakHyphen/>
      </w:r>
      <w:r w:rsidRPr="00322F3B">
        <w:t>110 to $10 million were a reference to $5 million.</w:t>
      </w:r>
    </w:p>
    <w:p w14:paraId="778465A8" w14:textId="7E707B60" w:rsidR="00453E9A" w:rsidRPr="00322F3B" w:rsidRDefault="00453E9A" w:rsidP="00453E9A">
      <w:pPr>
        <w:pStyle w:val="ActHead5"/>
      </w:pPr>
      <w:bookmarkStart w:id="251" w:name="_Toc201755729"/>
      <w:r w:rsidRPr="00322F3B">
        <w:rPr>
          <w:rStyle w:val="CharSectno"/>
        </w:rPr>
        <w:t>328</w:t>
      </w:r>
      <w:r w:rsidR="009953FD">
        <w:rPr>
          <w:rStyle w:val="CharSectno"/>
        </w:rPr>
        <w:noBreakHyphen/>
      </w:r>
      <w:r w:rsidRPr="00322F3B">
        <w:rPr>
          <w:rStyle w:val="CharSectno"/>
        </w:rPr>
        <w:t>360</w:t>
      </w:r>
      <w:r w:rsidRPr="00322F3B">
        <w:t xml:space="preserve">  Amount of your tax offset</w:t>
      </w:r>
      <w:bookmarkEnd w:id="251"/>
    </w:p>
    <w:p w14:paraId="2D3CDBC3" w14:textId="4D9F7035" w:rsidR="00453E9A" w:rsidRPr="00322F3B" w:rsidRDefault="00453E9A" w:rsidP="00453E9A">
      <w:pPr>
        <w:pStyle w:val="subsection"/>
      </w:pPr>
      <w:r w:rsidRPr="00322F3B">
        <w:tab/>
        <w:t>(1)</w:t>
      </w:r>
      <w:r w:rsidRPr="00322F3B">
        <w:tab/>
        <w:t xml:space="preserve">The amount of your </w:t>
      </w:r>
      <w:r w:rsidR="009953FD" w:rsidRPr="009953FD">
        <w:rPr>
          <w:position w:val="6"/>
          <w:sz w:val="16"/>
        </w:rPr>
        <w:t>*</w:t>
      </w:r>
      <w:r w:rsidRPr="00322F3B">
        <w:t xml:space="preserve">tax offset is equal to </w:t>
      </w:r>
      <w:r w:rsidR="00593820" w:rsidRPr="00322F3B">
        <w:t>16%</w:t>
      </w:r>
      <w:r w:rsidRPr="00322F3B">
        <w:t xml:space="preserve"> of the following:</w:t>
      </w:r>
    </w:p>
    <w:p w14:paraId="12C799E4" w14:textId="77777777" w:rsidR="00453E9A" w:rsidRPr="00322F3B" w:rsidRDefault="00453E9A" w:rsidP="00453E9A">
      <w:pPr>
        <w:pStyle w:val="subsection2"/>
      </w:pPr>
      <w:r w:rsidRPr="00322F3B">
        <w:rPr>
          <w:noProof/>
          <w:position w:val="-36"/>
        </w:rPr>
        <w:drawing>
          <wp:inline distT="0" distB="0" distL="0" distR="0" wp14:anchorId="1CB9F0B3" wp14:editId="2453B23C">
            <wp:extent cx="3743325" cy="638175"/>
            <wp:effectExtent l="0" t="0" r="9525" b="0"/>
            <wp:docPr id="6" name="Picture 6" descr="Start formula start fraction Your total net small business income for the income year over Your taxable income for the income year end fraction times Your basic income tax liability for the income yea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43325" cy="638175"/>
                    </a:xfrm>
                    <a:prstGeom prst="rect">
                      <a:avLst/>
                    </a:prstGeom>
                    <a:noFill/>
                    <a:ln>
                      <a:noFill/>
                    </a:ln>
                  </pic:spPr>
                </pic:pic>
              </a:graphicData>
            </a:graphic>
          </wp:inline>
        </w:drawing>
      </w:r>
    </w:p>
    <w:p w14:paraId="0E676F56" w14:textId="77777777" w:rsidR="00453E9A" w:rsidRPr="00322F3B" w:rsidRDefault="00453E9A" w:rsidP="00453E9A">
      <w:pPr>
        <w:pStyle w:val="subsection2"/>
      </w:pPr>
      <w:r w:rsidRPr="00322F3B">
        <w:t>where:</w:t>
      </w:r>
    </w:p>
    <w:p w14:paraId="3126EFDD" w14:textId="77777777" w:rsidR="00453E9A" w:rsidRPr="00322F3B" w:rsidRDefault="00453E9A" w:rsidP="00453E9A">
      <w:pPr>
        <w:pStyle w:val="Definition"/>
      </w:pPr>
      <w:r w:rsidRPr="00322F3B">
        <w:rPr>
          <w:b/>
          <w:i/>
        </w:rPr>
        <w:t>your total net small business income for the income year</w:t>
      </w:r>
      <w:r w:rsidRPr="00322F3B">
        <w:t xml:space="preserve"> means so much of the sum of the following as does not exceed your taxable income for the income year:</w:t>
      </w:r>
    </w:p>
    <w:p w14:paraId="3DCCBEE9" w14:textId="4DDBE53E" w:rsidR="00453E9A" w:rsidRPr="00322F3B" w:rsidRDefault="00453E9A" w:rsidP="00453E9A">
      <w:pPr>
        <w:pStyle w:val="paragraph"/>
      </w:pPr>
      <w:r w:rsidRPr="00322F3B">
        <w:tab/>
        <w:t>(a)</w:t>
      </w:r>
      <w:r w:rsidRPr="00322F3B">
        <w:tab/>
        <w:t xml:space="preserve">your </w:t>
      </w:r>
      <w:r w:rsidR="009953FD" w:rsidRPr="009953FD">
        <w:rPr>
          <w:position w:val="6"/>
          <w:sz w:val="16"/>
        </w:rPr>
        <w:t>*</w:t>
      </w:r>
      <w:r w:rsidRPr="00322F3B">
        <w:t xml:space="preserve">net small business income for the income year, if you are a </w:t>
      </w:r>
      <w:r w:rsidR="009953FD" w:rsidRPr="009953FD">
        <w:rPr>
          <w:position w:val="6"/>
          <w:sz w:val="16"/>
        </w:rPr>
        <w:t>*</w:t>
      </w:r>
      <w:r w:rsidRPr="00322F3B">
        <w:t>small business entity for the income year;</w:t>
      </w:r>
    </w:p>
    <w:p w14:paraId="72C4D160" w14:textId="46616181" w:rsidR="00A63797" w:rsidRPr="00322F3B" w:rsidRDefault="00A63797" w:rsidP="00A63797">
      <w:pPr>
        <w:pStyle w:val="paragraph"/>
      </w:pPr>
      <w:r w:rsidRPr="00322F3B">
        <w:tab/>
        <w:t>(b)</w:t>
      </w:r>
      <w:r w:rsidRPr="00322F3B">
        <w:tab/>
        <w:t>an amount referred to in paragraph</w:t>
      </w:r>
      <w:r w:rsidR="00825006" w:rsidRPr="00322F3B">
        <w:t> </w:t>
      </w:r>
      <w:r w:rsidRPr="00322F3B">
        <w:t>328</w:t>
      </w:r>
      <w:r w:rsidR="009953FD">
        <w:noBreakHyphen/>
      </w:r>
      <w:r w:rsidRPr="00322F3B">
        <w:t xml:space="preserve">355(b) or (c) that is included in your assessable income for the income year, reduced (but not below zero) by your deductions to the extent that they are attributable to that amount and covered by </w:t>
      </w:r>
      <w:r w:rsidR="009F5D03" w:rsidRPr="00322F3B">
        <w:t>section 3</w:t>
      </w:r>
      <w:r w:rsidRPr="00322F3B">
        <w:t>28</w:t>
      </w:r>
      <w:r w:rsidR="009953FD">
        <w:noBreakHyphen/>
      </w:r>
      <w:r w:rsidRPr="00322F3B">
        <w:t>370.</w:t>
      </w:r>
    </w:p>
    <w:p w14:paraId="03A13CD3" w14:textId="416B7953" w:rsidR="00453E9A" w:rsidRPr="00322F3B" w:rsidRDefault="00453E9A" w:rsidP="00453E9A">
      <w:pPr>
        <w:pStyle w:val="notetext"/>
      </w:pPr>
      <w:r w:rsidRPr="00322F3B">
        <w:t>Note:</w:t>
      </w:r>
      <w:r w:rsidRPr="00322F3B">
        <w:tab/>
        <w:t xml:space="preserve">If you are under 18 years old, your total net small business income will probably be worked out under </w:t>
      </w:r>
      <w:r w:rsidR="009F5D03" w:rsidRPr="00322F3B">
        <w:t>section 3</w:t>
      </w:r>
      <w:r w:rsidRPr="00322F3B">
        <w:t>28</w:t>
      </w:r>
      <w:r w:rsidR="009953FD">
        <w:noBreakHyphen/>
      </w:r>
      <w:r w:rsidRPr="00322F3B">
        <w:t>375.</w:t>
      </w:r>
    </w:p>
    <w:p w14:paraId="5BA72253" w14:textId="120758F9" w:rsidR="00453E9A" w:rsidRPr="00322F3B" w:rsidRDefault="00453E9A" w:rsidP="00453E9A">
      <w:pPr>
        <w:pStyle w:val="subsection"/>
      </w:pPr>
      <w:r w:rsidRPr="00322F3B">
        <w:tab/>
        <w:t>(2)</w:t>
      </w:r>
      <w:r w:rsidRPr="00322F3B">
        <w:tab/>
        <w:t xml:space="preserve">However, the amount of your </w:t>
      </w:r>
      <w:r w:rsidR="009953FD" w:rsidRPr="009953FD">
        <w:rPr>
          <w:position w:val="6"/>
          <w:sz w:val="16"/>
        </w:rPr>
        <w:t>*</w:t>
      </w:r>
      <w:r w:rsidRPr="00322F3B">
        <w:t xml:space="preserve">tax offset is $1,000 if the amount worked out under </w:t>
      </w:r>
      <w:r w:rsidR="00825006" w:rsidRPr="00322F3B">
        <w:t>subsection (</w:t>
      </w:r>
      <w:r w:rsidRPr="00322F3B">
        <w:t>1) exceeds $1,000.</w:t>
      </w:r>
    </w:p>
    <w:p w14:paraId="35DCA26B" w14:textId="77777777" w:rsidR="00453E9A" w:rsidRPr="00322F3B" w:rsidRDefault="00453E9A" w:rsidP="00453E9A">
      <w:pPr>
        <w:pStyle w:val="notetext"/>
      </w:pPr>
      <w:r w:rsidRPr="00322F3B">
        <w:t>Note:</w:t>
      </w:r>
      <w:r w:rsidRPr="00322F3B">
        <w:tab/>
        <w:t>Your tax offset is capped at $1,000 regardless of the number of small business entities that cause you to be entitled to the tax offset for the income year.</w:t>
      </w:r>
    </w:p>
    <w:p w14:paraId="6C4FBBA9" w14:textId="2F00FE31" w:rsidR="00453E9A" w:rsidRPr="00322F3B" w:rsidRDefault="00453E9A" w:rsidP="00453E9A">
      <w:pPr>
        <w:pStyle w:val="ActHead5"/>
      </w:pPr>
      <w:bookmarkStart w:id="252" w:name="_Toc201755730"/>
      <w:r w:rsidRPr="00322F3B">
        <w:rPr>
          <w:rStyle w:val="CharSectno"/>
        </w:rPr>
        <w:lastRenderedPageBreak/>
        <w:t>328</w:t>
      </w:r>
      <w:r w:rsidR="009953FD">
        <w:rPr>
          <w:rStyle w:val="CharSectno"/>
        </w:rPr>
        <w:noBreakHyphen/>
      </w:r>
      <w:r w:rsidRPr="00322F3B">
        <w:rPr>
          <w:rStyle w:val="CharSectno"/>
        </w:rPr>
        <w:t>365</w:t>
      </w:r>
      <w:r w:rsidRPr="00322F3B">
        <w:t xml:space="preserve">  </w:t>
      </w:r>
      <w:r w:rsidRPr="00322F3B">
        <w:rPr>
          <w:i/>
        </w:rPr>
        <w:t>Net small business income</w:t>
      </w:r>
      <w:bookmarkEnd w:id="252"/>
    </w:p>
    <w:p w14:paraId="49DF2599" w14:textId="26B4988A" w:rsidR="00453E9A" w:rsidRPr="00322F3B" w:rsidRDefault="00453E9A" w:rsidP="00453E9A">
      <w:pPr>
        <w:pStyle w:val="subsection"/>
      </w:pPr>
      <w:r w:rsidRPr="00322F3B">
        <w:tab/>
        <w:t>(1)</w:t>
      </w:r>
      <w:r w:rsidRPr="00322F3B">
        <w:tab/>
        <w:t xml:space="preserve">A </w:t>
      </w:r>
      <w:r w:rsidR="009953FD" w:rsidRPr="009953FD">
        <w:rPr>
          <w:position w:val="6"/>
          <w:sz w:val="16"/>
        </w:rPr>
        <w:t>*</w:t>
      </w:r>
      <w:r w:rsidRPr="00322F3B">
        <w:t xml:space="preserve">small business entity’s </w:t>
      </w:r>
      <w:r w:rsidRPr="00322F3B">
        <w:rPr>
          <w:b/>
          <w:i/>
        </w:rPr>
        <w:t>net small business income</w:t>
      </w:r>
      <w:r w:rsidRPr="00322F3B">
        <w:t xml:space="preserve"> for an income year is the result of:</w:t>
      </w:r>
    </w:p>
    <w:p w14:paraId="10B24B4E" w14:textId="0C265668" w:rsidR="00453E9A" w:rsidRPr="00322F3B" w:rsidRDefault="00453E9A" w:rsidP="00453E9A">
      <w:pPr>
        <w:pStyle w:val="paragraph"/>
      </w:pPr>
      <w:r w:rsidRPr="00322F3B">
        <w:tab/>
        <w:t>(a)</w:t>
      </w:r>
      <w:r w:rsidRPr="00322F3B">
        <w:tab/>
        <w:t xml:space="preserve">working out the entity’s assessable income for the income year to the extent that it relates to the entity carrying on a </w:t>
      </w:r>
      <w:r w:rsidR="009953FD" w:rsidRPr="009953FD">
        <w:rPr>
          <w:position w:val="6"/>
          <w:sz w:val="16"/>
        </w:rPr>
        <w:t>*</w:t>
      </w:r>
      <w:r w:rsidRPr="00322F3B">
        <w:t>business, but disregarding:</w:t>
      </w:r>
    </w:p>
    <w:p w14:paraId="22FFB851" w14:textId="28520615" w:rsidR="00453E9A" w:rsidRPr="00322F3B" w:rsidRDefault="00453E9A" w:rsidP="00453E9A">
      <w:pPr>
        <w:pStyle w:val="paragraphsub"/>
      </w:pPr>
      <w:r w:rsidRPr="00322F3B">
        <w:tab/>
        <w:t>(i)</w:t>
      </w:r>
      <w:r w:rsidRPr="00322F3B">
        <w:tab/>
        <w:t xml:space="preserve">any </w:t>
      </w:r>
      <w:r w:rsidR="009953FD" w:rsidRPr="009953FD">
        <w:rPr>
          <w:position w:val="6"/>
          <w:sz w:val="16"/>
        </w:rPr>
        <w:t>*</w:t>
      </w:r>
      <w:r w:rsidRPr="00322F3B">
        <w:t>net capital gain; and</w:t>
      </w:r>
    </w:p>
    <w:p w14:paraId="474ED21E" w14:textId="6C116AD9" w:rsidR="00453E9A" w:rsidRPr="00322F3B" w:rsidRDefault="00453E9A" w:rsidP="00453E9A">
      <w:pPr>
        <w:pStyle w:val="paragraphsub"/>
      </w:pPr>
      <w:r w:rsidRPr="00322F3B">
        <w:tab/>
        <w:t>(ii)</w:t>
      </w:r>
      <w:r w:rsidRPr="00322F3B">
        <w:tab/>
        <w:t xml:space="preserve">any </w:t>
      </w:r>
      <w:r w:rsidR="009953FD" w:rsidRPr="009953FD">
        <w:rPr>
          <w:position w:val="6"/>
          <w:sz w:val="16"/>
        </w:rPr>
        <w:t>*</w:t>
      </w:r>
      <w:r w:rsidRPr="00322F3B">
        <w:t xml:space="preserve">personal services income not produced from conducting a </w:t>
      </w:r>
      <w:r w:rsidR="009953FD" w:rsidRPr="009953FD">
        <w:rPr>
          <w:position w:val="6"/>
          <w:sz w:val="16"/>
        </w:rPr>
        <w:t>*</w:t>
      </w:r>
      <w:r w:rsidRPr="00322F3B">
        <w:t>personal services business; and</w:t>
      </w:r>
    </w:p>
    <w:p w14:paraId="35DFA8CF" w14:textId="02FF8B79" w:rsidR="00453E9A" w:rsidRPr="00322F3B" w:rsidRDefault="00453E9A" w:rsidP="00453E9A">
      <w:pPr>
        <w:pStyle w:val="paragraph"/>
      </w:pPr>
      <w:r w:rsidRPr="00322F3B">
        <w:tab/>
        <w:t>(b)</w:t>
      </w:r>
      <w:r w:rsidRPr="00322F3B">
        <w:tab/>
        <w:t xml:space="preserve">subtracting the entity’s deductions to the extent that they are attributable to that assessable income and covered by </w:t>
      </w:r>
      <w:r w:rsidR="009F5D03" w:rsidRPr="00322F3B">
        <w:t>section 3</w:t>
      </w:r>
      <w:r w:rsidRPr="00322F3B">
        <w:t>28</w:t>
      </w:r>
      <w:r w:rsidR="009953FD">
        <w:noBreakHyphen/>
      </w:r>
      <w:r w:rsidRPr="00322F3B">
        <w:t>370.</w:t>
      </w:r>
    </w:p>
    <w:p w14:paraId="605BD3DB" w14:textId="77777777" w:rsidR="00453E9A" w:rsidRPr="00322F3B" w:rsidRDefault="00453E9A" w:rsidP="00453E9A">
      <w:pPr>
        <w:pStyle w:val="subsection"/>
      </w:pPr>
      <w:r w:rsidRPr="00322F3B">
        <w:tab/>
        <w:t>(2)</w:t>
      </w:r>
      <w:r w:rsidRPr="00322F3B">
        <w:tab/>
        <w:t xml:space="preserve">However, the entity’s </w:t>
      </w:r>
      <w:r w:rsidRPr="00322F3B">
        <w:rPr>
          <w:b/>
          <w:i/>
        </w:rPr>
        <w:t>net small business income</w:t>
      </w:r>
      <w:r w:rsidRPr="00322F3B">
        <w:t xml:space="preserve"> for the income year is zero if that result is less than zero.</w:t>
      </w:r>
    </w:p>
    <w:p w14:paraId="3DDB5D6A" w14:textId="411284EE" w:rsidR="00453E9A" w:rsidRPr="00322F3B" w:rsidRDefault="00453E9A" w:rsidP="00453E9A">
      <w:pPr>
        <w:pStyle w:val="ActHead5"/>
      </w:pPr>
      <w:bookmarkStart w:id="253" w:name="_Toc201755731"/>
      <w:r w:rsidRPr="00322F3B">
        <w:rPr>
          <w:rStyle w:val="CharSectno"/>
        </w:rPr>
        <w:t>328</w:t>
      </w:r>
      <w:r w:rsidR="009953FD">
        <w:rPr>
          <w:rStyle w:val="CharSectno"/>
        </w:rPr>
        <w:noBreakHyphen/>
      </w:r>
      <w:r w:rsidRPr="00322F3B">
        <w:rPr>
          <w:rStyle w:val="CharSectno"/>
        </w:rPr>
        <w:t>370</w:t>
      </w:r>
      <w:r w:rsidRPr="00322F3B">
        <w:t xml:space="preserve">  Relevant attributable deductions</w:t>
      </w:r>
      <w:bookmarkEnd w:id="253"/>
    </w:p>
    <w:p w14:paraId="239B71B8" w14:textId="77777777" w:rsidR="00453E9A" w:rsidRPr="00322F3B" w:rsidRDefault="00453E9A" w:rsidP="00453E9A">
      <w:pPr>
        <w:pStyle w:val="subsection"/>
      </w:pPr>
      <w:r w:rsidRPr="00322F3B">
        <w:tab/>
      </w:r>
      <w:r w:rsidRPr="00322F3B">
        <w:tab/>
        <w:t>For the purposes of this Subdivision, this section covers all attributable deductions other than any under:</w:t>
      </w:r>
    </w:p>
    <w:p w14:paraId="1D665AE4" w14:textId="55A41100" w:rsidR="00453E9A" w:rsidRPr="00322F3B" w:rsidRDefault="00453E9A" w:rsidP="00453E9A">
      <w:pPr>
        <w:pStyle w:val="paragraph"/>
      </w:pPr>
      <w:r w:rsidRPr="00322F3B">
        <w:tab/>
        <w:t>(a)</w:t>
      </w:r>
      <w:r w:rsidRPr="00322F3B">
        <w:tab/>
        <w:t>section</w:t>
      </w:r>
      <w:r w:rsidR="00825006" w:rsidRPr="00322F3B">
        <w:t> </w:t>
      </w:r>
      <w:r w:rsidRPr="00322F3B">
        <w:t>25</w:t>
      </w:r>
      <w:r w:rsidR="009953FD">
        <w:noBreakHyphen/>
      </w:r>
      <w:r w:rsidRPr="00322F3B">
        <w:t>5 (about tax</w:t>
      </w:r>
      <w:r w:rsidR="009953FD">
        <w:noBreakHyphen/>
      </w:r>
      <w:r w:rsidRPr="00322F3B">
        <w:t>related expenses); or</w:t>
      </w:r>
    </w:p>
    <w:p w14:paraId="7AB99565" w14:textId="77777777" w:rsidR="00453E9A" w:rsidRPr="00322F3B" w:rsidRDefault="00453E9A" w:rsidP="00453E9A">
      <w:pPr>
        <w:pStyle w:val="paragraph"/>
      </w:pPr>
      <w:r w:rsidRPr="00322F3B">
        <w:tab/>
        <w:t>(b)</w:t>
      </w:r>
      <w:r w:rsidRPr="00322F3B">
        <w:tab/>
        <w:t>Division</w:t>
      </w:r>
      <w:r w:rsidR="00825006" w:rsidRPr="00322F3B">
        <w:t> </w:t>
      </w:r>
      <w:r w:rsidRPr="00322F3B">
        <w:t>30 (about gifts or contributions); or</w:t>
      </w:r>
    </w:p>
    <w:p w14:paraId="3CA54937" w14:textId="678E33B1" w:rsidR="00453E9A" w:rsidRPr="00322F3B" w:rsidRDefault="00453E9A" w:rsidP="00453E9A">
      <w:pPr>
        <w:pStyle w:val="paragraph"/>
      </w:pPr>
      <w:r w:rsidRPr="00322F3B">
        <w:tab/>
        <w:t>(c)</w:t>
      </w:r>
      <w:r w:rsidRPr="00322F3B">
        <w:tab/>
        <w:t>Subdivision</w:t>
      </w:r>
      <w:r w:rsidR="00825006" w:rsidRPr="00322F3B">
        <w:t> </w:t>
      </w:r>
      <w:r w:rsidRPr="00322F3B">
        <w:t>290</w:t>
      </w:r>
      <w:r w:rsidR="009953FD">
        <w:noBreakHyphen/>
      </w:r>
      <w:r w:rsidRPr="00322F3B">
        <w:t>C (about personal superannuation contributions).</w:t>
      </w:r>
    </w:p>
    <w:p w14:paraId="2BF690D5" w14:textId="2DC6BE5F" w:rsidR="00453E9A" w:rsidRPr="00322F3B" w:rsidRDefault="00453E9A" w:rsidP="00453E9A">
      <w:pPr>
        <w:pStyle w:val="ActHead5"/>
      </w:pPr>
      <w:bookmarkStart w:id="254" w:name="_Toc201755732"/>
      <w:r w:rsidRPr="00322F3B">
        <w:rPr>
          <w:rStyle w:val="CharSectno"/>
        </w:rPr>
        <w:t>328</w:t>
      </w:r>
      <w:r w:rsidR="009953FD">
        <w:rPr>
          <w:rStyle w:val="CharSectno"/>
        </w:rPr>
        <w:noBreakHyphen/>
      </w:r>
      <w:r w:rsidRPr="00322F3B">
        <w:rPr>
          <w:rStyle w:val="CharSectno"/>
        </w:rPr>
        <w:t>375</w:t>
      </w:r>
      <w:r w:rsidRPr="00322F3B">
        <w:t xml:space="preserve">  Modification if you are under 18 years old</w:t>
      </w:r>
      <w:bookmarkEnd w:id="254"/>
    </w:p>
    <w:p w14:paraId="2D1F0AA8" w14:textId="2A332C4C" w:rsidR="00453E9A" w:rsidRPr="00322F3B" w:rsidRDefault="00453E9A" w:rsidP="00453E9A">
      <w:pPr>
        <w:pStyle w:val="subsection"/>
      </w:pPr>
      <w:r w:rsidRPr="00322F3B">
        <w:tab/>
        <w:t>(1)</w:t>
      </w:r>
      <w:r w:rsidRPr="00322F3B">
        <w:tab/>
        <w:t>Despite sub</w:t>
      </w:r>
      <w:r w:rsidR="009F5D03" w:rsidRPr="00322F3B">
        <w:t>section 3</w:t>
      </w:r>
      <w:r w:rsidRPr="00322F3B">
        <w:t>28</w:t>
      </w:r>
      <w:r w:rsidR="009953FD">
        <w:noBreakHyphen/>
      </w:r>
      <w:r w:rsidRPr="00322F3B">
        <w:t>360(1), your total net small business income for the income year is worked out under this section if you are a prescribed person (within the meaning of section</w:t>
      </w:r>
      <w:r w:rsidR="00825006" w:rsidRPr="00322F3B">
        <w:t> </w:t>
      </w:r>
      <w:r w:rsidRPr="00322F3B">
        <w:t xml:space="preserve">102AC of the </w:t>
      </w:r>
      <w:r w:rsidRPr="00322F3B">
        <w:rPr>
          <w:i/>
        </w:rPr>
        <w:t>Income Tax Assessment Act 1936</w:t>
      </w:r>
      <w:r w:rsidRPr="00322F3B">
        <w:t>) for the income year.</w:t>
      </w:r>
    </w:p>
    <w:p w14:paraId="1AE88941" w14:textId="77777777" w:rsidR="00453E9A" w:rsidRPr="00322F3B" w:rsidRDefault="00453E9A" w:rsidP="00453E9A">
      <w:pPr>
        <w:pStyle w:val="subsection"/>
      </w:pPr>
      <w:r w:rsidRPr="00322F3B">
        <w:tab/>
        <w:t>(2)</w:t>
      </w:r>
      <w:r w:rsidRPr="00322F3B">
        <w:tab/>
      </w:r>
      <w:r w:rsidRPr="00322F3B">
        <w:rPr>
          <w:b/>
          <w:i/>
        </w:rPr>
        <w:t>Your total net small business income for the income year</w:t>
      </w:r>
      <w:r w:rsidRPr="00322F3B">
        <w:t xml:space="preserve"> is the result of:</w:t>
      </w:r>
    </w:p>
    <w:p w14:paraId="65E63B42" w14:textId="77777777" w:rsidR="00453E9A" w:rsidRPr="00322F3B" w:rsidRDefault="00453E9A" w:rsidP="00453E9A">
      <w:pPr>
        <w:pStyle w:val="paragraph"/>
      </w:pPr>
      <w:r w:rsidRPr="00322F3B">
        <w:lastRenderedPageBreak/>
        <w:tab/>
        <w:t>(a)</w:t>
      </w:r>
      <w:r w:rsidRPr="00322F3B">
        <w:tab/>
        <w:t>working out your business income (within the meaning of subsection</w:t>
      </w:r>
      <w:r w:rsidR="00825006" w:rsidRPr="00322F3B">
        <w:t> </w:t>
      </w:r>
      <w:r w:rsidRPr="00322F3B">
        <w:t>102AE(5) of that Act) for the income year to the extent that it relates to you carrying on:</w:t>
      </w:r>
    </w:p>
    <w:p w14:paraId="4C7C391A" w14:textId="010C14C6" w:rsidR="00453E9A" w:rsidRPr="00322F3B" w:rsidRDefault="00453E9A" w:rsidP="00453E9A">
      <w:pPr>
        <w:pStyle w:val="paragraphsub"/>
      </w:pPr>
      <w:r w:rsidRPr="00322F3B">
        <w:tab/>
        <w:t>(i)</w:t>
      </w:r>
      <w:r w:rsidRPr="00322F3B">
        <w:tab/>
        <w:t xml:space="preserve">a </w:t>
      </w:r>
      <w:r w:rsidR="009953FD" w:rsidRPr="009953FD">
        <w:rPr>
          <w:position w:val="6"/>
          <w:sz w:val="16"/>
        </w:rPr>
        <w:t>*</w:t>
      </w:r>
      <w:r w:rsidRPr="00322F3B">
        <w:t xml:space="preserve">business as a </w:t>
      </w:r>
      <w:r w:rsidR="009953FD" w:rsidRPr="009953FD">
        <w:rPr>
          <w:position w:val="6"/>
          <w:sz w:val="16"/>
        </w:rPr>
        <w:t>*</w:t>
      </w:r>
      <w:r w:rsidRPr="00322F3B">
        <w:t>small business entity for the income year; or</w:t>
      </w:r>
    </w:p>
    <w:p w14:paraId="54A78A63" w14:textId="77777777" w:rsidR="00453E9A" w:rsidRPr="00322F3B" w:rsidRDefault="00453E9A" w:rsidP="00453E9A">
      <w:pPr>
        <w:pStyle w:val="paragraphsub"/>
      </w:pPr>
      <w:r w:rsidRPr="00322F3B">
        <w:tab/>
        <w:t>(ii)</w:t>
      </w:r>
      <w:r w:rsidRPr="00322F3B">
        <w:tab/>
        <w:t>a business as a partner in a partnership, if the partnership is a small business entity for the income year; and</w:t>
      </w:r>
    </w:p>
    <w:p w14:paraId="3A74E00A" w14:textId="4808B4F1" w:rsidR="00453E9A" w:rsidRPr="00322F3B" w:rsidRDefault="00453E9A" w:rsidP="00453E9A">
      <w:pPr>
        <w:pStyle w:val="paragraph"/>
      </w:pPr>
      <w:r w:rsidRPr="00322F3B">
        <w:tab/>
        <w:t>(b)</w:t>
      </w:r>
      <w:r w:rsidRPr="00322F3B">
        <w:tab/>
        <w:t xml:space="preserve">subtracting your deductions, and each partnership’s deductions, to the extent that they are attributable to that business income and covered by </w:t>
      </w:r>
      <w:r w:rsidR="009F5D03" w:rsidRPr="00322F3B">
        <w:t>section 3</w:t>
      </w:r>
      <w:r w:rsidRPr="00322F3B">
        <w:t>28</w:t>
      </w:r>
      <w:r w:rsidR="009953FD">
        <w:noBreakHyphen/>
      </w:r>
      <w:r w:rsidRPr="00322F3B">
        <w:t>370.</w:t>
      </w:r>
    </w:p>
    <w:p w14:paraId="30C3C4F0" w14:textId="77777777" w:rsidR="00453E9A" w:rsidRPr="00322F3B" w:rsidRDefault="00453E9A" w:rsidP="00453E9A">
      <w:pPr>
        <w:pStyle w:val="subsection"/>
      </w:pPr>
      <w:r w:rsidRPr="00322F3B">
        <w:tab/>
        <w:t>(3)</w:t>
      </w:r>
      <w:r w:rsidRPr="00322F3B">
        <w:tab/>
        <w:t xml:space="preserve">However, </w:t>
      </w:r>
      <w:r w:rsidRPr="00322F3B">
        <w:rPr>
          <w:b/>
          <w:i/>
        </w:rPr>
        <w:t>your</w:t>
      </w:r>
      <w:r w:rsidRPr="00322F3B">
        <w:t xml:space="preserve"> </w:t>
      </w:r>
      <w:r w:rsidRPr="00322F3B">
        <w:rPr>
          <w:b/>
          <w:i/>
        </w:rPr>
        <w:t>total net small business income for the income year</w:t>
      </w:r>
      <w:r w:rsidRPr="00322F3B">
        <w:t xml:space="preserve"> is:</w:t>
      </w:r>
    </w:p>
    <w:p w14:paraId="6166F4D7" w14:textId="77777777" w:rsidR="00453E9A" w:rsidRPr="00322F3B" w:rsidRDefault="00453E9A" w:rsidP="00453E9A">
      <w:pPr>
        <w:pStyle w:val="paragraph"/>
      </w:pPr>
      <w:r w:rsidRPr="00322F3B">
        <w:tab/>
        <w:t>(a)</w:t>
      </w:r>
      <w:r w:rsidRPr="00322F3B">
        <w:tab/>
        <w:t>zero if that result is less than zero; or</w:t>
      </w:r>
    </w:p>
    <w:p w14:paraId="45CBCB26" w14:textId="77777777" w:rsidR="00453E9A" w:rsidRPr="00322F3B" w:rsidRDefault="00453E9A" w:rsidP="00453E9A">
      <w:pPr>
        <w:pStyle w:val="paragraph"/>
      </w:pPr>
      <w:r w:rsidRPr="00322F3B">
        <w:tab/>
        <w:t>(b)</w:t>
      </w:r>
      <w:r w:rsidRPr="00322F3B">
        <w:tab/>
        <w:t>equal to your taxable income for the income year if that result exceeds that taxable income.</w:t>
      </w:r>
    </w:p>
    <w:p w14:paraId="363D51FD" w14:textId="0A4B65DB" w:rsidR="00E76F96" w:rsidRPr="00322F3B" w:rsidRDefault="00E76F96" w:rsidP="00E76F96">
      <w:pPr>
        <w:pStyle w:val="ActHead4"/>
      </w:pPr>
      <w:bookmarkStart w:id="255" w:name="_Toc201755733"/>
      <w:r w:rsidRPr="00322F3B">
        <w:rPr>
          <w:rStyle w:val="CharSubdNo"/>
        </w:rPr>
        <w:t>Subdivision</w:t>
      </w:r>
      <w:r w:rsidR="00825006" w:rsidRPr="00322F3B">
        <w:rPr>
          <w:rStyle w:val="CharSubdNo"/>
        </w:rPr>
        <w:t> </w:t>
      </w:r>
      <w:r w:rsidRPr="00322F3B">
        <w:rPr>
          <w:rStyle w:val="CharSubdNo"/>
        </w:rPr>
        <w:t>328</w:t>
      </w:r>
      <w:r w:rsidR="009953FD">
        <w:rPr>
          <w:rStyle w:val="CharSubdNo"/>
        </w:rPr>
        <w:noBreakHyphen/>
      </w:r>
      <w:r w:rsidRPr="00322F3B">
        <w:rPr>
          <w:rStyle w:val="CharSubdNo"/>
        </w:rPr>
        <w:t>G</w:t>
      </w:r>
      <w:r w:rsidRPr="00322F3B">
        <w:t>—</w:t>
      </w:r>
      <w:r w:rsidRPr="00322F3B">
        <w:rPr>
          <w:rStyle w:val="CharSubdText"/>
        </w:rPr>
        <w:t>Restructures of small businesses</w:t>
      </w:r>
      <w:bookmarkEnd w:id="255"/>
    </w:p>
    <w:p w14:paraId="697F20F0" w14:textId="1C9B71D9" w:rsidR="00E76F96" w:rsidRPr="00322F3B" w:rsidRDefault="00E76F96" w:rsidP="00E76F96">
      <w:pPr>
        <w:pStyle w:val="ActHead4"/>
      </w:pPr>
      <w:bookmarkStart w:id="256" w:name="_Toc201755734"/>
      <w:r w:rsidRPr="00322F3B">
        <w:t>Guide to Subdivision</w:t>
      </w:r>
      <w:r w:rsidR="00825006" w:rsidRPr="00322F3B">
        <w:t> </w:t>
      </w:r>
      <w:r w:rsidRPr="00322F3B">
        <w:t>328</w:t>
      </w:r>
      <w:r w:rsidR="009953FD">
        <w:noBreakHyphen/>
      </w:r>
      <w:r w:rsidRPr="00322F3B">
        <w:t>G</w:t>
      </w:r>
      <w:bookmarkEnd w:id="256"/>
    </w:p>
    <w:p w14:paraId="4D1F82B6" w14:textId="61032E88" w:rsidR="00E76F96" w:rsidRPr="00322F3B" w:rsidRDefault="00E76F96" w:rsidP="00E76F96">
      <w:pPr>
        <w:pStyle w:val="ActHead5"/>
      </w:pPr>
      <w:bookmarkStart w:id="257" w:name="_Toc201755735"/>
      <w:r w:rsidRPr="00322F3B">
        <w:rPr>
          <w:rStyle w:val="CharSectno"/>
        </w:rPr>
        <w:t>328</w:t>
      </w:r>
      <w:r w:rsidR="009953FD">
        <w:rPr>
          <w:rStyle w:val="CharSectno"/>
        </w:rPr>
        <w:noBreakHyphen/>
      </w:r>
      <w:r w:rsidRPr="00322F3B">
        <w:rPr>
          <w:rStyle w:val="CharSectno"/>
        </w:rPr>
        <w:t>420</w:t>
      </w:r>
      <w:r w:rsidRPr="00322F3B">
        <w:t xml:space="preserve">  What this Subdivision is about</w:t>
      </w:r>
      <w:bookmarkEnd w:id="257"/>
    </w:p>
    <w:p w14:paraId="4CE64CB2" w14:textId="062683C6" w:rsidR="00E76F96" w:rsidRPr="00322F3B" w:rsidRDefault="00E76F96" w:rsidP="00E76F96">
      <w:pPr>
        <w:pStyle w:val="SOText"/>
      </w:pPr>
      <w:r w:rsidRPr="00322F3B">
        <w:t>There are tax</w:t>
      </w:r>
      <w:r w:rsidR="009953FD">
        <w:noBreakHyphen/>
      </w:r>
      <w:r w:rsidRPr="00322F3B">
        <w:t>neutral consequences for a small business entity that restructures the ownership of the assets of the business, without changing the ultimate economic ownership of the assets.</w:t>
      </w:r>
    </w:p>
    <w:p w14:paraId="3A191491" w14:textId="77777777" w:rsidR="00E76F96" w:rsidRPr="00322F3B" w:rsidRDefault="00E76F96" w:rsidP="00E76F96">
      <w:pPr>
        <w:pStyle w:val="TofSectsHeading"/>
        <w:keepNext/>
      </w:pPr>
      <w:r w:rsidRPr="00322F3B">
        <w:t>Table of sections</w:t>
      </w:r>
    </w:p>
    <w:p w14:paraId="6F36D896" w14:textId="77777777" w:rsidR="00E76F96" w:rsidRPr="00322F3B" w:rsidRDefault="00E76F96" w:rsidP="00E76F96">
      <w:pPr>
        <w:pStyle w:val="TofSectsGroupHeading"/>
      </w:pPr>
      <w:r w:rsidRPr="00322F3B">
        <w:t>Object of this Subdivision</w:t>
      </w:r>
    </w:p>
    <w:p w14:paraId="261FF17F" w14:textId="44918550" w:rsidR="00E76F96" w:rsidRPr="00322F3B" w:rsidRDefault="00E76F96" w:rsidP="00E76F96">
      <w:pPr>
        <w:pStyle w:val="TofSectsSection"/>
      </w:pPr>
      <w:r w:rsidRPr="00322F3B">
        <w:rPr>
          <w:noProof/>
        </w:rPr>
        <w:t>328</w:t>
      </w:r>
      <w:r w:rsidR="009953FD">
        <w:rPr>
          <w:noProof/>
        </w:rPr>
        <w:noBreakHyphen/>
      </w:r>
      <w:r w:rsidRPr="00322F3B">
        <w:rPr>
          <w:noProof/>
        </w:rPr>
        <w:t>425</w:t>
      </w:r>
      <w:r w:rsidRPr="00322F3B">
        <w:rPr>
          <w:noProof/>
        </w:rPr>
        <w:tab/>
      </w:r>
      <w:r w:rsidRPr="00322F3B">
        <w:t>Object of this Subdivision</w:t>
      </w:r>
    </w:p>
    <w:p w14:paraId="32806A7B" w14:textId="2090C37E" w:rsidR="00E76F96" w:rsidRPr="00322F3B" w:rsidRDefault="00E76F96" w:rsidP="0054273F">
      <w:pPr>
        <w:pStyle w:val="TofSectsGroupHeading"/>
        <w:keepNext/>
      </w:pPr>
      <w:r w:rsidRPr="00322F3B">
        <w:lastRenderedPageBreak/>
        <w:t xml:space="preserve">Requirements </w:t>
      </w:r>
      <w:r w:rsidR="00941827" w:rsidRPr="00322F3B">
        <w:t>for</w:t>
      </w:r>
      <w:r w:rsidRPr="00322F3B">
        <w:t xml:space="preserve"> a roll</w:t>
      </w:r>
      <w:r w:rsidR="009953FD">
        <w:noBreakHyphen/>
      </w:r>
      <w:r w:rsidRPr="00322F3B">
        <w:t>over under this Subdivision</w:t>
      </w:r>
    </w:p>
    <w:p w14:paraId="0381C641" w14:textId="0A8FAC9D" w:rsidR="00E76F96" w:rsidRPr="00322F3B" w:rsidRDefault="00E76F96" w:rsidP="00E76F96">
      <w:pPr>
        <w:pStyle w:val="TofSectsSection"/>
        <w:keepNext/>
      </w:pPr>
      <w:r w:rsidRPr="00322F3B">
        <w:rPr>
          <w:noProof/>
        </w:rPr>
        <w:t>328</w:t>
      </w:r>
      <w:r w:rsidR="009953FD">
        <w:rPr>
          <w:noProof/>
        </w:rPr>
        <w:noBreakHyphen/>
      </w:r>
      <w:r w:rsidRPr="00322F3B">
        <w:rPr>
          <w:noProof/>
        </w:rPr>
        <w:t>430</w:t>
      </w:r>
      <w:r w:rsidRPr="00322F3B">
        <w:rPr>
          <w:noProof/>
        </w:rPr>
        <w:tab/>
      </w:r>
      <w:r w:rsidRPr="00322F3B">
        <w:t>When a roll</w:t>
      </w:r>
      <w:r w:rsidR="009953FD">
        <w:noBreakHyphen/>
      </w:r>
      <w:r w:rsidRPr="00322F3B">
        <w:t>over is available</w:t>
      </w:r>
    </w:p>
    <w:p w14:paraId="249F6FBA" w14:textId="0A47BEE7" w:rsidR="00E76F96" w:rsidRPr="00322F3B" w:rsidRDefault="00E76F96" w:rsidP="00E76F96">
      <w:pPr>
        <w:pStyle w:val="TofSectsSection"/>
        <w:keepNext/>
      </w:pPr>
      <w:r w:rsidRPr="00322F3B">
        <w:rPr>
          <w:noProof/>
        </w:rPr>
        <w:t>328</w:t>
      </w:r>
      <w:r w:rsidR="009953FD">
        <w:rPr>
          <w:noProof/>
        </w:rPr>
        <w:noBreakHyphen/>
      </w:r>
      <w:r w:rsidRPr="00322F3B">
        <w:rPr>
          <w:noProof/>
        </w:rPr>
        <w:t>435</w:t>
      </w:r>
      <w:r w:rsidRPr="00322F3B">
        <w:rPr>
          <w:noProof/>
        </w:rPr>
        <w:tab/>
      </w:r>
      <w:r w:rsidRPr="00322F3B">
        <w:t>Genuine restructures—safe harbour rule</w:t>
      </w:r>
    </w:p>
    <w:p w14:paraId="138DEA52" w14:textId="4B65A0F4" w:rsidR="00E76F96" w:rsidRPr="00322F3B" w:rsidRDefault="00E76F96" w:rsidP="00E76F96">
      <w:pPr>
        <w:pStyle w:val="TofSectsSection"/>
        <w:keepNext/>
      </w:pPr>
      <w:r w:rsidRPr="00322F3B">
        <w:rPr>
          <w:noProof/>
        </w:rPr>
        <w:t>328</w:t>
      </w:r>
      <w:r w:rsidR="009953FD">
        <w:rPr>
          <w:noProof/>
        </w:rPr>
        <w:noBreakHyphen/>
      </w:r>
      <w:r w:rsidRPr="00322F3B">
        <w:rPr>
          <w:noProof/>
        </w:rPr>
        <w:t>440</w:t>
      </w:r>
      <w:r w:rsidRPr="00322F3B">
        <w:rPr>
          <w:noProof/>
        </w:rPr>
        <w:tab/>
      </w:r>
      <w:r w:rsidRPr="00322F3B">
        <w:t>Ultimate economic ownership—discretionary trusts</w:t>
      </w:r>
    </w:p>
    <w:p w14:paraId="466304A9" w14:textId="696EFCBC" w:rsidR="00E76F96" w:rsidRPr="00322F3B" w:rsidRDefault="00E76F96" w:rsidP="00E76F96">
      <w:pPr>
        <w:pStyle w:val="TofSectsSection"/>
        <w:keepNext/>
      </w:pPr>
      <w:r w:rsidRPr="00322F3B">
        <w:rPr>
          <w:noProof/>
        </w:rPr>
        <w:t>328</w:t>
      </w:r>
      <w:r w:rsidR="009953FD">
        <w:rPr>
          <w:noProof/>
        </w:rPr>
        <w:noBreakHyphen/>
      </w:r>
      <w:r w:rsidRPr="00322F3B">
        <w:rPr>
          <w:noProof/>
        </w:rPr>
        <w:t>445</w:t>
      </w:r>
      <w:r w:rsidRPr="00322F3B">
        <w:rPr>
          <w:noProof/>
        </w:rPr>
        <w:tab/>
      </w:r>
      <w:r w:rsidRPr="00322F3B">
        <w:t>Residency requirement</w:t>
      </w:r>
    </w:p>
    <w:p w14:paraId="5FB69C10" w14:textId="513D1EA3" w:rsidR="00E76F96" w:rsidRPr="00322F3B" w:rsidRDefault="00E76F96" w:rsidP="00E76F96">
      <w:pPr>
        <w:pStyle w:val="TofSectsGroupHeading"/>
      </w:pPr>
      <w:r w:rsidRPr="00322F3B">
        <w:t>Consequences of a roll</w:t>
      </w:r>
      <w:r w:rsidR="009953FD">
        <w:noBreakHyphen/>
      </w:r>
      <w:r w:rsidRPr="00322F3B">
        <w:t>over under this Subdivision</w:t>
      </w:r>
    </w:p>
    <w:p w14:paraId="7B8DF564" w14:textId="4C572BF6" w:rsidR="00E76F96" w:rsidRPr="00322F3B" w:rsidRDefault="00E76F96" w:rsidP="00E76F96">
      <w:pPr>
        <w:pStyle w:val="TofSectsSection"/>
      </w:pPr>
      <w:r w:rsidRPr="00322F3B">
        <w:t>328</w:t>
      </w:r>
      <w:r w:rsidR="009953FD">
        <w:rPr>
          <w:noProof/>
        </w:rPr>
        <w:noBreakHyphen/>
      </w:r>
      <w:r w:rsidRPr="00322F3B">
        <w:rPr>
          <w:noProof/>
        </w:rPr>
        <w:t>450</w:t>
      </w:r>
      <w:r w:rsidRPr="00322F3B">
        <w:tab/>
        <w:t>Small business transfers not to affect income tax positions</w:t>
      </w:r>
    </w:p>
    <w:p w14:paraId="100BE688" w14:textId="3EC5B22F" w:rsidR="00E76F96" w:rsidRPr="00322F3B" w:rsidRDefault="00E76F96" w:rsidP="00E76F96">
      <w:pPr>
        <w:pStyle w:val="TofSectsSection"/>
      </w:pPr>
      <w:r w:rsidRPr="00322F3B">
        <w:rPr>
          <w:noProof/>
        </w:rPr>
        <w:t>328</w:t>
      </w:r>
      <w:r w:rsidR="009953FD">
        <w:rPr>
          <w:noProof/>
        </w:rPr>
        <w:noBreakHyphen/>
      </w:r>
      <w:r w:rsidRPr="00322F3B">
        <w:rPr>
          <w:noProof/>
        </w:rPr>
        <w:t>455</w:t>
      </w:r>
      <w:r w:rsidRPr="00322F3B">
        <w:rPr>
          <w:noProof/>
        </w:rPr>
        <w:tab/>
      </w:r>
      <w:r w:rsidRPr="00322F3B">
        <w:t>Effect of small business restructures on transferred cost of assets</w:t>
      </w:r>
    </w:p>
    <w:p w14:paraId="3397A3C8" w14:textId="63F07B7A" w:rsidR="00E76F96" w:rsidRPr="00322F3B" w:rsidRDefault="00E76F96" w:rsidP="00E76F96">
      <w:pPr>
        <w:pStyle w:val="TofSectsSection"/>
      </w:pPr>
      <w:r w:rsidRPr="00322F3B">
        <w:t>328</w:t>
      </w:r>
      <w:r w:rsidR="009953FD">
        <w:rPr>
          <w:noProof/>
        </w:rPr>
        <w:noBreakHyphen/>
      </w:r>
      <w:r w:rsidRPr="00322F3B">
        <w:rPr>
          <w:noProof/>
        </w:rPr>
        <w:t>460</w:t>
      </w:r>
      <w:r w:rsidRPr="00322F3B">
        <w:tab/>
        <w:t>Effect of small business restructures on acquisition times of pre</w:t>
      </w:r>
      <w:r w:rsidR="009953FD">
        <w:noBreakHyphen/>
      </w:r>
      <w:r w:rsidRPr="00322F3B">
        <w:t>CGT assets</w:t>
      </w:r>
    </w:p>
    <w:p w14:paraId="5B730838" w14:textId="616905E0" w:rsidR="00E76F96" w:rsidRPr="00322F3B" w:rsidRDefault="00E76F96" w:rsidP="00E76F96">
      <w:pPr>
        <w:pStyle w:val="TofSectsSection"/>
        <w:keepNext/>
      </w:pPr>
      <w:r w:rsidRPr="00322F3B">
        <w:rPr>
          <w:noProof/>
        </w:rPr>
        <w:t>328</w:t>
      </w:r>
      <w:r w:rsidR="009953FD">
        <w:rPr>
          <w:noProof/>
        </w:rPr>
        <w:noBreakHyphen/>
      </w:r>
      <w:r w:rsidRPr="00322F3B">
        <w:rPr>
          <w:noProof/>
        </w:rPr>
        <w:t>465</w:t>
      </w:r>
      <w:r w:rsidRPr="00322F3B">
        <w:rPr>
          <w:noProof/>
        </w:rPr>
        <w:tab/>
      </w:r>
      <w:r w:rsidRPr="00322F3B">
        <w:t>New membership interests as consideration for transfer of assets</w:t>
      </w:r>
    </w:p>
    <w:p w14:paraId="670F4101" w14:textId="2246CA1F" w:rsidR="00E76F96" w:rsidRPr="00322F3B" w:rsidRDefault="00E76F96" w:rsidP="00E76F96">
      <w:pPr>
        <w:pStyle w:val="TofSectsSection"/>
        <w:keepNext/>
      </w:pPr>
      <w:r w:rsidRPr="00322F3B">
        <w:rPr>
          <w:noProof/>
        </w:rPr>
        <w:t>328</w:t>
      </w:r>
      <w:r w:rsidR="009953FD">
        <w:rPr>
          <w:noProof/>
        </w:rPr>
        <w:noBreakHyphen/>
      </w:r>
      <w:r w:rsidRPr="00322F3B">
        <w:rPr>
          <w:noProof/>
        </w:rPr>
        <w:t>470</w:t>
      </w:r>
      <w:r w:rsidRPr="00322F3B">
        <w:rPr>
          <w:noProof/>
        </w:rPr>
        <w:tab/>
      </w:r>
      <w:r w:rsidRPr="00322F3B">
        <w:t>Membership interests affected by transfers of assets</w:t>
      </w:r>
    </w:p>
    <w:p w14:paraId="4F3DBC72" w14:textId="35C3313D" w:rsidR="00E76F96" w:rsidRPr="00322F3B" w:rsidRDefault="00E76F96" w:rsidP="00E76F96">
      <w:pPr>
        <w:pStyle w:val="TofSectsSection"/>
        <w:keepNext/>
      </w:pPr>
      <w:r w:rsidRPr="00322F3B">
        <w:rPr>
          <w:noProof/>
        </w:rPr>
        <w:t>328</w:t>
      </w:r>
      <w:r w:rsidR="009953FD">
        <w:rPr>
          <w:noProof/>
        </w:rPr>
        <w:noBreakHyphen/>
      </w:r>
      <w:r w:rsidRPr="00322F3B">
        <w:rPr>
          <w:noProof/>
        </w:rPr>
        <w:t>475</w:t>
      </w:r>
      <w:r w:rsidRPr="00322F3B">
        <w:rPr>
          <w:noProof/>
        </w:rPr>
        <w:tab/>
      </w:r>
      <w:r w:rsidRPr="00322F3B">
        <w:t>Small business restructures involving assets already subject to small business roll</w:t>
      </w:r>
      <w:r w:rsidR="009953FD">
        <w:noBreakHyphen/>
      </w:r>
      <w:r w:rsidRPr="00322F3B">
        <w:t>over</w:t>
      </w:r>
    </w:p>
    <w:p w14:paraId="0E734FA3" w14:textId="77777777" w:rsidR="00E76F96" w:rsidRPr="00322F3B" w:rsidRDefault="00E76F96" w:rsidP="00E76F96">
      <w:pPr>
        <w:pStyle w:val="ActHead4"/>
      </w:pPr>
      <w:bookmarkStart w:id="258" w:name="_Toc201755736"/>
      <w:r w:rsidRPr="00322F3B">
        <w:t>Object of this Subdivision</w:t>
      </w:r>
      <w:bookmarkEnd w:id="258"/>
    </w:p>
    <w:p w14:paraId="78C2DB1B" w14:textId="1799A040" w:rsidR="00E76F96" w:rsidRPr="00322F3B" w:rsidRDefault="00E76F96" w:rsidP="00E76F96">
      <w:pPr>
        <w:pStyle w:val="ActHead5"/>
      </w:pPr>
      <w:bookmarkStart w:id="259" w:name="_Toc201755737"/>
      <w:r w:rsidRPr="00322F3B">
        <w:rPr>
          <w:rStyle w:val="CharSectno"/>
        </w:rPr>
        <w:t>328</w:t>
      </w:r>
      <w:r w:rsidR="009953FD">
        <w:rPr>
          <w:rStyle w:val="CharSectno"/>
        </w:rPr>
        <w:noBreakHyphen/>
      </w:r>
      <w:r w:rsidRPr="00322F3B">
        <w:rPr>
          <w:rStyle w:val="CharSectno"/>
        </w:rPr>
        <w:t>425</w:t>
      </w:r>
      <w:r w:rsidRPr="00322F3B">
        <w:t xml:space="preserve">  Object of this Subdivision</w:t>
      </w:r>
      <w:bookmarkEnd w:id="259"/>
    </w:p>
    <w:p w14:paraId="665C922B" w14:textId="77777777" w:rsidR="00E76F96" w:rsidRPr="00322F3B" w:rsidRDefault="00E76F96" w:rsidP="00E76F96">
      <w:pPr>
        <w:pStyle w:val="subsection"/>
      </w:pPr>
      <w:r w:rsidRPr="00322F3B">
        <w:tab/>
      </w:r>
      <w:r w:rsidRPr="00322F3B">
        <w:tab/>
        <w:t>The object of this Subdivision is to facilitate flexibility for owners of small business entities to restructure their businesses, and the way their business assets are held, while disregarding tax gains and losses that would otherwise arise.</w:t>
      </w:r>
    </w:p>
    <w:p w14:paraId="0860631A" w14:textId="264CEDEB" w:rsidR="00E76F96" w:rsidRPr="00322F3B" w:rsidRDefault="00E76F96" w:rsidP="00E76F96">
      <w:pPr>
        <w:pStyle w:val="ActHead4"/>
      </w:pPr>
      <w:bookmarkStart w:id="260" w:name="_Toc201755738"/>
      <w:r w:rsidRPr="00322F3B">
        <w:t>Requirements for a roll</w:t>
      </w:r>
      <w:r w:rsidR="009953FD">
        <w:noBreakHyphen/>
      </w:r>
      <w:r w:rsidRPr="00322F3B">
        <w:t>over under this Subdivision</w:t>
      </w:r>
      <w:bookmarkEnd w:id="260"/>
    </w:p>
    <w:p w14:paraId="74C68A00" w14:textId="2994EEF1" w:rsidR="00E76F96" w:rsidRPr="00322F3B" w:rsidRDefault="00E76F96" w:rsidP="00E76F96">
      <w:pPr>
        <w:pStyle w:val="ActHead5"/>
      </w:pPr>
      <w:bookmarkStart w:id="261" w:name="_Toc201755739"/>
      <w:r w:rsidRPr="00322F3B">
        <w:rPr>
          <w:rStyle w:val="CharSectno"/>
        </w:rPr>
        <w:t>328</w:t>
      </w:r>
      <w:r w:rsidR="009953FD">
        <w:rPr>
          <w:rStyle w:val="CharSectno"/>
        </w:rPr>
        <w:noBreakHyphen/>
      </w:r>
      <w:r w:rsidRPr="00322F3B">
        <w:rPr>
          <w:rStyle w:val="CharSectno"/>
        </w:rPr>
        <w:t>430</w:t>
      </w:r>
      <w:r w:rsidRPr="00322F3B">
        <w:t xml:space="preserve">  When a roll</w:t>
      </w:r>
      <w:r w:rsidR="009953FD">
        <w:noBreakHyphen/>
      </w:r>
      <w:r w:rsidRPr="00322F3B">
        <w:t>over is available</w:t>
      </w:r>
      <w:bookmarkEnd w:id="261"/>
    </w:p>
    <w:p w14:paraId="7FA90C9F" w14:textId="6339F6DD" w:rsidR="00E76F96" w:rsidRPr="00322F3B" w:rsidRDefault="00E76F96" w:rsidP="00E76F96">
      <w:pPr>
        <w:pStyle w:val="subsection"/>
      </w:pPr>
      <w:r w:rsidRPr="00322F3B">
        <w:tab/>
        <w:t>(1)</w:t>
      </w:r>
      <w:r w:rsidRPr="00322F3B">
        <w:tab/>
        <w:t>A roll</w:t>
      </w:r>
      <w:r w:rsidR="009953FD">
        <w:noBreakHyphen/>
      </w:r>
      <w:r w:rsidRPr="00322F3B">
        <w:t xml:space="preserve">over under this Subdivision is available in relation to an asset that, under a transaction, an entity (the </w:t>
      </w:r>
      <w:r w:rsidRPr="00322F3B">
        <w:rPr>
          <w:b/>
          <w:i/>
        </w:rPr>
        <w:t>transferor</w:t>
      </w:r>
      <w:r w:rsidRPr="00322F3B">
        <w:t>) transfers to one or more other entities (</w:t>
      </w:r>
      <w:r w:rsidRPr="00322F3B">
        <w:rPr>
          <w:b/>
          <w:i/>
        </w:rPr>
        <w:t>transferees</w:t>
      </w:r>
      <w:r w:rsidRPr="00322F3B">
        <w:t>) if:</w:t>
      </w:r>
    </w:p>
    <w:p w14:paraId="13561BE3" w14:textId="6C116781" w:rsidR="00E76F96" w:rsidRPr="00322F3B" w:rsidRDefault="00E76F96" w:rsidP="00E76F96">
      <w:pPr>
        <w:pStyle w:val="paragraph"/>
      </w:pPr>
      <w:r w:rsidRPr="00322F3B">
        <w:tab/>
        <w:t>(a)</w:t>
      </w:r>
      <w:r w:rsidRPr="00322F3B">
        <w:tab/>
        <w:t xml:space="preserve">the transaction is, or is a part of, a genuine restructure of an ongoing </w:t>
      </w:r>
      <w:r w:rsidR="009953FD" w:rsidRPr="009953FD">
        <w:rPr>
          <w:position w:val="6"/>
          <w:sz w:val="16"/>
        </w:rPr>
        <w:t>*</w:t>
      </w:r>
      <w:r w:rsidRPr="00322F3B">
        <w:t>business; and</w:t>
      </w:r>
    </w:p>
    <w:p w14:paraId="69788B22" w14:textId="77777777" w:rsidR="00E76F96" w:rsidRPr="00322F3B" w:rsidRDefault="00E76F96" w:rsidP="00E76F96">
      <w:pPr>
        <w:pStyle w:val="paragraph"/>
      </w:pPr>
      <w:r w:rsidRPr="00322F3B">
        <w:tab/>
        <w:t>(b)</w:t>
      </w:r>
      <w:r w:rsidRPr="00322F3B">
        <w:tab/>
        <w:t>each party to the transfer is an entity to which any one or more of the following applies:</w:t>
      </w:r>
    </w:p>
    <w:p w14:paraId="507E95FB" w14:textId="4D048AA7" w:rsidR="00E76F96" w:rsidRPr="00322F3B" w:rsidRDefault="00E76F96" w:rsidP="00E76F96">
      <w:pPr>
        <w:pStyle w:val="paragraphsub"/>
      </w:pPr>
      <w:r w:rsidRPr="00322F3B">
        <w:tab/>
        <w:t>(i)</w:t>
      </w:r>
      <w:r w:rsidRPr="00322F3B">
        <w:tab/>
        <w:t xml:space="preserve">it is a </w:t>
      </w:r>
      <w:r w:rsidR="009953FD" w:rsidRPr="009953FD">
        <w:rPr>
          <w:position w:val="6"/>
          <w:sz w:val="16"/>
        </w:rPr>
        <w:t>*</w:t>
      </w:r>
      <w:r w:rsidRPr="00322F3B">
        <w:t>small business entity for the income year during which the transfer occurred;</w:t>
      </w:r>
    </w:p>
    <w:p w14:paraId="234C96FA" w14:textId="5D6D1FBA" w:rsidR="00E76F96" w:rsidRPr="00322F3B" w:rsidRDefault="00E76F96" w:rsidP="00E76F96">
      <w:pPr>
        <w:pStyle w:val="paragraphsub"/>
      </w:pPr>
      <w:r w:rsidRPr="00322F3B">
        <w:lastRenderedPageBreak/>
        <w:tab/>
        <w:t>(ii)</w:t>
      </w:r>
      <w:r w:rsidRPr="00322F3B">
        <w:tab/>
        <w:t xml:space="preserve">it has an </w:t>
      </w:r>
      <w:r w:rsidR="009953FD" w:rsidRPr="009953FD">
        <w:rPr>
          <w:position w:val="6"/>
          <w:sz w:val="16"/>
        </w:rPr>
        <w:t>*</w:t>
      </w:r>
      <w:r w:rsidRPr="00322F3B">
        <w:t>affiliate that is a small business entity for that income year;</w:t>
      </w:r>
    </w:p>
    <w:p w14:paraId="4C48B1A9" w14:textId="1374B136" w:rsidR="00E76F96" w:rsidRPr="00322F3B" w:rsidRDefault="00E76F96" w:rsidP="00E76F96">
      <w:pPr>
        <w:pStyle w:val="paragraphsub"/>
      </w:pPr>
      <w:r w:rsidRPr="00322F3B">
        <w:tab/>
        <w:t>(iii)</w:t>
      </w:r>
      <w:r w:rsidRPr="00322F3B">
        <w:tab/>
        <w:t xml:space="preserve">it is </w:t>
      </w:r>
      <w:r w:rsidR="009953FD" w:rsidRPr="009953FD">
        <w:rPr>
          <w:position w:val="6"/>
          <w:sz w:val="16"/>
        </w:rPr>
        <w:t>*</w:t>
      </w:r>
      <w:r w:rsidRPr="00322F3B">
        <w:t>connected with an entity that is a small business entity for that income year;</w:t>
      </w:r>
    </w:p>
    <w:p w14:paraId="1BD48D1E" w14:textId="77777777" w:rsidR="00E76F96" w:rsidRPr="00322F3B" w:rsidRDefault="00E76F96" w:rsidP="00E76F96">
      <w:pPr>
        <w:pStyle w:val="paragraphsub"/>
      </w:pPr>
      <w:r w:rsidRPr="00322F3B">
        <w:tab/>
        <w:t>(iv)</w:t>
      </w:r>
      <w:r w:rsidRPr="00322F3B">
        <w:tab/>
        <w:t>it is a partner in a partnership that is a small business entity for that income year; and</w:t>
      </w:r>
    </w:p>
    <w:p w14:paraId="443680E1" w14:textId="77777777" w:rsidR="00E76F96" w:rsidRPr="00322F3B" w:rsidRDefault="00E76F96" w:rsidP="00E76F96">
      <w:pPr>
        <w:pStyle w:val="paragraph"/>
      </w:pPr>
      <w:r w:rsidRPr="00322F3B">
        <w:tab/>
        <w:t>(c)</w:t>
      </w:r>
      <w:r w:rsidRPr="00322F3B">
        <w:tab/>
        <w:t>the transaction does not have the effect of materially changing:</w:t>
      </w:r>
    </w:p>
    <w:p w14:paraId="79FB0E6D" w14:textId="77777777" w:rsidR="00E76F96" w:rsidRPr="00322F3B" w:rsidRDefault="00E76F96" w:rsidP="00E76F96">
      <w:pPr>
        <w:pStyle w:val="paragraphsub"/>
      </w:pPr>
      <w:r w:rsidRPr="00322F3B">
        <w:tab/>
        <w:t>(i)</w:t>
      </w:r>
      <w:r w:rsidRPr="00322F3B">
        <w:tab/>
        <w:t>which individual has, or which individuals have, the ultimate economic ownership of the asset; and</w:t>
      </w:r>
    </w:p>
    <w:p w14:paraId="2F6571DF" w14:textId="77777777" w:rsidR="00E76F96" w:rsidRPr="00322F3B" w:rsidRDefault="00E76F96" w:rsidP="00E76F96">
      <w:pPr>
        <w:pStyle w:val="paragraphsub"/>
      </w:pPr>
      <w:r w:rsidRPr="00322F3B">
        <w:tab/>
        <w:t>(ii)</w:t>
      </w:r>
      <w:r w:rsidRPr="00322F3B">
        <w:tab/>
        <w:t>if there is more than one such individual—each such individual’s share of that ultimate economic ownership; and</w:t>
      </w:r>
    </w:p>
    <w:p w14:paraId="61CE3EAB" w14:textId="49E28E93" w:rsidR="00E76F96" w:rsidRPr="00322F3B" w:rsidRDefault="00E76F96" w:rsidP="00E76F96">
      <w:pPr>
        <w:pStyle w:val="paragraph"/>
      </w:pPr>
      <w:r w:rsidRPr="00322F3B">
        <w:tab/>
        <w:t>(d)</w:t>
      </w:r>
      <w:r w:rsidRPr="00322F3B">
        <w:tab/>
        <w:t xml:space="preserve">the asset is a </w:t>
      </w:r>
      <w:r w:rsidR="009953FD" w:rsidRPr="009953FD">
        <w:rPr>
          <w:position w:val="6"/>
          <w:sz w:val="16"/>
        </w:rPr>
        <w:t>*</w:t>
      </w:r>
      <w:r w:rsidRPr="00322F3B">
        <w:t xml:space="preserve">CGT asset (other than a </w:t>
      </w:r>
      <w:r w:rsidR="009953FD" w:rsidRPr="009953FD">
        <w:rPr>
          <w:position w:val="6"/>
          <w:sz w:val="16"/>
        </w:rPr>
        <w:t>*</w:t>
      </w:r>
      <w:r w:rsidRPr="00322F3B">
        <w:t>depreciating asset) that is, at the time the transfer takes effect:</w:t>
      </w:r>
    </w:p>
    <w:p w14:paraId="40470AFA" w14:textId="5D9A0347" w:rsidR="00E76F96" w:rsidRPr="00322F3B" w:rsidRDefault="00E76F96" w:rsidP="00E76F96">
      <w:pPr>
        <w:pStyle w:val="paragraphsub"/>
      </w:pPr>
      <w:r w:rsidRPr="00322F3B">
        <w:tab/>
        <w:t>(i)</w:t>
      </w:r>
      <w:r w:rsidRPr="00322F3B">
        <w:tab/>
        <w:t xml:space="preserve">if </w:t>
      </w:r>
      <w:r w:rsidR="00825006" w:rsidRPr="00322F3B">
        <w:t>subparagraph (</w:t>
      </w:r>
      <w:r w:rsidRPr="00322F3B">
        <w:t xml:space="preserve">b)(i) applies—an </w:t>
      </w:r>
      <w:r w:rsidR="009953FD" w:rsidRPr="009953FD">
        <w:rPr>
          <w:position w:val="6"/>
          <w:sz w:val="16"/>
        </w:rPr>
        <w:t>*</w:t>
      </w:r>
      <w:r w:rsidRPr="00322F3B">
        <w:t>active asset; or</w:t>
      </w:r>
    </w:p>
    <w:p w14:paraId="007CDF08" w14:textId="720B5A1D" w:rsidR="00E76F96" w:rsidRPr="00322F3B" w:rsidRDefault="00E76F96" w:rsidP="00E76F96">
      <w:pPr>
        <w:pStyle w:val="paragraphsub"/>
      </w:pPr>
      <w:r w:rsidRPr="00322F3B">
        <w:tab/>
        <w:t>(ii)</w:t>
      </w:r>
      <w:r w:rsidRPr="00322F3B">
        <w:tab/>
        <w:t xml:space="preserve">if </w:t>
      </w:r>
      <w:r w:rsidR="00825006" w:rsidRPr="00322F3B">
        <w:t>subparagraph (</w:t>
      </w:r>
      <w:r w:rsidRPr="00322F3B">
        <w:t>b)(ii) or (iii) applies—an active asset in relation to which subsection</w:t>
      </w:r>
      <w:r w:rsidR="00825006" w:rsidRPr="00322F3B">
        <w:t> </w:t>
      </w:r>
      <w:r w:rsidRPr="00322F3B">
        <w:t>152</w:t>
      </w:r>
      <w:r w:rsidR="009953FD">
        <w:noBreakHyphen/>
      </w:r>
      <w:r w:rsidRPr="00322F3B">
        <w:t>10(1A) is satisfied in that income year</w:t>
      </w:r>
      <w:r w:rsidR="0060588D" w:rsidRPr="00322F3B">
        <w:t>, or would be satisfied in that income year if paragraph 152</w:t>
      </w:r>
      <w:r w:rsidR="009953FD">
        <w:noBreakHyphen/>
      </w:r>
      <w:r w:rsidR="0060588D" w:rsidRPr="00322F3B">
        <w:t>10(1AA)(b) were disregarded</w:t>
      </w:r>
      <w:r w:rsidRPr="00322F3B">
        <w:t>; or</w:t>
      </w:r>
    </w:p>
    <w:p w14:paraId="5184F0F3" w14:textId="77777777" w:rsidR="00E76F96" w:rsidRPr="00322F3B" w:rsidRDefault="00E76F96" w:rsidP="00E76F96">
      <w:pPr>
        <w:pStyle w:val="paragraphsub"/>
      </w:pPr>
      <w:r w:rsidRPr="00322F3B">
        <w:tab/>
        <w:t>(iii)</w:t>
      </w:r>
      <w:r w:rsidRPr="00322F3B">
        <w:tab/>
        <w:t xml:space="preserve">if </w:t>
      </w:r>
      <w:r w:rsidR="00825006" w:rsidRPr="00322F3B">
        <w:t>subparagraph (</w:t>
      </w:r>
      <w:r w:rsidRPr="00322F3B">
        <w:t>b)(iv) applies—an active asset and an interest in an asset of the partnership referred to in that subparagraph; and</w:t>
      </w:r>
    </w:p>
    <w:p w14:paraId="741C7936" w14:textId="12CE29D8" w:rsidR="00E76F96" w:rsidRPr="00322F3B" w:rsidRDefault="00E76F96" w:rsidP="00E76F96">
      <w:pPr>
        <w:pStyle w:val="paragraph"/>
      </w:pPr>
      <w:r w:rsidRPr="00322F3B">
        <w:tab/>
        <w:t>(e)</w:t>
      </w:r>
      <w:r w:rsidRPr="00322F3B">
        <w:tab/>
        <w:t xml:space="preserve">the transferor and each transferee meet the residency requirement in </w:t>
      </w:r>
      <w:r w:rsidR="009F5D03" w:rsidRPr="00322F3B">
        <w:t>section 3</w:t>
      </w:r>
      <w:r w:rsidRPr="00322F3B">
        <w:t>28</w:t>
      </w:r>
      <w:r w:rsidR="009953FD">
        <w:noBreakHyphen/>
      </w:r>
      <w:r w:rsidRPr="00322F3B">
        <w:t>445 for an entity; and</w:t>
      </w:r>
    </w:p>
    <w:p w14:paraId="0362F73F" w14:textId="3DB1ABA0" w:rsidR="00E76F96" w:rsidRPr="00322F3B" w:rsidRDefault="00E76F96" w:rsidP="00E76F96">
      <w:pPr>
        <w:pStyle w:val="paragraph"/>
      </w:pPr>
      <w:r w:rsidRPr="00322F3B">
        <w:tab/>
        <w:t>(f)</w:t>
      </w:r>
      <w:r w:rsidRPr="00322F3B">
        <w:tab/>
        <w:t>the transferor and each transferee choose to apply a roll</w:t>
      </w:r>
      <w:r w:rsidR="009953FD">
        <w:noBreakHyphen/>
      </w:r>
      <w:r w:rsidRPr="00322F3B">
        <w:t>over under this Subdivision in relation to the assets transferred under the transaction.</w:t>
      </w:r>
    </w:p>
    <w:p w14:paraId="06B3CB49" w14:textId="1D731020" w:rsidR="00E76F96" w:rsidRPr="00322F3B" w:rsidRDefault="00E76F96" w:rsidP="00E76F96">
      <w:pPr>
        <w:pStyle w:val="notetext"/>
      </w:pPr>
      <w:r w:rsidRPr="00322F3B">
        <w:t>Note:</w:t>
      </w:r>
      <w:r w:rsidRPr="00322F3B">
        <w:tab/>
        <w:t>The roll</w:t>
      </w:r>
      <w:r w:rsidR="009953FD">
        <w:noBreakHyphen/>
      </w:r>
      <w:r w:rsidRPr="00322F3B">
        <w:t>over of a depreciating asset transferred in the restructuring of a small business is addressed in item</w:t>
      </w:r>
      <w:r w:rsidR="00825006" w:rsidRPr="00322F3B">
        <w:t> </w:t>
      </w:r>
      <w:r w:rsidRPr="00322F3B">
        <w:t xml:space="preserve">8 of the table in </w:t>
      </w:r>
      <w:r w:rsidR="009953FD">
        <w:t>subsection 4</w:t>
      </w:r>
      <w:r w:rsidRPr="00322F3B">
        <w:t>0</w:t>
      </w:r>
      <w:r w:rsidR="009953FD">
        <w:noBreakHyphen/>
      </w:r>
      <w:r w:rsidRPr="00322F3B">
        <w:t>340(1).</w:t>
      </w:r>
    </w:p>
    <w:p w14:paraId="3A8A671E" w14:textId="0E3DE0BD" w:rsidR="00E76F96" w:rsidRPr="00322F3B" w:rsidRDefault="00E76F96" w:rsidP="00E76F96">
      <w:pPr>
        <w:pStyle w:val="subsection"/>
      </w:pPr>
      <w:r w:rsidRPr="00322F3B">
        <w:tab/>
        <w:t>(2)</w:t>
      </w:r>
      <w:r w:rsidRPr="00322F3B">
        <w:tab/>
        <w:t>However, a roll</w:t>
      </w:r>
      <w:r w:rsidR="009953FD">
        <w:noBreakHyphen/>
      </w:r>
      <w:r w:rsidRPr="00322F3B">
        <w:t xml:space="preserve">over under this Subdivision is not available if the transferor, or any transferee, is either an </w:t>
      </w:r>
      <w:r w:rsidR="009953FD" w:rsidRPr="009953FD">
        <w:rPr>
          <w:position w:val="6"/>
          <w:sz w:val="16"/>
        </w:rPr>
        <w:t>*</w:t>
      </w:r>
      <w:r w:rsidRPr="00322F3B">
        <w:t xml:space="preserve">exempt entity or a </w:t>
      </w:r>
      <w:r w:rsidR="009953FD" w:rsidRPr="009953FD">
        <w:rPr>
          <w:position w:val="6"/>
          <w:sz w:val="16"/>
        </w:rPr>
        <w:t>*</w:t>
      </w:r>
      <w:r w:rsidRPr="00322F3B">
        <w:t>complying superannuation entity.</w:t>
      </w:r>
    </w:p>
    <w:p w14:paraId="6AA2BB31" w14:textId="5A7567BE" w:rsidR="00E76F96" w:rsidRPr="00322F3B" w:rsidRDefault="00E76F96" w:rsidP="00E31F25">
      <w:pPr>
        <w:pStyle w:val="ActHead5"/>
      </w:pPr>
      <w:bookmarkStart w:id="262" w:name="_Toc201755740"/>
      <w:r w:rsidRPr="00322F3B">
        <w:rPr>
          <w:rStyle w:val="CharSectno"/>
        </w:rPr>
        <w:lastRenderedPageBreak/>
        <w:t>328</w:t>
      </w:r>
      <w:r w:rsidR="009953FD">
        <w:rPr>
          <w:rStyle w:val="CharSectno"/>
        </w:rPr>
        <w:noBreakHyphen/>
      </w:r>
      <w:r w:rsidRPr="00322F3B">
        <w:rPr>
          <w:rStyle w:val="CharSectno"/>
        </w:rPr>
        <w:t>435</w:t>
      </w:r>
      <w:r w:rsidRPr="00322F3B">
        <w:t xml:space="preserve">  Genuine restructures—safe harbour rule</w:t>
      </w:r>
      <w:bookmarkEnd w:id="262"/>
    </w:p>
    <w:p w14:paraId="7FF44A12" w14:textId="0FA0BE0F" w:rsidR="00E76F96" w:rsidRPr="00322F3B" w:rsidRDefault="00E76F96" w:rsidP="00E31F25">
      <w:pPr>
        <w:pStyle w:val="subsection"/>
        <w:keepNext/>
        <w:keepLines/>
      </w:pPr>
      <w:r w:rsidRPr="00322F3B">
        <w:tab/>
      </w:r>
      <w:r w:rsidRPr="00322F3B">
        <w:tab/>
        <w:t>For the purposes of paragraph</w:t>
      </w:r>
      <w:r w:rsidR="00825006" w:rsidRPr="00322F3B">
        <w:t> </w:t>
      </w:r>
      <w:r w:rsidRPr="00322F3B">
        <w:t>328</w:t>
      </w:r>
      <w:r w:rsidR="009953FD">
        <w:noBreakHyphen/>
      </w:r>
      <w:r w:rsidRPr="00322F3B">
        <w:t xml:space="preserve">430(1)(a) (but without limiting that paragraph), a transaction is, or is a part of, a genuine restructure of an ongoing </w:t>
      </w:r>
      <w:r w:rsidR="009953FD" w:rsidRPr="009953FD">
        <w:rPr>
          <w:position w:val="6"/>
          <w:sz w:val="16"/>
        </w:rPr>
        <w:t>*</w:t>
      </w:r>
      <w:r w:rsidRPr="00322F3B">
        <w:t>business if, in the 3 year period after the transaction takes effect:</w:t>
      </w:r>
    </w:p>
    <w:p w14:paraId="59CA9DBB" w14:textId="5BC8E4F9" w:rsidR="00E76F96" w:rsidRPr="00322F3B" w:rsidRDefault="00E76F96" w:rsidP="00E76F96">
      <w:pPr>
        <w:pStyle w:val="paragraph"/>
      </w:pPr>
      <w:r w:rsidRPr="00322F3B">
        <w:tab/>
        <w:t>(a)</w:t>
      </w:r>
      <w:r w:rsidRPr="00322F3B">
        <w:tab/>
        <w:t xml:space="preserve">there is no change in ultimate economic ownership of any of the significant assets of the business (other than </w:t>
      </w:r>
      <w:r w:rsidR="009953FD" w:rsidRPr="009953FD">
        <w:rPr>
          <w:position w:val="6"/>
          <w:sz w:val="16"/>
        </w:rPr>
        <w:t>*</w:t>
      </w:r>
      <w:r w:rsidRPr="00322F3B">
        <w:t>trading stock) that were transferred under the transaction; and</w:t>
      </w:r>
    </w:p>
    <w:p w14:paraId="4D11FF40" w14:textId="6F8A8E04" w:rsidR="00E76F96" w:rsidRPr="00322F3B" w:rsidRDefault="00E76F96" w:rsidP="00E76F96">
      <w:pPr>
        <w:pStyle w:val="paragraph"/>
      </w:pPr>
      <w:r w:rsidRPr="00322F3B">
        <w:tab/>
        <w:t>(b)</w:t>
      </w:r>
      <w:r w:rsidRPr="00322F3B">
        <w:tab/>
        <w:t xml:space="preserve">those significant assets continue to be </w:t>
      </w:r>
      <w:r w:rsidR="009953FD" w:rsidRPr="009953FD">
        <w:rPr>
          <w:position w:val="6"/>
          <w:sz w:val="16"/>
        </w:rPr>
        <w:t>*</w:t>
      </w:r>
      <w:r w:rsidRPr="00322F3B">
        <w:t>active assets; and</w:t>
      </w:r>
    </w:p>
    <w:p w14:paraId="467A1ECE" w14:textId="77777777" w:rsidR="00E76F96" w:rsidRPr="00322F3B" w:rsidRDefault="00E76F96" w:rsidP="00E76F96">
      <w:pPr>
        <w:pStyle w:val="paragraph"/>
      </w:pPr>
      <w:r w:rsidRPr="00322F3B">
        <w:tab/>
        <w:t>(c)</w:t>
      </w:r>
      <w:r w:rsidRPr="00322F3B">
        <w:tab/>
        <w:t>there is no significant or material use of those significant assets for private purposes.</w:t>
      </w:r>
    </w:p>
    <w:p w14:paraId="55FC9588" w14:textId="37B5DF51" w:rsidR="00E76F96" w:rsidRPr="00322F3B" w:rsidRDefault="00E76F96" w:rsidP="00E76F96">
      <w:pPr>
        <w:pStyle w:val="ActHead5"/>
      </w:pPr>
      <w:bookmarkStart w:id="263" w:name="_Toc201755741"/>
      <w:r w:rsidRPr="00322F3B">
        <w:rPr>
          <w:rStyle w:val="CharSectno"/>
        </w:rPr>
        <w:t>328</w:t>
      </w:r>
      <w:r w:rsidR="009953FD">
        <w:rPr>
          <w:rStyle w:val="CharSectno"/>
        </w:rPr>
        <w:noBreakHyphen/>
      </w:r>
      <w:r w:rsidRPr="00322F3B">
        <w:rPr>
          <w:rStyle w:val="CharSectno"/>
        </w:rPr>
        <w:t>440</w:t>
      </w:r>
      <w:r w:rsidRPr="00322F3B">
        <w:t xml:space="preserve">  Ultimate economic ownership—discretionary trusts</w:t>
      </w:r>
      <w:bookmarkEnd w:id="263"/>
    </w:p>
    <w:p w14:paraId="5601744C" w14:textId="6ACC9337" w:rsidR="00E76F96" w:rsidRPr="00322F3B" w:rsidRDefault="00E76F96" w:rsidP="00E76F96">
      <w:pPr>
        <w:pStyle w:val="subsection"/>
      </w:pPr>
      <w:r w:rsidRPr="00322F3B">
        <w:tab/>
      </w:r>
      <w:r w:rsidRPr="00322F3B">
        <w:tab/>
        <w:t>For the purposes of paragraph</w:t>
      </w:r>
      <w:r w:rsidR="00825006" w:rsidRPr="00322F3B">
        <w:t> </w:t>
      </w:r>
      <w:r w:rsidRPr="00322F3B">
        <w:t>328</w:t>
      </w:r>
      <w:r w:rsidR="009953FD">
        <w:noBreakHyphen/>
      </w:r>
      <w:r w:rsidRPr="00322F3B">
        <w:t>430(1)(c), a transaction does not have the effect of changing the ultimate economic ownership of an asset, or any individual’s share of that ultimate economic ownership, if:</w:t>
      </w:r>
    </w:p>
    <w:p w14:paraId="10D7650C" w14:textId="77777777" w:rsidR="00E76F96" w:rsidRPr="00322F3B" w:rsidRDefault="00E76F96" w:rsidP="00E76F96">
      <w:pPr>
        <w:pStyle w:val="paragraph"/>
      </w:pPr>
      <w:r w:rsidRPr="00322F3B">
        <w:tab/>
        <w:t>(a)</w:t>
      </w:r>
      <w:r w:rsidRPr="00322F3B">
        <w:tab/>
        <w:t>either or both of the following applies:</w:t>
      </w:r>
    </w:p>
    <w:p w14:paraId="324C443E" w14:textId="7B791481" w:rsidR="00E76F96" w:rsidRPr="00322F3B" w:rsidRDefault="00E76F96" w:rsidP="00E76F96">
      <w:pPr>
        <w:pStyle w:val="paragraphsub"/>
      </w:pPr>
      <w:r w:rsidRPr="00322F3B">
        <w:tab/>
        <w:t>(i)</w:t>
      </w:r>
      <w:r w:rsidRPr="00322F3B">
        <w:tab/>
        <w:t xml:space="preserve">just before the transaction took effect, the asset was included in the property of a </w:t>
      </w:r>
      <w:r w:rsidR="009953FD" w:rsidRPr="009953FD">
        <w:rPr>
          <w:position w:val="6"/>
          <w:sz w:val="16"/>
        </w:rPr>
        <w:t>*</w:t>
      </w:r>
      <w:r w:rsidRPr="00322F3B">
        <w:t>non</w:t>
      </w:r>
      <w:r w:rsidR="009953FD">
        <w:noBreakHyphen/>
      </w:r>
      <w:r w:rsidRPr="00322F3B">
        <w:t xml:space="preserve">fixed trust that was a </w:t>
      </w:r>
      <w:r w:rsidR="009953FD" w:rsidRPr="009953FD">
        <w:rPr>
          <w:position w:val="6"/>
          <w:sz w:val="16"/>
        </w:rPr>
        <w:t>*</w:t>
      </w:r>
      <w:r w:rsidRPr="00322F3B">
        <w:t>family trust;</w:t>
      </w:r>
    </w:p>
    <w:p w14:paraId="32E2D1EB" w14:textId="39589769" w:rsidR="00E76F96" w:rsidRPr="00322F3B" w:rsidRDefault="00E76F96" w:rsidP="00E76F96">
      <w:pPr>
        <w:pStyle w:val="paragraphsub"/>
      </w:pPr>
      <w:r w:rsidRPr="00322F3B">
        <w:tab/>
        <w:t>(ii)</w:t>
      </w:r>
      <w:r w:rsidRPr="00322F3B">
        <w:tab/>
        <w:t>just after the transaction takes effect, the asset is included in the property of a non</w:t>
      </w:r>
      <w:r w:rsidR="009953FD">
        <w:noBreakHyphen/>
      </w:r>
      <w:r w:rsidRPr="00322F3B">
        <w:t>fixed trust that is a family trust; and</w:t>
      </w:r>
    </w:p>
    <w:p w14:paraId="429C0494" w14:textId="77777777" w:rsidR="00E76F96" w:rsidRPr="00322F3B" w:rsidRDefault="00E76F96" w:rsidP="00E76F96">
      <w:pPr>
        <w:pStyle w:val="paragraph"/>
      </w:pPr>
      <w:r w:rsidRPr="00322F3B">
        <w:tab/>
        <w:t>(b)</w:t>
      </w:r>
      <w:r w:rsidRPr="00322F3B">
        <w:tab/>
        <w:t>every individual who, just before the transfer took effect, had the ultimate economic ownership of the asset was a member of the family group (within the meaning of Schedule</w:t>
      </w:r>
      <w:r w:rsidR="00825006" w:rsidRPr="00322F3B">
        <w:t> </w:t>
      </w:r>
      <w:r w:rsidRPr="00322F3B">
        <w:t xml:space="preserve">2F to the </w:t>
      </w:r>
      <w:r w:rsidRPr="00322F3B">
        <w:rPr>
          <w:i/>
        </w:rPr>
        <w:t>Income Tax Assessment Act 1936</w:t>
      </w:r>
      <w:r w:rsidRPr="00322F3B">
        <w:t xml:space="preserve">) relating to the trust or trusts referred to in </w:t>
      </w:r>
      <w:r w:rsidR="00825006" w:rsidRPr="00322F3B">
        <w:t>paragraph (</w:t>
      </w:r>
      <w:r w:rsidRPr="00322F3B">
        <w:t>a); and</w:t>
      </w:r>
    </w:p>
    <w:p w14:paraId="7668844B" w14:textId="77777777" w:rsidR="00E76F96" w:rsidRPr="00322F3B" w:rsidRDefault="00E76F96" w:rsidP="00E76F96">
      <w:pPr>
        <w:pStyle w:val="paragraph"/>
      </w:pPr>
      <w:r w:rsidRPr="00322F3B">
        <w:tab/>
        <w:t>(c)</w:t>
      </w:r>
      <w:r w:rsidRPr="00322F3B">
        <w:tab/>
        <w:t>every individual who, just after the transfer takes effect, has the ultimate economic ownership of the asset is a member of that family group.</w:t>
      </w:r>
    </w:p>
    <w:p w14:paraId="22A82BFB" w14:textId="47AE3CE3" w:rsidR="00E76F96" w:rsidRPr="00322F3B" w:rsidRDefault="00E76F96" w:rsidP="00E76F96">
      <w:pPr>
        <w:pStyle w:val="ActHead5"/>
      </w:pPr>
      <w:bookmarkStart w:id="264" w:name="_Toc201755742"/>
      <w:r w:rsidRPr="00322F3B">
        <w:rPr>
          <w:rStyle w:val="CharSectno"/>
        </w:rPr>
        <w:lastRenderedPageBreak/>
        <w:t>328</w:t>
      </w:r>
      <w:r w:rsidR="009953FD">
        <w:rPr>
          <w:rStyle w:val="CharSectno"/>
        </w:rPr>
        <w:noBreakHyphen/>
      </w:r>
      <w:r w:rsidRPr="00322F3B">
        <w:rPr>
          <w:rStyle w:val="CharSectno"/>
        </w:rPr>
        <w:t>445</w:t>
      </w:r>
      <w:r w:rsidRPr="00322F3B">
        <w:t xml:space="preserve">  Residency requirement</w:t>
      </w:r>
      <w:bookmarkEnd w:id="264"/>
    </w:p>
    <w:p w14:paraId="28AC040B" w14:textId="24EC9596" w:rsidR="00E76F96" w:rsidRPr="00322F3B" w:rsidRDefault="00E76F96" w:rsidP="00E76F96">
      <w:pPr>
        <w:pStyle w:val="subsection"/>
      </w:pPr>
      <w:r w:rsidRPr="00322F3B">
        <w:tab/>
      </w:r>
      <w:r w:rsidRPr="00322F3B">
        <w:tab/>
        <w:t>For the purposes of paragraph</w:t>
      </w:r>
      <w:r w:rsidR="00825006" w:rsidRPr="00322F3B">
        <w:t> </w:t>
      </w:r>
      <w:r w:rsidRPr="00322F3B">
        <w:t>328</w:t>
      </w:r>
      <w:r w:rsidR="009953FD">
        <w:noBreakHyphen/>
      </w:r>
      <w:r w:rsidRPr="00322F3B">
        <w:t>430(1)(e), the residency requirement for an entity is that:</w:t>
      </w:r>
    </w:p>
    <w:p w14:paraId="6A23D4E3" w14:textId="77777777" w:rsidR="00E76F96" w:rsidRPr="00322F3B" w:rsidRDefault="00E76F96" w:rsidP="00E76F96">
      <w:pPr>
        <w:pStyle w:val="paragraph"/>
      </w:pPr>
      <w:r w:rsidRPr="00322F3B">
        <w:tab/>
        <w:t>(a)</w:t>
      </w:r>
      <w:r w:rsidRPr="00322F3B">
        <w:tab/>
        <w:t>if the entity is an individual or a company—the entity is an Australian resident; or</w:t>
      </w:r>
    </w:p>
    <w:p w14:paraId="7BAAFFD3" w14:textId="05E1C019" w:rsidR="00E76F96" w:rsidRPr="00322F3B" w:rsidRDefault="00E76F96" w:rsidP="00E76F96">
      <w:pPr>
        <w:pStyle w:val="paragraph"/>
      </w:pPr>
      <w:r w:rsidRPr="00322F3B">
        <w:tab/>
        <w:t>(b)</w:t>
      </w:r>
      <w:r w:rsidRPr="00322F3B">
        <w:tab/>
        <w:t xml:space="preserve">if the entity is a trust—it is a </w:t>
      </w:r>
      <w:r w:rsidR="009953FD" w:rsidRPr="009953FD">
        <w:rPr>
          <w:position w:val="6"/>
          <w:sz w:val="16"/>
        </w:rPr>
        <w:t>*</w:t>
      </w:r>
      <w:r w:rsidRPr="00322F3B">
        <w:t>resident trust for CGT purposes; or</w:t>
      </w:r>
    </w:p>
    <w:p w14:paraId="6A25290D" w14:textId="6C68CE34" w:rsidR="00E76F96" w:rsidRPr="00322F3B" w:rsidRDefault="00E76F96" w:rsidP="00E76F96">
      <w:pPr>
        <w:pStyle w:val="paragraph"/>
      </w:pPr>
      <w:r w:rsidRPr="00322F3B">
        <w:tab/>
        <w:t>(c)</w:t>
      </w:r>
      <w:r w:rsidRPr="00322F3B">
        <w:tab/>
        <w:t xml:space="preserve">if the entity is a partnership (other than a </w:t>
      </w:r>
      <w:r w:rsidR="009953FD" w:rsidRPr="009953FD">
        <w:rPr>
          <w:position w:val="6"/>
          <w:sz w:val="16"/>
        </w:rPr>
        <w:t>*</w:t>
      </w:r>
      <w:r w:rsidRPr="00322F3B">
        <w:t>corporate limited partnership)—at least one of the partners is an Australian resident; or</w:t>
      </w:r>
    </w:p>
    <w:p w14:paraId="2EA4CB0A" w14:textId="339C5B75" w:rsidR="00E76F96" w:rsidRPr="00322F3B" w:rsidRDefault="00E76F96" w:rsidP="00E76F96">
      <w:pPr>
        <w:pStyle w:val="paragraph"/>
      </w:pPr>
      <w:r w:rsidRPr="00322F3B">
        <w:tab/>
        <w:t>(d)</w:t>
      </w:r>
      <w:r w:rsidRPr="00322F3B">
        <w:tab/>
        <w:t>if the entity is a corporate limited partnership—it is, under section</w:t>
      </w:r>
      <w:r w:rsidR="00825006" w:rsidRPr="00322F3B">
        <w:t> </w:t>
      </w:r>
      <w:r w:rsidRPr="00322F3B">
        <w:t xml:space="preserve">94T of the </w:t>
      </w:r>
      <w:r w:rsidRPr="00322F3B">
        <w:rPr>
          <w:i/>
        </w:rPr>
        <w:t>Income Tax Assessment Act 1936</w:t>
      </w:r>
      <w:r w:rsidRPr="00322F3B">
        <w:t xml:space="preserve">, a resident for the purposes of the </w:t>
      </w:r>
      <w:r w:rsidR="009953FD" w:rsidRPr="009953FD">
        <w:rPr>
          <w:position w:val="6"/>
          <w:sz w:val="16"/>
        </w:rPr>
        <w:t>*</w:t>
      </w:r>
      <w:r w:rsidRPr="00322F3B">
        <w:t>income tax law.</w:t>
      </w:r>
    </w:p>
    <w:p w14:paraId="030E0705" w14:textId="04633B02" w:rsidR="00E76F96" w:rsidRPr="00322F3B" w:rsidRDefault="00E76F96" w:rsidP="00E76F96">
      <w:pPr>
        <w:pStyle w:val="ActHead4"/>
      </w:pPr>
      <w:bookmarkStart w:id="265" w:name="_Toc201755743"/>
      <w:r w:rsidRPr="00322F3B">
        <w:t>Consequences of a roll</w:t>
      </w:r>
      <w:r w:rsidR="009953FD">
        <w:noBreakHyphen/>
      </w:r>
      <w:r w:rsidRPr="00322F3B">
        <w:t>over under this Subdivision</w:t>
      </w:r>
      <w:bookmarkEnd w:id="265"/>
    </w:p>
    <w:p w14:paraId="4C2FE9C3" w14:textId="614B1237" w:rsidR="00E76F96" w:rsidRPr="00322F3B" w:rsidRDefault="00E76F96" w:rsidP="00E76F96">
      <w:pPr>
        <w:pStyle w:val="ActHead5"/>
      </w:pPr>
      <w:bookmarkStart w:id="266" w:name="_Toc201755744"/>
      <w:r w:rsidRPr="00322F3B">
        <w:rPr>
          <w:rStyle w:val="CharSectno"/>
        </w:rPr>
        <w:t>328</w:t>
      </w:r>
      <w:r w:rsidR="009953FD">
        <w:rPr>
          <w:rStyle w:val="CharSectno"/>
        </w:rPr>
        <w:noBreakHyphen/>
      </w:r>
      <w:r w:rsidRPr="00322F3B">
        <w:rPr>
          <w:rStyle w:val="CharSectno"/>
        </w:rPr>
        <w:t>450</w:t>
      </w:r>
      <w:r w:rsidRPr="00322F3B">
        <w:t xml:space="preserve">  Small business transfers not to affect income tax positions</w:t>
      </w:r>
      <w:bookmarkEnd w:id="266"/>
    </w:p>
    <w:p w14:paraId="6527B85B" w14:textId="4DEA9972" w:rsidR="00E76F96" w:rsidRPr="00322F3B" w:rsidRDefault="00E76F96" w:rsidP="00E76F96">
      <w:pPr>
        <w:pStyle w:val="subsection"/>
      </w:pPr>
      <w:r w:rsidRPr="00322F3B">
        <w:tab/>
        <w:t>(1)</w:t>
      </w:r>
      <w:r w:rsidRPr="00322F3B">
        <w:tab/>
        <w:t xml:space="preserve">Except as provided by this Subdivision, a transfer of an asset has no direct consequences under the </w:t>
      </w:r>
      <w:r w:rsidR="009953FD" w:rsidRPr="009953FD">
        <w:rPr>
          <w:position w:val="6"/>
          <w:sz w:val="16"/>
        </w:rPr>
        <w:t>*</w:t>
      </w:r>
      <w:r w:rsidRPr="00322F3B">
        <w:t>income tax law if:</w:t>
      </w:r>
    </w:p>
    <w:p w14:paraId="3FD855B9" w14:textId="39015931" w:rsidR="00E76F96" w:rsidRPr="00322F3B" w:rsidRDefault="00E76F96" w:rsidP="00E76F96">
      <w:pPr>
        <w:pStyle w:val="paragraph"/>
      </w:pPr>
      <w:r w:rsidRPr="00322F3B">
        <w:tab/>
        <w:t>(a)</w:t>
      </w:r>
      <w:r w:rsidRPr="00322F3B">
        <w:tab/>
        <w:t xml:space="preserve">the transfer occurs under a transaction in relation to which </w:t>
      </w:r>
      <w:r w:rsidR="009F5D03" w:rsidRPr="00322F3B">
        <w:t>section 3</w:t>
      </w:r>
      <w:r w:rsidRPr="00322F3B">
        <w:t>28</w:t>
      </w:r>
      <w:r w:rsidR="009953FD">
        <w:noBreakHyphen/>
      </w:r>
      <w:r w:rsidRPr="00322F3B">
        <w:t>430 applies; and</w:t>
      </w:r>
    </w:p>
    <w:p w14:paraId="695D6BCD" w14:textId="18C45068" w:rsidR="00E76F96" w:rsidRPr="00322F3B" w:rsidRDefault="00E76F96" w:rsidP="00E76F96">
      <w:pPr>
        <w:pStyle w:val="paragraph"/>
      </w:pPr>
      <w:r w:rsidRPr="00322F3B">
        <w:tab/>
        <w:t>(b)</w:t>
      </w:r>
      <w:r w:rsidRPr="00322F3B">
        <w:tab/>
        <w:t>a roll</w:t>
      </w:r>
      <w:r w:rsidR="009953FD">
        <w:noBreakHyphen/>
      </w:r>
      <w:r w:rsidRPr="00322F3B">
        <w:t>over under this Subdivision is available under that section in relation to the asset.</w:t>
      </w:r>
    </w:p>
    <w:p w14:paraId="3FFD9042" w14:textId="77777777" w:rsidR="00E76F96" w:rsidRPr="00322F3B" w:rsidRDefault="00E76F96" w:rsidP="00E76F96">
      <w:pPr>
        <w:pStyle w:val="notetext"/>
      </w:pPr>
      <w:r w:rsidRPr="00322F3B">
        <w:t>Example:</w:t>
      </w:r>
      <w:r w:rsidRPr="00322F3B">
        <w:tab/>
        <w:t>If the transfer were a transfer of the asset from a company to a shareholder, it would not be treated as a payment of a dividend under Division</w:t>
      </w:r>
      <w:r w:rsidR="00825006" w:rsidRPr="00322F3B">
        <w:t> </w:t>
      </w:r>
      <w:r w:rsidRPr="00322F3B">
        <w:t xml:space="preserve">7A of Part III of the </w:t>
      </w:r>
      <w:r w:rsidRPr="00322F3B">
        <w:rPr>
          <w:i/>
        </w:rPr>
        <w:t>Income Tax Assessment Act 1936</w:t>
      </w:r>
      <w:r w:rsidRPr="00322F3B">
        <w:t>.</w:t>
      </w:r>
    </w:p>
    <w:p w14:paraId="7D940652" w14:textId="70B97F33" w:rsidR="00E76F96" w:rsidRPr="00322F3B" w:rsidRDefault="00E76F96" w:rsidP="00E76F96">
      <w:pPr>
        <w:pStyle w:val="subsection"/>
      </w:pPr>
      <w:r w:rsidRPr="00322F3B">
        <w:tab/>
        <w:t>(2)</w:t>
      </w:r>
      <w:r w:rsidRPr="00322F3B">
        <w:tab/>
        <w:t xml:space="preserve">To avoid doubt, this section does not affect the application of the </w:t>
      </w:r>
      <w:r w:rsidR="009953FD" w:rsidRPr="009953FD">
        <w:rPr>
          <w:position w:val="6"/>
          <w:sz w:val="16"/>
        </w:rPr>
        <w:t>*</w:t>
      </w:r>
      <w:r w:rsidRPr="00322F3B">
        <w:t>income tax law in relation to:</w:t>
      </w:r>
    </w:p>
    <w:p w14:paraId="32C36988" w14:textId="77777777" w:rsidR="00E76F96" w:rsidRPr="00322F3B" w:rsidRDefault="00E76F96" w:rsidP="00E76F96">
      <w:pPr>
        <w:pStyle w:val="paragraph"/>
      </w:pPr>
      <w:r w:rsidRPr="00322F3B">
        <w:tab/>
        <w:t>(a)</w:t>
      </w:r>
      <w:r w:rsidRPr="00322F3B">
        <w:tab/>
        <w:t>anything that happens in relation to the asset that does not directly relate to the transfer; or</w:t>
      </w:r>
    </w:p>
    <w:p w14:paraId="0DB4560F" w14:textId="77777777" w:rsidR="00E76F96" w:rsidRPr="00322F3B" w:rsidRDefault="00E76F96" w:rsidP="00E76F96">
      <w:pPr>
        <w:pStyle w:val="paragraph"/>
      </w:pPr>
      <w:r w:rsidRPr="00322F3B">
        <w:tab/>
        <w:t>(b)</w:t>
      </w:r>
      <w:r w:rsidRPr="00322F3B">
        <w:tab/>
        <w:t>the ownership of the asset at any time.</w:t>
      </w:r>
    </w:p>
    <w:p w14:paraId="5A563425" w14:textId="3BFDE144" w:rsidR="00E76F96" w:rsidRPr="00322F3B" w:rsidRDefault="00E76F96" w:rsidP="00E76F96">
      <w:pPr>
        <w:pStyle w:val="ActHead5"/>
      </w:pPr>
      <w:bookmarkStart w:id="267" w:name="_Toc201755745"/>
      <w:r w:rsidRPr="00322F3B">
        <w:rPr>
          <w:rStyle w:val="CharSectno"/>
        </w:rPr>
        <w:lastRenderedPageBreak/>
        <w:t>328</w:t>
      </w:r>
      <w:r w:rsidR="009953FD">
        <w:rPr>
          <w:rStyle w:val="CharSectno"/>
        </w:rPr>
        <w:noBreakHyphen/>
      </w:r>
      <w:r w:rsidRPr="00322F3B">
        <w:rPr>
          <w:rStyle w:val="CharSectno"/>
        </w:rPr>
        <w:t>455</w:t>
      </w:r>
      <w:r w:rsidRPr="00322F3B">
        <w:t xml:space="preserve">  Effect of small business restructures on transferred cost of assets</w:t>
      </w:r>
      <w:bookmarkEnd w:id="267"/>
    </w:p>
    <w:p w14:paraId="381B6036" w14:textId="2FA00C14" w:rsidR="00E76F96" w:rsidRPr="00322F3B" w:rsidRDefault="00E76F96" w:rsidP="00E76F96">
      <w:pPr>
        <w:pStyle w:val="subsection"/>
      </w:pPr>
      <w:r w:rsidRPr="00322F3B">
        <w:tab/>
        <w:t>(1)</w:t>
      </w:r>
      <w:r w:rsidRPr="00322F3B">
        <w:tab/>
        <w:t xml:space="preserve">The </w:t>
      </w:r>
      <w:r w:rsidR="009953FD" w:rsidRPr="009953FD">
        <w:rPr>
          <w:position w:val="6"/>
          <w:sz w:val="16"/>
        </w:rPr>
        <w:t>*</w:t>
      </w:r>
      <w:r w:rsidRPr="00322F3B">
        <w:t xml:space="preserve">income tax law applies to an entity in relation to the transfer of an asset by the entity, or to the entity, as if the transfer takes place for the asset’s </w:t>
      </w:r>
      <w:r w:rsidR="009953FD" w:rsidRPr="009953FD">
        <w:rPr>
          <w:position w:val="6"/>
          <w:sz w:val="16"/>
        </w:rPr>
        <w:t>*</w:t>
      </w:r>
      <w:r w:rsidRPr="00322F3B">
        <w:t>roll</w:t>
      </w:r>
      <w:r w:rsidR="009953FD">
        <w:noBreakHyphen/>
      </w:r>
      <w:r w:rsidRPr="00322F3B">
        <w:t>over cost if:</w:t>
      </w:r>
    </w:p>
    <w:p w14:paraId="0D46B942" w14:textId="52F7B208" w:rsidR="00E76F96" w:rsidRPr="00322F3B" w:rsidRDefault="00E76F96" w:rsidP="00E76F96">
      <w:pPr>
        <w:pStyle w:val="paragraph"/>
      </w:pPr>
      <w:r w:rsidRPr="00322F3B">
        <w:tab/>
        <w:t>(a)</w:t>
      </w:r>
      <w:r w:rsidRPr="00322F3B">
        <w:tab/>
        <w:t xml:space="preserve">the transfer occurs under a transaction in relation to which </w:t>
      </w:r>
      <w:r w:rsidR="009F5D03" w:rsidRPr="00322F3B">
        <w:t>section 3</w:t>
      </w:r>
      <w:r w:rsidRPr="00322F3B">
        <w:t>28</w:t>
      </w:r>
      <w:r w:rsidR="009953FD">
        <w:noBreakHyphen/>
      </w:r>
      <w:r w:rsidRPr="00322F3B">
        <w:t>430 applies; and</w:t>
      </w:r>
    </w:p>
    <w:p w14:paraId="6D3DD0F2" w14:textId="598E256A" w:rsidR="00E76F96" w:rsidRPr="00322F3B" w:rsidRDefault="00E76F96" w:rsidP="00E76F96">
      <w:pPr>
        <w:pStyle w:val="paragraph"/>
      </w:pPr>
      <w:r w:rsidRPr="00322F3B">
        <w:tab/>
        <w:t>(b)</w:t>
      </w:r>
      <w:r w:rsidRPr="00322F3B">
        <w:tab/>
        <w:t>a roll</w:t>
      </w:r>
      <w:r w:rsidR="009953FD">
        <w:noBreakHyphen/>
      </w:r>
      <w:r w:rsidRPr="00322F3B">
        <w:t>over under this Subdivision is available under that section in relation to the asset.</w:t>
      </w:r>
    </w:p>
    <w:p w14:paraId="7785C80D" w14:textId="17A8E6A0" w:rsidR="00E76F96" w:rsidRPr="00322F3B" w:rsidRDefault="00E76F96" w:rsidP="00E76F96">
      <w:pPr>
        <w:pStyle w:val="subsection"/>
      </w:pPr>
      <w:r w:rsidRPr="00322F3B">
        <w:tab/>
        <w:t>(2)</w:t>
      </w:r>
      <w:r w:rsidRPr="00322F3B">
        <w:tab/>
        <w:t xml:space="preserve">The asset’s </w:t>
      </w:r>
      <w:r w:rsidRPr="00322F3B">
        <w:rPr>
          <w:b/>
          <w:i/>
        </w:rPr>
        <w:t>roll</w:t>
      </w:r>
      <w:r w:rsidR="009953FD">
        <w:rPr>
          <w:b/>
          <w:i/>
        </w:rPr>
        <w:noBreakHyphen/>
      </w:r>
      <w:r w:rsidRPr="00322F3B">
        <w:rPr>
          <w:b/>
          <w:i/>
        </w:rPr>
        <w:t>over cost</w:t>
      </w:r>
      <w:r w:rsidRPr="00322F3B">
        <w:t xml:space="preserve"> is whichever of the following amounts is applicable in relation to the transfer:</w:t>
      </w:r>
    </w:p>
    <w:p w14:paraId="6258898A" w14:textId="2BF6C69F" w:rsidR="00E76F96" w:rsidRPr="00322F3B" w:rsidRDefault="00E76F96" w:rsidP="00E76F96">
      <w:pPr>
        <w:pStyle w:val="paragraph"/>
      </w:pPr>
      <w:r w:rsidRPr="00322F3B">
        <w:tab/>
        <w:t>(a)</w:t>
      </w:r>
      <w:r w:rsidRPr="00322F3B">
        <w:tab/>
        <w:t xml:space="preserve">in relation to the application of </w:t>
      </w:r>
      <w:r w:rsidR="00825006" w:rsidRPr="00322F3B">
        <w:t>subsection (</w:t>
      </w:r>
      <w:r w:rsidRPr="00322F3B">
        <w:t xml:space="preserve">1) to the asset as a </w:t>
      </w:r>
      <w:r w:rsidR="009953FD" w:rsidRPr="009953FD">
        <w:rPr>
          <w:position w:val="6"/>
          <w:sz w:val="16"/>
        </w:rPr>
        <w:t>*</w:t>
      </w:r>
      <w:r w:rsidRPr="00322F3B">
        <w:t xml:space="preserve">CGT asset (other than </w:t>
      </w:r>
      <w:r w:rsidR="009953FD" w:rsidRPr="009953FD">
        <w:rPr>
          <w:position w:val="6"/>
          <w:sz w:val="16"/>
        </w:rPr>
        <w:t>*</w:t>
      </w:r>
      <w:r w:rsidRPr="00322F3B">
        <w:t xml:space="preserve">trading stock, a </w:t>
      </w:r>
      <w:r w:rsidR="009953FD" w:rsidRPr="009953FD">
        <w:rPr>
          <w:position w:val="6"/>
          <w:sz w:val="16"/>
        </w:rPr>
        <w:t>*</w:t>
      </w:r>
      <w:r w:rsidRPr="00322F3B">
        <w:t xml:space="preserve">revenue asset or a </w:t>
      </w:r>
      <w:r w:rsidR="009953FD" w:rsidRPr="009953FD">
        <w:rPr>
          <w:position w:val="6"/>
          <w:sz w:val="16"/>
        </w:rPr>
        <w:t>*</w:t>
      </w:r>
      <w:r w:rsidRPr="00322F3B">
        <w:t xml:space="preserve">depreciating asset)—the transferor’s </w:t>
      </w:r>
      <w:r w:rsidR="009953FD" w:rsidRPr="009953FD">
        <w:rPr>
          <w:position w:val="6"/>
          <w:sz w:val="16"/>
        </w:rPr>
        <w:t>*</w:t>
      </w:r>
      <w:r w:rsidRPr="00322F3B">
        <w:t>cost base for the asset just before the transfer takes effect;</w:t>
      </w:r>
    </w:p>
    <w:p w14:paraId="79A165D8" w14:textId="77777777" w:rsidR="00E76F96" w:rsidRPr="00322F3B" w:rsidRDefault="00E76F96" w:rsidP="00E76F96">
      <w:pPr>
        <w:pStyle w:val="paragraph"/>
      </w:pPr>
      <w:r w:rsidRPr="00322F3B">
        <w:tab/>
        <w:t>(b)</w:t>
      </w:r>
      <w:r w:rsidRPr="00322F3B">
        <w:tab/>
        <w:t xml:space="preserve">in relation to the application of </w:t>
      </w:r>
      <w:r w:rsidR="00825006" w:rsidRPr="00322F3B">
        <w:t>subsection (</w:t>
      </w:r>
      <w:r w:rsidRPr="00322F3B">
        <w:t>1) to the asset as trading stock—the amount equal to:</w:t>
      </w:r>
    </w:p>
    <w:p w14:paraId="3FCD1331" w14:textId="55231680" w:rsidR="00E76F96" w:rsidRPr="00322F3B" w:rsidRDefault="00E76F96" w:rsidP="00E76F96">
      <w:pPr>
        <w:pStyle w:val="paragraphsub"/>
      </w:pPr>
      <w:r w:rsidRPr="00322F3B">
        <w:tab/>
        <w:t>(i)</w:t>
      </w:r>
      <w:r w:rsidRPr="00322F3B">
        <w:tab/>
        <w:t xml:space="preserve">the </w:t>
      </w:r>
      <w:r w:rsidR="009953FD" w:rsidRPr="009953FD">
        <w:rPr>
          <w:position w:val="6"/>
          <w:sz w:val="16"/>
        </w:rPr>
        <w:t>*</w:t>
      </w:r>
      <w:r w:rsidRPr="00322F3B">
        <w:t>cost of the item for the transferor; or</w:t>
      </w:r>
    </w:p>
    <w:p w14:paraId="3966253A" w14:textId="617A807B" w:rsidR="00E76F96" w:rsidRPr="00322F3B" w:rsidRDefault="00E76F96" w:rsidP="00E76F96">
      <w:pPr>
        <w:pStyle w:val="paragraphsub"/>
      </w:pPr>
      <w:r w:rsidRPr="00322F3B">
        <w:tab/>
        <w:t>(ii)</w:t>
      </w:r>
      <w:r w:rsidRPr="00322F3B">
        <w:tab/>
        <w:t xml:space="preserve">if the transferor held the item as trading stock at the start of the income year—the </w:t>
      </w:r>
      <w:r w:rsidR="009953FD" w:rsidRPr="009953FD">
        <w:rPr>
          <w:position w:val="6"/>
          <w:sz w:val="16"/>
        </w:rPr>
        <w:t>*</w:t>
      </w:r>
      <w:r w:rsidRPr="00322F3B">
        <w:t>value of the item for the transferor then;</w:t>
      </w:r>
    </w:p>
    <w:p w14:paraId="1EAF0787" w14:textId="77777777" w:rsidR="00E76F96" w:rsidRPr="00322F3B" w:rsidRDefault="00E76F96" w:rsidP="00E76F96">
      <w:pPr>
        <w:pStyle w:val="paragraph"/>
      </w:pPr>
      <w:r w:rsidRPr="00322F3B">
        <w:tab/>
        <w:t>(c)</w:t>
      </w:r>
      <w:r w:rsidRPr="00322F3B">
        <w:tab/>
        <w:t xml:space="preserve">in relation to the application of </w:t>
      </w:r>
      <w:r w:rsidR="00825006" w:rsidRPr="00322F3B">
        <w:t>subsection (</w:t>
      </w:r>
      <w:r w:rsidRPr="00322F3B">
        <w:t>1) to the asset as a revenue asset—the amount that would give rise to the transferor not making a profit or a loss on the transfer.</w:t>
      </w:r>
    </w:p>
    <w:p w14:paraId="3BC07745" w14:textId="56349D50" w:rsidR="00E76F96" w:rsidRPr="00322F3B" w:rsidRDefault="00E76F96" w:rsidP="00E76F96">
      <w:pPr>
        <w:pStyle w:val="ActHead5"/>
      </w:pPr>
      <w:bookmarkStart w:id="268" w:name="_Toc201755746"/>
      <w:r w:rsidRPr="00322F3B">
        <w:rPr>
          <w:rStyle w:val="CharSectno"/>
        </w:rPr>
        <w:t>328</w:t>
      </w:r>
      <w:r w:rsidR="009953FD">
        <w:rPr>
          <w:rStyle w:val="CharSectno"/>
        </w:rPr>
        <w:noBreakHyphen/>
      </w:r>
      <w:r w:rsidRPr="00322F3B">
        <w:rPr>
          <w:rStyle w:val="CharSectno"/>
        </w:rPr>
        <w:t>460</w:t>
      </w:r>
      <w:r w:rsidRPr="00322F3B">
        <w:t xml:space="preserve">  Effect of small business restructures on acquisition times of pre</w:t>
      </w:r>
      <w:r w:rsidR="009953FD">
        <w:noBreakHyphen/>
      </w:r>
      <w:r w:rsidRPr="00322F3B">
        <w:t>CGT assets</w:t>
      </w:r>
      <w:bookmarkEnd w:id="268"/>
    </w:p>
    <w:p w14:paraId="61AC78DE" w14:textId="3D5B7C7D" w:rsidR="00E76F96" w:rsidRPr="00322F3B" w:rsidRDefault="00E76F96" w:rsidP="00E76F96">
      <w:pPr>
        <w:pStyle w:val="subsection"/>
      </w:pPr>
      <w:r w:rsidRPr="00322F3B">
        <w:tab/>
      </w:r>
      <w:r w:rsidRPr="00322F3B">
        <w:tab/>
        <w:t>For the purposes of applying sub</w:t>
      </w:r>
      <w:r w:rsidR="009F5D03" w:rsidRPr="00322F3B">
        <w:t>section 3</w:t>
      </w:r>
      <w:r w:rsidRPr="00322F3B">
        <w:t>28</w:t>
      </w:r>
      <w:r w:rsidR="009953FD">
        <w:noBreakHyphen/>
      </w:r>
      <w:r w:rsidRPr="00322F3B">
        <w:t xml:space="preserve">455(1) to the asset as a </w:t>
      </w:r>
      <w:r w:rsidR="009953FD" w:rsidRPr="009953FD">
        <w:rPr>
          <w:position w:val="6"/>
          <w:sz w:val="16"/>
        </w:rPr>
        <w:t>*</w:t>
      </w:r>
      <w:r w:rsidRPr="00322F3B">
        <w:t xml:space="preserve">CGT asset (other than a </w:t>
      </w:r>
      <w:r w:rsidR="009953FD" w:rsidRPr="009953FD">
        <w:rPr>
          <w:position w:val="6"/>
          <w:sz w:val="16"/>
        </w:rPr>
        <w:t>*</w:t>
      </w:r>
      <w:r w:rsidRPr="00322F3B">
        <w:t xml:space="preserve">revenue asset) that is a </w:t>
      </w:r>
      <w:r w:rsidR="009953FD" w:rsidRPr="009953FD">
        <w:rPr>
          <w:position w:val="6"/>
          <w:sz w:val="16"/>
        </w:rPr>
        <w:t>*</w:t>
      </w:r>
      <w:r w:rsidRPr="00322F3B">
        <w:t>pre</w:t>
      </w:r>
      <w:r w:rsidR="009953FD">
        <w:noBreakHyphen/>
      </w:r>
      <w:r w:rsidRPr="00322F3B">
        <w:t xml:space="preserve">CGT asset, a transferee is taken to have </w:t>
      </w:r>
      <w:r w:rsidR="009953FD" w:rsidRPr="009953FD">
        <w:rPr>
          <w:position w:val="6"/>
          <w:sz w:val="16"/>
        </w:rPr>
        <w:t>*</w:t>
      </w:r>
      <w:r w:rsidRPr="00322F3B">
        <w:t xml:space="preserve">acquired the asset before </w:t>
      </w:r>
      <w:r w:rsidR="003076A3" w:rsidRPr="00322F3B">
        <w:t>20 September</w:t>
      </w:r>
      <w:r w:rsidRPr="00322F3B">
        <w:t xml:space="preserve"> 1985.</w:t>
      </w:r>
    </w:p>
    <w:p w14:paraId="30A5BE95" w14:textId="6329EBA6" w:rsidR="00E76F96" w:rsidRPr="00322F3B" w:rsidRDefault="00E76F96" w:rsidP="00E76F96">
      <w:pPr>
        <w:pStyle w:val="ActHead5"/>
      </w:pPr>
      <w:bookmarkStart w:id="269" w:name="_Toc201755747"/>
      <w:r w:rsidRPr="00322F3B">
        <w:rPr>
          <w:rStyle w:val="CharSectno"/>
        </w:rPr>
        <w:lastRenderedPageBreak/>
        <w:t>328</w:t>
      </w:r>
      <w:r w:rsidR="009953FD">
        <w:rPr>
          <w:rStyle w:val="CharSectno"/>
        </w:rPr>
        <w:noBreakHyphen/>
      </w:r>
      <w:r w:rsidRPr="00322F3B">
        <w:rPr>
          <w:rStyle w:val="CharSectno"/>
        </w:rPr>
        <w:t>465</w:t>
      </w:r>
      <w:r w:rsidRPr="00322F3B">
        <w:t xml:space="preserve">  New membership interests as consideration for transfer of assets</w:t>
      </w:r>
      <w:bookmarkEnd w:id="269"/>
    </w:p>
    <w:p w14:paraId="618D1D1D" w14:textId="77777777" w:rsidR="00E76F96" w:rsidRPr="00322F3B" w:rsidRDefault="00E76F96" w:rsidP="00E76F96">
      <w:pPr>
        <w:pStyle w:val="subsection"/>
      </w:pPr>
      <w:r w:rsidRPr="00322F3B">
        <w:tab/>
        <w:t>(1)</w:t>
      </w:r>
      <w:r w:rsidRPr="00322F3B">
        <w:tab/>
        <w:t>If:</w:t>
      </w:r>
    </w:p>
    <w:p w14:paraId="7DA2CA35" w14:textId="77EA73A6" w:rsidR="00E76F96" w:rsidRPr="00322F3B" w:rsidRDefault="00E76F96" w:rsidP="00E76F96">
      <w:pPr>
        <w:pStyle w:val="paragraph"/>
      </w:pPr>
      <w:r w:rsidRPr="00322F3B">
        <w:tab/>
        <w:t>(a)</w:t>
      </w:r>
      <w:r w:rsidRPr="00322F3B">
        <w:tab/>
      </w:r>
      <w:r w:rsidR="009F5D03" w:rsidRPr="00322F3B">
        <w:t>section 3</w:t>
      </w:r>
      <w:r w:rsidRPr="00322F3B">
        <w:t>28</w:t>
      </w:r>
      <w:r w:rsidR="009953FD">
        <w:noBreakHyphen/>
      </w:r>
      <w:r w:rsidRPr="00322F3B">
        <w:t>455 applies in relation to the transfer of an asset under a transaction; and</w:t>
      </w:r>
    </w:p>
    <w:p w14:paraId="693449F0" w14:textId="5F6758EE" w:rsidR="00E76F96" w:rsidRPr="00322F3B" w:rsidRDefault="00E76F96" w:rsidP="00E76F96">
      <w:pPr>
        <w:pStyle w:val="paragraph"/>
      </w:pPr>
      <w:r w:rsidRPr="00322F3B">
        <w:tab/>
        <w:t>(b)</w:t>
      </w:r>
      <w:r w:rsidRPr="00322F3B">
        <w:tab/>
        <w:t xml:space="preserve">the transaction provides for </w:t>
      </w:r>
      <w:r w:rsidR="009953FD" w:rsidRPr="009953FD">
        <w:rPr>
          <w:position w:val="6"/>
          <w:sz w:val="16"/>
        </w:rPr>
        <w:t>*</w:t>
      </w:r>
      <w:r w:rsidRPr="00322F3B">
        <w:t>membership interests to be issued; and</w:t>
      </w:r>
    </w:p>
    <w:p w14:paraId="1605719A" w14:textId="77777777" w:rsidR="00E76F96" w:rsidRPr="00322F3B" w:rsidRDefault="00E76F96" w:rsidP="00E76F96">
      <w:pPr>
        <w:pStyle w:val="paragraph"/>
      </w:pPr>
      <w:r w:rsidRPr="00322F3B">
        <w:tab/>
        <w:t>(c)</w:t>
      </w:r>
      <w:r w:rsidRPr="00322F3B">
        <w:tab/>
        <w:t>the membership interests constitute all or part of the consideration provided for the transfer of assets (</w:t>
      </w:r>
      <w:r w:rsidRPr="00322F3B">
        <w:rPr>
          <w:b/>
          <w:i/>
        </w:rPr>
        <w:t>transferred assets</w:t>
      </w:r>
      <w:r w:rsidRPr="00322F3B">
        <w:t>) under the transaction;</w:t>
      </w:r>
    </w:p>
    <w:p w14:paraId="69E3EC9F" w14:textId="77777777" w:rsidR="00E76F96" w:rsidRPr="00322F3B" w:rsidRDefault="00E76F96" w:rsidP="00E76F96">
      <w:pPr>
        <w:pStyle w:val="subsection2"/>
      </w:pPr>
      <w:r w:rsidRPr="00322F3B">
        <w:t>then:</w:t>
      </w:r>
    </w:p>
    <w:p w14:paraId="67F97B22" w14:textId="0FEA33EB" w:rsidR="00E76F96" w:rsidRPr="00322F3B" w:rsidRDefault="00E76F96" w:rsidP="00E76F96">
      <w:pPr>
        <w:pStyle w:val="paragraph"/>
      </w:pPr>
      <w:r w:rsidRPr="00322F3B">
        <w:tab/>
        <w:t>(d)</w:t>
      </w:r>
      <w:r w:rsidRPr="00322F3B">
        <w:tab/>
        <w:t xml:space="preserve">the first element of the membership interests’ </w:t>
      </w:r>
      <w:r w:rsidR="009953FD" w:rsidRPr="009953FD">
        <w:rPr>
          <w:position w:val="6"/>
          <w:sz w:val="16"/>
        </w:rPr>
        <w:t>*</w:t>
      </w:r>
      <w:r w:rsidRPr="00322F3B">
        <w:t>cost base is the sum of:</w:t>
      </w:r>
    </w:p>
    <w:p w14:paraId="68F5AC5A" w14:textId="1BFB53F7" w:rsidR="00E76F96" w:rsidRPr="00322F3B" w:rsidRDefault="00E76F96" w:rsidP="00E76F96">
      <w:pPr>
        <w:pStyle w:val="paragraphsub"/>
      </w:pPr>
      <w:r w:rsidRPr="00322F3B">
        <w:tab/>
        <w:t>(i)</w:t>
      </w:r>
      <w:r w:rsidRPr="00322F3B">
        <w:tab/>
        <w:t xml:space="preserve">the </w:t>
      </w:r>
      <w:r w:rsidR="009953FD" w:rsidRPr="009953FD">
        <w:rPr>
          <w:position w:val="6"/>
          <w:sz w:val="16"/>
        </w:rPr>
        <w:t>*</w:t>
      </w:r>
      <w:r w:rsidRPr="00322F3B">
        <w:t>roll</w:t>
      </w:r>
      <w:r w:rsidR="009953FD">
        <w:noBreakHyphen/>
      </w:r>
      <w:r w:rsidRPr="00322F3B">
        <w:t xml:space="preserve">over costs of the transferred assets that are neither </w:t>
      </w:r>
      <w:r w:rsidR="009953FD" w:rsidRPr="009953FD">
        <w:rPr>
          <w:position w:val="6"/>
          <w:sz w:val="16"/>
        </w:rPr>
        <w:t>*</w:t>
      </w:r>
      <w:r w:rsidRPr="00322F3B">
        <w:t xml:space="preserve">depreciating assets nor </w:t>
      </w:r>
      <w:r w:rsidR="009953FD" w:rsidRPr="009953FD">
        <w:rPr>
          <w:position w:val="6"/>
          <w:sz w:val="16"/>
        </w:rPr>
        <w:t>*</w:t>
      </w:r>
      <w:r w:rsidRPr="00322F3B">
        <w:t>pre</w:t>
      </w:r>
      <w:r w:rsidR="009953FD">
        <w:noBreakHyphen/>
      </w:r>
      <w:r w:rsidRPr="00322F3B">
        <w:t>CGT assets; and</w:t>
      </w:r>
    </w:p>
    <w:p w14:paraId="33E1F334" w14:textId="52C63C70" w:rsidR="00E76F96" w:rsidRPr="00322F3B" w:rsidRDefault="00E76F96" w:rsidP="00E76F96">
      <w:pPr>
        <w:pStyle w:val="paragraphsub"/>
      </w:pPr>
      <w:r w:rsidRPr="00322F3B">
        <w:tab/>
        <w:t>(ii)</w:t>
      </w:r>
      <w:r w:rsidRPr="00322F3B">
        <w:tab/>
        <w:t xml:space="preserve">the </w:t>
      </w:r>
      <w:r w:rsidR="009953FD" w:rsidRPr="009953FD">
        <w:rPr>
          <w:position w:val="6"/>
          <w:sz w:val="16"/>
        </w:rPr>
        <w:t>*</w:t>
      </w:r>
      <w:r w:rsidRPr="00322F3B">
        <w:t>adjustable values of the transferred assets that are depreciating assets;</w:t>
      </w:r>
    </w:p>
    <w:p w14:paraId="7E3BEB0D" w14:textId="77777777" w:rsidR="00E76F96" w:rsidRPr="00322F3B" w:rsidRDefault="00E76F96" w:rsidP="00E76F96">
      <w:pPr>
        <w:pStyle w:val="paragraph"/>
      </w:pPr>
      <w:r w:rsidRPr="00322F3B">
        <w:tab/>
      </w:r>
      <w:r w:rsidRPr="00322F3B">
        <w:tab/>
        <w:t>(less any liabilities that a transferee of any of the transferred assets undertakes to discharge in respect of the transferred assets) divided by the number of membership interests; and</w:t>
      </w:r>
    </w:p>
    <w:p w14:paraId="5BB557C5" w14:textId="7715C062" w:rsidR="00E76F96" w:rsidRPr="00322F3B" w:rsidRDefault="00E76F96" w:rsidP="00E76F96">
      <w:pPr>
        <w:pStyle w:val="paragraph"/>
      </w:pPr>
      <w:r w:rsidRPr="00322F3B">
        <w:tab/>
        <w:t>(e)</w:t>
      </w:r>
      <w:r w:rsidRPr="00322F3B">
        <w:tab/>
        <w:t xml:space="preserve">the first element of the membership interests’ </w:t>
      </w:r>
      <w:r w:rsidR="009953FD" w:rsidRPr="009953FD">
        <w:rPr>
          <w:position w:val="6"/>
          <w:sz w:val="16"/>
        </w:rPr>
        <w:t>*</w:t>
      </w:r>
      <w:r w:rsidRPr="00322F3B">
        <w:t>reduced cost base is worked out similarly.</w:t>
      </w:r>
    </w:p>
    <w:p w14:paraId="56F4F8C2" w14:textId="5F587FF6" w:rsidR="00E76F96" w:rsidRPr="00322F3B" w:rsidRDefault="00E76F96" w:rsidP="00E76F96">
      <w:pPr>
        <w:pStyle w:val="subsection"/>
      </w:pPr>
      <w:r w:rsidRPr="00322F3B">
        <w:tab/>
        <w:t>(2)</w:t>
      </w:r>
      <w:r w:rsidRPr="00322F3B">
        <w:tab/>
        <w:t xml:space="preserve">However, if the </w:t>
      </w:r>
      <w:r w:rsidR="009953FD" w:rsidRPr="009953FD">
        <w:rPr>
          <w:position w:val="6"/>
          <w:sz w:val="16"/>
        </w:rPr>
        <w:t>*</w:t>
      </w:r>
      <w:r w:rsidRPr="00322F3B">
        <w:t xml:space="preserve">membership interests constituted only a part of the total consideration provided for the transfer of the transferred assets, reduce accordingly the amounts worked out under </w:t>
      </w:r>
      <w:r w:rsidR="00825006" w:rsidRPr="00322F3B">
        <w:t>paragraphs (</w:t>
      </w:r>
      <w:r w:rsidRPr="00322F3B">
        <w:t>1)(d) and (e).</w:t>
      </w:r>
    </w:p>
    <w:p w14:paraId="0EF7FC4D" w14:textId="0567CB47" w:rsidR="00E76F96" w:rsidRPr="00322F3B" w:rsidRDefault="00E76F96" w:rsidP="00E76F96">
      <w:pPr>
        <w:pStyle w:val="ActHead5"/>
      </w:pPr>
      <w:bookmarkStart w:id="270" w:name="_Toc201755748"/>
      <w:r w:rsidRPr="00322F3B">
        <w:rPr>
          <w:rStyle w:val="CharSectno"/>
        </w:rPr>
        <w:t>328</w:t>
      </w:r>
      <w:r w:rsidR="009953FD">
        <w:rPr>
          <w:rStyle w:val="CharSectno"/>
        </w:rPr>
        <w:noBreakHyphen/>
      </w:r>
      <w:r w:rsidRPr="00322F3B">
        <w:rPr>
          <w:rStyle w:val="CharSectno"/>
        </w:rPr>
        <w:t>470</w:t>
      </w:r>
      <w:r w:rsidRPr="00322F3B">
        <w:t xml:space="preserve">  Membership interests affected by transfers of assets</w:t>
      </w:r>
      <w:bookmarkEnd w:id="270"/>
    </w:p>
    <w:p w14:paraId="5A96D6EF" w14:textId="77777777" w:rsidR="00E76F96" w:rsidRPr="00322F3B" w:rsidRDefault="00E76F96" w:rsidP="00E76F96">
      <w:pPr>
        <w:pStyle w:val="subsection"/>
      </w:pPr>
      <w:r w:rsidRPr="00322F3B">
        <w:tab/>
      </w:r>
      <w:r w:rsidRPr="00322F3B">
        <w:tab/>
        <w:t>If:</w:t>
      </w:r>
    </w:p>
    <w:p w14:paraId="67C07B2B" w14:textId="28F33CFF" w:rsidR="00E76F96" w:rsidRPr="00322F3B" w:rsidRDefault="00E76F96" w:rsidP="00E76F96">
      <w:pPr>
        <w:pStyle w:val="paragraph"/>
      </w:pPr>
      <w:r w:rsidRPr="00322F3B">
        <w:tab/>
        <w:t>(a)</w:t>
      </w:r>
      <w:r w:rsidRPr="00322F3B">
        <w:tab/>
      </w:r>
      <w:r w:rsidR="009F5D03" w:rsidRPr="00322F3B">
        <w:t>section 3</w:t>
      </w:r>
      <w:r w:rsidRPr="00322F3B">
        <w:t>28</w:t>
      </w:r>
      <w:r w:rsidR="009953FD">
        <w:noBreakHyphen/>
      </w:r>
      <w:r w:rsidRPr="00322F3B">
        <w:t>455 applies in relation to the transfer of an asset under a transaction; and</w:t>
      </w:r>
    </w:p>
    <w:p w14:paraId="5E42137C" w14:textId="77777777" w:rsidR="00E76F96" w:rsidRPr="00322F3B" w:rsidRDefault="00E76F96" w:rsidP="00E76F96">
      <w:pPr>
        <w:pStyle w:val="paragraph"/>
      </w:pPr>
      <w:r w:rsidRPr="00322F3B">
        <w:tab/>
        <w:t>(b)</w:t>
      </w:r>
      <w:r w:rsidRPr="00322F3B">
        <w:tab/>
        <w:t>an entity holds, either directly or indirectly:</w:t>
      </w:r>
    </w:p>
    <w:p w14:paraId="27F26759" w14:textId="517B8A31" w:rsidR="00E76F96" w:rsidRPr="00322F3B" w:rsidRDefault="00E76F96" w:rsidP="00E76F96">
      <w:pPr>
        <w:pStyle w:val="paragraphsub"/>
      </w:pPr>
      <w:r w:rsidRPr="00322F3B">
        <w:lastRenderedPageBreak/>
        <w:tab/>
        <w:t>(i)</w:t>
      </w:r>
      <w:r w:rsidRPr="00322F3B">
        <w:tab/>
        <w:t xml:space="preserve">a </w:t>
      </w:r>
      <w:r w:rsidR="009953FD" w:rsidRPr="009953FD">
        <w:rPr>
          <w:position w:val="6"/>
          <w:sz w:val="16"/>
        </w:rPr>
        <w:t>*</w:t>
      </w:r>
      <w:r w:rsidRPr="00322F3B">
        <w:t>membership interest in the transferor or a transferee; or</w:t>
      </w:r>
    </w:p>
    <w:p w14:paraId="19737902" w14:textId="77777777" w:rsidR="00E76F96" w:rsidRPr="00322F3B" w:rsidRDefault="00E76F96" w:rsidP="00E76F96">
      <w:pPr>
        <w:pStyle w:val="paragraphsub"/>
      </w:pPr>
      <w:r w:rsidRPr="00322F3B">
        <w:tab/>
        <w:t>(ii)</w:t>
      </w:r>
      <w:r w:rsidRPr="00322F3B">
        <w:tab/>
        <w:t>a membership interest that was issued as provided for by the transaction;</w:t>
      </w:r>
    </w:p>
    <w:p w14:paraId="7DF5F3A0" w14:textId="32EF954F" w:rsidR="00E76F96" w:rsidRPr="00322F3B" w:rsidRDefault="00E76F96" w:rsidP="00E76F96">
      <w:pPr>
        <w:pStyle w:val="subsection2"/>
      </w:pPr>
      <w:r w:rsidRPr="00322F3B">
        <w:t xml:space="preserve">disregard a </w:t>
      </w:r>
      <w:r w:rsidR="009953FD" w:rsidRPr="009953FD">
        <w:rPr>
          <w:position w:val="6"/>
          <w:sz w:val="16"/>
        </w:rPr>
        <w:t>*</w:t>
      </w:r>
      <w:r w:rsidRPr="00322F3B">
        <w:t xml:space="preserve">capital loss from a </w:t>
      </w:r>
      <w:r w:rsidR="009953FD" w:rsidRPr="009953FD">
        <w:rPr>
          <w:position w:val="6"/>
          <w:sz w:val="16"/>
        </w:rPr>
        <w:t>*</w:t>
      </w:r>
      <w:r w:rsidRPr="00322F3B">
        <w:t>CGT event that arises in relation to the membership interest after the transaction takes effect, except to the extent that the entity can demonstrate that the loss is attributable to a matter other than the transaction.</w:t>
      </w:r>
    </w:p>
    <w:p w14:paraId="5F904047" w14:textId="313D37EB" w:rsidR="00E76F96" w:rsidRPr="00322F3B" w:rsidRDefault="00E76F96" w:rsidP="00E76F96">
      <w:pPr>
        <w:pStyle w:val="ActHead5"/>
      </w:pPr>
      <w:bookmarkStart w:id="271" w:name="_Toc201755749"/>
      <w:r w:rsidRPr="00322F3B">
        <w:rPr>
          <w:rStyle w:val="CharSectno"/>
        </w:rPr>
        <w:t>328</w:t>
      </w:r>
      <w:r w:rsidR="009953FD">
        <w:rPr>
          <w:rStyle w:val="CharSectno"/>
        </w:rPr>
        <w:noBreakHyphen/>
      </w:r>
      <w:r w:rsidRPr="00322F3B">
        <w:rPr>
          <w:rStyle w:val="CharSectno"/>
        </w:rPr>
        <w:t>475</w:t>
      </w:r>
      <w:r w:rsidRPr="00322F3B">
        <w:t xml:space="preserve">  Small business restructures involving assets already subject to small business roll</w:t>
      </w:r>
      <w:r w:rsidR="009953FD">
        <w:noBreakHyphen/>
      </w:r>
      <w:r w:rsidRPr="00322F3B">
        <w:t>over</w:t>
      </w:r>
      <w:bookmarkEnd w:id="271"/>
    </w:p>
    <w:p w14:paraId="3BFEC713" w14:textId="77777777" w:rsidR="00E76F96" w:rsidRPr="00322F3B" w:rsidRDefault="00E76F96" w:rsidP="00E76F96">
      <w:pPr>
        <w:pStyle w:val="subsection"/>
      </w:pPr>
      <w:r w:rsidRPr="00322F3B">
        <w:tab/>
      </w:r>
      <w:r w:rsidRPr="00322F3B">
        <w:tab/>
        <w:t>If:</w:t>
      </w:r>
    </w:p>
    <w:p w14:paraId="3827F13B" w14:textId="4B7FB4AC" w:rsidR="00E76F96" w:rsidRPr="00322F3B" w:rsidRDefault="00E76F96" w:rsidP="00E76F96">
      <w:pPr>
        <w:pStyle w:val="paragraph"/>
      </w:pPr>
      <w:r w:rsidRPr="00322F3B">
        <w:tab/>
        <w:t>(a)</w:t>
      </w:r>
      <w:r w:rsidRPr="00322F3B">
        <w:tab/>
      </w:r>
      <w:r w:rsidR="009F5D03" w:rsidRPr="00322F3B">
        <w:t>section 3</w:t>
      </w:r>
      <w:r w:rsidRPr="00322F3B">
        <w:t>28</w:t>
      </w:r>
      <w:r w:rsidR="009953FD">
        <w:noBreakHyphen/>
      </w:r>
      <w:r w:rsidRPr="00322F3B">
        <w:t xml:space="preserve">455 applies in relation to the transfer of an asset (the </w:t>
      </w:r>
      <w:r w:rsidRPr="00322F3B">
        <w:rPr>
          <w:b/>
          <w:i/>
        </w:rPr>
        <w:t>transferred asset</w:t>
      </w:r>
      <w:r w:rsidRPr="00322F3B">
        <w:t>) of the transferor’s business to one or more transferees; and</w:t>
      </w:r>
    </w:p>
    <w:p w14:paraId="6F5E294A" w14:textId="324FA404" w:rsidR="00E76F96" w:rsidRPr="00322F3B" w:rsidRDefault="00E76F96" w:rsidP="00E76F96">
      <w:pPr>
        <w:pStyle w:val="paragraph"/>
      </w:pPr>
      <w:r w:rsidRPr="00322F3B">
        <w:tab/>
        <w:t>(b)</w:t>
      </w:r>
      <w:r w:rsidRPr="00322F3B">
        <w:tab/>
        <w:t>the transferor has previously chosen a small business roll</w:t>
      </w:r>
      <w:r w:rsidR="009953FD">
        <w:noBreakHyphen/>
      </w:r>
      <w:r w:rsidRPr="00322F3B">
        <w:t>over under Subdivision</w:t>
      </w:r>
      <w:r w:rsidR="00825006" w:rsidRPr="00322F3B">
        <w:t> </w:t>
      </w:r>
      <w:r w:rsidRPr="00322F3B">
        <w:t>152</w:t>
      </w:r>
      <w:r w:rsidR="009953FD">
        <w:noBreakHyphen/>
      </w:r>
      <w:r w:rsidRPr="00322F3B">
        <w:t xml:space="preserve">E for a </w:t>
      </w:r>
      <w:r w:rsidR="009953FD" w:rsidRPr="009953FD">
        <w:rPr>
          <w:position w:val="6"/>
          <w:sz w:val="16"/>
        </w:rPr>
        <w:t>*</w:t>
      </w:r>
      <w:r w:rsidRPr="00322F3B">
        <w:t xml:space="preserve">CGT event that happened in relation to a </w:t>
      </w:r>
      <w:r w:rsidR="009953FD" w:rsidRPr="009953FD">
        <w:rPr>
          <w:position w:val="6"/>
          <w:sz w:val="16"/>
        </w:rPr>
        <w:t>*</w:t>
      </w:r>
      <w:r w:rsidRPr="00322F3B">
        <w:t>CGT asset for which the transferred asset is a replacement asset (within the meaning of sections</w:t>
      </w:r>
      <w:r w:rsidR="00825006" w:rsidRPr="00322F3B">
        <w:t> </w:t>
      </w:r>
      <w:r w:rsidRPr="00322F3B">
        <w:t>104</w:t>
      </w:r>
      <w:r w:rsidR="009953FD">
        <w:noBreakHyphen/>
      </w:r>
      <w:r w:rsidRPr="00322F3B">
        <w:t>185, 104</w:t>
      </w:r>
      <w:r w:rsidR="009953FD">
        <w:noBreakHyphen/>
      </w:r>
      <w:r w:rsidRPr="00322F3B">
        <w:t>190, 104</w:t>
      </w:r>
      <w:r w:rsidR="009953FD">
        <w:noBreakHyphen/>
      </w:r>
      <w:r w:rsidRPr="00322F3B">
        <w:t>197 and 104</w:t>
      </w:r>
      <w:r w:rsidR="009953FD">
        <w:noBreakHyphen/>
      </w:r>
      <w:r w:rsidRPr="00322F3B">
        <w:t>198);</w:t>
      </w:r>
    </w:p>
    <w:p w14:paraId="0A62F951" w14:textId="120DF431" w:rsidR="00E76F96" w:rsidRPr="00322F3B" w:rsidRDefault="00E76F96" w:rsidP="00E76F96">
      <w:pPr>
        <w:pStyle w:val="subsection2"/>
      </w:pPr>
      <w:r w:rsidRPr="00322F3B">
        <w:t>sections</w:t>
      </w:r>
      <w:r w:rsidR="00825006" w:rsidRPr="00322F3B">
        <w:t> </w:t>
      </w:r>
      <w:r w:rsidRPr="00322F3B">
        <w:t>104</w:t>
      </w:r>
      <w:r w:rsidR="009953FD">
        <w:noBreakHyphen/>
      </w:r>
      <w:r w:rsidRPr="00322F3B">
        <w:t>185, 104</w:t>
      </w:r>
      <w:r w:rsidR="009953FD">
        <w:noBreakHyphen/>
      </w:r>
      <w:r w:rsidRPr="00322F3B">
        <w:t>190, 104</w:t>
      </w:r>
      <w:r w:rsidR="009953FD">
        <w:noBreakHyphen/>
      </w:r>
      <w:r w:rsidRPr="00322F3B">
        <w:t>197 and 104</w:t>
      </w:r>
      <w:r w:rsidR="009953FD">
        <w:noBreakHyphen/>
      </w:r>
      <w:r w:rsidRPr="00322F3B">
        <w:t>198 apply to each transferee (to the extent of the transferee’s interest in the asset) as if the transferee, and not the transferor, made that choice.</w:t>
      </w:r>
    </w:p>
    <w:p w14:paraId="12034E9A" w14:textId="679C55DF" w:rsidR="00E76F96" w:rsidRPr="00322F3B" w:rsidRDefault="00E76F96" w:rsidP="00E76F96">
      <w:pPr>
        <w:pStyle w:val="notetext"/>
      </w:pPr>
      <w:r w:rsidRPr="00322F3B">
        <w:t>Note:</w:t>
      </w:r>
      <w:r w:rsidRPr="00322F3B">
        <w:tab/>
        <w:t>Sections</w:t>
      </w:r>
      <w:r w:rsidR="00825006" w:rsidRPr="00322F3B">
        <w:t> </w:t>
      </w:r>
      <w:r w:rsidRPr="00322F3B">
        <w:t>104</w:t>
      </w:r>
      <w:r w:rsidR="009953FD">
        <w:noBreakHyphen/>
      </w:r>
      <w:r w:rsidRPr="00322F3B">
        <w:t>185, 104</w:t>
      </w:r>
      <w:r w:rsidR="009953FD">
        <w:noBreakHyphen/>
      </w:r>
      <w:r w:rsidRPr="00322F3B">
        <w:t>190, 104</w:t>
      </w:r>
      <w:r w:rsidR="009953FD">
        <w:noBreakHyphen/>
      </w:r>
      <w:r w:rsidRPr="00322F3B">
        <w:t>197 and 104</w:t>
      </w:r>
      <w:r w:rsidR="009953FD">
        <w:noBreakHyphen/>
      </w:r>
      <w:r w:rsidRPr="00322F3B">
        <w:t>198 provide for capital gains to arise under CGT events J2, J5 and J6, after the choice of a small business roll</w:t>
      </w:r>
      <w:r w:rsidR="009953FD">
        <w:noBreakHyphen/>
      </w:r>
      <w:r w:rsidRPr="00322F3B">
        <w:t>over under Subdivision</w:t>
      </w:r>
      <w:r w:rsidR="00825006" w:rsidRPr="00322F3B">
        <w:t> </w:t>
      </w:r>
      <w:r w:rsidRPr="00322F3B">
        <w:t>152</w:t>
      </w:r>
      <w:r w:rsidR="009953FD">
        <w:noBreakHyphen/>
      </w:r>
      <w:r w:rsidRPr="00322F3B">
        <w:t>E has deferred the making of a capital gain.</w:t>
      </w:r>
    </w:p>
    <w:p w14:paraId="23EB29F0" w14:textId="77777777" w:rsidR="0037072A" w:rsidRPr="00322F3B" w:rsidRDefault="0037072A" w:rsidP="0037072A">
      <w:pPr>
        <w:pStyle w:val="ActHead3"/>
        <w:pageBreakBefore/>
      </w:pPr>
      <w:bookmarkStart w:id="272" w:name="_Toc201755750"/>
      <w:r w:rsidRPr="00322F3B">
        <w:rPr>
          <w:rStyle w:val="CharDivNo"/>
        </w:rPr>
        <w:lastRenderedPageBreak/>
        <w:t>Division</w:t>
      </w:r>
      <w:r w:rsidR="00825006" w:rsidRPr="00322F3B">
        <w:rPr>
          <w:rStyle w:val="CharDivNo"/>
        </w:rPr>
        <w:t> </w:t>
      </w:r>
      <w:r w:rsidRPr="00322F3B">
        <w:rPr>
          <w:rStyle w:val="CharDivNo"/>
        </w:rPr>
        <w:t>355</w:t>
      </w:r>
      <w:r w:rsidRPr="00322F3B">
        <w:t>—</w:t>
      </w:r>
      <w:r w:rsidRPr="00322F3B">
        <w:rPr>
          <w:rStyle w:val="CharDivText"/>
        </w:rPr>
        <w:t>Research and Development</w:t>
      </w:r>
      <w:bookmarkEnd w:id="272"/>
    </w:p>
    <w:p w14:paraId="0FB49450" w14:textId="77777777" w:rsidR="0037072A" w:rsidRPr="00322F3B" w:rsidRDefault="0037072A" w:rsidP="0037072A">
      <w:pPr>
        <w:pStyle w:val="TofSectsHeading"/>
      </w:pPr>
      <w:r w:rsidRPr="00322F3B">
        <w:t>Table of Subdivisions</w:t>
      </w:r>
    </w:p>
    <w:p w14:paraId="1DAA766A" w14:textId="77777777" w:rsidR="0037072A" w:rsidRPr="00322F3B" w:rsidRDefault="0037072A" w:rsidP="0037072A">
      <w:pPr>
        <w:pStyle w:val="TofSectsSubdiv"/>
      </w:pPr>
      <w:r w:rsidRPr="00322F3B">
        <w:tab/>
        <w:t>Guide to Division</w:t>
      </w:r>
      <w:r w:rsidR="00825006" w:rsidRPr="00322F3B">
        <w:t> </w:t>
      </w:r>
      <w:r w:rsidRPr="00322F3B">
        <w:t>355</w:t>
      </w:r>
    </w:p>
    <w:p w14:paraId="2F8D8093" w14:textId="0E67D637" w:rsidR="0037072A" w:rsidRPr="00322F3B" w:rsidRDefault="0037072A" w:rsidP="0037072A">
      <w:pPr>
        <w:pStyle w:val="TofSectsSubdiv"/>
      </w:pPr>
      <w:r w:rsidRPr="00322F3B">
        <w:t>355</w:t>
      </w:r>
      <w:r w:rsidR="009953FD">
        <w:noBreakHyphen/>
      </w:r>
      <w:r w:rsidRPr="00322F3B">
        <w:t>A</w:t>
      </w:r>
      <w:r w:rsidRPr="00322F3B">
        <w:tab/>
        <w:t>Object</w:t>
      </w:r>
    </w:p>
    <w:p w14:paraId="628A467D" w14:textId="3032EB1C" w:rsidR="0037072A" w:rsidRPr="00322F3B" w:rsidRDefault="0037072A" w:rsidP="0037072A">
      <w:pPr>
        <w:pStyle w:val="TofSectsSubdiv"/>
      </w:pPr>
      <w:r w:rsidRPr="00322F3B">
        <w:t>355</w:t>
      </w:r>
      <w:r w:rsidR="009953FD">
        <w:noBreakHyphen/>
      </w:r>
      <w:r w:rsidRPr="00322F3B">
        <w:t>B</w:t>
      </w:r>
      <w:r w:rsidRPr="00322F3B">
        <w:tab/>
        <w:t>Meaning of R&amp;D activities and other terms</w:t>
      </w:r>
    </w:p>
    <w:p w14:paraId="6DBF275D" w14:textId="384D1421" w:rsidR="0037072A" w:rsidRPr="00322F3B" w:rsidRDefault="0037072A" w:rsidP="0037072A">
      <w:pPr>
        <w:pStyle w:val="TofSectsSubdiv"/>
      </w:pPr>
      <w:r w:rsidRPr="00322F3B">
        <w:t>355</w:t>
      </w:r>
      <w:r w:rsidR="009953FD">
        <w:noBreakHyphen/>
      </w:r>
      <w:r w:rsidRPr="00322F3B">
        <w:t>C</w:t>
      </w:r>
      <w:r w:rsidRPr="00322F3B">
        <w:tab/>
        <w:t>Entitlement to tax offset</w:t>
      </w:r>
    </w:p>
    <w:p w14:paraId="59560196" w14:textId="1DFF7ED4" w:rsidR="0037072A" w:rsidRPr="00322F3B" w:rsidRDefault="0037072A" w:rsidP="0037072A">
      <w:pPr>
        <w:pStyle w:val="TofSectsSubdiv"/>
      </w:pPr>
      <w:r w:rsidRPr="00322F3B">
        <w:t>355</w:t>
      </w:r>
      <w:r w:rsidR="009953FD">
        <w:noBreakHyphen/>
      </w:r>
      <w:r w:rsidRPr="00322F3B">
        <w:t>D</w:t>
      </w:r>
      <w:r w:rsidRPr="00322F3B">
        <w:tab/>
        <w:t>Notional deductions for R&amp;D expenditure</w:t>
      </w:r>
    </w:p>
    <w:p w14:paraId="5387B96C" w14:textId="43838969" w:rsidR="0037072A" w:rsidRPr="00322F3B" w:rsidRDefault="0037072A" w:rsidP="0037072A">
      <w:pPr>
        <w:pStyle w:val="TofSectsSubdiv"/>
      </w:pPr>
      <w:r w:rsidRPr="00322F3B">
        <w:t>355</w:t>
      </w:r>
      <w:r w:rsidR="009953FD">
        <w:noBreakHyphen/>
      </w:r>
      <w:r w:rsidRPr="00322F3B">
        <w:t>E</w:t>
      </w:r>
      <w:r w:rsidRPr="00322F3B">
        <w:tab/>
      </w:r>
      <w:r w:rsidR="00910013" w:rsidRPr="00322F3B">
        <w:t>Notional deductions etc. for decline in value of depreciating assets used for R&amp;D activities</w:t>
      </w:r>
    </w:p>
    <w:p w14:paraId="18E14D96" w14:textId="08074842" w:rsidR="0037072A" w:rsidRPr="00322F3B" w:rsidRDefault="0037072A" w:rsidP="0037072A">
      <w:pPr>
        <w:pStyle w:val="TofSectsSubdiv"/>
      </w:pPr>
      <w:r w:rsidRPr="00322F3B">
        <w:t>355</w:t>
      </w:r>
      <w:r w:rsidR="009953FD">
        <w:noBreakHyphen/>
      </w:r>
      <w:r w:rsidRPr="00322F3B">
        <w:t>F</w:t>
      </w:r>
      <w:r w:rsidRPr="00322F3B">
        <w:tab/>
        <w:t>Integrity Rules</w:t>
      </w:r>
    </w:p>
    <w:p w14:paraId="166A35CE" w14:textId="31BC60E7" w:rsidR="0037072A" w:rsidRPr="00322F3B" w:rsidRDefault="0037072A" w:rsidP="0037072A">
      <w:pPr>
        <w:pStyle w:val="TofSectsSubdiv"/>
      </w:pPr>
      <w:r w:rsidRPr="00322F3B">
        <w:t>355</w:t>
      </w:r>
      <w:r w:rsidR="009953FD">
        <w:noBreakHyphen/>
      </w:r>
      <w:r w:rsidRPr="00322F3B">
        <w:t>G</w:t>
      </w:r>
      <w:r w:rsidRPr="00322F3B">
        <w:tab/>
      </w:r>
      <w:r w:rsidR="00910013" w:rsidRPr="00322F3B">
        <w:t>Clawback of R&amp;D recoupments, feedstock adjustments and balancing adjustments</w:t>
      </w:r>
    </w:p>
    <w:p w14:paraId="039EF02A" w14:textId="4336290D" w:rsidR="0037072A" w:rsidRPr="00322F3B" w:rsidRDefault="0037072A" w:rsidP="0037072A">
      <w:pPr>
        <w:pStyle w:val="TofSectsSubdiv"/>
      </w:pPr>
      <w:r w:rsidRPr="00322F3B">
        <w:t>355</w:t>
      </w:r>
      <w:r w:rsidR="009953FD">
        <w:noBreakHyphen/>
      </w:r>
      <w:r w:rsidRPr="00322F3B">
        <w:t>H</w:t>
      </w:r>
      <w:r w:rsidRPr="00322F3B">
        <w:tab/>
      </w:r>
      <w:r w:rsidR="00910013" w:rsidRPr="00322F3B">
        <w:t>Catch up deductions for balancing adjustment events for assets used for R&amp;D activities</w:t>
      </w:r>
    </w:p>
    <w:p w14:paraId="037023F3" w14:textId="796500B1" w:rsidR="0037072A" w:rsidRPr="00322F3B" w:rsidRDefault="0037072A" w:rsidP="0037072A">
      <w:pPr>
        <w:pStyle w:val="TofSectsSubdiv"/>
      </w:pPr>
      <w:r w:rsidRPr="00322F3B">
        <w:t>355</w:t>
      </w:r>
      <w:r w:rsidR="009953FD">
        <w:noBreakHyphen/>
      </w:r>
      <w:r w:rsidRPr="00322F3B">
        <w:t>I</w:t>
      </w:r>
      <w:r w:rsidRPr="00322F3B">
        <w:tab/>
        <w:t>Application to earlier income year R&amp;D expenditure incurred to associates</w:t>
      </w:r>
    </w:p>
    <w:p w14:paraId="001FC699" w14:textId="3414FDFF" w:rsidR="0037072A" w:rsidRPr="00322F3B" w:rsidRDefault="0037072A" w:rsidP="0037072A">
      <w:pPr>
        <w:pStyle w:val="TofSectsSubdiv"/>
      </w:pPr>
      <w:r w:rsidRPr="00322F3B">
        <w:t>355</w:t>
      </w:r>
      <w:r w:rsidR="009953FD">
        <w:noBreakHyphen/>
      </w:r>
      <w:r w:rsidRPr="00322F3B">
        <w:t>J</w:t>
      </w:r>
      <w:r w:rsidRPr="00322F3B">
        <w:tab/>
        <w:t>Application to R&amp;D partnerships</w:t>
      </w:r>
    </w:p>
    <w:p w14:paraId="5E127A3A" w14:textId="34B1CD20" w:rsidR="0037072A" w:rsidRPr="00322F3B" w:rsidRDefault="0037072A" w:rsidP="0037072A">
      <w:pPr>
        <w:pStyle w:val="TofSectsSubdiv"/>
      </w:pPr>
      <w:r w:rsidRPr="00322F3B">
        <w:t>355</w:t>
      </w:r>
      <w:r w:rsidR="009953FD">
        <w:noBreakHyphen/>
      </w:r>
      <w:r w:rsidRPr="00322F3B">
        <w:t>K</w:t>
      </w:r>
      <w:r w:rsidRPr="00322F3B">
        <w:tab/>
        <w:t>Application to Cooperative Research Centres</w:t>
      </w:r>
    </w:p>
    <w:p w14:paraId="05E7E814" w14:textId="26126BBE" w:rsidR="0037072A" w:rsidRPr="00322F3B" w:rsidRDefault="0037072A" w:rsidP="0037072A">
      <w:pPr>
        <w:pStyle w:val="TofSectsSubdiv"/>
      </w:pPr>
      <w:r w:rsidRPr="00322F3B">
        <w:t>355</w:t>
      </w:r>
      <w:r w:rsidR="009953FD">
        <w:noBreakHyphen/>
      </w:r>
      <w:r w:rsidRPr="00322F3B">
        <w:t>W</w:t>
      </w:r>
      <w:r w:rsidRPr="00322F3B">
        <w:tab/>
        <w:t>Other matters</w:t>
      </w:r>
    </w:p>
    <w:p w14:paraId="2CBF036F" w14:textId="77777777" w:rsidR="0037072A" w:rsidRPr="00322F3B" w:rsidRDefault="0037072A" w:rsidP="0037072A">
      <w:pPr>
        <w:pStyle w:val="ActHead4"/>
      </w:pPr>
      <w:bookmarkStart w:id="273" w:name="_Toc201755751"/>
      <w:r w:rsidRPr="00322F3B">
        <w:t>Guide to Division</w:t>
      </w:r>
      <w:r w:rsidR="00825006" w:rsidRPr="00322F3B">
        <w:t> </w:t>
      </w:r>
      <w:r w:rsidRPr="00322F3B">
        <w:t>355</w:t>
      </w:r>
      <w:bookmarkEnd w:id="273"/>
    </w:p>
    <w:p w14:paraId="36F38DB2" w14:textId="68319DBF" w:rsidR="0037072A" w:rsidRPr="00322F3B" w:rsidRDefault="0037072A" w:rsidP="0037072A">
      <w:pPr>
        <w:pStyle w:val="ActHead5"/>
      </w:pPr>
      <w:bookmarkStart w:id="274" w:name="_Toc201755752"/>
      <w:r w:rsidRPr="00322F3B">
        <w:rPr>
          <w:rStyle w:val="CharSectno"/>
        </w:rPr>
        <w:t>355</w:t>
      </w:r>
      <w:r w:rsidR="009953FD">
        <w:rPr>
          <w:rStyle w:val="CharSectno"/>
        </w:rPr>
        <w:noBreakHyphen/>
      </w:r>
      <w:r w:rsidRPr="00322F3B">
        <w:rPr>
          <w:rStyle w:val="CharSectno"/>
        </w:rPr>
        <w:t>1</w:t>
      </w:r>
      <w:r w:rsidRPr="00322F3B">
        <w:t xml:space="preserve">  What this Division is about</w:t>
      </w:r>
      <w:bookmarkEnd w:id="274"/>
    </w:p>
    <w:p w14:paraId="388FAD5F" w14:textId="77777777" w:rsidR="0037072A" w:rsidRPr="00322F3B" w:rsidRDefault="0037072A" w:rsidP="00B57F3F">
      <w:pPr>
        <w:pStyle w:val="SOText"/>
      </w:pPr>
      <w:r w:rsidRPr="00322F3B">
        <w:t>An R&amp;D entity may be entitled to a tax offset for R&amp;D activities. The tax offset may be a refundable tax offset if the R&amp;D entity’s aggregated turnover is less than $20 million.</w:t>
      </w:r>
    </w:p>
    <w:p w14:paraId="7AFAE8D4" w14:textId="77777777" w:rsidR="0037072A" w:rsidRPr="00322F3B" w:rsidRDefault="0037072A" w:rsidP="00B57F3F">
      <w:pPr>
        <w:pStyle w:val="SOText"/>
      </w:pPr>
      <w:r w:rsidRPr="00322F3B">
        <w:t>To be entitled to the tax offset, the R&amp;D entity needs one or more notional deductions under this Division.</w:t>
      </w:r>
    </w:p>
    <w:p w14:paraId="06C30C9F" w14:textId="77777777" w:rsidR="0037072A" w:rsidRPr="00322F3B" w:rsidRDefault="0037072A" w:rsidP="00B57F3F">
      <w:pPr>
        <w:pStyle w:val="SOText"/>
      </w:pPr>
      <w:r w:rsidRPr="00322F3B">
        <w:lastRenderedPageBreak/>
        <w:t>There are 2 main kinds of notional deductions. One is for expenditure on R&amp;D activities. The other is for the decline in value of tangible depreciating assets used for R&amp;D activities.</w:t>
      </w:r>
    </w:p>
    <w:p w14:paraId="03C7F021" w14:textId="77777777" w:rsidR="0037072A" w:rsidRPr="00322F3B" w:rsidRDefault="0037072A" w:rsidP="0037072A">
      <w:pPr>
        <w:pStyle w:val="notetext"/>
      </w:pPr>
      <w:r w:rsidRPr="00322F3B">
        <w:t>Note:</w:t>
      </w:r>
      <w:r w:rsidRPr="00322F3B">
        <w:tab/>
        <w:t xml:space="preserve">All of these notional deductions require the R&amp;D entity to be registered for the R&amp;D activities under Part III of the </w:t>
      </w:r>
      <w:r w:rsidRPr="00322F3B">
        <w:rPr>
          <w:i/>
        </w:rPr>
        <w:t>Industry Research and Development Act 1986</w:t>
      </w:r>
      <w:r w:rsidRPr="00322F3B">
        <w:t>.</w:t>
      </w:r>
    </w:p>
    <w:p w14:paraId="2853D697" w14:textId="7198ECEE" w:rsidR="0037072A" w:rsidRPr="00322F3B" w:rsidRDefault="0037072A" w:rsidP="0037072A">
      <w:pPr>
        <w:pStyle w:val="ActHead4"/>
      </w:pPr>
      <w:bookmarkStart w:id="275" w:name="_Toc201755753"/>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A</w:t>
      </w:r>
      <w:r w:rsidRPr="00322F3B">
        <w:t>—</w:t>
      </w:r>
      <w:r w:rsidRPr="00322F3B">
        <w:rPr>
          <w:rStyle w:val="CharSubdText"/>
        </w:rPr>
        <w:t>Object</w:t>
      </w:r>
      <w:bookmarkEnd w:id="275"/>
    </w:p>
    <w:p w14:paraId="335C25F7" w14:textId="77777777" w:rsidR="0037072A" w:rsidRPr="00322F3B" w:rsidRDefault="0037072A" w:rsidP="0037072A">
      <w:pPr>
        <w:pStyle w:val="TofSectsHeading"/>
        <w:numPr>
          <w:ilvl w:val="12"/>
          <w:numId w:val="0"/>
        </w:numPr>
      </w:pPr>
      <w:r w:rsidRPr="00322F3B">
        <w:t>Table of sections</w:t>
      </w:r>
    </w:p>
    <w:p w14:paraId="712936AA" w14:textId="2F9D480F" w:rsidR="0037072A" w:rsidRPr="00322F3B" w:rsidRDefault="0037072A" w:rsidP="0037072A">
      <w:pPr>
        <w:pStyle w:val="TofSectsSection"/>
        <w:numPr>
          <w:ilvl w:val="12"/>
          <w:numId w:val="0"/>
        </w:numPr>
        <w:ind w:left="1588" w:hanging="794"/>
      </w:pPr>
      <w:r w:rsidRPr="00322F3B">
        <w:t>355</w:t>
      </w:r>
      <w:r w:rsidR="009953FD">
        <w:noBreakHyphen/>
      </w:r>
      <w:r w:rsidRPr="00322F3B">
        <w:t>5</w:t>
      </w:r>
      <w:r w:rsidRPr="00322F3B">
        <w:tab/>
        <w:t>Object</w:t>
      </w:r>
    </w:p>
    <w:p w14:paraId="552311F7" w14:textId="6437B957" w:rsidR="0037072A" w:rsidRPr="00322F3B" w:rsidRDefault="0037072A" w:rsidP="0037072A">
      <w:pPr>
        <w:pStyle w:val="ActHead5"/>
      </w:pPr>
      <w:bookmarkStart w:id="276" w:name="_Toc201755754"/>
      <w:r w:rsidRPr="00322F3B">
        <w:rPr>
          <w:rStyle w:val="CharSectno"/>
        </w:rPr>
        <w:t>355</w:t>
      </w:r>
      <w:r w:rsidR="009953FD">
        <w:rPr>
          <w:rStyle w:val="CharSectno"/>
        </w:rPr>
        <w:noBreakHyphen/>
      </w:r>
      <w:r w:rsidRPr="00322F3B">
        <w:rPr>
          <w:rStyle w:val="CharSectno"/>
        </w:rPr>
        <w:t>5</w:t>
      </w:r>
      <w:r w:rsidRPr="00322F3B">
        <w:t xml:space="preserve">  Object</w:t>
      </w:r>
      <w:bookmarkEnd w:id="276"/>
    </w:p>
    <w:p w14:paraId="3D751476" w14:textId="77777777" w:rsidR="0037072A" w:rsidRPr="00322F3B" w:rsidRDefault="0037072A" w:rsidP="0037072A">
      <w:pPr>
        <w:pStyle w:val="subsection"/>
      </w:pPr>
      <w:r w:rsidRPr="00322F3B">
        <w:tab/>
        <w:t>(1)</w:t>
      </w:r>
      <w:r w:rsidRPr="00322F3B">
        <w:tab/>
        <w:t>The object of this Division is to encourage industry to conduct research and development activities that might otherwise not be conducted because of an uncertain return from the activities, in cases where the knowledge gained is likely to benefit the wider Australian economy.</w:t>
      </w:r>
    </w:p>
    <w:p w14:paraId="4F9EC3A4" w14:textId="77777777" w:rsidR="0037072A" w:rsidRPr="00322F3B" w:rsidRDefault="0037072A" w:rsidP="0037072A">
      <w:pPr>
        <w:pStyle w:val="subsection"/>
      </w:pPr>
      <w:r w:rsidRPr="00322F3B">
        <w:tab/>
        <w:t>(2)</w:t>
      </w:r>
      <w:r w:rsidRPr="00322F3B">
        <w:tab/>
        <w:t xml:space="preserve">This object is to be achieved by providing a tax incentive for industry to conduct, in a scientific way, experimental activities for the purpose of generating new knowledge or information in either a general or applied form </w:t>
      </w:r>
      <w:r w:rsidRPr="00322F3B">
        <w:rPr>
          <w:color w:val="000000"/>
        </w:rPr>
        <w:t xml:space="preserve">(including new knowledge </w:t>
      </w:r>
      <w:r w:rsidRPr="00322F3B">
        <w:t>in the form of new or improved materials, products, devices, processes or services</w:t>
      </w:r>
      <w:r w:rsidRPr="00322F3B">
        <w:rPr>
          <w:color w:val="000000"/>
        </w:rPr>
        <w:t>)</w:t>
      </w:r>
      <w:r w:rsidRPr="00322F3B">
        <w:t>.</w:t>
      </w:r>
    </w:p>
    <w:p w14:paraId="18C43D14" w14:textId="0C47053F" w:rsidR="0037072A" w:rsidRPr="00322F3B" w:rsidRDefault="0037072A" w:rsidP="0037072A">
      <w:pPr>
        <w:pStyle w:val="ActHead4"/>
      </w:pPr>
      <w:bookmarkStart w:id="277" w:name="_Toc201755755"/>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B</w:t>
      </w:r>
      <w:r w:rsidRPr="00322F3B">
        <w:t>—</w:t>
      </w:r>
      <w:r w:rsidRPr="00322F3B">
        <w:rPr>
          <w:rStyle w:val="CharSubdText"/>
        </w:rPr>
        <w:t>Meaning of R&amp;D activities and other terms</w:t>
      </w:r>
      <w:bookmarkEnd w:id="277"/>
    </w:p>
    <w:p w14:paraId="3B67DB38" w14:textId="77777777" w:rsidR="0037072A" w:rsidRPr="00322F3B" w:rsidRDefault="0037072A" w:rsidP="0037072A">
      <w:pPr>
        <w:pStyle w:val="TofSectsHeading"/>
        <w:numPr>
          <w:ilvl w:val="12"/>
          <w:numId w:val="0"/>
        </w:numPr>
      </w:pPr>
      <w:r w:rsidRPr="00322F3B">
        <w:t>Table of sections</w:t>
      </w:r>
    </w:p>
    <w:p w14:paraId="1A51BA9A" w14:textId="12A1DFAD" w:rsidR="0037072A" w:rsidRPr="00322F3B" w:rsidRDefault="0037072A" w:rsidP="0037072A">
      <w:pPr>
        <w:pStyle w:val="TofSectsSection"/>
        <w:numPr>
          <w:ilvl w:val="12"/>
          <w:numId w:val="0"/>
        </w:numPr>
        <w:ind w:left="1588" w:hanging="794"/>
      </w:pPr>
      <w:r w:rsidRPr="00322F3B">
        <w:t>355</w:t>
      </w:r>
      <w:r w:rsidR="009953FD">
        <w:noBreakHyphen/>
      </w:r>
      <w:r w:rsidRPr="00322F3B">
        <w:t>20</w:t>
      </w:r>
      <w:r w:rsidRPr="00322F3B">
        <w:tab/>
      </w:r>
      <w:r w:rsidRPr="00322F3B">
        <w:rPr>
          <w:i/>
        </w:rPr>
        <w:t>R&amp;D activities</w:t>
      </w:r>
    </w:p>
    <w:p w14:paraId="4C7075D2" w14:textId="3B70ACBA" w:rsidR="0037072A" w:rsidRPr="00322F3B" w:rsidRDefault="0037072A" w:rsidP="0037072A">
      <w:pPr>
        <w:pStyle w:val="TofSectsSection"/>
        <w:numPr>
          <w:ilvl w:val="12"/>
          <w:numId w:val="0"/>
        </w:numPr>
        <w:ind w:left="1588" w:hanging="794"/>
      </w:pPr>
      <w:r w:rsidRPr="00322F3B">
        <w:t>355</w:t>
      </w:r>
      <w:r w:rsidR="009953FD">
        <w:noBreakHyphen/>
      </w:r>
      <w:r w:rsidRPr="00322F3B">
        <w:t>25</w:t>
      </w:r>
      <w:r w:rsidRPr="00322F3B">
        <w:tab/>
      </w:r>
      <w:r w:rsidRPr="00322F3B">
        <w:rPr>
          <w:i/>
        </w:rPr>
        <w:t>Core R&amp;D activities</w:t>
      </w:r>
    </w:p>
    <w:p w14:paraId="1164C4E5" w14:textId="2F1F195E" w:rsidR="0037072A" w:rsidRPr="00322F3B" w:rsidRDefault="0037072A" w:rsidP="0037072A">
      <w:pPr>
        <w:pStyle w:val="TofSectsSection"/>
        <w:numPr>
          <w:ilvl w:val="12"/>
          <w:numId w:val="0"/>
        </w:numPr>
        <w:ind w:left="1588" w:hanging="794"/>
        <w:rPr>
          <w:i/>
        </w:rPr>
      </w:pPr>
      <w:r w:rsidRPr="00322F3B">
        <w:t>355</w:t>
      </w:r>
      <w:r w:rsidR="009953FD">
        <w:noBreakHyphen/>
      </w:r>
      <w:r w:rsidRPr="00322F3B">
        <w:t>30</w:t>
      </w:r>
      <w:r w:rsidRPr="00322F3B">
        <w:tab/>
      </w:r>
      <w:r w:rsidRPr="00322F3B">
        <w:rPr>
          <w:i/>
        </w:rPr>
        <w:t>Supporting R&amp;D activities</w:t>
      </w:r>
    </w:p>
    <w:p w14:paraId="61E2433B" w14:textId="0B7E1BD1" w:rsidR="0037072A" w:rsidRPr="00322F3B" w:rsidRDefault="0037072A" w:rsidP="0037072A">
      <w:pPr>
        <w:pStyle w:val="TofSectsSection"/>
        <w:numPr>
          <w:ilvl w:val="12"/>
          <w:numId w:val="0"/>
        </w:numPr>
        <w:ind w:left="1588" w:hanging="794"/>
      </w:pPr>
      <w:r w:rsidRPr="00322F3B">
        <w:t>355</w:t>
      </w:r>
      <w:r w:rsidR="009953FD">
        <w:noBreakHyphen/>
      </w:r>
      <w:r w:rsidRPr="00322F3B">
        <w:t>35</w:t>
      </w:r>
      <w:r w:rsidRPr="00322F3B">
        <w:tab/>
      </w:r>
      <w:r w:rsidRPr="00322F3B">
        <w:rPr>
          <w:i/>
        </w:rPr>
        <w:t>R&amp;D entities</w:t>
      </w:r>
    </w:p>
    <w:p w14:paraId="403A178F" w14:textId="4637D732" w:rsidR="0037072A" w:rsidRPr="00322F3B" w:rsidRDefault="0037072A" w:rsidP="0037072A">
      <w:pPr>
        <w:pStyle w:val="ActHead5"/>
      </w:pPr>
      <w:bookmarkStart w:id="278" w:name="_Toc201755756"/>
      <w:r w:rsidRPr="00322F3B">
        <w:rPr>
          <w:rStyle w:val="CharSectno"/>
        </w:rPr>
        <w:lastRenderedPageBreak/>
        <w:t>355</w:t>
      </w:r>
      <w:r w:rsidR="009953FD">
        <w:rPr>
          <w:rStyle w:val="CharSectno"/>
        </w:rPr>
        <w:noBreakHyphen/>
      </w:r>
      <w:r w:rsidRPr="00322F3B">
        <w:rPr>
          <w:rStyle w:val="CharSectno"/>
        </w:rPr>
        <w:t>20</w:t>
      </w:r>
      <w:r w:rsidRPr="00322F3B">
        <w:t xml:space="preserve">  </w:t>
      </w:r>
      <w:r w:rsidRPr="00322F3B">
        <w:rPr>
          <w:i/>
        </w:rPr>
        <w:t>R&amp;D activities</w:t>
      </w:r>
      <w:bookmarkEnd w:id="278"/>
    </w:p>
    <w:p w14:paraId="0FA69CB9" w14:textId="66E4D6CA" w:rsidR="0037072A" w:rsidRPr="00322F3B" w:rsidRDefault="0037072A" w:rsidP="0037072A">
      <w:pPr>
        <w:pStyle w:val="subsection"/>
      </w:pPr>
      <w:r w:rsidRPr="00322F3B">
        <w:tab/>
      </w:r>
      <w:r w:rsidRPr="00322F3B">
        <w:tab/>
      </w:r>
      <w:r w:rsidRPr="00322F3B">
        <w:rPr>
          <w:b/>
          <w:i/>
        </w:rPr>
        <w:t>R&amp;D activities</w:t>
      </w:r>
      <w:r w:rsidRPr="00322F3B">
        <w:t xml:space="preserve"> are </w:t>
      </w:r>
      <w:r w:rsidR="009953FD" w:rsidRPr="009953FD">
        <w:rPr>
          <w:position w:val="6"/>
          <w:sz w:val="16"/>
        </w:rPr>
        <w:t>*</w:t>
      </w:r>
      <w:r w:rsidRPr="00322F3B">
        <w:t xml:space="preserve">core R&amp;D activities or </w:t>
      </w:r>
      <w:r w:rsidR="009953FD" w:rsidRPr="009953FD">
        <w:rPr>
          <w:position w:val="6"/>
          <w:sz w:val="16"/>
        </w:rPr>
        <w:t>*</w:t>
      </w:r>
      <w:r w:rsidRPr="00322F3B">
        <w:t>supporting R&amp;D activities.</w:t>
      </w:r>
    </w:p>
    <w:p w14:paraId="05D71B89" w14:textId="6508576E" w:rsidR="0037072A" w:rsidRPr="00322F3B" w:rsidRDefault="0037072A" w:rsidP="0037072A">
      <w:pPr>
        <w:pStyle w:val="ActHead5"/>
      </w:pPr>
      <w:bookmarkStart w:id="279" w:name="_Toc201755757"/>
      <w:r w:rsidRPr="00322F3B">
        <w:rPr>
          <w:rStyle w:val="CharSectno"/>
        </w:rPr>
        <w:t>355</w:t>
      </w:r>
      <w:r w:rsidR="009953FD">
        <w:rPr>
          <w:rStyle w:val="CharSectno"/>
        </w:rPr>
        <w:noBreakHyphen/>
      </w:r>
      <w:r w:rsidRPr="00322F3B">
        <w:rPr>
          <w:rStyle w:val="CharSectno"/>
        </w:rPr>
        <w:t>25</w:t>
      </w:r>
      <w:r w:rsidRPr="00322F3B">
        <w:t xml:space="preserve">  </w:t>
      </w:r>
      <w:r w:rsidRPr="00322F3B">
        <w:rPr>
          <w:i/>
        </w:rPr>
        <w:t>Core R&amp;D activities</w:t>
      </w:r>
      <w:bookmarkEnd w:id="279"/>
    </w:p>
    <w:p w14:paraId="2847FE55" w14:textId="77777777" w:rsidR="0037072A" w:rsidRPr="00322F3B" w:rsidRDefault="0037072A" w:rsidP="0037072A">
      <w:pPr>
        <w:pStyle w:val="subsection"/>
        <w:keepNext/>
      </w:pPr>
      <w:r w:rsidRPr="00322F3B">
        <w:tab/>
        <w:t>(1)</w:t>
      </w:r>
      <w:r w:rsidRPr="00322F3B">
        <w:tab/>
      </w:r>
      <w:r w:rsidRPr="00322F3B">
        <w:rPr>
          <w:b/>
          <w:i/>
        </w:rPr>
        <w:t>Core R&amp;D activities</w:t>
      </w:r>
      <w:r w:rsidRPr="00322F3B">
        <w:t xml:space="preserve"> are experimental activities:</w:t>
      </w:r>
    </w:p>
    <w:p w14:paraId="6CF4D91E" w14:textId="77777777" w:rsidR="0037072A" w:rsidRPr="00322F3B" w:rsidRDefault="0037072A" w:rsidP="0037072A">
      <w:pPr>
        <w:pStyle w:val="paragraph"/>
      </w:pPr>
      <w:r w:rsidRPr="00322F3B">
        <w:tab/>
        <w:t>(a)</w:t>
      </w:r>
      <w:r w:rsidRPr="00322F3B">
        <w:tab/>
        <w:t>whose outcome cannot be known or determined in advance on the basis of current knowledge, information or experience, but can only be determined by applying a systematic progression of work that:</w:t>
      </w:r>
    </w:p>
    <w:p w14:paraId="083A56BA" w14:textId="77777777" w:rsidR="0037072A" w:rsidRPr="00322F3B" w:rsidRDefault="0037072A" w:rsidP="0037072A">
      <w:pPr>
        <w:pStyle w:val="paragraphsub"/>
      </w:pPr>
      <w:r w:rsidRPr="00322F3B">
        <w:tab/>
        <w:t>(i)</w:t>
      </w:r>
      <w:r w:rsidRPr="00322F3B">
        <w:tab/>
        <w:t>is based on principles of established science; and</w:t>
      </w:r>
    </w:p>
    <w:p w14:paraId="411DD6BE" w14:textId="77777777" w:rsidR="0037072A" w:rsidRPr="00322F3B" w:rsidRDefault="0037072A" w:rsidP="0037072A">
      <w:pPr>
        <w:pStyle w:val="paragraphsub"/>
      </w:pPr>
      <w:r w:rsidRPr="00322F3B">
        <w:tab/>
        <w:t>(ii)</w:t>
      </w:r>
      <w:r w:rsidRPr="00322F3B">
        <w:tab/>
        <w:t>proceeds from hypothesis to experiment, observation and evaluation, and leads to logical conclusions; and</w:t>
      </w:r>
    </w:p>
    <w:p w14:paraId="30C40134" w14:textId="77777777" w:rsidR="0037072A" w:rsidRPr="00322F3B" w:rsidRDefault="0037072A" w:rsidP="0037072A">
      <w:pPr>
        <w:pStyle w:val="paragraph"/>
      </w:pPr>
      <w:r w:rsidRPr="00322F3B">
        <w:tab/>
        <w:t>(b)</w:t>
      </w:r>
      <w:r w:rsidRPr="00322F3B">
        <w:tab/>
        <w:t>that are conducted for the purpose of generating new knowledge (including new knowledge in the form of new or improved materials, products, devices, processes or services).</w:t>
      </w:r>
    </w:p>
    <w:p w14:paraId="6A6EFAFC" w14:textId="77777777" w:rsidR="0037072A" w:rsidRPr="00322F3B" w:rsidRDefault="0037072A" w:rsidP="0037072A">
      <w:pPr>
        <w:pStyle w:val="subsection"/>
      </w:pPr>
      <w:r w:rsidRPr="00322F3B">
        <w:tab/>
        <w:t>(2)</w:t>
      </w:r>
      <w:r w:rsidRPr="00322F3B">
        <w:tab/>
        <w:t xml:space="preserve">However, none of the following activities are </w:t>
      </w:r>
      <w:r w:rsidRPr="00322F3B">
        <w:rPr>
          <w:b/>
          <w:i/>
        </w:rPr>
        <w:t>core R&amp;D activities</w:t>
      </w:r>
      <w:r w:rsidRPr="00322F3B">
        <w:t>:</w:t>
      </w:r>
    </w:p>
    <w:p w14:paraId="3E9F803F" w14:textId="77777777" w:rsidR="0037072A" w:rsidRPr="00322F3B" w:rsidRDefault="0037072A" w:rsidP="0037072A">
      <w:pPr>
        <w:pStyle w:val="paragraph"/>
      </w:pPr>
      <w:r w:rsidRPr="00322F3B">
        <w:tab/>
        <w:t>(a)</w:t>
      </w:r>
      <w:r w:rsidRPr="00322F3B">
        <w:tab/>
        <w:t>market research, market testing or market development, or sales promotion (including consumer surveys);</w:t>
      </w:r>
    </w:p>
    <w:p w14:paraId="0807BD8B" w14:textId="4B6A472C" w:rsidR="0037072A" w:rsidRPr="00322F3B" w:rsidRDefault="0037072A" w:rsidP="0037072A">
      <w:pPr>
        <w:pStyle w:val="paragraph"/>
      </w:pPr>
      <w:r w:rsidRPr="00322F3B">
        <w:tab/>
        <w:t>(b)</w:t>
      </w:r>
      <w:r w:rsidRPr="00322F3B">
        <w:tab/>
        <w:t xml:space="preserve">prospecting, exploring or drilling for minerals or </w:t>
      </w:r>
      <w:r w:rsidR="009953FD" w:rsidRPr="009953FD">
        <w:rPr>
          <w:position w:val="6"/>
          <w:sz w:val="16"/>
        </w:rPr>
        <w:t>*</w:t>
      </w:r>
      <w:r w:rsidRPr="00322F3B">
        <w:t>petroleum for the purposes of one or more of the following:</w:t>
      </w:r>
    </w:p>
    <w:p w14:paraId="2BFF2A01" w14:textId="77777777" w:rsidR="0037072A" w:rsidRPr="00322F3B" w:rsidRDefault="0037072A" w:rsidP="0037072A">
      <w:pPr>
        <w:pStyle w:val="paragraphsub"/>
      </w:pPr>
      <w:r w:rsidRPr="00322F3B">
        <w:tab/>
        <w:t>(i)</w:t>
      </w:r>
      <w:r w:rsidRPr="00322F3B">
        <w:tab/>
        <w:t>discovering deposits;</w:t>
      </w:r>
    </w:p>
    <w:p w14:paraId="76FB3E27" w14:textId="77777777" w:rsidR="0037072A" w:rsidRPr="00322F3B" w:rsidRDefault="0037072A" w:rsidP="0037072A">
      <w:pPr>
        <w:pStyle w:val="paragraphsub"/>
      </w:pPr>
      <w:r w:rsidRPr="00322F3B">
        <w:tab/>
        <w:t>(ii)</w:t>
      </w:r>
      <w:r w:rsidRPr="00322F3B">
        <w:tab/>
        <w:t>determining more precisely the location of deposits;</w:t>
      </w:r>
    </w:p>
    <w:p w14:paraId="1F8C5D8C" w14:textId="77777777" w:rsidR="0037072A" w:rsidRPr="00322F3B" w:rsidRDefault="0037072A" w:rsidP="0037072A">
      <w:pPr>
        <w:pStyle w:val="paragraphsub"/>
      </w:pPr>
      <w:r w:rsidRPr="00322F3B">
        <w:tab/>
        <w:t>(iii)</w:t>
      </w:r>
      <w:r w:rsidRPr="00322F3B">
        <w:tab/>
        <w:t>determining the size or quality of deposits;</w:t>
      </w:r>
    </w:p>
    <w:p w14:paraId="66ED959B" w14:textId="77777777" w:rsidR="0037072A" w:rsidRPr="00322F3B" w:rsidRDefault="0037072A" w:rsidP="0037072A">
      <w:pPr>
        <w:pStyle w:val="paragraph"/>
      </w:pPr>
      <w:r w:rsidRPr="00322F3B">
        <w:tab/>
        <w:t>(c)</w:t>
      </w:r>
      <w:r w:rsidRPr="00322F3B">
        <w:tab/>
        <w:t>management studies or efficiency surveys;</w:t>
      </w:r>
    </w:p>
    <w:p w14:paraId="43913BAB" w14:textId="77777777" w:rsidR="0037072A" w:rsidRPr="00322F3B" w:rsidRDefault="0037072A" w:rsidP="0037072A">
      <w:pPr>
        <w:pStyle w:val="paragraph"/>
      </w:pPr>
      <w:r w:rsidRPr="00322F3B">
        <w:tab/>
        <w:t>(d)</w:t>
      </w:r>
      <w:r w:rsidRPr="00322F3B">
        <w:tab/>
        <w:t>research in social sciences, arts or humanities;</w:t>
      </w:r>
    </w:p>
    <w:p w14:paraId="35AAD93A" w14:textId="77777777" w:rsidR="0037072A" w:rsidRPr="00322F3B" w:rsidRDefault="0037072A" w:rsidP="0037072A">
      <w:pPr>
        <w:pStyle w:val="paragraph"/>
      </w:pPr>
      <w:r w:rsidRPr="00322F3B">
        <w:tab/>
        <w:t>(e)</w:t>
      </w:r>
      <w:r w:rsidRPr="00322F3B">
        <w:tab/>
        <w:t>commercial, legal and administrative aspects of patenting, licensing or other activities;</w:t>
      </w:r>
    </w:p>
    <w:p w14:paraId="765C5232" w14:textId="77777777" w:rsidR="0037072A" w:rsidRPr="00322F3B" w:rsidRDefault="0037072A" w:rsidP="0037072A">
      <w:pPr>
        <w:pStyle w:val="paragraph"/>
      </w:pPr>
      <w:r w:rsidRPr="00322F3B">
        <w:tab/>
        <w:t>(f)</w:t>
      </w:r>
      <w:r w:rsidRPr="00322F3B">
        <w:tab/>
        <w:t>activities associated with complying with statutory requirements or standards, including one or more of the following:</w:t>
      </w:r>
    </w:p>
    <w:p w14:paraId="4ECA36FC" w14:textId="77777777" w:rsidR="0037072A" w:rsidRPr="00322F3B" w:rsidRDefault="0037072A" w:rsidP="0037072A">
      <w:pPr>
        <w:pStyle w:val="paragraphsub"/>
      </w:pPr>
      <w:r w:rsidRPr="00322F3B">
        <w:tab/>
        <w:t>(i)</w:t>
      </w:r>
      <w:r w:rsidRPr="00322F3B">
        <w:tab/>
        <w:t>maintaining national standards;</w:t>
      </w:r>
    </w:p>
    <w:p w14:paraId="3EAC2DE6" w14:textId="77777777" w:rsidR="0037072A" w:rsidRPr="00322F3B" w:rsidRDefault="0037072A" w:rsidP="0037072A">
      <w:pPr>
        <w:pStyle w:val="paragraphsub"/>
      </w:pPr>
      <w:r w:rsidRPr="00322F3B">
        <w:tab/>
        <w:t>(ii)</w:t>
      </w:r>
      <w:r w:rsidRPr="00322F3B">
        <w:tab/>
        <w:t>calibrating secondary standards;</w:t>
      </w:r>
    </w:p>
    <w:p w14:paraId="6E69ADEA" w14:textId="77777777" w:rsidR="0037072A" w:rsidRPr="00322F3B" w:rsidRDefault="0037072A" w:rsidP="0037072A">
      <w:pPr>
        <w:pStyle w:val="paragraphsub"/>
      </w:pPr>
      <w:r w:rsidRPr="00322F3B">
        <w:lastRenderedPageBreak/>
        <w:tab/>
        <w:t>(iii)</w:t>
      </w:r>
      <w:r w:rsidRPr="00322F3B">
        <w:tab/>
        <w:t>routine testing and analysis of materials, components, products, processes, soils, atmospheres and other things;</w:t>
      </w:r>
    </w:p>
    <w:p w14:paraId="6741D048" w14:textId="77777777" w:rsidR="0037072A" w:rsidRPr="00322F3B" w:rsidRDefault="0037072A" w:rsidP="0037072A">
      <w:pPr>
        <w:pStyle w:val="paragraph"/>
      </w:pPr>
      <w:r w:rsidRPr="00322F3B">
        <w:tab/>
        <w:t>(g)</w:t>
      </w:r>
      <w:r w:rsidRPr="00322F3B">
        <w:tab/>
        <w:t>any activity related to the reproduction of a commercial product or process:</w:t>
      </w:r>
    </w:p>
    <w:p w14:paraId="62E0581C" w14:textId="77777777" w:rsidR="0037072A" w:rsidRPr="00322F3B" w:rsidRDefault="0037072A" w:rsidP="0037072A">
      <w:pPr>
        <w:pStyle w:val="paragraphsub"/>
      </w:pPr>
      <w:r w:rsidRPr="00322F3B">
        <w:tab/>
        <w:t>(i)</w:t>
      </w:r>
      <w:r w:rsidRPr="00322F3B">
        <w:tab/>
        <w:t>by a physical examination of an existing system; or</w:t>
      </w:r>
    </w:p>
    <w:p w14:paraId="53A110F9" w14:textId="77777777" w:rsidR="0037072A" w:rsidRPr="00322F3B" w:rsidRDefault="0037072A" w:rsidP="0037072A">
      <w:pPr>
        <w:pStyle w:val="paragraphsub"/>
      </w:pPr>
      <w:r w:rsidRPr="00322F3B">
        <w:tab/>
        <w:t>(ii)</w:t>
      </w:r>
      <w:r w:rsidRPr="00322F3B">
        <w:tab/>
        <w:t xml:space="preserve">from plans, blueprints, detailed specifications or </w:t>
      </w:r>
      <w:r w:rsidR="00981F75" w:rsidRPr="00322F3B">
        <w:t>publicly</w:t>
      </w:r>
      <w:r w:rsidRPr="00322F3B">
        <w:t xml:space="preserve"> available information;</w:t>
      </w:r>
    </w:p>
    <w:p w14:paraId="65150263" w14:textId="77777777" w:rsidR="0037072A" w:rsidRPr="00322F3B" w:rsidRDefault="0037072A" w:rsidP="0037072A">
      <w:pPr>
        <w:pStyle w:val="paragraph"/>
      </w:pPr>
      <w:r w:rsidRPr="00322F3B">
        <w:tab/>
        <w:t>(h)</w:t>
      </w:r>
      <w:r w:rsidRPr="00322F3B">
        <w:tab/>
        <w:t>developing, modifying or customising computer software for the dominant purpose of use by any of the following entities for their internal administration (including the internal administration of their business functions):</w:t>
      </w:r>
    </w:p>
    <w:p w14:paraId="72097950" w14:textId="77777777" w:rsidR="0037072A" w:rsidRPr="00322F3B" w:rsidRDefault="0037072A" w:rsidP="0037072A">
      <w:pPr>
        <w:pStyle w:val="paragraphsub"/>
      </w:pPr>
      <w:r w:rsidRPr="00322F3B">
        <w:tab/>
        <w:t>(i)</w:t>
      </w:r>
      <w:r w:rsidRPr="00322F3B">
        <w:tab/>
        <w:t xml:space="preserve">the entity (the </w:t>
      </w:r>
      <w:r w:rsidRPr="00322F3B">
        <w:rPr>
          <w:b/>
          <w:i/>
        </w:rPr>
        <w:t>developer</w:t>
      </w:r>
      <w:r w:rsidRPr="00322F3B">
        <w:t>) for which the software is developed, modified or customised;</w:t>
      </w:r>
    </w:p>
    <w:p w14:paraId="707FDABC" w14:textId="7BB6A71D" w:rsidR="0037072A" w:rsidRPr="00322F3B" w:rsidRDefault="0037072A" w:rsidP="0037072A">
      <w:pPr>
        <w:pStyle w:val="paragraphsub"/>
      </w:pPr>
      <w:r w:rsidRPr="00322F3B">
        <w:tab/>
        <w:t>(ii)</w:t>
      </w:r>
      <w:r w:rsidRPr="00322F3B">
        <w:tab/>
        <w:t xml:space="preserve">an entity </w:t>
      </w:r>
      <w:r w:rsidR="009953FD" w:rsidRPr="009953FD">
        <w:rPr>
          <w:position w:val="6"/>
          <w:sz w:val="16"/>
        </w:rPr>
        <w:t>*</w:t>
      </w:r>
      <w:r w:rsidRPr="00322F3B">
        <w:t>connected with the developer;</w:t>
      </w:r>
    </w:p>
    <w:p w14:paraId="73F7550E" w14:textId="149CA50E" w:rsidR="0037072A" w:rsidRPr="00322F3B" w:rsidRDefault="0037072A" w:rsidP="0037072A">
      <w:pPr>
        <w:pStyle w:val="paragraphsub"/>
      </w:pPr>
      <w:r w:rsidRPr="00322F3B">
        <w:tab/>
        <w:t>(iii)</w:t>
      </w:r>
      <w:r w:rsidRPr="00322F3B">
        <w:tab/>
        <w:t xml:space="preserve">an </w:t>
      </w:r>
      <w:r w:rsidR="009953FD" w:rsidRPr="009953FD">
        <w:rPr>
          <w:position w:val="6"/>
          <w:sz w:val="16"/>
        </w:rPr>
        <w:t>*</w:t>
      </w:r>
      <w:r w:rsidRPr="00322F3B">
        <w:t>affiliate of the developer, or an entity of which the developer is an affiliate.</w:t>
      </w:r>
    </w:p>
    <w:p w14:paraId="7286F68A" w14:textId="6DB28A92" w:rsidR="0037072A" w:rsidRPr="00322F3B" w:rsidRDefault="0037072A" w:rsidP="0037072A">
      <w:pPr>
        <w:pStyle w:val="ActHead5"/>
      </w:pPr>
      <w:bookmarkStart w:id="280" w:name="_Toc201755758"/>
      <w:r w:rsidRPr="00322F3B">
        <w:rPr>
          <w:rStyle w:val="CharSectno"/>
        </w:rPr>
        <w:t>355</w:t>
      </w:r>
      <w:r w:rsidR="009953FD">
        <w:rPr>
          <w:rStyle w:val="CharSectno"/>
        </w:rPr>
        <w:noBreakHyphen/>
      </w:r>
      <w:r w:rsidRPr="00322F3B">
        <w:rPr>
          <w:rStyle w:val="CharSectno"/>
        </w:rPr>
        <w:t>30</w:t>
      </w:r>
      <w:r w:rsidRPr="00322F3B">
        <w:t xml:space="preserve">  </w:t>
      </w:r>
      <w:r w:rsidRPr="00322F3B">
        <w:rPr>
          <w:i/>
        </w:rPr>
        <w:t>Supporting R&amp;D activities</w:t>
      </w:r>
      <w:bookmarkEnd w:id="280"/>
    </w:p>
    <w:p w14:paraId="3EAD0119" w14:textId="10377EE5" w:rsidR="0037072A" w:rsidRPr="00322F3B" w:rsidRDefault="0037072A" w:rsidP="0037072A">
      <w:pPr>
        <w:pStyle w:val="subsection"/>
      </w:pPr>
      <w:r w:rsidRPr="00322F3B">
        <w:tab/>
        <w:t>(1)</w:t>
      </w:r>
      <w:r w:rsidRPr="00322F3B">
        <w:tab/>
      </w:r>
      <w:r w:rsidRPr="00322F3B">
        <w:rPr>
          <w:b/>
          <w:i/>
        </w:rPr>
        <w:t>Supporting</w:t>
      </w:r>
      <w:r w:rsidRPr="00322F3B">
        <w:t xml:space="preserve"> </w:t>
      </w:r>
      <w:r w:rsidRPr="00322F3B">
        <w:rPr>
          <w:b/>
          <w:i/>
        </w:rPr>
        <w:t>R&amp;D activities</w:t>
      </w:r>
      <w:r w:rsidRPr="00322F3B">
        <w:t xml:space="preserve"> are activities directly related to </w:t>
      </w:r>
      <w:r w:rsidR="009953FD" w:rsidRPr="009953FD">
        <w:rPr>
          <w:position w:val="6"/>
          <w:sz w:val="16"/>
        </w:rPr>
        <w:t>*</w:t>
      </w:r>
      <w:r w:rsidRPr="00322F3B">
        <w:t>core R&amp;D activities.</w:t>
      </w:r>
    </w:p>
    <w:p w14:paraId="0E0FE464" w14:textId="77777777" w:rsidR="0037072A" w:rsidRPr="00322F3B" w:rsidRDefault="0037072A" w:rsidP="0037072A">
      <w:pPr>
        <w:pStyle w:val="subsection"/>
      </w:pPr>
      <w:r w:rsidRPr="00322F3B">
        <w:tab/>
        <w:t>(2)</w:t>
      </w:r>
      <w:r w:rsidRPr="00322F3B">
        <w:tab/>
        <w:t>However, if an activity:</w:t>
      </w:r>
    </w:p>
    <w:p w14:paraId="12B98EAC" w14:textId="447B9A48" w:rsidR="0037072A" w:rsidRPr="00322F3B" w:rsidRDefault="0037072A" w:rsidP="0037072A">
      <w:pPr>
        <w:pStyle w:val="paragraph"/>
      </w:pPr>
      <w:r w:rsidRPr="00322F3B">
        <w:tab/>
        <w:t>(a)</w:t>
      </w:r>
      <w:r w:rsidRPr="00322F3B">
        <w:tab/>
        <w:t>is an activity referred to in sub</w:t>
      </w:r>
      <w:r w:rsidR="009F5D03" w:rsidRPr="00322F3B">
        <w:t>section 3</w:t>
      </w:r>
      <w:r w:rsidRPr="00322F3B">
        <w:t>55</w:t>
      </w:r>
      <w:r w:rsidR="009953FD">
        <w:noBreakHyphen/>
      </w:r>
      <w:r w:rsidRPr="00322F3B">
        <w:t>25(2); or</w:t>
      </w:r>
    </w:p>
    <w:p w14:paraId="73A314C1" w14:textId="77777777" w:rsidR="0037072A" w:rsidRPr="00322F3B" w:rsidRDefault="0037072A" w:rsidP="0037072A">
      <w:pPr>
        <w:pStyle w:val="paragraph"/>
      </w:pPr>
      <w:r w:rsidRPr="00322F3B">
        <w:tab/>
        <w:t>(b)</w:t>
      </w:r>
      <w:r w:rsidRPr="00322F3B">
        <w:tab/>
        <w:t>produces goods or services; or</w:t>
      </w:r>
    </w:p>
    <w:p w14:paraId="526019C3" w14:textId="77777777" w:rsidR="0037072A" w:rsidRPr="00322F3B" w:rsidRDefault="0037072A" w:rsidP="0037072A">
      <w:pPr>
        <w:pStyle w:val="paragraph"/>
      </w:pPr>
      <w:r w:rsidRPr="00322F3B">
        <w:tab/>
        <w:t>(c)</w:t>
      </w:r>
      <w:r w:rsidRPr="00322F3B">
        <w:tab/>
        <w:t>is directly related to producing goods or services;</w:t>
      </w:r>
    </w:p>
    <w:p w14:paraId="4BC92C2D" w14:textId="2C92E679" w:rsidR="0037072A" w:rsidRPr="00322F3B" w:rsidRDefault="0037072A" w:rsidP="0037072A">
      <w:pPr>
        <w:pStyle w:val="subsection2"/>
      </w:pPr>
      <w:r w:rsidRPr="00322F3B">
        <w:t xml:space="preserve">the activity is a </w:t>
      </w:r>
      <w:r w:rsidRPr="00322F3B">
        <w:rPr>
          <w:b/>
          <w:i/>
        </w:rPr>
        <w:t>supporting R&amp;D activity</w:t>
      </w:r>
      <w:r w:rsidRPr="00322F3B">
        <w:t xml:space="preserve"> only if it is undertaken for the dominant purpose of supporting </w:t>
      </w:r>
      <w:r w:rsidR="009953FD" w:rsidRPr="009953FD">
        <w:rPr>
          <w:position w:val="6"/>
          <w:sz w:val="16"/>
        </w:rPr>
        <w:t>*</w:t>
      </w:r>
      <w:r w:rsidRPr="00322F3B">
        <w:t>core R&amp;D activities.</w:t>
      </w:r>
    </w:p>
    <w:p w14:paraId="7FB0881F" w14:textId="61B61DED" w:rsidR="0037072A" w:rsidRPr="00322F3B" w:rsidRDefault="0037072A" w:rsidP="0037072A">
      <w:pPr>
        <w:pStyle w:val="ActHead5"/>
        <w:rPr>
          <w:i/>
        </w:rPr>
      </w:pPr>
      <w:bookmarkStart w:id="281" w:name="_Toc201755759"/>
      <w:r w:rsidRPr="00322F3B">
        <w:rPr>
          <w:rStyle w:val="CharSectno"/>
        </w:rPr>
        <w:t>355</w:t>
      </w:r>
      <w:r w:rsidR="009953FD">
        <w:rPr>
          <w:rStyle w:val="CharSectno"/>
        </w:rPr>
        <w:noBreakHyphen/>
      </w:r>
      <w:r w:rsidRPr="00322F3B">
        <w:rPr>
          <w:rStyle w:val="CharSectno"/>
        </w:rPr>
        <w:t>35</w:t>
      </w:r>
      <w:r w:rsidRPr="00322F3B">
        <w:t xml:space="preserve">  </w:t>
      </w:r>
      <w:r w:rsidRPr="00322F3B">
        <w:rPr>
          <w:i/>
        </w:rPr>
        <w:t>R&amp;D entities</w:t>
      </w:r>
      <w:bookmarkEnd w:id="281"/>
    </w:p>
    <w:p w14:paraId="3262FBEF" w14:textId="77777777" w:rsidR="0037072A" w:rsidRPr="00322F3B" w:rsidRDefault="0037072A" w:rsidP="0037072A">
      <w:pPr>
        <w:pStyle w:val="subsection"/>
      </w:pPr>
      <w:r w:rsidRPr="00322F3B">
        <w:tab/>
        <w:t>(1)</w:t>
      </w:r>
      <w:r w:rsidRPr="00322F3B">
        <w:tab/>
        <w:t xml:space="preserve">Each of the following is an </w:t>
      </w:r>
      <w:r w:rsidRPr="00322F3B">
        <w:rPr>
          <w:b/>
          <w:i/>
        </w:rPr>
        <w:t>R&amp;D entity</w:t>
      </w:r>
      <w:r w:rsidRPr="00322F3B">
        <w:t>:</w:t>
      </w:r>
    </w:p>
    <w:p w14:paraId="1A67BE3E" w14:textId="1B630DD4" w:rsidR="0037072A" w:rsidRPr="00322F3B" w:rsidRDefault="0037072A" w:rsidP="0037072A">
      <w:pPr>
        <w:pStyle w:val="paragraph"/>
      </w:pPr>
      <w:r w:rsidRPr="00322F3B">
        <w:tab/>
        <w:t>(a)</w:t>
      </w:r>
      <w:r w:rsidRPr="00322F3B">
        <w:tab/>
        <w:t xml:space="preserve">a body corporate incorporated under an </w:t>
      </w:r>
      <w:r w:rsidR="009953FD" w:rsidRPr="009953FD">
        <w:rPr>
          <w:position w:val="6"/>
          <w:sz w:val="16"/>
        </w:rPr>
        <w:t>*</w:t>
      </w:r>
      <w:r w:rsidRPr="00322F3B">
        <w:t>Australian law;</w:t>
      </w:r>
    </w:p>
    <w:p w14:paraId="18FA0FC4" w14:textId="697B14AD" w:rsidR="0037072A" w:rsidRPr="00322F3B" w:rsidRDefault="0037072A" w:rsidP="0037072A">
      <w:pPr>
        <w:pStyle w:val="paragraph"/>
      </w:pPr>
      <w:r w:rsidRPr="00322F3B">
        <w:tab/>
        <w:t>(b)</w:t>
      </w:r>
      <w:r w:rsidRPr="00322F3B">
        <w:tab/>
        <w:t xml:space="preserve">a body corporate incorporated under a </w:t>
      </w:r>
      <w:r w:rsidR="009953FD" w:rsidRPr="009953FD">
        <w:rPr>
          <w:position w:val="6"/>
          <w:sz w:val="16"/>
        </w:rPr>
        <w:t>*</w:t>
      </w:r>
      <w:r w:rsidRPr="00322F3B">
        <w:t>foreign law that is an Australian resident.</w:t>
      </w:r>
    </w:p>
    <w:p w14:paraId="4C3B915E" w14:textId="77777777" w:rsidR="0037072A" w:rsidRPr="00322F3B" w:rsidRDefault="0037072A" w:rsidP="0037072A">
      <w:pPr>
        <w:pStyle w:val="notetext"/>
      </w:pPr>
      <w:r w:rsidRPr="00322F3B">
        <w:lastRenderedPageBreak/>
        <w:t>Note:</w:t>
      </w:r>
      <w:r w:rsidRPr="00322F3B">
        <w:tab/>
        <w:t>Each of the above paragraphs extends to a body corporate acting in its capacity as trustee of a public trading trust (see subsection</w:t>
      </w:r>
      <w:r w:rsidR="00825006" w:rsidRPr="00322F3B">
        <w:t> </w:t>
      </w:r>
      <w:r w:rsidRPr="00322F3B">
        <w:t xml:space="preserve">102T(9) of the </w:t>
      </w:r>
      <w:r w:rsidRPr="00322F3B">
        <w:rPr>
          <w:i/>
        </w:rPr>
        <w:t>Income Tax Assessment Act 1936</w:t>
      </w:r>
      <w:r w:rsidRPr="00322F3B">
        <w:t>).</w:t>
      </w:r>
    </w:p>
    <w:p w14:paraId="2444A1B6" w14:textId="56412583" w:rsidR="0037072A" w:rsidRPr="00322F3B" w:rsidRDefault="0037072A" w:rsidP="0037072A">
      <w:pPr>
        <w:pStyle w:val="subsection"/>
      </w:pPr>
      <w:r w:rsidRPr="00322F3B">
        <w:tab/>
        <w:t>(2)</w:t>
      </w:r>
      <w:r w:rsidRPr="00322F3B">
        <w:tab/>
        <w:t xml:space="preserve">A body corporate incorporated under a </w:t>
      </w:r>
      <w:r w:rsidR="009953FD" w:rsidRPr="009953FD">
        <w:rPr>
          <w:position w:val="6"/>
          <w:sz w:val="16"/>
        </w:rPr>
        <w:t>*</w:t>
      </w:r>
      <w:r w:rsidRPr="00322F3B">
        <w:t>foreign law that:</w:t>
      </w:r>
    </w:p>
    <w:p w14:paraId="77FC7F6E" w14:textId="77777777" w:rsidR="0037072A" w:rsidRPr="00322F3B" w:rsidRDefault="0037072A" w:rsidP="0037072A">
      <w:pPr>
        <w:pStyle w:val="paragraph"/>
      </w:pPr>
      <w:r w:rsidRPr="00322F3B">
        <w:tab/>
        <w:t>(a)</w:t>
      </w:r>
      <w:r w:rsidRPr="00322F3B">
        <w:tab/>
        <w:t>is a resident of a foreign country for the purposes of an agreement in force between that country and Australia that:</w:t>
      </w:r>
    </w:p>
    <w:p w14:paraId="2CB1A7A2" w14:textId="77777777" w:rsidR="0037072A" w:rsidRPr="00322F3B" w:rsidRDefault="0037072A" w:rsidP="0037072A">
      <w:pPr>
        <w:pStyle w:val="paragraphsub"/>
      </w:pPr>
      <w:r w:rsidRPr="00322F3B">
        <w:tab/>
        <w:t>(i)</w:t>
      </w:r>
      <w:r w:rsidRPr="00322F3B">
        <w:tab/>
        <w:t xml:space="preserve">is a double tax agreement (as defined in Part X of the </w:t>
      </w:r>
      <w:r w:rsidRPr="00322F3B">
        <w:rPr>
          <w:i/>
        </w:rPr>
        <w:t>Income Tax Assessment Act 1936</w:t>
      </w:r>
      <w:r w:rsidRPr="00322F3B">
        <w:t>); and</w:t>
      </w:r>
    </w:p>
    <w:p w14:paraId="3678B151" w14:textId="77777777" w:rsidR="0037072A" w:rsidRPr="00322F3B" w:rsidRDefault="0037072A" w:rsidP="0037072A">
      <w:pPr>
        <w:pStyle w:val="paragraphsub"/>
      </w:pPr>
      <w:r w:rsidRPr="00322F3B">
        <w:tab/>
        <w:t>(ii)</w:t>
      </w:r>
      <w:r w:rsidRPr="00322F3B">
        <w:tab/>
        <w:t xml:space="preserve">includes a definition of </w:t>
      </w:r>
      <w:r w:rsidRPr="00322F3B">
        <w:rPr>
          <w:b/>
          <w:i/>
        </w:rPr>
        <w:t>permanent establishment</w:t>
      </w:r>
      <w:r w:rsidRPr="00322F3B">
        <w:t>; and</w:t>
      </w:r>
    </w:p>
    <w:p w14:paraId="4F37447F" w14:textId="77777777" w:rsidR="0037072A" w:rsidRPr="00322F3B" w:rsidRDefault="0037072A" w:rsidP="0037072A">
      <w:pPr>
        <w:pStyle w:val="paragraph"/>
      </w:pPr>
      <w:r w:rsidRPr="00322F3B">
        <w:tab/>
        <w:t>(b)</w:t>
      </w:r>
      <w:r w:rsidRPr="00322F3B">
        <w:tab/>
        <w:t>carries on business in Australia through a permanent establishment (within the meaning of that definition) of the body corporate in Australia;</w:t>
      </w:r>
    </w:p>
    <w:p w14:paraId="164B8E56" w14:textId="77777777" w:rsidR="0037072A" w:rsidRPr="00322F3B" w:rsidRDefault="0037072A" w:rsidP="0037072A">
      <w:pPr>
        <w:pStyle w:val="subsection2"/>
      </w:pPr>
      <w:r w:rsidRPr="00322F3B">
        <w:t xml:space="preserve">is an </w:t>
      </w:r>
      <w:r w:rsidRPr="00322F3B">
        <w:rPr>
          <w:b/>
          <w:i/>
        </w:rPr>
        <w:t>R&amp;D entity</w:t>
      </w:r>
      <w:r w:rsidRPr="00322F3B">
        <w:t xml:space="preserve"> to the extent that it carries on business through that permanent establishment.</w:t>
      </w:r>
    </w:p>
    <w:p w14:paraId="6BA036AE" w14:textId="363E1724" w:rsidR="0037072A" w:rsidRPr="00322F3B" w:rsidRDefault="0037072A" w:rsidP="0037072A">
      <w:pPr>
        <w:pStyle w:val="subsection"/>
      </w:pPr>
      <w:r w:rsidRPr="00322F3B">
        <w:tab/>
        <w:t>(3)</w:t>
      </w:r>
      <w:r w:rsidRPr="00322F3B">
        <w:tab/>
        <w:t xml:space="preserve">However, an </w:t>
      </w:r>
      <w:r w:rsidR="009953FD" w:rsidRPr="009953FD">
        <w:rPr>
          <w:position w:val="6"/>
          <w:sz w:val="16"/>
        </w:rPr>
        <w:t>*</w:t>
      </w:r>
      <w:r w:rsidRPr="00322F3B">
        <w:t xml:space="preserve">exempt entity cannot be an </w:t>
      </w:r>
      <w:r w:rsidRPr="00322F3B">
        <w:rPr>
          <w:b/>
          <w:i/>
        </w:rPr>
        <w:t>R&amp;D entity</w:t>
      </w:r>
      <w:r w:rsidRPr="00322F3B">
        <w:t>.</w:t>
      </w:r>
    </w:p>
    <w:p w14:paraId="7C5EAF50" w14:textId="56520772" w:rsidR="0037072A" w:rsidRPr="00322F3B" w:rsidRDefault="0037072A" w:rsidP="0037072A">
      <w:pPr>
        <w:pStyle w:val="ActHead4"/>
      </w:pPr>
      <w:bookmarkStart w:id="282" w:name="_Toc201755760"/>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C</w:t>
      </w:r>
      <w:r w:rsidRPr="00322F3B">
        <w:t>—</w:t>
      </w:r>
      <w:r w:rsidRPr="00322F3B">
        <w:rPr>
          <w:rStyle w:val="CharSubdText"/>
        </w:rPr>
        <w:t>Entitlement to tax offset</w:t>
      </w:r>
      <w:bookmarkEnd w:id="282"/>
    </w:p>
    <w:p w14:paraId="577884E0" w14:textId="77777777" w:rsidR="0037072A" w:rsidRPr="00322F3B" w:rsidRDefault="0037072A" w:rsidP="0037072A">
      <w:pPr>
        <w:pStyle w:val="TofSectsHeading"/>
        <w:numPr>
          <w:ilvl w:val="12"/>
          <w:numId w:val="0"/>
        </w:numPr>
      </w:pPr>
      <w:r w:rsidRPr="00322F3B">
        <w:t>Table of sections</w:t>
      </w:r>
    </w:p>
    <w:p w14:paraId="458E661B" w14:textId="5D5E1F90" w:rsidR="0037072A" w:rsidRPr="00322F3B" w:rsidRDefault="0037072A" w:rsidP="0037072A">
      <w:pPr>
        <w:pStyle w:val="TofSectsSection"/>
        <w:numPr>
          <w:ilvl w:val="12"/>
          <w:numId w:val="0"/>
        </w:numPr>
        <w:ind w:left="1588" w:hanging="794"/>
      </w:pPr>
      <w:r w:rsidRPr="00322F3B">
        <w:t>355</w:t>
      </w:r>
      <w:r w:rsidR="009953FD">
        <w:noBreakHyphen/>
      </w:r>
      <w:r w:rsidRPr="00322F3B">
        <w:t>100</w:t>
      </w:r>
      <w:r w:rsidRPr="00322F3B">
        <w:tab/>
        <w:t>Entitlement to tax offset</w:t>
      </w:r>
    </w:p>
    <w:p w14:paraId="02F006C2" w14:textId="02DC9260" w:rsidR="0037072A" w:rsidRPr="00322F3B" w:rsidRDefault="0037072A" w:rsidP="0037072A">
      <w:pPr>
        <w:pStyle w:val="TofSectsSection"/>
        <w:numPr>
          <w:ilvl w:val="12"/>
          <w:numId w:val="0"/>
        </w:numPr>
        <w:ind w:left="1588" w:hanging="794"/>
      </w:pPr>
      <w:r w:rsidRPr="00322F3B">
        <w:t>355</w:t>
      </w:r>
      <w:r w:rsidR="009953FD">
        <w:noBreakHyphen/>
      </w:r>
      <w:r w:rsidRPr="00322F3B">
        <w:t>105</w:t>
      </w:r>
      <w:r w:rsidRPr="00322F3B">
        <w:tab/>
        <w:t>Deductions under this Division are notional only</w:t>
      </w:r>
    </w:p>
    <w:p w14:paraId="4D3FF7FF" w14:textId="7C6D828A" w:rsidR="0037072A" w:rsidRPr="00322F3B" w:rsidRDefault="0037072A" w:rsidP="0037072A">
      <w:pPr>
        <w:pStyle w:val="TofSectsSection"/>
        <w:numPr>
          <w:ilvl w:val="12"/>
          <w:numId w:val="0"/>
        </w:numPr>
        <w:ind w:left="1588" w:hanging="794"/>
      </w:pPr>
      <w:r w:rsidRPr="00322F3B">
        <w:t>355</w:t>
      </w:r>
      <w:r w:rsidR="009953FD">
        <w:noBreakHyphen/>
      </w:r>
      <w:r w:rsidRPr="00322F3B">
        <w:t>110</w:t>
      </w:r>
      <w:r w:rsidRPr="00322F3B">
        <w:tab/>
        <w:t>Notional deductions include prepaid expenditure</w:t>
      </w:r>
    </w:p>
    <w:p w14:paraId="2A19E255" w14:textId="011BC607" w:rsidR="00910013" w:rsidRPr="00322F3B" w:rsidRDefault="00910013" w:rsidP="0037072A">
      <w:pPr>
        <w:pStyle w:val="TofSectsSection"/>
        <w:numPr>
          <w:ilvl w:val="12"/>
          <w:numId w:val="0"/>
        </w:numPr>
        <w:ind w:left="1588" w:hanging="794"/>
      </w:pPr>
      <w:r w:rsidRPr="00322F3B">
        <w:t>355</w:t>
      </w:r>
      <w:r w:rsidR="009953FD">
        <w:noBreakHyphen/>
      </w:r>
      <w:r w:rsidRPr="00322F3B">
        <w:t>115</w:t>
      </w:r>
      <w:r w:rsidRPr="00322F3B">
        <w:tab/>
        <w:t>Working out an R&amp;D entity’s total expenses</w:t>
      </w:r>
    </w:p>
    <w:p w14:paraId="3E0CA88D" w14:textId="1363692C" w:rsidR="0037072A" w:rsidRPr="00322F3B" w:rsidRDefault="0037072A" w:rsidP="0037072A">
      <w:pPr>
        <w:pStyle w:val="ActHead5"/>
      </w:pPr>
      <w:bookmarkStart w:id="283" w:name="_Toc201755761"/>
      <w:r w:rsidRPr="00322F3B">
        <w:rPr>
          <w:rStyle w:val="CharSectno"/>
        </w:rPr>
        <w:t>355</w:t>
      </w:r>
      <w:r w:rsidR="009953FD">
        <w:rPr>
          <w:rStyle w:val="CharSectno"/>
        </w:rPr>
        <w:noBreakHyphen/>
      </w:r>
      <w:r w:rsidRPr="00322F3B">
        <w:rPr>
          <w:rStyle w:val="CharSectno"/>
        </w:rPr>
        <w:t>100</w:t>
      </w:r>
      <w:r w:rsidRPr="00322F3B">
        <w:t xml:space="preserve">  Entitlement to tax offset</w:t>
      </w:r>
      <w:bookmarkEnd w:id="283"/>
    </w:p>
    <w:p w14:paraId="06AB029E" w14:textId="77777777" w:rsidR="00487DF0" w:rsidRPr="00322F3B" w:rsidRDefault="00487DF0" w:rsidP="00487DF0">
      <w:pPr>
        <w:pStyle w:val="SubsectionHead"/>
      </w:pPr>
      <w:r w:rsidRPr="00322F3B">
        <w:t>If notional deductions are between $20,000 and $150 million</w:t>
      </w:r>
    </w:p>
    <w:p w14:paraId="69900F42" w14:textId="2C62FE77"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 xml:space="preserve">R&amp;D entity is entitled to a </w:t>
      </w:r>
      <w:r w:rsidR="009953FD" w:rsidRPr="009953FD">
        <w:rPr>
          <w:position w:val="6"/>
          <w:sz w:val="16"/>
        </w:rPr>
        <w:t>*</w:t>
      </w:r>
      <w:r w:rsidRPr="00322F3B">
        <w:t>tax offset for an income year equal to the percentage, set out in the table, of the total of the amounts (if any) that the entity can deduct for the income year under any or all of the following provisions:</w:t>
      </w:r>
    </w:p>
    <w:p w14:paraId="56A64917" w14:textId="7285940E" w:rsidR="0037072A" w:rsidRPr="00322F3B" w:rsidRDefault="0037072A" w:rsidP="0037072A">
      <w:pPr>
        <w:pStyle w:val="paragraph"/>
      </w:pPr>
      <w:r w:rsidRPr="00322F3B">
        <w:tab/>
        <w:t>(a)</w:t>
      </w:r>
      <w:r w:rsidRPr="00322F3B">
        <w:tab/>
      </w:r>
      <w:r w:rsidR="009F5D03" w:rsidRPr="00322F3B">
        <w:t>section 3</w:t>
      </w:r>
      <w:r w:rsidRPr="00322F3B">
        <w:t>55</w:t>
      </w:r>
      <w:r w:rsidR="009953FD">
        <w:noBreakHyphen/>
      </w:r>
      <w:r w:rsidRPr="00322F3B">
        <w:t>205 (R&amp;D expenditure);</w:t>
      </w:r>
    </w:p>
    <w:p w14:paraId="444EE9B2" w14:textId="22863099" w:rsidR="0037072A" w:rsidRPr="00322F3B" w:rsidRDefault="0037072A" w:rsidP="0037072A">
      <w:pPr>
        <w:pStyle w:val="paragraph"/>
      </w:pPr>
      <w:r w:rsidRPr="00322F3B">
        <w:tab/>
        <w:t>(b)</w:t>
      </w:r>
      <w:r w:rsidRPr="00322F3B">
        <w:tab/>
      </w:r>
      <w:r w:rsidR="009F5D03" w:rsidRPr="00322F3B">
        <w:t>section 3</w:t>
      </w:r>
      <w:r w:rsidRPr="00322F3B">
        <w:t>55</w:t>
      </w:r>
      <w:r w:rsidR="009953FD">
        <w:noBreakHyphen/>
      </w:r>
      <w:r w:rsidRPr="00322F3B">
        <w:t>305 (decline in value of R&amp;D assets);</w:t>
      </w:r>
    </w:p>
    <w:p w14:paraId="2268328C" w14:textId="3F7B498F" w:rsidR="0037072A" w:rsidRPr="00322F3B" w:rsidRDefault="0037072A" w:rsidP="0037072A">
      <w:pPr>
        <w:pStyle w:val="paragraph"/>
      </w:pPr>
      <w:r w:rsidRPr="00322F3B">
        <w:tab/>
        <w:t>(d)</w:t>
      </w:r>
      <w:r w:rsidRPr="00322F3B">
        <w:tab/>
      </w:r>
      <w:r w:rsidR="009F5D03" w:rsidRPr="00322F3B">
        <w:t>section 3</w:t>
      </w:r>
      <w:r w:rsidRPr="00322F3B">
        <w:t>55</w:t>
      </w:r>
      <w:r w:rsidR="009953FD">
        <w:noBreakHyphen/>
      </w:r>
      <w:r w:rsidRPr="00322F3B">
        <w:t>480 (earlier year associate R&amp;D expenditure);</w:t>
      </w:r>
    </w:p>
    <w:p w14:paraId="1267F962" w14:textId="60531922" w:rsidR="0037072A" w:rsidRPr="00322F3B" w:rsidRDefault="0037072A" w:rsidP="0037072A">
      <w:pPr>
        <w:pStyle w:val="paragraph"/>
      </w:pPr>
      <w:r w:rsidRPr="00322F3B">
        <w:lastRenderedPageBreak/>
        <w:tab/>
        <w:t>(e)</w:t>
      </w:r>
      <w:r w:rsidRPr="00322F3B">
        <w:tab/>
      </w:r>
      <w:r w:rsidR="009F5D03" w:rsidRPr="00322F3B">
        <w:t>section 3</w:t>
      </w:r>
      <w:r w:rsidRPr="00322F3B">
        <w:t>55</w:t>
      </w:r>
      <w:r w:rsidR="009953FD">
        <w:noBreakHyphen/>
      </w:r>
      <w:r w:rsidRPr="00322F3B">
        <w:t>520 (decline in value of R&amp;D partnership assets);</w:t>
      </w:r>
    </w:p>
    <w:p w14:paraId="39D6D3E2" w14:textId="3C7231E3" w:rsidR="0037072A" w:rsidRPr="00322F3B" w:rsidRDefault="0037072A" w:rsidP="0037072A">
      <w:pPr>
        <w:pStyle w:val="paragraph"/>
      </w:pPr>
      <w:r w:rsidRPr="00322F3B">
        <w:tab/>
        <w:t>(g)</w:t>
      </w:r>
      <w:r w:rsidRPr="00322F3B">
        <w:tab/>
      </w:r>
      <w:r w:rsidR="009F5D03" w:rsidRPr="00322F3B">
        <w:t>section 3</w:t>
      </w:r>
      <w:r w:rsidRPr="00322F3B">
        <w:t>55</w:t>
      </w:r>
      <w:r w:rsidR="009953FD">
        <w:noBreakHyphen/>
      </w:r>
      <w:r w:rsidRPr="00322F3B">
        <w:t>580 (CRC contributions).</w:t>
      </w:r>
    </w:p>
    <w:p w14:paraId="018B502F" w14:textId="77777777" w:rsidR="0037072A" w:rsidRPr="00322F3B" w:rsidRDefault="0037072A" w:rsidP="0037072A">
      <w:pPr>
        <w:pStyle w:val="Tabletext"/>
        <w:keepNext/>
      </w:pPr>
    </w:p>
    <w:tbl>
      <w:tblPr>
        <w:tblW w:w="0" w:type="auto"/>
        <w:tblInd w:w="108" w:type="dxa"/>
        <w:tblLayout w:type="fixed"/>
        <w:tblCellMar>
          <w:left w:w="107" w:type="dxa"/>
          <w:right w:w="107" w:type="dxa"/>
        </w:tblCellMar>
        <w:tblLook w:val="0000" w:firstRow="0" w:lastRow="0" w:firstColumn="0" w:lastColumn="0" w:noHBand="0" w:noVBand="0"/>
      </w:tblPr>
      <w:tblGrid>
        <w:gridCol w:w="708"/>
        <w:gridCol w:w="4791"/>
        <w:gridCol w:w="1611"/>
      </w:tblGrid>
      <w:tr w:rsidR="0037072A" w:rsidRPr="00322F3B" w14:paraId="1FF988A4" w14:textId="77777777" w:rsidTr="00F301A2">
        <w:trPr>
          <w:tblHeader/>
        </w:trPr>
        <w:tc>
          <w:tcPr>
            <w:tcW w:w="7110" w:type="dxa"/>
            <w:gridSpan w:val="3"/>
            <w:tcBorders>
              <w:top w:val="single" w:sz="12" w:space="0" w:color="auto"/>
              <w:bottom w:val="single" w:sz="6" w:space="0" w:color="auto"/>
            </w:tcBorders>
            <w:shd w:val="clear" w:color="auto" w:fill="auto"/>
          </w:tcPr>
          <w:p w14:paraId="588FCEB3" w14:textId="77777777" w:rsidR="0037072A" w:rsidRPr="00322F3B" w:rsidRDefault="0037072A" w:rsidP="00F301A2">
            <w:pPr>
              <w:pStyle w:val="Tabletext"/>
              <w:keepNext/>
            </w:pPr>
            <w:r w:rsidRPr="00322F3B">
              <w:rPr>
                <w:b/>
              </w:rPr>
              <w:t>Rate of R&amp;D tax offset</w:t>
            </w:r>
          </w:p>
        </w:tc>
      </w:tr>
      <w:tr w:rsidR="0037072A" w:rsidRPr="00322F3B" w14:paraId="306C2E61" w14:textId="77777777" w:rsidTr="00F301A2">
        <w:trPr>
          <w:tblHeader/>
        </w:trPr>
        <w:tc>
          <w:tcPr>
            <w:tcW w:w="708" w:type="dxa"/>
            <w:tcBorders>
              <w:top w:val="single" w:sz="6" w:space="0" w:color="auto"/>
              <w:bottom w:val="single" w:sz="12" w:space="0" w:color="auto"/>
            </w:tcBorders>
            <w:shd w:val="clear" w:color="auto" w:fill="auto"/>
          </w:tcPr>
          <w:p w14:paraId="42FBB1D4" w14:textId="77777777" w:rsidR="0037072A" w:rsidRPr="00322F3B" w:rsidRDefault="0037072A" w:rsidP="00F301A2">
            <w:pPr>
              <w:pStyle w:val="Tabletext"/>
              <w:keepNext/>
            </w:pPr>
            <w:r w:rsidRPr="00322F3B">
              <w:rPr>
                <w:b/>
              </w:rPr>
              <w:t>Item</w:t>
            </w:r>
          </w:p>
        </w:tc>
        <w:tc>
          <w:tcPr>
            <w:tcW w:w="4791" w:type="dxa"/>
            <w:tcBorders>
              <w:top w:val="single" w:sz="6" w:space="0" w:color="auto"/>
              <w:bottom w:val="single" w:sz="12" w:space="0" w:color="auto"/>
            </w:tcBorders>
            <w:shd w:val="clear" w:color="auto" w:fill="auto"/>
          </w:tcPr>
          <w:p w14:paraId="4CE1D8F9" w14:textId="77777777" w:rsidR="0037072A" w:rsidRPr="00322F3B" w:rsidRDefault="0037072A" w:rsidP="00F301A2">
            <w:pPr>
              <w:pStyle w:val="Tabletext"/>
              <w:keepNext/>
            </w:pPr>
            <w:r w:rsidRPr="00322F3B">
              <w:rPr>
                <w:b/>
              </w:rPr>
              <w:t>In this case:</w:t>
            </w:r>
          </w:p>
        </w:tc>
        <w:tc>
          <w:tcPr>
            <w:tcW w:w="1611" w:type="dxa"/>
            <w:tcBorders>
              <w:top w:val="single" w:sz="6" w:space="0" w:color="auto"/>
              <w:bottom w:val="single" w:sz="12" w:space="0" w:color="auto"/>
            </w:tcBorders>
            <w:shd w:val="clear" w:color="auto" w:fill="auto"/>
          </w:tcPr>
          <w:p w14:paraId="0F4DA2D3" w14:textId="77777777" w:rsidR="0037072A" w:rsidRPr="00322F3B" w:rsidRDefault="0037072A" w:rsidP="00F301A2">
            <w:pPr>
              <w:pStyle w:val="Tabletext"/>
              <w:keepNext/>
            </w:pPr>
            <w:r w:rsidRPr="00322F3B">
              <w:rPr>
                <w:b/>
              </w:rPr>
              <w:t>The percentage is:</w:t>
            </w:r>
          </w:p>
        </w:tc>
      </w:tr>
      <w:tr w:rsidR="00487DF0" w:rsidRPr="00322F3B" w14:paraId="21DED9B6" w14:textId="77777777" w:rsidTr="00F301A2">
        <w:trPr>
          <w:cantSplit/>
        </w:trPr>
        <w:tc>
          <w:tcPr>
            <w:tcW w:w="708" w:type="dxa"/>
            <w:tcBorders>
              <w:top w:val="single" w:sz="12" w:space="0" w:color="auto"/>
              <w:bottom w:val="single" w:sz="2" w:space="0" w:color="auto"/>
            </w:tcBorders>
            <w:shd w:val="clear" w:color="auto" w:fill="auto"/>
          </w:tcPr>
          <w:p w14:paraId="413BFBC8" w14:textId="77777777" w:rsidR="00487DF0" w:rsidRPr="00322F3B" w:rsidRDefault="00487DF0" w:rsidP="00F301A2">
            <w:pPr>
              <w:pStyle w:val="Tabletext"/>
            </w:pPr>
            <w:r w:rsidRPr="00322F3B">
              <w:t>1</w:t>
            </w:r>
          </w:p>
        </w:tc>
        <w:tc>
          <w:tcPr>
            <w:tcW w:w="4791" w:type="dxa"/>
            <w:tcBorders>
              <w:top w:val="single" w:sz="12" w:space="0" w:color="auto"/>
              <w:bottom w:val="single" w:sz="2" w:space="0" w:color="auto"/>
            </w:tcBorders>
            <w:shd w:val="clear" w:color="auto" w:fill="auto"/>
          </w:tcPr>
          <w:p w14:paraId="3536F881" w14:textId="4B1F2E51" w:rsidR="00487DF0" w:rsidRPr="00322F3B" w:rsidRDefault="00487DF0" w:rsidP="00F301A2">
            <w:pPr>
              <w:pStyle w:val="Tabletext"/>
            </w:pPr>
            <w:r w:rsidRPr="00322F3B">
              <w:t xml:space="preserve">the </w:t>
            </w:r>
            <w:r w:rsidR="009953FD" w:rsidRPr="009953FD">
              <w:rPr>
                <w:position w:val="6"/>
                <w:sz w:val="16"/>
              </w:rPr>
              <w:t>*</w:t>
            </w:r>
            <w:r w:rsidRPr="00322F3B">
              <w:t xml:space="preserve">R&amp;D entity’s </w:t>
            </w:r>
            <w:r w:rsidR="009953FD" w:rsidRPr="009953FD">
              <w:rPr>
                <w:position w:val="6"/>
                <w:sz w:val="16"/>
              </w:rPr>
              <w:t>*</w:t>
            </w:r>
            <w:r w:rsidRPr="00322F3B">
              <w:t>aggregated turnover for the income year is less than $20 million (and item 2 of this table does not apply)</w:t>
            </w:r>
          </w:p>
        </w:tc>
        <w:tc>
          <w:tcPr>
            <w:tcW w:w="1611" w:type="dxa"/>
            <w:tcBorders>
              <w:top w:val="single" w:sz="12" w:space="0" w:color="auto"/>
              <w:bottom w:val="single" w:sz="2" w:space="0" w:color="auto"/>
            </w:tcBorders>
            <w:shd w:val="clear" w:color="auto" w:fill="auto"/>
          </w:tcPr>
          <w:p w14:paraId="18E84655" w14:textId="7A9D2FB5" w:rsidR="00487DF0" w:rsidRPr="00322F3B" w:rsidRDefault="00487DF0" w:rsidP="00F301A2">
            <w:pPr>
              <w:pStyle w:val="Tabletext"/>
            </w:pPr>
            <w:r w:rsidRPr="00322F3B">
              <w:t xml:space="preserve">the R&amp;D entity’s </w:t>
            </w:r>
            <w:r w:rsidR="009953FD" w:rsidRPr="009953FD">
              <w:rPr>
                <w:position w:val="6"/>
                <w:sz w:val="16"/>
              </w:rPr>
              <w:t>*</w:t>
            </w:r>
            <w:r w:rsidRPr="00322F3B">
              <w:t>corporate tax rate for the income year, plus 18.5 percentage points</w:t>
            </w:r>
          </w:p>
        </w:tc>
      </w:tr>
      <w:tr w:rsidR="00487DF0" w:rsidRPr="00322F3B" w14:paraId="3B13DFA6" w14:textId="77777777" w:rsidTr="00F301A2">
        <w:tc>
          <w:tcPr>
            <w:tcW w:w="708" w:type="dxa"/>
            <w:tcBorders>
              <w:top w:val="single" w:sz="2" w:space="0" w:color="auto"/>
              <w:bottom w:val="single" w:sz="2" w:space="0" w:color="auto"/>
            </w:tcBorders>
            <w:shd w:val="clear" w:color="auto" w:fill="auto"/>
          </w:tcPr>
          <w:p w14:paraId="7D52E2BF" w14:textId="77777777" w:rsidR="00487DF0" w:rsidRPr="00322F3B" w:rsidRDefault="00487DF0" w:rsidP="00F301A2">
            <w:pPr>
              <w:pStyle w:val="Tabletext"/>
            </w:pPr>
            <w:r w:rsidRPr="00322F3B">
              <w:t>2</w:t>
            </w:r>
          </w:p>
        </w:tc>
        <w:tc>
          <w:tcPr>
            <w:tcW w:w="4791" w:type="dxa"/>
            <w:tcBorders>
              <w:top w:val="single" w:sz="2" w:space="0" w:color="auto"/>
              <w:bottom w:val="single" w:sz="2" w:space="0" w:color="auto"/>
            </w:tcBorders>
            <w:shd w:val="clear" w:color="auto" w:fill="auto"/>
          </w:tcPr>
          <w:p w14:paraId="6FD1AC19" w14:textId="6B8FEC69" w:rsidR="00487DF0" w:rsidRPr="00322F3B" w:rsidRDefault="00487DF0" w:rsidP="00F301A2">
            <w:pPr>
              <w:pStyle w:val="Tabletext"/>
            </w:pPr>
            <w:r w:rsidRPr="00322F3B">
              <w:t xml:space="preserve">at any time during the income year an </w:t>
            </w:r>
            <w:r w:rsidR="009953FD" w:rsidRPr="009953FD">
              <w:rPr>
                <w:position w:val="6"/>
                <w:sz w:val="16"/>
              </w:rPr>
              <w:t>*</w:t>
            </w:r>
            <w:r w:rsidRPr="00322F3B">
              <w:t xml:space="preserve">exempt entity, or combination of exempt entities, would control the </w:t>
            </w:r>
            <w:r w:rsidR="009953FD" w:rsidRPr="009953FD">
              <w:rPr>
                <w:position w:val="6"/>
                <w:sz w:val="16"/>
              </w:rPr>
              <w:t>*</w:t>
            </w:r>
            <w:r w:rsidRPr="00322F3B">
              <w:t xml:space="preserve">R&amp;D entity in a way described in </w:t>
            </w:r>
            <w:r w:rsidR="009F5D03" w:rsidRPr="00322F3B">
              <w:t>section 3</w:t>
            </w:r>
            <w:r w:rsidRPr="00322F3B">
              <w:t>28</w:t>
            </w:r>
            <w:r w:rsidR="009953FD">
              <w:noBreakHyphen/>
            </w:r>
            <w:r w:rsidRPr="00322F3B">
              <w:t>125 (connected entities) if:</w:t>
            </w:r>
          </w:p>
          <w:p w14:paraId="59C43EE1" w14:textId="412673E7" w:rsidR="00487DF0" w:rsidRPr="00322F3B" w:rsidRDefault="00487DF0" w:rsidP="00F301A2">
            <w:pPr>
              <w:pStyle w:val="Tablea"/>
            </w:pPr>
            <w:r w:rsidRPr="00322F3B">
              <w:t xml:space="preserve">(a) references in </w:t>
            </w:r>
            <w:r w:rsidR="009F5D03" w:rsidRPr="00322F3B">
              <w:t>section 3</w:t>
            </w:r>
            <w:r w:rsidRPr="00322F3B">
              <w:t>28</w:t>
            </w:r>
            <w:r w:rsidR="009953FD">
              <w:noBreakHyphen/>
            </w:r>
            <w:r w:rsidRPr="00322F3B">
              <w:t>125 to 40% were references to 50%; and</w:t>
            </w:r>
          </w:p>
          <w:p w14:paraId="58AD2B0F" w14:textId="5E06EBB3" w:rsidR="00487DF0" w:rsidRPr="00322F3B" w:rsidRDefault="00487DF0" w:rsidP="00F301A2">
            <w:pPr>
              <w:pStyle w:val="Tabletext"/>
            </w:pPr>
            <w:r w:rsidRPr="00322F3B">
              <w:t>(b) sub</w:t>
            </w:r>
            <w:r w:rsidR="009F5D03" w:rsidRPr="00322F3B">
              <w:t>section 3</w:t>
            </w:r>
            <w:r w:rsidRPr="00322F3B">
              <w:t>28</w:t>
            </w:r>
            <w:r w:rsidR="009953FD">
              <w:noBreakHyphen/>
            </w:r>
            <w:r w:rsidRPr="00322F3B">
              <w:t>125(6) were ignored</w:t>
            </w:r>
          </w:p>
        </w:tc>
        <w:tc>
          <w:tcPr>
            <w:tcW w:w="1611" w:type="dxa"/>
            <w:tcBorders>
              <w:top w:val="single" w:sz="2" w:space="0" w:color="auto"/>
              <w:bottom w:val="single" w:sz="2" w:space="0" w:color="auto"/>
            </w:tcBorders>
            <w:shd w:val="clear" w:color="auto" w:fill="auto"/>
          </w:tcPr>
          <w:p w14:paraId="0659B8D1" w14:textId="7FDD1507" w:rsidR="00487DF0" w:rsidRPr="00322F3B" w:rsidRDefault="00487DF0" w:rsidP="00F301A2">
            <w:pPr>
              <w:pStyle w:val="Tabletext"/>
            </w:pPr>
            <w:r w:rsidRPr="00322F3B">
              <w:t xml:space="preserve">the R&amp;D entity’s </w:t>
            </w:r>
            <w:r w:rsidR="009953FD" w:rsidRPr="009953FD">
              <w:rPr>
                <w:position w:val="6"/>
                <w:sz w:val="16"/>
              </w:rPr>
              <w:t>*</w:t>
            </w:r>
            <w:r w:rsidRPr="00322F3B">
              <w:t>corporate tax rate for the income year</w:t>
            </w:r>
          </w:p>
        </w:tc>
      </w:tr>
      <w:tr w:rsidR="00487DF0" w:rsidRPr="00322F3B" w14:paraId="28D9BDDD" w14:textId="77777777" w:rsidTr="00F301A2">
        <w:tc>
          <w:tcPr>
            <w:tcW w:w="708" w:type="dxa"/>
            <w:tcBorders>
              <w:top w:val="single" w:sz="2" w:space="0" w:color="auto"/>
              <w:bottom w:val="single" w:sz="12" w:space="0" w:color="auto"/>
            </w:tcBorders>
            <w:shd w:val="clear" w:color="auto" w:fill="auto"/>
          </w:tcPr>
          <w:p w14:paraId="0477C637" w14:textId="77777777" w:rsidR="00487DF0" w:rsidRPr="00322F3B" w:rsidRDefault="00487DF0" w:rsidP="00F301A2">
            <w:pPr>
              <w:pStyle w:val="Tabletext"/>
            </w:pPr>
            <w:r w:rsidRPr="00322F3B">
              <w:t>3</w:t>
            </w:r>
          </w:p>
        </w:tc>
        <w:tc>
          <w:tcPr>
            <w:tcW w:w="4791" w:type="dxa"/>
            <w:tcBorders>
              <w:top w:val="single" w:sz="2" w:space="0" w:color="auto"/>
              <w:bottom w:val="single" w:sz="12" w:space="0" w:color="auto"/>
            </w:tcBorders>
            <w:shd w:val="clear" w:color="auto" w:fill="auto"/>
          </w:tcPr>
          <w:p w14:paraId="01FBD678" w14:textId="77777777" w:rsidR="00487DF0" w:rsidRPr="00322F3B" w:rsidRDefault="00487DF0" w:rsidP="00F301A2">
            <w:pPr>
              <w:pStyle w:val="Tabletext"/>
            </w:pPr>
            <w:r w:rsidRPr="00322F3B">
              <w:t>any other case</w:t>
            </w:r>
          </w:p>
        </w:tc>
        <w:tc>
          <w:tcPr>
            <w:tcW w:w="1611" w:type="dxa"/>
            <w:tcBorders>
              <w:top w:val="single" w:sz="2" w:space="0" w:color="auto"/>
              <w:bottom w:val="single" w:sz="12" w:space="0" w:color="auto"/>
            </w:tcBorders>
            <w:shd w:val="clear" w:color="auto" w:fill="auto"/>
          </w:tcPr>
          <w:p w14:paraId="355F6CB2" w14:textId="4AACC661" w:rsidR="00487DF0" w:rsidRPr="00322F3B" w:rsidRDefault="00487DF0" w:rsidP="00F301A2">
            <w:pPr>
              <w:pStyle w:val="Tabletext"/>
            </w:pPr>
            <w:r w:rsidRPr="00322F3B">
              <w:t xml:space="preserve">the R&amp;D entity’s </w:t>
            </w:r>
            <w:r w:rsidR="009953FD" w:rsidRPr="009953FD">
              <w:rPr>
                <w:position w:val="6"/>
                <w:sz w:val="16"/>
              </w:rPr>
              <w:t>*</w:t>
            </w:r>
            <w:r w:rsidRPr="00322F3B">
              <w:t>corporate tax rate for the income year</w:t>
            </w:r>
          </w:p>
        </w:tc>
      </w:tr>
    </w:tbl>
    <w:p w14:paraId="44557F8E" w14:textId="21AB02B3" w:rsidR="00487DF0" w:rsidRPr="00322F3B" w:rsidRDefault="00487DF0" w:rsidP="00487DF0">
      <w:pPr>
        <w:pStyle w:val="notetext"/>
      </w:pPr>
      <w:r w:rsidRPr="00322F3B">
        <w:t>Note 1:</w:t>
      </w:r>
      <w:r w:rsidRPr="00322F3B">
        <w:tab/>
        <w:t>The tax offset will be a refundable tax offset if item 1 of the table applies (see section 67</w:t>
      </w:r>
      <w:r w:rsidR="009953FD">
        <w:noBreakHyphen/>
      </w:r>
      <w:r w:rsidRPr="00322F3B">
        <w:t>30).</w:t>
      </w:r>
    </w:p>
    <w:p w14:paraId="1F0B543D" w14:textId="77777777" w:rsidR="00487DF0" w:rsidRPr="00322F3B" w:rsidRDefault="00487DF0" w:rsidP="00487DF0">
      <w:pPr>
        <w:pStyle w:val="notetext"/>
      </w:pPr>
      <w:r w:rsidRPr="00322F3B">
        <w:t>Note 2:</w:t>
      </w:r>
      <w:r w:rsidRPr="00322F3B">
        <w:tab/>
        <w:t>The tax offset is increased under subsection (1A) of this section if item 2 or 3 of the table applies.</w:t>
      </w:r>
    </w:p>
    <w:p w14:paraId="10AB5FFC" w14:textId="77777777" w:rsidR="00487DF0" w:rsidRPr="00322F3B" w:rsidRDefault="00487DF0" w:rsidP="00487DF0">
      <w:pPr>
        <w:pStyle w:val="SubsectionHead"/>
      </w:pPr>
      <w:r w:rsidRPr="00322F3B">
        <w:t>R&amp;D premium</w:t>
      </w:r>
    </w:p>
    <w:p w14:paraId="198E0663" w14:textId="7AB7D651" w:rsidR="00487DF0" w:rsidRPr="00322F3B" w:rsidRDefault="00487DF0" w:rsidP="00487DF0">
      <w:pPr>
        <w:pStyle w:val="subsection"/>
      </w:pPr>
      <w:r w:rsidRPr="00322F3B">
        <w:tab/>
        <w:t>(1A)</w:t>
      </w:r>
      <w:r w:rsidRPr="00322F3B">
        <w:tab/>
        <w:t xml:space="preserve">If item 2 or 3 of the table in subsection (1) applies to the </w:t>
      </w:r>
      <w:r w:rsidR="009953FD" w:rsidRPr="009953FD">
        <w:rPr>
          <w:position w:val="6"/>
          <w:sz w:val="16"/>
        </w:rPr>
        <w:t>*</w:t>
      </w:r>
      <w:r w:rsidRPr="00322F3B">
        <w:t xml:space="preserve">R&amp;D entity, the amount of the </w:t>
      </w:r>
      <w:r w:rsidR="009953FD" w:rsidRPr="009953FD">
        <w:rPr>
          <w:position w:val="6"/>
          <w:sz w:val="16"/>
        </w:rPr>
        <w:t>*</w:t>
      </w:r>
      <w:r w:rsidRPr="00322F3B">
        <w:t>tax offset for the income year is increased by the sum of the amounts (if any) worked out for each item of the following table for that entity:</w:t>
      </w:r>
    </w:p>
    <w:p w14:paraId="7897D482" w14:textId="77777777" w:rsidR="00487DF0" w:rsidRPr="00322F3B" w:rsidRDefault="00487DF0" w:rsidP="00487DF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487DF0" w:rsidRPr="00322F3B" w14:paraId="3C697F53" w14:textId="77777777" w:rsidTr="00ED3DD1">
        <w:trPr>
          <w:tblHeader/>
        </w:trPr>
        <w:tc>
          <w:tcPr>
            <w:tcW w:w="7086" w:type="dxa"/>
            <w:gridSpan w:val="3"/>
            <w:tcBorders>
              <w:top w:val="single" w:sz="12" w:space="0" w:color="auto"/>
              <w:bottom w:val="single" w:sz="6" w:space="0" w:color="auto"/>
            </w:tcBorders>
            <w:shd w:val="clear" w:color="auto" w:fill="auto"/>
          </w:tcPr>
          <w:p w14:paraId="73C0898B" w14:textId="77777777" w:rsidR="00487DF0" w:rsidRPr="00322F3B" w:rsidRDefault="00487DF0" w:rsidP="00ED3DD1">
            <w:pPr>
              <w:pStyle w:val="TableHeading"/>
            </w:pPr>
            <w:r w:rsidRPr="00322F3B">
              <w:t>Tiered offset rates</w:t>
            </w:r>
          </w:p>
        </w:tc>
      </w:tr>
      <w:tr w:rsidR="00487DF0" w:rsidRPr="00322F3B" w14:paraId="2D65FD27" w14:textId="77777777" w:rsidTr="00ED3DD1">
        <w:trPr>
          <w:tblHeader/>
        </w:trPr>
        <w:tc>
          <w:tcPr>
            <w:tcW w:w="714" w:type="dxa"/>
            <w:tcBorders>
              <w:top w:val="single" w:sz="6" w:space="0" w:color="auto"/>
              <w:bottom w:val="single" w:sz="12" w:space="0" w:color="auto"/>
            </w:tcBorders>
            <w:shd w:val="clear" w:color="auto" w:fill="auto"/>
          </w:tcPr>
          <w:p w14:paraId="3646674C" w14:textId="77777777" w:rsidR="00487DF0" w:rsidRPr="00322F3B" w:rsidRDefault="00487DF0" w:rsidP="00ED3DD1">
            <w:pPr>
              <w:pStyle w:val="TableHeading"/>
            </w:pPr>
            <w:r w:rsidRPr="00322F3B">
              <w:t>Item</w:t>
            </w:r>
          </w:p>
        </w:tc>
        <w:tc>
          <w:tcPr>
            <w:tcW w:w="3186" w:type="dxa"/>
            <w:tcBorders>
              <w:top w:val="single" w:sz="6" w:space="0" w:color="auto"/>
              <w:bottom w:val="single" w:sz="12" w:space="0" w:color="auto"/>
            </w:tcBorders>
            <w:shd w:val="clear" w:color="auto" w:fill="auto"/>
          </w:tcPr>
          <w:p w14:paraId="45F5A7C6" w14:textId="071B0423" w:rsidR="00487DF0" w:rsidRPr="00322F3B" w:rsidRDefault="00487DF0" w:rsidP="00ED3DD1">
            <w:pPr>
              <w:pStyle w:val="TableHeading"/>
            </w:pPr>
            <w:r w:rsidRPr="00322F3B">
              <w:t>Work out the part of the total amount mentioned in sub</w:t>
            </w:r>
            <w:r w:rsidR="009F5D03" w:rsidRPr="00322F3B">
              <w:t>section 3</w:t>
            </w:r>
            <w:r w:rsidRPr="00322F3B">
              <w:t>55</w:t>
            </w:r>
            <w:r w:rsidR="009953FD">
              <w:noBreakHyphen/>
            </w:r>
            <w:r w:rsidRPr="00322F3B">
              <w:t>100(1) that:</w:t>
            </w:r>
          </w:p>
        </w:tc>
        <w:tc>
          <w:tcPr>
            <w:tcW w:w="3186" w:type="dxa"/>
            <w:tcBorders>
              <w:top w:val="single" w:sz="6" w:space="0" w:color="auto"/>
              <w:bottom w:val="single" w:sz="12" w:space="0" w:color="auto"/>
            </w:tcBorders>
            <w:shd w:val="clear" w:color="auto" w:fill="auto"/>
          </w:tcPr>
          <w:p w14:paraId="7C32369C" w14:textId="77777777" w:rsidR="00487DF0" w:rsidRPr="00322F3B" w:rsidRDefault="00487DF0" w:rsidP="00ED3DD1">
            <w:pPr>
              <w:pStyle w:val="TableHeading"/>
            </w:pPr>
            <w:r w:rsidRPr="00322F3B">
              <w:t>Multiply that part by this percentage:</w:t>
            </w:r>
          </w:p>
        </w:tc>
      </w:tr>
      <w:tr w:rsidR="00487DF0" w:rsidRPr="00322F3B" w14:paraId="6DB22A15" w14:textId="77777777" w:rsidTr="00ED3DD1">
        <w:tc>
          <w:tcPr>
            <w:tcW w:w="714" w:type="dxa"/>
            <w:tcBorders>
              <w:top w:val="single" w:sz="12" w:space="0" w:color="auto"/>
            </w:tcBorders>
            <w:shd w:val="clear" w:color="auto" w:fill="auto"/>
          </w:tcPr>
          <w:p w14:paraId="3CAD8C06" w14:textId="77777777" w:rsidR="00487DF0" w:rsidRPr="00322F3B" w:rsidRDefault="00487DF0" w:rsidP="00ED3DD1">
            <w:pPr>
              <w:pStyle w:val="Tabletext"/>
            </w:pPr>
            <w:r w:rsidRPr="00322F3B">
              <w:t>1</w:t>
            </w:r>
          </w:p>
        </w:tc>
        <w:tc>
          <w:tcPr>
            <w:tcW w:w="3186" w:type="dxa"/>
            <w:tcBorders>
              <w:top w:val="single" w:sz="12" w:space="0" w:color="auto"/>
            </w:tcBorders>
            <w:shd w:val="clear" w:color="auto" w:fill="auto"/>
          </w:tcPr>
          <w:p w14:paraId="68E18743" w14:textId="68DF7110" w:rsidR="00487DF0" w:rsidRPr="00322F3B" w:rsidRDefault="00487DF0" w:rsidP="00ED3DD1">
            <w:pPr>
              <w:pStyle w:val="Tabletext"/>
            </w:pPr>
            <w:r w:rsidRPr="00322F3B">
              <w:t xml:space="preserve">exceeds nil but does not exceed 2% of the </w:t>
            </w:r>
            <w:r w:rsidR="009953FD" w:rsidRPr="009953FD">
              <w:rPr>
                <w:position w:val="6"/>
                <w:sz w:val="16"/>
              </w:rPr>
              <w:t>*</w:t>
            </w:r>
            <w:r w:rsidRPr="00322F3B">
              <w:t xml:space="preserve">R&amp;D entity’s total expenses for the income year worked out under </w:t>
            </w:r>
            <w:r w:rsidR="009F5D03" w:rsidRPr="00322F3B">
              <w:t>section 3</w:t>
            </w:r>
            <w:r w:rsidRPr="00322F3B">
              <w:t>55</w:t>
            </w:r>
            <w:r w:rsidR="009953FD">
              <w:noBreakHyphen/>
            </w:r>
            <w:r w:rsidRPr="00322F3B">
              <w:t>115</w:t>
            </w:r>
          </w:p>
        </w:tc>
        <w:tc>
          <w:tcPr>
            <w:tcW w:w="3186" w:type="dxa"/>
            <w:tcBorders>
              <w:top w:val="single" w:sz="12" w:space="0" w:color="auto"/>
            </w:tcBorders>
            <w:shd w:val="clear" w:color="auto" w:fill="auto"/>
          </w:tcPr>
          <w:p w14:paraId="2F0F0150" w14:textId="77777777" w:rsidR="00487DF0" w:rsidRPr="00322F3B" w:rsidRDefault="00487DF0" w:rsidP="00ED3DD1">
            <w:pPr>
              <w:pStyle w:val="Tabletext"/>
            </w:pPr>
            <w:r w:rsidRPr="00322F3B">
              <w:t>8.5%</w:t>
            </w:r>
          </w:p>
        </w:tc>
      </w:tr>
      <w:tr w:rsidR="00487DF0" w:rsidRPr="00322F3B" w14:paraId="040AD3D8" w14:textId="77777777" w:rsidTr="00ED3DD1">
        <w:tc>
          <w:tcPr>
            <w:tcW w:w="714" w:type="dxa"/>
            <w:tcBorders>
              <w:top w:val="single" w:sz="2" w:space="0" w:color="auto"/>
              <w:bottom w:val="single" w:sz="12" w:space="0" w:color="auto"/>
            </w:tcBorders>
            <w:shd w:val="clear" w:color="auto" w:fill="auto"/>
          </w:tcPr>
          <w:p w14:paraId="67056788" w14:textId="77777777" w:rsidR="00487DF0" w:rsidRPr="00322F3B" w:rsidRDefault="00487DF0" w:rsidP="00ED3DD1">
            <w:pPr>
              <w:pStyle w:val="Tabletext"/>
            </w:pPr>
            <w:r w:rsidRPr="00322F3B">
              <w:t>2</w:t>
            </w:r>
          </w:p>
        </w:tc>
        <w:tc>
          <w:tcPr>
            <w:tcW w:w="3186" w:type="dxa"/>
            <w:tcBorders>
              <w:top w:val="single" w:sz="2" w:space="0" w:color="auto"/>
              <w:bottom w:val="single" w:sz="12" w:space="0" w:color="auto"/>
            </w:tcBorders>
            <w:shd w:val="clear" w:color="auto" w:fill="auto"/>
          </w:tcPr>
          <w:p w14:paraId="5561A8A4" w14:textId="52255A79" w:rsidR="00487DF0" w:rsidRPr="00322F3B" w:rsidRDefault="00487DF0" w:rsidP="00ED3DD1">
            <w:pPr>
              <w:pStyle w:val="Tabletext"/>
            </w:pPr>
            <w:r w:rsidRPr="00322F3B">
              <w:t xml:space="preserve">exceeds 2% of the </w:t>
            </w:r>
            <w:r w:rsidR="009953FD" w:rsidRPr="009953FD">
              <w:rPr>
                <w:position w:val="6"/>
                <w:sz w:val="16"/>
              </w:rPr>
              <w:t>*</w:t>
            </w:r>
            <w:r w:rsidRPr="00322F3B">
              <w:t xml:space="preserve">R&amp;D entity’s total expenses for the income year worked out under </w:t>
            </w:r>
            <w:r w:rsidR="009F5D03" w:rsidRPr="00322F3B">
              <w:t>section 3</w:t>
            </w:r>
            <w:r w:rsidRPr="00322F3B">
              <w:t>55</w:t>
            </w:r>
            <w:r w:rsidR="009953FD">
              <w:noBreakHyphen/>
            </w:r>
            <w:r w:rsidRPr="00322F3B">
              <w:t>115</w:t>
            </w:r>
          </w:p>
        </w:tc>
        <w:tc>
          <w:tcPr>
            <w:tcW w:w="3186" w:type="dxa"/>
            <w:tcBorders>
              <w:top w:val="single" w:sz="2" w:space="0" w:color="auto"/>
              <w:bottom w:val="single" w:sz="12" w:space="0" w:color="auto"/>
            </w:tcBorders>
            <w:shd w:val="clear" w:color="auto" w:fill="auto"/>
          </w:tcPr>
          <w:p w14:paraId="1E8F8C6C" w14:textId="77777777" w:rsidR="00487DF0" w:rsidRPr="00322F3B" w:rsidRDefault="00487DF0" w:rsidP="00ED3DD1">
            <w:pPr>
              <w:pStyle w:val="Tabletext"/>
            </w:pPr>
            <w:r w:rsidRPr="00322F3B">
              <w:t>16.5%</w:t>
            </w:r>
          </w:p>
        </w:tc>
      </w:tr>
    </w:tbl>
    <w:p w14:paraId="2E6DB952" w14:textId="77777777" w:rsidR="0037072A" w:rsidRPr="00322F3B" w:rsidRDefault="0037072A" w:rsidP="0037072A">
      <w:pPr>
        <w:pStyle w:val="SubsectionHead"/>
      </w:pPr>
      <w:r w:rsidRPr="00322F3B">
        <w:t>If notional deductions are less than $20,000</w:t>
      </w:r>
    </w:p>
    <w:p w14:paraId="426B4CF0" w14:textId="5640D4E6" w:rsidR="0037072A" w:rsidRPr="00322F3B" w:rsidRDefault="0037072A" w:rsidP="0037072A">
      <w:pPr>
        <w:pStyle w:val="subsection"/>
      </w:pPr>
      <w:r w:rsidRPr="00322F3B">
        <w:tab/>
        <w:t>(2)</w:t>
      </w:r>
      <w:r w:rsidRPr="00322F3B">
        <w:tab/>
      </w:r>
      <w:r w:rsidR="00487DF0" w:rsidRPr="00322F3B">
        <w:t xml:space="preserve">However, if the total amount mentioned in subsection (1) is less than $20,000, the </w:t>
      </w:r>
      <w:r w:rsidR="009953FD" w:rsidRPr="009953FD">
        <w:rPr>
          <w:position w:val="6"/>
          <w:sz w:val="16"/>
        </w:rPr>
        <w:t>*</w:t>
      </w:r>
      <w:r w:rsidR="00487DF0" w:rsidRPr="00322F3B">
        <w:t xml:space="preserve">R&amp;D entity is instead entitled to a </w:t>
      </w:r>
      <w:r w:rsidR="009953FD" w:rsidRPr="009953FD">
        <w:rPr>
          <w:position w:val="6"/>
          <w:sz w:val="16"/>
        </w:rPr>
        <w:t>*</w:t>
      </w:r>
      <w:r w:rsidR="00487DF0" w:rsidRPr="00322F3B">
        <w:t>tax offset for the income year, worked out in accordance with subsections (1) and (1A), as if that amount were instead</w:t>
      </w:r>
      <w:r w:rsidRPr="00322F3B">
        <w:t xml:space="preserve"> the total of the following kinds of expenditure (if any):</w:t>
      </w:r>
    </w:p>
    <w:p w14:paraId="29737E56" w14:textId="77777777" w:rsidR="0037072A" w:rsidRPr="00322F3B" w:rsidRDefault="0037072A" w:rsidP="0037072A">
      <w:pPr>
        <w:pStyle w:val="Tabletext"/>
      </w:pPr>
    </w:p>
    <w:tbl>
      <w:tblPr>
        <w:tblW w:w="0" w:type="auto"/>
        <w:tblInd w:w="113" w:type="dxa"/>
        <w:tblLayout w:type="fixed"/>
        <w:tblLook w:val="0000" w:firstRow="0" w:lastRow="0" w:firstColumn="0" w:lastColumn="0" w:noHBand="0" w:noVBand="0"/>
      </w:tblPr>
      <w:tblGrid>
        <w:gridCol w:w="714"/>
        <w:gridCol w:w="6375"/>
      </w:tblGrid>
      <w:tr w:rsidR="0037072A" w:rsidRPr="00322F3B" w14:paraId="15B5DF1E" w14:textId="77777777" w:rsidTr="00F301A2">
        <w:trPr>
          <w:tblHeader/>
        </w:trPr>
        <w:tc>
          <w:tcPr>
            <w:tcW w:w="7089" w:type="dxa"/>
            <w:gridSpan w:val="2"/>
            <w:tcBorders>
              <w:top w:val="single" w:sz="12" w:space="0" w:color="auto"/>
              <w:bottom w:val="single" w:sz="6" w:space="0" w:color="auto"/>
            </w:tcBorders>
            <w:shd w:val="clear" w:color="auto" w:fill="auto"/>
          </w:tcPr>
          <w:p w14:paraId="4EC27957" w14:textId="77777777" w:rsidR="0037072A" w:rsidRPr="00322F3B" w:rsidRDefault="0037072A" w:rsidP="00F301A2">
            <w:pPr>
              <w:pStyle w:val="Tabletext"/>
              <w:keepNext/>
              <w:rPr>
                <w:b/>
              </w:rPr>
            </w:pPr>
            <w:r w:rsidRPr="00322F3B">
              <w:rPr>
                <w:b/>
              </w:rPr>
              <w:t>Expenditure not subject to $20,000 threshold</w:t>
            </w:r>
          </w:p>
        </w:tc>
      </w:tr>
      <w:tr w:rsidR="0037072A" w:rsidRPr="00322F3B" w14:paraId="37516806" w14:textId="77777777" w:rsidTr="00F301A2">
        <w:trPr>
          <w:tblHeader/>
        </w:trPr>
        <w:tc>
          <w:tcPr>
            <w:tcW w:w="714" w:type="dxa"/>
            <w:tcBorders>
              <w:top w:val="single" w:sz="6" w:space="0" w:color="auto"/>
              <w:bottom w:val="single" w:sz="12" w:space="0" w:color="auto"/>
            </w:tcBorders>
            <w:shd w:val="clear" w:color="auto" w:fill="auto"/>
          </w:tcPr>
          <w:p w14:paraId="7D3D3393" w14:textId="77777777" w:rsidR="0037072A" w:rsidRPr="00322F3B" w:rsidRDefault="0037072A" w:rsidP="00F301A2">
            <w:pPr>
              <w:pStyle w:val="Tabletext"/>
              <w:keepNext/>
              <w:rPr>
                <w:b/>
              </w:rPr>
            </w:pPr>
            <w:r w:rsidRPr="00322F3B">
              <w:rPr>
                <w:b/>
              </w:rPr>
              <w:t>Item</w:t>
            </w:r>
          </w:p>
        </w:tc>
        <w:tc>
          <w:tcPr>
            <w:tcW w:w="6375" w:type="dxa"/>
            <w:tcBorders>
              <w:top w:val="single" w:sz="6" w:space="0" w:color="auto"/>
              <w:bottom w:val="single" w:sz="12" w:space="0" w:color="auto"/>
            </w:tcBorders>
            <w:shd w:val="clear" w:color="auto" w:fill="auto"/>
          </w:tcPr>
          <w:p w14:paraId="2FF078A7" w14:textId="77777777" w:rsidR="0037072A" w:rsidRPr="00322F3B" w:rsidRDefault="0037072A" w:rsidP="00F301A2">
            <w:pPr>
              <w:pStyle w:val="Tabletext"/>
              <w:keepNext/>
              <w:rPr>
                <w:b/>
              </w:rPr>
            </w:pPr>
            <w:r w:rsidRPr="00322F3B">
              <w:rPr>
                <w:b/>
              </w:rPr>
              <w:t>Kind of expenditure</w:t>
            </w:r>
          </w:p>
        </w:tc>
      </w:tr>
      <w:tr w:rsidR="0037072A" w:rsidRPr="00322F3B" w14:paraId="32664AF6" w14:textId="77777777" w:rsidTr="001C3E0B">
        <w:trPr>
          <w:cantSplit/>
        </w:trPr>
        <w:tc>
          <w:tcPr>
            <w:tcW w:w="714" w:type="dxa"/>
            <w:tcBorders>
              <w:top w:val="single" w:sz="12" w:space="0" w:color="auto"/>
              <w:bottom w:val="single" w:sz="2" w:space="0" w:color="auto"/>
            </w:tcBorders>
            <w:shd w:val="clear" w:color="auto" w:fill="auto"/>
          </w:tcPr>
          <w:p w14:paraId="4910815A" w14:textId="77777777" w:rsidR="0037072A" w:rsidRPr="00322F3B" w:rsidRDefault="0037072A" w:rsidP="00F301A2">
            <w:pPr>
              <w:pStyle w:val="Tabletext"/>
            </w:pPr>
            <w:r w:rsidRPr="00322F3B">
              <w:t>1</w:t>
            </w:r>
          </w:p>
        </w:tc>
        <w:tc>
          <w:tcPr>
            <w:tcW w:w="6375" w:type="dxa"/>
            <w:tcBorders>
              <w:top w:val="single" w:sz="12" w:space="0" w:color="auto"/>
              <w:bottom w:val="single" w:sz="2" w:space="0" w:color="auto"/>
            </w:tcBorders>
            <w:shd w:val="clear" w:color="auto" w:fill="auto"/>
          </w:tcPr>
          <w:p w14:paraId="193F2500" w14:textId="77777777" w:rsidR="0037072A" w:rsidRPr="00322F3B" w:rsidRDefault="0037072A" w:rsidP="00F301A2">
            <w:pPr>
              <w:pStyle w:val="Tabletext"/>
            </w:pPr>
            <w:r w:rsidRPr="00322F3B">
              <w:t>Expenditure:</w:t>
            </w:r>
          </w:p>
          <w:p w14:paraId="267B3988" w14:textId="4277D878" w:rsidR="0037072A" w:rsidRPr="00322F3B" w:rsidRDefault="0037072A" w:rsidP="00F301A2">
            <w:pPr>
              <w:pStyle w:val="Tablea"/>
            </w:pPr>
            <w:r w:rsidRPr="00322F3B">
              <w:t xml:space="preserve">(a) that the </w:t>
            </w:r>
            <w:r w:rsidR="009953FD" w:rsidRPr="009953FD">
              <w:rPr>
                <w:position w:val="6"/>
                <w:sz w:val="16"/>
              </w:rPr>
              <w:t>*</w:t>
            </w:r>
            <w:r w:rsidRPr="00322F3B">
              <w:t xml:space="preserve">R&amp;D entity can deduct under </w:t>
            </w:r>
            <w:r w:rsidR="009F5D03" w:rsidRPr="00322F3B">
              <w:t>section 3</w:t>
            </w:r>
            <w:r w:rsidRPr="00322F3B">
              <w:t>55</w:t>
            </w:r>
            <w:r w:rsidR="009953FD">
              <w:noBreakHyphen/>
            </w:r>
            <w:r w:rsidRPr="00322F3B">
              <w:t>205 (R&amp;D expenditure) for the income year; and</w:t>
            </w:r>
          </w:p>
          <w:p w14:paraId="605AE9A6" w14:textId="3294E9C1" w:rsidR="0037072A" w:rsidRPr="00322F3B" w:rsidRDefault="0037072A" w:rsidP="00F301A2">
            <w:pPr>
              <w:pStyle w:val="Tablea"/>
            </w:pPr>
            <w:r w:rsidRPr="00322F3B">
              <w:t xml:space="preserve">(b) that was incurred to a research service provider (within the meaning of the </w:t>
            </w:r>
            <w:r w:rsidRPr="00322F3B">
              <w:rPr>
                <w:i/>
              </w:rPr>
              <w:t>Industry Research and Development Act 1986</w:t>
            </w:r>
            <w:r w:rsidRPr="00322F3B">
              <w:t xml:space="preserve">) that is not an </w:t>
            </w:r>
            <w:r w:rsidR="009953FD" w:rsidRPr="009953FD">
              <w:rPr>
                <w:position w:val="6"/>
                <w:sz w:val="16"/>
              </w:rPr>
              <w:t>*</w:t>
            </w:r>
            <w:r w:rsidRPr="00322F3B">
              <w:t xml:space="preserve">associate of the R&amp;D entity or of the relevant </w:t>
            </w:r>
            <w:r w:rsidR="009953FD" w:rsidRPr="009953FD">
              <w:rPr>
                <w:position w:val="6"/>
                <w:sz w:val="16"/>
              </w:rPr>
              <w:t>*</w:t>
            </w:r>
            <w:r w:rsidRPr="00322F3B">
              <w:t>R&amp;D partnership (as appropriate); and</w:t>
            </w:r>
          </w:p>
          <w:p w14:paraId="1AC27DF1" w14:textId="2A9D238A" w:rsidR="0037072A" w:rsidRPr="00322F3B" w:rsidRDefault="0037072A" w:rsidP="00F301A2">
            <w:pPr>
              <w:pStyle w:val="Tablea"/>
            </w:pPr>
            <w:r w:rsidRPr="00322F3B">
              <w:t>(c) that was for the provider to provide services, within a research field for which the provider is registered under Division</w:t>
            </w:r>
            <w:r w:rsidR="00825006" w:rsidRPr="00322F3B">
              <w:t> </w:t>
            </w:r>
            <w:r w:rsidRPr="00322F3B">
              <w:t xml:space="preserve">4 of Part III of that Act, applicable to one or more of the </w:t>
            </w:r>
            <w:r w:rsidR="009953FD" w:rsidRPr="009953FD">
              <w:rPr>
                <w:position w:val="6"/>
                <w:sz w:val="16"/>
              </w:rPr>
              <w:t>*</w:t>
            </w:r>
            <w:r w:rsidRPr="00322F3B">
              <w:t>R&amp;D activities to which the deduction relates</w:t>
            </w:r>
          </w:p>
        </w:tc>
      </w:tr>
      <w:tr w:rsidR="0037072A" w:rsidRPr="00322F3B" w14:paraId="40A5A390" w14:textId="77777777" w:rsidTr="00F301A2">
        <w:tc>
          <w:tcPr>
            <w:tcW w:w="714" w:type="dxa"/>
            <w:tcBorders>
              <w:top w:val="single" w:sz="2" w:space="0" w:color="auto"/>
              <w:bottom w:val="single" w:sz="12" w:space="0" w:color="auto"/>
            </w:tcBorders>
            <w:shd w:val="clear" w:color="auto" w:fill="auto"/>
          </w:tcPr>
          <w:p w14:paraId="195692FD" w14:textId="77777777" w:rsidR="0037072A" w:rsidRPr="00322F3B" w:rsidRDefault="0037072A" w:rsidP="00F301A2">
            <w:pPr>
              <w:pStyle w:val="Tabletext"/>
            </w:pPr>
            <w:r w:rsidRPr="00322F3B">
              <w:t>2</w:t>
            </w:r>
          </w:p>
        </w:tc>
        <w:tc>
          <w:tcPr>
            <w:tcW w:w="6375" w:type="dxa"/>
            <w:tcBorders>
              <w:top w:val="single" w:sz="2" w:space="0" w:color="auto"/>
              <w:bottom w:val="single" w:sz="12" w:space="0" w:color="auto"/>
            </w:tcBorders>
            <w:shd w:val="clear" w:color="auto" w:fill="auto"/>
          </w:tcPr>
          <w:p w14:paraId="2951C2A9" w14:textId="01DBD396" w:rsidR="0037072A" w:rsidRPr="00322F3B" w:rsidRDefault="0037072A" w:rsidP="00F301A2">
            <w:pPr>
              <w:pStyle w:val="Tabletext"/>
            </w:pPr>
            <w:r w:rsidRPr="00322F3B">
              <w:t xml:space="preserve">Expenditure that the </w:t>
            </w:r>
            <w:r w:rsidR="009953FD" w:rsidRPr="009953FD">
              <w:rPr>
                <w:position w:val="6"/>
                <w:sz w:val="16"/>
              </w:rPr>
              <w:t>*</w:t>
            </w:r>
            <w:r w:rsidRPr="00322F3B">
              <w:t xml:space="preserve">R&amp;D entity can deduct under </w:t>
            </w:r>
            <w:r w:rsidR="009F5D03" w:rsidRPr="00322F3B">
              <w:t>section 3</w:t>
            </w:r>
            <w:r w:rsidRPr="00322F3B">
              <w:t>55</w:t>
            </w:r>
            <w:r w:rsidR="009953FD">
              <w:noBreakHyphen/>
            </w:r>
            <w:r w:rsidRPr="00322F3B">
              <w:t>580 (CRC contributions) for the income year</w:t>
            </w:r>
          </w:p>
        </w:tc>
      </w:tr>
    </w:tbl>
    <w:p w14:paraId="2D80A0CF" w14:textId="77777777" w:rsidR="00523AAB" w:rsidRPr="00322F3B" w:rsidRDefault="00523AAB" w:rsidP="00523AAB">
      <w:pPr>
        <w:pStyle w:val="SubsectionHead"/>
      </w:pPr>
      <w:r w:rsidRPr="00322F3B">
        <w:lastRenderedPageBreak/>
        <w:t>If notional deductions exceed $150 million</w:t>
      </w:r>
    </w:p>
    <w:p w14:paraId="3AA5E257" w14:textId="4182C542" w:rsidR="00523AAB" w:rsidRPr="00322F3B" w:rsidRDefault="00523AAB" w:rsidP="00523AAB">
      <w:pPr>
        <w:pStyle w:val="subsection"/>
      </w:pPr>
      <w:r w:rsidRPr="00322F3B">
        <w:tab/>
        <w:t>(3)</w:t>
      </w:r>
      <w:r w:rsidRPr="00322F3B">
        <w:tab/>
        <w:t xml:space="preserve">Despite subsections (1) and (1A), if the total amount mentioned in subsection (1) exceeds $150 million, the </w:t>
      </w:r>
      <w:r w:rsidR="009953FD" w:rsidRPr="009953FD">
        <w:rPr>
          <w:position w:val="6"/>
          <w:sz w:val="16"/>
        </w:rPr>
        <w:t>*</w:t>
      </w:r>
      <w:r w:rsidRPr="00322F3B">
        <w:t xml:space="preserve">R&amp;D entity is instead entitled to a </w:t>
      </w:r>
      <w:r w:rsidR="009953FD" w:rsidRPr="009953FD">
        <w:rPr>
          <w:position w:val="6"/>
          <w:sz w:val="16"/>
        </w:rPr>
        <w:t>*</w:t>
      </w:r>
      <w:r w:rsidRPr="00322F3B">
        <w:t>tax offset for the income year equal to the sum of:</w:t>
      </w:r>
    </w:p>
    <w:p w14:paraId="08E905D7" w14:textId="77777777" w:rsidR="00523AAB" w:rsidRPr="00322F3B" w:rsidRDefault="00523AAB" w:rsidP="00523AAB">
      <w:pPr>
        <w:pStyle w:val="paragraph"/>
      </w:pPr>
      <w:r w:rsidRPr="00322F3B">
        <w:tab/>
        <w:t>(a)</w:t>
      </w:r>
      <w:r w:rsidRPr="00322F3B">
        <w:tab/>
        <w:t>the amount worked out in accordance with those subsections as if that amount were $150 million; and</w:t>
      </w:r>
    </w:p>
    <w:p w14:paraId="6E91C199" w14:textId="477266EB" w:rsidR="00523AAB" w:rsidRPr="00322F3B" w:rsidRDefault="00523AAB" w:rsidP="00523AAB">
      <w:pPr>
        <w:pStyle w:val="paragraph"/>
      </w:pPr>
      <w:r w:rsidRPr="00322F3B">
        <w:tab/>
        <w:t>(b)</w:t>
      </w:r>
      <w:r w:rsidRPr="00322F3B">
        <w:tab/>
        <w:t xml:space="preserve">the product of the excess and the R&amp;D entity’s </w:t>
      </w:r>
      <w:r w:rsidR="009953FD" w:rsidRPr="009953FD">
        <w:rPr>
          <w:position w:val="6"/>
          <w:sz w:val="16"/>
        </w:rPr>
        <w:t>*</w:t>
      </w:r>
      <w:r w:rsidRPr="00322F3B">
        <w:t>corporate tax rate for the income year.</w:t>
      </w:r>
    </w:p>
    <w:p w14:paraId="68BD0922" w14:textId="246FA764" w:rsidR="0037072A" w:rsidRPr="00322F3B" w:rsidRDefault="0037072A" w:rsidP="0037072A">
      <w:pPr>
        <w:pStyle w:val="ActHead5"/>
      </w:pPr>
      <w:bookmarkStart w:id="284" w:name="_Toc201755762"/>
      <w:r w:rsidRPr="00322F3B">
        <w:rPr>
          <w:rStyle w:val="CharSectno"/>
        </w:rPr>
        <w:t>355</w:t>
      </w:r>
      <w:r w:rsidR="009953FD">
        <w:rPr>
          <w:rStyle w:val="CharSectno"/>
        </w:rPr>
        <w:noBreakHyphen/>
      </w:r>
      <w:r w:rsidRPr="00322F3B">
        <w:rPr>
          <w:rStyle w:val="CharSectno"/>
        </w:rPr>
        <w:t>105</w:t>
      </w:r>
      <w:r w:rsidRPr="00322F3B">
        <w:t xml:space="preserve">  Deductions under this Division are notional only</w:t>
      </w:r>
      <w:bookmarkEnd w:id="284"/>
    </w:p>
    <w:p w14:paraId="3714559D" w14:textId="467EC8CC" w:rsidR="0037072A" w:rsidRPr="00322F3B" w:rsidRDefault="0037072A" w:rsidP="0037072A">
      <w:pPr>
        <w:pStyle w:val="subsection"/>
      </w:pPr>
      <w:r w:rsidRPr="00322F3B">
        <w:tab/>
      </w:r>
      <w:r w:rsidR="00F717CD" w:rsidRPr="00322F3B">
        <w:t>(1)</w:t>
      </w:r>
      <w:r w:rsidRPr="00322F3B">
        <w:tab/>
        <w:t xml:space="preserve">An amount (the </w:t>
      </w:r>
      <w:r w:rsidRPr="00322F3B">
        <w:rPr>
          <w:b/>
          <w:i/>
        </w:rPr>
        <w:t>notional amount</w:t>
      </w:r>
      <w:r w:rsidRPr="00322F3B">
        <w:t xml:space="preserve">) that an </w:t>
      </w:r>
      <w:r w:rsidR="009953FD" w:rsidRPr="009953FD">
        <w:rPr>
          <w:position w:val="6"/>
          <w:sz w:val="16"/>
        </w:rPr>
        <w:t>*</w:t>
      </w:r>
      <w:r w:rsidRPr="00322F3B">
        <w:t>R&amp;D entity can deduct under this Division is disregarded except for the purposes of:</w:t>
      </w:r>
    </w:p>
    <w:p w14:paraId="22252FF8" w14:textId="178D7D22" w:rsidR="0037072A" w:rsidRPr="00322F3B" w:rsidRDefault="0037072A" w:rsidP="0037072A">
      <w:pPr>
        <w:pStyle w:val="paragraph"/>
      </w:pPr>
      <w:r w:rsidRPr="00322F3B">
        <w:tab/>
        <w:t>(a)</w:t>
      </w:r>
      <w:r w:rsidRPr="00322F3B">
        <w:tab/>
        <w:t xml:space="preserve">working out whether the R&amp;D entity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tax offset; and</w:t>
      </w:r>
    </w:p>
    <w:p w14:paraId="07ADFEF6" w14:textId="52A65D63" w:rsidR="0037072A" w:rsidRPr="00322F3B" w:rsidRDefault="0037072A" w:rsidP="0037072A">
      <w:pPr>
        <w:pStyle w:val="paragraph"/>
      </w:pPr>
      <w:r w:rsidRPr="00322F3B">
        <w:tab/>
        <w:t>(b)</w:t>
      </w:r>
      <w:r w:rsidRPr="00322F3B">
        <w:tab/>
        <w:t xml:space="preserve">a provision (of this Act or any other Act) that refers to an entitlement of the R&amp;D entity under </w:t>
      </w:r>
      <w:r w:rsidR="009F5D03" w:rsidRPr="00322F3B">
        <w:t>section 3</w:t>
      </w:r>
      <w:r w:rsidRPr="00322F3B">
        <w:t>55</w:t>
      </w:r>
      <w:r w:rsidR="009953FD">
        <w:noBreakHyphen/>
      </w:r>
      <w:r w:rsidRPr="00322F3B">
        <w:t>100 to a tax offset; and</w:t>
      </w:r>
    </w:p>
    <w:p w14:paraId="391AC9E2" w14:textId="77777777" w:rsidR="0037072A" w:rsidRPr="00322F3B" w:rsidRDefault="0037072A" w:rsidP="0037072A">
      <w:pPr>
        <w:pStyle w:val="paragraph"/>
      </w:pPr>
      <w:r w:rsidRPr="00322F3B">
        <w:tab/>
        <w:t>(c)</w:t>
      </w:r>
      <w:r w:rsidRPr="00322F3B">
        <w:tab/>
        <w:t>a provision (of this Act or any other Act) that:</w:t>
      </w:r>
    </w:p>
    <w:p w14:paraId="53BFA483" w14:textId="77777777" w:rsidR="0037072A" w:rsidRPr="00322F3B" w:rsidRDefault="0037072A" w:rsidP="0037072A">
      <w:pPr>
        <w:pStyle w:val="paragraphsub"/>
      </w:pPr>
      <w:r w:rsidRPr="00322F3B">
        <w:tab/>
        <w:t>(i)</w:t>
      </w:r>
      <w:r w:rsidRPr="00322F3B">
        <w:tab/>
        <w:t>prevents some or all of the notional amount from being deducted; or</w:t>
      </w:r>
    </w:p>
    <w:p w14:paraId="7A172561" w14:textId="77777777" w:rsidR="0037072A" w:rsidRPr="00322F3B" w:rsidRDefault="0037072A" w:rsidP="0037072A">
      <w:pPr>
        <w:pStyle w:val="paragraphsub"/>
      </w:pPr>
      <w:r w:rsidRPr="00322F3B">
        <w:tab/>
        <w:t>(ii)</w:t>
      </w:r>
      <w:r w:rsidRPr="00322F3B">
        <w:tab/>
        <w:t>changes the income year for which some or all of the notional amount can be deducted; and</w:t>
      </w:r>
    </w:p>
    <w:p w14:paraId="6501FABD" w14:textId="77777777" w:rsidR="0037072A" w:rsidRPr="00322F3B" w:rsidRDefault="0037072A" w:rsidP="0037072A">
      <w:pPr>
        <w:pStyle w:val="noteToPara"/>
      </w:pPr>
      <w:r w:rsidRPr="00322F3B">
        <w:t>Note:</w:t>
      </w:r>
      <w:r w:rsidRPr="00322F3B">
        <w:tab/>
        <w:t>Examples are Divisions</w:t>
      </w:r>
      <w:r w:rsidR="00825006" w:rsidRPr="00322F3B">
        <w:t> </w:t>
      </w:r>
      <w:r w:rsidRPr="00322F3B">
        <w:t>26 and 27 of this Act, Subdivision H of Division</w:t>
      </w:r>
      <w:r w:rsidR="00825006" w:rsidRPr="00322F3B">
        <w:t> </w:t>
      </w:r>
      <w:r w:rsidRPr="00322F3B">
        <w:t xml:space="preserve">3 of Part III of the </w:t>
      </w:r>
      <w:r w:rsidRPr="00322F3B">
        <w:rPr>
          <w:i/>
        </w:rPr>
        <w:t>Income Tax Assessment Act 1936</w:t>
      </w:r>
      <w:r w:rsidRPr="00322F3B">
        <w:t xml:space="preserve"> and Part IVA of that Act.</w:t>
      </w:r>
    </w:p>
    <w:p w14:paraId="17FD1248" w14:textId="77777777" w:rsidR="0037072A" w:rsidRPr="00322F3B" w:rsidRDefault="0037072A" w:rsidP="0037072A">
      <w:pPr>
        <w:pStyle w:val="paragraph"/>
      </w:pPr>
      <w:r w:rsidRPr="00322F3B">
        <w:tab/>
        <w:t>(d)</w:t>
      </w:r>
      <w:r w:rsidRPr="00322F3B">
        <w:tab/>
        <w:t>a provision (of this Act or any other Act) that includes an amount in assessable income wholly or partly because of the notional amount; and</w:t>
      </w:r>
    </w:p>
    <w:p w14:paraId="62B32407" w14:textId="2BE67837" w:rsidR="0037072A" w:rsidRPr="00322F3B" w:rsidRDefault="0037072A" w:rsidP="0037072A">
      <w:pPr>
        <w:pStyle w:val="noteToPara"/>
      </w:pPr>
      <w:r w:rsidRPr="00322F3B">
        <w:t>Note:</w:t>
      </w:r>
      <w:r w:rsidRPr="00322F3B">
        <w:tab/>
        <w:t>An example is Subdivision</w:t>
      </w:r>
      <w:r w:rsidR="00825006" w:rsidRPr="00322F3B">
        <w:t> </w:t>
      </w:r>
      <w:r w:rsidRPr="00322F3B">
        <w:t>20</w:t>
      </w:r>
      <w:r w:rsidR="009953FD">
        <w:noBreakHyphen/>
      </w:r>
      <w:r w:rsidRPr="00322F3B">
        <w:t>A, which may include in assessable income a recoupment of a loss or outgoing if the entity can deduct an amount for the loss or outgoing.</w:t>
      </w:r>
    </w:p>
    <w:p w14:paraId="0D7A1283" w14:textId="77777777" w:rsidR="0037072A" w:rsidRPr="00322F3B" w:rsidRDefault="0037072A" w:rsidP="0037072A">
      <w:pPr>
        <w:pStyle w:val="paragraph"/>
      </w:pPr>
      <w:r w:rsidRPr="00322F3B">
        <w:tab/>
        <w:t>(e)</w:t>
      </w:r>
      <w:r w:rsidRPr="00322F3B">
        <w:tab/>
        <w:t>a provision (of this Act or any other Act) that excludes expenditure from:</w:t>
      </w:r>
    </w:p>
    <w:p w14:paraId="1F24E9A2" w14:textId="679012C0" w:rsidR="0037072A" w:rsidRPr="00322F3B" w:rsidRDefault="0037072A" w:rsidP="0037072A">
      <w:pPr>
        <w:pStyle w:val="paragraphsub"/>
      </w:pPr>
      <w:r w:rsidRPr="00322F3B">
        <w:tab/>
        <w:t>(i)</w:t>
      </w:r>
      <w:r w:rsidRPr="00322F3B">
        <w:tab/>
        <w:t xml:space="preserve">the </w:t>
      </w:r>
      <w:r w:rsidR="009953FD" w:rsidRPr="009953FD">
        <w:rPr>
          <w:position w:val="6"/>
          <w:sz w:val="16"/>
        </w:rPr>
        <w:t>*</w:t>
      </w:r>
      <w:r w:rsidRPr="00322F3B">
        <w:t xml:space="preserve">cost base or </w:t>
      </w:r>
      <w:r w:rsidR="009953FD" w:rsidRPr="009953FD">
        <w:rPr>
          <w:position w:val="6"/>
          <w:sz w:val="16"/>
        </w:rPr>
        <w:t>*</w:t>
      </w:r>
      <w:r w:rsidRPr="00322F3B">
        <w:t xml:space="preserve">reduced cost base of a </w:t>
      </w:r>
      <w:r w:rsidR="009953FD" w:rsidRPr="009953FD">
        <w:rPr>
          <w:position w:val="6"/>
          <w:sz w:val="16"/>
        </w:rPr>
        <w:t>*</w:t>
      </w:r>
      <w:r w:rsidRPr="00322F3B">
        <w:t>CGT asset; or</w:t>
      </w:r>
    </w:p>
    <w:p w14:paraId="6623AE9C" w14:textId="77777777" w:rsidR="0037072A" w:rsidRPr="00322F3B" w:rsidRDefault="0037072A" w:rsidP="0037072A">
      <w:pPr>
        <w:pStyle w:val="paragraphsub"/>
      </w:pPr>
      <w:r w:rsidRPr="00322F3B">
        <w:tab/>
        <w:t>(ii)</w:t>
      </w:r>
      <w:r w:rsidRPr="00322F3B">
        <w:tab/>
        <w:t>an element of that cost base or reduced cost base.</w:t>
      </w:r>
    </w:p>
    <w:p w14:paraId="01EE90CF" w14:textId="36A7012C" w:rsidR="0037072A" w:rsidRPr="00322F3B" w:rsidRDefault="0037072A" w:rsidP="0037072A">
      <w:pPr>
        <w:pStyle w:val="noteToPara"/>
      </w:pPr>
      <w:r w:rsidRPr="00322F3B">
        <w:lastRenderedPageBreak/>
        <w:t>Note:</w:t>
      </w:r>
      <w:r w:rsidRPr="00322F3B">
        <w:tab/>
        <w:t>An example is section</w:t>
      </w:r>
      <w:r w:rsidR="00825006" w:rsidRPr="00322F3B">
        <w:t> </w:t>
      </w:r>
      <w:r w:rsidRPr="00322F3B">
        <w:t>110</w:t>
      </w:r>
      <w:r w:rsidR="009953FD">
        <w:noBreakHyphen/>
      </w:r>
      <w:r w:rsidRPr="00322F3B">
        <w:t>45, which may exclude deductible expenditure from elements of the cost base of an asset.</w:t>
      </w:r>
    </w:p>
    <w:p w14:paraId="38360B86" w14:textId="439A6823" w:rsidR="00F717CD" w:rsidRPr="00322F3B" w:rsidRDefault="00F717CD" w:rsidP="00F717CD">
      <w:pPr>
        <w:pStyle w:val="subsection"/>
      </w:pPr>
      <w:r w:rsidRPr="00322F3B">
        <w:tab/>
        <w:t>(2)</w:t>
      </w:r>
      <w:r w:rsidRPr="00322F3B">
        <w:tab/>
        <w:t xml:space="preserve">Subsection (1) does not apply to amounts that the </w:t>
      </w:r>
      <w:r w:rsidR="009953FD" w:rsidRPr="009953FD">
        <w:rPr>
          <w:position w:val="6"/>
          <w:sz w:val="16"/>
        </w:rPr>
        <w:t>*</w:t>
      </w:r>
      <w:r w:rsidRPr="00322F3B">
        <w:t>R&amp;D entity can deduct under the following:</w:t>
      </w:r>
    </w:p>
    <w:p w14:paraId="0C64E19C" w14:textId="484101ED" w:rsidR="00F717CD" w:rsidRPr="00322F3B" w:rsidRDefault="00F717CD" w:rsidP="00F717CD">
      <w:pPr>
        <w:pStyle w:val="paragraph"/>
      </w:pPr>
      <w:r w:rsidRPr="00322F3B">
        <w:tab/>
        <w:t>(a)</w:t>
      </w:r>
      <w:r w:rsidRPr="00322F3B">
        <w:tab/>
        <w:t>sub</w:t>
      </w:r>
      <w:r w:rsidR="009F5D03" w:rsidRPr="00322F3B">
        <w:t>section 3</w:t>
      </w:r>
      <w:r w:rsidRPr="00322F3B">
        <w:t>55</w:t>
      </w:r>
      <w:r w:rsidR="009953FD">
        <w:noBreakHyphen/>
      </w:r>
      <w:r w:rsidRPr="00322F3B">
        <w:t>315(2);</w:t>
      </w:r>
    </w:p>
    <w:p w14:paraId="152FE48F" w14:textId="2345C49E" w:rsidR="00F717CD" w:rsidRPr="00322F3B" w:rsidRDefault="00F717CD" w:rsidP="00F717CD">
      <w:pPr>
        <w:pStyle w:val="paragraph"/>
      </w:pPr>
      <w:r w:rsidRPr="00322F3B">
        <w:tab/>
        <w:t>(b)</w:t>
      </w:r>
      <w:r w:rsidRPr="00322F3B">
        <w:tab/>
        <w:t>sub</w:t>
      </w:r>
      <w:r w:rsidR="009F5D03" w:rsidRPr="00322F3B">
        <w:t>section 3</w:t>
      </w:r>
      <w:r w:rsidRPr="00322F3B">
        <w:t>55</w:t>
      </w:r>
      <w:r w:rsidR="009953FD">
        <w:noBreakHyphen/>
      </w:r>
      <w:r w:rsidRPr="00322F3B">
        <w:t>475(1);</w:t>
      </w:r>
    </w:p>
    <w:p w14:paraId="695FEEFB" w14:textId="501150AA" w:rsidR="00F717CD" w:rsidRPr="00322F3B" w:rsidRDefault="00F717CD" w:rsidP="00F717CD">
      <w:pPr>
        <w:pStyle w:val="paragraph"/>
      </w:pPr>
      <w:r w:rsidRPr="00322F3B">
        <w:tab/>
        <w:t>(c)</w:t>
      </w:r>
      <w:r w:rsidRPr="00322F3B">
        <w:tab/>
        <w:t>sub</w:t>
      </w:r>
      <w:r w:rsidR="009F5D03" w:rsidRPr="00322F3B">
        <w:t>section 3</w:t>
      </w:r>
      <w:r w:rsidRPr="00322F3B">
        <w:t>55</w:t>
      </w:r>
      <w:r w:rsidR="009953FD">
        <w:noBreakHyphen/>
      </w:r>
      <w:r w:rsidRPr="00322F3B">
        <w:t>525(2).</w:t>
      </w:r>
    </w:p>
    <w:p w14:paraId="205FF365" w14:textId="7F544761" w:rsidR="0037072A" w:rsidRPr="00322F3B" w:rsidRDefault="0037072A" w:rsidP="0037072A">
      <w:pPr>
        <w:pStyle w:val="ActHead5"/>
      </w:pPr>
      <w:bookmarkStart w:id="285" w:name="_Toc201755763"/>
      <w:r w:rsidRPr="00322F3B">
        <w:rPr>
          <w:rStyle w:val="CharSectno"/>
        </w:rPr>
        <w:t>355</w:t>
      </w:r>
      <w:r w:rsidR="009953FD">
        <w:rPr>
          <w:rStyle w:val="CharSectno"/>
        </w:rPr>
        <w:noBreakHyphen/>
      </w:r>
      <w:r w:rsidRPr="00322F3B">
        <w:rPr>
          <w:rStyle w:val="CharSectno"/>
        </w:rPr>
        <w:t>110</w:t>
      </w:r>
      <w:r w:rsidRPr="00322F3B">
        <w:t xml:space="preserve">  Notional deductions include prepaid expenditure</w:t>
      </w:r>
      <w:bookmarkEnd w:id="285"/>
    </w:p>
    <w:p w14:paraId="1C0925DD" w14:textId="77777777" w:rsidR="0037072A" w:rsidRPr="00322F3B" w:rsidRDefault="0037072A" w:rsidP="0037072A">
      <w:pPr>
        <w:pStyle w:val="subsection"/>
        <w:keepNext/>
      </w:pPr>
      <w:r w:rsidRPr="00322F3B">
        <w:tab/>
      </w:r>
      <w:r w:rsidRPr="00322F3B">
        <w:tab/>
        <w:t>For the purposes of this Division, if:</w:t>
      </w:r>
    </w:p>
    <w:p w14:paraId="25FE3D4B" w14:textId="4C764BAE" w:rsidR="0037072A" w:rsidRPr="00322F3B" w:rsidRDefault="0037072A" w:rsidP="0037072A">
      <w:pPr>
        <w:pStyle w:val="paragraph"/>
      </w:pPr>
      <w:r w:rsidRPr="00322F3B">
        <w:tab/>
        <w:t>(a)</w:t>
      </w:r>
      <w:r w:rsidRPr="00322F3B">
        <w:tab/>
        <w:t>apart from Subdivision H (prepaid expenditure) of Division</w:t>
      </w:r>
      <w:r w:rsidR="00825006" w:rsidRPr="00322F3B">
        <w:t> </w:t>
      </w:r>
      <w:r w:rsidRPr="00322F3B">
        <w:t xml:space="preserve">3 of Part III of the </w:t>
      </w:r>
      <w:r w:rsidRPr="00322F3B">
        <w:rPr>
          <w:i/>
        </w:rPr>
        <w:t>Income Tax Assessment Act 1936</w:t>
      </w:r>
      <w:r w:rsidRPr="00322F3B">
        <w:t xml:space="preserve">, an </w:t>
      </w:r>
      <w:r w:rsidR="009953FD" w:rsidRPr="009953FD">
        <w:rPr>
          <w:position w:val="6"/>
          <w:sz w:val="16"/>
        </w:rPr>
        <w:t>*</w:t>
      </w:r>
      <w:r w:rsidRPr="00322F3B">
        <w:t xml:space="preserve">R&amp;D entity can deduct an amount under </w:t>
      </w:r>
      <w:r w:rsidR="009F5D03" w:rsidRPr="00322F3B">
        <w:t>section 3</w:t>
      </w:r>
      <w:r w:rsidRPr="00322F3B">
        <w:t>55</w:t>
      </w:r>
      <w:r w:rsidR="009953FD">
        <w:noBreakHyphen/>
      </w:r>
      <w:r w:rsidRPr="00322F3B">
        <w:t>205 or 355</w:t>
      </w:r>
      <w:r w:rsidR="009953FD">
        <w:noBreakHyphen/>
      </w:r>
      <w:r w:rsidRPr="00322F3B">
        <w:t xml:space="preserve">480 for an income year (the </w:t>
      </w:r>
      <w:r w:rsidRPr="00322F3B">
        <w:rPr>
          <w:b/>
          <w:i/>
        </w:rPr>
        <w:t>present year</w:t>
      </w:r>
      <w:r w:rsidRPr="00322F3B">
        <w:t>) or an earlier income year; and</w:t>
      </w:r>
    </w:p>
    <w:p w14:paraId="25822DF4" w14:textId="77777777" w:rsidR="0037072A" w:rsidRPr="00322F3B" w:rsidRDefault="0037072A" w:rsidP="0037072A">
      <w:pPr>
        <w:pStyle w:val="paragraph"/>
      </w:pPr>
      <w:r w:rsidRPr="00322F3B">
        <w:tab/>
        <w:t>(b)</w:t>
      </w:r>
      <w:r w:rsidRPr="00322F3B">
        <w:tab/>
        <w:t>that Subdivision applies to the calculation of that amount; and</w:t>
      </w:r>
    </w:p>
    <w:p w14:paraId="0E29BCF7" w14:textId="77777777" w:rsidR="0037072A" w:rsidRPr="00322F3B" w:rsidRDefault="0037072A" w:rsidP="0037072A">
      <w:pPr>
        <w:pStyle w:val="paragraph"/>
      </w:pPr>
      <w:r w:rsidRPr="00322F3B">
        <w:tab/>
        <w:t>(c)</w:t>
      </w:r>
      <w:r w:rsidRPr="00322F3B">
        <w:tab/>
        <w:t>the entity can deduct an amount, as a result of that application of that Subdivision, for the present year;</w:t>
      </w:r>
    </w:p>
    <w:p w14:paraId="7243029B" w14:textId="2E452B0A" w:rsidR="0037072A" w:rsidRPr="00322F3B" w:rsidRDefault="0037072A" w:rsidP="0037072A">
      <w:pPr>
        <w:pStyle w:val="subsection2"/>
      </w:pPr>
      <w:r w:rsidRPr="00322F3B">
        <w:t xml:space="preserve">the entity is taken to be able to deduct under </w:t>
      </w:r>
      <w:r w:rsidR="009F5D03" w:rsidRPr="00322F3B">
        <w:t>section 3</w:t>
      </w:r>
      <w:r w:rsidRPr="00322F3B">
        <w:t>55</w:t>
      </w:r>
      <w:r w:rsidR="009953FD">
        <w:noBreakHyphen/>
      </w:r>
      <w:r w:rsidRPr="00322F3B">
        <w:t>205 or 355</w:t>
      </w:r>
      <w:r w:rsidR="009953FD">
        <w:noBreakHyphen/>
      </w:r>
      <w:r w:rsidRPr="00322F3B">
        <w:t xml:space="preserve">480 (as appropriate) the amount referred to in </w:t>
      </w:r>
      <w:r w:rsidR="00825006" w:rsidRPr="00322F3B">
        <w:t>paragraph (</w:t>
      </w:r>
      <w:r w:rsidRPr="00322F3B">
        <w:t>c) for the present year.</w:t>
      </w:r>
    </w:p>
    <w:p w14:paraId="0FC7DAF7" w14:textId="1DEE80C4" w:rsidR="0037072A" w:rsidRPr="00322F3B" w:rsidRDefault="0037072A" w:rsidP="0037072A">
      <w:pPr>
        <w:pStyle w:val="notetext"/>
      </w:pPr>
      <w:r w:rsidRPr="00322F3B">
        <w:t>Note:</w:t>
      </w:r>
      <w:r w:rsidRPr="00322F3B">
        <w:tab/>
        <w:t>Section</w:t>
      </w:r>
      <w:r w:rsidR="00825006" w:rsidRPr="00322F3B">
        <w:t> </w:t>
      </w:r>
      <w:r w:rsidRPr="00322F3B">
        <w:t>355</w:t>
      </w:r>
      <w:r w:rsidR="009953FD">
        <w:noBreakHyphen/>
      </w:r>
      <w:r w:rsidRPr="00322F3B">
        <w:t>205 is about deductions for R&amp;D expenditure. Section</w:t>
      </w:r>
      <w:r w:rsidR="00825006" w:rsidRPr="00322F3B">
        <w:t> </w:t>
      </w:r>
      <w:r w:rsidRPr="00322F3B">
        <w:t>355</w:t>
      </w:r>
      <w:r w:rsidR="009953FD">
        <w:noBreakHyphen/>
      </w:r>
      <w:r w:rsidRPr="00322F3B">
        <w:t>480 is about deductions for earlier year associate R&amp;D expenditure.</w:t>
      </w:r>
    </w:p>
    <w:p w14:paraId="0127E384" w14:textId="51C3367F" w:rsidR="00523AAB" w:rsidRPr="00322F3B" w:rsidRDefault="00523AAB" w:rsidP="00523AAB">
      <w:pPr>
        <w:pStyle w:val="ActHead5"/>
      </w:pPr>
      <w:bookmarkStart w:id="286" w:name="_Toc201755764"/>
      <w:r w:rsidRPr="00322F3B">
        <w:rPr>
          <w:rStyle w:val="CharSectno"/>
        </w:rPr>
        <w:t>355</w:t>
      </w:r>
      <w:r w:rsidR="009953FD">
        <w:rPr>
          <w:rStyle w:val="CharSectno"/>
        </w:rPr>
        <w:noBreakHyphen/>
      </w:r>
      <w:r w:rsidRPr="00322F3B">
        <w:rPr>
          <w:rStyle w:val="CharSectno"/>
        </w:rPr>
        <w:t>115</w:t>
      </w:r>
      <w:r w:rsidRPr="00322F3B">
        <w:t xml:space="preserve">  Working out an R&amp;D entity’s total expenses</w:t>
      </w:r>
      <w:bookmarkEnd w:id="286"/>
    </w:p>
    <w:p w14:paraId="724FF1C0" w14:textId="10F473AB" w:rsidR="00523AAB" w:rsidRPr="00322F3B" w:rsidRDefault="00523AAB" w:rsidP="00523AAB">
      <w:pPr>
        <w:pStyle w:val="subsection"/>
      </w:pPr>
      <w:r w:rsidRPr="00322F3B">
        <w:tab/>
        <w:t>(1)</w:t>
      </w:r>
      <w:r w:rsidRPr="00322F3B">
        <w:tab/>
        <w:t>For the purposes of sub</w:t>
      </w:r>
      <w:r w:rsidR="009F5D03" w:rsidRPr="00322F3B">
        <w:t>section 3</w:t>
      </w:r>
      <w:r w:rsidRPr="00322F3B">
        <w:t>55</w:t>
      </w:r>
      <w:r w:rsidR="009953FD">
        <w:noBreakHyphen/>
      </w:r>
      <w:r w:rsidRPr="00322F3B">
        <w:t xml:space="preserve">100(1A), an </w:t>
      </w:r>
      <w:r w:rsidR="009953FD" w:rsidRPr="009953FD">
        <w:rPr>
          <w:position w:val="6"/>
          <w:sz w:val="16"/>
        </w:rPr>
        <w:t>*</w:t>
      </w:r>
      <w:r w:rsidRPr="00322F3B">
        <w:t>R&amp;D entity’s total expenses for an income year is the sum of the amounts covered by subsection (2).</w:t>
      </w:r>
    </w:p>
    <w:p w14:paraId="7FFA58CB" w14:textId="77777777" w:rsidR="00523AAB" w:rsidRPr="00322F3B" w:rsidRDefault="00523AAB" w:rsidP="00523AAB">
      <w:pPr>
        <w:pStyle w:val="subsection"/>
      </w:pPr>
      <w:r w:rsidRPr="00322F3B">
        <w:tab/>
        <w:t>(2)</w:t>
      </w:r>
      <w:r w:rsidRPr="00322F3B">
        <w:tab/>
        <w:t>The following amounts are covered by this subsection:</w:t>
      </w:r>
    </w:p>
    <w:p w14:paraId="422D6DD7" w14:textId="3E317183" w:rsidR="00523AAB" w:rsidRPr="00322F3B" w:rsidRDefault="00523AAB" w:rsidP="00523AAB">
      <w:pPr>
        <w:pStyle w:val="paragraph"/>
      </w:pPr>
      <w:r w:rsidRPr="00322F3B">
        <w:tab/>
        <w:t>(a)</w:t>
      </w:r>
      <w:r w:rsidRPr="00322F3B">
        <w:tab/>
        <w:t xml:space="preserve">the </w:t>
      </w:r>
      <w:r w:rsidR="009953FD" w:rsidRPr="009953FD">
        <w:rPr>
          <w:position w:val="6"/>
          <w:sz w:val="16"/>
        </w:rPr>
        <w:t>*</w:t>
      </w:r>
      <w:r w:rsidRPr="00322F3B">
        <w:t>R&amp;D entity’s total expenses for the income year worked out in accordance with:</w:t>
      </w:r>
    </w:p>
    <w:p w14:paraId="63DBA1F4" w14:textId="6D95A82E" w:rsidR="00523AAB" w:rsidRPr="00322F3B" w:rsidRDefault="00523AAB" w:rsidP="00523AAB">
      <w:pPr>
        <w:pStyle w:val="paragraphsub"/>
      </w:pPr>
      <w:r w:rsidRPr="00322F3B">
        <w:lastRenderedPageBreak/>
        <w:tab/>
        <w:t>(i)</w:t>
      </w:r>
      <w:r w:rsidRPr="00322F3B">
        <w:tab/>
        <w:t xml:space="preserve">the </w:t>
      </w:r>
      <w:r w:rsidR="009953FD" w:rsidRPr="009953FD">
        <w:rPr>
          <w:position w:val="6"/>
          <w:sz w:val="16"/>
        </w:rPr>
        <w:t>*</w:t>
      </w:r>
      <w:r w:rsidRPr="00322F3B">
        <w:t>accounting principles; or</w:t>
      </w:r>
    </w:p>
    <w:p w14:paraId="7BE0E71A" w14:textId="77777777" w:rsidR="00523AAB" w:rsidRPr="00322F3B" w:rsidRDefault="00523AAB" w:rsidP="00523AAB">
      <w:pPr>
        <w:pStyle w:val="paragraphsub"/>
      </w:pPr>
      <w:r w:rsidRPr="00322F3B">
        <w:tab/>
        <w:t>(ii)</w:t>
      </w:r>
      <w:r w:rsidRPr="00322F3B">
        <w:tab/>
        <w:t>if accounting principles do not apply in relation to the R&amp;D entity—commercially accepted principles relating to accounting;</w:t>
      </w:r>
    </w:p>
    <w:p w14:paraId="7E0ECC00" w14:textId="376582EB" w:rsidR="00523AAB" w:rsidRPr="00322F3B" w:rsidRDefault="00523AAB" w:rsidP="00523AAB">
      <w:pPr>
        <w:pStyle w:val="paragraph"/>
      </w:pPr>
      <w:r w:rsidRPr="00322F3B">
        <w:tab/>
        <w:t>(b)</w:t>
      </w:r>
      <w:r w:rsidRPr="00322F3B">
        <w:tab/>
        <w:t>any amount the R&amp;D entity can deduct for the income year as mentioned in sub</w:t>
      </w:r>
      <w:r w:rsidR="009F5D03" w:rsidRPr="00322F3B">
        <w:t>section 3</w:t>
      </w:r>
      <w:r w:rsidRPr="00322F3B">
        <w:t>55</w:t>
      </w:r>
      <w:r w:rsidR="009953FD">
        <w:noBreakHyphen/>
      </w:r>
      <w:r w:rsidRPr="00322F3B">
        <w:t>100(1), to the extent the amount is not covered by paragraph (a) for the income year.</w:t>
      </w:r>
    </w:p>
    <w:p w14:paraId="18B50A13" w14:textId="77777777" w:rsidR="00523AAB" w:rsidRPr="00322F3B" w:rsidRDefault="00523AAB" w:rsidP="00523AAB">
      <w:pPr>
        <w:pStyle w:val="SubsectionHead"/>
      </w:pPr>
      <w:r w:rsidRPr="00322F3B">
        <w:t>Amounts counted once only</w:t>
      </w:r>
    </w:p>
    <w:p w14:paraId="745027EE" w14:textId="77777777" w:rsidR="00523AAB" w:rsidRPr="00322F3B" w:rsidRDefault="00523AAB" w:rsidP="00523AAB">
      <w:pPr>
        <w:pStyle w:val="subsection"/>
      </w:pPr>
      <w:r w:rsidRPr="00322F3B">
        <w:tab/>
        <w:t>(3)</w:t>
      </w:r>
      <w:r w:rsidRPr="00322F3B">
        <w:tab/>
        <w:t>For the purposes of subsection (2):</w:t>
      </w:r>
    </w:p>
    <w:p w14:paraId="4218DC08" w14:textId="77777777" w:rsidR="00523AAB" w:rsidRPr="00322F3B" w:rsidRDefault="00523AAB" w:rsidP="00523AAB">
      <w:pPr>
        <w:pStyle w:val="paragraph"/>
      </w:pPr>
      <w:r w:rsidRPr="00322F3B">
        <w:tab/>
        <w:t>(a)</w:t>
      </w:r>
      <w:r w:rsidRPr="00322F3B">
        <w:tab/>
        <w:t>disregard an amount to which paragraph (2)(a) otherwise applies if paragraph (2)(b) has previously applied in relation to the amount; and</w:t>
      </w:r>
    </w:p>
    <w:p w14:paraId="4EBE0170" w14:textId="77777777" w:rsidR="00523AAB" w:rsidRPr="00322F3B" w:rsidRDefault="00523AAB" w:rsidP="00523AAB">
      <w:pPr>
        <w:pStyle w:val="paragraph"/>
      </w:pPr>
      <w:r w:rsidRPr="00322F3B">
        <w:tab/>
        <w:t>(b)</w:t>
      </w:r>
      <w:r w:rsidRPr="00322F3B">
        <w:tab/>
        <w:t>disregard an amount to which paragraph (2)(b) otherwise applies if paragraph (2)(a) has previously applied in relation to the amount.</w:t>
      </w:r>
    </w:p>
    <w:p w14:paraId="6A49FA0E" w14:textId="08658ED5" w:rsidR="0037072A" w:rsidRPr="00322F3B" w:rsidRDefault="0037072A" w:rsidP="0037072A">
      <w:pPr>
        <w:pStyle w:val="ActHead4"/>
      </w:pPr>
      <w:bookmarkStart w:id="287" w:name="_Toc201755765"/>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D</w:t>
      </w:r>
      <w:r w:rsidRPr="00322F3B">
        <w:t>—</w:t>
      </w:r>
      <w:r w:rsidRPr="00322F3B">
        <w:rPr>
          <w:rStyle w:val="CharSubdText"/>
        </w:rPr>
        <w:t>Notional deductions for R&amp;D expenditure</w:t>
      </w:r>
      <w:bookmarkEnd w:id="287"/>
    </w:p>
    <w:p w14:paraId="330AD928" w14:textId="77777777" w:rsidR="0037072A" w:rsidRPr="00322F3B" w:rsidRDefault="0037072A" w:rsidP="0037072A">
      <w:pPr>
        <w:pStyle w:val="TofSectsHeading"/>
        <w:numPr>
          <w:ilvl w:val="12"/>
          <w:numId w:val="0"/>
        </w:numPr>
      </w:pPr>
      <w:r w:rsidRPr="00322F3B">
        <w:t>Table of sections</w:t>
      </w:r>
    </w:p>
    <w:p w14:paraId="4239A6DA" w14:textId="7978B7BF" w:rsidR="0037072A" w:rsidRPr="00322F3B" w:rsidRDefault="0037072A" w:rsidP="0037072A">
      <w:pPr>
        <w:pStyle w:val="TofSectsSection"/>
        <w:numPr>
          <w:ilvl w:val="12"/>
          <w:numId w:val="0"/>
        </w:numPr>
        <w:ind w:left="1588" w:hanging="794"/>
      </w:pPr>
      <w:r w:rsidRPr="00322F3B">
        <w:t>355</w:t>
      </w:r>
      <w:r w:rsidR="009953FD">
        <w:noBreakHyphen/>
      </w:r>
      <w:r w:rsidRPr="00322F3B">
        <w:t>200</w:t>
      </w:r>
      <w:r w:rsidRPr="00322F3B">
        <w:tab/>
        <w:t>What this Subdivision is about</w:t>
      </w:r>
    </w:p>
    <w:p w14:paraId="38C2D270" w14:textId="2FD2D830" w:rsidR="0037072A" w:rsidRPr="00322F3B" w:rsidRDefault="0037072A" w:rsidP="0037072A">
      <w:pPr>
        <w:pStyle w:val="TofSectsSection"/>
        <w:numPr>
          <w:ilvl w:val="12"/>
          <w:numId w:val="0"/>
        </w:numPr>
        <w:ind w:left="1588" w:hanging="794"/>
      </w:pPr>
      <w:r w:rsidRPr="00322F3B">
        <w:t>355</w:t>
      </w:r>
      <w:r w:rsidR="009953FD">
        <w:noBreakHyphen/>
      </w:r>
      <w:r w:rsidRPr="00322F3B">
        <w:t>205</w:t>
      </w:r>
      <w:r w:rsidRPr="00322F3B">
        <w:tab/>
        <w:t>When notional deductions for R&amp;D expenditure arise</w:t>
      </w:r>
    </w:p>
    <w:p w14:paraId="250FD2FA" w14:textId="483335E8" w:rsidR="0037072A" w:rsidRPr="00322F3B" w:rsidRDefault="0037072A" w:rsidP="0037072A">
      <w:pPr>
        <w:pStyle w:val="TofSectsSection"/>
        <w:numPr>
          <w:ilvl w:val="12"/>
          <w:numId w:val="0"/>
        </w:numPr>
        <w:ind w:left="1588" w:hanging="794"/>
      </w:pPr>
      <w:r w:rsidRPr="00322F3B">
        <w:t>355</w:t>
      </w:r>
      <w:r w:rsidR="009953FD">
        <w:noBreakHyphen/>
      </w:r>
      <w:r w:rsidRPr="00322F3B">
        <w:t>210</w:t>
      </w:r>
      <w:r w:rsidRPr="00322F3B">
        <w:tab/>
        <w:t>Conditions for R&amp;D activities</w:t>
      </w:r>
    </w:p>
    <w:p w14:paraId="6B1D94D0" w14:textId="152D6530" w:rsidR="0037072A" w:rsidRPr="00322F3B" w:rsidRDefault="0037072A" w:rsidP="0037072A">
      <w:pPr>
        <w:pStyle w:val="TofSectsSection"/>
        <w:numPr>
          <w:ilvl w:val="12"/>
          <w:numId w:val="0"/>
        </w:numPr>
        <w:ind w:left="1588" w:hanging="794"/>
      </w:pPr>
      <w:r w:rsidRPr="00322F3B">
        <w:t>355</w:t>
      </w:r>
      <w:r w:rsidR="009953FD">
        <w:noBreakHyphen/>
      </w:r>
      <w:r w:rsidRPr="00322F3B">
        <w:t>215</w:t>
      </w:r>
      <w:r w:rsidRPr="00322F3B">
        <w:tab/>
        <w:t>R&amp;D activities conducted by a permanent establishment for other parts of the body corporate</w:t>
      </w:r>
    </w:p>
    <w:p w14:paraId="68E2E127" w14:textId="66656D6F" w:rsidR="0037072A" w:rsidRPr="00322F3B" w:rsidRDefault="0037072A" w:rsidP="0037072A">
      <w:pPr>
        <w:pStyle w:val="TofSectsSection"/>
        <w:numPr>
          <w:ilvl w:val="12"/>
          <w:numId w:val="0"/>
        </w:numPr>
        <w:ind w:left="1588" w:hanging="794"/>
      </w:pPr>
      <w:r w:rsidRPr="00322F3B">
        <w:t>355</w:t>
      </w:r>
      <w:r w:rsidR="009953FD">
        <w:noBreakHyphen/>
      </w:r>
      <w:r w:rsidRPr="00322F3B">
        <w:t>220</w:t>
      </w:r>
      <w:r w:rsidRPr="00322F3B">
        <w:tab/>
        <w:t>R&amp;D activities conducted for a foreign entity</w:t>
      </w:r>
    </w:p>
    <w:p w14:paraId="62E47D17" w14:textId="723DDC0B" w:rsidR="0037072A" w:rsidRPr="00322F3B" w:rsidRDefault="0037072A" w:rsidP="0037072A">
      <w:pPr>
        <w:pStyle w:val="TofSectsSection"/>
        <w:numPr>
          <w:ilvl w:val="12"/>
          <w:numId w:val="0"/>
        </w:numPr>
        <w:ind w:left="1588" w:hanging="794"/>
      </w:pPr>
      <w:r w:rsidRPr="00322F3B">
        <w:t>355</w:t>
      </w:r>
      <w:r w:rsidR="009953FD">
        <w:noBreakHyphen/>
      </w:r>
      <w:r w:rsidRPr="00322F3B">
        <w:t>225</w:t>
      </w:r>
      <w:r w:rsidRPr="00322F3B">
        <w:tab/>
        <w:t>Expenditure that cannot be notionally deducted</w:t>
      </w:r>
    </w:p>
    <w:p w14:paraId="729FD915" w14:textId="1D228A9F" w:rsidR="0037072A" w:rsidRPr="00322F3B" w:rsidRDefault="0037072A" w:rsidP="0037072A">
      <w:pPr>
        <w:pStyle w:val="ActHead5"/>
      </w:pPr>
      <w:bookmarkStart w:id="288" w:name="_Toc201755766"/>
      <w:r w:rsidRPr="00322F3B">
        <w:rPr>
          <w:rStyle w:val="CharSectno"/>
        </w:rPr>
        <w:t>355</w:t>
      </w:r>
      <w:r w:rsidR="009953FD">
        <w:rPr>
          <w:rStyle w:val="CharSectno"/>
        </w:rPr>
        <w:noBreakHyphen/>
      </w:r>
      <w:r w:rsidRPr="00322F3B">
        <w:rPr>
          <w:rStyle w:val="CharSectno"/>
        </w:rPr>
        <w:t>200</w:t>
      </w:r>
      <w:r w:rsidRPr="00322F3B">
        <w:t xml:space="preserve">  What this Subdivision is about</w:t>
      </w:r>
      <w:bookmarkEnd w:id="288"/>
    </w:p>
    <w:p w14:paraId="7957F2E3" w14:textId="77777777" w:rsidR="0037072A" w:rsidRPr="00322F3B" w:rsidRDefault="0037072A" w:rsidP="00B57F3F">
      <w:pPr>
        <w:pStyle w:val="SOText"/>
      </w:pPr>
      <w:r w:rsidRPr="00322F3B">
        <w:t>An R&amp;D entity can notionally deduct its expenditure on registered R&amp;D activities for which certain conditions are met.</w:t>
      </w:r>
    </w:p>
    <w:p w14:paraId="3E0DDCD6" w14:textId="77777777" w:rsidR="0037072A" w:rsidRPr="00322F3B" w:rsidRDefault="0037072A" w:rsidP="00B57F3F">
      <w:pPr>
        <w:pStyle w:val="SOText"/>
      </w:pPr>
      <w:r w:rsidRPr="00322F3B">
        <w:t>There are special conditions for R&amp;D activities conducted for foreign residents.</w:t>
      </w:r>
    </w:p>
    <w:p w14:paraId="34DDC6A6" w14:textId="68A67EC4" w:rsidR="0037072A" w:rsidRPr="00322F3B" w:rsidRDefault="0037072A" w:rsidP="0037072A">
      <w:pPr>
        <w:pStyle w:val="ActHead5"/>
      </w:pPr>
      <w:bookmarkStart w:id="289" w:name="_Toc201755767"/>
      <w:r w:rsidRPr="00322F3B">
        <w:rPr>
          <w:rStyle w:val="CharSectno"/>
        </w:rPr>
        <w:lastRenderedPageBreak/>
        <w:t>355</w:t>
      </w:r>
      <w:r w:rsidR="009953FD">
        <w:rPr>
          <w:rStyle w:val="CharSectno"/>
        </w:rPr>
        <w:noBreakHyphen/>
      </w:r>
      <w:r w:rsidRPr="00322F3B">
        <w:rPr>
          <w:rStyle w:val="CharSectno"/>
        </w:rPr>
        <w:t>205</w:t>
      </w:r>
      <w:r w:rsidRPr="00322F3B">
        <w:t xml:space="preserve">  When notional deductions for R&amp;D expenditure arise</w:t>
      </w:r>
      <w:bookmarkEnd w:id="289"/>
    </w:p>
    <w:p w14:paraId="3B1A9E07" w14:textId="43BC6AE9"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 xml:space="preserve">R&amp;D entity can deduct for an income year (the </w:t>
      </w:r>
      <w:r w:rsidRPr="00322F3B">
        <w:rPr>
          <w:b/>
          <w:i/>
        </w:rPr>
        <w:t>present year</w:t>
      </w:r>
      <w:r w:rsidRPr="00322F3B">
        <w:t>) expenditure it incurs during that year to the extent that the expenditure:</w:t>
      </w:r>
    </w:p>
    <w:p w14:paraId="072D5693" w14:textId="734CA300" w:rsidR="0037072A" w:rsidRPr="00322F3B" w:rsidRDefault="0037072A" w:rsidP="0037072A">
      <w:pPr>
        <w:pStyle w:val="paragraph"/>
      </w:pPr>
      <w:r w:rsidRPr="00322F3B">
        <w:tab/>
        <w:t>(a)</w:t>
      </w:r>
      <w:r w:rsidRPr="00322F3B">
        <w:tab/>
        <w:t xml:space="preserve">is incurred on one or more </w:t>
      </w:r>
      <w:r w:rsidR="009953FD" w:rsidRPr="009953FD">
        <w:rPr>
          <w:position w:val="6"/>
          <w:sz w:val="16"/>
        </w:rPr>
        <w:t>*</w:t>
      </w:r>
      <w:r w:rsidRPr="00322F3B">
        <w:t>R&amp;D activities:</w:t>
      </w:r>
    </w:p>
    <w:p w14:paraId="715F0BAF" w14:textId="77777777" w:rsidR="0037072A" w:rsidRPr="00322F3B" w:rsidRDefault="0037072A" w:rsidP="0037072A">
      <w:pPr>
        <w:pStyle w:val="paragraphsub"/>
      </w:pPr>
      <w:r w:rsidRPr="00322F3B">
        <w:tab/>
        <w:t>(i)</w:t>
      </w:r>
      <w:r w:rsidRPr="00322F3B">
        <w:tab/>
        <w:t>for which the R&amp;D entity is registered under section</w:t>
      </w:r>
      <w:r w:rsidR="00825006" w:rsidRPr="00322F3B">
        <w:t> </w:t>
      </w:r>
      <w:r w:rsidRPr="00322F3B">
        <w:t xml:space="preserve">27A of the </w:t>
      </w:r>
      <w:r w:rsidRPr="00322F3B">
        <w:rPr>
          <w:i/>
        </w:rPr>
        <w:t>Industry Research and Development Act 1986</w:t>
      </w:r>
      <w:r w:rsidRPr="00322F3B">
        <w:t xml:space="preserve"> for an income year; and</w:t>
      </w:r>
    </w:p>
    <w:p w14:paraId="665020F3" w14:textId="6D9A25F4" w:rsidR="0037072A" w:rsidRPr="00322F3B" w:rsidRDefault="0037072A" w:rsidP="0037072A">
      <w:pPr>
        <w:pStyle w:val="paragraphsub"/>
      </w:pPr>
      <w:r w:rsidRPr="00322F3B">
        <w:tab/>
        <w:t>(ii)</w:t>
      </w:r>
      <w:r w:rsidRPr="00322F3B">
        <w:tab/>
        <w:t xml:space="preserve">that are activities to which </w:t>
      </w:r>
      <w:r w:rsidR="009F5D03" w:rsidRPr="00322F3B">
        <w:t>section 3</w:t>
      </w:r>
      <w:r w:rsidRPr="00322F3B">
        <w:t>55</w:t>
      </w:r>
      <w:r w:rsidR="009953FD">
        <w:noBreakHyphen/>
      </w:r>
      <w:r w:rsidRPr="00322F3B">
        <w:t>210 (conditions for R&amp;D activities) applies; and</w:t>
      </w:r>
    </w:p>
    <w:p w14:paraId="2B0CE52B" w14:textId="112067F4" w:rsidR="0037072A" w:rsidRPr="00322F3B" w:rsidRDefault="0037072A" w:rsidP="0037072A">
      <w:pPr>
        <w:pStyle w:val="paragraph"/>
      </w:pPr>
      <w:r w:rsidRPr="00322F3B">
        <w:tab/>
        <w:t>(b)</w:t>
      </w:r>
      <w:r w:rsidRPr="00322F3B">
        <w:tab/>
        <w:t xml:space="preserve">if the expenditure is incurred to the R&amp;D entity’s </w:t>
      </w:r>
      <w:r w:rsidR="009953FD" w:rsidRPr="009953FD">
        <w:rPr>
          <w:position w:val="6"/>
          <w:sz w:val="16"/>
        </w:rPr>
        <w:t>*</w:t>
      </w:r>
      <w:r w:rsidRPr="00322F3B">
        <w:t>associate—is paid to that associate during the present year.</w:t>
      </w:r>
    </w:p>
    <w:p w14:paraId="28C062C3" w14:textId="77777777" w:rsidR="0037072A" w:rsidRPr="00322F3B" w:rsidRDefault="0037072A" w:rsidP="0037072A">
      <w:pPr>
        <w:pStyle w:val="notetext"/>
      </w:pPr>
      <w:r w:rsidRPr="00322F3B">
        <w:t>Note 1:</w:t>
      </w:r>
      <w:r w:rsidRPr="00322F3B">
        <w:tab/>
        <w:t xml:space="preserve">If the matters in </w:t>
      </w:r>
      <w:r w:rsidR="00825006" w:rsidRPr="00322F3B">
        <w:t>subparagraphs (</w:t>
      </w:r>
      <w:r w:rsidRPr="00322F3B">
        <w:t>a)(i) and (ii) are not satisfied until a later income year, the R&amp;D entity will need to wait until then before it can deduct the expenditure for the present year.</w:t>
      </w:r>
    </w:p>
    <w:p w14:paraId="779998E5" w14:textId="77777777" w:rsidR="0037072A" w:rsidRPr="00322F3B" w:rsidRDefault="0037072A" w:rsidP="0037072A">
      <w:pPr>
        <w:pStyle w:val="notetext"/>
      </w:pPr>
      <w:r w:rsidRPr="00322F3B">
        <w:t>Note 2:</w:t>
      </w:r>
      <w:r w:rsidRPr="00322F3B">
        <w:tab/>
        <w:t>The R&amp;D activities will need to be conducted during the income year the R&amp;D entity is registered for those activities (see sections</w:t>
      </w:r>
      <w:r w:rsidR="00825006" w:rsidRPr="00322F3B">
        <w:t> </w:t>
      </w:r>
      <w:r w:rsidRPr="00322F3B">
        <w:t xml:space="preserve">27A and 27J of the </w:t>
      </w:r>
      <w:r w:rsidRPr="00322F3B">
        <w:rPr>
          <w:i/>
        </w:rPr>
        <w:t>Industry Research and Development Act 1986</w:t>
      </w:r>
      <w:r w:rsidRPr="00322F3B">
        <w:t>).</w:t>
      </w:r>
    </w:p>
    <w:p w14:paraId="5A8B8306" w14:textId="4AE9EF9E" w:rsidR="0037072A" w:rsidRPr="00322F3B" w:rsidRDefault="0037072A" w:rsidP="0037072A">
      <w:pPr>
        <w:pStyle w:val="notetext"/>
      </w:pPr>
      <w:r w:rsidRPr="00322F3B">
        <w:t>Note 3:</w:t>
      </w:r>
      <w:r w:rsidRPr="00322F3B">
        <w:tab/>
        <w:t xml:space="preserve">The entity may also be able to deduct expenditure incurred to an associate in an earlier income year (see </w:t>
      </w:r>
      <w:r w:rsidR="009F5D03" w:rsidRPr="00322F3B">
        <w:t>section 3</w:t>
      </w:r>
      <w:r w:rsidRPr="00322F3B">
        <w:t>55</w:t>
      </w:r>
      <w:r w:rsidR="009953FD">
        <w:noBreakHyphen/>
      </w:r>
      <w:r w:rsidRPr="00322F3B">
        <w:t>480).</w:t>
      </w:r>
    </w:p>
    <w:p w14:paraId="352E6482" w14:textId="3A0C18C6" w:rsidR="0037072A" w:rsidRPr="00322F3B" w:rsidRDefault="0037072A" w:rsidP="0037072A">
      <w:pPr>
        <w:pStyle w:val="notetext"/>
      </w:pPr>
      <w:r w:rsidRPr="00322F3B">
        <w:t>Note 4:</w:t>
      </w:r>
      <w:r w:rsidRPr="00322F3B">
        <w:tab/>
        <w:t xml:space="preserve">Expenditure incurred in income years starting on or after </w:t>
      </w:r>
      <w:r w:rsidR="00F233ED" w:rsidRPr="00322F3B">
        <w:rPr>
          <w:color w:val="000000"/>
        </w:rPr>
        <w:t>1 July</w:t>
      </w:r>
      <w:r w:rsidRPr="00322F3B">
        <w:rPr>
          <w:color w:val="000000"/>
        </w:rPr>
        <w:t xml:space="preserve"> 2011 </w:t>
      </w:r>
      <w:r w:rsidRPr="00322F3B">
        <w:t xml:space="preserve">may be deductible for activities registered for income years starting before </w:t>
      </w:r>
      <w:r w:rsidR="00F233ED" w:rsidRPr="00322F3B">
        <w:rPr>
          <w:color w:val="000000"/>
        </w:rPr>
        <w:t>1 July</w:t>
      </w:r>
      <w:r w:rsidRPr="00322F3B">
        <w:rPr>
          <w:color w:val="000000"/>
        </w:rPr>
        <w:t xml:space="preserve"> 2011</w:t>
      </w:r>
      <w:r w:rsidRPr="00322F3B">
        <w:t xml:space="preserve"> (see </w:t>
      </w:r>
      <w:r w:rsidR="009F5D03" w:rsidRPr="00322F3B">
        <w:t>section 3</w:t>
      </w:r>
      <w:r w:rsidRPr="00322F3B">
        <w:t>55</w:t>
      </w:r>
      <w:r w:rsidR="009953FD">
        <w:noBreakHyphen/>
      </w:r>
      <w:r w:rsidRPr="00322F3B">
        <w:t xml:space="preserve">200 of the </w:t>
      </w:r>
      <w:r w:rsidRPr="00322F3B">
        <w:rPr>
          <w:i/>
        </w:rPr>
        <w:t>Income Tax (Transitional Provisions) Act 1997</w:t>
      </w:r>
      <w:r w:rsidRPr="00322F3B">
        <w:t>).</w:t>
      </w:r>
    </w:p>
    <w:p w14:paraId="4FD29535" w14:textId="6D393AAF" w:rsidR="0037072A" w:rsidRPr="00322F3B" w:rsidRDefault="0037072A" w:rsidP="0037072A">
      <w:pPr>
        <w:pStyle w:val="subsection"/>
      </w:pPr>
      <w:r w:rsidRPr="00322F3B">
        <w:tab/>
        <w:t>(2)</w:t>
      </w:r>
      <w:r w:rsidRPr="00322F3B">
        <w:tab/>
        <w:t xml:space="preserve">This section has effect subject to </w:t>
      </w:r>
      <w:r w:rsidR="009F5D03" w:rsidRPr="00322F3B">
        <w:t>section 3</w:t>
      </w:r>
      <w:r w:rsidRPr="00322F3B">
        <w:t>55</w:t>
      </w:r>
      <w:r w:rsidR="009953FD">
        <w:noBreakHyphen/>
      </w:r>
      <w:r w:rsidRPr="00322F3B">
        <w:t>225 (excluded expenditure), Subdivision</w:t>
      </w:r>
      <w:r w:rsidR="00825006" w:rsidRPr="00322F3B">
        <w:t> </w:t>
      </w:r>
      <w:r w:rsidRPr="00322F3B">
        <w:t>355</w:t>
      </w:r>
      <w:r w:rsidR="009953FD">
        <w:noBreakHyphen/>
      </w:r>
      <w:r w:rsidRPr="00322F3B">
        <w:t>F (integrity rules) and sub</w:t>
      </w:r>
      <w:r w:rsidR="009F5D03" w:rsidRPr="00322F3B">
        <w:t>section 3</w:t>
      </w:r>
      <w:r w:rsidRPr="00322F3B">
        <w:t>55</w:t>
      </w:r>
      <w:r w:rsidR="009953FD">
        <w:noBreakHyphen/>
      </w:r>
      <w:r w:rsidRPr="00322F3B">
        <w:t>580(3) (CRC contributions).</w:t>
      </w:r>
    </w:p>
    <w:p w14:paraId="5CB3051E" w14:textId="105C3D2B" w:rsidR="0037072A" w:rsidRPr="00322F3B" w:rsidRDefault="0037072A" w:rsidP="0037072A">
      <w:pPr>
        <w:pStyle w:val="ActHead5"/>
      </w:pPr>
      <w:bookmarkStart w:id="290" w:name="_Toc201755768"/>
      <w:r w:rsidRPr="00322F3B">
        <w:rPr>
          <w:rStyle w:val="CharSectno"/>
        </w:rPr>
        <w:t>355</w:t>
      </w:r>
      <w:r w:rsidR="009953FD">
        <w:rPr>
          <w:rStyle w:val="CharSectno"/>
        </w:rPr>
        <w:noBreakHyphen/>
      </w:r>
      <w:r w:rsidRPr="00322F3B">
        <w:rPr>
          <w:rStyle w:val="CharSectno"/>
        </w:rPr>
        <w:t>210</w:t>
      </w:r>
      <w:r w:rsidRPr="00322F3B">
        <w:t xml:space="preserve">  Conditions for R&amp;D activities</w:t>
      </w:r>
      <w:bookmarkEnd w:id="290"/>
    </w:p>
    <w:p w14:paraId="5AD83B32" w14:textId="05F4E7C5"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R&amp;D activity covered by one or more of the following paragraphs is an activity to which this section applies:</w:t>
      </w:r>
    </w:p>
    <w:p w14:paraId="3463CB33" w14:textId="121172C9" w:rsidR="0037072A" w:rsidRPr="00322F3B" w:rsidRDefault="0037072A" w:rsidP="0037072A">
      <w:pPr>
        <w:pStyle w:val="paragraph"/>
      </w:pPr>
      <w:r w:rsidRPr="00322F3B">
        <w:tab/>
        <w:t>(a)</w:t>
      </w:r>
      <w:r w:rsidRPr="00322F3B">
        <w:tab/>
        <w:t xml:space="preserve">the R&amp;D activity is conducted for the </w:t>
      </w:r>
      <w:r w:rsidR="009953FD" w:rsidRPr="009953FD">
        <w:rPr>
          <w:position w:val="6"/>
          <w:sz w:val="16"/>
        </w:rPr>
        <w:t>*</w:t>
      </w:r>
      <w:r w:rsidRPr="00322F3B">
        <w:t>R&amp;D entity solely within Australia;</w:t>
      </w:r>
    </w:p>
    <w:p w14:paraId="73773BCA" w14:textId="56201B6B" w:rsidR="0037072A" w:rsidRPr="00322F3B" w:rsidRDefault="0037072A" w:rsidP="0037072A">
      <w:pPr>
        <w:pStyle w:val="paragraph"/>
      </w:pPr>
      <w:r w:rsidRPr="00322F3B">
        <w:lastRenderedPageBreak/>
        <w:tab/>
        <w:t>(b)</w:t>
      </w:r>
      <w:r w:rsidRPr="00322F3B">
        <w:tab/>
        <w:t>if the R&amp;D entity is a body corporate carrying on business through a permanent establishment (as described in sub</w:t>
      </w:r>
      <w:r w:rsidR="009F5D03" w:rsidRPr="00322F3B">
        <w:t>section 3</w:t>
      </w:r>
      <w:r w:rsidRPr="00322F3B">
        <w:t>55</w:t>
      </w:r>
      <w:r w:rsidR="009953FD">
        <w:noBreakHyphen/>
      </w:r>
      <w:r w:rsidRPr="00322F3B">
        <w:t>35(2))—the R&amp;D activity is conducted:</w:t>
      </w:r>
    </w:p>
    <w:p w14:paraId="403DB389" w14:textId="77777777" w:rsidR="0037072A" w:rsidRPr="00322F3B" w:rsidRDefault="0037072A" w:rsidP="0037072A">
      <w:pPr>
        <w:pStyle w:val="paragraphsub"/>
      </w:pPr>
      <w:r w:rsidRPr="00322F3B">
        <w:tab/>
        <w:t>(i)</w:t>
      </w:r>
      <w:r w:rsidRPr="00322F3B">
        <w:tab/>
        <w:t>for the body corporate; but</w:t>
      </w:r>
    </w:p>
    <w:p w14:paraId="1A1D720D" w14:textId="77777777" w:rsidR="0037072A" w:rsidRPr="00322F3B" w:rsidRDefault="0037072A" w:rsidP="0037072A">
      <w:pPr>
        <w:pStyle w:val="paragraphsub"/>
      </w:pPr>
      <w:r w:rsidRPr="00322F3B">
        <w:tab/>
        <w:t>(ii)</w:t>
      </w:r>
      <w:r w:rsidRPr="00322F3B">
        <w:tab/>
        <w:t>not for the purposes of that permanent establishment;</w:t>
      </w:r>
    </w:p>
    <w:p w14:paraId="76AD2A0C" w14:textId="35D50A9C" w:rsidR="0037072A" w:rsidRPr="00322F3B" w:rsidRDefault="0037072A" w:rsidP="0037072A">
      <w:pPr>
        <w:pStyle w:val="paragraph"/>
      </w:pPr>
      <w:r w:rsidRPr="00322F3B">
        <w:tab/>
      </w:r>
      <w:r w:rsidRPr="00322F3B">
        <w:tab/>
        <w:t xml:space="preserve">and the conditions in </w:t>
      </w:r>
      <w:r w:rsidR="009F5D03" w:rsidRPr="00322F3B">
        <w:t>section 3</w:t>
      </w:r>
      <w:r w:rsidRPr="00322F3B">
        <w:t>55</w:t>
      </w:r>
      <w:r w:rsidR="009953FD">
        <w:noBreakHyphen/>
      </w:r>
      <w:r w:rsidRPr="00322F3B">
        <w:t>215 (activities conducted for a body corporate by its permanent establishment) are met for the R&amp;D activity;</w:t>
      </w:r>
    </w:p>
    <w:p w14:paraId="6C32F994" w14:textId="77777777" w:rsidR="0037072A" w:rsidRPr="00322F3B" w:rsidRDefault="0037072A" w:rsidP="0037072A">
      <w:pPr>
        <w:pStyle w:val="paragraph"/>
      </w:pPr>
      <w:r w:rsidRPr="00322F3B">
        <w:tab/>
        <w:t>(c)</w:t>
      </w:r>
      <w:r w:rsidRPr="00322F3B">
        <w:tab/>
        <w:t>the R&amp;D activity is conducted for one or more foreign residents who are each:</w:t>
      </w:r>
    </w:p>
    <w:p w14:paraId="7A9DA044" w14:textId="731E4CA9" w:rsidR="0037072A" w:rsidRPr="00322F3B" w:rsidRDefault="0037072A" w:rsidP="0037072A">
      <w:pPr>
        <w:pStyle w:val="paragraphsub"/>
      </w:pPr>
      <w:r w:rsidRPr="00322F3B">
        <w:tab/>
        <w:t>(i)</w:t>
      </w:r>
      <w:r w:rsidRPr="00322F3B">
        <w:tab/>
        <w:t xml:space="preserve">incorporated under a </w:t>
      </w:r>
      <w:r w:rsidR="009953FD" w:rsidRPr="009953FD">
        <w:rPr>
          <w:position w:val="6"/>
          <w:sz w:val="16"/>
        </w:rPr>
        <w:t>*</w:t>
      </w:r>
      <w:r w:rsidRPr="00322F3B">
        <w:t>foreign law; and</w:t>
      </w:r>
    </w:p>
    <w:p w14:paraId="0C1A5A80" w14:textId="5986CB07" w:rsidR="0037072A" w:rsidRPr="00322F3B" w:rsidRDefault="0037072A" w:rsidP="0037072A">
      <w:pPr>
        <w:pStyle w:val="paragraphsub"/>
      </w:pPr>
      <w:r w:rsidRPr="00322F3B">
        <w:tab/>
        <w:t>(ii)</w:t>
      </w:r>
      <w:r w:rsidRPr="00322F3B">
        <w:tab/>
        <w:t>a resident of a foreign country for the purposes of an agreement of a kind described in sub</w:t>
      </w:r>
      <w:r w:rsidR="009F5D03" w:rsidRPr="00322F3B">
        <w:t>section 3</w:t>
      </w:r>
      <w:r w:rsidRPr="00322F3B">
        <w:t>55</w:t>
      </w:r>
      <w:r w:rsidR="009953FD">
        <w:noBreakHyphen/>
      </w:r>
      <w:r w:rsidRPr="00322F3B">
        <w:t>35(2);</w:t>
      </w:r>
    </w:p>
    <w:p w14:paraId="6A0E9579" w14:textId="47645FB5" w:rsidR="0037072A" w:rsidRPr="00322F3B" w:rsidRDefault="0037072A" w:rsidP="0037072A">
      <w:pPr>
        <w:pStyle w:val="paragraph"/>
      </w:pPr>
      <w:r w:rsidRPr="00322F3B">
        <w:tab/>
      </w:r>
      <w:r w:rsidRPr="00322F3B">
        <w:tab/>
        <w:t xml:space="preserve">and the conditions in </w:t>
      </w:r>
      <w:r w:rsidR="009F5D03" w:rsidRPr="00322F3B">
        <w:t>section 3</w:t>
      </w:r>
      <w:r w:rsidRPr="00322F3B">
        <w:t>55</w:t>
      </w:r>
      <w:r w:rsidR="009953FD">
        <w:noBreakHyphen/>
      </w:r>
      <w:r w:rsidRPr="00322F3B">
        <w:t>220 (activities conducted for a foreign entity) are met for the R&amp;D activity;</w:t>
      </w:r>
    </w:p>
    <w:p w14:paraId="4C892CE8" w14:textId="77777777" w:rsidR="0037072A" w:rsidRPr="00322F3B" w:rsidRDefault="0037072A" w:rsidP="0037072A">
      <w:pPr>
        <w:pStyle w:val="paragraph"/>
      </w:pPr>
      <w:r w:rsidRPr="00322F3B">
        <w:tab/>
        <w:t>(d)</w:t>
      </w:r>
      <w:r w:rsidRPr="00322F3B">
        <w:tab/>
        <w:t>the R&amp;D activity is:</w:t>
      </w:r>
    </w:p>
    <w:p w14:paraId="458C93FA" w14:textId="77777777" w:rsidR="0037072A" w:rsidRPr="00322F3B" w:rsidRDefault="0037072A" w:rsidP="0037072A">
      <w:pPr>
        <w:pStyle w:val="paragraphsub"/>
      </w:pPr>
      <w:r w:rsidRPr="00322F3B">
        <w:tab/>
        <w:t>(i)</w:t>
      </w:r>
      <w:r w:rsidRPr="00322F3B">
        <w:tab/>
        <w:t>conducted for the R&amp;D entity solely outside Australia; and</w:t>
      </w:r>
    </w:p>
    <w:p w14:paraId="3D15B38A" w14:textId="77777777" w:rsidR="0037072A" w:rsidRPr="00322F3B" w:rsidRDefault="0037072A" w:rsidP="0037072A">
      <w:pPr>
        <w:pStyle w:val="paragraphsub"/>
      </w:pPr>
      <w:r w:rsidRPr="00322F3B">
        <w:tab/>
        <w:t>(ii)</w:t>
      </w:r>
      <w:r w:rsidRPr="00322F3B">
        <w:tab/>
        <w:t>covered by a finding in force under paragraph</w:t>
      </w:r>
      <w:r w:rsidR="00825006" w:rsidRPr="00322F3B">
        <w:t> </w:t>
      </w:r>
      <w:r w:rsidRPr="00322F3B">
        <w:t xml:space="preserve">28C(1)(a) of the </w:t>
      </w:r>
      <w:r w:rsidRPr="00322F3B">
        <w:rPr>
          <w:i/>
        </w:rPr>
        <w:t>Industry Research and Development Act 1986</w:t>
      </w:r>
      <w:r w:rsidRPr="00322F3B">
        <w:t>;</w:t>
      </w:r>
    </w:p>
    <w:p w14:paraId="0495872F" w14:textId="77777777" w:rsidR="0037072A" w:rsidRPr="00322F3B" w:rsidRDefault="0037072A" w:rsidP="0037072A">
      <w:pPr>
        <w:pStyle w:val="paragraph"/>
      </w:pPr>
      <w:r w:rsidRPr="00322F3B">
        <w:tab/>
        <w:t>(e)</w:t>
      </w:r>
      <w:r w:rsidRPr="00322F3B">
        <w:tab/>
        <w:t>the R&amp;D activity consists of several parts, with:</w:t>
      </w:r>
    </w:p>
    <w:p w14:paraId="776FC593" w14:textId="77777777" w:rsidR="0037072A" w:rsidRPr="00322F3B" w:rsidRDefault="0037072A" w:rsidP="0037072A">
      <w:pPr>
        <w:pStyle w:val="paragraphsub"/>
      </w:pPr>
      <w:r w:rsidRPr="00322F3B">
        <w:tab/>
        <w:t>(i)</w:t>
      </w:r>
      <w:r w:rsidRPr="00322F3B">
        <w:tab/>
        <w:t>some parts being conducted for the R&amp;D entity solely within Australia; and</w:t>
      </w:r>
    </w:p>
    <w:p w14:paraId="15FB9EC0" w14:textId="77777777" w:rsidR="0037072A" w:rsidRPr="00322F3B" w:rsidRDefault="0037072A" w:rsidP="0037072A">
      <w:pPr>
        <w:pStyle w:val="paragraphsub"/>
      </w:pPr>
      <w:r w:rsidRPr="00322F3B">
        <w:tab/>
        <w:t>(ii)</w:t>
      </w:r>
      <w:r w:rsidRPr="00322F3B">
        <w:tab/>
        <w:t>the other parts being conducted for the R&amp;D entity outside Australia while covered by a finding in force under paragraph</w:t>
      </w:r>
      <w:r w:rsidR="00825006" w:rsidRPr="00322F3B">
        <w:t> </w:t>
      </w:r>
      <w:r w:rsidRPr="00322F3B">
        <w:t xml:space="preserve">28C(1)(a) of the </w:t>
      </w:r>
      <w:r w:rsidRPr="00322F3B">
        <w:rPr>
          <w:i/>
        </w:rPr>
        <w:t>Industry Research and Development Act 1986</w:t>
      </w:r>
      <w:r w:rsidRPr="00322F3B">
        <w:t>.</w:t>
      </w:r>
    </w:p>
    <w:p w14:paraId="7105F973" w14:textId="77777777" w:rsidR="0037072A" w:rsidRPr="00322F3B" w:rsidRDefault="0037072A" w:rsidP="0037072A">
      <w:pPr>
        <w:pStyle w:val="notetext"/>
      </w:pPr>
      <w:r w:rsidRPr="00322F3B">
        <w:t>Note:</w:t>
      </w:r>
      <w:r w:rsidRPr="00322F3B">
        <w:tab/>
        <w:t>An activity can be covered by a finding under paragraph</w:t>
      </w:r>
      <w:r w:rsidR="00825006" w:rsidRPr="00322F3B">
        <w:t> </w:t>
      </w:r>
      <w:r w:rsidRPr="00322F3B">
        <w:t xml:space="preserve">28C(1)(a) of the </w:t>
      </w:r>
      <w:r w:rsidRPr="00322F3B">
        <w:rPr>
          <w:i/>
        </w:rPr>
        <w:t>Industry Research and Development Act 1986</w:t>
      </w:r>
      <w:r w:rsidRPr="00322F3B">
        <w:t xml:space="preserve"> if the activity cannot be conducted in Australia.</w:t>
      </w:r>
    </w:p>
    <w:p w14:paraId="0D3F987B" w14:textId="1B730756" w:rsidR="0037072A" w:rsidRPr="00322F3B" w:rsidRDefault="0037072A" w:rsidP="0037072A">
      <w:pPr>
        <w:pStyle w:val="subsection"/>
      </w:pPr>
      <w:r w:rsidRPr="00322F3B">
        <w:tab/>
        <w:t>(2)</w:t>
      </w:r>
      <w:r w:rsidRPr="00322F3B">
        <w:tab/>
        <w:t xml:space="preserve">However, an </w:t>
      </w:r>
      <w:r w:rsidR="009953FD" w:rsidRPr="009953FD">
        <w:rPr>
          <w:position w:val="6"/>
          <w:sz w:val="16"/>
        </w:rPr>
        <w:t>*</w:t>
      </w:r>
      <w:r w:rsidRPr="00322F3B">
        <w:t xml:space="preserve">R&amp;D activity is not an activity to which this section applies if the activity is conducted, to a significant extent, for one or more other entities not covered by any paragraph of </w:t>
      </w:r>
      <w:r w:rsidR="00825006" w:rsidRPr="00322F3B">
        <w:t>subsection (</w:t>
      </w:r>
      <w:r w:rsidRPr="00322F3B">
        <w:t>1).</w:t>
      </w:r>
    </w:p>
    <w:p w14:paraId="5BC96925" w14:textId="707C85CB" w:rsidR="0037072A" w:rsidRPr="00322F3B" w:rsidRDefault="0037072A" w:rsidP="0037072A">
      <w:pPr>
        <w:pStyle w:val="notetext"/>
      </w:pPr>
      <w:r w:rsidRPr="00322F3B">
        <w:lastRenderedPageBreak/>
        <w:t>Note:</w:t>
      </w:r>
      <w:r w:rsidRPr="00322F3B">
        <w:tab/>
        <w:t xml:space="preserve">An entity would not be covered by, for example, </w:t>
      </w:r>
      <w:r w:rsidR="00825006" w:rsidRPr="00322F3B">
        <w:t>paragraph (</w:t>
      </w:r>
      <w:r w:rsidRPr="00322F3B">
        <w:t xml:space="preserve">1)(c) if the conditions in </w:t>
      </w:r>
      <w:r w:rsidR="009F5D03" w:rsidRPr="00322F3B">
        <w:t>section 3</w:t>
      </w:r>
      <w:r w:rsidRPr="00322F3B">
        <w:t>55</w:t>
      </w:r>
      <w:r w:rsidR="009953FD">
        <w:noBreakHyphen/>
      </w:r>
      <w:r w:rsidRPr="00322F3B">
        <w:t>220 were not met for the R&amp;D activity in relation to that entity.</w:t>
      </w:r>
    </w:p>
    <w:p w14:paraId="58D38EB3" w14:textId="65531918" w:rsidR="0037072A" w:rsidRPr="00322F3B" w:rsidRDefault="0037072A" w:rsidP="0037072A">
      <w:pPr>
        <w:pStyle w:val="ActHead5"/>
      </w:pPr>
      <w:bookmarkStart w:id="291" w:name="_Toc201755769"/>
      <w:r w:rsidRPr="00322F3B">
        <w:rPr>
          <w:rStyle w:val="CharSectno"/>
        </w:rPr>
        <w:t>355</w:t>
      </w:r>
      <w:r w:rsidR="009953FD">
        <w:rPr>
          <w:rStyle w:val="CharSectno"/>
        </w:rPr>
        <w:noBreakHyphen/>
      </w:r>
      <w:r w:rsidRPr="00322F3B">
        <w:rPr>
          <w:rStyle w:val="CharSectno"/>
        </w:rPr>
        <w:t>215</w:t>
      </w:r>
      <w:r w:rsidRPr="00322F3B">
        <w:t xml:space="preserve">  R&amp;D activities conducted by a permanent establishment for other parts of the body corporate</w:t>
      </w:r>
      <w:bookmarkEnd w:id="291"/>
    </w:p>
    <w:p w14:paraId="47165633" w14:textId="75134068" w:rsidR="0037072A" w:rsidRPr="00322F3B" w:rsidRDefault="0037072A" w:rsidP="0037072A">
      <w:pPr>
        <w:pStyle w:val="subsection"/>
        <w:keepNext/>
      </w:pPr>
      <w:r w:rsidRPr="00322F3B">
        <w:tab/>
      </w:r>
      <w:r w:rsidRPr="00322F3B">
        <w:tab/>
        <w:t>For the purposes of paragraph</w:t>
      </w:r>
      <w:r w:rsidR="00825006" w:rsidRPr="00322F3B">
        <w:t> </w:t>
      </w:r>
      <w:r w:rsidRPr="00322F3B">
        <w:t>355</w:t>
      </w:r>
      <w:r w:rsidR="009953FD">
        <w:noBreakHyphen/>
      </w:r>
      <w:r w:rsidRPr="00322F3B">
        <w:t xml:space="preserve">210(1)(b), the conditions for an </w:t>
      </w:r>
      <w:r w:rsidR="009953FD" w:rsidRPr="009953FD">
        <w:rPr>
          <w:position w:val="6"/>
          <w:sz w:val="16"/>
        </w:rPr>
        <w:t>*</w:t>
      </w:r>
      <w:r w:rsidRPr="00322F3B">
        <w:t>R&amp;D activity are as follows:</w:t>
      </w:r>
    </w:p>
    <w:p w14:paraId="3EF5AEF4" w14:textId="77777777" w:rsidR="0037072A" w:rsidRPr="00322F3B" w:rsidRDefault="0037072A" w:rsidP="007F401A">
      <w:pPr>
        <w:pStyle w:val="paragraph"/>
      </w:pPr>
      <w:r w:rsidRPr="00322F3B">
        <w:tab/>
        <w:t>(a)</w:t>
      </w:r>
      <w:r w:rsidRPr="00322F3B">
        <w:tab/>
        <w:t>the R&amp;D activity is conducted solely within Australia;</w:t>
      </w:r>
    </w:p>
    <w:p w14:paraId="7245AAF8" w14:textId="03437E2A" w:rsidR="0037072A" w:rsidRPr="00322F3B" w:rsidRDefault="0037072A" w:rsidP="0037072A">
      <w:pPr>
        <w:pStyle w:val="paragraph"/>
        <w:keepNext/>
      </w:pPr>
      <w:r w:rsidRPr="00322F3B">
        <w:tab/>
        <w:t>(b)</w:t>
      </w:r>
      <w:r w:rsidRPr="00322F3B">
        <w:tab/>
        <w:t xml:space="preserve">if the R&amp;D activity is a </w:t>
      </w:r>
      <w:r w:rsidR="009953FD" w:rsidRPr="009953FD">
        <w:rPr>
          <w:position w:val="6"/>
          <w:sz w:val="16"/>
        </w:rPr>
        <w:t>*</w:t>
      </w:r>
      <w:r w:rsidRPr="00322F3B">
        <w:t xml:space="preserve">supporting R&amp;D activity, each corresponding </w:t>
      </w:r>
      <w:r w:rsidR="009953FD" w:rsidRPr="009953FD">
        <w:rPr>
          <w:position w:val="6"/>
          <w:sz w:val="16"/>
        </w:rPr>
        <w:t>*</w:t>
      </w:r>
      <w:r w:rsidRPr="00322F3B">
        <w:t>core R&amp;D activity must be:</w:t>
      </w:r>
    </w:p>
    <w:p w14:paraId="75BCCE3F" w14:textId="77777777" w:rsidR="0037072A" w:rsidRPr="00322F3B" w:rsidRDefault="0037072A" w:rsidP="0037072A">
      <w:pPr>
        <w:pStyle w:val="paragraphsub"/>
      </w:pPr>
      <w:r w:rsidRPr="00322F3B">
        <w:tab/>
        <w:t>(i)</w:t>
      </w:r>
      <w:r w:rsidRPr="00322F3B">
        <w:tab/>
        <w:t>an activity conducted, or to be conducted, solely within Australia; and</w:t>
      </w:r>
    </w:p>
    <w:p w14:paraId="6741454A" w14:textId="2665CD64" w:rsidR="0037072A" w:rsidRPr="00322F3B" w:rsidRDefault="0037072A" w:rsidP="0037072A">
      <w:pPr>
        <w:pStyle w:val="paragraphsub"/>
      </w:pPr>
      <w:r w:rsidRPr="00322F3B">
        <w:tab/>
        <w:t>(ii)</w:t>
      </w:r>
      <w:r w:rsidRPr="00322F3B">
        <w:tab/>
        <w:t xml:space="preserve">an activity for which the </w:t>
      </w:r>
      <w:r w:rsidR="009953FD" w:rsidRPr="009953FD">
        <w:rPr>
          <w:position w:val="6"/>
          <w:sz w:val="16"/>
        </w:rPr>
        <w:t>*</w:t>
      </w:r>
      <w:r w:rsidRPr="00322F3B">
        <w:t>R&amp;D entity is or has been registered under section</w:t>
      </w:r>
      <w:r w:rsidR="00825006" w:rsidRPr="00322F3B">
        <w:t> </w:t>
      </w:r>
      <w:r w:rsidRPr="00322F3B">
        <w:t xml:space="preserve">27A of the </w:t>
      </w:r>
      <w:r w:rsidRPr="00322F3B">
        <w:rPr>
          <w:i/>
        </w:rPr>
        <w:t>Industry Research and Development Act 1986</w:t>
      </w:r>
      <w:r w:rsidRPr="00322F3B">
        <w:t>, or could be registered for an income year if that core R&amp;D activity were conducted during the income year;</w:t>
      </w:r>
    </w:p>
    <w:p w14:paraId="4E0C1235" w14:textId="77777777" w:rsidR="0037072A" w:rsidRPr="00322F3B" w:rsidRDefault="0037072A" w:rsidP="0037072A">
      <w:pPr>
        <w:pStyle w:val="paragraph"/>
      </w:pPr>
      <w:r w:rsidRPr="00322F3B">
        <w:tab/>
        <w:t>(c)</w:t>
      </w:r>
      <w:r w:rsidRPr="00322F3B">
        <w:tab/>
        <w:t>there is written evidence that the R&amp;D activity is conducted for the body corporate but not for the purposes of that permanent establishment.</w:t>
      </w:r>
    </w:p>
    <w:p w14:paraId="40234B6D" w14:textId="2924DAAA" w:rsidR="0037072A" w:rsidRPr="00322F3B" w:rsidRDefault="0037072A" w:rsidP="0037072A">
      <w:pPr>
        <w:pStyle w:val="notetext"/>
      </w:pPr>
      <w:r w:rsidRPr="00322F3B">
        <w:t>Note:</w:t>
      </w:r>
      <w:r w:rsidRPr="00322F3B">
        <w:tab/>
        <w:t>The body corporate is the R&amp;D entity to the extent that it carries on business through that permanent establishment (see sub</w:t>
      </w:r>
      <w:r w:rsidR="009F5D03" w:rsidRPr="00322F3B">
        <w:t>section 3</w:t>
      </w:r>
      <w:r w:rsidRPr="00322F3B">
        <w:t>55</w:t>
      </w:r>
      <w:r w:rsidR="009953FD">
        <w:noBreakHyphen/>
      </w:r>
      <w:r w:rsidRPr="00322F3B">
        <w:t>35(2)).</w:t>
      </w:r>
    </w:p>
    <w:p w14:paraId="25117C13" w14:textId="5100F33A" w:rsidR="0037072A" w:rsidRPr="00322F3B" w:rsidRDefault="0037072A" w:rsidP="0037072A">
      <w:pPr>
        <w:pStyle w:val="ActHead5"/>
      </w:pPr>
      <w:bookmarkStart w:id="292" w:name="_Toc201755770"/>
      <w:r w:rsidRPr="00322F3B">
        <w:rPr>
          <w:rStyle w:val="CharSectno"/>
        </w:rPr>
        <w:t>355</w:t>
      </w:r>
      <w:r w:rsidR="009953FD">
        <w:rPr>
          <w:rStyle w:val="CharSectno"/>
        </w:rPr>
        <w:noBreakHyphen/>
      </w:r>
      <w:r w:rsidRPr="00322F3B">
        <w:rPr>
          <w:rStyle w:val="CharSectno"/>
        </w:rPr>
        <w:t>220</w:t>
      </w:r>
      <w:r w:rsidRPr="00322F3B">
        <w:t xml:space="preserve">  R&amp;D activities conducted for a foreign entity</w:t>
      </w:r>
      <w:bookmarkEnd w:id="292"/>
    </w:p>
    <w:p w14:paraId="2AD1B8D3" w14:textId="538F0095" w:rsidR="0037072A" w:rsidRPr="00322F3B" w:rsidRDefault="0037072A" w:rsidP="0037072A">
      <w:pPr>
        <w:pStyle w:val="subsection"/>
      </w:pPr>
      <w:r w:rsidRPr="00322F3B">
        <w:tab/>
        <w:t>(1)</w:t>
      </w:r>
      <w:r w:rsidRPr="00322F3B">
        <w:tab/>
        <w:t>For the purposes of paragraph</w:t>
      </w:r>
      <w:r w:rsidR="00825006" w:rsidRPr="00322F3B">
        <w:t> </w:t>
      </w:r>
      <w:r w:rsidRPr="00322F3B">
        <w:t>355</w:t>
      </w:r>
      <w:r w:rsidR="009953FD">
        <w:noBreakHyphen/>
      </w:r>
      <w:r w:rsidRPr="00322F3B">
        <w:t xml:space="preserve">210(1)(c), the conditions for an </w:t>
      </w:r>
      <w:r w:rsidR="009953FD" w:rsidRPr="009953FD">
        <w:rPr>
          <w:position w:val="6"/>
          <w:sz w:val="16"/>
        </w:rPr>
        <w:t>*</w:t>
      </w:r>
      <w:r w:rsidRPr="00322F3B">
        <w:t>R&amp;D activity conducted for one or more foreign residents are as follows:</w:t>
      </w:r>
    </w:p>
    <w:p w14:paraId="4AAC3AE9" w14:textId="77777777" w:rsidR="0037072A" w:rsidRPr="00322F3B" w:rsidRDefault="0037072A" w:rsidP="0037072A">
      <w:pPr>
        <w:pStyle w:val="paragraph"/>
      </w:pPr>
      <w:r w:rsidRPr="00322F3B">
        <w:tab/>
        <w:t>(a)</w:t>
      </w:r>
      <w:r w:rsidRPr="00322F3B">
        <w:tab/>
        <w:t>the R&amp;D activity is conducted solely within Australia;</w:t>
      </w:r>
    </w:p>
    <w:p w14:paraId="4C5CE8B1" w14:textId="60845D68" w:rsidR="0037072A" w:rsidRPr="00322F3B" w:rsidRDefault="0037072A" w:rsidP="0037072A">
      <w:pPr>
        <w:pStyle w:val="paragraph"/>
      </w:pPr>
      <w:r w:rsidRPr="00322F3B">
        <w:tab/>
        <w:t>(b)</w:t>
      </w:r>
      <w:r w:rsidRPr="00322F3B">
        <w:tab/>
        <w:t xml:space="preserve">if the R&amp;D activity is a </w:t>
      </w:r>
      <w:r w:rsidR="009953FD" w:rsidRPr="009953FD">
        <w:rPr>
          <w:position w:val="6"/>
          <w:sz w:val="16"/>
        </w:rPr>
        <w:t>*</w:t>
      </w:r>
      <w:r w:rsidRPr="00322F3B">
        <w:t xml:space="preserve">supporting R&amp;D activity, each corresponding </w:t>
      </w:r>
      <w:r w:rsidR="009953FD" w:rsidRPr="009953FD">
        <w:rPr>
          <w:position w:val="6"/>
          <w:sz w:val="16"/>
        </w:rPr>
        <w:t>*</w:t>
      </w:r>
      <w:r w:rsidRPr="00322F3B">
        <w:t>core R&amp;D activity must be:</w:t>
      </w:r>
    </w:p>
    <w:p w14:paraId="2357A54B" w14:textId="77777777" w:rsidR="0037072A" w:rsidRPr="00322F3B" w:rsidRDefault="0037072A" w:rsidP="0037072A">
      <w:pPr>
        <w:pStyle w:val="paragraphsub"/>
      </w:pPr>
      <w:r w:rsidRPr="00322F3B">
        <w:tab/>
        <w:t>(i)</w:t>
      </w:r>
      <w:r w:rsidRPr="00322F3B">
        <w:tab/>
        <w:t>an activity conducted, or to be conducted, solely within Australia; and</w:t>
      </w:r>
    </w:p>
    <w:p w14:paraId="746D03A9" w14:textId="11C80F15" w:rsidR="0037072A" w:rsidRPr="00322F3B" w:rsidRDefault="0037072A" w:rsidP="0037072A">
      <w:pPr>
        <w:pStyle w:val="paragraphsub"/>
      </w:pPr>
      <w:r w:rsidRPr="00322F3B">
        <w:lastRenderedPageBreak/>
        <w:tab/>
        <w:t>(ii)</w:t>
      </w:r>
      <w:r w:rsidRPr="00322F3B">
        <w:tab/>
        <w:t xml:space="preserve">an activity for which the </w:t>
      </w:r>
      <w:r w:rsidR="009953FD" w:rsidRPr="009953FD">
        <w:rPr>
          <w:position w:val="6"/>
          <w:sz w:val="16"/>
        </w:rPr>
        <w:t>*</w:t>
      </w:r>
      <w:r w:rsidRPr="00322F3B">
        <w:t>R&amp;D entity is or has been registered under section</w:t>
      </w:r>
      <w:r w:rsidR="00825006" w:rsidRPr="00322F3B">
        <w:t> </w:t>
      </w:r>
      <w:r w:rsidRPr="00322F3B">
        <w:t xml:space="preserve">27A of the </w:t>
      </w:r>
      <w:r w:rsidRPr="00322F3B">
        <w:rPr>
          <w:i/>
        </w:rPr>
        <w:t>Industry Research and Development Act 1986</w:t>
      </w:r>
      <w:r w:rsidRPr="00322F3B">
        <w:t>, or could be registered for an income year if that core R&amp;D activity were conducted during the income year;</w:t>
      </w:r>
    </w:p>
    <w:p w14:paraId="15326D4C" w14:textId="77777777" w:rsidR="0037072A" w:rsidRPr="00322F3B" w:rsidRDefault="0037072A" w:rsidP="0037072A">
      <w:pPr>
        <w:pStyle w:val="paragraph"/>
      </w:pPr>
      <w:r w:rsidRPr="00322F3B">
        <w:tab/>
        <w:t>(c)</w:t>
      </w:r>
      <w:r w:rsidRPr="00322F3B">
        <w:tab/>
        <w:t>when the R&amp;D activity is conducted:</w:t>
      </w:r>
    </w:p>
    <w:p w14:paraId="4A97BCAC" w14:textId="248E5537" w:rsidR="0037072A" w:rsidRPr="00322F3B" w:rsidRDefault="0037072A" w:rsidP="0037072A">
      <w:pPr>
        <w:pStyle w:val="paragraphsub"/>
      </w:pPr>
      <w:r w:rsidRPr="00322F3B">
        <w:tab/>
        <w:t>(i)</w:t>
      </w:r>
      <w:r w:rsidRPr="00322F3B">
        <w:tab/>
        <w:t xml:space="preserve">each foreign resident is </w:t>
      </w:r>
      <w:r w:rsidR="009953FD" w:rsidRPr="009953FD">
        <w:rPr>
          <w:position w:val="6"/>
          <w:sz w:val="16"/>
        </w:rPr>
        <w:t>*</w:t>
      </w:r>
      <w:r w:rsidRPr="00322F3B">
        <w:t>connected with the R&amp;D entity; or</w:t>
      </w:r>
    </w:p>
    <w:p w14:paraId="3A2DF7F0" w14:textId="438E26D2" w:rsidR="0037072A" w:rsidRPr="00322F3B" w:rsidRDefault="0037072A" w:rsidP="0037072A">
      <w:pPr>
        <w:pStyle w:val="paragraphsub"/>
      </w:pPr>
      <w:r w:rsidRPr="00322F3B">
        <w:tab/>
        <w:t>(ii)</w:t>
      </w:r>
      <w:r w:rsidRPr="00322F3B">
        <w:tab/>
        <w:t xml:space="preserve">for each foreign resident—either the foreign resident is an </w:t>
      </w:r>
      <w:r w:rsidR="009953FD" w:rsidRPr="009953FD">
        <w:rPr>
          <w:position w:val="6"/>
          <w:sz w:val="16"/>
        </w:rPr>
        <w:t>*</w:t>
      </w:r>
      <w:r w:rsidRPr="00322F3B">
        <w:t>affiliate of the R&amp;D entity or the R&amp;D entity is an affiliate of the foreign resident;</w:t>
      </w:r>
    </w:p>
    <w:p w14:paraId="108D89C8" w14:textId="77777777" w:rsidR="0037072A" w:rsidRPr="00322F3B" w:rsidRDefault="0037072A" w:rsidP="0037072A">
      <w:pPr>
        <w:pStyle w:val="paragraph"/>
      </w:pPr>
      <w:r w:rsidRPr="00322F3B">
        <w:tab/>
        <w:t>(d)</w:t>
      </w:r>
      <w:r w:rsidRPr="00322F3B">
        <w:tab/>
        <w:t>the R&amp;D activity is conducted:</w:t>
      </w:r>
    </w:p>
    <w:p w14:paraId="20EB7E19" w14:textId="77777777" w:rsidR="0037072A" w:rsidRPr="00322F3B" w:rsidRDefault="0037072A" w:rsidP="0037072A">
      <w:pPr>
        <w:pStyle w:val="paragraphsub"/>
      </w:pPr>
      <w:r w:rsidRPr="00322F3B">
        <w:tab/>
        <w:t>(i)</w:t>
      </w:r>
      <w:r w:rsidRPr="00322F3B">
        <w:tab/>
        <w:t>in accordance with a written agreement binding on only the R&amp;D entity and each foreign resident; and</w:t>
      </w:r>
    </w:p>
    <w:p w14:paraId="055140A7" w14:textId="77777777" w:rsidR="0037072A" w:rsidRPr="00322F3B" w:rsidRDefault="0037072A" w:rsidP="0037072A">
      <w:pPr>
        <w:pStyle w:val="paragraphsub"/>
      </w:pPr>
      <w:r w:rsidRPr="00322F3B">
        <w:tab/>
        <w:t>(ii)</w:t>
      </w:r>
      <w:r w:rsidRPr="00322F3B">
        <w:tab/>
        <w:t>either directly by the R&amp;D entity, or indirectly by another entity under an agreement binding on the R&amp;D entity;</w:t>
      </w:r>
    </w:p>
    <w:p w14:paraId="192A09A8" w14:textId="77777777" w:rsidR="0037072A" w:rsidRPr="00322F3B" w:rsidRDefault="0037072A" w:rsidP="0037072A">
      <w:pPr>
        <w:pStyle w:val="paragraph"/>
      </w:pPr>
      <w:r w:rsidRPr="00322F3B">
        <w:tab/>
        <w:t>(e)</w:t>
      </w:r>
      <w:r w:rsidRPr="00322F3B">
        <w:tab/>
        <w:t xml:space="preserve">the R&amp;D activity is not conducted in connection with an agreement covered by </w:t>
      </w:r>
      <w:r w:rsidR="00825006" w:rsidRPr="00322F3B">
        <w:t>subsection (</w:t>
      </w:r>
      <w:r w:rsidRPr="00322F3B">
        <w:t>2).</w:t>
      </w:r>
    </w:p>
    <w:p w14:paraId="7CC13457" w14:textId="77777777" w:rsidR="0037072A" w:rsidRPr="00322F3B" w:rsidRDefault="0037072A" w:rsidP="0037072A">
      <w:pPr>
        <w:pStyle w:val="notetext"/>
      </w:pPr>
      <w:r w:rsidRPr="00322F3B">
        <w:t>Note:</w:t>
      </w:r>
      <w:r w:rsidRPr="00322F3B">
        <w:tab/>
        <w:t>An example of conducting an R&amp;D activity indirectly under a contract is conducting the R&amp;D activity under a subcontract, or one of a chain of subcontracts, under the contract.</w:t>
      </w:r>
    </w:p>
    <w:p w14:paraId="1B01E44B" w14:textId="77777777" w:rsidR="0037072A" w:rsidRPr="00322F3B" w:rsidRDefault="0037072A" w:rsidP="0037072A">
      <w:pPr>
        <w:pStyle w:val="subsection"/>
      </w:pPr>
      <w:r w:rsidRPr="00322F3B">
        <w:tab/>
        <w:t>(2)</w:t>
      </w:r>
      <w:r w:rsidRPr="00322F3B">
        <w:tab/>
        <w:t>An agreement is covered by this subsection if:</w:t>
      </w:r>
    </w:p>
    <w:p w14:paraId="329FE04C" w14:textId="77777777" w:rsidR="0037072A" w:rsidRPr="00322F3B" w:rsidRDefault="0037072A" w:rsidP="0037072A">
      <w:pPr>
        <w:pStyle w:val="paragraph"/>
      </w:pPr>
      <w:r w:rsidRPr="00322F3B">
        <w:tab/>
        <w:t>(a)</w:t>
      </w:r>
      <w:r w:rsidRPr="00322F3B">
        <w:tab/>
        <w:t xml:space="preserve">the agreement is binding on the R&amp;D entity (the </w:t>
      </w:r>
      <w:r w:rsidRPr="00322F3B">
        <w:rPr>
          <w:b/>
          <w:i/>
        </w:rPr>
        <w:t>first entity</w:t>
      </w:r>
      <w:r w:rsidRPr="00322F3B">
        <w:t>) and an R&amp;D entity that:</w:t>
      </w:r>
    </w:p>
    <w:p w14:paraId="3A6C8F4A" w14:textId="62B9DDE9" w:rsidR="0037072A" w:rsidRPr="00322F3B" w:rsidRDefault="0037072A" w:rsidP="0037072A">
      <w:pPr>
        <w:pStyle w:val="paragraphsub"/>
      </w:pPr>
      <w:r w:rsidRPr="00322F3B">
        <w:tab/>
        <w:t>(i)</w:t>
      </w:r>
      <w:r w:rsidRPr="00322F3B">
        <w:tab/>
        <w:t xml:space="preserve">is </w:t>
      </w:r>
      <w:r w:rsidR="009953FD" w:rsidRPr="009953FD">
        <w:rPr>
          <w:position w:val="6"/>
          <w:sz w:val="16"/>
        </w:rPr>
        <w:t>*</w:t>
      </w:r>
      <w:r w:rsidRPr="00322F3B">
        <w:t>connected with the first entity; or</w:t>
      </w:r>
    </w:p>
    <w:p w14:paraId="71C1CEE4" w14:textId="363B0B16" w:rsidR="0037072A" w:rsidRPr="00322F3B" w:rsidRDefault="0037072A" w:rsidP="0037072A">
      <w:pPr>
        <w:pStyle w:val="paragraphsub"/>
      </w:pPr>
      <w:r w:rsidRPr="00322F3B">
        <w:tab/>
        <w:t>(ii)</w:t>
      </w:r>
      <w:r w:rsidRPr="00322F3B">
        <w:tab/>
        <w:t xml:space="preserve">has the first entity as an </w:t>
      </w:r>
      <w:r w:rsidR="009953FD" w:rsidRPr="009953FD">
        <w:rPr>
          <w:position w:val="6"/>
          <w:sz w:val="16"/>
        </w:rPr>
        <w:t>*</w:t>
      </w:r>
      <w:r w:rsidRPr="00322F3B">
        <w:t>affiliate, or is an affiliate of the first entity;</w:t>
      </w:r>
    </w:p>
    <w:p w14:paraId="332AE5D5" w14:textId="31CCE18D" w:rsidR="0037072A" w:rsidRPr="00322F3B" w:rsidRDefault="0037072A" w:rsidP="0037072A">
      <w:pPr>
        <w:pStyle w:val="paragraph"/>
      </w:pPr>
      <w:r w:rsidRPr="00322F3B">
        <w:tab/>
      </w:r>
      <w:r w:rsidRPr="00322F3B">
        <w:tab/>
        <w:t xml:space="preserve">while the </w:t>
      </w:r>
      <w:r w:rsidR="009953FD" w:rsidRPr="009953FD">
        <w:rPr>
          <w:position w:val="6"/>
          <w:sz w:val="16"/>
        </w:rPr>
        <w:t>*</w:t>
      </w:r>
      <w:r w:rsidRPr="00322F3B">
        <w:t>R&amp;D activity is conducted; and</w:t>
      </w:r>
    </w:p>
    <w:p w14:paraId="0FBFF087" w14:textId="77777777" w:rsidR="0037072A" w:rsidRPr="00322F3B" w:rsidRDefault="0037072A" w:rsidP="0037072A">
      <w:pPr>
        <w:pStyle w:val="paragraph"/>
      </w:pPr>
      <w:r w:rsidRPr="00322F3B">
        <w:tab/>
        <w:t>(b)</w:t>
      </w:r>
      <w:r w:rsidRPr="00322F3B">
        <w:tab/>
        <w:t>the R&amp;D activity is to be conducted under the agreement by the first entity or by an entity:</w:t>
      </w:r>
    </w:p>
    <w:p w14:paraId="517B1DD8" w14:textId="77777777" w:rsidR="0037072A" w:rsidRPr="00322F3B" w:rsidRDefault="0037072A" w:rsidP="0037072A">
      <w:pPr>
        <w:pStyle w:val="paragraphsub"/>
      </w:pPr>
      <w:r w:rsidRPr="00322F3B">
        <w:tab/>
        <w:t>(i)</w:t>
      </w:r>
      <w:r w:rsidRPr="00322F3B">
        <w:tab/>
        <w:t>who is not bound by the agreement; and</w:t>
      </w:r>
    </w:p>
    <w:p w14:paraId="7B34C726" w14:textId="77777777" w:rsidR="0037072A" w:rsidRPr="00322F3B" w:rsidRDefault="0037072A" w:rsidP="0037072A">
      <w:pPr>
        <w:pStyle w:val="paragraphsub"/>
      </w:pPr>
      <w:r w:rsidRPr="00322F3B">
        <w:tab/>
        <w:t>(ii)</w:t>
      </w:r>
      <w:r w:rsidRPr="00322F3B">
        <w:tab/>
        <w:t>who is to conduct the R&amp;D activity directly or indirectly under another agreement to which the first entity is, or will become, bound.</w:t>
      </w:r>
    </w:p>
    <w:p w14:paraId="32C8FB49" w14:textId="77777777" w:rsidR="0037072A" w:rsidRPr="00322F3B" w:rsidRDefault="0037072A" w:rsidP="0037072A">
      <w:pPr>
        <w:pStyle w:val="notetext"/>
      </w:pPr>
      <w:r w:rsidRPr="00322F3B">
        <w:lastRenderedPageBreak/>
        <w:t>Note:</w:t>
      </w:r>
      <w:r w:rsidRPr="00322F3B">
        <w:tab/>
        <w:t>One effect of this subsection is that, even if the R&amp;D entity has an agreement with the foreign resident for conducting the R&amp;D activity, the R&amp;D entity cannot deduct expenditure incurred:</w:t>
      </w:r>
    </w:p>
    <w:p w14:paraId="635CEA5F" w14:textId="77777777" w:rsidR="0037072A" w:rsidRPr="00322F3B" w:rsidRDefault="0037072A" w:rsidP="0037072A">
      <w:pPr>
        <w:pStyle w:val="notepara"/>
      </w:pPr>
      <w:r w:rsidRPr="00322F3B">
        <w:t>(a)</w:t>
      </w:r>
      <w:r w:rsidRPr="00322F3B">
        <w:tab/>
        <w:t>for conducting the R&amp;D activity as a subcontractor under a subcontract with an affiliated R&amp;D entity; or</w:t>
      </w:r>
    </w:p>
    <w:p w14:paraId="7E9829F5" w14:textId="77777777" w:rsidR="0037072A" w:rsidRPr="00322F3B" w:rsidRDefault="0037072A" w:rsidP="0037072A">
      <w:pPr>
        <w:pStyle w:val="notepara"/>
      </w:pPr>
      <w:r w:rsidRPr="00322F3B">
        <w:t>(b)</w:t>
      </w:r>
      <w:r w:rsidRPr="00322F3B">
        <w:tab/>
        <w:t>if the R&amp;D entity is a subcontractor to an affiliated R&amp;D entity—for further subcontracting the conducting of the R&amp;D activity.</w:t>
      </w:r>
    </w:p>
    <w:p w14:paraId="2E8E87FA" w14:textId="1F1714EA" w:rsidR="0037072A" w:rsidRPr="00322F3B" w:rsidRDefault="0037072A" w:rsidP="0037072A">
      <w:pPr>
        <w:pStyle w:val="ActHead5"/>
      </w:pPr>
      <w:bookmarkStart w:id="293" w:name="_Toc201755771"/>
      <w:r w:rsidRPr="00322F3B">
        <w:rPr>
          <w:rStyle w:val="CharSectno"/>
        </w:rPr>
        <w:t>355</w:t>
      </w:r>
      <w:r w:rsidR="009953FD">
        <w:rPr>
          <w:rStyle w:val="CharSectno"/>
        </w:rPr>
        <w:noBreakHyphen/>
      </w:r>
      <w:r w:rsidRPr="00322F3B">
        <w:rPr>
          <w:rStyle w:val="CharSectno"/>
        </w:rPr>
        <w:t>225</w:t>
      </w:r>
      <w:r w:rsidRPr="00322F3B">
        <w:t xml:space="preserve">  Expenditure that cannot be notionally deducted</w:t>
      </w:r>
      <w:bookmarkEnd w:id="293"/>
    </w:p>
    <w:p w14:paraId="2D0351EC" w14:textId="77777777" w:rsidR="0037072A" w:rsidRPr="00322F3B" w:rsidRDefault="0037072A" w:rsidP="0037072A">
      <w:pPr>
        <w:pStyle w:val="SubsectionHead"/>
      </w:pPr>
      <w:r w:rsidRPr="00322F3B">
        <w:t>Expenditure on buildings, certain assets and interest</w:t>
      </w:r>
    </w:p>
    <w:p w14:paraId="736A84E0" w14:textId="37A4CC22" w:rsidR="0037072A" w:rsidRPr="00322F3B" w:rsidRDefault="0037072A" w:rsidP="0037072A">
      <w:pPr>
        <w:pStyle w:val="subsection"/>
      </w:pPr>
      <w:r w:rsidRPr="00322F3B">
        <w:tab/>
        <w:t>(1)</w:t>
      </w:r>
      <w:r w:rsidRPr="00322F3B">
        <w:tab/>
        <w:t>Sections</w:t>
      </w:r>
      <w:r w:rsidR="00825006" w:rsidRPr="00322F3B">
        <w:t> </w:t>
      </w:r>
      <w:r w:rsidRPr="00322F3B">
        <w:t>355</w:t>
      </w:r>
      <w:r w:rsidR="009953FD">
        <w:noBreakHyphen/>
      </w:r>
      <w:r w:rsidRPr="00322F3B">
        <w:t>205 (deductions for R&amp;D expenditure) and 355</w:t>
      </w:r>
      <w:r w:rsidR="009953FD">
        <w:noBreakHyphen/>
      </w:r>
      <w:r w:rsidRPr="00322F3B">
        <w:t>480 (deductions for earlier year associate R&amp;D expenditure) do not apply to the following expenditure:</w:t>
      </w:r>
    </w:p>
    <w:p w14:paraId="587883C7" w14:textId="77777777" w:rsidR="0037072A" w:rsidRPr="00322F3B" w:rsidRDefault="0037072A" w:rsidP="0037072A">
      <w:pPr>
        <w:pStyle w:val="paragraph"/>
      </w:pPr>
      <w:r w:rsidRPr="00322F3B">
        <w:tab/>
        <w:t>(a)</w:t>
      </w:r>
      <w:r w:rsidRPr="00322F3B">
        <w:tab/>
        <w:t>expenditure incurred to acquire or construct:</w:t>
      </w:r>
    </w:p>
    <w:p w14:paraId="2264539E" w14:textId="77777777" w:rsidR="0037072A" w:rsidRPr="00322F3B" w:rsidRDefault="0037072A" w:rsidP="0037072A">
      <w:pPr>
        <w:pStyle w:val="paragraphsub"/>
      </w:pPr>
      <w:r w:rsidRPr="00322F3B">
        <w:tab/>
        <w:t>(i)</w:t>
      </w:r>
      <w:r w:rsidRPr="00322F3B">
        <w:tab/>
        <w:t>a building or a part of a building; or</w:t>
      </w:r>
    </w:p>
    <w:p w14:paraId="7DE8A491" w14:textId="77777777" w:rsidR="0037072A" w:rsidRPr="00322F3B" w:rsidRDefault="0037072A" w:rsidP="0037072A">
      <w:pPr>
        <w:pStyle w:val="paragraphsub"/>
      </w:pPr>
      <w:r w:rsidRPr="00322F3B">
        <w:tab/>
        <w:t>(ii)</w:t>
      </w:r>
      <w:r w:rsidRPr="00322F3B">
        <w:tab/>
        <w:t>an extension, alteration or improvement to a building;</w:t>
      </w:r>
    </w:p>
    <w:p w14:paraId="60FE5C83" w14:textId="00C57849" w:rsidR="0037072A" w:rsidRPr="00322F3B" w:rsidRDefault="0037072A" w:rsidP="0037072A">
      <w:pPr>
        <w:pStyle w:val="paragraph"/>
      </w:pPr>
      <w:r w:rsidRPr="00322F3B">
        <w:tab/>
        <w:t>(b)</w:t>
      </w:r>
      <w:r w:rsidRPr="00322F3B">
        <w:tab/>
        <w:t xml:space="preserve">expenditure included in the </w:t>
      </w:r>
      <w:r w:rsidR="009953FD" w:rsidRPr="009953FD">
        <w:rPr>
          <w:position w:val="6"/>
          <w:sz w:val="16"/>
        </w:rPr>
        <w:t>*</w:t>
      </w:r>
      <w:r w:rsidRPr="00322F3B">
        <w:t xml:space="preserve">cost of a tangible </w:t>
      </w:r>
      <w:r w:rsidR="009953FD" w:rsidRPr="009953FD">
        <w:rPr>
          <w:position w:val="6"/>
          <w:sz w:val="16"/>
        </w:rPr>
        <w:t>*</w:t>
      </w:r>
      <w:r w:rsidRPr="00322F3B">
        <w:t>depreciating asset for the purposes of Division</w:t>
      </w:r>
      <w:r w:rsidR="00825006" w:rsidRPr="00322F3B">
        <w:t> </w:t>
      </w:r>
      <w:r w:rsidRPr="00322F3B">
        <w:t xml:space="preserve">40 (as that Division applies as described in </w:t>
      </w:r>
      <w:r w:rsidR="009F5D03" w:rsidRPr="00322F3B">
        <w:t>section 3</w:t>
      </w:r>
      <w:r w:rsidRPr="00322F3B">
        <w:t>55</w:t>
      </w:r>
      <w:r w:rsidR="009953FD">
        <w:noBreakHyphen/>
      </w:r>
      <w:r w:rsidRPr="00322F3B">
        <w:t>310 or otherwise);</w:t>
      </w:r>
    </w:p>
    <w:p w14:paraId="193007F3" w14:textId="77777777" w:rsidR="0037072A" w:rsidRPr="00322F3B" w:rsidRDefault="0037072A" w:rsidP="0037072A">
      <w:pPr>
        <w:pStyle w:val="paragraph"/>
      </w:pPr>
      <w:r w:rsidRPr="00322F3B">
        <w:tab/>
        <w:t>(c)</w:t>
      </w:r>
      <w:r w:rsidRPr="00322F3B">
        <w:tab/>
        <w:t>expenditure incurred for interest (within the meaning of Division</w:t>
      </w:r>
      <w:r w:rsidR="00825006" w:rsidRPr="00322F3B">
        <w:t> </w:t>
      </w:r>
      <w:r w:rsidRPr="00322F3B">
        <w:t xml:space="preserve">11A of Part III of the </w:t>
      </w:r>
      <w:r w:rsidRPr="00322F3B">
        <w:rPr>
          <w:i/>
        </w:rPr>
        <w:t>Income Tax Assessment Act 1936</w:t>
      </w:r>
      <w:r w:rsidRPr="00322F3B">
        <w:t>) payable to an entity.</w:t>
      </w:r>
    </w:p>
    <w:p w14:paraId="62ADC081" w14:textId="77777777" w:rsidR="0037072A" w:rsidRPr="00322F3B" w:rsidRDefault="0037072A" w:rsidP="0037072A">
      <w:pPr>
        <w:pStyle w:val="notetext"/>
      </w:pPr>
      <w:r w:rsidRPr="00322F3B">
        <w:t>Note 1:</w:t>
      </w:r>
      <w:r w:rsidRPr="00322F3B">
        <w:tab/>
        <w:t xml:space="preserve">Expenditure covered by </w:t>
      </w:r>
      <w:r w:rsidR="00825006" w:rsidRPr="00322F3B">
        <w:t>paragraph (</w:t>
      </w:r>
      <w:r w:rsidRPr="00322F3B">
        <w:t>a) may be deductible under Division</w:t>
      </w:r>
      <w:r w:rsidR="00825006" w:rsidRPr="00322F3B">
        <w:t> </w:t>
      </w:r>
      <w:r w:rsidRPr="00322F3B">
        <w:t>43 (capital works).</w:t>
      </w:r>
    </w:p>
    <w:p w14:paraId="3EBEFCCA" w14:textId="46538742" w:rsidR="0037072A" w:rsidRPr="00322F3B" w:rsidRDefault="0037072A" w:rsidP="0037072A">
      <w:pPr>
        <w:pStyle w:val="notetext"/>
      </w:pPr>
      <w:r w:rsidRPr="00322F3B">
        <w:t>Note 2:</w:t>
      </w:r>
      <w:r w:rsidRPr="00322F3B">
        <w:tab/>
        <w:t xml:space="preserve">The decline in value of an asset covered by </w:t>
      </w:r>
      <w:r w:rsidR="00825006" w:rsidRPr="00322F3B">
        <w:t>paragraph (</w:t>
      </w:r>
      <w:r w:rsidRPr="00322F3B">
        <w:t xml:space="preserve">b) may be notionally deductible under </w:t>
      </w:r>
      <w:r w:rsidR="009F5D03" w:rsidRPr="00322F3B">
        <w:t>section 3</w:t>
      </w:r>
      <w:r w:rsidRPr="00322F3B">
        <w:t>55</w:t>
      </w:r>
      <w:r w:rsidR="009953FD">
        <w:noBreakHyphen/>
      </w:r>
      <w:r w:rsidRPr="00322F3B">
        <w:t>305.</w:t>
      </w:r>
    </w:p>
    <w:p w14:paraId="3FF4A8C0" w14:textId="6CEDD4E8" w:rsidR="0037072A" w:rsidRPr="00322F3B" w:rsidRDefault="0037072A" w:rsidP="0037072A">
      <w:pPr>
        <w:pStyle w:val="notetext"/>
      </w:pPr>
      <w:r w:rsidRPr="00322F3B">
        <w:t>Note 3:</w:t>
      </w:r>
      <w:r w:rsidRPr="00322F3B">
        <w:tab/>
        <w:t xml:space="preserve">Expenditure covered by </w:t>
      </w:r>
      <w:r w:rsidR="00825006" w:rsidRPr="00322F3B">
        <w:t>paragraph (</w:t>
      </w:r>
      <w:r w:rsidRPr="00322F3B">
        <w:t>c) may be deductible under section</w:t>
      </w:r>
      <w:r w:rsidR="00825006" w:rsidRPr="00322F3B">
        <w:t> </w:t>
      </w:r>
      <w:r w:rsidRPr="00322F3B">
        <w:t>8</w:t>
      </w:r>
      <w:r w:rsidR="009953FD">
        <w:noBreakHyphen/>
      </w:r>
      <w:r w:rsidRPr="00322F3B">
        <w:t>1.</w:t>
      </w:r>
    </w:p>
    <w:p w14:paraId="27FA9FA6" w14:textId="77777777" w:rsidR="0037072A" w:rsidRPr="00322F3B" w:rsidRDefault="0037072A" w:rsidP="0037072A">
      <w:pPr>
        <w:pStyle w:val="SubsectionHead"/>
      </w:pPr>
      <w:r w:rsidRPr="00322F3B">
        <w:t>Expenditure on core technology</w:t>
      </w:r>
    </w:p>
    <w:p w14:paraId="54CB6B3C" w14:textId="60E39FB7" w:rsidR="0037072A" w:rsidRPr="00322F3B" w:rsidRDefault="0037072A" w:rsidP="0037072A">
      <w:pPr>
        <w:pStyle w:val="subsection"/>
      </w:pPr>
      <w:r w:rsidRPr="00322F3B">
        <w:tab/>
        <w:t>(2)</w:t>
      </w:r>
      <w:r w:rsidRPr="00322F3B">
        <w:tab/>
        <w:t>Sections</w:t>
      </w:r>
      <w:r w:rsidR="00825006" w:rsidRPr="00322F3B">
        <w:t> </w:t>
      </w:r>
      <w:r w:rsidRPr="00322F3B">
        <w:t>355</w:t>
      </w:r>
      <w:r w:rsidR="009953FD">
        <w:noBreakHyphen/>
      </w:r>
      <w:r w:rsidRPr="00322F3B">
        <w:t>205 (deductions for R&amp;D expenditure) and 355</w:t>
      </w:r>
      <w:r w:rsidR="009953FD">
        <w:noBreakHyphen/>
      </w:r>
      <w:r w:rsidRPr="00322F3B">
        <w:t xml:space="preserve">480 (deductions for earlier year associate R&amp;D expenditure) do not apply to expenditure incurred in acquiring, or in acquiring the right </w:t>
      </w:r>
      <w:r w:rsidRPr="00322F3B">
        <w:lastRenderedPageBreak/>
        <w:t xml:space="preserve">to use, technology wholly or partly for the purposes of one or more </w:t>
      </w:r>
      <w:r w:rsidR="009953FD" w:rsidRPr="009953FD">
        <w:rPr>
          <w:position w:val="6"/>
          <w:sz w:val="16"/>
        </w:rPr>
        <w:t>*</w:t>
      </w:r>
      <w:r w:rsidRPr="00322F3B">
        <w:t>R&amp;D activities if:</w:t>
      </w:r>
    </w:p>
    <w:p w14:paraId="1ADDC506" w14:textId="77777777" w:rsidR="0037072A" w:rsidRPr="00322F3B" w:rsidRDefault="0037072A" w:rsidP="0037072A">
      <w:pPr>
        <w:pStyle w:val="paragraph"/>
      </w:pPr>
      <w:r w:rsidRPr="00322F3B">
        <w:tab/>
        <w:t>(a)</w:t>
      </w:r>
      <w:r w:rsidRPr="00322F3B">
        <w:tab/>
        <w:t>a purpose of the R&amp;D activities was or is:</w:t>
      </w:r>
    </w:p>
    <w:p w14:paraId="48DC440E" w14:textId="77777777" w:rsidR="0037072A" w:rsidRPr="00322F3B" w:rsidRDefault="0037072A" w:rsidP="0037072A">
      <w:pPr>
        <w:pStyle w:val="paragraphsub"/>
      </w:pPr>
      <w:r w:rsidRPr="00322F3B">
        <w:tab/>
        <w:t>(i)</w:t>
      </w:r>
      <w:r w:rsidRPr="00322F3B">
        <w:tab/>
        <w:t>to obtain new knowledge based on that technology; or</w:t>
      </w:r>
    </w:p>
    <w:p w14:paraId="452BB4DD" w14:textId="77777777" w:rsidR="0037072A" w:rsidRPr="00322F3B" w:rsidRDefault="0037072A" w:rsidP="0037072A">
      <w:pPr>
        <w:pStyle w:val="paragraphsub"/>
      </w:pPr>
      <w:r w:rsidRPr="00322F3B">
        <w:tab/>
        <w:t>(ii)</w:t>
      </w:r>
      <w:r w:rsidRPr="00322F3B">
        <w:tab/>
        <w:t>to create new or improved materials, products, devices, processes, techniques or services to be based on that technology; or</w:t>
      </w:r>
    </w:p>
    <w:p w14:paraId="38C64BB7" w14:textId="77777777" w:rsidR="0037072A" w:rsidRPr="00322F3B" w:rsidRDefault="0037072A" w:rsidP="0037072A">
      <w:pPr>
        <w:pStyle w:val="paragraph"/>
      </w:pPr>
      <w:r w:rsidRPr="00322F3B">
        <w:tab/>
        <w:t>(b)</w:t>
      </w:r>
      <w:r w:rsidRPr="00322F3B">
        <w:tab/>
        <w:t>the R&amp;D activities were or are an extension, continuation, development or completion of the activities that produced that technology.</w:t>
      </w:r>
    </w:p>
    <w:p w14:paraId="2A53859F" w14:textId="09D5AAAA" w:rsidR="0037072A" w:rsidRPr="00322F3B" w:rsidRDefault="0037072A">
      <w:pPr>
        <w:pStyle w:val="ActHead4"/>
      </w:pPr>
      <w:bookmarkStart w:id="294" w:name="_Toc201755772"/>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E</w:t>
      </w:r>
      <w:r w:rsidRPr="00322F3B">
        <w:t>—</w:t>
      </w:r>
      <w:r w:rsidRPr="00322F3B">
        <w:rPr>
          <w:rStyle w:val="CharSubdText"/>
        </w:rPr>
        <w:t>Notional deductions</w:t>
      </w:r>
      <w:r w:rsidR="00F717CD" w:rsidRPr="00322F3B">
        <w:rPr>
          <w:rStyle w:val="CharSubdText"/>
        </w:rPr>
        <w:t xml:space="preserve"> etc.</w:t>
      </w:r>
      <w:r w:rsidRPr="00322F3B">
        <w:rPr>
          <w:rStyle w:val="CharSubdText"/>
        </w:rPr>
        <w:t xml:space="preserve"> for decline in value of depreciating assets used for R&amp;D activities</w:t>
      </w:r>
      <w:bookmarkEnd w:id="294"/>
    </w:p>
    <w:p w14:paraId="6139EBF1" w14:textId="77777777" w:rsidR="0037072A" w:rsidRPr="00322F3B" w:rsidRDefault="0037072A" w:rsidP="0037072A">
      <w:pPr>
        <w:pStyle w:val="TofSectsHeading"/>
        <w:numPr>
          <w:ilvl w:val="12"/>
          <w:numId w:val="0"/>
        </w:numPr>
      </w:pPr>
      <w:r w:rsidRPr="00322F3B">
        <w:t>Table of sections</w:t>
      </w:r>
    </w:p>
    <w:p w14:paraId="061D6BD3" w14:textId="767C1576" w:rsidR="0037072A" w:rsidRPr="00322F3B" w:rsidRDefault="0037072A" w:rsidP="0037072A">
      <w:pPr>
        <w:pStyle w:val="TofSectsSection"/>
        <w:numPr>
          <w:ilvl w:val="12"/>
          <w:numId w:val="0"/>
        </w:numPr>
        <w:ind w:left="1588" w:hanging="794"/>
      </w:pPr>
      <w:r w:rsidRPr="00322F3B">
        <w:t>355</w:t>
      </w:r>
      <w:r w:rsidR="009953FD">
        <w:noBreakHyphen/>
      </w:r>
      <w:r w:rsidRPr="00322F3B">
        <w:t>300</w:t>
      </w:r>
      <w:r w:rsidRPr="00322F3B">
        <w:tab/>
        <w:t>What this Subdivision is about</w:t>
      </w:r>
    </w:p>
    <w:p w14:paraId="31BE2704" w14:textId="4EE36DE4" w:rsidR="0037072A" w:rsidRPr="00322F3B" w:rsidRDefault="0037072A" w:rsidP="0037072A">
      <w:pPr>
        <w:pStyle w:val="TofSectsSection"/>
        <w:numPr>
          <w:ilvl w:val="12"/>
          <w:numId w:val="0"/>
        </w:numPr>
        <w:ind w:left="1588" w:hanging="794"/>
      </w:pPr>
      <w:r w:rsidRPr="00322F3B">
        <w:t>355</w:t>
      </w:r>
      <w:r w:rsidR="009953FD">
        <w:noBreakHyphen/>
      </w:r>
      <w:r w:rsidRPr="00322F3B">
        <w:t>305</w:t>
      </w:r>
      <w:r w:rsidRPr="00322F3B">
        <w:tab/>
        <w:t>When notional deductions for decline in value arise</w:t>
      </w:r>
    </w:p>
    <w:p w14:paraId="66EB821E" w14:textId="23633DB2" w:rsidR="0037072A" w:rsidRPr="00322F3B" w:rsidRDefault="0037072A" w:rsidP="0037072A">
      <w:pPr>
        <w:pStyle w:val="TofSectsSection"/>
        <w:numPr>
          <w:ilvl w:val="12"/>
          <w:numId w:val="0"/>
        </w:numPr>
        <w:ind w:left="1588" w:hanging="794"/>
        <w:rPr>
          <w:i/>
        </w:rPr>
      </w:pPr>
      <w:r w:rsidRPr="00322F3B">
        <w:t>355</w:t>
      </w:r>
      <w:r w:rsidR="009953FD">
        <w:noBreakHyphen/>
      </w:r>
      <w:r w:rsidRPr="00322F3B">
        <w:t>310</w:t>
      </w:r>
      <w:r w:rsidRPr="00322F3B">
        <w:tab/>
        <w:t>Notional application of Division</w:t>
      </w:r>
      <w:r w:rsidR="00825006" w:rsidRPr="00322F3B">
        <w:t> </w:t>
      </w:r>
      <w:r w:rsidRPr="00322F3B">
        <w:t>40</w:t>
      </w:r>
    </w:p>
    <w:p w14:paraId="73EBA58B" w14:textId="6548658F" w:rsidR="0037072A" w:rsidRPr="00322F3B" w:rsidRDefault="0037072A" w:rsidP="0037072A">
      <w:pPr>
        <w:pStyle w:val="TofSectsSection"/>
        <w:numPr>
          <w:ilvl w:val="12"/>
          <w:numId w:val="0"/>
        </w:numPr>
        <w:ind w:left="1588" w:hanging="794"/>
      </w:pPr>
      <w:r w:rsidRPr="00322F3B">
        <w:t>355</w:t>
      </w:r>
      <w:r w:rsidR="009953FD">
        <w:noBreakHyphen/>
      </w:r>
      <w:r w:rsidRPr="00322F3B">
        <w:t>315</w:t>
      </w:r>
      <w:r w:rsidRPr="00322F3B">
        <w:tab/>
        <w:t>Balancing adjustments—assets only used for R&amp;D activities</w:t>
      </w:r>
    </w:p>
    <w:p w14:paraId="323AADDF" w14:textId="66314E43" w:rsidR="0037072A" w:rsidRPr="00322F3B" w:rsidRDefault="0037072A" w:rsidP="0037072A">
      <w:pPr>
        <w:pStyle w:val="ActHead5"/>
      </w:pPr>
      <w:bookmarkStart w:id="295" w:name="_Toc201755773"/>
      <w:r w:rsidRPr="00322F3B">
        <w:rPr>
          <w:rStyle w:val="CharSectno"/>
        </w:rPr>
        <w:t>355</w:t>
      </w:r>
      <w:r w:rsidR="009953FD">
        <w:rPr>
          <w:rStyle w:val="CharSectno"/>
        </w:rPr>
        <w:noBreakHyphen/>
      </w:r>
      <w:r w:rsidRPr="00322F3B">
        <w:rPr>
          <w:rStyle w:val="CharSectno"/>
        </w:rPr>
        <w:t>300</w:t>
      </w:r>
      <w:r w:rsidRPr="00322F3B">
        <w:t xml:space="preserve">  What this Subdivision is about</w:t>
      </w:r>
      <w:bookmarkEnd w:id="295"/>
    </w:p>
    <w:p w14:paraId="102D1EE7" w14:textId="77777777" w:rsidR="0037072A" w:rsidRPr="00322F3B" w:rsidRDefault="0037072A" w:rsidP="00B57F3F">
      <w:pPr>
        <w:pStyle w:val="SOText"/>
      </w:pPr>
      <w:r w:rsidRPr="00322F3B">
        <w:t>An R&amp;D entity can notionally deduct the decline in value of a tangible depreciating asset used for R&amp;D activities.</w:t>
      </w:r>
    </w:p>
    <w:p w14:paraId="2E07440F" w14:textId="77777777" w:rsidR="0037072A" w:rsidRPr="00322F3B" w:rsidRDefault="0037072A" w:rsidP="00B57F3F">
      <w:pPr>
        <w:pStyle w:val="SOText"/>
      </w:pPr>
      <w:r w:rsidRPr="00322F3B">
        <w:t xml:space="preserve">If a balancing adjustment event later happens for the asset, the R&amp;D entity may be able to </w:t>
      </w:r>
      <w:r w:rsidR="00F717CD" w:rsidRPr="00322F3B">
        <w:t>actually deduct</w:t>
      </w:r>
      <w:r w:rsidRPr="00322F3B">
        <w:t xml:space="preserve"> a further amount. Alternatively, an amount may be included in the R&amp;D entity’s assessable income.</w:t>
      </w:r>
    </w:p>
    <w:p w14:paraId="67CAB981" w14:textId="31573653" w:rsidR="0037072A" w:rsidRPr="00322F3B" w:rsidRDefault="0037072A" w:rsidP="0037072A">
      <w:pPr>
        <w:pStyle w:val="ActHead5"/>
      </w:pPr>
      <w:bookmarkStart w:id="296" w:name="_Toc201755774"/>
      <w:r w:rsidRPr="00322F3B">
        <w:rPr>
          <w:rStyle w:val="CharSectno"/>
        </w:rPr>
        <w:t>355</w:t>
      </w:r>
      <w:r w:rsidR="009953FD">
        <w:rPr>
          <w:rStyle w:val="CharSectno"/>
        </w:rPr>
        <w:noBreakHyphen/>
      </w:r>
      <w:r w:rsidRPr="00322F3B">
        <w:rPr>
          <w:rStyle w:val="CharSectno"/>
        </w:rPr>
        <w:t>305</w:t>
      </w:r>
      <w:r w:rsidRPr="00322F3B">
        <w:t xml:space="preserve">  When notional deductions for decline in value arise</w:t>
      </w:r>
      <w:bookmarkEnd w:id="296"/>
    </w:p>
    <w:p w14:paraId="673B83B2" w14:textId="77777777" w:rsidR="0037072A" w:rsidRPr="00322F3B" w:rsidRDefault="0037072A" w:rsidP="0037072A">
      <w:pPr>
        <w:pStyle w:val="subsection"/>
      </w:pPr>
      <w:r w:rsidRPr="00322F3B">
        <w:tab/>
        <w:t>(1)</w:t>
      </w:r>
      <w:r w:rsidRPr="00322F3B">
        <w:tab/>
        <w:t>If:</w:t>
      </w:r>
    </w:p>
    <w:p w14:paraId="71382AD6" w14:textId="02F0A958"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R&amp;D entity is registered under section</w:t>
      </w:r>
      <w:r w:rsidR="00825006" w:rsidRPr="00322F3B">
        <w:t> </w:t>
      </w:r>
      <w:r w:rsidRPr="00322F3B">
        <w:t xml:space="preserve">27A of the </w:t>
      </w:r>
      <w:r w:rsidRPr="00322F3B">
        <w:rPr>
          <w:i/>
        </w:rPr>
        <w:t>Industry Research and Development Act 1986</w:t>
      </w:r>
      <w:r w:rsidRPr="00322F3B">
        <w:t xml:space="preserve"> for an income </w:t>
      </w:r>
      <w:r w:rsidRPr="00322F3B">
        <w:lastRenderedPageBreak/>
        <w:t xml:space="preserve">year (the </w:t>
      </w:r>
      <w:r w:rsidRPr="00322F3B">
        <w:rPr>
          <w:b/>
          <w:i/>
        </w:rPr>
        <w:t>present year</w:t>
      </w:r>
      <w:r w:rsidRPr="00322F3B">
        <w:t xml:space="preserve">) for one or more </w:t>
      </w:r>
      <w:r w:rsidR="009953FD" w:rsidRPr="009953FD">
        <w:rPr>
          <w:position w:val="6"/>
          <w:sz w:val="16"/>
        </w:rPr>
        <w:t>*</w:t>
      </w:r>
      <w:r w:rsidRPr="00322F3B">
        <w:t xml:space="preserve">R&amp;D activities that are activities to which </w:t>
      </w:r>
      <w:r w:rsidR="009F5D03" w:rsidRPr="00322F3B">
        <w:t>section 3</w:t>
      </w:r>
      <w:r w:rsidRPr="00322F3B">
        <w:t>55</w:t>
      </w:r>
      <w:r w:rsidR="009953FD">
        <w:noBreakHyphen/>
      </w:r>
      <w:r w:rsidRPr="00322F3B">
        <w:t>210 (conditions for R&amp;D activities) applies; and</w:t>
      </w:r>
    </w:p>
    <w:p w14:paraId="12D05885" w14:textId="33236534" w:rsidR="0037072A" w:rsidRPr="00322F3B" w:rsidRDefault="0037072A" w:rsidP="0037072A">
      <w:pPr>
        <w:pStyle w:val="paragraph"/>
      </w:pPr>
      <w:r w:rsidRPr="00322F3B">
        <w:tab/>
        <w:t>(b)</w:t>
      </w:r>
      <w:r w:rsidRPr="00322F3B">
        <w:tab/>
        <w:t xml:space="preserve">while a tangible </w:t>
      </w:r>
      <w:r w:rsidR="009953FD" w:rsidRPr="009953FD">
        <w:rPr>
          <w:position w:val="6"/>
          <w:sz w:val="16"/>
        </w:rPr>
        <w:t>*</w:t>
      </w:r>
      <w:r w:rsidRPr="00322F3B">
        <w:t xml:space="preserve">depreciating asset is </w:t>
      </w:r>
      <w:r w:rsidR="009953FD" w:rsidRPr="009953FD">
        <w:rPr>
          <w:position w:val="6"/>
          <w:sz w:val="16"/>
        </w:rPr>
        <w:t>*</w:t>
      </w:r>
      <w:r w:rsidRPr="00322F3B">
        <w:t>held by the R&amp;D entity during the present year, the asset is used for the purpose of conducting one or more of those R&amp;D activities; and</w:t>
      </w:r>
    </w:p>
    <w:p w14:paraId="5DE094B2" w14:textId="0E1C6B36" w:rsidR="0037072A" w:rsidRPr="00322F3B" w:rsidRDefault="0037072A" w:rsidP="0037072A">
      <w:pPr>
        <w:pStyle w:val="paragraph"/>
      </w:pPr>
      <w:r w:rsidRPr="00322F3B">
        <w:tab/>
        <w:t>(c)</w:t>
      </w:r>
      <w:r w:rsidRPr="00322F3B">
        <w:tab/>
        <w:t xml:space="preserve">the R&amp;D entity could deduct an amount under </w:t>
      </w:r>
      <w:r w:rsidR="009953FD">
        <w:t>section 4</w:t>
      </w:r>
      <w:r w:rsidRPr="00322F3B">
        <w:t>0</w:t>
      </w:r>
      <w:r w:rsidR="009953FD">
        <w:noBreakHyphen/>
      </w:r>
      <w:r w:rsidRPr="00322F3B">
        <w:t>25 for the asset for the present year if Division</w:t>
      </w:r>
      <w:r w:rsidR="00825006" w:rsidRPr="00322F3B">
        <w:t> </w:t>
      </w:r>
      <w:r w:rsidRPr="00322F3B">
        <w:t xml:space="preserve">40 applied with the changes described in </w:t>
      </w:r>
      <w:r w:rsidR="009F5D03" w:rsidRPr="00322F3B">
        <w:t>section 3</w:t>
      </w:r>
      <w:r w:rsidRPr="00322F3B">
        <w:t>55</w:t>
      </w:r>
      <w:r w:rsidR="009953FD">
        <w:noBreakHyphen/>
      </w:r>
      <w:r w:rsidRPr="00322F3B">
        <w:t>310; and</w:t>
      </w:r>
    </w:p>
    <w:p w14:paraId="0BB55B37" w14:textId="77777777" w:rsidR="0037072A" w:rsidRPr="00322F3B" w:rsidRDefault="0037072A" w:rsidP="0037072A">
      <w:pPr>
        <w:pStyle w:val="paragraph"/>
      </w:pPr>
      <w:r w:rsidRPr="00322F3B">
        <w:tab/>
        <w:t>(d)</w:t>
      </w:r>
      <w:r w:rsidRPr="00322F3B">
        <w:tab/>
        <w:t>the R&amp;D entity cannot deduct an amount for the asset for:</w:t>
      </w:r>
    </w:p>
    <w:p w14:paraId="47790BB2" w14:textId="7E43A8DE" w:rsidR="0037072A" w:rsidRPr="00322F3B" w:rsidRDefault="0037072A" w:rsidP="0037072A">
      <w:pPr>
        <w:pStyle w:val="paragraphsub"/>
      </w:pPr>
      <w:r w:rsidRPr="00322F3B">
        <w:tab/>
        <w:t>(i)</w:t>
      </w:r>
      <w:r w:rsidRPr="00322F3B">
        <w:tab/>
        <w:t>an earlier income year under Subdivision</w:t>
      </w:r>
      <w:r w:rsidR="00825006" w:rsidRPr="00322F3B">
        <w:t> </w:t>
      </w:r>
      <w:r w:rsidRPr="00322F3B">
        <w:t>328</w:t>
      </w:r>
      <w:r w:rsidR="009953FD">
        <w:noBreakHyphen/>
      </w:r>
      <w:r w:rsidRPr="00322F3B">
        <w:t>D (capital allowances for small business entities); or</w:t>
      </w:r>
    </w:p>
    <w:p w14:paraId="09C286C8" w14:textId="6DDDF791" w:rsidR="0037072A" w:rsidRPr="00322F3B" w:rsidRDefault="0037072A" w:rsidP="0037072A">
      <w:pPr>
        <w:pStyle w:val="paragraphsub"/>
      </w:pPr>
      <w:r w:rsidRPr="00322F3B">
        <w:tab/>
        <w:t>(ii)</w:t>
      </w:r>
      <w:r w:rsidRPr="00322F3B">
        <w:tab/>
        <w:t>an earlier income year under Division</w:t>
      </w:r>
      <w:r w:rsidR="00825006" w:rsidRPr="00322F3B">
        <w:t> </w:t>
      </w:r>
      <w:r w:rsidRPr="00322F3B">
        <w:t xml:space="preserve">40 (as that Division applies apart from this Division), in a case where </w:t>
      </w:r>
      <w:r w:rsidR="009953FD">
        <w:t>section 4</w:t>
      </w:r>
      <w:r w:rsidRPr="00322F3B">
        <w:t>0</w:t>
      </w:r>
      <w:r w:rsidR="009953FD">
        <w:noBreakHyphen/>
      </w:r>
      <w:r w:rsidRPr="00322F3B">
        <w:t>440 (low</w:t>
      </w:r>
      <w:r w:rsidR="009953FD">
        <w:noBreakHyphen/>
      </w:r>
      <w:r w:rsidRPr="00322F3B">
        <w:t>value pools) applied;</w:t>
      </w:r>
    </w:p>
    <w:p w14:paraId="06B95557" w14:textId="77777777" w:rsidR="0037072A" w:rsidRPr="00322F3B" w:rsidRDefault="0037072A" w:rsidP="0037072A">
      <w:pPr>
        <w:pStyle w:val="subsection2"/>
      </w:pPr>
      <w:r w:rsidRPr="00322F3B">
        <w:t xml:space="preserve">the R&amp;D entity can deduct the amount referred to in </w:t>
      </w:r>
      <w:r w:rsidR="00825006" w:rsidRPr="00322F3B">
        <w:t>paragraph (</w:t>
      </w:r>
      <w:r w:rsidRPr="00322F3B">
        <w:t>c) for the present year.</w:t>
      </w:r>
    </w:p>
    <w:p w14:paraId="0F0BA44E" w14:textId="2933EF9B" w:rsidR="0037072A" w:rsidRPr="00322F3B" w:rsidRDefault="0037072A" w:rsidP="0037072A">
      <w:pPr>
        <w:pStyle w:val="subsection"/>
      </w:pPr>
      <w:r w:rsidRPr="00322F3B">
        <w:tab/>
        <w:t>(2)</w:t>
      </w:r>
      <w:r w:rsidRPr="00322F3B">
        <w:tab/>
        <w:t>This section has effect subject to sub</w:t>
      </w:r>
      <w:r w:rsidR="009F5D03" w:rsidRPr="00322F3B">
        <w:t>section 3</w:t>
      </w:r>
      <w:r w:rsidRPr="00322F3B">
        <w:t>55</w:t>
      </w:r>
      <w:r w:rsidR="009953FD">
        <w:noBreakHyphen/>
      </w:r>
      <w:r w:rsidRPr="00322F3B">
        <w:t>580(4) (CRC contributions).</w:t>
      </w:r>
    </w:p>
    <w:p w14:paraId="4CAAF291" w14:textId="5023BF3B" w:rsidR="0037072A" w:rsidRPr="00322F3B" w:rsidRDefault="0037072A" w:rsidP="0037072A">
      <w:pPr>
        <w:pStyle w:val="ActHead5"/>
      </w:pPr>
      <w:bookmarkStart w:id="297" w:name="_Toc201755775"/>
      <w:r w:rsidRPr="00322F3B">
        <w:rPr>
          <w:rStyle w:val="CharSectno"/>
        </w:rPr>
        <w:t>355</w:t>
      </w:r>
      <w:r w:rsidR="009953FD">
        <w:rPr>
          <w:rStyle w:val="CharSectno"/>
        </w:rPr>
        <w:noBreakHyphen/>
      </w:r>
      <w:r w:rsidRPr="00322F3B">
        <w:rPr>
          <w:rStyle w:val="CharSectno"/>
        </w:rPr>
        <w:t>310</w:t>
      </w:r>
      <w:r w:rsidRPr="00322F3B">
        <w:t xml:space="preserve">  Notional application of Division</w:t>
      </w:r>
      <w:r w:rsidR="00825006" w:rsidRPr="00322F3B">
        <w:t> </w:t>
      </w:r>
      <w:r w:rsidRPr="00322F3B">
        <w:t>40</w:t>
      </w:r>
      <w:bookmarkEnd w:id="297"/>
    </w:p>
    <w:p w14:paraId="55288149" w14:textId="77777777" w:rsidR="0037072A" w:rsidRPr="00322F3B" w:rsidRDefault="0037072A" w:rsidP="0037072A">
      <w:pPr>
        <w:pStyle w:val="subsection"/>
      </w:pPr>
      <w:r w:rsidRPr="00322F3B">
        <w:tab/>
        <w:t>(1)</w:t>
      </w:r>
      <w:r w:rsidRPr="00322F3B">
        <w:tab/>
        <w:t>In addition to its application apart from this section, Division</w:t>
      </w:r>
      <w:r w:rsidR="00825006" w:rsidRPr="00322F3B">
        <w:t> </w:t>
      </w:r>
      <w:r w:rsidRPr="00322F3B">
        <w:t>40 also applies with the changes set out in this section for the purposes of:</w:t>
      </w:r>
    </w:p>
    <w:p w14:paraId="0DF4BAD8" w14:textId="03E8E92B" w:rsidR="0037072A" w:rsidRPr="00322F3B" w:rsidRDefault="0037072A" w:rsidP="0037072A">
      <w:pPr>
        <w:pStyle w:val="paragraph"/>
      </w:pPr>
      <w:r w:rsidRPr="00322F3B">
        <w:tab/>
        <w:t>(a)</w:t>
      </w:r>
      <w:r w:rsidRPr="00322F3B">
        <w:tab/>
        <w:t>paragraph</w:t>
      </w:r>
      <w:r w:rsidR="00825006" w:rsidRPr="00322F3B">
        <w:t> </w:t>
      </w:r>
      <w:r w:rsidRPr="00322F3B">
        <w:t>355</w:t>
      </w:r>
      <w:r w:rsidR="009953FD">
        <w:noBreakHyphen/>
      </w:r>
      <w:r w:rsidRPr="00322F3B">
        <w:t>225(1)(b) (excluded expenditure); and</w:t>
      </w:r>
    </w:p>
    <w:p w14:paraId="00B0A479" w14:textId="26DCA1F2" w:rsidR="0037072A" w:rsidRPr="00322F3B" w:rsidRDefault="0037072A" w:rsidP="0037072A">
      <w:pPr>
        <w:pStyle w:val="paragraph"/>
      </w:pPr>
      <w:r w:rsidRPr="00322F3B">
        <w:tab/>
        <w:t>(b)</w:t>
      </w:r>
      <w:r w:rsidRPr="00322F3B">
        <w:tab/>
        <w:t>paragraph</w:t>
      </w:r>
      <w:r w:rsidR="00825006" w:rsidRPr="00322F3B">
        <w:t> </w:t>
      </w:r>
      <w:r w:rsidRPr="00322F3B">
        <w:t>355</w:t>
      </w:r>
      <w:r w:rsidR="009953FD">
        <w:noBreakHyphen/>
      </w:r>
      <w:r w:rsidRPr="00322F3B">
        <w:t>305(1)(c); and</w:t>
      </w:r>
    </w:p>
    <w:p w14:paraId="13A26BAF" w14:textId="45C97073" w:rsidR="0037072A" w:rsidRPr="00322F3B" w:rsidRDefault="0037072A" w:rsidP="0037072A">
      <w:pPr>
        <w:pStyle w:val="paragraph"/>
      </w:pPr>
      <w:r w:rsidRPr="00322F3B">
        <w:tab/>
        <w:t>(c)</w:t>
      </w:r>
      <w:r w:rsidRPr="00322F3B">
        <w:tab/>
      </w:r>
      <w:r w:rsidR="009F5D03" w:rsidRPr="00322F3B">
        <w:t>section 3</w:t>
      </w:r>
      <w:r w:rsidRPr="00322F3B">
        <w:t>55</w:t>
      </w:r>
      <w:r w:rsidR="009953FD">
        <w:noBreakHyphen/>
      </w:r>
      <w:r w:rsidRPr="00322F3B">
        <w:t>315 (balancing adjustments).</w:t>
      </w:r>
    </w:p>
    <w:p w14:paraId="5909D51E" w14:textId="226143E7" w:rsidR="0037072A" w:rsidRPr="00322F3B" w:rsidRDefault="0037072A" w:rsidP="0037072A">
      <w:pPr>
        <w:pStyle w:val="subsection"/>
      </w:pPr>
      <w:r w:rsidRPr="00322F3B">
        <w:tab/>
        <w:t>(2)</w:t>
      </w:r>
      <w:r w:rsidRPr="00322F3B">
        <w:tab/>
        <w:t xml:space="preserve">Firstly, substitute the following for references to a </w:t>
      </w:r>
      <w:r w:rsidR="009953FD" w:rsidRPr="009953FD">
        <w:rPr>
          <w:position w:val="6"/>
          <w:sz w:val="16"/>
        </w:rPr>
        <w:t>*</w:t>
      </w:r>
      <w:r w:rsidRPr="00322F3B">
        <w:t>taxable purpose in Subdivisions</w:t>
      </w:r>
      <w:r w:rsidR="00825006" w:rsidRPr="00322F3B">
        <w:t> </w:t>
      </w:r>
      <w:r w:rsidRPr="00322F3B">
        <w:t>40</w:t>
      </w:r>
      <w:r w:rsidR="009953FD">
        <w:noBreakHyphen/>
      </w:r>
      <w:r w:rsidRPr="00322F3B">
        <w:t>A to 40</w:t>
      </w:r>
      <w:r w:rsidR="009953FD">
        <w:noBreakHyphen/>
      </w:r>
      <w:r w:rsidRPr="00322F3B">
        <w:t xml:space="preserve">D (other than for the purposes of </w:t>
      </w:r>
      <w:r w:rsidR="009953FD">
        <w:t>sections 4</w:t>
      </w:r>
      <w:r w:rsidRPr="00322F3B">
        <w:t>0</w:t>
      </w:r>
      <w:r w:rsidR="009953FD">
        <w:noBreakHyphen/>
      </w:r>
      <w:r w:rsidRPr="00322F3B">
        <w:t>100, 40</w:t>
      </w:r>
      <w:r w:rsidR="009953FD">
        <w:noBreakHyphen/>
      </w:r>
      <w:r w:rsidRPr="00322F3B">
        <w:t>105 and 40</w:t>
      </w:r>
      <w:r w:rsidR="009953FD">
        <w:noBreakHyphen/>
      </w:r>
      <w:r w:rsidRPr="00322F3B">
        <w:t>110):</w:t>
      </w:r>
    </w:p>
    <w:p w14:paraId="6941BC3F" w14:textId="77777777" w:rsidR="0037072A" w:rsidRPr="00322F3B" w:rsidRDefault="0037072A" w:rsidP="0037072A">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37072A" w:rsidRPr="00322F3B" w14:paraId="33CB368B" w14:textId="77777777" w:rsidTr="00F301A2">
        <w:trPr>
          <w:tblHeader/>
        </w:trPr>
        <w:tc>
          <w:tcPr>
            <w:tcW w:w="7088" w:type="dxa"/>
            <w:gridSpan w:val="3"/>
            <w:tcBorders>
              <w:top w:val="single" w:sz="12" w:space="0" w:color="auto"/>
              <w:bottom w:val="single" w:sz="6" w:space="0" w:color="auto"/>
            </w:tcBorders>
            <w:shd w:val="clear" w:color="auto" w:fill="auto"/>
          </w:tcPr>
          <w:p w14:paraId="19DFA50A" w14:textId="77777777" w:rsidR="0037072A" w:rsidRPr="00322F3B" w:rsidRDefault="0037072A" w:rsidP="00F301A2">
            <w:pPr>
              <w:pStyle w:val="Tabletext"/>
              <w:keepNext/>
              <w:rPr>
                <w:b/>
              </w:rPr>
            </w:pPr>
            <w:r w:rsidRPr="00322F3B">
              <w:rPr>
                <w:b/>
              </w:rPr>
              <w:lastRenderedPageBreak/>
              <w:t>Replacing references to a taxable purpose</w:t>
            </w:r>
          </w:p>
        </w:tc>
      </w:tr>
      <w:tr w:rsidR="0037072A" w:rsidRPr="00322F3B" w14:paraId="34C3027B" w14:textId="77777777" w:rsidTr="00F301A2">
        <w:trPr>
          <w:tblHeader/>
        </w:trPr>
        <w:tc>
          <w:tcPr>
            <w:tcW w:w="714" w:type="dxa"/>
            <w:tcBorders>
              <w:top w:val="single" w:sz="6" w:space="0" w:color="auto"/>
              <w:bottom w:val="single" w:sz="12" w:space="0" w:color="auto"/>
            </w:tcBorders>
            <w:shd w:val="clear" w:color="auto" w:fill="auto"/>
          </w:tcPr>
          <w:p w14:paraId="15F83808" w14:textId="77777777" w:rsidR="0037072A" w:rsidRPr="00322F3B" w:rsidRDefault="0037072A" w:rsidP="00F301A2">
            <w:pPr>
              <w:pStyle w:val="Tabletext"/>
              <w:keepNext/>
              <w:rPr>
                <w:b/>
              </w:rPr>
            </w:pPr>
            <w:r w:rsidRPr="00322F3B">
              <w:rPr>
                <w:b/>
              </w:rPr>
              <w:t>Item</w:t>
            </w:r>
          </w:p>
        </w:tc>
        <w:tc>
          <w:tcPr>
            <w:tcW w:w="3187" w:type="dxa"/>
            <w:tcBorders>
              <w:top w:val="single" w:sz="6" w:space="0" w:color="auto"/>
              <w:bottom w:val="single" w:sz="12" w:space="0" w:color="auto"/>
            </w:tcBorders>
            <w:shd w:val="clear" w:color="auto" w:fill="auto"/>
          </w:tcPr>
          <w:p w14:paraId="6E8A53F5" w14:textId="77777777" w:rsidR="0037072A" w:rsidRPr="00322F3B" w:rsidRDefault="0037072A" w:rsidP="00F301A2">
            <w:pPr>
              <w:pStyle w:val="Tabletext"/>
              <w:keepNext/>
              <w:rPr>
                <w:b/>
              </w:rPr>
            </w:pPr>
            <w:r w:rsidRPr="00322F3B">
              <w:rPr>
                <w:b/>
              </w:rPr>
              <w:t>If this application of Division</w:t>
            </w:r>
            <w:r w:rsidR="00825006" w:rsidRPr="00322F3B">
              <w:rPr>
                <w:b/>
              </w:rPr>
              <w:t> </w:t>
            </w:r>
            <w:r w:rsidRPr="00322F3B">
              <w:rPr>
                <w:b/>
              </w:rPr>
              <w:t>40 is for the purposes of:</w:t>
            </w:r>
          </w:p>
        </w:tc>
        <w:tc>
          <w:tcPr>
            <w:tcW w:w="3187" w:type="dxa"/>
            <w:tcBorders>
              <w:top w:val="single" w:sz="6" w:space="0" w:color="auto"/>
              <w:bottom w:val="single" w:sz="12" w:space="0" w:color="auto"/>
            </w:tcBorders>
            <w:shd w:val="clear" w:color="auto" w:fill="auto"/>
          </w:tcPr>
          <w:p w14:paraId="4BC3E207" w14:textId="77777777" w:rsidR="0037072A" w:rsidRPr="00322F3B" w:rsidRDefault="0037072A" w:rsidP="00F301A2">
            <w:pPr>
              <w:pStyle w:val="Tabletext"/>
              <w:keepNext/>
              <w:rPr>
                <w:b/>
              </w:rPr>
            </w:pPr>
            <w:r w:rsidRPr="00322F3B">
              <w:rPr>
                <w:b/>
              </w:rPr>
              <w:t>Substitute a reference to:</w:t>
            </w:r>
          </w:p>
        </w:tc>
      </w:tr>
      <w:tr w:rsidR="0037072A" w:rsidRPr="00322F3B" w14:paraId="4F869B09" w14:textId="77777777" w:rsidTr="00F301A2">
        <w:tc>
          <w:tcPr>
            <w:tcW w:w="714" w:type="dxa"/>
            <w:tcBorders>
              <w:top w:val="single" w:sz="12" w:space="0" w:color="auto"/>
              <w:bottom w:val="single" w:sz="2" w:space="0" w:color="auto"/>
            </w:tcBorders>
            <w:shd w:val="clear" w:color="auto" w:fill="auto"/>
          </w:tcPr>
          <w:p w14:paraId="3842FDA7" w14:textId="77777777" w:rsidR="0037072A" w:rsidRPr="00322F3B" w:rsidRDefault="0037072A" w:rsidP="00F301A2">
            <w:pPr>
              <w:pStyle w:val="Tabletext"/>
            </w:pPr>
            <w:r w:rsidRPr="00322F3B">
              <w:t>1</w:t>
            </w:r>
          </w:p>
        </w:tc>
        <w:tc>
          <w:tcPr>
            <w:tcW w:w="3187" w:type="dxa"/>
            <w:tcBorders>
              <w:top w:val="single" w:sz="12" w:space="0" w:color="auto"/>
              <w:bottom w:val="single" w:sz="2" w:space="0" w:color="auto"/>
            </w:tcBorders>
            <w:shd w:val="clear" w:color="auto" w:fill="auto"/>
          </w:tcPr>
          <w:p w14:paraId="7D09C8C1" w14:textId="0F630903" w:rsidR="0037072A" w:rsidRPr="00322F3B" w:rsidRDefault="0037072A" w:rsidP="00F301A2">
            <w:pPr>
              <w:pStyle w:val="Tabletext"/>
            </w:pPr>
            <w:r w:rsidRPr="00322F3B">
              <w:t>paragraph</w:t>
            </w:r>
            <w:r w:rsidR="00825006" w:rsidRPr="00322F3B">
              <w:t> </w:t>
            </w:r>
            <w:r w:rsidRPr="00322F3B">
              <w:t>355</w:t>
            </w:r>
            <w:r w:rsidR="009953FD">
              <w:noBreakHyphen/>
            </w:r>
            <w:r w:rsidRPr="00322F3B">
              <w:t>225(1)(b) or 355</w:t>
            </w:r>
            <w:r w:rsidR="009953FD">
              <w:noBreakHyphen/>
            </w:r>
            <w:r w:rsidRPr="00322F3B">
              <w:t>305(1)(c)</w:t>
            </w:r>
          </w:p>
        </w:tc>
        <w:tc>
          <w:tcPr>
            <w:tcW w:w="3187" w:type="dxa"/>
            <w:tcBorders>
              <w:top w:val="single" w:sz="12" w:space="0" w:color="auto"/>
              <w:bottom w:val="single" w:sz="2" w:space="0" w:color="auto"/>
            </w:tcBorders>
            <w:shd w:val="clear" w:color="auto" w:fill="auto"/>
          </w:tcPr>
          <w:p w14:paraId="7B679330" w14:textId="2025B04B" w:rsidR="0037072A" w:rsidRPr="00322F3B" w:rsidRDefault="0037072A" w:rsidP="00F301A2">
            <w:pPr>
              <w:pStyle w:val="Tabletext"/>
            </w:pPr>
            <w:r w:rsidRPr="00322F3B">
              <w:t xml:space="preserve">the purpose of conducting one or more of the </w:t>
            </w:r>
            <w:r w:rsidR="009953FD" w:rsidRPr="009953FD">
              <w:rPr>
                <w:position w:val="6"/>
                <w:sz w:val="16"/>
              </w:rPr>
              <w:t>*</w:t>
            </w:r>
            <w:r w:rsidRPr="00322F3B">
              <w:t>R&amp;D activities covered by paragraph</w:t>
            </w:r>
            <w:r w:rsidR="00825006" w:rsidRPr="00322F3B">
              <w:t> </w:t>
            </w:r>
            <w:r w:rsidRPr="00322F3B">
              <w:t>355</w:t>
            </w:r>
            <w:r w:rsidR="009953FD">
              <w:noBreakHyphen/>
            </w:r>
            <w:r w:rsidRPr="00322F3B">
              <w:t>305(1)(b)</w:t>
            </w:r>
          </w:p>
        </w:tc>
      </w:tr>
      <w:tr w:rsidR="0037072A" w:rsidRPr="00322F3B" w14:paraId="528DE457" w14:textId="77777777" w:rsidTr="007F401A">
        <w:trPr>
          <w:cantSplit/>
        </w:trPr>
        <w:tc>
          <w:tcPr>
            <w:tcW w:w="714" w:type="dxa"/>
            <w:tcBorders>
              <w:top w:val="single" w:sz="2" w:space="0" w:color="auto"/>
              <w:bottom w:val="single" w:sz="12" w:space="0" w:color="auto"/>
            </w:tcBorders>
            <w:shd w:val="clear" w:color="auto" w:fill="auto"/>
          </w:tcPr>
          <w:p w14:paraId="79F6992F" w14:textId="77777777" w:rsidR="0037072A" w:rsidRPr="00322F3B" w:rsidRDefault="0037072A" w:rsidP="00F301A2">
            <w:pPr>
              <w:pStyle w:val="Tabletext"/>
            </w:pPr>
            <w:r w:rsidRPr="00322F3B">
              <w:t>2</w:t>
            </w:r>
          </w:p>
        </w:tc>
        <w:tc>
          <w:tcPr>
            <w:tcW w:w="3187" w:type="dxa"/>
            <w:tcBorders>
              <w:top w:val="single" w:sz="2" w:space="0" w:color="auto"/>
              <w:bottom w:val="single" w:sz="12" w:space="0" w:color="auto"/>
            </w:tcBorders>
            <w:shd w:val="clear" w:color="auto" w:fill="auto"/>
          </w:tcPr>
          <w:p w14:paraId="045F9604" w14:textId="78FDB8F8" w:rsidR="0037072A" w:rsidRPr="00322F3B" w:rsidRDefault="009F5D03" w:rsidP="00F301A2">
            <w:pPr>
              <w:pStyle w:val="Tabletext"/>
            </w:pPr>
            <w:r w:rsidRPr="00322F3B">
              <w:t>section 3</w:t>
            </w:r>
            <w:r w:rsidR="0037072A" w:rsidRPr="00322F3B">
              <w:t>55</w:t>
            </w:r>
            <w:r w:rsidR="009953FD">
              <w:noBreakHyphen/>
            </w:r>
            <w:r w:rsidR="0037072A" w:rsidRPr="00322F3B">
              <w:t>315</w:t>
            </w:r>
          </w:p>
        </w:tc>
        <w:tc>
          <w:tcPr>
            <w:tcW w:w="3187" w:type="dxa"/>
            <w:tcBorders>
              <w:top w:val="single" w:sz="2" w:space="0" w:color="auto"/>
              <w:bottom w:val="single" w:sz="12" w:space="0" w:color="auto"/>
            </w:tcBorders>
            <w:shd w:val="clear" w:color="auto" w:fill="auto"/>
          </w:tcPr>
          <w:p w14:paraId="620AC755" w14:textId="60A5EF04" w:rsidR="0037072A" w:rsidRPr="00322F3B" w:rsidRDefault="0037072A" w:rsidP="00F301A2">
            <w:pPr>
              <w:pStyle w:val="Tabletext"/>
            </w:pPr>
            <w:r w:rsidRPr="00322F3B">
              <w:t xml:space="preserve">the purpose of conducting one or more of the </w:t>
            </w:r>
            <w:r w:rsidR="009953FD" w:rsidRPr="009953FD">
              <w:rPr>
                <w:position w:val="6"/>
                <w:sz w:val="16"/>
              </w:rPr>
              <w:t>*</w:t>
            </w:r>
            <w:r w:rsidRPr="00322F3B">
              <w:t>R&amp;D activities to which the R&amp;D deductions (within the meaning of that section) relate</w:t>
            </w:r>
          </w:p>
        </w:tc>
      </w:tr>
    </w:tbl>
    <w:p w14:paraId="287DBCFE" w14:textId="2813C637" w:rsidR="0037072A" w:rsidRPr="00322F3B" w:rsidRDefault="0037072A" w:rsidP="0037072A">
      <w:pPr>
        <w:pStyle w:val="notetext"/>
      </w:pPr>
      <w:r w:rsidRPr="00322F3B">
        <w:t>Note:</w:t>
      </w:r>
      <w:r w:rsidRPr="00322F3B">
        <w:tab/>
        <w:t>Sections</w:t>
      </w:r>
      <w:r w:rsidR="00825006" w:rsidRPr="00322F3B">
        <w:t> </w:t>
      </w:r>
      <w:r w:rsidRPr="00322F3B">
        <w:t>40</w:t>
      </w:r>
      <w:r w:rsidR="009953FD">
        <w:noBreakHyphen/>
      </w:r>
      <w:r w:rsidRPr="00322F3B">
        <w:t>100, 40</w:t>
      </w:r>
      <w:r w:rsidR="009953FD">
        <w:noBreakHyphen/>
      </w:r>
      <w:r w:rsidRPr="00322F3B">
        <w:t>105 and 40</w:t>
      </w:r>
      <w:r w:rsidR="009953FD">
        <w:noBreakHyphen/>
      </w:r>
      <w:r w:rsidRPr="00322F3B">
        <w:t>110 are about working out an asset’s effective life. Those sections already refer to the use of the asset for R&amp;D activities.</w:t>
      </w:r>
    </w:p>
    <w:p w14:paraId="7AC81883" w14:textId="253B20BA" w:rsidR="0037072A" w:rsidRPr="00322F3B" w:rsidRDefault="0037072A" w:rsidP="0037072A">
      <w:pPr>
        <w:pStyle w:val="subsection"/>
        <w:keepNext/>
      </w:pPr>
      <w:r w:rsidRPr="00322F3B">
        <w:tab/>
        <w:t>(3)</w:t>
      </w:r>
      <w:r w:rsidRPr="00322F3B">
        <w:tab/>
        <w:t>Secondly, assume that Division</w:t>
      </w:r>
      <w:r w:rsidR="00825006" w:rsidRPr="00322F3B">
        <w:t> </w:t>
      </w:r>
      <w:r w:rsidRPr="00322F3B">
        <w:t xml:space="preserve">40 does not apply to a building, nor to an extension, alteration or improvement to a building, (the </w:t>
      </w:r>
      <w:r w:rsidRPr="00322F3B">
        <w:rPr>
          <w:b/>
          <w:i/>
        </w:rPr>
        <w:t>building works</w:t>
      </w:r>
      <w:r w:rsidRPr="00322F3B">
        <w:t xml:space="preserve">) for which the </w:t>
      </w:r>
      <w:r w:rsidR="009953FD" w:rsidRPr="009953FD">
        <w:rPr>
          <w:position w:val="6"/>
          <w:sz w:val="16"/>
        </w:rPr>
        <w:t>*</w:t>
      </w:r>
      <w:r w:rsidRPr="00322F3B">
        <w:t>R&amp;D entity:</w:t>
      </w:r>
    </w:p>
    <w:p w14:paraId="69615B4A" w14:textId="77777777" w:rsidR="0037072A" w:rsidRPr="00322F3B" w:rsidRDefault="0037072A" w:rsidP="0037072A">
      <w:pPr>
        <w:pStyle w:val="paragraph"/>
      </w:pPr>
      <w:r w:rsidRPr="00322F3B">
        <w:tab/>
        <w:t>(a)</w:t>
      </w:r>
      <w:r w:rsidRPr="00322F3B">
        <w:tab/>
        <w:t>can deduct amounts under Division</w:t>
      </w:r>
      <w:r w:rsidR="00825006" w:rsidRPr="00322F3B">
        <w:t> </w:t>
      </w:r>
      <w:r w:rsidRPr="00322F3B">
        <w:t>43 (capital works); or</w:t>
      </w:r>
    </w:p>
    <w:p w14:paraId="56F80FE8" w14:textId="77777777" w:rsidR="0037072A" w:rsidRPr="00322F3B" w:rsidRDefault="0037072A" w:rsidP="0037072A">
      <w:pPr>
        <w:pStyle w:val="paragraph"/>
      </w:pPr>
      <w:r w:rsidRPr="00322F3B">
        <w:tab/>
        <w:t>(b)</w:t>
      </w:r>
      <w:r w:rsidRPr="00322F3B">
        <w:tab/>
        <w:t>could deduct amounts under Division</w:t>
      </w:r>
      <w:r w:rsidR="00825006" w:rsidRPr="00322F3B">
        <w:t> </w:t>
      </w:r>
      <w:r w:rsidRPr="00322F3B">
        <w:t>43:</w:t>
      </w:r>
    </w:p>
    <w:p w14:paraId="058711F3" w14:textId="77777777" w:rsidR="0037072A" w:rsidRPr="00322F3B" w:rsidRDefault="0037072A" w:rsidP="0037072A">
      <w:pPr>
        <w:pStyle w:val="paragraphsub"/>
      </w:pPr>
      <w:r w:rsidRPr="00322F3B">
        <w:tab/>
        <w:t>(i)</w:t>
      </w:r>
      <w:r w:rsidRPr="00322F3B">
        <w:tab/>
        <w:t>apart from expenditure being incurred, or the building works being started, before a particular day; or</w:t>
      </w:r>
    </w:p>
    <w:p w14:paraId="29C84283" w14:textId="08499EAA" w:rsidR="0037072A" w:rsidRPr="00322F3B" w:rsidRDefault="0037072A" w:rsidP="0037072A">
      <w:pPr>
        <w:pStyle w:val="paragraphsub"/>
      </w:pPr>
      <w:r w:rsidRPr="00322F3B">
        <w:tab/>
        <w:t>(ii)</w:t>
      </w:r>
      <w:r w:rsidRPr="00322F3B">
        <w:tab/>
        <w:t xml:space="preserve">had the R&amp;D entity used the building works for a purpose relevant to those building works under </w:t>
      </w:r>
      <w:r w:rsidR="009953FD">
        <w:t>section 4</w:t>
      </w:r>
      <w:r w:rsidRPr="00322F3B">
        <w:t>3</w:t>
      </w:r>
      <w:r w:rsidR="009953FD">
        <w:noBreakHyphen/>
      </w:r>
      <w:r w:rsidRPr="00322F3B">
        <w:t>140 (using an area in a deductible way).</w:t>
      </w:r>
    </w:p>
    <w:p w14:paraId="02AC6E04" w14:textId="77777777" w:rsidR="0037072A" w:rsidRPr="00322F3B" w:rsidRDefault="0037072A" w:rsidP="0037072A">
      <w:pPr>
        <w:pStyle w:val="subsection"/>
      </w:pPr>
      <w:r w:rsidRPr="00322F3B">
        <w:tab/>
        <w:t>(4)</w:t>
      </w:r>
      <w:r w:rsidRPr="00322F3B">
        <w:tab/>
        <w:t>Finally, assume that the following provisions had not been enacted:</w:t>
      </w:r>
    </w:p>
    <w:p w14:paraId="2C053B70" w14:textId="5FADBB1F" w:rsidR="0037072A" w:rsidRPr="00322F3B" w:rsidRDefault="0037072A" w:rsidP="0037072A">
      <w:pPr>
        <w:pStyle w:val="paragraph"/>
      </w:pPr>
      <w:r w:rsidRPr="00322F3B">
        <w:tab/>
        <w:t>(a)</w:t>
      </w:r>
      <w:r w:rsidRPr="00322F3B">
        <w:tab/>
      </w:r>
      <w:r w:rsidR="009953FD">
        <w:t>subsection 4</w:t>
      </w:r>
      <w:r w:rsidRPr="00322F3B">
        <w:t>0</w:t>
      </w:r>
      <w:r w:rsidR="009953FD">
        <w:noBreakHyphen/>
      </w:r>
      <w:r w:rsidRPr="00322F3B">
        <w:t>25(7) (meaning of taxable purpose);</w:t>
      </w:r>
    </w:p>
    <w:p w14:paraId="5FC60311" w14:textId="75A7B478" w:rsidR="0037072A" w:rsidRPr="00322F3B" w:rsidRDefault="0037072A" w:rsidP="0037072A">
      <w:pPr>
        <w:pStyle w:val="paragraph"/>
      </w:pPr>
      <w:r w:rsidRPr="00322F3B">
        <w:tab/>
        <w:t>(b)</w:t>
      </w:r>
      <w:r w:rsidRPr="00322F3B">
        <w:tab/>
      </w:r>
      <w:r w:rsidR="009953FD">
        <w:t>subsection 4</w:t>
      </w:r>
      <w:r w:rsidRPr="00322F3B">
        <w:t>0</w:t>
      </w:r>
      <w:r w:rsidR="009953FD">
        <w:noBreakHyphen/>
      </w:r>
      <w:r w:rsidRPr="00322F3B">
        <w:t>45(2) (assets to which Division</w:t>
      </w:r>
      <w:r w:rsidR="00825006" w:rsidRPr="00322F3B">
        <w:t> </w:t>
      </w:r>
      <w:r w:rsidRPr="00322F3B">
        <w:t>40 does not apply);</w:t>
      </w:r>
    </w:p>
    <w:p w14:paraId="4A7089AD" w14:textId="0AE2EB00" w:rsidR="0037072A" w:rsidRPr="00322F3B" w:rsidRDefault="0037072A" w:rsidP="0037072A">
      <w:pPr>
        <w:pStyle w:val="paragraph"/>
      </w:pPr>
      <w:r w:rsidRPr="00322F3B">
        <w:tab/>
        <w:t>(c)</w:t>
      </w:r>
      <w:r w:rsidRPr="00322F3B">
        <w:tab/>
      </w:r>
      <w:r w:rsidR="009953FD">
        <w:t>section 4</w:t>
      </w:r>
      <w:r w:rsidRPr="00322F3B">
        <w:t>0</w:t>
      </w:r>
      <w:r w:rsidR="009953FD">
        <w:noBreakHyphen/>
      </w:r>
      <w:r w:rsidRPr="00322F3B">
        <w:t>425 (low</w:t>
      </w:r>
      <w:r w:rsidR="009953FD">
        <w:noBreakHyphen/>
      </w:r>
      <w:r w:rsidRPr="00322F3B">
        <w:t>value pools);</w:t>
      </w:r>
    </w:p>
    <w:p w14:paraId="5A5E9E45" w14:textId="10919332" w:rsidR="0037072A" w:rsidRPr="00322F3B" w:rsidRDefault="0037072A" w:rsidP="0037072A">
      <w:pPr>
        <w:pStyle w:val="paragraph"/>
      </w:pPr>
      <w:r w:rsidRPr="00322F3B">
        <w:tab/>
        <w:t>(d)</w:t>
      </w:r>
      <w:r w:rsidRPr="00322F3B">
        <w:tab/>
        <w:t>Subdivision</w:t>
      </w:r>
      <w:r w:rsidR="00825006" w:rsidRPr="00322F3B">
        <w:t> </w:t>
      </w:r>
      <w:r w:rsidRPr="00322F3B">
        <w:t>328</w:t>
      </w:r>
      <w:r w:rsidR="009953FD">
        <w:noBreakHyphen/>
      </w:r>
      <w:r w:rsidRPr="00322F3B">
        <w:t>D (capital allowances for small business entities).</w:t>
      </w:r>
    </w:p>
    <w:p w14:paraId="7AEA9089" w14:textId="19669F52" w:rsidR="0037072A" w:rsidRPr="00322F3B" w:rsidRDefault="0037072A" w:rsidP="0037072A">
      <w:pPr>
        <w:pStyle w:val="notetext"/>
      </w:pPr>
      <w:r w:rsidRPr="00322F3B">
        <w:t>Note:</w:t>
      </w:r>
      <w:r w:rsidRPr="00322F3B">
        <w:tab/>
      </w:r>
      <w:r w:rsidR="00825006" w:rsidRPr="00322F3B">
        <w:t>Subsection (</w:t>
      </w:r>
      <w:r w:rsidRPr="00322F3B">
        <w:t xml:space="preserve">3) and </w:t>
      </w:r>
      <w:r w:rsidR="00825006" w:rsidRPr="00322F3B">
        <w:t>paragraph (</w:t>
      </w:r>
      <w:r w:rsidRPr="00322F3B">
        <w:t xml:space="preserve">4)(b) mean that deductions under </w:t>
      </w:r>
      <w:r w:rsidR="009F5D03" w:rsidRPr="00322F3B">
        <w:t>section 3</w:t>
      </w:r>
      <w:r w:rsidRPr="00322F3B">
        <w:t>55</w:t>
      </w:r>
      <w:r w:rsidR="009953FD">
        <w:noBreakHyphen/>
      </w:r>
      <w:r w:rsidRPr="00322F3B">
        <w:t>305 may be available for capital works other than building works.</w:t>
      </w:r>
    </w:p>
    <w:p w14:paraId="13B7BEF3" w14:textId="02BF5390" w:rsidR="0037072A" w:rsidRPr="00322F3B" w:rsidRDefault="0037072A" w:rsidP="00C5089F">
      <w:pPr>
        <w:pStyle w:val="ActHead5"/>
      </w:pPr>
      <w:bookmarkStart w:id="298" w:name="_Toc201755776"/>
      <w:r w:rsidRPr="00322F3B">
        <w:rPr>
          <w:rStyle w:val="CharSectno"/>
        </w:rPr>
        <w:lastRenderedPageBreak/>
        <w:t>355</w:t>
      </w:r>
      <w:r w:rsidR="009953FD">
        <w:rPr>
          <w:rStyle w:val="CharSectno"/>
        </w:rPr>
        <w:noBreakHyphen/>
      </w:r>
      <w:r w:rsidRPr="00322F3B">
        <w:rPr>
          <w:rStyle w:val="CharSectno"/>
        </w:rPr>
        <w:t>315</w:t>
      </w:r>
      <w:r w:rsidRPr="00322F3B">
        <w:t xml:space="preserve">  Balancing adjustments—assets only used for R&amp;D activities</w:t>
      </w:r>
      <w:bookmarkEnd w:id="298"/>
    </w:p>
    <w:p w14:paraId="0B252867" w14:textId="43F17F45" w:rsidR="0037072A" w:rsidRPr="00322F3B" w:rsidRDefault="0037072A" w:rsidP="00C5089F">
      <w:pPr>
        <w:pStyle w:val="subsection"/>
        <w:keepNext/>
        <w:keepLines/>
      </w:pPr>
      <w:r w:rsidRPr="00322F3B">
        <w:tab/>
        <w:t>(1)</w:t>
      </w:r>
      <w:r w:rsidRPr="00322F3B">
        <w:tab/>
        <w:t xml:space="preserve">This section applies to an </w:t>
      </w:r>
      <w:r w:rsidR="009953FD" w:rsidRPr="009953FD">
        <w:rPr>
          <w:position w:val="6"/>
          <w:sz w:val="16"/>
        </w:rPr>
        <w:t>*</w:t>
      </w:r>
      <w:r w:rsidRPr="00322F3B">
        <w:t>R&amp;D entity if:</w:t>
      </w:r>
    </w:p>
    <w:p w14:paraId="2B8BACC5" w14:textId="2D7B57CC" w:rsidR="0037072A" w:rsidRPr="00322F3B" w:rsidRDefault="0037072A" w:rsidP="00C5089F">
      <w:pPr>
        <w:pStyle w:val="paragraph"/>
        <w:keepNext/>
        <w:keepLines/>
      </w:pPr>
      <w:r w:rsidRPr="00322F3B">
        <w:tab/>
        <w:t>(a)</w:t>
      </w:r>
      <w:r w:rsidRPr="00322F3B">
        <w:tab/>
        <w:t xml:space="preserve">a </w:t>
      </w:r>
      <w:r w:rsidR="009953FD" w:rsidRPr="009953FD">
        <w:rPr>
          <w:position w:val="6"/>
          <w:sz w:val="16"/>
        </w:rPr>
        <w:t>*</w:t>
      </w:r>
      <w:r w:rsidRPr="00322F3B">
        <w:t xml:space="preserve">balancing adjustment event happens in an income year (the </w:t>
      </w:r>
      <w:r w:rsidRPr="00322F3B">
        <w:rPr>
          <w:b/>
          <w:i/>
        </w:rPr>
        <w:t>event year</w:t>
      </w:r>
      <w:r w:rsidRPr="00322F3B">
        <w:t xml:space="preserve">) for an asset </w:t>
      </w:r>
      <w:r w:rsidR="009953FD" w:rsidRPr="009953FD">
        <w:rPr>
          <w:b/>
          <w:position w:val="6"/>
          <w:sz w:val="16"/>
        </w:rPr>
        <w:t>*</w:t>
      </w:r>
      <w:r w:rsidRPr="00322F3B">
        <w:t>held by the R&amp;D entity; and</w:t>
      </w:r>
    </w:p>
    <w:p w14:paraId="286FC1A2" w14:textId="37B5DDFD" w:rsidR="0037072A" w:rsidRPr="00322F3B" w:rsidRDefault="0037072A" w:rsidP="00C5089F">
      <w:pPr>
        <w:pStyle w:val="paragraph"/>
        <w:keepNext/>
        <w:keepLines/>
      </w:pPr>
      <w:r w:rsidRPr="00322F3B">
        <w:tab/>
        <w:t>(b)</w:t>
      </w:r>
      <w:r w:rsidRPr="00322F3B">
        <w:tab/>
        <w:t xml:space="preserve">the R&amp;D entity cannot deduct an amount under </w:t>
      </w:r>
      <w:r w:rsidR="009953FD">
        <w:t>section 4</w:t>
      </w:r>
      <w:r w:rsidRPr="00322F3B">
        <w:t>0</w:t>
      </w:r>
      <w:r w:rsidR="009953FD">
        <w:noBreakHyphen/>
      </w:r>
      <w:r w:rsidRPr="00322F3B">
        <w:t>25, as that section applies apart from:</w:t>
      </w:r>
    </w:p>
    <w:p w14:paraId="626422F0" w14:textId="77777777" w:rsidR="0037072A" w:rsidRPr="00322F3B" w:rsidRDefault="0037072A" w:rsidP="00C5089F">
      <w:pPr>
        <w:pStyle w:val="paragraphsub"/>
        <w:keepNext/>
        <w:keepLines/>
      </w:pPr>
      <w:r w:rsidRPr="00322F3B">
        <w:tab/>
        <w:t>(i)</w:t>
      </w:r>
      <w:r w:rsidRPr="00322F3B">
        <w:tab/>
        <w:t>this Division; and</w:t>
      </w:r>
    </w:p>
    <w:p w14:paraId="369D4F25" w14:textId="77777777" w:rsidR="0037072A" w:rsidRPr="00322F3B" w:rsidRDefault="0037072A" w:rsidP="00C5089F">
      <w:pPr>
        <w:pStyle w:val="paragraphsub"/>
        <w:keepNext/>
        <w:keepLines/>
      </w:pPr>
      <w:r w:rsidRPr="00322F3B">
        <w:tab/>
        <w:t>(ii)</w:t>
      </w:r>
      <w:r w:rsidRPr="00322F3B">
        <w:tab/>
        <w:t>former section</w:t>
      </w:r>
      <w:r w:rsidR="00825006" w:rsidRPr="00322F3B">
        <w:t> </w:t>
      </w:r>
      <w:r w:rsidRPr="00322F3B">
        <w:t xml:space="preserve">73BC of the </w:t>
      </w:r>
      <w:r w:rsidRPr="00322F3B">
        <w:rPr>
          <w:i/>
        </w:rPr>
        <w:t>Income Tax Assessment Act 1936</w:t>
      </w:r>
      <w:r w:rsidRPr="00322F3B">
        <w:t>;</w:t>
      </w:r>
    </w:p>
    <w:p w14:paraId="4BF1FEE1" w14:textId="77777777" w:rsidR="0037072A" w:rsidRPr="00322F3B" w:rsidRDefault="0037072A" w:rsidP="00C5089F">
      <w:pPr>
        <w:pStyle w:val="paragraph"/>
        <w:keepNext/>
        <w:keepLines/>
      </w:pPr>
      <w:r w:rsidRPr="00322F3B">
        <w:tab/>
      </w:r>
      <w:r w:rsidRPr="00322F3B">
        <w:tab/>
        <w:t>for the asset for an income year; and</w:t>
      </w:r>
    </w:p>
    <w:p w14:paraId="1DCBDFAC" w14:textId="16B54EF0" w:rsidR="0037072A" w:rsidRPr="00322F3B" w:rsidRDefault="0037072A" w:rsidP="0037072A">
      <w:pPr>
        <w:pStyle w:val="paragraph"/>
      </w:pPr>
      <w:r w:rsidRPr="00322F3B">
        <w:tab/>
        <w:t>(c)</w:t>
      </w:r>
      <w:r w:rsidRPr="00322F3B">
        <w:tab/>
        <w:t xml:space="preserve">the R&amp;D entity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(the </w:t>
      </w:r>
      <w:r w:rsidRPr="00322F3B">
        <w:rPr>
          <w:b/>
          <w:i/>
        </w:rPr>
        <w:t>R&amp;D deductions</w:t>
      </w:r>
      <w:r w:rsidRPr="00322F3B">
        <w:t xml:space="preserve">) under </w:t>
      </w:r>
      <w:r w:rsidR="009F5D03" w:rsidRPr="00322F3B">
        <w:t>section 3</w:t>
      </w:r>
      <w:r w:rsidRPr="00322F3B">
        <w:t>55</w:t>
      </w:r>
      <w:r w:rsidR="009953FD">
        <w:noBreakHyphen/>
      </w:r>
      <w:r w:rsidRPr="00322F3B">
        <w:t>305 for the asset; and</w:t>
      </w:r>
    </w:p>
    <w:p w14:paraId="31508C79" w14:textId="1A169C5C" w:rsidR="0037072A" w:rsidRPr="00322F3B" w:rsidRDefault="0037072A" w:rsidP="0037072A">
      <w:pPr>
        <w:pStyle w:val="paragraph"/>
      </w:pPr>
      <w:r w:rsidRPr="00322F3B">
        <w:tab/>
        <w:t>(d)</w:t>
      </w:r>
      <w:r w:rsidRPr="00322F3B">
        <w:tab/>
        <w:t>the entity is registered under section</w:t>
      </w:r>
      <w:r w:rsidR="00825006" w:rsidRPr="00322F3B">
        <w:t> </w:t>
      </w:r>
      <w:r w:rsidRPr="00322F3B">
        <w:t xml:space="preserve">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event year; and</w:t>
      </w:r>
    </w:p>
    <w:p w14:paraId="7A29C044" w14:textId="66F7700F" w:rsidR="0037072A" w:rsidRPr="00322F3B" w:rsidRDefault="0037072A" w:rsidP="0037072A">
      <w:pPr>
        <w:pStyle w:val="paragraph"/>
      </w:pPr>
      <w:r w:rsidRPr="00322F3B">
        <w:tab/>
        <w:t>(e)</w:t>
      </w:r>
      <w:r w:rsidRPr="00322F3B">
        <w:tab/>
        <w:t>if Division</w:t>
      </w:r>
      <w:r w:rsidR="00825006" w:rsidRPr="00322F3B">
        <w:t> </w:t>
      </w:r>
      <w:r w:rsidRPr="00322F3B">
        <w:t xml:space="preserve">40 applied with the changes described in </w:t>
      </w:r>
      <w:r w:rsidR="009F5D03" w:rsidRPr="00322F3B">
        <w:t>section 3</w:t>
      </w:r>
      <w:r w:rsidRPr="00322F3B">
        <w:t>55</w:t>
      </w:r>
      <w:r w:rsidR="009953FD">
        <w:noBreakHyphen/>
      </w:r>
      <w:r w:rsidRPr="00322F3B">
        <w:t>310:</w:t>
      </w:r>
    </w:p>
    <w:p w14:paraId="2EC1E764" w14:textId="6815EF3A" w:rsidR="0037072A" w:rsidRPr="00322F3B" w:rsidRDefault="0037072A" w:rsidP="0037072A">
      <w:pPr>
        <w:pStyle w:val="paragraphsub"/>
      </w:pPr>
      <w:r w:rsidRPr="00322F3B">
        <w:tab/>
        <w:t>(i)</w:t>
      </w:r>
      <w:r w:rsidRPr="00322F3B">
        <w:tab/>
        <w:t xml:space="preserve">the entity could deduct for the event year an amount under </w:t>
      </w:r>
      <w:r w:rsidR="009953FD">
        <w:t>subsection 4</w:t>
      </w:r>
      <w:r w:rsidRPr="00322F3B">
        <w:t>0</w:t>
      </w:r>
      <w:r w:rsidR="009953FD">
        <w:noBreakHyphen/>
      </w:r>
      <w:r w:rsidRPr="00322F3B">
        <w:t>285(2) for the asset and the balancing adjustment event; or</w:t>
      </w:r>
    </w:p>
    <w:p w14:paraId="5FD6B660" w14:textId="60A61FC1" w:rsidR="0037072A" w:rsidRPr="00322F3B" w:rsidRDefault="0037072A" w:rsidP="0037072A">
      <w:pPr>
        <w:pStyle w:val="paragraphsub"/>
      </w:pPr>
      <w:r w:rsidRPr="00322F3B">
        <w:tab/>
        <w:t>(ii)</w:t>
      </w:r>
      <w:r w:rsidRPr="00322F3B">
        <w:tab/>
        <w:t xml:space="preserve">an amount would be included in the entity’s assessable income for the event year under </w:t>
      </w:r>
      <w:r w:rsidR="009953FD">
        <w:t>subsection 4</w:t>
      </w:r>
      <w:r w:rsidRPr="00322F3B">
        <w:t>0</w:t>
      </w:r>
      <w:r w:rsidR="009953FD">
        <w:noBreakHyphen/>
      </w:r>
      <w:r w:rsidRPr="00322F3B">
        <w:t>285(1) for the asset and the balancing adjustment event.</w:t>
      </w:r>
    </w:p>
    <w:p w14:paraId="4B1F72EA" w14:textId="610B48CE" w:rsidR="0037072A" w:rsidRPr="00322F3B" w:rsidRDefault="0037072A" w:rsidP="0037072A">
      <w:pPr>
        <w:pStyle w:val="notetext"/>
      </w:pPr>
      <w:r w:rsidRPr="00322F3B">
        <w:t>Note 1:</w:t>
      </w:r>
      <w:r w:rsidRPr="00322F3B">
        <w:tab/>
        <w:t>This section applies in a modified way if the entity also has deductions for the asset under former section</w:t>
      </w:r>
      <w:r w:rsidR="00825006" w:rsidRPr="00322F3B">
        <w:t> </w:t>
      </w:r>
      <w:r w:rsidRPr="00322F3B">
        <w:t xml:space="preserve">73BA or 73BH of the </w:t>
      </w:r>
      <w:r w:rsidRPr="00322F3B">
        <w:rPr>
          <w:i/>
        </w:rPr>
        <w:t>Income Tax Assessment Act 1936</w:t>
      </w:r>
      <w:r w:rsidRPr="00322F3B">
        <w:t xml:space="preserve"> (see </w:t>
      </w:r>
      <w:r w:rsidR="009F5D03" w:rsidRPr="00322F3B">
        <w:t>section 3</w:t>
      </w:r>
      <w:r w:rsidRPr="00322F3B">
        <w:t>55</w:t>
      </w:r>
      <w:r w:rsidR="009953FD">
        <w:noBreakHyphen/>
      </w:r>
      <w:r w:rsidRPr="00322F3B">
        <w:t xml:space="preserve">320 of the </w:t>
      </w:r>
      <w:r w:rsidRPr="00322F3B">
        <w:rPr>
          <w:i/>
        </w:rPr>
        <w:t>Income Tax (Transitional Provisions) Act 1997</w:t>
      </w:r>
      <w:r w:rsidRPr="00322F3B">
        <w:t>).</w:t>
      </w:r>
    </w:p>
    <w:p w14:paraId="10886662" w14:textId="570C91DE" w:rsidR="0037072A" w:rsidRPr="00322F3B" w:rsidRDefault="0037072A" w:rsidP="0037072A">
      <w:pPr>
        <w:pStyle w:val="notetext"/>
      </w:pPr>
      <w:r w:rsidRPr="00322F3B">
        <w:t>Note 2:</w:t>
      </w:r>
      <w:r w:rsidRPr="00322F3B">
        <w:tab/>
        <w:t>Section</w:t>
      </w:r>
      <w:r w:rsidR="00825006" w:rsidRPr="00322F3B">
        <w:t> </w:t>
      </w:r>
      <w:r w:rsidRPr="00322F3B">
        <w:t>40</w:t>
      </w:r>
      <w:r w:rsidR="009953FD">
        <w:noBreakHyphen/>
      </w:r>
      <w:r w:rsidRPr="00322F3B">
        <w:t xml:space="preserve">292 applies if the entity can deduct an amount under </w:t>
      </w:r>
      <w:r w:rsidR="009953FD">
        <w:t>section 4</w:t>
      </w:r>
      <w:r w:rsidRPr="00322F3B">
        <w:t>0</w:t>
      </w:r>
      <w:r w:rsidR="009953FD">
        <w:noBreakHyphen/>
      </w:r>
      <w:r w:rsidRPr="00322F3B">
        <w:t>25, as that section applies apart from this Division and former section</w:t>
      </w:r>
      <w:r w:rsidR="00825006" w:rsidRPr="00322F3B">
        <w:t> </w:t>
      </w:r>
      <w:r w:rsidRPr="00322F3B">
        <w:t xml:space="preserve">73BC of the </w:t>
      </w:r>
      <w:r w:rsidRPr="00322F3B">
        <w:rPr>
          <w:i/>
        </w:rPr>
        <w:t>Income Tax Assessment Act 1936</w:t>
      </w:r>
      <w:r w:rsidRPr="00322F3B">
        <w:t>.</w:t>
      </w:r>
    </w:p>
    <w:p w14:paraId="5BCC7C3E" w14:textId="26303EB1" w:rsidR="0037072A" w:rsidRPr="00322F3B" w:rsidRDefault="0037072A" w:rsidP="0037072A">
      <w:pPr>
        <w:pStyle w:val="subsection"/>
      </w:pPr>
      <w:r w:rsidRPr="00322F3B">
        <w:tab/>
        <w:t>(2)</w:t>
      </w:r>
      <w:r w:rsidRPr="00322F3B">
        <w:tab/>
        <w:t xml:space="preserve">If the </w:t>
      </w:r>
      <w:r w:rsidR="009953FD" w:rsidRPr="009953FD">
        <w:rPr>
          <w:position w:val="6"/>
          <w:sz w:val="16"/>
        </w:rPr>
        <w:t>*</w:t>
      </w:r>
      <w:r w:rsidRPr="00322F3B">
        <w:t xml:space="preserve">R&amp;D entity could deduct for the event year an amount under </w:t>
      </w:r>
      <w:r w:rsidR="009953FD">
        <w:t>subsection 4</w:t>
      </w:r>
      <w:r w:rsidRPr="00322F3B">
        <w:t>0</w:t>
      </w:r>
      <w:r w:rsidR="009953FD">
        <w:noBreakHyphen/>
      </w:r>
      <w:r w:rsidRPr="00322F3B">
        <w:t>285(2) for the asset and the event if Division</w:t>
      </w:r>
      <w:r w:rsidR="00825006" w:rsidRPr="00322F3B">
        <w:t> </w:t>
      </w:r>
      <w:r w:rsidRPr="00322F3B">
        <w:t xml:space="preserve">40 applied as described in </w:t>
      </w:r>
      <w:r w:rsidR="00825006" w:rsidRPr="00322F3B">
        <w:t>paragraph (</w:t>
      </w:r>
      <w:r w:rsidRPr="00322F3B">
        <w:t>1)(e), the R&amp;D entity can deduct that amount for the event year.</w:t>
      </w:r>
    </w:p>
    <w:p w14:paraId="4EC72AAB" w14:textId="732D6257" w:rsidR="005B7C3B" w:rsidRPr="00322F3B" w:rsidRDefault="005B7C3B" w:rsidP="005B7C3B">
      <w:pPr>
        <w:pStyle w:val="notetext"/>
      </w:pPr>
      <w:r w:rsidRPr="00322F3B">
        <w:lastRenderedPageBreak/>
        <w:t>Note 1:</w:t>
      </w:r>
      <w:r w:rsidRPr="00322F3B">
        <w:tab/>
        <w:t>A deduction under this subsection is not a notional deduction (see sub</w:t>
      </w:r>
      <w:r w:rsidR="009F5D03" w:rsidRPr="00322F3B">
        <w:t>section 3</w:t>
      </w:r>
      <w:r w:rsidRPr="00322F3B">
        <w:t>55</w:t>
      </w:r>
      <w:r w:rsidR="009953FD">
        <w:noBreakHyphen/>
      </w:r>
      <w:r w:rsidRPr="00322F3B">
        <w:t>105(2)).</w:t>
      </w:r>
    </w:p>
    <w:p w14:paraId="49BCBB49" w14:textId="5AD9DD39" w:rsidR="005B7C3B" w:rsidRPr="00322F3B" w:rsidRDefault="005B7C3B" w:rsidP="005B7C3B">
      <w:pPr>
        <w:pStyle w:val="notetext"/>
      </w:pPr>
      <w:r w:rsidRPr="00322F3B">
        <w:t>Note 2:</w:t>
      </w:r>
      <w:r w:rsidRPr="00322F3B">
        <w:tab/>
        <w:t xml:space="preserve">A deduction under this subsection results in a catch up amount for the R&amp;D entity (see </w:t>
      </w:r>
      <w:r w:rsidR="009F5D03" w:rsidRPr="00322F3B">
        <w:t>section 3</w:t>
      </w:r>
      <w:r w:rsidRPr="00322F3B">
        <w:t>55</w:t>
      </w:r>
      <w:r w:rsidR="009953FD">
        <w:noBreakHyphen/>
      </w:r>
      <w:r w:rsidRPr="00322F3B">
        <w:t>465).</w:t>
      </w:r>
    </w:p>
    <w:p w14:paraId="6869BF33" w14:textId="2827D437" w:rsidR="005B7C3B" w:rsidRPr="00322F3B" w:rsidRDefault="005B7C3B" w:rsidP="005B7C3B">
      <w:pPr>
        <w:pStyle w:val="subsection"/>
      </w:pPr>
      <w:r w:rsidRPr="00322F3B">
        <w:tab/>
        <w:t>(3)</w:t>
      </w:r>
      <w:r w:rsidRPr="00322F3B">
        <w:tab/>
        <w:t xml:space="preserve">If an amount would be included in the </w:t>
      </w:r>
      <w:r w:rsidR="009953FD" w:rsidRPr="009953FD">
        <w:rPr>
          <w:position w:val="6"/>
          <w:sz w:val="16"/>
        </w:rPr>
        <w:t>*</w:t>
      </w:r>
      <w:r w:rsidRPr="00322F3B">
        <w:t xml:space="preserve">R&amp;D entity’s assessable income for the event year under </w:t>
      </w:r>
      <w:r w:rsidR="009953FD">
        <w:t>subsection 4</w:t>
      </w:r>
      <w:r w:rsidRPr="00322F3B">
        <w:t>0</w:t>
      </w:r>
      <w:r w:rsidR="009953FD">
        <w:noBreakHyphen/>
      </w:r>
      <w:r w:rsidRPr="00322F3B">
        <w:t>285(1) for the asset and the event if Division 40 applied as described in paragraph (1)(e), that amount is included in the R&amp;D entity’s assessable income for the event year.</w:t>
      </w:r>
    </w:p>
    <w:p w14:paraId="3BD90602" w14:textId="29E2C967" w:rsidR="005B7C3B" w:rsidRPr="00322F3B" w:rsidRDefault="005B7C3B" w:rsidP="005B7C3B">
      <w:pPr>
        <w:pStyle w:val="notetext"/>
      </w:pPr>
      <w:r w:rsidRPr="00322F3B">
        <w:t>Note:</w:t>
      </w:r>
      <w:r w:rsidRPr="00322F3B">
        <w:tab/>
        <w:t xml:space="preserve">Some or all of the amount included in the R&amp;D entity’s assessable income may result in a clawback amount for the R&amp;D entity (see </w:t>
      </w:r>
      <w:r w:rsidR="009F5D03" w:rsidRPr="00322F3B">
        <w:t>section 3</w:t>
      </w:r>
      <w:r w:rsidRPr="00322F3B">
        <w:t>55</w:t>
      </w:r>
      <w:r w:rsidR="009953FD">
        <w:noBreakHyphen/>
      </w:r>
      <w:r w:rsidRPr="00322F3B">
        <w:t>446).</w:t>
      </w:r>
    </w:p>
    <w:p w14:paraId="0FC84595" w14:textId="6AF0C1F7" w:rsidR="0037072A" w:rsidRPr="00322F3B" w:rsidRDefault="0037072A" w:rsidP="0037072A">
      <w:pPr>
        <w:pStyle w:val="ActHead4"/>
      </w:pPr>
      <w:bookmarkStart w:id="299" w:name="_Toc201755777"/>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F</w:t>
      </w:r>
      <w:r w:rsidRPr="00322F3B">
        <w:t>—</w:t>
      </w:r>
      <w:r w:rsidRPr="00322F3B">
        <w:rPr>
          <w:rStyle w:val="CharSubdText"/>
        </w:rPr>
        <w:t>Integrity Rules</w:t>
      </w:r>
      <w:bookmarkEnd w:id="299"/>
    </w:p>
    <w:p w14:paraId="11222A37" w14:textId="77777777" w:rsidR="0037072A" w:rsidRPr="00322F3B" w:rsidRDefault="0037072A" w:rsidP="0037072A">
      <w:pPr>
        <w:pStyle w:val="TofSectsHeading"/>
        <w:numPr>
          <w:ilvl w:val="12"/>
          <w:numId w:val="0"/>
        </w:numPr>
      </w:pPr>
      <w:r w:rsidRPr="00322F3B">
        <w:t>Table of sections</w:t>
      </w:r>
    </w:p>
    <w:p w14:paraId="66BA4596" w14:textId="04CBA04D" w:rsidR="0037072A" w:rsidRPr="00322F3B" w:rsidRDefault="0037072A" w:rsidP="0037072A">
      <w:pPr>
        <w:pStyle w:val="TofSectsSection"/>
        <w:numPr>
          <w:ilvl w:val="12"/>
          <w:numId w:val="0"/>
        </w:numPr>
        <w:ind w:left="1588" w:hanging="794"/>
      </w:pPr>
      <w:r w:rsidRPr="00322F3B">
        <w:t>355</w:t>
      </w:r>
      <w:r w:rsidR="009953FD">
        <w:noBreakHyphen/>
      </w:r>
      <w:r w:rsidRPr="00322F3B">
        <w:t>400</w:t>
      </w:r>
      <w:r w:rsidRPr="00322F3B">
        <w:tab/>
        <w:t>Expenditure incurred while not at arm’s length</w:t>
      </w:r>
    </w:p>
    <w:p w14:paraId="130C81E2" w14:textId="072B743A" w:rsidR="0037072A" w:rsidRPr="00322F3B" w:rsidRDefault="0037072A" w:rsidP="0037072A">
      <w:pPr>
        <w:pStyle w:val="TofSectsSection"/>
        <w:numPr>
          <w:ilvl w:val="12"/>
          <w:numId w:val="0"/>
        </w:numPr>
        <w:ind w:left="1588" w:hanging="794"/>
      </w:pPr>
      <w:r w:rsidRPr="00322F3B">
        <w:t>355</w:t>
      </w:r>
      <w:r w:rsidR="009953FD">
        <w:noBreakHyphen/>
      </w:r>
      <w:r w:rsidRPr="00322F3B">
        <w:t>405</w:t>
      </w:r>
      <w:r w:rsidRPr="00322F3B">
        <w:tab/>
        <w:t>Expenditure not at risk</w:t>
      </w:r>
    </w:p>
    <w:p w14:paraId="61DF6E47" w14:textId="62D88991" w:rsidR="0037072A" w:rsidRPr="00322F3B" w:rsidRDefault="0037072A" w:rsidP="0037072A">
      <w:pPr>
        <w:pStyle w:val="TofSectsSection"/>
        <w:numPr>
          <w:ilvl w:val="12"/>
          <w:numId w:val="0"/>
        </w:numPr>
        <w:ind w:left="1588" w:hanging="794"/>
      </w:pPr>
      <w:r w:rsidRPr="00322F3B">
        <w:t>355</w:t>
      </w:r>
      <w:r w:rsidR="009953FD">
        <w:noBreakHyphen/>
      </w:r>
      <w:r w:rsidRPr="00322F3B">
        <w:t>410</w:t>
      </w:r>
      <w:r w:rsidRPr="00322F3B">
        <w:tab/>
        <w:t>Disposal of R&amp;D results</w:t>
      </w:r>
    </w:p>
    <w:p w14:paraId="539675F4" w14:textId="0ECD77AA" w:rsidR="0037072A" w:rsidRPr="00322F3B" w:rsidRDefault="0037072A" w:rsidP="0037072A">
      <w:pPr>
        <w:pStyle w:val="TofSectsSection"/>
        <w:numPr>
          <w:ilvl w:val="12"/>
          <w:numId w:val="0"/>
        </w:numPr>
        <w:ind w:left="1588" w:hanging="794"/>
      </w:pPr>
      <w:r w:rsidRPr="00322F3B">
        <w:t>355</w:t>
      </w:r>
      <w:r w:rsidR="009953FD">
        <w:noBreakHyphen/>
      </w:r>
      <w:r w:rsidRPr="00322F3B">
        <w:t>415</w:t>
      </w:r>
      <w:r w:rsidRPr="00322F3B">
        <w:tab/>
        <w:t>Reducing deductions to reflect mark</w:t>
      </w:r>
      <w:r w:rsidR="009953FD">
        <w:noBreakHyphen/>
      </w:r>
      <w:r w:rsidRPr="00322F3B">
        <w:t>ups within groups</w:t>
      </w:r>
    </w:p>
    <w:p w14:paraId="4E37FB84" w14:textId="3DE07FAC" w:rsidR="0037072A" w:rsidRPr="00322F3B" w:rsidRDefault="0037072A" w:rsidP="0037072A">
      <w:pPr>
        <w:pStyle w:val="ActHead5"/>
      </w:pPr>
      <w:bookmarkStart w:id="300" w:name="_Toc201755778"/>
      <w:r w:rsidRPr="00322F3B">
        <w:rPr>
          <w:rStyle w:val="CharSectno"/>
        </w:rPr>
        <w:t>355</w:t>
      </w:r>
      <w:r w:rsidR="009953FD">
        <w:rPr>
          <w:rStyle w:val="CharSectno"/>
        </w:rPr>
        <w:noBreakHyphen/>
      </w:r>
      <w:r w:rsidRPr="00322F3B">
        <w:rPr>
          <w:rStyle w:val="CharSectno"/>
        </w:rPr>
        <w:t>400</w:t>
      </w:r>
      <w:r w:rsidRPr="00322F3B">
        <w:t xml:space="preserve">  Expenditure incurred while not at arm’s length</w:t>
      </w:r>
      <w:bookmarkEnd w:id="300"/>
    </w:p>
    <w:p w14:paraId="54B8C3AE" w14:textId="77777777" w:rsidR="0037072A" w:rsidRPr="00322F3B" w:rsidRDefault="0037072A" w:rsidP="0037072A">
      <w:pPr>
        <w:pStyle w:val="subsection"/>
      </w:pPr>
      <w:r w:rsidRPr="00322F3B">
        <w:tab/>
      </w:r>
      <w:r w:rsidRPr="00322F3B">
        <w:tab/>
        <w:t>If:</w:t>
      </w:r>
    </w:p>
    <w:p w14:paraId="4F37C40D" w14:textId="221FFFE3"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R&amp;D entity incurs expenditure to another entity on all or part of an </w:t>
      </w:r>
      <w:r w:rsidR="009953FD" w:rsidRPr="009953FD">
        <w:rPr>
          <w:position w:val="6"/>
          <w:sz w:val="16"/>
        </w:rPr>
        <w:t>*</w:t>
      </w:r>
      <w:r w:rsidRPr="00322F3B">
        <w:t>R&amp;D activity; and</w:t>
      </w:r>
    </w:p>
    <w:p w14:paraId="2968F865" w14:textId="77777777" w:rsidR="0037072A" w:rsidRPr="00322F3B" w:rsidRDefault="0037072A" w:rsidP="0037072A">
      <w:pPr>
        <w:pStyle w:val="paragraph"/>
      </w:pPr>
      <w:r w:rsidRPr="00322F3B">
        <w:tab/>
        <w:t>(b)</w:t>
      </w:r>
      <w:r w:rsidRPr="00322F3B">
        <w:tab/>
        <w:t>either:</w:t>
      </w:r>
    </w:p>
    <w:p w14:paraId="3B0E1415" w14:textId="167BF84D" w:rsidR="0037072A" w:rsidRPr="00322F3B" w:rsidRDefault="0037072A" w:rsidP="0037072A">
      <w:pPr>
        <w:pStyle w:val="paragraphsub"/>
      </w:pPr>
      <w:r w:rsidRPr="00322F3B">
        <w:tab/>
        <w:t>(i)</w:t>
      </w:r>
      <w:r w:rsidRPr="00322F3B">
        <w:tab/>
        <w:t xml:space="preserve">when the R&amp;D entity incurs the expenditure, the R&amp;D entity and the other entity do not deal with each other at </w:t>
      </w:r>
      <w:r w:rsidR="009953FD" w:rsidRPr="009953FD">
        <w:rPr>
          <w:position w:val="6"/>
          <w:sz w:val="16"/>
        </w:rPr>
        <w:t>*</w:t>
      </w:r>
      <w:r w:rsidRPr="00322F3B">
        <w:t>arm’s length; or</w:t>
      </w:r>
    </w:p>
    <w:p w14:paraId="262537DB" w14:textId="44B7E84C" w:rsidR="0037072A" w:rsidRPr="00322F3B" w:rsidRDefault="0037072A" w:rsidP="0037072A">
      <w:pPr>
        <w:pStyle w:val="paragraphsub"/>
      </w:pPr>
      <w:r w:rsidRPr="00322F3B">
        <w:tab/>
        <w:t>(ii)</w:t>
      </w:r>
      <w:r w:rsidRPr="00322F3B">
        <w:tab/>
        <w:t xml:space="preserve">the other entity is the R&amp;D entity’s </w:t>
      </w:r>
      <w:r w:rsidR="009953FD" w:rsidRPr="009953FD">
        <w:rPr>
          <w:position w:val="6"/>
          <w:sz w:val="16"/>
        </w:rPr>
        <w:t>*</w:t>
      </w:r>
      <w:r w:rsidRPr="00322F3B">
        <w:t>associate; and</w:t>
      </w:r>
    </w:p>
    <w:p w14:paraId="7CDC984F" w14:textId="605F2AA9" w:rsidR="0037072A" w:rsidRPr="00322F3B" w:rsidRDefault="0037072A" w:rsidP="0037072A">
      <w:pPr>
        <w:pStyle w:val="paragraph"/>
      </w:pPr>
      <w:r w:rsidRPr="00322F3B">
        <w:tab/>
        <w:t>(c)</w:t>
      </w:r>
      <w:r w:rsidRPr="00322F3B">
        <w:tab/>
        <w:t xml:space="preserve">the expenditure exceeds the </w:t>
      </w:r>
      <w:r w:rsidR="009953FD" w:rsidRPr="009953FD">
        <w:rPr>
          <w:position w:val="6"/>
          <w:sz w:val="16"/>
        </w:rPr>
        <w:t>*</w:t>
      </w:r>
      <w:r w:rsidRPr="00322F3B">
        <w:t>market value of the relevant R&amp;D activity or part (as appropriate);</w:t>
      </w:r>
    </w:p>
    <w:p w14:paraId="35CC010A" w14:textId="77777777" w:rsidR="0037072A" w:rsidRPr="00322F3B" w:rsidRDefault="0037072A" w:rsidP="0037072A">
      <w:pPr>
        <w:pStyle w:val="subsection2"/>
      </w:pPr>
      <w:r w:rsidRPr="00322F3B">
        <w:t>for the purposes of this Division, the R&amp;D entity is treated as if the amount of expenditure it incurred on the relevant R&amp;D activity or part (as appropriate) were equal to that market value.</w:t>
      </w:r>
    </w:p>
    <w:p w14:paraId="6E50BDAA" w14:textId="73872B4B" w:rsidR="0037072A" w:rsidRPr="00322F3B" w:rsidRDefault="0037072A" w:rsidP="0037072A">
      <w:pPr>
        <w:pStyle w:val="notetext"/>
      </w:pPr>
      <w:r w:rsidRPr="00322F3B">
        <w:lastRenderedPageBreak/>
        <w:t>Note:</w:t>
      </w:r>
      <w:r w:rsidRPr="00322F3B">
        <w:tab/>
        <w:t xml:space="preserve">For the purposes of a deduction under </w:t>
      </w:r>
      <w:r w:rsidR="009F5D03" w:rsidRPr="00322F3B">
        <w:t>section 3</w:t>
      </w:r>
      <w:r w:rsidRPr="00322F3B">
        <w:t>55</w:t>
      </w:r>
      <w:r w:rsidR="009953FD">
        <w:noBreakHyphen/>
      </w:r>
      <w:r w:rsidRPr="00322F3B">
        <w:t>305 or 355</w:t>
      </w:r>
      <w:r w:rsidR="009953FD">
        <w:noBreakHyphen/>
      </w:r>
      <w:r w:rsidRPr="00322F3B">
        <w:t xml:space="preserve">520 for an asset’s decline in value, the </w:t>
      </w:r>
      <w:r w:rsidR="0012409E" w:rsidRPr="00322F3B">
        <w:t>arm’s length</w:t>
      </w:r>
      <w:r w:rsidRPr="00322F3B">
        <w:t xml:space="preserve"> rules in Division</w:t>
      </w:r>
      <w:r w:rsidR="00825006" w:rsidRPr="00322F3B">
        <w:t> </w:t>
      </w:r>
      <w:r w:rsidRPr="00322F3B">
        <w:t>40 apply as part of the notional application of that Division under that section.</w:t>
      </w:r>
    </w:p>
    <w:p w14:paraId="2A890537" w14:textId="1D36A36E" w:rsidR="0037072A" w:rsidRPr="00322F3B" w:rsidRDefault="0037072A" w:rsidP="0037072A">
      <w:pPr>
        <w:pStyle w:val="ActHead5"/>
      </w:pPr>
      <w:bookmarkStart w:id="301" w:name="_Toc201755779"/>
      <w:r w:rsidRPr="00322F3B">
        <w:rPr>
          <w:rStyle w:val="CharSectno"/>
        </w:rPr>
        <w:t>355</w:t>
      </w:r>
      <w:r w:rsidR="009953FD">
        <w:rPr>
          <w:rStyle w:val="CharSectno"/>
        </w:rPr>
        <w:noBreakHyphen/>
      </w:r>
      <w:r w:rsidRPr="00322F3B">
        <w:rPr>
          <w:rStyle w:val="CharSectno"/>
        </w:rPr>
        <w:t>405</w:t>
      </w:r>
      <w:r w:rsidRPr="00322F3B">
        <w:t xml:space="preserve">  Expenditure not at risk</w:t>
      </w:r>
      <w:bookmarkEnd w:id="301"/>
    </w:p>
    <w:p w14:paraId="6599DC87" w14:textId="68899DDE"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 xml:space="preserve">R&amp;D entity cannot deduct expenditure under </w:t>
      </w:r>
      <w:r w:rsidR="009F5D03" w:rsidRPr="00322F3B">
        <w:t>section 3</w:t>
      </w:r>
      <w:r w:rsidRPr="00322F3B">
        <w:t>55</w:t>
      </w:r>
      <w:r w:rsidR="009953FD">
        <w:noBreakHyphen/>
      </w:r>
      <w:r w:rsidRPr="00322F3B">
        <w:t>205 or 355</w:t>
      </w:r>
      <w:r w:rsidR="009953FD">
        <w:noBreakHyphen/>
      </w:r>
      <w:r w:rsidRPr="00322F3B">
        <w:t>480 if:</w:t>
      </w:r>
    </w:p>
    <w:p w14:paraId="5AAE272B" w14:textId="26AAF128" w:rsidR="0037072A" w:rsidRPr="00322F3B" w:rsidRDefault="0037072A" w:rsidP="0037072A">
      <w:pPr>
        <w:pStyle w:val="paragraph"/>
      </w:pPr>
      <w:r w:rsidRPr="00322F3B">
        <w:tab/>
        <w:t>(a)</w:t>
      </w:r>
      <w:r w:rsidRPr="00322F3B">
        <w:tab/>
        <w:t xml:space="preserve">when it incurs the expenditure, the R&amp;D entity or its </w:t>
      </w:r>
      <w:r w:rsidR="009953FD" w:rsidRPr="009953FD">
        <w:rPr>
          <w:position w:val="6"/>
          <w:sz w:val="16"/>
        </w:rPr>
        <w:t>*</w:t>
      </w:r>
      <w:r w:rsidRPr="00322F3B">
        <w:t>associate had received, or could reasonably be expected to receive, consideration:</w:t>
      </w:r>
    </w:p>
    <w:p w14:paraId="66218DB0" w14:textId="77777777" w:rsidR="0037072A" w:rsidRPr="00322F3B" w:rsidRDefault="0037072A" w:rsidP="0037072A">
      <w:pPr>
        <w:pStyle w:val="paragraphsub"/>
      </w:pPr>
      <w:r w:rsidRPr="00322F3B">
        <w:tab/>
        <w:t>(i)</w:t>
      </w:r>
      <w:r w:rsidRPr="00322F3B">
        <w:tab/>
        <w:t>as a direct or indirect result of the expenditure being incurred; and</w:t>
      </w:r>
    </w:p>
    <w:p w14:paraId="30457673" w14:textId="77777777" w:rsidR="0037072A" w:rsidRPr="00322F3B" w:rsidRDefault="0037072A" w:rsidP="0037072A">
      <w:pPr>
        <w:pStyle w:val="paragraphsub"/>
      </w:pPr>
      <w:r w:rsidRPr="00322F3B">
        <w:tab/>
        <w:t>(ii)</w:t>
      </w:r>
      <w:r w:rsidRPr="00322F3B">
        <w:tab/>
        <w:t>regardless of the results of the activities on which the expenditure is incurred; and</w:t>
      </w:r>
    </w:p>
    <w:p w14:paraId="73DDE7A0" w14:textId="77777777" w:rsidR="0037072A" w:rsidRPr="00322F3B" w:rsidRDefault="0037072A" w:rsidP="0037072A">
      <w:pPr>
        <w:pStyle w:val="paragraph"/>
      </w:pPr>
      <w:r w:rsidRPr="00322F3B">
        <w:tab/>
        <w:t>(b)</w:t>
      </w:r>
      <w:r w:rsidRPr="00322F3B">
        <w:tab/>
        <w:t>that consideration is equal to or greater than the expenditure.</w:t>
      </w:r>
    </w:p>
    <w:p w14:paraId="230BDAC4" w14:textId="4870E09E" w:rsidR="0037072A" w:rsidRPr="00322F3B" w:rsidRDefault="0037072A" w:rsidP="0037072A">
      <w:pPr>
        <w:pStyle w:val="notetext"/>
      </w:pPr>
      <w:r w:rsidRPr="00322F3B">
        <w:t>Note:</w:t>
      </w:r>
      <w:r w:rsidRPr="00322F3B">
        <w:tab/>
        <w:t>Section</w:t>
      </w:r>
      <w:r w:rsidR="00825006" w:rsidRPr="00322F3B">
        <w:t> </w:t>
      </w:r>
      <w:r w:rsidRPr="00322F3B">
        <w:t>355</w:t>
      </w:r>
      <w:r w:rsidR="009953FD">
        <w:noBreakHyphen/>
      </w:r>
      <w:r w:rsidRPr="00322F3B">
        <w:t>205 is about deductions for R&amp;D expenditure. Section</w:t>
      </w:r>
      <w:r w:rsidR="00825006" w:rsidRPr="00322F3B">
        <w:t> </w:t>
      </w:r>
      <w:r w:rsidRPr="00322F3B">
        <w:t>355</w:t>
      </w:r>
      <w:r w:rsidR="009953FD">
        <w:noBreakHyphen/>
      </w:r>
      <w:r w:rsidRPr="00322F3B">
        <w:t>480 is about deductions for earlier year associate R&amp;D expenditure.</w:t>
      </w:r>
    </w:p>
    <w:p w14:paraId="18D44B93" w14:textId="77777777" w:rsidR="0037072A" w:rsidRPr="00322F3B" w:rsidRDefault="0037072A" w:rsidP="0037072A">
      <w:pPr>
        <w:pStyle w:val="subsection"/>
      </w:pPr>
      <w:r w:rsidRPr="00322F3B">
        <w:tab/>
        <w:t>(2)</w:t>
      </w:r>
      <w:r w:rsidRPr="00322F3B">
        <w:tab/>
        <w:t>If:</w:t>
      </w:r>
    </w:p>
    <w:p w14:paraId="23640CFD" w14:textId="5015F700" w:rsidR="0037072A" w:rsidRPr="00322F3B" w:rsidRDefault="0037072A" w:rsidP="0037072A">
      <w:pPr>
        <w:pStyle w:val="paragraph"/>
      </w:pPr>
      <w:r w:rsidRPr="00322F3B">
        <w:tab/>
        <w:t>(a)</w:t>
      </w:r>
      <w:r w:rsidRPr="00322F3B">
        <w:tab/>
        <w:t xml:space="preserve">when an </w:t>
      </w:r>
      <w:r w:rsidR="009953FD" w:rsidRPr="009953FD">
        <w:rPr>
          <w:position w:val="6"/>
          <w:sz w:val="16"/>
        </w:rPr>
        <w:t>*</w:t>
      </w:r>
      <w:r w:rsidRPr="00322F3B">
        <w:t xml:space="preserve">R&amp;D entity incurs expenditure, the R&amp;D entity or its </w:t>
      </w:r>
      <w:r w:rsidR="009953FD" w:rsidRPr="009953FD">
        <w:rPr>
          <w:position w:val="6"/>
          <w:sz w:val="16"/>
        </w:rPr>
        <w:t>*</w:t>
      </w:r>
      <w:r w:rsidRPr="00322F3B">
        <w:t>associate had received, or could reasonably be expected to receive, consideration:</w:t>
      </w:r>
    </w:p>
    <w:p w14:paraId="5052FD6E" w14:textId="77777777" w:rsidR="0037072A" w:rsidRPr="00322F3B" w:rsidRDefault="0037072A" w:rsidP="0037072A">
      <w:pPr>
        <w:pStyle w:val="paragraphsub"/>
      </w:pPr>
      <w:r w:rsidRPr="00322F3B">
        <w:tab/>
        <w:t>(i)</w:t>
      </w:r>
      <w:r w:rsidRPr="00322F3B">
        <w:tab/>
        <w:t>as a direct or indirect result of the expenditure being incurred; and</w:t>
      </w:r>
    </w:p>
    <w:p w14:paraId="1AD155A8" w14:textId="77777777" w:rsidR="0037072A" w:rsidRPr="00322F3B" w:rsidRDefault="0037072A" w:rsidP="0037072A">
      <w:pPr>
        <w:pStyle w:val="paragraphsub"/>
      </w:pPr>
      <w:r w:rsidRPr="00322F3B">
        <w:tab/>
        <w:t>(ii)</w:t>
      </w:r>
      <w:r w:rsidRPr="00322F3B">
        <w:tab/>
        <w:t>regardless of the results of the activities on which the expenditure is incurred; and</w:t>
      </w:r>
    </w:p>
    <w:p w14:paraId="6BCFC8B3" w14:textId="77777777" w:rsidR="0037072A" w:rsidRPr="00322F3B" w:rsidRDefault="0037072A" w:rsidP="0037072A">
      <w:pPr>
        <w:pStyle w:val="paragraph"/>
      </w:pPr>
      <w:r w:rsidRPr="00322F3B">
        <w:tab/>
        <w:t>(b)</w:t>
      </w:r>
      <w:r w:rsidRPr="00322F3B">
        <w:tab/>
        <w:t>that consideration is less than the expenditure;</w:t>
      </w:r>
    </w:p>
    <w:p w14:paraId="1D535D7C" w14:textId="0C7B5454" w:rsidR="0037072A" w:rsidRPr="00322F3B" w:rsidRDefault="0037072A" w:rsidP="0037072A">
      <w:pPr>
        <w:pStyle w:val="subsection2"/>
      </w:pPr>
      <w:r w:rsidRPr="00322F3B">
        <w:t xml:space="preserve">the R&amp;D entity cannot deduct under </w:t>
      </w:r>
      <w:r w:rsidR="009F5D03" w:rsidRPr="00322F3B">
        <w:t>section 3</w:t>
      </w:r>
      <w:r w:rsidRPr="00322F3B">
        <w:t>55</w:t>
      </w:r>
      <w:r w:rsidR="009953FD">
        <w:noBreakHyphen/>
      </w:r>
      <w:r w:rsidRPr="00322F3B">
        <w:t>205 or 355</w:t>
      </w:r>
      <w:r w:rsidR="009953FD">
        <w:noBreakHyphen/>
      </w:r>
      <w:r w:rsidRPr="00322F3B">
        <w:t>480 so much of the expenditure as is equal to the consideration.</w:t>
      </w:r>
    </w:p>
    <w:p w14:paraId="22362B9A" w14:textId="77777777" w:rsidR="0037072A" w:rsidRPr="00322F3B" w:rsidRDefault="0037072A" w:rsidP="0037072A">
      <w:pPr>
        <w:pStyle w:val="subsection"/>
      </w:pPr>
      <w:r w:rsidRPr="00322F3B">
        <w:tab/>
        <w:t>(3)</w:t>
      </w:r>
      <w:r w:rsidRPr="00322F3B">
        <w:tab/>
        <w:t xml:space="preserve">For the purposes of </w:t>
      </w:r>
      <w:r w:rsidR="00825006" w:rsidRPr="00322F3B">
        <w:t>paragraphs (</w:t>
      </w:r>
      <w:r w:rsidRPr="00322F3B">
        <w:t>1)(a) and (2)(a), have regard to:</w:t>
      </w:r>
    </w:p>
    <w:p w14:paraId="13336659" w14:textId="77777777" w:rsidR="0037072A" w:rsidRPr="00322F3B" w:rsidRDefault="0037072A" w:rsidP="0037072A">
      <w:pPr>
        <w:pStyle w:val="paragraph"/>
      </w:pPr>
      <w:r w:rsidRPr="00322F3B">
        <w:tab/>
        <w:t>(a)</w:t>
      </w:r>
      <w:r w:rsidRPr="00322F3B">
        <w:tab/>
        <w:t>anything that happened or existed before or at the time the expenditure is incurred; and</w:t>
      </w:r>
    </w:p>
    <w:p w14:paraId="35EA2F09" w14:textId="77777777" w:rsidR="0037072A" w:rsidRPr="00322F3B" w:rsidRDefault="0037072A" w:rsidP="0037072A">
      <w:pPr>
        <w:pStyle w:val="paragraph"/>
      </w:pPr>
      <w:r w:rsidRPr="00322F3B">
        <w:tab/>
        <w:t>(b)</w:t>
      </w:r>
      <w:r w:rsidRPr="00322F3B">
        <w:tab/>
        <w:t>anything that is likely to happen or exist after that time.</w:t>
      </w:r>
    </w:p>
    <w:p w14:paraId="741B49C7" w14:textId="37F5A143" w:rsidR="0037072A" w:rsidRPr="00322F3B" w:rsidRDefault="0037072A" w:rsidP="0037072A">
      <w:pPr>
        <w:pStyle w:val="subsection"/>
      </w:pPr>
      <w:r w:rsidRPr="00322F3B">
        <w:lastRenderedPageBreak/>
        <w:tab/>
        <w:t>(4)</w:t>
      </w:r>
      <w:r w:rsidRPr="00322F3B">
        <w:tab/>
        <w:t xml:space="preserve">This section does not apply to expenditure incurred on </w:t>
      </w:r>
      <w:r w:rsidR="009953FD" w:rsidRPr="009953FD">
        <w:rPr>
          <w:position w:val="6"/>
          <w:sz w:val="16"/>
        </w:rPr>
        <w:t>*</w:t>
      </w:r>
      <w:r w:rsidRPr="00322F3B">
        <w:t>R&amp;D activities covered by paragraph</w:t>
      </w:r>
      <w:r w:rsidR="00825006" w:rsidRPr="00322F3B">
        <w:t> </w:t>
      </w:r>
      <w:r w:rsidRPr="00322F3B">
        <w:t>355</w:t>
      </w:r>
      <w:r w:rsidR="009953FD">
        <w:noBreakHyphen/>
      </w:r>
      <w:r w:rsidRPr="00322F3B">
        <w:t>210(1)(b) or (c).</w:t>
      </w:r>
    </w:p>
    <w:p w14:paraId="55EA4B81" w14:textId="77777777" w:rsidR="0037072A" w:rsidRPr="00322F3B" w:rsidRDefault="0037072A" w:rsidP="0037072A">
      <w:pPr>
        <w:pStyle w:val="notetext"/>
      </w:pPr>
      <w:r w:rsidRPr="00322F3B">
        <w:t>Note:</w:t>
      </w:r>
      <w:r w:rsidRPr="00322F3B">
        <w:tab/>
        <w:t>Those paragraphs cover R&amp;D activities conducted for foreign residents.</w:t>
      </w:r>
    </w:p>
    <w:p w14:paraId="185F8994" w14:textId="434CDF89" w:rsidR="0037072A" w:rsidRPr="00322F3B" w:rsidRDefault="0037072A" w:rsidP="0037072A">
      <w:pPr>
        <w:pStyle w:val="ActHead5"/>
      </w:pPr>
      <w:bookmarkStart w:id="302" w:name="_Toc201755780"/>
      <w:r w:rsidRPr="00322F3B">
        <w:rPr>
          <w:rStyle w:val="CharSectno"/>
        </w:rPr>
        <w:t>355</w:t>
      </w:r>
      <w:r w:rsidR="009953FD">
        <w:rPr>
          <w:rStyle w:val="CharSectno"/>
        </w:rPr>
        <w:noBreakHyphen/>
      </w:r>
      <w:r w:rsidRPr="00322F3B">
        <w:rPr>
          <w:rStyle w:val="CharSectno"/>
        </w:rPr>
        <w:t>410</w:t>
      </w:r>
      <w:r w:rsidRPr="00322F3B">
        <w:t xml:space="preserve">  Disposal of R&amp;D results</w:t>
      </w:r>
      <w:bookmarkEnd w:id="302"/>
    </w:p>
    <w:p w14:paraId="242DB3F5" w14:textId="3BBED85F" w:rsidR="0037072A" w:rsidRPr="00322F3B" w:rsidRDefault="0037072A" w:rsidP="0037072A">
      <w:pPr>
        <w:pStyle w:val="subsection"/>
      </w:pPr>
      <w:r w:rsidRPr="00322F3B">
        <w:tab/>
        <w:t>(1)</w:t>
      </w:r>
      <w:r w:rsidRPr="00322F3B">
        <w:tab/>
        <w:t xml:space="preserve">This section applies to an </w:t>
      </w:r>
      <w:r w:rsidR="009953FD" w:rsidRPr="009953FD">
        <w:rPr>
          <w:position w:val="6"/>
          <w:sz w:val="16"/>
        </w:rPr>
        <w:t>*</w:t>
      </w:r>
      <w:r w:rsidRPr="00322F3B">
        <w:t>R&amp;D entity if:</w:t>
      </w:r>
    </w:p>
    <w:p w14:paraId="085D7288" w14:textId="6DDB7781" w:rsidR="0037072A" w:rsidRPr="00322F3B" w:rsidRDefault="0037072A" w:rsidP="0037072A">
      <w:pPr>
        <w:pStyle w:val="paragraph"/>
      </w:pPr>
      <w:r w:rsidRPr="00322F3B">
        <w:tab/>
        <w:t>(a)</w:t>
      </w:r>
      <w:r w:rsidRPr="00322F3B">
        <w:tab/>
        <w:t xml:space="preserve">the R&amp;D entity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tax offset because it can:</w:t>
      </w:r>
    </w:p>
    <w:p w14:paraId="03FF8B8D" w14:textId="52F0F56C" w:rsidR="0037072A" w:rsidRPr="00322F3B" w:rsidRDefault="0037072A" w:rsidP="0037072A">
      <w:pPr>
        <w:pStyle w:val="paragraphsub"/>
      </w:pPr>
      <w:r w:rsidRPr="00322F3B">
        <w:tab/>
        <w:t>(i)</w:t>
      </w:r>
      <w:r w:rsidRPr="00322F3B">
        <w:tab/>
        <w:t xml:space="preserve">deduct under </w:t>
      </w:r>
      <w:r w:rsidR="009F5D03" w:rsidRPr="00322F3B">
        <w:t>section 3</w:t>
      </w:r>
      <w:r w:rsidRPr="00322F3B">
        <w:t>55</w:t>
      </w:r>
      <w:r w:rsidR="009953FD">
        <w:noBreakHyphen/>
      </w:r>
      <w:r w:rsidRPr="00322F3B">
        <w:t>205 or 355</w:t>
      </w:r>
      <w:r w:rsidR="009953FD">
        <w:noBreakHyphen/>
      </w:r>
      <w:r w:rsidRPr="00322F3B">
        <w:t xml:space="preserve">480 expenditure incurred on </w:t>
      </w:r>
      <w:r w:rsidR="009953FD" w:rsidRPr="009953FD">
        <w:rPr>
          <w:position w:val="6"/>
          <w:sz w:val="16"/>
        </w:rPr>
        <w:t>*</w:t>
      </w:r>
      <w:r w:rsidRPr="00322F3B">
        <w:t>R&amp;D activities; or</w:t>
      </w:r>
    </w:p>
    <w:p w14:paraId="7D993FEA" w14:textId="0B7CB435" w:rsidR="0037072A" w:rsidRPr="00322F3B" w:rsidRDefault="0037072A" w:rsidP="0037072A">
      <w:pPr>
        <w:pStyle w:val="paragraphsub"/>
      </w:pPr>
      <w:r w:rsidRPr="00322F3B">
        <w:tab/>
        <w:t>(ii)</w:t>
      </w:r>
      <w:r w:rsidRPr="00322F3B">
        <w:tab/>
        <w:t xml:space="preserve">deduct under </w:t>
      </w:r>
      <w:r w:rsidR="009F5D03" w:rsidRPr="00322F3B">
        <w:t>section 3</w:t>
      </w:r>
      <w:r w:rsidRPr="00322F3B">
        <w:t>55</w:t>
      </w:r>
      <w:r w:rsidR="009953FD">
        <w:noBreakHyphen/>
      </w:r>
      <w:r w:rsidRPr="00322F3B">
        <w:t>305 or 355</w:t>
      </w:r>
      <w:r w:rsidR="009953FD">
        <w:noBreakHyphen/>
      </w:r>
      <w:r w:rsidRPr="00322F3B">
        <w:t xml:space="preserve">520 an amount for an asset (the </w:t>
      </w:r>
      <w:r w:rsidRPr="00322F3B">
        <w:rPr>
          <w:b/>
          <w:i/>
        </w:rPr>
        <w:t>R&amp;D asset</w:t>
      </w:r>
      <w:r w:rsidRPr="00322F3B">
        <w:t>) used for the purpose of conducting one or more R&amp;D activities; and</w:t>
      </w:r>
    </w:p>
    <w:p w14:paraId="7B35EDD7" w14:textId="77777777" w:rsidR="0037072A" w:rsidRPr="00322F3B" w:rsidRDefault="0037072A" w:rsidP="0037072A">
      <w:pPr>
        <w:pStyle w:val="paragraph"/>
      </w:pPr>
      <w:r w:rsidRPr="00322F3B">
        <w:tab/>
        <w:t>(b)</w:t>
      </w:r>
      <w:r w:rsidRPr="00322F3B">
        <w:tab/>
        <w:t xml:space="preserve">the R&amp;D entity receives or becomes entitled to receive one or more of the following amounts (the </w:t>
      </w:r>
      <w:r w:rsidRPr="00322F3B">
        <w:rPr>
          <w:b/>
          <w:i/>
        </w:rPr>
        <w:t>results amounts</w:t>
      </w:r>
      <w:r w:rsidRPr="00322F3B">
        <w:t xml:space="preserve">) in an income year (the </w:t>
      </w:r>
      <w:r w:rsidRPr="00322F3B">
        <w:rPr>
          <w:b/>
          <w:i/>
        </w:rPr>
        <w:t>results year</w:t>
      </w:r>
      <w:r w:rsidRPr="00322F3B">
        <w:t>):</w:t>
      </w:r>
    </w:p>
    <w:p w14:paraId="5EF2386E" w14:textId="77777777" w:rsidR="0037072A" w:rsidRPr="00322F3B" w:rsidRDefault="0037072A" w:rsidP="0037072A">
      <w:pPr>
        <w:pStyle w:val="paragraphsub"/>
      </w:pPr>
      <w:r w:rsidRPr="00322F3B">
        <w:tab/>
        <w:t>(i)</w:t>
      </w:r>
      <w:r w:rsidRPr="00322F3B">
        <w:tab/>
        <w:t>an amount for the results of any of the R&amp;D activities;</w:t>
      </w:r>
    </w:p>
    <w:p w14:paraId="0D6BC063" w14:textId="77777777" w:rsidR="0037072A" w:rsidRPr="00322F3B" w:rsidRDefault="0037072A" w:rsidP="0037072A">
      <w:pPr>
        <w:pStyle w:val="paragraphsub"/>
      </w:pPr>
      <w:r w:rsidRPr="00322F3B">
        <w:tab/>
        <w:t>(ii)</w:t>
      </w:r>
      <w:r w:rsidRPr="00322F3B">
        <w:tab/>
        <w:t>an amount from granting access to, or the right to use, any of those results;</w:t>
      </w:r>
    </w:p>
    <w:p w14:paraId="79C04312" w14:textId="77777777" w:rsidR="0037072A" w:rsidRPr="00322F3B" w:rsidRDefault="0037072A" w:rsidP="0037072A">
      <w:pPr>
        <w:pStyle w:val="paragraphsub"/>
      </w:pPr>
      <w:r w:rsidRPr="00322F3B">
        <w:tab/>
        <w:t>(iii)</w:t>
      </w:r>
      <w:r w:rsidRPr="00322F3B">
        <w:tab/>
        <w:t>an amount attributable to the R&amp;D entity having incurred the expenditure, including an amount it is entitled to receive regardless of the results of the R&amp;D activities;</w:t>
      </w:r>
    </w:p>
    <w:p w14:paraId="5FD9F0B7" w14:textId="77777777" w:rsidR="0037072A" w:rsidRPr="00322F3B" w:rsidRDefault="0037072A" w:rsidP="0037072A">
      <w:pPr>
        <w:pStyle w:val="paragraphsub"/>
      </w:pPr>
      <w:r w:rsidRPr="00322F3B">
        <w:tab/>
        <w:t>(iv)</w:t>
      </w:r>
      <w:r w:rsidRPr="00322F3B">
        <w:tab/>
        <w:t xml:space="preserve">an amount attributable to the R&amp;D asset being used for the purpose mentioned in </w:t>
      </w:r>
      <w:r w:rsidR="00825006" w:rsidRPr="00322F3B">
        <w:t>subparagraph (</w:t>
      </w:r>
      <w:r w:rsidRPr="00322F3B">
        <w:t>a)(ii), including an amount the R&amp;D entity is entitled to receive regardless of the results of the R&amp;D activities;</w:t>
      </w:r>
    </w:p>
    <w:p w14:paraId="46F47AF7" w14:textId="58E58B0A" w:rsidR="0037072A" w:rsidRPr="00322F3B" w:rsidRDefault="0037072A" w:rsidP="0037072A">
      <w:pPr>
        <w:pStyle w:val="paragraphsub"/>
      </w:pPr>
      <w:r w:rsidRPr="00322F3B">
        <w:tab/>
        <w:t>(v)</w:t>
      </w:r>
      <w:r w:rsidRPr="00322F3B">
        <w:tab/>
        <w:t xml:space="preserve">an amount from </w:t>
      </w:r>
      <w:r w:rsidR="009953FD" w:rsidRPr="009953FD">
        <w:rPr>
          <w:position w:val="6"/>
          <w:sz w:val="16"/>
        </w:rPr>
        <w:t>*</w:t>
      </w:r>
      <w:r w:rsidRPr="00322F3B">
        <w:t xml:space="preserve">disposing of a </w:t>
      </w:r>
      <w:r w:rsidR="009953FD" w:rsidRPr="009953FD">
        <w:rPr>
          <w:position w:val="6"/>
          <w:sz w:val="16"/>
        </w:rPr>
        <w:t>*</w:t>
      </w:r>
      <w:r w:rsidRPr="00322F3B">
        <w:t>CGT asset, or from granting a right to occupy or use a CGT asset, where the disposal or grant resulted in another person acquiring a right to access or use any of those results.</w:t>
      </w:r>
    </w:p>
    <w:p w14:paraId="2C1E3172" w14:textId="637D433A" w:rsidR="0037072A" w:rsidRPr="00322F3B" w:rsidRDefault="0037072A" w:rsidP="0037072A">
      <w:pPr>
        <w:pStyle w:val="notetext"/>
      </w:pPr>
      <w:r w:rsidRPr="00322F3B">
        <w:t>Note:</w:t>
      </w:r>
      <w:r w:rsidRPr="00322F3B">
        <w:tab/>
        <w:t xml:space="preserve">This section also applies with changes to the partners of an R&amp;D partnership (see </w:t>
      </w:r>
      <w:r w:rsidR="009F5D03" w:rsidRPr="00322F3B">
        <w:t>section 3</w:t>
      </w:r>
      <w:r w:rsidRPr="00322F3B">
        <w:t>55</w:t>
      </w:r>
      <w:r w:rsidR="009953FD">
        <w:noBreakHyphen/>
      </w:r>
      <w:r w:rsidRPr="00322F3B">
        <w:t>535).</w:t>
      </w:r>
    </w:p>
    <w:p w14:paraId="1D5BA27B" w14:textId="0A86BE92" w:rsidR="0037072A" w:rsidRPr="00322F3B" w:rsidRDefault="0037072A" w:rsidP="0037072A">
      <w:pPr>
        <w:pStyle w:val="subsection"/>
      </w:pPr>
      <w:r w:rsidRPr="00322F3B">
        <w:lastRenderedPageBreak/>
        <w:tab/>
        <w:t>(2)</w:t>
      </w:r>
      <w:r w:rsidRPr="00322F3B">
        <w:tab/>
        <w:t xml:space="preserve">For each results amount, the following amount is included in the </w:t>
      </w:r>
      <w:r w:rsidR="009953FD" w:rsidRPr="009953FD">
        <w:rPr>
          <w:position w:val="6"/>
          <w:sz w:val="16"/>
        </w:rPr>
        <w:t>*</w:t>
      </w:r>
      <w:r w:rsidRPr="00322F3B">
        <w:t>R&amp;D entity’s assessable income for the results year:</w:t>
      </w:r>
    </w:p>
    <w:p w14:paraId="5F7507C6" w14:textId="769CAE84" w:rsidR="0037072A" w:rsidRPr="00322F3B" w:rsidRDefault="0037072A" w:rsidP="0037072A">
      <w:pPr>
        <w:pStyle w:val="paragraph"/>
      </w:pPr>
      <w:r w:rsidRPr="00322F3B">
        <w:tab/>
        <w:t>(a)</w:t>
      </w:r>
      <w:r w:rsidRPr="00322F3B">
        <w:tab/>
        <w:t xml:space="preserve">if the results amount is only a results amount because of </w:t>
      </w:r>
      <w:r w:rsidR="00825006" w:rsidRPr="00322F3B">
        <w:t>subparagraph (</w:t>
      </w:r>
      <w:r w:rsidRPr="00322F3B">
        <w:t xml:space="preserve">1)(b)(v), and the asset referred to in that subparagraph is a </w:t>
      </w:r>
      <w:r w:rsidR="009953FD" w:rsidRPr="009953FD">
        <w:rPr>
          <w:position w:val="6"/>
          <w:sz w:val="16"/>
        </w:rPr>
        <w:t>*</w:t>
      </w:r>
      <w:r w:rsidRPr="00322F3B">
        <w:t xml:space="preserve">depreciating asset—an amount equal to the extent (if any) that the results amount exceeds the asset’s </w:t>
      </w:r>
      <w:r w:rsidR="009953FD" w:rsidRPr="009953FD">
        <w:rPr>
          <w:position w:val="6"/>
          <w:sz w:val="16"/>
        </w:rPr>
        <w:t>*</w:t>
      </w:r>
      <w:r w:rsidRPr="00322F3B">
        <w:t>cost just before the disposal or grant;</w:t>
      </w:r>
    </w:p>
    <w:p w14:paraId="27B80E86" w14:textId="720C62F3" w:rsidR="0037072A" w:rsidRPr="00322F3B" w:rsidRDefault="0037072A" w:rsidP="0037072A">
      <w:pPr>
        <w:pStyle w:val="paragraph"/>
      </w:pPr>
      <w:r w:rsidRPr="00322F3B">
        <w:tab/>
        <w:t>(b)</w:t>
      </w:r>
      <w:r w:rsidRPr="00322F3B">
        <w:tab/>
        <w:t xml:space="preserve">if the results amount is only a results amount because of </w:t>
      </w:r>
      <w:r w:rsidR="00825006" w:rsidRPr="00322F3B">
        <w:t>subparagraph (</w:t>
      </w:r>
      <w:r w:rsidRPr="00322F3B">
        <w:t xml:space="preserve">1)(b)(v), and the asset referred to in that subparagraph is not a depreciating asset—an amount equal to the extent (if any) that the results amount exceeds the asset’s </w:t>
      </w:r>
      <w:r w:rsidR="009953FD" w:rsidRPr="009953FD">
        <w:rPr>
          <w:position w:val="6"/>
          <w:sz w:val="16"/>
        </w:rPr>
        <w:t>*</w:t>
      </w:r>
      <w:r w:rsidRPr="00322F3B">
        <w:t>cost base just before the disposal or grant;</w:t>
      </w:r>
    </w:p>
    <w:p w14:paraId="5B11EB1E" w14:textId="77777777" w:rsidR="0037072A" w:rsidRPr="00322F3B" w:rsidRDefault="0037072A" w:rsidP="0037072A">
      <w:pPr>
        <w:pStyle w:val="paragraph"/>
      </w:pPr>
      <w:r w:rsidRPr="00322F3B">
        <w:tab/>
        <w:t>(c)</w:t>
      </w:r>
      <w:r w:rsidRPr="00322F3B">
        <w:tab/>
        <w:t>otherwise—the results amount.</w:t>
      </w:r>
    </w:p>
    <w:p w14:paraId="5975BFD4" w14:textId="2AA7DFE4" w:rsidR="0037072A" w:rsidRPr="00322F3B" w:rsidRDefault="0037072A" w:rsidP="0037072A">
      <w:pPr>
        <w:pStyle w:val="subsection"/>
      </w:pPr>
      <w:r w:rsidRPr="00322F3B">
        <w:tab/>
        <w:t>(3)</w:t>
      </w:r>
      <w:r w:rsidRPr="00322F3B">
        <w:tab/>
        <w:t xml:space="preserve">For the purposes of </w:t>
      </w:r>
      <w:r w:rsidR="00825006" w:rsidRPr="00322F3B">
        <w:t>paragraph (</w:t>
      </w:r>
      <w:r w:rsidRPr="00322F3B">
        <w:t xml:space="preserve">2)(a), assume that </w:t>
      </w:r>
      <w:r w:rsidR="009953FD">
        <w:t>subsection 4</w:t>
      </w:r>
      <w:r w:rsidRPr="00322F3B">
        <w:t>0</w:t>
      </w:r>
      <w:r w:rsidR="009953FD">
        <w:noBreakHyphen/>
      </w:r>
      <w:r w:rsidRPr="00322F3B">
        <w:t>45(2) did not, except in the case of buildings and extensions, alterations and improvements to buildings, prevent Division</w:t>
      </w:r>
      <w:r w:rsidR="00825006" w:rsidRPr="00322F3B">
        <w:t> </w:t>
      </w:r>
      <w:r w:rsidRPr="00322F3B">
        <w:t>40 from applying to certain capital works.</w:t>
      </w:r>
    </w:p>
    <w:p w14:paraId="154D115E" w14:textId="118DAFE7" w:rsidR="0037072A" w:rsidRPr="00322F3B" w:rsidRDefault="0037072A" w:rsidP="0037072A">
      <w:pPr>
        <w:pStyle w:val="ActHead5"/>
      </w:pPr>
      <w:bookmarkStart w:id="303" w:name="_Toc201755781"/>
      <w:r w:rsidRPr="00322F3B">
        <w:rPr>
          <w:rStyle w:val="CharSectno"/>
        </w:rPr>
        <w:t>355</w:t>
      </w:r>
      <w:r w:rsidR="009953FD">
        <w:rPr>
          <w:rStyle w:val="CharSectno"/>
        </w:rPr>
        <w:noBreakHyphen/>
      </w:r>
      <w:r w:rsidRPr="00322F3B">
        <w:rPr>
          <w:rStyle w:val="CharSectno"/>
        </w:rPr>
        <w:t>415</w:t>
      </w:r>
      <w:r w:rsidRPr="00322F3B">
        <w:t xml:space="preserve">  Reducing deductions to reflect mark</w:t>
      </w:r>
      <w:r w:rsidR="009953FD">
        <w:noBreakHyphen/>
      </w:r>
      <w:r w:rsidRPr="00322F3B">
        <w:t>ups within groups</w:t>
      </w:r>
      <w:bookmarkEnd w:id="303"/>
    </w:p>
    <w:p w14:paraId="48A00576" w14:textId="1E270859" w:rsidR="0037072A" w:rsidRPr="00322F3B" w:rsidRDefault="0037072A" w:rsidP="0037072A">
      <w:pPr>
        <w:pStyle w:val="subsection"/>
      </w:pPr>
      <w:r w:rsidRPr="00322F3B">
        <w:tab/>
        <w:t>(1)</w:t>
      </w:r>
      <w:r w:rsidRPr="00322F3B">
        <w:tab/>
        <w:t xml:space="preserve">This section applies to an </w:t>
      </w:r>
      <w:r w:rsidR="009953FD" w:rsidRPr="009953FD">
        <w:rPr>
          <w:position w:val="6"/>
          <w:sz w:val="16"/>
        </w:rPr>
        <w:t>*</w:t>
      </w:r>
      <w:r w:rsidRPr="00322F3B">
        <w:t>R&amp;D entity if:</w:t>
      </w:r>
    </w:p>
    <w:p w14:paraId="3DFE5031" w14:textId="4A9D94AB" w:rsidR="0037072A" w:rsidRPr="00322F3B" w:rsidRDefault="0037072A" w:rsidP="0037072A">
      <w:pPr>
        <w:pStyle w:val="paragraph"/>
      </w:pPr>
      <w:r w:rsidRPr="00322F3B">
        <w:tab/>
        <w:t>(a)</w:t>
      </w:r>
      <w:r w:rsidRPr="00322F3B">
        <w:tab/>
        <w:t xml:space="preserve">the R&amp;D entity can deduct an amount under </w:t>
      </w:r>
      <w:r w:rsidR="009F5D03" w:rsidRPr="00322F3B">
        <w:t>section 3</w:t>
      </w:r>
      <w:r w:rsidRPr="00322F3B">
        <w:t>55</w:t>
      </w:r>
      <w:r w:rsidR="009953FD">
        <w:noBreakHyphen/>
      </w:r>
      <w:r w:rsidRPr="00322F3B">
        <w:t>205 or 355</w:t>
      </w:r>
      <w:r w:rsidR="009953FD">
        <w:noBreakHyphen/>
      </w:r>
      <w:r w:rsidRPr="00322F3B">
        <w:t xml:space="preserve">480 for an income year for one or more </w:t>
      </w:r>
      <w:r w:rsidR="009953FD" w:rsidRPr="009953FD">
        <w:rPr>
          <w:position w:val="6"/>
          <w:sz w:val="16"/>
        </w:rPr>
        <w:t>*</w:t>
      </w:r>
      <w:r w:rsidRPr="00322F3B">
        <w:t>R&amp;D activities; and</w:t>
      </w:r>
    </w:p>
    <w:p w14:paraId="605736D9" w14:textId="04DA06A8" w:rsidR="0037072A" w:rsidRPr="00322F3B" w:rsidRDefault="0037072A" w:rsidP="0037072A">
      <w:pPr>
        <w:pStyle w:val="paragraph"/>
      </w:pPr>
      <w:r w:rsidRPr="00322F3B">
        <w:tab/>
        <w:t>(b)</w:t>
      </w:r>
      <w:r w:rsidRPr="00322F3B">
        <w:tab/>
        <w:t xml:space="preserve">one or more other entities (the </w:t>
      </w:r>
      <w:r w:rsidRPr="00322F3B">
        <w:rPr>
          <w:b/>
          <w:i/>
        </w:rPr>
        <w:t>grouped entities</w:t>
      </w:r>
      <w:r w:rsidRPr="00322F3B">
        <w:t xml:space="preserve">) incurred expenditure during the income year, or an earlier income year, on one or more of those </w:t>
      </w:r>
      <w:r w:rsidR="009953FD" w:rsidRPr="009953FD">
        <w:rPr>
          <w:position w:val="6"/>
          <w:sz w:val="16"/>
        </w:rPr>
        <w:t>*</w:t>
      </w:r>
      <w:r w:rsidRPr="00322F3B">
        <w:t>R&amp;D activities; and</w:t>
      </w:r>
    </w:p>
    <w:p w14:paraId="0CE014E0" w14:textId="77777777" w:rsidR="0037072A" w:rsidRPr="00322F3B" w:rsidRDefault="0037072A" w:rsidP="0037072A">
      <w:pPr>
        <w:pStyle w:val="paragraph"/>
      </w:pPr>
      <w:r w:rsidRPr="00322F3B">
        <w:tab/>
        <w:t>(c)</w:t>
      </w:r>
      <w:r w:rsidRPr="00322F3B">
        <w:tab/>
        <w:t>when each grouped entity incurred the expenditure:</w:t>
      </w:r>
    </w:p>
    <w:p w14:paraId="0B8D9A63" w14:textId="577A3A7E" w:rsidR="0037072A" w:rsidRPr="00322F3B" w:rsidRDefault="0037072A" w:rsidP="0037072A">
      <w:pPr>
        <w:pStyle w:val="paragraphsub"/>
      </w:pPr>
      <w:r w:rsidRPr="00322F3B">
        <w:tab/>
        <w:t>(i)</w:t>
      </w:r>
      <w:r w:rsidRPr="00322F3B">
        <w:tab/>
        <w:t xml:space="preserve">the grouped entity was </w:t>
      </w:r>
      <w:r w:rsidR="009953FD" w:rsidRPr="009953FD">
        <w:rPr>
          <w:position w:val="6"/>
          <w:sz w:val="16"/>
        </w:rPr>
        <w:t>*</w:t>
      </w:r>
      <w:r w:rsidRPr="00322F3B">
        <w:t>connected with the R&amp;D entity; or</w:t>
      </w:r>
    </w:p>
    <w:p w14:paraId="5268869B" w14:textId="5D3F7151" w:rsidR="0037072A" w:rsidRPr="00322F3B" w:rsidRDefault="0037072A" w:rsidP="0037072A">
      <w:pPr>
        <w:pStyle w:val="paragraphsub"/>
      </w:pPr>
      <w:r w:rsidRPr="00322F3B">
        <w:tab/>
        <w:t>(ii)</w:t>
      </w:r>
      <w:r w:rsidRPr="00322F3B">
        <w:tab/>
        <w:t xml:space="preserve">the grouped entity was an </w:t>
      </w:r>
      <w:r w:rsidR="009953FD" w:rsidRPr="009953FD">
        <w:rPr>
          <w:position w:val="6"/>
          <w:sz w:val="16"/>
        </w:rPr>
        <w:t>*</w:t>
      </w:r>
      <w:r w:rsidRPr="00322F3B">
        <w:t>affiliate of the R&amp;D entity or the R&amp;D entity was an affiliate of the grouped entity.</w:t>
      </w:r>
    </w:p>
    <w:p w14:paraId="0F00BC75" w14:textId="0639E4B6" w:rsidR="0037072A" w:rsidRPr="00322F3B" w:rsidRDefault="0037072A" w:rsidP="0037072A">
      <w:pPr>
        <w:pStyle w:val="notetext"/>
      </w:pPr>
      <w:r w:rsidRPr="00322F3B">
        <w:t>Note:</w:t>
      </w:r>
      <w:r w:rsidRPr="00322F3B">
        <w:tab/>
        <w:t>Section</w:t>
      </w:r>
      <w:r w:rsidR="00825006" w:rsidRPr="00322F3B">
        <w:t> </w:t>
      </w:r>
      <w:r w:rsidRPr="00322F3B">
        <w:t>355</w:t>
      </w:r>
      <w:r w:rsidR="009953FD">
        <w:noBreakHyphen/>
      </w:r>
      <w:r w:rsidRPr="00322F3B">
        <w:t>205 is about deductions for R&amp;D expenditure. Section</w:t>
      </w:r>
      <w:r w:rsidR="00825006" w:rsidRPr="00322F3B">
        <w:t> </w:t>
      </w:r>
      <w:r w:rsidRPr="00322F3B">
        <w:t>355</w:t>
      </w:r>
      <w:r w:rsidR="009953FD">
        <w:noBreakHyphen/>
      </w:r>
      <w:r w:rsidRPr="00322F3B">
        <w:t>480 is about deductions for earlier year associate R&amp;D expenditure.</w:t>
      </w:r>
    </w:p>
    <w:p w14:paraId="2A4A874F" w14:textId="22D783DE" w:rsidR="0037072A" w:rsidRPr="00322F3B" w:rsidRDefault="0037072A" w:rsidP="0037072A">
      <w:pPr>
        <w:pStyle w:val="SubsectionHead"/>
      </w:pPr>
      <w:r w:rsidRPr="00322F3B">
        <w:lastRenderedPageBreak/>
        <w:t>Reducing deductions by group mark</w:t>
      </w:r>
      <w:r w:rsidR="009953FD">
        <w:noBreakHyphen/>
      </w:r>
      <w:r w:rsidRPr="00322F3B">
        <w:t>ups</w:t>
      </w:r>
    </w:p>
    <w:p w14:paraId="08359B06" w14:textId="08C9D847" w:rsidR="0037072A" w:rsidRPr="00322F3B" w:rsidRDefault="0037072A" w:rsidP="0037072A">
      <w:pPr>
        <w:pStyle w:val="subsection"/>
      </w:pPr>
      <w:r w:rsidRPr="00322F3B">
        <w:tab/>
        <w:t>(2)</w:t>
      </w:r>
      <w:r w:rsidRPr="00322F3B">
        <w:tab/>
        <w:t xml:space="preserve">The amount the </w:t>
      </w:r>
      <w:r w:rsidR="009953FD" w:rsidRPr="009953FD">
        <w:rPr>
          <w:position w:val="6"/>
          <w:sz w:val="16"/>
        </w:rPr>
        <w:t>*</w:t>
      </w:r>
      <w:r w:rsidRPr="00322F3B">
        <w:t xml:space="preserve">R&amp;D entity can deduct, apart from this section, under </w:t>
      </w:r>
      <w:r w:rsidR="009F5D03" w:rsidRPr="00322F3B">
        <w:t>section 3</w:t>
      </w:r>
      <w:r w:rsidRPr="00322F3B">
        <w:t>55</w:t>
      </w:r>
      <w:r w:rsidR="009953FD">
        <w:noBreakHyphen/>
      </w:r>
      <w:r w:rsidRPr="00322F3B">
        <w:t>205 or 355</w:t>
      </w:r>
      <w:r w:rsidR="009953FD">
        <w:noBreakHyphen/>
      </w:r>
      <w:r w:rsidRPr="00322F3B">
        <w:t xml:space="preserve">480 for the income year is reduced by the amount (the </w:t>
      </w:r>
      <w:r w:rsidRPr="00322F3B">
        <w:rPr>
          <w:b/>
          <w:i/>
        </w:rPr>
        <w:t>reduction amount</w:t>
      </w:r>
      <w:r w:rsidRPr="00322F3B">
        <w:t>) worked out as follows:</w:t>
      </w:r>
    </w:p>
    <w:p w14:paraId="0B88E6F0" w14:textId="77777777" w:rsidR="0037072A" w:rsidRPr="00322F3B" w:rsidRDefault="0037072A" w:rsidP="0037072A">
      <w:pPr>
        <w:pStyle w:val="BoxHeadItalic"/>
        <w:keepNext/>
        <w:keepLines/>
        <w:spacing w:before="120"/>
      </w:pPr>
      <w:r w:rsidRPr="00322F3B">
        <w:t>Method statement</w:t>
      </w:r>
    </w:p>
    <w:p w14:paraId="1E1029AE" w14:textId="7E7C6411" w:rsidR="0037072A" w:rsidRPr="00322F3B" w:rsidRDefault="0037072A" w:rsidP="0037072A">
      <w:pPr>
        <w:pStyle w:val="BoxStep"/>
        <w:keepNext/>
        <w:keepLines/>
        <w:tabs>
          <w:tab w:val="left" w:pos="4536"/>
        </w:tabs>
        <w:spacing w:before="180"/>
      </w:pPr>
      <w:r w:rsidRPr="00322F3B">
        <w:t>Step 1.</w:t>
      </w:r>
      <w:r w:rsidRPr="00322F3B">
        <w:tab/>
        <w:t xml:space="preserve">For each grouped entity, work out the sum of the amounts derived during the income year, or an earlier income year, by the grouped entity for goods or services relating to one or more of the </w:t>
      </w:r>
      <w:r w:rsidR="009953FD" w:rsidRPr="009953FD">
        <w:rPr>
          <w:position w:val="6"/>
          <w:sz w:val="16"/>
        </w:rPr>
        <w:t>*</w:t>
      </w:r>
      <w:r w:rsidRPr="00322F3B">
        <w:t>R&amp;D activities while:</w:t>
      </w:r>
    </w:p>
    <w:p w14:paraId="6D1BBD4B" w14:textId="404457C4" w:rsidR="0037072A" w:rsidRPr="00322F3B" w:rsidRDefault="0037072A" w:rsidP="0037072A">
      <w:pPr>
        <w:pStyle w:val="BoxPara"/>
      </w:pPr>
      <w:r w:rsidRPr="00322F3B">
        <w:tab/>
        <w:t>(a)</w:t>
      </w:r>
      <w:r w:rsidRPr="00322F3B">
        <w:tab/>
        <w:t xml:space="preserve">the grouped entity was </w:t>
      </w:r>
      <w:r w:rsidR="009953FD" w:rsidRPr="009953FD">
        <w:rPr>
          <w:position w:val="6"/>
          <w:sz w:val="16"/>
        </w:rPr>
        <w:t>*</w:t>
      </w:r>
      <w:r w:rsidRPr="00322F3B">
        <w:t xml:space="preserve">connected with the </w:t>
      </w:r>
      <w:r w:rsidR="009953FD" w:rsidRPr="009953FD">
        <w:rPr>
          <w:position w:val="6"/>
          <w:sz w:val="16"/>
        </w:rPr>
        <w:t>*</w:t>
      </w:r>
      <w:r w:rsidRPr="00322F3B">
        <w:t>R&amp;D entity; or</w:t>
      </w:r>
    </w:p>
    <w:p w14:paraId="5C39D237" w14:textId="0F208E4B" w:rsidR="0037072A" w:rsidRPr="00322F3B" w:rsidRDefault="0037072A" w:rsidP="0037072A">
      <w:pPr>
        <w:pStyle w:val="BoxPara"/>
      </w:pPr>
      <w:r w:rsidRPr="00322F3B">
        <w:tab/>
        <w:t>(b)</w:t>
      </w:r>
      <w:r w:rsidRPr="00322F3B">
        <w:tab/>
        <w:t xml:space="preserve">the grouped entity was an </w:t>
      </w:r>
      <w:r w:rsidR="009953FD" w:rsidRPr="009953FD">
        <w:rPr>
          <w:position w:val="6"/>
          <w:sz w:val="16"/>
        </w:rPr>
        <w:t>*</w:t>
      </w:r>
      <w:r w:rsidRPr="00322F3B">
        <w:t>affiliate of the R&amp;D entity or the R&amp;D entity was an affiliate of the grouped entity.</w:t>
      </w:r>
    </w:p>
    <w:p w14:paraId="31427E71" w14:textId="77777777" w:rsidR="0037072A" w:rsidRPr="00322F3B" w:rsidRDefault="0037072A" w:rsidP="0037072A">
      <w:pPr>
        <w:pStyle w:val="BoxStep"/>
        <w:tabs>
          <w:tab w:val="left" w:pos="4536"/>
        </w:tabs>
        <w:spacing w:before="180"/>
      </w:pPr>
      <w:r w:rsidRPr="00322F3B">
        <w:t>Step 2.</w:t>
      </w:r>
      <w:r w:rsidRPr="00322F3B">
        <w:tab/>
        <w:t>From the sum of those amounts, subtract the actual cost to each grouped entity of providing the goods or services that correspond to those amounts.</w:t>
      </w:r>
    </w:p>
    <w:p w14:paraId="5EF9958F" w14:textId="77777777" w:rsidR="0037072A" w:rsidRPr="00322F3B" w:rsidRDefault="0037072A" w:rsidP="0037072A">
      <w:pPr>
        <w:pStyle w:val="SubsectionHead"/>
      </w:pPr>
      <w:r w:rsidRPr="00322F3B">
        <w:t>If R&amp;D entity has deductions for both R&amp;D expenditure and earlier year associate R&amp;D expenditure</w:t>
      </w:r>
    </w:p>
    <w:p w14:paraId="27EB66FE" w14:textId="5E80DA9D" w:rsidR="0037072A" w:rsidRPr="00322F3B" w:rsidRDefault="0037072A" w:rsidP="0037072A">
      <w:pPr>
        <w:pStyle w:val="subsection"/>
      </w:pPr>
      <w:r w:rsidRPr="00322F3B">
        <w:tab/>
        <w:t>(3)</w:t>
      </w:r>
      <w:r w:rsidRPr="00322F3B">
        <w:tab/>
        <w:t xml:space="preserve">However, if the </w:t>
      </w:r>
      <w:r w:rsidR="009953FD" w:rsidRPr="009953FD">
        <w:rPr>
          <w:position w:val="6"/>
          <w:sz w:val="16"/>
        </w:rPr>
        <w:t>*</w:t>
      </w:r>
      <w:r w:rsidRPr="00322F3B">
        <w:t>R&amp;D entity can deduct amounts under both sections</w:t>
      </w:r>
      <w:r w:rsidR="00825006" w:rsidRPr="00322F3B">
        <w:t> </w:t>
      </w:r>
      <w:r w:rsidRPr="00322F3B">
        <w:t>355</w:t>
      </w:r>
      <w:r w:rsidR="009953FD">
        <w:noBreakHyphen/>
      </w:r>
      <w:r w:rsidRPr="00322F3B">
        <w:t>205 and 355</w:t>
      </w:r>
      <w:r w:rsidR="009953FD">
        <w:noBreakHyphen/>
      </w:r>
      <w:r w:rsidRPr="00322F3B">
        <w:t>480 for the income year, those amounts are reduced as follows:</w:t>
      </w:r>
    </w:p>
    <w:p w14:paraId="0CDAE229" w14:textId="614237B1" w:rsidR="0037072A" w:rsidRPr="00322F3B" w:rsidRDefault="0037072A" w:rsidP="0037072A">
      <w:pPr>
        <w:pStyle w:val="paragraph"/>
      </w:pPr>
      <w:r w:rsidRPr="00322F3B">
        <w:tab/>
        <w:t>(a)</w:t>
      </w:r>
      <w:r w:rsidRPr="00322F3B">
        <w:tab/>
        <w:t xml:space="preserve">apply the reduction amount to reduce the amount otherwise deductible under </w:t>
      </w:r>
      <w:r w:rsidR="009F5D03" w:rsidRPr="00322F3B">
        <w:t>section 3</w:t>
      </w:r>
      <w:r w:rsidRPr="00322F3B">
        <w:t>55</w:t>
      </w:r>
      <w:r w:rsidR="009953FD">
        <w:noBreakHyphen/>
      </w:r>
      <w:r w:rsidRPr="00322F3B">
        <w:t>205 (but not below zero); and</w:t>
      </w:r>
    </w:p>
    <w:p w14:paraId="44230819" w14:textId="1DD2D0BB" w:rsidR="0037072A" w:rsidRPr="00322F3B" w:rsidRDefault="0037072A" w:rsidP="0037072A">
      <w:pPr>
        <w:pStyle w:val="paragraph"/>
      </w:pPr>
      <w:r w:rsidRPr="00322F3B">
        <w:tab/>
        <w:t>(b)</w:t>
      </w:r>
      <w:r w:rsidRPr="00322F3B">
        <w:tab/>
        <w:t xml:space="preserve">then apply any remainder of the reduction amount to reduce the amount otherwise deductible under </w:t>
      </w:r>
      <w:r w:rsidR="009F5D03" w:rsidRPr="00322F3B">
        <w:t>section 3</w:t>
      </w:r>
      <w:r w:rsidRPr="00322F3B">
        <w:t>55</w:t>
      </w:r>
      <w:r w:rsidR="009953FD">
        <w:noBreakHyphen/>
      </w:r>
      <w:r w:rsidRPr="00322F3B">
        <w:t>480 (but not below zero).</w:t>
      </w:r>
    </w:p>
    <w:p w14:paraId="0EFA92AF" w14:textId="42229670" w:rsidR="0037072A" w:rsidRPr="00322F3B" w:rsidRDefault="0037072A" w:rsidP="0037072A">
      <w:pPr>
        <w:pStyle w:val="SubsectionHead"/>
      </w:pPr>
      <w:r w:rsidRPr="00322F3B">
        <w:lastRenderedPageBreak/>
        <w:t>Disregard mark</w:t>
      </w:r>
      <w:r w:rsidR="009953FD">
        <w:noBreakHyphen/>
      </w:r>
      <w:r w:rsidRPr="00322F3B">
        <w:t>ups already taken into account</w:t>
      </w:r>
    </w:p>
    <w:p w14:paraId="3DD9F0C2" w14:textId="7F12B261" w:rsidR="0037072A" w:rsidRPr="00322F3B" w:rsidRDefault="0037072A" w:rsidP="0037072A">
      <w:pPr>
        <w:pStyle w:val="subsection"/>
      </w:pPr>
      <w:r w:rsidRPr="00322F3B">
        <w:tab/>
        <w:t>(4)</w:t>
      </w:r>
      <w:r w:rsidRPr="00322F3B">
        <w:tab/>
        <w:t xml:space="preserve">For the purposes of step 1 of the method statement in </w:t>
      </w:r>
      <w:r w:rsidR="00825006" w:rsidRPr="00322F3B">
        <w:t>subsection (</w:t>
      </w:r>
      <w:r w:rsidRPr="00322F3B">
        <w:t xml:space="preserve">2), disregard any of the amounts from that step that have already been taken into account under this section for the </w:t>
      </w:r>
      <w:r w:rsidR="009953FD" w:rsidRPr="009953FD">
        <w:rPr>
          <w:position w:val="6"/>
          <w:sz w:val="16"/>
        </w:rPr>
        <w:t>*</w:t>
      </w:r>
      <w:r w:rsidRPr="00322F3B">
        <w:t xml:space="preserve">R&amp;D entity and the </w:t>
      </w:r>
      <w:r w:rsidR="009953FD" w:rsidRPr="009953FD">
        <w:rPr>
          <w:position w:val="6"/>
          <w:sz w:val="16"/>
        </w:rPr>
        <w:t>*</w:t>
      </w:r>
      <w:r w:rsidRPr="00322F3B">
        <w:t>R&amp;D activities for an earlier income year.</w:t>
      </w:r>
    </w:p>
    <w:p w14:paraId="6CF60A41" w14:textId="3AD0ECF9" w:rsidR="005B7C3B" w:rsidRPr="00322F3B" w:rsidRDefault="005B7C3B" w:rsidP="005B7C3B">
      <w:pPr>
        <w:pStyle w:val="ActHead4"/>
      </w:pPr>
      <w:bookmarkStart w:id="304" w:name="_Toc201755782"/>
      <w:r w:rsidRPr="00322F3B">
        <w:rPr>
          <w:rStyle w:val="CharSubdNo"/>
        </w:rPr>
        <w:t>Subdivision 355</w:t>
      </w:r>
      <w:r w:rsidR="009953FD">
        <w:rPr>
          <w:rStyle w:val="CharSubdNo"/>
        </w:rPr>
        <w:noBreakHyphen/>
      </w:r>
      <w:r w:rsidRPr="00322F3B">
        <w:rPr>
          <w:rStyle w:val="CharSubdNo"/>
        </w:rPr>
        <w:t>G</w:t>
      </w:r>
      <w:r w:rsidRPr="00322F3B">
        <w:t>—</w:t>
      </w:r>
      <w:r w:rsidRPr="00322F3B">
        <w:rPr>
          <w:rStyle w:val="CharSubdText"/>
        </w:rPr>
        <w:t>Clawback of R&amp;D recoupments, feedstock adjustments and balancing adjustments</w:t>
      </w:r>
      <w:bookmarkEnd w:id="304"/>
    </w:p>
    <w:p w14:paraId="35F46044" w14:textId="661911CC" w:rsidR="005B7C3B" w:rsidRPr="00322F3B" w:rsidRDefault="005B7C3B" w:rsidP="005B7C3B">
      <w:pPr>
        <w:pStyle w:val="ActHead4"/>
      </w:pPr>
      <w:bookmarkStart w:id="305" w:name="_Toc201755783"/>
      <w:r w:rsidRPr="00322F3B">
        <w:t>Guide to Subdivision 355</w:t>
      </w:r>
      <w:r w:rsidR="009953FD">
        <w:noBreakHyphen/>
      </w:r>
      <w:r w:rsidRPr="00322F3B">
        <w:t>G</w:t>
      </w:r>
      <w:bookmarkEnd w:id="305"/>
    </w:p>
    <w:p w14:paraId="7B1DE5E5" w14:textId="1DC93501" w:rsidR="005B7C3B" w:rsidRPr="00322F3B" w:rsidRDefault="005B7C3B" w:rsidP="005B7C3B">
      <w:pPr>
        <w:pStyle w:val="ActHead5"/>
      </w:pPr>
      <w:bookmarkStart w:id="306" w:name="_Toc201755784"/>
      <w:r w:rsidRPr="00322F3B">
        <w:rPr>
          <w:rStyle w:val="CharSectno"/>
        </w:rPr>
        <w:t>355</w:t>
      </w:r>
      <w:r w:rsidR="009953FD">
        <w:rPr>
          <w:rStyle w:val="CharSectno"/>
        </w:rPr>
        <w:noBreakHyphen/>
      </w:r>
      <w:r w:rsidRPr="00322F3B">
        <w:rPr>
          <w:rStyle w:val="CharSectno"/>
        </w:rPr>
        <w:t>430</w:t>
      </w:r>
      <w:r w:rsidRPr="00322F3B">
        <w:t xml:space="preserve">  What this Subdivision is about</w:t>
      </w:r>
      <w:bookmarkEnd w:id="306"/>
    </w:p>
    <w:p w14:paraId="45097030" w14:textId="77777777" w:rsidR="005B7C3B" w:rsidRPr="00322F3B" w:rsidRDefault="005B7C3B" w:rsidP="005B7C3B">
      <w:pPr>
        <w:pStyle w:val="SOText"/>
      </w:pPr>
      <w:r w:rsidRPr="00322F3B">
        <w:t>An amount is included in an R&amp;D entity’s assessable income if:</w:t>
      </w:r>
    </w:p>
    <w:p w14:paraId="1621ADCB" w14:textId="77777777" w:rsidR="005B7C3B" w:rsidRPr="00322F3B" w:rsidRDefault="005B7C3B" w:rsidP="005B7C3B">
      <w:pPr>
        <w:pStyle w:val="SOPara"/>
      </w:pPr>
      <w:r w:rsidRPr="00322F3B">
        <w:tab/>
        <w:t>(a)</w:t>
      </w:r>
      <w:r w:rsidRPr="00322F3B">
        <w:tab/>
        <w:t>the R&amp;D entity receives a recoupment from government of expenditure on R&amp;D activities for which it has obtained tax offsets under this Division; or</w:t>
      </w:r>
    </w:p>
    <w:p w14:paraId="2514FBBF" w14:textId="77777777" w:rsidR="005B7C3B" w:rsidRPr="00322F3B" w:rsidRDefault="005B7C3B" w:rsidP="005B7C3B">
      <w:pPr>
        <w:pStyle w:val="SOPara"/>
      </w:pPr>
      <w:r w:rsidRPr="00322F3B">
        <w:tab/>
        <w:t>(b)</w:t>
      </w:r>
      <w:r w:rsidRPr="00322F3B">
        <w:tab/>
        <w:t>the R&amp;D entity can deduct under this Division expenditure on goods, materials or energy used during R&amp;D activities to produce marketable products or products applied to the R&amp;D entity’s own use; or</w:t>
      </w:r>
    </w:p>
    <w:p w14:paraId="310A8E4D" w14:textId="77777777" w:rsidR="005B7C3B" w:rsidRPr="00322F3B" w:rsidRDefault="005B7C3B" w:rsidP="005B7C3B">
      <w:pPr>
        <w:pStyle w:val="SOPara"/>
      </w:pPr>
      <w:r w:rsidRPr="00322F3B">
        <w:tab/>
        <w:t>(c)</w:t>
      </w:r>
      <w:r w:rsidRPr="00322F3B">
        <w:tab/>
        <w:t>a balancing adjustment event happens for an asset held by the R&amp;D entity (or an R&amp;D partnership in which the R&amp;D entity is a partner) for which tax offsets have been obtained under this Division and for which an amount is otherwise included in the R&amp;D entity’s (or R&amp;D partnership’s) assessable income.</w:t>
      </w:r>
    </w:p>
    <w:p w14:paraId="7D01F77C" w14:textId="77777777" w:rsidR="005B7C3B" w:rsidRPr="00322F3B" w:rsidRDefault="005B7C3B" w:rsidP="005B7C3B">
      <w:pPr>
        <w:pStyle w:val="TofSectsHeading"/>
      </w:pPr>
      <w:r w:rsidRPr="00322F3B">
        <w:t>Table of sections</w:t>
      </w:r>
    </w:p>
    <w:p w14:paraId="4F80563E" w14:textId="77777777" w:rsidR="005B7C3B" w:rsidRPr="00322F3B" w:rsidRDefault="005B7C3B" w:rsidP="005B7C3B">
      <w:pPr>
        <w:pStyle w:val="TofSectsGroupHeading"/>
      </w:pPr>
      <w:r w:rsidRPr="00322F3B">
        <w:t>Operative provisions</w:t>
      </w:r>
    </w:p>
    <w:p w14:paraId="09796EA8" w14:textId="0D2B0307" w:rsidR="005B7C3B" w:rsidRPr="00322F3B" w:rsidRDefault="005B7C3B" w:rsidP="005B7C3B">
      <w:pPr>
        <w:pStyle w:val="TofSectsSection"/>
      </w:pPr>
      <w:r w:rsidRPr="00322F3B">
        <w:t>355</w:t>
      </w:r>
      <w:r w:rsidR="009953FD">
        <w:noBreakHyphen/>
      </w:r>
      <w:r w:rsidRPr="00322F3B">
        <w:t>435</w:t>
      </w:r>
      <w:r w:rsidRPr="00322F3B">
        <w:tab/>
        <w:t>When this Subdivision applies</w:t>
      </w:r>
    </w:p>
    <w:p w14:paraId="1296C640" w14:textId="4CA8A216" w:rsidR="005B7C3B" w:rsidRPr="00322F3B" w:rsidRDefault="005B7C3B" w:rsidP="005B7C3B">
      <w:pPr>
        <w:pStyle w:val="TofSectsSection"/>
      </w:pPr>
      <w:r w:rsidRPr="00322F3B">
        <w:t>355</w:t>
      </w:r>
      <w:r w:rsidR="009953FD">
        <w:noBreakHyphen/>
      </w:r>
      <w:r w:rsidRPr="00322F3B">
        <w:t>440</w:t>
      </w:r>
      <w:r w:rsidRPr="00322F3B">
        <w:tab/>
        <w:t>R&amp;D recoupments</w:t>
      </w:r>
    </w:p>
    <w:p w14:paraId="3D4046F6" w14:textId="631F04D6" w:rsidR="005B7C3B" w:rsidRPr="00322F3B" w:rsidRDefault="005B7C3B" w:rsidP="005B7C3B">
      <w:pPr>
        <w:pStyle w:val="TofSectsSection"/>
      </w:pPr>
      <w:r w:rsidRPr="00322F3B">
        <w:t>355</w:t>
      </w:r>
      <w:r w:rsidR="009953FD">
        <w:noBreakHyphen/>
      </w:r>
      <w:r w:rsidRPr="00322F3B">
        <w:t>445</w:t>
      </w:r>
      <w:r w:rsidRPr="00322F3B">
        <w:tab/>
        <w:t>Feedstock adjustments</w:t>
      </w:r>
    </w:p>
    <w:p w14:paraId="65EF30AB" w14:textId="5A70EB21" w:rsidR="005B7C3B" w:rsidRPr="00322F3B" w:rsidRDefault="005B7C3B" w:rsidP="005B7C3B">
      <w:pPr>
        <w:pStyle w:val="TofSectsSection"/>
      </w:pPr>
      <w:r w:rsidRPr="00322F3B">
        <w:t>355</w:t>
      </w:r>
      <w:r w:rsidR="009953FD">
        <w:noBreakHyphen/>
      </w:r>
      <w:r w:rsidRPr="00322F3B">
        <w:t>446</w:t>
      </w:r>
      <w:r w:rsidRPr="00322F3B">
        <w:tab/>
        <w:t>Balancing adjustments for assets only used for R&amp;D activities</w:t>
      </w:r>
    </w:p>
    <w:p w14:paraId="242B0024" w14:textId="4979DDDC" w:rsidR="005B7C3B" w:rsidRPr="00322F3B" w:rsidRDefault="005B7C3B" w:rsidP="005B7C3B">
      <w:pPr>
        <w:pStyle w:val="TofSectsSection"/>
      </w:pPr>
      <w:r w:rsidRPr="00322F3B">
        <w:lastRenderedPageBreak/>
        <w:t>355</w:t>
      </w:r>
      <w:r w:rsidR="009953FD">
        <w:noBreakHyphen/>
      </w:r>
      <w:r w:rsidRPr="00322F3B">
        <w:t>447</w:t>
      </w:r>
      <w:r w:rsidRPr="00322F3B">
        <w:tab/>
        <w:t>Balancing adjustments for assets partially used for R&amp;D activities</w:t>
      </w:r>
    </w:p>
    <w:p w14:paraId="20B12DC3" w14:textId="555029A1" w:rsidR="005B7C3B" w:rsidRPr="00322F3B" w:rsidRDefault="005B7C3B" w:rsidP="005B7C3B">
      <w:pPr>
        <w:pStyle w:val="TofSectsSection"/>
      </w:pPr>
      <w:r w:rsidRPr="00322F3B">
        <w:t>355</w:t>
      </w:r>
      <w:r w:rsidR="009953FD">
        <w:noBreakHyphen/>
      </w:r>
      <w:r w:rsidRPr="00322F3B">
        <w:t>448</w:t>
      </w:r>
      <w:r w:rsidRPr="00322F3B">
        <w:tab/>
        <w:t>Balancing adjustments for R&amp;D partnership assets only used for R&amp;D activities</w:t>
      </w:r>
    </w:p>
    <w:p w14:paraId="48354CA9" w14:textId="3799D703" w:rsidR="005B7C3B" w:rsidRPr="00322F3B" w:rsidRDefault="005B7C3B" w:rsidP="005B7C3B">
      <w:pPr>
        <w:pStyle w:val="TofSectsSection"/>
      </w:pPr>
      <w:r w:rsidRPr="00322F3B">
        <w:t>355</w:t>
      </w:r>
      <w:r w:rsidR="009953FD">
        <w:noBreakHyphen/>
      </w:r>
      <w:r w:rsidRPr="00322F3B">
        <w:t>449</w:t>
      </w:r>
      <w:r w:rsidRPr="00322F3B">
        <w:tab/>
        <w:t>Balancing adjustments for R&amp;D partnership assets partially used for R&amp;D activities</w:t>
      </w:r>
    </w:p>
    <w:p w14:paraId="3FCAB96D" w14:textId="0E2AD79E" w:rsidR="005B7C3B" w:rsidRPr="00322F3B" w:rsidRDefault="005B7C3B" w:rsidP="005B7C3B">
      <w:pPr>
        <w:pStyle w:val="TofSectsSection"/>
      </w:pPr>
      <w:r w:rsidRPr="00322F3B">
        <w:t>355</w:t>
      </w:r>
      <w:r w:rsidR="009953FD">
        <w:noBreakHyphen/>
      </w:r>
      <w:r w:rsidRPr="00322F3B">
        <w:t>450</w:t>
      </w:r>
      <w:r w:rsidRPr="00322F3B">
        <w:tab/>
        <w:t>Amount to be included in assessable income</w:t>
      </w:r>
    </w:p>
    <w:p w14:paraId="5F384FC1" w14:textId="77777777" w:rsidR="005B7C3B" w:rsidRPr="00322F3B" w:rsidRDefault="005B7C3B" w:rsidP="005B7C3B">
      <w:pPr>
        <w:pStyle w:val="ActHead4"/>
      </w:pPr>
      <w:bookmarkStart w:id="307" w:name="_Toc201755785"/>
      <w:r w:rsidRPr="00322F3B">
        <w:t>Operative provisions</w:t>
      </w:r>
      <w:bookmarkEnd w:id="307"/>
    </w:p>
    <w:p w14:paraId="0E58920E" w14:textId="0792CB96" w:rsidR="005B7C3B" w:rsidRPr="00322F3B" w:rsidRDefault="005B7C3B" w:rsidP="005B7C3B">
      <w:pPr>
        <w:pStyle w:val="ActHead5"/>
      </w:pPr>
      <w:bookmarkStart w:id="308" w:name="_Toc201755786"/>
      <w:r w:rsidRPr="00322F3B">
        <w:rPr>
          <w:rStyle w:val="CharSectno"/>
        </w:rPr>
        <w:t>355</w:t>
      </w:r>
      <w:r w:rsidR="009953FD">
        <w:rPr>
          <w:rStyle w:val="CharSectno"/>
        </w:rPr>
        <w:noBreakHyphen/>
      </w:r>
      <w:r w:rsidRPr="00322F3B">
        <w:rPr>
          <w:rStyle w:val="CharSectno"/>
        </w:rPr>
        <w:t>435</w:t>
      </w:r>
      <w:r w:rsidRPr="00322F3B">
        <w:t xml:space="preserve">  When this Subdivision applies</w:t>
      </w:r>
      <w:bookmarkEnd w:id="308"/>
    </w:p>
    <w:p w14:paraId="76E7EEFC" w14:textId="694D61A9" w:rsidR="005B7C3B" w:rsidRPr="00322F3B" w:rsidRDefault="005B7C3B" w:rsidP="005B7C3B">
      <w:pPr>
        <w:pStyle w:val="subsection"/>
      </w:pPr>
      <w:r w:rsidRPr="00322F3B">
        <w:tab/>
      </w:r>
      <w:r w:rsidRPr="00322F3B">
        <w:tab/>
        <w:t xml:space="preserve">This Subdivision applies to an </w:t>
      </w:r>
      <w:r w:rsidR="009953FD" w:rsidRPr="009953FD">
        <w:rPr>
          <w:position w:val="6"/>
          <w:sz w:val="16"/>
        </w:rPr>
        <w:t>*</w:t>
      </w:r>
      <w:r w:rsidRPr="00322F3B">
        <w:t xml:space="preserve">R&amp;D entity for an income year (the </w:t>
      </w:r>
      <w:r w:rsidRPr="00322F3B">
        <w:rPr>
          <w:b/>
          <w:i/>
        </w:rPr>
        <w:t>present year</w:t>
      </w:r>
      <w:r w:rsidRPr="00322F3B">
        <w:t>) if:</w:t>
      </w:r>
    </w:p>
    <w:p w14:paraId="3AC839D3" w14:textId="77D767E5" w:rsidR="005B7C3B" w:rsidRPr="00322F3B" w:rsidRDefault="005B7C3B" w:rsidP="005B7C3B">
      <w:pPr>
        <w:pStyle w:val="paragraph"/>
      </w:pPr>
      <w:r w:rsidRPr="00322F3B">
        <w:tab/>
        <w:t>(a)</w:t>
      </w:r>
      <w:r w:rsidRPr="00322F3B">
        <w:tab/>
        <w:t xml:space="preserve">the R&amp;D entity has an amount (a </w:t>
      </w:r>
      <w:r w:rsidRPr="00322F3B">
        <w:rPr>
          <w:b/>
          <w:i/>
        </w:rPr>
        <w:t>clawback amount</w:t>
      </w:r>
      <w:r w:rsidRPr="00322F3B">
        <w:t xml:space="preserve">) under </w:t>
      </w:r>
      <w:r w:rsidR="009F5D03" w:rsidRPr="00322F3B">
        <w:t>section 3</w:t>
      </w:r>
      <w:r w:rsidRPr="00322F3B">
        <w:t>55</w:t>
      </w:r>
      <w:r w:rsidR="009953FD">
        <w:noBreakHyphen/>
      </w:r>
      <w:r w:rsidRPr="00322F3B">
        <w:t>440, 355</w:t>
      </w:r>
      <w:r w:rsidR="009953FD">
        <w:noBreakHyphen/>
      </w:r>
      <w:r w:rsidRPr="00322F3B">
        <w:t>445, 355</w:t>
      </w:r>
      <w:r w:rsidR="009953FD">
        <w:noBreakHyphen/>
      </w:r>
      <w:r w:rsidRPr="00322F3B">
        <w:t>446, 355</w:t>
      </w:r>
      <w:r w:rsidR="009953FD">
        <w:noBreakHyphen/>
      </w:r>
      <w:r w:rsidRPr="00322F3B">
        <w:t>447, 355</w:t>
      </w:r>
      <w:r w:rsidR="009953FD">
        <w:noBreakHyphen/>
      </w:r>
      <w:r w:rsidRPr="00322F3B">
        <w:t>448 or 355</w:t>
      </w:r>
      <w:r w:rsidR="009953FD">
        <w:noBreakHyphen/>
      </w:r>
      <w:r w:rsidRPr="00322F3B">
        <w:t>449 for the present year; and</w:t>
      </w:r>
    </w:p>
    <w:p w14:paraId="2E5F2C4B" w14:textId="53C34625" w:rsidR="005B7C3B" w:rsidRPr="00322F3B" w:rsidRDefault="005B7C3B" w:rsidP="005B7C3B">
      <w:pPr>
        <w:pStyle w:val="paragraph"/>
      </w:pPr>
      <w:r w:rsidRPr="00322F3B">
        <w:tab/>
        <w:t>(b)</w:t>
      </w:r>
      <w:r w:rsidRPr="00322F3B">
        <w:tab/>
        <w:t xml:space="preserve">the R&amp;D entity has received, or is entitled to receive, a </w:t>
      </w:r>
      <w:r w:rsidR="009953FD" w:rsidRPr="009953FD">
        <w:rPr>
          <w:position w:val="6"/>
          <w:sz w:val="16"/>
        </w:rPr>
        <w:t>*</w:t>
      </w:r>
      <w:r w:rsidRPr="00322F3B">
        <w:t xml:space="preserve">tax offset under </w:t>
      </w:r>
      <w:r w:rsidR="009F5D03" w:rsidRPr="00322F3B">
        <w:t>section 3</w:t>
      </w:r>
      <w:r w:rsidRPr="00322F3B">
        <w:t>55</w:t>
      </w:r>
      <w:r w:rsidR="009953FD">
        <w:noBreakHyphen/>
      </w:r>
      <w:r w:rsidRPr="00322F3B">
        <w:t xml:space="preserve">100 for one or more income years (each an </w:t>
      </w:r>
      <w:r w:rsidRPr="00322F3B">
        <w:rPr>
          <w:b/>
          <w:i/>
        </w:rPr>
        <w:t>offset year</w:t>
      </w:r>
      <w:r w:rsidRPr="00322F3B">
        <w:t>) in relation to that clawback amount.</w:t>
      </w:r>
    </w:p>
    <w:p w14:paraId="14330E84" w14:textId="38380FB4" w:rsidR="005B7C3B" w:rsidRPr="00322F3B" w:rsidRDefault="005B7C3B" w:rsidP="005B7C3B">
      <w:pPr>
        <w:pStyle w:val="ActHead5"/>
      </w:pPr>
      <w:bookmarkStart w:id="309" w:name="_Toc201755787"/>
      <w:r w:rsidRPr="00322F3B">
        <w:rPr>
          <w:rStyle w:val="CharSectno"/>
        </w:rPr>
        <w:t>355</w:t>
      </w:r>
      <w:r w:rsidR="009953FD">
        <w:rPr>
          <w:rStyle w:val="CharSectno"/>
        </w:rPr>
        <w:noBreakHyphen/>
      </w:r>
      <w:r w:rsidRPr="00322F3B">
        <w:rPr>
          <w:rStyle w:val="CharSectno"/>
        </w:rPr>
        <w:t>440</w:t>
      </w:r>
      <w:r w:rsidRPr="00322F3B">
        <w:t xml:space="preserve">  R&amp;D recoupments</w:t>
      </w:r>
      <w:bookmarkEnd w:id="309"/>
    </w:p>
    <w:p w14:paraId="05C0AC8F" w14:textId="54C722B3"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has an amount under this section if:</w:t>
      </w:r>
    </w:p>
    <w:p w14:paraId="4BA88BD1" w14:textId="0C0F9171" w:rsidR="005B7C3B" w:rsidRPr="00322F3B" w:rsidRDefault="005B7C3B" w:rsidP="005B7C3B">
      <w:pPr>
        <w:pStyle w:val="paragraph"/>
      </w:pPr>
      <w:r w:rsidRPr="00322F3B">
        <w:tab/>
        <w:t>(a)</w:t>
      </w:r>
      <w:r w:rsidRPr="00322F3B">
        <w:tab/>
        <w:t xml:space="preserve">the entity, or another entity mentioned in subsection (5), receives or becomes entitled to receive a </w:t>
      </w:r>
      <w:r w:rsidR="009953FD" w:rsidRPr="009953FD">
        <w:rPr>
          <w:position w:val="6"/>
          <w:sz w:val="16"/>
        </w:rPr>
        <w:t>*</w:t>
      </w:r>
      <w:r w:rsidRPr="00322F3B">
        <w:t xml:space="preserve">recoupment from either of the following (otherwise than under the </w:t>
      </w:r>
      <w:r w:rsidR="009953FD" w:rsidRPr="009953FD">
        <w:rPr>
          <w:position w:val="6"/>
          <w:sz w:val="16"/>
        </w:rPr>
        <w:t>*</w:t>
      </w:r>
      <w:r w:rsidRPr="00322F3B">
        <w:t>CRC program):</w:t>
      </w:r>
    </w:p>
    <w:p w14:paraId="1C08AEAA" w14:textId="00EEB771" w:rsidR="005B7C3B" w:rsidRPr="00322F3B" w:rsidRDefault="005B7C3B" w:rsidP="005B7C3B">
      <w:pPr>
        <w:pStyle w:val="paragraphsub"/>
      </w:pPr>
      <w:r w:rsidRPr="00322F3B">
        <w:tab/>
        <w:t>(i)</w:t>
      </w:r>
      <w:r w:rsidRPr="00322F3B">
        <w:tab/>
        <w:t xml:space="preserve">an </w:t>
      </w:r>
      <w:r w:rsidR="009953FD" w:rsidRPr="009953FD">
        <w:rPr>
          <w:position w:val="6"/>
          <w:sz w:val="16"/>
        </w:rPr>
        <w:t>*</w:t>
      </w:r>
      <w:r w:rsidRPr="00322F3B">
        <w:t>Australian government agency;</w:t>
      </w:r>
    </w:p>
    <w:p w14:paraId="14216C27" w14:textId="77777777" w:rsidR="005B7C3B" w:rsidRPr="00322F3B" w:rsidRDefault="005B7C3B" w:rsidP="005B7C3B">
      <w:pPr>
        <w:pStyle w:val="paragraphsub"/>
      </w:pPr>
      <w:r w:rsidRPr="00322F3B">
        <w:tab/>
        <w:t>(ii)</w:t>
      </w:r>
      <w:r w:rsidRPr="00322F3B">
        <w:tab/>
        <w:t xml:space="preserve">an STB (within the meaning of Division 1AB of Part III of the </w:t>
      </w:r>
      <w:r w:rsidRPr="00322F3B">
        <w:rPr>
          <w:i/>
        </w:rPr>
        <w:t>Income Tax Assessment Act 1936</w:t>
      </w:r>
      <w:r w:rsidRPr="00322F3B">
        <w:t>); and</w:t>
      </w:r>
    </w:p>
    <w:p w14:paraId="613ED714" w14:textId="77777777" w:rsidR="005B7C3B" w:rsidRPr="00322F3B" w:rsidRDefault="005B7C3B" w:rsidP="005B7C3B">
      <w:pPr>
        <w:pStyle w:val="paragraph"/>
      </w:pPr>
      <w:r w:rsidRPr="00322F3B">
        <w:tab/>
        <w:t>(b)</w:t>
      </w:r>
      <w:r w:rsidRPr="00322F3B">
        <w:tab/>
        <w:t>the recoupment is received, or the entitlement to receive the recoupment arises, during the present year; and</w:t>
      </w:r>
    </w:p>
    <w:p w14:paraId="42CDFBF9" w14:textId="77777777" w:rsidR="005B7C3B" w:rsidRPr="00322F3B" w:rsidRDefault="005B7C3B" w:rsidP="005B7C3B">
      <w:pPr>
        <w:pStyle w:val="paragraph"/>
      </w:pPr>
      <w:r w:rsidRPr="00322F3B">
        <w:tab/>
        <w:t>(c)</w:t>
      </w:r>
      <w:r w:rsidRPr="00322F3B">
        <w:tab/>
        <w:t>either:</w:t>
      </w:r>
    </w:p>
    <w:p w14:paraId="734853E6" w14:textId="77777777" w:rsidR="005B7C3B" w:rsidRPr="00322F3B" w:rsidRDefault="005B7C3B" w:rsidP="005B7C3B">
      <w:pPr>
        <w:pStyle w:val="paragraphsub"/>
      </w:pPr>
      <w:r w:rsidRPr="00322F3B">
        <w:tab/>
        <w:t>(i)</w:t>
      </w:r>
      <w:r w:rsidRPr="00322F3B">
        <w:tab/>
        <w:t>the recoupment is of expenditure incurred on or in relation to certain activities; or</w:t>
      </w:r>
    </w:p>
    <w:p w14:paraId="38C79398" w14:textId="77777777" w:rsidR="005B7C3B" w:rsidRPr="00322F3B" w:rsidRDefault="005B7C3B" w:rsidP="005B7C3B">
      <w:pPr>
        <w:pStyle w:val="paragraphsub"/>
      </w:pPr>
      <w:r w:rsidRPr="00322F3B">
        <w:lastRenderedPageBreak/>
        <w:tab/>
        <w:t>(ii)</w:t>
      </w:r>
      <w:r w:rsidRPr="00322F3B">
        <w:tab/>
        <w:t xml:space="preserve">the recoupment requires expenditure (the </w:t>
      </w:r>
      <w:r w:rsidRPr="00322F3B">
        <w:rPr>
          <w:b/>
          <w:i/>
        </w:rPr>
        <w:t>project expenditure</w:t>
      </w:r>
      <w:r w:rsidRPr="00322F3B">
        <w:t>) to have been incurred, or to be incurred, on certain activities.</w:t>
      </w:r>
    </w:p>
    <w:p w14:paraId="5B75FD91" w14:textId="77777777" w:rsidR="005B7C3B" w:rsidRPr="00322F3B" w:rsidRDefault="005B7C3B" w:rsidP="005B7C3B">
      <w:pPr>
        <w:pStyle w:val="notetext"/>
      </w:pPr>
      <w:r w:rsidRPr="00322F3B">
        <w:t>Note:</w:t>
      </w:r>
      <w:r w:rsidRPr="00322F3B">
        <w:tab/>
        <w:t>Paragraph (c) includes expenditure incurred in purchasing a tangible depreciating asset to be used when conducting R&amp;D activities.</w:t>
      </w:r>
    </w:p>
    <w:p w14:paraId="588D8B3A" w14:textId="77777777" w:rsidR="005B7C3B" w:rsidRPr="00322F3B" w:rsidRDefault="005B7C3B" w:rsidP="005B7C3B">
      <w:pPr>
        <w:pStyle w:val="subsection"/>
      </w:pPr>
      <w:r w:rsidRPr="00322F3B">
        <w:tab/>
        <w:t>(2)</w:t>
      </w:r>
      <w:r w:rsidRPr="00322F3B">
        <w:tab/>
        <w:t>The amount is equal to the sum of:</w:t>
      </w:r>
    </w:p>
    <w:p w14:paraId="49230AF5" w14:textId="77777777" w:rsidR="005B7C3B" w:rsidRPr="00322F3B" w:rsidRDefault="005B7C3B" w:rsidP="005B7C3B">
      <w:pPr>
        <w:pStyle w:val="paragraph"/>
      </w:pPr>
      <w:r w:rsidRPr="00322F3B">
        <w:tab/>
        <w:t>(a)</w:t>
      </w:r>
      <w:r w:rsidRPr="00322F3B">
        <w:tab/>
        <w:t>so much of the expenditure referred to in subsection (1) that is deducted under this Division; and</w:t>
      </w:r>
    </w:p>
    <w:p w14:paraId="60683F81" w14:textId="5D204E37" w:rsidR="005B7C3B" w:rsidRPr="00322F3B" w:rsidRDefault="005B7C3B" w:rsidP="005B7C3B">
      <w:pPr>
        <w:pStyle w:val="paragraph"/>
      </w:pPr>
      <w:r w:rsidRPr="00322F3B">
        <w:tab/>
        <w:t>(b)</w:t>
      </w:r>
      <w:r w:rsidRPr="00322F3B">
        <w:tab/>
        <w:t xml:space="preserve">for each asset (if any) for which expenditure referred to in subsection (1) is included in the asset’s </w:t>
      </w:r>
      <w:r w:rsidR="009953FD" w:rsidRPr="009953FD">
        <w:rPr>
          <w:position w:val="6"/>
          <w:sz w:val="16"/>
        </w:rPr>
        <w:t>*</w:t>
      </w:r>
      <w:r w:rsidRPr="00322F3B">
        <w:t>cost—each amount (if any) equal to the asset’s decline in value that is deducted under this Division;</w:t>
      </w:r>
    </w:p>
    <w:p w14:paraId="1A59244A" w14:textId="78AF8694" w:rsidR="005B7C3B" w:rsidRPr="00322F3B" w:rsidRDefault="005B7C3B" w:rsidP="005B7C3B">
      <w:pPr>
        <w:pStyle w:val="subsection2"/>
      </w:pPr>
      <w:r w:rsidRPr="00322F3B">
        <w:t xml:space="preserve">that is taken into account in working out </w:t>
      </w:r>
      <w:r w:rsidR="009953FD" w:rsidRPr="009953FD">
        <w:rPr>
          <w:position w:val="6"/>
          <w:sz w:val="16"/>
        </w:rPr>
        <w:t>*</w:t>
      </w:r>
      <w:r w:rsidRPr="00322F3B">
        <w:t xml:space="preserve">tax offsets under </w:t>
      </w:r>
      <w:r w:rsidR="009F5D03" w:rsidRPr="00322F3B">
        <w:t>section 3</w:t>
      </w:r>
      <w:r w:rsidRPr="00322F3B">
        <w:t>55</w:t>
      </w:r>
      <w:r w:rsidR="009953FD">
        <w:noBreakHyphen/>
      </w:r>
      <w:r w:rsidRPr="00322F3B">
        <w:t xml:space="preserve">100 obtained by the </w:t>
      </w:r>
      <w:r w:rsidR="009953FD" w:rsidRPr="009953FD">
        <w:rPr>
          <w:position w:val="6"/>
          <w:sz w:val="16"/>
        </w:rPr>
        <w:t>*</w:t>
      </w:r>
      <w:r w:rsidRPr="00322F3B">
        <w:t>R&amp;D entity for one or more income years.</w:t>
      </w:r>
    </w:p>
    <w:p w14:paraId="68D1D7FD" w14:textId="2E4F7D56" w:rsidR="005B7C3B" w:rsidRPr="00322F3B" w:rsidRDefault="005B7C3B" w:rsidP="005B7C3B">
      <w:pPr>
        <w:pStyle w:val="notetext"/>
      </w:pPr>
      <w:r w:rsidRPr="00322F3B">
        <w:t>Note:</w:t>
      </w:r>
      <w:r w:rsidRPr="00322F3B">
        <w:tab/>
        <w:t xml:space="preserve">Paragraphs (a) and (b) of this subsection refer to amounts notionally deducted under this Division (see </w:t>
      </w:r>
      <w:r w:rsidR="009F5D03" w:rsidRPr="00322F3B">
        <w:t>section 3</w:t>
      </w:r>
      <w:r w:rsidRPr="00322F3B">
        <w:t>55</w:t>
      </w:r>
      <w:r w:rsidR="009953FD">
        <w:noBreakHyphen/>
      </w:r>
      <w:r w:rsidRPr="00322F3B">
        <w:t>105).</w:t>
      </w:r>
    </w:p>
    <w:p w14:paraId="5557EC16" w14:textId="77777777" w:rsidR="005B7C3B" w:rsidRPr="00322F3B" w:rsidRDefault="005B7C3B" w:rsidP="005B7C3B">
      <w:pPr>
        <w:pStyle w:val="SubsectionHead"/>
      </w:pPr>
      <w:r w:rsidRPr="00322F3B">
        <w:t>Amount is reduced by any repayments of the recoupment</w:t>
      </w:r>
    </w:p>
    <w:p w14:paraId="2908E667" w14:textId="013A6CB6" w:rsidR="005B7C3B" w:rsidRPr="00322F3B" w:rsidRDefault="005B7C3B" w:rsidP="005B7C3B">
      <w:pPr>
        <w:pStyle w:val="subsection"/>
      </w:pPr>
      <w:r w:rsidRPr="00322F3B">
        <w:tab/>
        <w:t>(3)</w:t>
      </w:r>
      <w:r w:rsidRPr="00322F3B">
        <w:tab/>
        <w:t xml:space="preserve">For the purposes of subsection (2), reduce the expenditure referred to in subparagraph (1)(c)(i) by any repayments of the </w:t>
      </w:r>
      <w:r w:rsidR="009953FD" w:rsidRPr="009953FD">
        <w:rPr>
          <w:position w:val="6"/>
          <w:sz w:val="16"/>
        </w:rPr>
        <w:t>*</w:t>
      </w:r>
      <w:r w:rsidRPr="00322F3B">
        <w:t>recoupment during an income year.</w:t>
      </w:r>
    </w:p>
    <w:p w14:paraId="557BD229" w14:textId="77777777" w:rsidR="005B7C3B" w:rsidRPr="00322F3B" w:rsidRDefault="005B7C3B" w:rsidP="005B7C3B">
      <w:pPr>
        <w:pStyle w:val="SubsectionHead"/>
      </w:pPr>
      <w:r w:rsidRPr="00322F3B">
        <w:t>Cap on extra income tax if recoupment relates to a project</w:t>
      </w:r>
    </w:p>
    <w:p w14:paraId="0A3A5972" w14:textId="11EC9FE8" w:rsidR="005B7C3B" w:rsidRPr="00322F3B" w:rsidRDefault="005B7C3B" w:rsidP="005B7C3B">
      <w:pPr>
        <w:pStyle w:val="subsection"/>
      </w:pPr>
      <w:r w:rsidRPr="00322F3B">
        <w:tab/>
        <w:t>(4)</w:t>
      </w:r>
      <w:r w:rsidRPr="00322F3B">
        <w:tab/>
        <w:t xml:space="preserve">Despite subsection (2), if the </w:t>
      </w:r>
      <w:r w:rsidR="009953FD" w:rsidRPr="009953FD">
        <w:rPr>
          <w:position w:val="6"/>
          <w:sz w:val="16"/>
        </w:rPr>
        <w:t>*</w:t>
      </w:r>
      <w:r w:rsidRPr="00322F3B">
        <w:t>recoupment is covered by subparagraph (1)(c)(ii), the amount mentioned in subsection (2) for the present year cannot exceed the amount worked out using the following formula:</w:t>
      </w:r>
    </w:p>
    <w:p w14:paraId="7B862920" w14:textId="77777777" w:rsidR="005B7C3B" w:rsidRPr="00322F3B" w:rsidRDefault="005B1A3A" w:rsidP="005B7C3B">
      <w:pPr>
        <w:pStyle w:val="subsection2"/>
      </w:pPr>
      <w:r>
        <w:rPr>
          <w:position w:val="-36"/>
        </w:rPr>
        <w:pict w14:anchorId="39E96BE8">
          <v:shape id="_x0000_i1026" type="#_x0000_t75" alt="Start formula Net amount of the recoupment times start fraction R&amp;D expenditure over Project expenditure end fraction end formula" style="width:219pt;height:37.5pt">
            <v:imagedata r:id="rId36" o:title=""/>
          </v:shape>
        </w:pict>
      </w:r>
    </w:p>
    <w:p w14:paraId="64E4B219" w14:textId="77777777" w:rsidR="005B7C3B" w:rsidRPr="00322F3B" w:rsidRDefault="005B7C3B" w:rsidP="005B7C3B">
      <w:pPr>
        <w:pStyle w:val="subsection2"/>
      </w:pPr>
      <w:r w:rsidRPr="00322F3B">
        <w:t>where:</w:t>
      </w:r>
    </w:p>
    <w:p w14:paraId="3491647D" w14:textId="6B0D43DB" w:rsidR="005B7C3B" w:rsidRPr="00322F3B" w:rsidRDefault="005B7C3B" w:rsidP="005B7C3B">
      <w:pPr>
        <w:pStyle w:val="Definition"/>
      </w:pPr>
      <w:r w:rsidRPr="00322F3B">
        <w:rPr>
          <w:b/>
          <w:i/>
        </w:rPr>
        <w:lastRenderedPageBreak/>
        <w:t>net amount of the recoupment</w:t>
      </w:r>
      <w:r w:rsidRPr="00322F3B">
        <w:t xml:space="preserve"> means the total amount of the </w:t>
      </w:r>
      <w:r w:rsidR="009953FD" w:rsidRPr="009953FD">
        <w:rPr>
          <w:position w:val="6"/>
          <w:sz w:val="16"/>
        </w:rPr>
        <w:t>*</w:t>
      </w:r>
      <w:r w:rsidRPr="00322F3B">
        <w:t>recoupment, less any repayments of the recoupment during an income year.</w:t>
      </w:r>
    </w:p>
    <w:p w14:paraId="48C8EF78" w14:textId="77777777" w:rsidR="005B7C3B" w:rsidRPr="00322F3B" w:rsidRDefault="005B7C3B" w:rsidP="005B7C3B">
      <w:pPr>
        <w:pStyle w:val="Definition"/>
      </w:pPr>
      <w:r w:rsidRPr="00322F3B">
        <w:rPr>
          <w:b/>
          <w:i/>
        </w:rPr>
        <w:t>R&amp;D expenditure</w:t>
      </w:r>
      <w:r w:rsidRPr="00322F3B">
        <w:t xml:space="preserve"> means the amount mentioned in subsection (2), disregarding subsection (3).</w:t>
      </w:r>
    </w:p>
    <w:p w14:paraId="5F97A330" w14:textId="77777777" w:rsidR="005B7C3B" w:rsidRPr="00322F3B" w:rsidRDefault="005B7C3B" w:rsidP="005B7C3B">
      <w:pPr>
        <w:pStyle w:val="SubsectionHead"/>
      </w:pPr>
      <w:r w:rsidRPr="00322F3B">
        <w:t>Related entities</w:t>
      </w:r>
    </w:p>
    <w:p w14:paraId="575C450C" w14:textId="77777777" w:rsidR="005B7C3B" w:rsidRPr="00322F3B" w:rsidRDefault="005B7C3B" w:rsidP="005B7C3B">
      <w:pPr>
        <w:pStyle w:val="subsection"/>
      </w:pPr>
      <w:r w:rsidRPr="00322F3B">
        <w:tab/>
        <w:t>(5)</w:t>
      </w:r>
      <w:r w:rsidRPr="00322F3B">
        <w:tab/>
        <w:t>The other entities for the purposes of paragraph (1)(a) are as follows:</w:t>
      </w:r>
    </w:p>
    <w:p w14:paraId="09D1CAAF" w14:textId="1C59684A" w:rsidR="005B7C3B" w:rsidRPr="00322F3B" w:rsidRDefault="005B7C3B" w:rsidP="005B7C3B">
      <w:pPr>
        <w:pStyle w:val="paragraph"/>
      </w:pPr>
      <w:r w:rsidRPr="00322F3B">
        <w:tab/>
        <w:t>(a)</w:t>
      </w:r>
      <w:r w:rsidRPr="00322F3B">
        <w:tab/>
        <w:t xml:space="preserve">an entity </w:t>
      </w:r>
      <w:r w:rsidR="009953FD" w:rsidRPr="009953FD">
        <w:rPr>
          <w:position w:val="6"/>
          <w:sz w:val="16"/>
        </w:rPr>
        <w:t>*</w:t>
      </w:r>
      <w:r w:rsidRPr="00322F3B">
        <w:t xml:space="preserve">connected with the </w:t>
      </w:r>
      <w:r w:rsidR="009953FD" w:rsidRPr="009953FD">
        <w:rPr>
          <w:position w:val="6"/>
          <w:sz w:val="16"/>
        </w:rPr>
        <w:t>*</w:t>
      </w:r>
      <w:r w:rsidRPr="00322F3B">
        <w:t>R&amp;D entity;</w:t>
      </w:r>
    </w:p>
    <w:p w14:paraId="50594F93" w14:textId="56316B0B" w:rsidR="005B7C3B" w:rsidRPr="00322F3B" w:rsidRDefault="005B7C3B" w:rsidP="005B7C3B">
      <w:pPr>
        <w:pStyle w:val="paragraph"/>
      </w:pPr>
      <w:r w:rsidRPr="00322F3B">
        <w:tab/>
        <w:t>(b)</w:t>
      </w:r>
      <w:r w:rsidRPr="00322F3B">
        <w:tab/>
        <w:t xml:space="preserve">an </w:t>
      </w:r>
      <w:r w:rsidR="009953FD" w:rsidRPr="009953FD">
        <w:rPr>
          <w:position w:val="6"/>
          <w:sz w:val="16"/>
        </w:rPr>
        <w:t>*</w:t>
      </w:r>
      <w:r w:rsidRPr="00322F3B">
        <w:t>affiliate of the R&amp;D entity or an entity of which the R&amp;D entity is an affiliate.</w:t>
      </w:r>
    </w:p>
    <w:p w14:paraId="0D4E967E" w14:textId="11A8C225" w:rsidR="005B7C3B" w:rsidRPr="00322F3B" w:rsidRDefault="005B7C3B" w:rsidP="005B7C3B">
      <w:pPr>
        <w:pStyle w:val="ActHead5"/>
      </w:pPr>
      <w:bookmarkStart w:id="310" w:name="_Toc201755788"/>
      <w:r w:rsidRPr="00322F3B">
        <w:rPr>
          <w:rStyle w:val="CharSectno"/>
        </w:rPr>
        <w:t>355</w:t>
      </w:r>
      <w:r w:rsidR="009953FD">
        <w:rPr>
          <w:rStyle w:val="CharSectno"/>
        </w:rPr>
        <w:noBreakHyphen/>
      </w:r>
      <w:r w:rsidRPr="00322F3B">
        <w:rPr>
          <w:rStyle w:val="CharSectno"/>
        </w:rPr>
        <w:t>445</w:t>
      </w:r>
      <w:r w:rsidRPr="00322F3B">
        <w:t xml:space="preserve">  Feedstock adjustments</w:t>
      </w:r>
      <w:bookmarkEnd w:id="310"/>
    </w:p>
    <w:p w14:paraId="1AF01C51" w14:textId="13AF8E13"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has an amount under this section if:</w:t>
      </w:r>
    </w:p>
    <w:p w14:paraId="087B2047" w14:textId="4060FE7B" w:rsidR="005B7C3B" w:rsidRPr="00322F3B" w:rsidRDefault="005B7C3B" w:rsidP="005B7C3B">
      <w:pPr>
        <w:pStyle w:val="paragraph"/>
      </w:pPr>
      <w:r w:rsidRPr="00322F3B">
        <w:tab/>
        <w:t>(a)</w:t>
      </w:r>
      <w:r w:rsidRPr="00322F3B">
        <w:tab/>
        <w:t xml:space="preserve">it incurs expenditure in one or more income years in acquiring or producing goods, or materials, (the </w:t>
      </w:r>
      <w:r w:rsidRPr="00322F3B">
        <w:rPr>
          <w:b/>
          <w:i/>
        </w:rPr>
        <w:t>feedstock inputs</w:t>
      </w:r>
      <w:r w:rsidRPr="00322F3B">
        <w:t xml:space="preserve">) transformed or processed during </w:t>
      </w:r>
      <w:r w:rsidR="009953FD" w:rsidRPr="009953FD">
        <w:rPr>
          <w:position w:val="6"/>
          <w:sz w:val="16"/>
        </w:rPr>
        <w:t>*</w:t>
      </w:r>
      <w:r w:rsidRPr="00322F3B">
        <w:t xml:space="preserve">R&amp;D activities in producing one or more tangible products (the </w:t>
      </w:r>
      <w:r w:rsidRPr="00322F3B">
        <w:rPr>
          <w:b/>
          <w:i/>
        </w:rPr>
        <w:t>feedstock outputs</w:t>
      </w:r>
      <w:r w:rsidRPr="00322F3B">
        <w:t>); and</w:t>
      </w:r>
    </w:p>
    <w:p w14:paraId="7691F6E4" w14:textId="437F807D" w:rsidR="005B7C3B" w:rsidRPr="00322F3B" w:rsidRDefault="005B7C3B" w:rsidP="005B7C3B">
      <w:pPr>
        <w:pStyle w:val="paragraph"/>
      </w:pPr>
      <w:r w:rsidRPr="00322F3B">
        <w:tab/>
        <w:t>(b)</w:t>
      </w:r>
      <w:r w:rsidRPr="00322F3B">
        <w:tab/>
        <w:t xml:space="preserve">it obtains under </w:t>
      </w:r>
      <w:r w:rsidR="009F5D03" w:rsidRPr="00322F3B">
        <w:t>section 3</w:t>
      </w:r>
      <w:r w:rsidRPr="00322F3B">
        <w:t>55</w:t>
      </w:r>
      <w:r w:rsidR="009953FD">
        <w:noBreakHyphen/>
      </w:r>
      <w:r w:rsidRPr="00322F3B">
        <w:t xml:space="preserve">100 </w:t>
      </w:r>
      <w:r w:rsidR="009953FD" w:rsidRPr="009953FD">
        <w:rPr>
          <w:position w:val="6"/>
          <w:sz w:val="16"/>
        </w:rPr>
        <w:t>*</w:t>
      </w:r>
      <w:r w:rsidRPr="00322F3B">
        <w:t xml:space="preserve">tax offsets for one or more income years (each an </w:t>
      </w:r>
      <w:r w:rsidRPr="00322F3B">
        <w:rPr>
          <w:b/>
          <w:i/>
        </w:rPr>
        <w:t>offset year</w:t>
      </w:r>
      <w:r w:rsidRPr="00322F3B">
        <w:t>) for deductions under this Division:</w:t>
      </w:r>
    </w:p>
    <w:p w14:paraId="58B98462" w14:textId="77777777" w:rsidR="005B7C3B" w:rsidRPr="00322F3B" w:rsidRDefault="005B7C3B" w:rsidP="005B7C3B">
      <w:pPr>
        <w:pStyle w:val="paragraphsub"/>
      </w:pPr>
      <w:r w:rsidRPr="00322F3B">
        <w:tab/>
        <w:t>(i)</w:t>
      </w:r>
      <w:r w:rsidRPr="00322F3B">
        <w:tab/>
        <w:t>for the expenditure; or</w:t>
      </w:r>
    </w:p>
    <w:p w14:paraId="601891AB" w14:textId="77777777" w:rsidR="005B7C3B" w:rsidRPr="00322F3B" w:rsidRDefault="005B7C3B" w:rsidP="005B7C3B">
      <w:pPr>
        <w:pStyle w:val="paragraphsub"/>
      </w:pPr>
      <w:r w:rsidRPr="00322F3B">
        <w:tab/>
        <w:t>(ii)</w:t>
      </w:r>
      <w:r w:rsidRPr="00322F3B">
        <w:tab/>
        <w:t>for expenditure it incurs on any energy input directly into the transformation or processing; or</w:t>
      </w:r>
    </w:p>
    <w:p w14:paraId="299946CE" w14:textId="77777777" w:rsidR="005B7C3B" w:rsidRPr="00322F3B" w:rsidRDefault="005B7C3B" w:rsidP="005B7C3B">
      <w:pPr>
        <w:pStyle w:val="paragraphsub"/>
      </w:pPr>
      <w:r w:rsidRPr="00322F3B">
        <w:tab/>
        <w:t>(iii)</w:t>
      </w:r>
      <w:r w:rsidRPr="00322F3B">
        <w:tab/>
        <w:t>for the decline in value of assets used in acquiring or producing the feedstock inputs; and</w:t>
      </w:r>
    </w:p>
    <w:p w14:paraId="783E2613" w14:textId="77777777" w:rsidR="005B7C3B" w:rsidRPr="00322F3B" w:rsidRDefault="005B7C3B" w:rsidP="005B7C3B">
      <w:pPr>
        <w:pStyle w:val="paragraph"/>
      </w:pPr>
      <w:r w:rsidRPr="00322F3B">
        <w:tab/>
        <w:t>(c)</w:t>
      </w:r>
      <w:r w:rsidRPr="00322F3B">
        <w:tab/>
        <w:t xml:space="preserve">during the present year, a feedstock output, or a transformed feedstock output, (the </w:t>
      </w:r>
      <w:r w:rsidRPr="00322F3B">
        <w:rPr>
          <w:b/>
          <w:i/>
        </w:rPr>
        <w:t>marketable product</w:t>
      </w:r>
      <w:r w:rsidRPr="00322F3B">
        <w:t>), is:</w:t>
      </w:r>
    </w:p>
    <w:p w14:paraId="03478D8F" w14:textId="48BBADBB" w:rsidR="005B7C3B" w:rsidRPr="00322F3B" w:rsidRDefault="005B7C3B" w:rsidP="005B7C3B">
      <w:pPr>
        <w:pStyle w:val="paragraphsub"/>
      </w:pPr>
      <w:r w:rsidRPr="00322F3B">
        <w:tab/>
        <w:t>(i)</w:t>
      </w:r>
      <w:r w:rsidRPr="00322F3B">
        <w:tab/>
      </w:r>
      <w:r w:rsidR="009953FD" w:rsidRPr="009953FD">
        <w:rPr>
          <w:position w:val="6"/>
          <w:sz w:val="16"/>
        </w:rPr>
        <w:t>*</w:t>
      </w:r>
      <w:r w:rsidRPr="00322F3B">
        <w:t>supplied by the R&amp;D entity to another entity; or</w:t>
      </w:r>
    </w:p>
    <w:p w14:paraId="6B0E54BA" w14:textId="77777777" w:rsidR="005B7C3B" w:rsidRPr="00322F3B" w:rsidRDefault="005B7C3B" w:rsidP="005B7C3B">
      <w:pPr>
        <w:pStyle w:val="paragraphsub"/>
      </w:pPr>
      <w:r w:rsidRPr="00322F3B">
        <w:tab/>
        <w:t>(ii)</w:t>
      </w:r>
      <w:r w:rsidRPr="00322F3B">
        <w:tab/>
        <w:t>applied by the R&amp;D entity to the R&amp;D entity’s own use, other than use for the purpose of transforming that product for supply.</w:t>
      </w:r>
    </w:p>
    <w:p w14:paraId="1FD5631A" w14:textId="77777777" w:rsidR="005B7C3B" w:rsidRPr="00322F3B" w:rsidRDefault="005B7C3B" w:rsidP="005B7C3B">
      <w:pPr>
        <w:pStyle w:val="subsection"/>
      </w:pPr>
      <w:r w:rsidRPr="00322F3B">
        <w:lastRenderedPageBreak/>
        <w:tab/>
        <w:t>(2)</w:t>
      </w:r>
      <w:r w:rsidRPr="00322F3B">
        <w:tab/>
        <w:t>The amount is equal to the lesser of:</w:t>
      </w:r>
    </w:p>
    <w:p w14:paraId="5847ACD8" w14:textId="44B8F20E" w:rsidR="005B7C3B" w:rsidRPr="00322F3B" w:rsidRDefault="005B7C3B" w:rsidP="005B7C3B">
      <w:pPr>
        <w:pStyle w:val="paragraph"/>
      </w:pPr>
      <w:r w:rsidRPr="00322F3B">
        <w:tab/>
        <w:t>(a)</w:t>
      </w:r>
      <w:r w:rsidRPr="00322F3B">
        <w:tab/>
        <w:t xml:space="preserve">the </w:t>
      </w:r>
      <w:r w:rsidR="009953FD" w:rsidRPr="009953FD">
        <w:rPr>
          <w:position w:val="6"/>
          <w:sz w:val="16"/>
        </w:rPr>
        <w:t>*</w:t>
      </w:r>
      <w:r w:rsidRPr="00322F3B">
        <w:t>feedstock revenue for the feedstock output; and</w:t>
      </w:r>
    </w:p>
    <w:p w14:paraId="50BEB07C" w14:textId="77777777" w:rsidR="005B7C3B" w:rsidRPr="00322F3B" w:rsidRDefault="005B7C3B" w:rsidP="005B7C3B">
      <w:pPr>
        <w:pStyle w:val="paragraph"/>
      </w:pPr>
      <w:r w:rsidRPr="00322F3B">
        <w:tab/>
        <w:t>(b)</w:t>
      </w:r>
      <w:r w:rsidRPr="00322F3B">
        <w:tab/>
        <w:t>so much of the total of the amounts deducted as described in paragraph (1)(b) as is reasonably attributable to the production of the feedstock output.</w:t>
      </w:r>
    </w:p>
    <w:p w14:paraId="3E8572F8" w14:textId="77777777" w:rsidR="005B7C3B" w:rsidRPr="00322F3B" w:rsidRDefault="005B7C3B" w:rsidP="005B7C3B">
      <w:pPr>
        <w:pStyle w:val="subsection"/>
      </w:pPr>
      <w:r w:rsidRPr="00322F3B">
        <w:tab/>
        <w:t>(3)</w:t>
      </w:r>
      <w:r w:rsidRPr="00322F3B">
        <w:tab/>
        <w:t>Subsection (2) does not apply to the feedstock output if:</w:t>
      </w:r>
    </w:p>
    <w:p w14:paraId="2098597B" w14:textId="77777777" w:rsidR="005B7C3B" w:rsidRPr="00322F3B" w:rsidRDefault="005B7C3B" w:rsidP="005B7C3B">
      <w:pPr>
        <w:pStyle w:val="paragraph"/>
      </w:pPr>
      <w:r w:rsidRPr="00322F3B">
        <w:tab/>
        <w:t>(a)</w:t>
      </w:r>
      <w:r w:rsidRPr="00322F3B">
        <w:tab/>
        <w:t>it becomes, or is transformed into, a feedstock input; or</w:t>
      </w:r>
    </w:p>
    <w:p w14:paraId="0FAD7ECE" w14:textId="77777777" w:rsidR="005B7C3B" w:rsidRPr="00322F3B" w:rsidRDefault="005B7C3B" w:rsidP="005B7C3B">
      <w:pPr>
        <w:pStyle w:val="paragraph"/>
      </w:pPr>
      <w:r w:rsidRPr="00322F3B">
        <w:tab/>
        <w:t>(b)</w:t>
      </w:r>
      <w:r w:rsidRPr="00322F3B">
        <w:tab/>
        <w:t>that subsection already applies to the feedstock output because of the application of paragraph (1)(c) to:</w:t>
      </w:r>
    </w:p>
    <w:p w14:paraId="0DE66461" w14:textId="77777777" w:rsidR="005B7C3B" w:rsidRPr="00322F3B" w:rsidRDefault="005B7C3B" w:rsidP="005B7C3B">
      <w:pPr>
        <w:pStyle w:val="paragraphsub"/>
      </w:pPr>
      <w:r w:rsidRPr="00322F3B">
        <w:tab/>
        <w:t>(i)</w:t>
      </w:r>
      <w:r w:rsidRPr="00322F3B">
        <w:tab/>
        <w:t>an earlier time during the present year; or</w:t>
      </w:r>
    </w:p>
    <w:p w14:paraId="5AA591E9" w14:textId="77777777" w:rsidR="005B7C3B" w:rsidRPr="00322F3B" w:rsidRDefault="005B7C3B" w:rsidP="005B7C3B">
      <w:pPr>
        <w:pStyle w:val="paragraphsub"/>
      </w:pPr>
      <w:r w:rsidRPr="00322F3B">
        <w:tab/>
        <w:t>(ii)</w:t>
      </w:r>
      <w:r w:rsidRPr="00322F3B">
        <w:tab/>
        <w:t>an earlier income year.</w:t>
      </w:r>
    </w:p>
    <w:p w14:paraId="1CDB8C16" w14:textId="77777777" w:rsidR="005B7C3B" w:rsidRPr="00322F3B" w:rsidRDefault="005B7C3B" w:rsidP="005B7C3B">
      <w:pPr>
        <w:pStyle w:val="subsection"/>
      </w:pPr>
      <w:r w:rsidRPr="00322F3B">
        <w:tab/>
        <w:t>(4)</w:t>
      </w:r>
      <w:r w:rsidRPr="00322F3B">
        <w:tab/>
        <w:t xml:space="preserve">The </w:t>
      </w:r>
      <w:r w:rsidRPr="00322F3B">
        <w:rPr>
          <w:b/>
          <w:i/>
        </w:rPr>
        <w:t>feedstock revenue</w:t>
      </w:r>
      <w:r w:rsidRPr="00322F3B">
        <w:t>, for the feedstock output, is worked out using the following formula:</w:t>
      </w:r>
    </w:p>
    <w:p w14:paraId="2D99E5CF" w14:textId="77777777" w:rsidR="005B7C3B" w:rsidRPr="00322F3B" w:rsidRDefault="005B1A3A" w:rsidP="005B7C3B">
      <w:pPr>
        <w:pStyle w:val="subsection2"/>
      </w:pPr>
      <w:r>
        <w:rPr>
          <w:position w:val="-36"/>
        </w:rPr>
        <w:pict w14:anchorId="4ADD8164">
          <v:shape id="_x0000_i1027" type="#_x0000_t75" alt="Start formula Market value of the marketable product times start fraction Cost of producing the feedstock output over Cost of producing the marketable product end fraction end formula" style="width:266.5pt;height:37.5pt">
            <v:imagedata r:id="rId37" o:title=""/>
          </v:shape>
        </w:pict>
      </w:r>
    </w:p>
    <w:p w14:paraId="04120A6C" w14:textId="77777777" w:rsidR="005B7C3B" w:rsidRPr="00322F3B" w:rsidRDefault="005B7C3B" w:rsidP="005B7C3B">
      <w:pPr>
        <w:pStyle w:val="subsection2"/>
      </w:pPr>
      <w:r w:rsidRPr="00322F3B">
        <w:t>where:</w:t>
      </w:r>
    </w:p>
    <w:p w14:paraId="43268B01" w14:textId="333C9ADC" w:rsidR="005B7C3B" w:rsidRPr="00322F3B" w:rsidRDefault="005B7C3B" w:rsidP="005B7C3B">
      <w:pPr>
        <w:pStyle w:val="Definition"/>
      </w:pPr>
      <w:r w:rsidRPr="00322F3B">
        <w:rPr>
          <w:b/>
          <w:i/>
        </w:rPr>
        <w:t>market value of the marketable product</w:t>
      </w:r>
      <w:r w:rsidRPr="00322F3B">
        <w:t xml:space="preserve"> means the marketable product’s </w:t>
      </w:r>
      <w:r w:rsidR="009953FD" w:rsidRPr="009953FD">
        <w:rPr>
          <w:position w:val="6"/>
          <w:sz w:val="16"/>
        </w:rPr>
        <w:t>*</w:t>
      </w:r>
      <w:r w:rsidRPr="00322F3B">
        <w:t>market value at the time it is:</w:t>
      </w:r>
    </w:p>
    <w:p w14:paraId="38AF80ED" w14:textId="05DFD492" w:rsidR="005B7C3B" w:rsidRPr="00322F3B" w:rsidRDefault="005B7C3B" w:rsidP="005B7C3B">
      <w:pPr>
        <w:pStyle w:val="paragraph"/>
      </w:pPr>
      <w:r w:rsidRPr="00322F3B">
        <w:tab/>
        <w:t>(a)</w:t>
      </w:r>
      <w:r w:rsidRPr="00322F3B">
        <w:tab/>
      </w:r>
      <w:r w:rsidR="009953FD" w:rsidRPr="009953FD">
        <w:rPr>
          <w:position w:val="6"/>
          <w:sz w:val="16"/>
        </w:rPr>
        <w:t>*</w:t>
      </w:r>
      <w:r w:rsidRPr="00322F3B">
        <w:t xml:space="preserve">supplied by the </w:t>
      </w:r>
      <w:r w:rsidR="009953FD" w:rsidRPr="009953FD">
        <w:rPr>
          <w:position w:val="6"/>
          <w:sz w:val="16"/>
        </w:rPr>
        <w:t>*</w:t>
      </w:r>
      <w:r w:rsidRPr="00322F3B">
        <w:t>R&amp;D entity to the other entity; or</w:t>
      </w:r>
    </w:p>
    <w:p w14:paraId="3FF1DC97" w14:textId="77777777" w:rsidR="005B7C3B" w:rsidRPr="00322F3B" w:rsidRDefault="005B7C3B" w:rsidP="005B7C3B">
      <w:pPr>
        <w:pStyle w:val="paragraph"/>
      </w:pPr>
      <w:r w:rsidRPr="00322F3B">
        <w:tab/>
        <w:t>(b)</w:t>
      </w:r>
      <w:r w:rsidRPr="00322F3B">
        <w:tab/>
        <w:t>first applied by the R&amp;D entity to the R&amp;D entity’s own use, other than use for the purpose of transforming that product for supply.</w:t>
      </w:r>
    </w:p>
    <w:p w14:paraId="3CA85430" w14:textId="1F4064C4" w:rsidR="005B7C3B" w:rsidRPr="00322F3B" w:rsidRDefault="005B7C3B" w:rsidP="005B7C3B">
      <w:pPr>
        <w:pStyle w:val="subsection"/>
      </w:pPr>
      <w:r w:rsidRPr="00322F3B">
        <w:tab/>
        <w:t>(5)</w:t>
      </w:r>
      <w:r w:rsidRPr="00322F3B">
        <w:tab/>
        <w:t xml:space="preserve">This section applies to a </w:t>
      </w:r>
      <w:r w:rsidR="009953FD" w:rsidRPr="009953FD">
        <w:rPr>
          <w:position w:val="6"/>
          <w:sz w:val="16"/>
        </w:rPr>
        <w:t>*</w:t>
      </w:r>
      <w:r w:rsidRPr="00322F3B">
        <w:t>supply or use of the marketable product by:</w:t>
      </w:r>
    </w:p>
    <w:p w14:paraId="20B28C48" w14:textId="15BE098A" w:rsidR="005B7C3B" w:rsidRPr="00322F3B" w:rsidRDefault="005B7C3B" w:rsidP="005B7C3B">
      <w:pPr>
        <w:pStyle w:val="paragraph"/>
      </w:pPr>
      <w:r w:rsidRPr="00322F3B">
        <w:tab/>
        <w:t>(a)</w:t>
      </w:r>
      <w:r w:rsidRPr="00322F3B">
        <w:tab/>
        <w:t xml:space="preserve">an entity </w:t>
      </w:r>
      <w:r w:rsidR="009953FD" w:rsidRPr="009953FD">
        <w:rPr>
          <w:position w:val="6"/>
          <w:sz w:val="16"/>
        </w:rPr>
        <w:t>*</w:t>
      </w:r>
      <w:r w:rsidRPr="00322F3B">
        <w:t xml:space="preserve">connected with the </w:t>
      </w:r>
      <w:r w:rsidR="009953FD" w:rsidRPr="009953FD">
        <w:rPr>
          <w:position w:val="6"/>
          <w:sz w:val="16"/>
        </w:rPr>
        <w:t>*</w:t>
      </w:r>
      <w:r w:rsidRPr="00322F3B">
        <w:t>R&amp;D entity; or</w:t>
      </w:r>
    </w:p>
    <w:p w14:paraId="7CBC6DA2" w14:textId="00426353" w:rsidR="005B7C3B" w:rsidRPr="00322F3B" w:rsidRDefault="005B7C3B" w:rsidP="005B7C3B">
      <w:pPr>
        <w:pStyle w:val="paragraph"/>
      </w:pPr>
      <w:r w:rsidRPr="00322F3B">
        <w:tab/>
        <w:t>(b)</w:t>
      </w:r>
      <w:r w:rsidRPr="00322F3B">
        <w:tab/>
        <w:t xml:space="preserve">an </w:t>
      </w:r>
      <w:r w:rsidR="009953FD" w:rsidRPr="009953FD">
        <w:rPr>
          <w:position w:val="6"/>
          <w:sz w:val="16"/>
        </w:rPr>
        <w:t>*</w:t>
      </w:r>
      <w:r w:rsidRPr="00322F3B">
        <w:t>affiliate of the R&amp;D entity or an entity of which the R&amp;D entity is an affiliate;</w:t>
      </w:r>
    </w:p>
    <w:p w14:paraId="63C6EAFE" w14:textId="77777777" w:rsidR="005B7C3B" w:rsidRPr="00322F3B" w:rsidRDefault="005B7C3B" w:rsidP="005B7C3B">
      <w:pPr>
        <w:pStyle w:val="subsection2"/>
      </w:pPr>
      <w:r w:rsidRPr="00322F3B">
        <w:t>as if it were by the R&amp;D entity.</w:t>
      </w:r>
    </w:p>
    <w:p w14:paraId="6131F7F3" w14:textId="3C6546EA" w:rsidR="005B7C3B" w:rsidRPr="00322F3B" w:rsidRDefault="005B7C3B" w:rsidP="00667205">
      <w:pPr>
        <w:pStyle w:val="ActHead5"/>
      </w:pPr>
      <w:bookmarkStart w:id="311" w:name="_Toc201755789"/>
      <w:r w:rsidRPr="00322F3B">
        <w:rPr>
          <w:rStyle w:val="CharSectno"/>
        </w:rPr>
        <w:lastRenderedPageBreak/>
        <w:t>355</w:t>
      </w:r>
      <w:r w:rsidR="009953FD">
        <w:rPr>
          <w:rStyle w:val="CharSectno"/>
        </w:rPr>
        <w:noBreakHyphen/>
      </w:r>
      <w:r w:rsidRPr="00322F3B">
        <w:rPr>
          <w:rStyle w:val="CharSectno"/>
        </w:rPr>
        <w:t>446</w:t>
      </w:r>
      <w:r w:rsidRPr="00322F3B">
        <w:t xml:space="preserve">  Balancing adjustments for assets only used for R&amp;D activities</w:t>
      </w:r>
      <w:bookmarkEnd w:id="311"/>
    </w:p>
    <w:p w14:paraId="550211C6" w14:textId="3F9327FC" w:rsidR="005B7C3B" w:rsidRPr="00322F3B" w:rsidRDefault="005B7C3B" w:rsidP="00667205">
      <w:pPr>
        <w:pStyle w:val="subsection"/>
        <w:keepNext/>
        <w:keepLines/>
      </w:pPr>
      <w:r w:rsidRPr="00322F3B">
        <w:tab/>
        <w:t>(1)</w:t>
      </w:r>
      <w:r w:rsidRPr="00322F3B">
        <w:tab/>
        <w:t xml:space="preserve">The </w:t>
      </w:r>
      <w:r w:rsidR="009953FD" w:rsidRPr="009953FD">
        <w:rPr>
          <w:position w:val="6"/>
          <w:sz w:val="16"/>
        </w:rPr>
        <w:t>*</w:t>
      </w:r>
      <w:r w:rsidRPr="00322F3B">
        <w:t>R&amp;D entity has an amount under this section if:</w:t>
      </w:r>
    </w:p>
    <w:p w14:paraId="4B70B35E" w14:textId="057A2054" w:rsidR="005B7C3B" w:rsidRPr="00322F3B" w:rsidRDefault="005B7C3B" w:rsidP="00667205">
      <w:pPr>
        <w:pStyle w:val="paragraph"/>
        <w:keepNext/>
        <w:keepLines/>
      </w:pPr>
      <w:r w:rsidRPr="00322F3B">
        <w:tab/>
        <w:t>(a)</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held by the R&amp;D entity; and</w:t>
      </w:r>
    </w:p>
    <w:p w14:paraId="3D9E0034" w14:textId="405E89AB" w:rsidR="005B7C3B" w:rsidRPr="00322F3B" w:rsidRDefault="005B7C3B" w:rsidP="00667205">
      <w:pPr>
        <w:pStyle w:val="paragraph"/>
        <w:keepNext/>
        <w:keepLines/>
      </w:pPr>
      <w:r w:rsidRPr="00322F3B">
        <w:tab/>
        <w:t>(b)</w:t>
      </w:r>
      <w:r w:rsidRPr="00322F3B">
        <w:tab/>
        <w:t xml:space="preserve">the R&amp;D entity cannot deduct, for the asset for an income year, an amount under </w:t>
      </w:r>
      <w:r w:rsidR="009953FD">
        <w:t>section 4</w:t>
      </w:r>
      <w:r w:rsidRPr="00322F3B">
        <w:t>0</w:t>
      </w:r>
      <w:r w:rsidR="009953FD">
        <w:noBreakHyphen/>
      </w:r>
      <w:r w:rsidRPr="00322F3B">
        <w:t>25 as that section applies apart from:</w:t>
      </w:r>
    </w:p>
    <w:p w14:paraId="717AA9AC" w14:textId="77777777" w:rsidR="005B7C3B" w:rsidRPr="00322F3B" w:rsidRDefault="005B7C3B" w:rsidP="00667205">
      <w:pPr>
        <w:pStyle w:val="paragraphsub"/>
        <w:keepNext/>
        <w:keepLines/>
      </w:pPr>
      <w:r w:rsidRPr="00322F3B">
        <w:tab/>
        <w:t>(i)</w:t>
      </w:r>
      <w:r w:rsidRPr="00322F3B">
        <w:tab/>
        <w:t>this Division; and</w:t>
      </w:r>
    </w:p>
    <w:p w14:paraId="09CC2313" w14:textId="77777777" w:rsidR="005B7C3B" w:rsidRPr="00322F3B" w:rsidRDefault="005B7C3B" w:rsidP="00667205">
      <w:pPr>
        <w:pStyle w:val="paragraphsub"/>
        <w:keepNext/>
        <w:keepLines/>
      </w:pPr>
      <w:r w:rsidRPr="00322F3B">
        <w:tab/>
        <w:t>(ii)</w:t>
      </w:r>
      <w:r w:rsidRPr="00322F3B">
        <w:tab/>
        <w:t xml:space="preserve">former section 73BC of the </w:t>
      </w:r>
      <w:r w:rsidRPr="00322F3B">
        <w:rPr>
          <w:i/>
        </w:rPr>
        <w:t>Income Tax Assessment Act 1936</w:t>
      </w:r>
      <w:r w:rsidRPr="00322F3B">
        <w:t>; and</w:t>
      </w:r>
    </w:p>
    <w:p w14:paraId="776A3F7B" w14:textId="0B1782CF" w:rsidR="005B7C3B" w:rsidRPr="00322F3B" w:rsidRDefault="005B7C3B" w:rsidP="005B7C3B">
      <w:pPr>
        <w:pStyle w:val="paragraph"/>
      </w:pPr>
      <w:r w:rsidRPr="00322F3B">
        <w:tab/>
        <w:t>(c)</w:t>
      </w:r>
      <w:r w:rsidRPr="00322F3B">
        <w:tab/>
        <w:t xml:space="preserve">the R&amp;D entity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305 for the asset; and</w:t>
      </w:r>
    </w:p>
    <w:p w14:paraId="421238A3" w14:textId="08F2440E" w:rsidR="005B7C3B" w:rsidRPr="00322F3B" w:rsidRDefault="005B7C3B" w:rsidP="005B7C3B">
      <w:pPr>
        <w:pStyle w:val="paragraph"/>
      </w:pPr>
      <w:r w:rsidRPr="00322F3B">
        <w:tab/>
        <w:t>(d)</w:t>
      </w:r>
      <w:r w:rsidRPr="00322F3B">
        <w:tab/>
        <w:t xml:space="preserve">the R&amp;D entity is registered under section 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present year; and</w:t>
      </w:r>
    </w:p>
    <w:p w14:paraId="50138EDE" w14:textId="3C044395" w:rsidR="005B7C3B" w:rsidRPr="00322F3B" w:rsidRDefault="005B7C3B" w:rsidP="005B7C3B">
      <w:pPr>
        <w:pStyle w:val="paragraph"/>
      </w:pPr>
      <w:r w:rsidRPr="00322F3B">
        <w:tab/>
        <w:t>(e)</w:t>
      </w:r>
      <w:r w:rsidRPr="00322F3B">
        <w:tab/>
        <w:t xml:space="preserve">an amount (the </w:t>
      </w:r>
      <w:r w:rsidR="009953FD">
        <w:rPr>
          <w:b/>
          <w:i/>
        </w:rPr>
        <w:t>section 4</w:t>
      </w:r>
      <w:r w:rsidRPr="00322F3B">
        <w:rPr>
          <w:b/>
          <w:i/>
        </w:rPr>
        <w:t>0</w:t>
      </w:r>
      <w:r w:rsidR="009953FD">
        <w:rPr>
          <w:b/>
          <w:i/>
        </w:rPr>
        <w:noBreakHyphen/>
      </w:r>
      <w:r w:rsidRPr="00322F3B">
        <w:rPr>
          <w:b/>
          <w:i/>
        </w:rPr>
        <w:t>285 amount</w:t>
      </w:r>
      <w:r w:rsidRPr="00322F3B">
        <w:t>) is included in the R&amp;D entity’s assessable income for the present year under sub</w:t>
      </w:r>
      <w:r w:rsidR="009F5D03" w:rsidRPr="00322F3B">
        <w:t>section 3</w:t>
      </w:r>
      <w:r w:rsidRPr="00322F3B">
        <w:t>55</w:t>
      </w:r>
      <w:r w:rsidR="009953FD">
        <w:noBreakHyphen/>
      </w:r>
      <w:r w:rsidRPr="00322F3B">
        <w:t>315(3) for the asset and the balancing adjustment event.</w:t>
      </w:r>
    </w:p>
    <w:p w14:paraId="195CC9B2" w14:textId="3B76CBE4" w:rsidR="005B7C3B" w:rsidRPr="00322F3B" w:rsidRDefault="005B7C3B" w:rsidP="005B7C3B">
      <w:pPr>
        <w:pStyle w:val="notetext"/>
      </w:pPr>
      <w:r w:rsidRPr="00322F3B">
        <w:t>Note 1:</w:t>
      </w:r>
      <w:r w:rsidRPr="00322F3B">
        <w:tab/>
        <w:t xml:space="preserve">This section applies in a modified way if the entity also has deductions for the asset under former section 73BA or 73BH of the </w:t>
      </w:r>
      <w:r w:rsidRPr="00322F3B">
        <w:rPr>
          <w:i/>
        </w:rPr>
        <w:t>Income Tax Assessment Act 1936</w:t>
      </w:r>
      <w:r w:rsidRPr="00322F3B">
        <w:t xml:space="preserve"> (see </w:t>
      </w:r>
      <w:r w:rsidR="009F5D03" w:rsidRPr="00322F3B">
        <w:t>section 3</w:t>
      </w:r>
      <w:r w:rsidRPr="00322F3B">
        <w:t>55</w:t>
      </w:r>
      <w:r w:rsidR="009953FD">
        <w:noBreakHyphen/>
      </w:r>
      <w:r w:rsidRPr="00322F3B">
        <w:t xml:space="preserve">320 of the </w:t>
      </w:r>
      <w:r w:rsidRPr="00322F3B">
        <w:rPr>
          <w:i/>
        </w:rPr>
        <w:t>Income Tax (Transitional Provisions) Act 1997</w:t>
      </w:r>
      <w:r w:rsidRPr="00322F3B">
        <w:t>).</w:t>
      </w:r>
    </w:p>
    <w:p w14:paraId="17B26C7C" w14:textId="6E82F1C7" w:rsidR="005B7C3B" w:rsidRPr="00322F3B" w:rsidRDefault="005B7C3B" w:rsidP="005B7C3B">
      <w:pPr>
        <w:pStyle w:val="notetext"/>
      </w:pPr>
      <w:r w:rsidRPr="00322F3B">
        <w:t>Note 2:</w:t>
      </w:r>
      <w:r w:rsidRPr="00322F3B">
        <w:tab/>
        <w:t>Section 40</w:t>
      </w:r>
      <w:r w:rsidR="009953FD">
        <w:noBreakHyphen/>
      </w:r>
      <w:r w:rsidRPr="00322F3B">
        <w:t xml:space="preserve">292 applies if the entity can deduct an amount under </w:t>
      </w:r>
      <w:r w:rsidR="009953FD">
        <w:t>section 4</w:t>
      </w:r>
      <w:r w:rsidRPr="00322F3B">
        <w:t>0</w:t>
      </w:r>
      <w:r w:rsidR="009953FD">
        <w:noBreakHyphen/>
      </w:r>
      <w:r w:rsidRPr="00322F3B">
        <w:t xml:space="preserve">25, as that section applies apart from this Division and former section 73BC of the </w:t>
      </w:r>
      <w:r w:rsidRPr="00322F3B">
        <w:rPr>
          <w:i/>
        </w:rPr>
        <w:t>Income Tax Assessment Act 1936</w:t>
      </w:r>
      <w:r w:rsidRPr="00322F3B">
        <w:t>.</w:t>
      </w:r>
    </w:p>
    <w:p w14:paraId="32F89B14" w14:textId="10382F45" w:rsidR="005B7C3B" w:rsidRPr="00322F3B" w:rsidRDefault="005B7C3B" w:rsidP="005B7C3B">
      <w:pPr>
        <w:pStyle w:val="subsection"/>
      </w:pPr>
      <w:r w:rsidRPr="00322F3B">
        <w:tab/>
        <w:t>(2)</w:t>
      </w:r>
      <w:r w:rsidRPr="00322F3B">
        <w:tab/>
        <w:t xml:space="preserve">The amount is so much of an amount equal to the </w:t>
      </w:r>
      <w:r w:rsidR="009953FD">
        <w:t>section 4</w:t>
      </w:r>
      <w:r w:rsidRPr="00322F3B">
        <w:t>0</w:t>
      </w:r>
      <w:r w:rsidR="009953FD">
        <w:noBreakHyphen/>
      </w:r>
      <w:r w:rsidRPr="00322F3B">
        <w:t>285 amount as does not exceed the difference between:</w:t>
      </w:r>
    </w:p>
    <w:p w14:paraId="0662136E" w14:textId="3E757A29" w:rsidR="005B7C3B" w:rsidRPr="00322F3B" w:rsidRDefault="005B7C3B" w:rsidP="005B7C3B">
      <w:pPr>
        <w:pStyle w:val="paragraph"/>
      </w:pPr>
      <w:r w:rsidRPr="00322F3B">
        <w:tab/>
        <w:t>(a)</w:t>
      </w:r>
      <w:r w:rsidRPr="00322F3B">
        <w:tab/>
        <w:t xml:space="preserve">the asset’s </w:t>
      </w:r>
      <w:r w:rsidR="009953FD" w:rsidRPr="009953FD">
        <w:rPr>
          <w:position w:val="6"/>
          <w:sz w:val="16"/>
        </w:rPr>
        <w:t>*</w:t>
      </w:r>
      <w:r w:rsidRPr="00322F3B">
        <w:t>cost; and</w:t>
      </w:r>
    </w:p>
    <w:p w14:paraId="7B90092C" w14:textId="0C9C5EC9" w:rsidR="005B7C3B" w:rsidRPr="00322F3B" w:rsidRDefault="005B7C3B" w:rsidP="005B7C3B">
      <w:pPr>
        <w:pStyle w:val="paragraph"/>
      </w:pPr>
      <w:r w:rsidRPr="00322F3B">
        <w:tab/>
        <w:t>(b)</w:t>
      </w:r>
      <w:r w:rsidRPr="00322F3B">
        <w:tab/>
        <w:t xml:space="preserve">the asset’s </w:t>
      </w:r>
      <w:r w:rsidR="009953FD" w:rsidRPr="009953FD">
        <w:rPr>
          <w:position w:val="6"/>
          <w:sz w:val="16"/>
        </w:rPr>
        <w:t>*</w:t>
      </w:r>
      <w:r w:rsidRPr="00322F3B">
        <w:t xml:space="preserve">adjustable value, worked out under Division 40 as if that Division applied with the changes described in </w:t>
      </w:r>
      <w:r w:rsidR="009F5D03" w:rsidRPr="00322F3B">
        <w:t>section 3</w:t>
      </w:r>
      <w:r w:rsidRPr="00322F3B">
        <w:t>55</w:t>
      </w:r>
      <w:r w:rsidR="009953FD">
        <w:noBreakHyphen/>
      </w:r>
      <w:r w:rsidRPr="00322F3B">
        <w:t>310.</w:t>
      </w:r>
    </w:p>
    <w:p w14:paraId="5FBCCF40" w14:textId="112516C4" w:rsidR="005B7C3B" w:rsidRPr="00322F3B" w:rsidRDefault="005B7C3B" w:rsidP="005B7C3B">
      <w:pPr>
        <w:pStyle w:val="ActHead5"/>
      </w:pPr>
      <w:bookmarkStart w:id="312" w:name="_Toc201755790"/>
      <w:r w:rsidRPr="00322F3B">
        <w:rPr>
          <w:rStyle w:val="CharSectno"/>
        </w:rPr>
        <w:lastRenderedPageBreak/>
        <w:t>355</w:t>
      </w:r>
      <w:r w:rsidR="009953FD">
        <w:rPr>
          <w:rStyle w:val="CharSectno"/>
        </w:rPr>
        <w:noBreakHyphen/>
      </w:r>
      <w:r w:rsidRPr="00322F3B">
        <w:rPr>
          <w:rStyle w:val="CharSectno"/>
        </w:rPr>
        <w:t>447</w:t>
      </w:r>
      <w:r w:rsidRPr="00322F3B">
        <w:t xml:space="preserve">  Balancing adjustments for assets partially used for R&amp;D activities</w:t>
      </w:r>
      <w:bookmarkEnd w:id="312"/>
    </w:p>
    <w:p w14:paraId="6967A43D" w14:textId="4EC0F4E9"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has an amount under this section if:</w:t>
      </w:r>
    </w:p>
    <w:p w14:paraId="481497C5" w14:textId="1BF700E7" w:rsidR="005B7C3B" w:rsidRPr="00322F3B" w:rsidRDefault="005B7C3B" w:rsidP="005B7C3B">
      <w:pPr>
        <w:pStyle w:val="paragraph"/>
      </w:pPr>
      <w:r w:rsidRPr="00322F3B">
        <w:tab/>
        <w:t>(a)</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held by the R&amp;D entity and for which:</w:t>
      </w:r>
    </w:p>
    <w:p w14:paraId="590F31B6" w14:textId="269845FD" w:rsidR="005B7C3B" w:rsidRPr="00322F3B" w:rsidRDefault="005B7C3B" w:rsidP="005B7C3B">
      <w:pPr>
        <w:pStyle w:val="paragraphsub"/>
      </w:pPr>
      <w:r w:rsidRPr="00322F3B">
        <w:tab/>
        <w:t>(i)</w:t>
      </w:r>
      <w:r w:rsidRPr="00322F3B">
        <w:tab/>
        <w:t xml:space="preserve">the R&amp;D entity can deduct, for an income year, an amount under </w:t>
      </w:r>
      <w:r w:rsidR="009953FD">
        <w:t>section 4</w:t>
      </w:r>
      <w:r w:rsidRPr="00322F3B">
        <w:t>0</w:t>
      </w:r>
      <w:r w:rsidR="009953FD">
        <w:noBreakHyphen/>
      </w:r>
      <w:r w:rsidRPr="00322F3B">
        <w:t xml:space="preserve">25, as that section applies apart from Division 355 and former section 73BC of the </w:t>
      </w:r>
      <w:r w:rsidRPr="00322F3B">
        <w:rPr>
          <w:i/>
        </w:rPr>
        <w:t>Income Tax Assessment Act 1936</w:t>
      </w:r>
      <w:r w:rsidRPr="00322F3B">
        <w:t>; or</w:t>
      </w:r>
    </w:p>
    <w:p w14:paraId="36F30875" w14:textId="77777777" w:rsidR="005B7C3B" w:rsidRPr="00322F3B" w:rsidRDefault="005B7C3B" w:rsidP="005B7C3B">
      <w:pPr>
        <w:pStyle w:val="paragraphsub"/>
      </w:pPr>
      <w:r w:rsidRPr="00322F3B">
        <w:tab/>
        <w:t>(ii)</w:t>
      </w:r>
      <w:r w:rsidRPr="00322F3B">
        <w:tab/>
        <w:t>the R&amp;D entity could have deducted, for an income year, an amount as described in subparagraph (i) if the R&amp;D entity had used the asset; and</w:t>
      </w:r>
    </w:p>
    <w:p w14:paraId="24983537" w14:textId="525DF48F" w:rsidR="005B7C3B" w:rsidRPr="00322F3B" w:rsidRDefault="005B7C3B" w:rsidP="005B7C3B">
      <w:pPr>
        <w:pStyle w:val="paragraph"/>
      </w:pPr>
      <w:r w:rsidRPr="00322F3B">
        <w:tab/>
        <w:t>(b)</w:t>
      </w:r>
      <w:r w:rsidRPr="00322F3B">
        <w:tab/>
        <w:t xml:space="preserve">the R&amp;D entity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(the </w:t>
      </w:r>
      <w:r w:rsidRPr="00322F3B">
        <w:rPr>
          <w:b/>
          <w:i/>
        </w:rPr>
        <w:t>R&amp;D deductions</w:t>
      </w:r>
      <w:r w:rsidRPr="00322F3B">
        <w:t xml:space="preserve">) under </w:t>
      </w:r>
      <w:r w:rsidR="009F5D03" w:rsidRPr="00322F3B">
        <w:t>section 3</w:t>
      </w:r>
      <w:r w:rsidRPr="00322F3B">
        <w:t>55</w:t>
      </w:r>
      <w:r w:rsidR="009953FD">
        <w:noBreakHyphen/>
      </w:r>
      <w:r w:rsidRPr="00322F3B">
        <w:t>305 for the asset; and</w:t>
      </w:r>
    </w:p>
    <w:p w14:paraId="7E3E481B" w14:textId="7AEB7458" w:rsidR="005B7C3B" w:rsidRPr="00322F3B" w:rsidRDefault="005B7C3B" w:rsidP="005B7C3B">
      <w:pPr>
        <w:pStyle w:val="paragraph"/>
      </w:pPr>
      <w:r w:rsidRPr="00322F3B">
        <w:tab/>
        <w:t>(c)</w:t>
      </w:r>
      <w:r w:rsidRPr="00322F3B">
        <w:tab/>
        <w:t xml:space="preserve">an amount (the </w:t>
      </w:r>
      <w:r w:rsidR="009953FD">
        <w:rPr>
          <w:b/>
          <w:i/>
        </w:rPr>
        <w:t>section 4</w:t>
      </w:r>
      <w:r w:rsidRPr="00322F3B">
        <w:rPr>
          <w:b/>
          <w:i/>
        </w:rPr>
        <w:t>0</w:t>
      </w:r>
      <w:r w:rsidR="009953FD">
        <w:rPr>
          <w:b/>
          <w:i/>
        </w:rPr>
        <w:noBreakHyphen/>
      </w:r>
      <w:r w:rsidRPr="00322F3B">
        <w:rPr>
          <w:b/>
          <w:i/>
        </w:rPr>
        <w:t>285 amount</w:t>
      </w:r>
      <w:r w:rsidRPr="00322F3B">
        <w:t xml:space="preserve">) is included in the R&amp;D entity’s assessable income for the asset under </w:t>
      </w:r>
      <w:r w:rsidR="009953FD">
        <w:t>section 4</w:t>
      </w:r>
      <w:r w:rsidRPr="00322F3B">
        <w:t>0</w:t>
      </w:r>
      <w:r w:rsidR="009953FD">
        <w:noBreakHyphen/>
      </w:r>
      <w:r w:rsidRPr="00322F3B">
        <w:t xml:space="preserve">285 (after applying </w:t>
      </w:r>
      <w:r w:rsidR="009953FD">
        <w:t>subsection 4</w:t>
      </w:r>
      <w:r w:rsidRPr="00322F3B">
        <w:t>0</w:t>
      </w:r>
      <w:r w:rsidR="009953FD">
        <w:noBreakHyphen/>
      </w:r>
      <w:r w:rsidRPr="00322F3B">
        <w:t>292(2)) for the present year</w:t>
      </w:r>
      <w:r w:rsidRPr="00322F3B">
        <w:rPr>
          <w:i/>
        </w:rPr>
        <w:t>.</w:t>
      </w:r>
    </w:p>
    <w:p w14:paraId="36613ECD" w14:textId="3B77FF74" w:rsidR="005B7C3B" w:rsidRPr="00322F3B" w:rsidRDefault="005B7C3B" w:rsidP="005B7C3B">
      <w:pPr>
        <w:pStyle w:val="notetext"/>
      </w:pPr>
      <w:r w:rsidRPr="00322F3B">
        <w:t>Note:</w:t>
      </w:r>
      <w:r w:rsidRPr="00322F3B">
        <w:tab/>
        <w:t xml:space="preserve">This section applies in a modified way if you have deductions for the asset under former section 73BA or 73BH of the </w:t>
      </w:r>
      <w:r w:rsidRPr="00322F3B">
        <w:rPr>
          <w:i/>
        </w:rPr>
        <w:t>Income Tax Assessment Act 1936</w:t>
      </w:r>
      <w:r w:rsidRPr="00322F3B">
        <w:t xml:space="preserve"> (see </w:t>
      </w:r>
      <w:r w:rsidR="009953FD">
        <w:t>section 4</w:t>
      </w:r>
      <w:r w:rsidRPr="00322F3B">
        <w:t>0</w:t>
      </w:r>
      <w:r w:rsidR="009953FD">
        <w:noBreakHyphen/>
      </w:r>
      <w:r w:rsidRPr="00322F3B">
        <w:t xml:space="preserve">292 of the </w:t>
      </w:r>
      <w:r w:rsidRPr="00322F3B">
        <w:rPr>
          <w:i/>
        </w:rPr>
        <w:t>Income Tax (Transitional Provisions) Act 1997</w:t>
      </w:r>
      <w:r w:rsidRPr="00322F3B">
        <w:t>).</w:t>
      </w:r>
    </w:p>
    <w:p w14:paraId="4BB31637" w14:textId="77777777" w:rsidR="005B7C3B" w:rsidRPr="00322F3B" w:rsidRDefault="005B7C3B" w:rsidP="005B7C3B">
      <w:pPr>
        <w:pStyle w:val="subsection"/>
      </w:pPr>
      <w:r w:rsidRPr="00322F3B">
        <w:tab/>
        <w:t>(2)</w:t>
      </w:r>
      <w:r w:rsidRPr="00322F3B">
        <w:tab/>
        <w:t>The amount is worked out as follows:</w:t>
      </w:r>
    </w:p>
    <w:p w14:paraId="30680A5B" w14:textId="77777777" w:rsidR="005B7C3B" w:rsidRPr="00322F3B" w:rsidRDefault="005B1A3A" w:rsidP="005B7C3B">
      <w:pPr>
        <w:pStyle w:val="subsection"/>
        <w:ind w:left="2268"/>
      </w:pPr>
      <w:r>
        <w:rPr>
          <w:position w:val="-32"/>
        </w:rPr>
        <w:pict w14:anchorId="2EB9B890">
          <v:shape id="_x0000_i1028" type="#_x0000_t75" alt="Start formula start fraction Total R&amp;D deductions over Total decline in value end fraction times Adjusted section 40-285 amount end formula" style="width:240pt;height:37.5pt">
            <v:imagedata r:id="rId38" o:title=""/>
          </v:shape>
        </w:pict>
      </w:r>
    </w:p>
    <w:p w14:paraId="22621EC0" w14:textId="77777777" w:rsidR="005B7C3B" w:rsidRPr="00322F3B" w:rsidRDefault="005B7C3B" w:rsidP="005B7C3B">
      <w:pPr>
        <w:pStyle w:val="subsection2"/>
      </w:pPr>
      <w:r w:rsidRPr="00322F3B">
        <w:t>where:</w:t>
      </w:r>
    </w:p>
    <w:p w14:paraId="29426F7D" w14:textId="1EB9E318" w:rsidR="005B7C3B" w:rsidRPr="00322F3B" w:rsidRDefault="005B7C3B" w:rsidP="005B7C3B">
      <w:pPr>
        <w:pStyle w:val="Definition"/>
      </w:pPr>
      <w:r w:rsidRPr="00322F3B">
        <w:rPr>
          <w:b/>
          <w:i/>
        </w:rPr>
        <w:t xml:space="preserve">adjusted </w:t>
      </w:r>
      <w:r w:rsidR="009953FD">
        <w:rPr>
          <w:b/>
          <w:i/>
        </w:rPr>
        <w:t>section 4</w:t>
      </w:r>
      <w:r w:rsidRPr="00322F3B">
        <w:rPr>
          <w:b/>
          <w:i/>
        </w:rPr>
        <w:t>0</w:t>
      </w:r>
      <w:r w:rsidR="009953FD">
        <w:rPr>
          <w:b/>
          <w:i/>
        </w:rPr>
        <w:noBreakHyphen/>
      </w:r>
      <w:r w:rsidRPr="00322F3B">
        <w:rPr>
          <w:b/>
          <w:i/>
        </w:rPr>
        <w:t>285 amount</w:t>
      </w:r>
      <w:r w:rsidRPr="00322F3B">
        <w:t xml:space="preserve"> means so much of an amount equal to the </w:t>
      </w:r>
      <w:r w:rsidR="009953FD">
        <w:t>section 4</w:t>
      </w:r>
      <w:r w:rsidRPr="00322F3B">
        <w:t>0</w:t>
      </w:r>
      <w:r w:rsidR="009953FD">
        <w:noBreakHyphen/>
      </w:r>
      <w:r w:rsidRPr="00322F3B">
        <w:t>285 amount as does not exceed the total decline in value.</w:t>
      </w:r>
    </w:p>
    <w:p w14:paraId="74BBC9AD" w14:textId="2D8DAB73" w:rsidR="005B7C3B" w:rsidRPr="00322F3B" w:rsidRDefault="005B7C3B" w:rsidP="005B7C3B">
      <w:pPr>
        <w:pStyle w:val="Definition"/>
      </w:pPr>
      <w:r w:rsidRPr="00322F3B">
        <w:rPr>
          <w:b/>
          <w:i/>
        </w:rPr>
        <w:t xml:space="preserve">total decline in value </w:t>
      </w:r>
      <w:r w:rsidRPr="00322F3B">
        <w:t xml:space="preserve">means the </w:t>
      </w:r>
      <w:r w:rsidR="009953FD" w:rsidRPr="009953FD">
        <w:rPr>
          <w:position w:val="6"/>
          <w:sz w:val="16"/>
        </w:rPr>
        <w:t>*</w:t>
      </w:r>
      <w:r w:rsidRPr="00322F3B">
        <w:t xml:space="preserve">cost of the asset less its </w:t>
      </w:r>
      <w:r w:rsidR="009953FD" w:rsidRPr="009953FD">
        <w:rPr>
          <w:position w:val="6"/>
          <w:sz w:val="16"/>
        </w:rPr>
        <w:t>*</w:t>
      </w:r>
      <w:r w:rsidRPr="00322F3B">
        <w:t>adjustable value.</w:t>
      </w:r>
    </w:p>
    <w:p w14:paraId="6334E5AF" w14:textId="68776EC1" w:rsidR="005B7C3B" w:rsidRPr="00322F3B" w:rsidRDefault="005B7C3B" w:rsidP="005B7C3B">
      <w:pPr>
        <w:pStyle w:val="ActHead5"/>
      </w:pPr>
      <w:bookmarkStart w:id="313" w:name="_Toc201755791"/>
      <w:r w:rsidRPr="00322F3B">
        <w:rPr>
          <w:rStyle w:val="CharSectno"/>
        </w:rPr>
        <w:lastRenderedPageBreak/>
        <w:t>355</w:t>
      </w:r>
      <w:r w:rsidR="009953FD">
        <w:rPr>
          <w:rStyle w:val="CharSectno"/>
        </w:rPr>
        <w:noBreakHyphen/>
      </w:r>
      <w:r w:rsidRPr="00322F3B">
        <w:rPr>
          <w:rStyle w:val="CharSectno"/>
        </w:rPr>
        <w:t>448</w:t>
      </w:r>
      <w:r w:rsidRPr="00322F3B">
        <w:t xml:space="preserve">  Balancing adjustments for R&amp;D partnership assets only used for R&amp;D activities</w:t>
      </w:r>
      <w:bookmarkEnd w:id="313"/>
    </w:p>
    <w:p w14:paraId="7F5C63E1" w14:textId="5C42E7B9"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(the</w:t>
      </w:r>
      <w:r w:rsidRPr="00322F3B">
        <w:rPr>
          <w:b/>
          <w:i/>
        </w:rPr>
        <w:t xml:space="preserve"> partner</w:t>
      </w:r>
      <w:r w:rsidRPr="00322F3B">
        <w:t>) has an amount under this section if:</w:t>
      </w:r>
    </w:p>
    <w:p w14:paraId="1670B1DE" w14:textId="319B6B63" w:rsidR="005B7C3B" w:rsidRPr="00322F3B" w:rsidRDefault="005B7C3B" w:rsidP="005B7C3B">
      <w:pPr>
        <w:pStyle w:val="paragraph"/>
      </w:pPr>
      <w:r w:rsidRPr="00322F3B">
        <w:tab/>
        <w:t>(a)</w:t>
      </w:r>
      <w:r w:rsidRPr="00322F3B">
        <w:tab/>
        <w:t xml:space="preserve">the partner is a partner in an </w:t>
      </w:r>
      <w:r w:rsidR="009953FD" w:rsidRPr="009953FD">
        <w:rPr>
          <w:position w:val="6"/>
          <w:sz w:val="16"/>
        </w:rPr>
        <w:t>*</w:t>
      </w:r>
      <w:r w:rsidRPr="00322F3B">
        <w:t>R&amp;D partnership; and</w:t>
      </w:r>
    </w:p>
    <w:p w14:paraId="7C644053" w14:textId="0C3FEF23" w:rsidR="005B7C3B" w:rsidRPr="00322F3B" w:rsidRDefault="005B7C3B" w:rsidP="005B7C3B">
      <w:pPr>
        <w:pStyle w:val="paragraph"/>
      </w:pPr>
      <w:r w:rsidRPr="00322F3B">
        <w:tab/>
        <w:t>(b)</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held by the R&amp;D partnership; and</w:t>
      </w:r>
    </w:p>
    <w:p w14:paraId="2D04B693" w14:textId="17E003A9" w:rsidR="005B7C3B" w:rsidRPr="00322F3B" w:rsidRDefault="005B7C3B" w:rsidP="005B7C3B">
      <w:pPr>
        <w:pStyle w:val="paragraph"/>
      </w:pPr>
      <w:r w:rsidRPr="00322F3B">
        <w:tab/>
        <w:t>(c)</w:t>
      </w:r>
      <w:r w:rsidRPr="00322F3B">
        <w:tab/>
        <w:t xml:space="preserve">the R&amp;D partnership cannot deduct, for the asset for an income year, an amount under </w:t>
      </w:r>
      <w:r w:rsidR="009953FD">
        <w:t>section 4</w:t>
      </w:r>
      <w:r w:rsidRPr="00322F3B">
        <w:t>0</w:t>
      </w:r>
      <w:r w:rsidR="009953FD">
        <w:noBreakHyphen/>
      </w:r>
      <w:r w:rsidRPr="00322F3B">
        <w:t>25, as that section applies apart from:</w:t>
      </w:r>
    </w:p>
    <w:p w14:paraId="28DCFA26" w14:textId="77777777" w:rsidR="005B7C3B" w:rsidRPr="00322F3B" w:rsidRDefault="005B7C3B" w:rsidP="005B7C3B">
      <w:pPr>
        <w:pStyle w:val="paragraphsub"/>
      </w:pPr>
      <w:r w:rsidRPr="00322F3B">
        <w:tab/>
        <w:t>(i)</w:t>
      </w:r>
      <w:r w:rsidRPr="00322F3B">
        <w:tab/>
        <w:t>this Division; and</w:t>
      </w:r>
    </w:p>
    <w:p w14:paraId="407547FD" w14:textId="77777777" w:rsidR="005B7C3B" w:rsidRPr="00322F3B" w:rsidRDefault="005B7C3B" w:rsidP="005B7C3B">
      <w:pPr>
        <w:pStyle w:val="paragraphsub"/>
      </w:pPr>
      <w:r w:rsidRPr="00322F3B">
        <w:tab/>
        <w:t>(ii)</w:t>
      </w:r>
      <w:r w:rsidRPr="00322F3B">
        <w:tab/>
        <w:t xml:space="preserve">former section 73BC of the </w:t>
      </w:r>
      <w:r w:rsidRPr="00322F3B">
        <w:rPr>
          <w:i/>
        </w:rPr>
        <w:t>Income Tax Assessment Act 1936</w:t>
      </w:r>
      <w:r w:rsidRPr="00322F3B">
        <w:t>; and</w:t>
      </w:r>
    </w:p>
    <w:p w14:paraId="6E5799FC" w14:textId="407214B6" w:rsidR="005B7C3B" w:rsidRPr="00322F3B" w:rsidRDefault="005B7C3B" w:rsidP="005B7C3B">
      <w:pPr>
        <w:pStyle w:val="paragraph"/>
      </w:pPr>
      <w:r w:rsidRPr="00322F3B">
        <w:tab/>
        <w:t>(d)</w:t>
      </w:r>
      <w:r w:rsidRPr="00322F3B">
        <w:tab/>
        <w:t xml:space="preserve">the partner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520 for the asset; and</w:t>
      </w:r>
    </w:p>
    <w:p w14:paraId="31BB5A06" w14:textId="2986D8C4" w:rsidR="005B7C3B" w:rsidRPr="00322F3B" w:rsidRDefault="005B7C3B" w:rsidP="005B7C3B">
      <w:pPr>
        <w:pStyle w:val="paragraph"/>
      </w:pPr>
      <w:r w:rsidRPr="00322F3B">
        <w:tab/>
        <w:t>(e)</w:t>
      </w:r>
      <w:r w:rsidRPr="00322F3B">
        <w:tab/>
        <w:t xml:space="preserve">the partner is registered under section 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present year; and</w:t>
      </w:r>
    </w:p>
    <w:p w14:paraId="7B796D38" w14:textId="7F6852BA" w:rsidR="005B7C3B" w:rsidRPr="00322F3B" w:rsidRDefault="005B7C3B" w:rsidP="005B7C3B">
      <w:pPr>
        <w:pStyle w:val="paragraph"/>
      </w:pPr>
      <w:r w:rsidRPr="00322F3B">
        <w:tab/>
        <w:t>(f)</w:t>
      </w:r>
      <w:r w:rsidRPr="00322F3B">
        <w:tab/>
        <w:t xml:space="preserve">an amount (the </w:t>
      </w:r>
      <w:r w:rsidR="009953FD">
        <w:rPr>
          <w:b/>
          <w:i/>
        </w:rPr>
        <w:t>section 4</w:t>
      </w:r>
      <w:r w:rsidRPr="00322F3B">
        <w:rPr>
          <w:b/>
          <w:i/>
        </w:rPr>
        <w:t>0</w:t>
      </w:r>
      <w:r w:rsidR="009953FD">
        <w:rPr>
          <w:b/>
          <w:i/>
        </w:rPr>
        <w:noBreakHyphen/>
      </w:r>
      <w:r w:rsidRPr="00322F3B">
        <w:rPr>
          <w:b/>
          <w:i/>
        </w:rPr>
        <w:t>285 amount</w:t>
      </w:r>
      <w:r w:rsidRPr="00322F3B">
        <w:t>) would, as mentioned in sub</w:t>
      </w:r>
      <w:r w:rsidR="009F5D03" w:rsidRPr="00322F3B">
        <w:t>section 3</w:t>
      </w:r>
      <w:r w:rsidRPr="00322F3B">
        <w:t>55</w:t>
      </w:r>
      <w:r w:rsidR="009953FD">
        <w:noBreakHyphen/>
      </w:r>
      <w:r w:rsidRPr="00322F3B">
        <w:t>525(3), be included in the R&amp;D partnership’s assessable income for the present year for the asset and the balancing adjustment event.</w:t>
      </w:r>
    </w:p>
    <w:p w14:paraId="7C6003C3" w14:textId="7195A6CF" w:rsidR="005B7C3B" w:rsidRPr="00322F3B" w:rsidRDefault="005B7C3B" w:rsidP="005B7C3B">
      <w:pPr>
        <w:pStyle w:val="notetext"/>
      </w:pPr>
      <w:r w:rsidRPr="00322F3B">
        <w:t>Note 1:</w:t>
      </w:r>
      <w:r w:rsidRPr="00322F3B">
        <w:tab/>
        <w:t xml:space="preserve">This section applies in a modified way if the partner has deductions for the asset under former section 73BA or 73BH of the </w:t>
      </w:r>
      <w:r w:rsidRPr="00322F3B">
        <w:rPr>
          <w:i/>
        </w:rPr>
        <w:t>Income Tax Assessment Act 1936</w:t>
      </w:r>
      <w:r w:rsidRPr="00322F3B">
        <w:t xml:space="preserve"> (see </w:t>
      </w:r>
      <w:r w:rsidR="009F5D03" w:rsidRPr="00322F3B">
        <w:t>section 3</w:t>
      </w:r>
      <w:r w:rsidRPr="00322F3B">
        <w:t>55</w:t>
      </w:r>
      <w:r w:rsidR="009953FD">
        <w:noBreakHyphen/>
      </w:r>
      <w:r w:rsidRPr="00322F3B">
        <w:t xml:space="preserve">325 of the </w:t>
      </w:r>
      <w:r w:rsidRPr="00322F3B">
        <w:rPr>
          <w:i/>
        </w:rPr>
        <w:t>Income Tax (Transitional Provisions) Act 1997</w:t>
      </w:r>
      <w:r w:rsidRPr="00322F3B">
        <w:t>).</w:t>
      </w:r>
    </w:p>
    <w:p w14:paraId="0A7D4AF3" w14:textId="43A178EC" w:rsidR="005B7C3B" w:rsidRPr="00322F3B" w:rsidRDefault="005B7C3B" w:rsidP="005B7C3B">
      <w:pPr>
        <w:pStyle w:val="notetext"/>
      </w:pPr>
      <w:r w:rsidRPr="00322F3B">
        <w:t>Note 2:</w:t>
      </w:r>
      <w:r w:rsidRPr="00322F3B">
        <w:tab/>
        <w:t>Section 40</w:t>
      </w:r>
      <w:r w:rsidR="009953FD">
        <w:noBreakHyphen/>
      </w:r>
      <w:r w:rsidRPr="00322F3B">
        <w:t xml:space="preserve">293 applies if the R&amp;D partnership can deduct an amount under </w:t>
      </w:r>
      <w:r w:rsidR="009953FD">
        <w:t>section 4</w:t>
      </w:r>
      <w:r w:rsidRPr="00322F3B">
        <w:t>0</w:t>
      </w:r>
      <w:r w:rsidR="009953FD">
        <w:noBreakHyphen/>
      </w:r>
      <w:r w:rsidRPr="00322F3B">
        <w:t xml:space="preserve">25, as that section applies apart from this Division and former section 73BC of the </w:t>
      </w:r>
      <w:r w:rsidRPr="00322F3B">
        <w:rPr>
          <w:i/>
        </w:rPr>
        <w:t>Income Tax Assessment Act 1936</w:t>
      </w:r>
      <w:r w:rsidRPr="00322F3B">
        <w:t>.</w:t>
      </w:r>
    </w:p>
    <w:p w14:paraId="03B1108B" w14:textId="7927C37B" w:rsidR="005B7C3B" w:rsidRPr="00322F3B" w:rsidRDefault="005B7C3B" w:rsidP="005B7C3B">
      <w:pPr>
        <w:pStyle w:val="subsection"/>
      </w:pPr>
      <w:r w:rsidRPr="00322F3B">
        <w:tab/>
        <w:t>(2)</w:t>
      </w:r>
      <w:r w:rsidRPr="00322F3B">
        <w:tab/>
        <w:t xml:space="preserve">The amount is the partner’s proportion of the amount that is so much of an amount equal to the </w:t>
      </w:r>
      <w:r w:rsidR="009953FD">
        <w:t>section 4</w:t>
      </w:r>
      <w:r w:rsidRPr="00322F3B">
        <w:t>0</w:t>
      </w:r>
      <w:r w:rsidR="009953FD">
        <w:noBreakHyphen/>
      </w:r>
      <w:r w:rsidRPr="00322F3B">
        <w:t>285 amount as does not exceed the difference between:</w:t>
      </w:r>
    </w:p>
    <w:p w14:paraId="3AD443D1" w14:textId="0D35D00D" w:rsidR="005B7C3B" w:rsidRPr="00322F3B" w:rsidRDefault="005B7C3B" w:rsidP="005B7C3B">
      <w:pPr>
        <w:pStyle w:val="paragraph"/>
      </w:pPr>
      <w:r w:rsidRPr="00322F3B">
        <w:tab/>
        <w:t>(a)</w:t>
      </w:r>
      <w:r w:rsidRPr="00322F3B">
        <w:tab/>
        <w:t xml:space="preserve">the asset’s </w:t>
      </w:r>
      <w:r w:rsidR="009953FD" w:rsidRPr="009953FD">
        <w:rPr>
          <w:position w:val="6"/>
          <w:sz w:val="16"/>
        </w:rPr>
        <w:t>*</w:t>
      </w:r>
      <w:r w:rsidRPr="00322F3B">
        <w:t>cost; and</w:t>
      </w:r>
    </w:p>
    <w:p w14:paraId="7C3A7FEA" w14:textId="6864B6F8" w:rsidR="005B7C3B" w:rsidRPr="00322F3B" w:rsidRDefault="005B7C3B" w:rsidP="005B7C3B">
      <w:pPr>
        <w:pStyle w:val="paragraph"/>
      </w:pPr>
      <w:r w:rsidRPr="00322F3B">
        <w:lastRenderedPageBreak/>
        <w:tab/>
        <w:t>(b)</w:t>
      </w:r>
      <w:r w:rsidRPr="00322F3B">
        <w:tab/>
        <w:t xml:space="preserve">the asset’s </w:t>
      </w:r>
      <w:r w:rsidR="009953FD" w:rsidRPr="009953FD">
        <w:rPr>
          <w:position w:val="6"/>
          <w:sz w:val="16"/>
        </w:rPr>
        <w:t>*</w:t>
      </w:r>
      <w:r w:rsidRPr="00322F3B">
        <w:t xml:space="preserve">adjustable value, worked out under Division 40 as if that Division applied with the changes described in </w:t>
      </w:r>
      <w:r w:rsidR="009F5D03" w:rsidRPr="00322F3B">
        <w:t>section 3</w:t>
      </w:r>
      <w:r w:rsidRPr="00322F3B">
        <w:t>55</w:t>
      </w:r>
      <w:r w:rsidR="009953FD">
        <w:noBreakHyphen/>
      </w:r>
      <w:r w:rsidRPr="00322F3B">
        <w:t>310.</w:t>
      </w:r>
    </w:p>
    <w:p w14:paraId="6B4A2FC9" w14:textId="529B9826" w:rsidR="005B7C3B" w:rsidRPr="00322F3B" w:rsidRDefault="005B7C3B" w:rsidP="005B7C3B">
      <w:pPr>
        <w:pStyle w:val="ActHead5"/>
      </w:pPr>
      <w:bookmarkStart w:id="314" w:name="_Toc201755792"/>
      <w:r w:rsidRPr="00322F3B">
        <w:rPr>
          <w:rStyle w:val="CharSectno"/>
        </w:rPr>
        <w:t>355</w:t>
      </w:r>
      <w:r w:rsidR="009953FD">
        <w:rPr>
          <w:rStyle w:val="CharSectno"/>
        </w:rPr>
        <w:noBreakHyphen/>
      </w:r>
      <w:r w:rsidRPr="00322F3B">
        <w:rPr>
          <w:rStyle w:val="CharSectno"/>
        </w:rPr>
        <w:t>449</w:t>
      </w:r>
      <w:r w:rsidRPr="00322F3B">
        <w:t xml:space="preserve">  Balancing adjustments for R&amp;D partnership assets partially used for R&amp;D activities</w:t>
      </w:r>
      <w:bookmarkEnd w:id="314"/>
    </w:p>
    <w:p w14:paraId="181834EC" w14:textId="0854F06D"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 xml:space="preserve">R&amp;D entity (the </w:t>
      </w:r>
      <w:r w:rsidRPr="00322F3B">
        <w:rPr>
          <w:b/>
          <w:i/>
        </w:rPr>
        <w:t>partner</w:t>
      </w:r>
      <w:r w:rsidRPr="00322F3B">
        <w:t>) has an amount under this section if:</w:t>
      </w:r>
    </w:p>
    <w:p w14:paraId="73B301CC" w14:textId="133166D2" w:rsidR="005B7C3B" w:rsidRPr="00322F3B" w:rsidRDefault="005B7C3B" w:rsidP="005B7C3B">
      <w:pPr>
        <w:pStyle w:val="paragraph"/>
      </w:pPr>
      <w:r w:rsidRPr="00322F3B">
        <w:rPr>
          <w:i/>
        </w:rPr>
        <w:tab/>
      </w:r>
      <w:r w:rsidRPr="00322F3B">
        <w:t>(a)</w:t>
      </w:r>
      <w:r w:rsidRPr="00322F3B">
        <w:tab/>
        <w:t xml:space="preserve">the partner is a partner in an </w:t>
      </w:r>
      <w:r w:rsidR="009953FD" w:rsidRPr="009953FD">
        <w:rPr>
          <w:position w:val="6"/>
          <w:sz w:val="16"/>
        </w:rPr>
        <w:t>*</w:t>
      </w:r>
      <w:r w:rsidRPr="00322F3B">
        <w:t>R&amp;D partnership; and</w:t>
      </w:r>
    </w:p>
    <w:p w14:paraId="3558D490" w14:textId="0A1BE559" w:rsidR="005B7C3B" w:rsidRPr="00322F3B" w:rsidRDefault="005B7C3B" w:rsidP="005B7C3B">
      <w:pPr>
        <w:pStyle w:val="paragraph"/>
      </w:pPr>
      <w:r w:rsidRPr="00322F3B">
        <w:tab/>
        <w:t>(b)</w:t>
      </w:r>
      <w:r w:rsidRPr="00322F3B">
        <w:tab/>
        <w:t xml:space="preserve">a </w:t>
      </w:r>
      <w:r w:rsidR="009953FD" w:rsidRPr="009953FD">
        <w:rPr>
          <w:position w:val="6"/>
          <w:sz w:val="16"/>
        </w:rPr>
        <w:t>*</w:t>
      </w:r>
      <w:r w:rsidRPr="00322F3B">
        <w:t xml:space="preserve">balancing adjustment event happens in the present year for a </w:t>
      </w:r>
      <w:r w:rsidR="009953FD" w:rsidRPr="009953FD">
        <w:rPr>
          <w:position w:val="6"/>
          <w:sz w:val="16"/>
        </w:rPr>
        <w:t>*</w:t>
      </w:r>
      <w:r w:rsidRPr="00322F3B">
        <w:t xml:space="preserve">depreciating asset </w:t>
      </w:r>
      <w:r w:rsidR="009953FD" w:rsidRPr="009953FD">
        <w:rPr>
          <w:position w:val="6"/>
          <w:sz w:val="16"/>
        </w:rPr>
        <w:t>*</w:t>
      </w:r>
      <w:r w:rsidRPr="00322F3B">
        <w:t>held by the R&amp;D partnership and for which:</w:t>
      </w:r>
    </w:p>
    <w:p w14:paraId="2BDF700E" w14:textId="14D86CC6" w:rsidR="005B7C3B" w:rsidRPr="00322F3B" w:rsidRDefault="005B7C3B" w:rsidP="005B7C3B">
      <w:pPr>
        <w:pStyle w:val="paragraphsub"/>
      </w:pPr>
      <w:r w:rsidRPr="00322F3B">
        <w:tab/>
        <w:t>(i)</w:t>
      </w:r>
      <w:r w:rsidRPr="00322F3B">
        <w:tab/>
        <w:t xml:space="preserve">the R&amp;D partnership can deduct, for an income year, an amount under </w:t>
      </w:r>
      <w:r w:rsidR="009953FD">
        <w:t>section 4</w:t>
      </w:r>
      <w:r w:rsidRPr="00322F3B">
        <w:t>0</w:t>
      </w:r>
      <w:r w:rsidR="009953FD">
        <w:noBreakHyphen/>
      </w:r>
      <w:r w:rsidRPr="00322F3B">
        <w:t xml:space="preserve">25, as that section applies apart from Division 355 and former section 73BC of the </w:t>
      </w:r>
      <w:r w:rsidRPr="00322F3B">
        <w:rPr>
          <w:i/>
        </w:rPr>
        <w:t>Income Tax Assessment Act 1936</w:t>
      </w:r>
      <w:r w:rsidRPr="00322F3B">
        <w:t>; or</w:t>
      </w:r>
    </w:p>
    <w:p w14:paraId="35DA9776" w14:textId="77777777" w:rsidR="005B7C3B" w:rsidRPr="00322F3B" w:rsidRDefault="005B7C3B" w:rsidP="005B7C3B">
      <w:pPr>
        <w:pStyle w:val="paragraphsub"/>
      </w:pPr>
      <w:r w:rsidRPr="00322F3B">
        <w:tab/>
        <w:t>(ii)</w:t>
      </w:r>
      <w:r w:rsidRPr="00322F3B">
        <w:tab/>
        <w:t>the R&amp;D partnership could have deducted, for an income year, an amount as described in subparagraph (i) if it had used the asset; and</w:t>
      </w:r>
    </w:p>
    <w:p w14:paraId="1DF1638F" w14:textId="36982A39" w:rsidR="005B7C3B" w:rsidRPr="00322F3B" w:rsidRDefault="005B7C3B" w:rsidP="005B7C3B">
      <w:pPr>
        <w:pStyle w:val="paragraph"/>
      </w:pPr>
      <w:r w:rsidRPr="00322F3B">
        <w:tab/>
        <w:t>(c)</w:t>
      </w:r>
      <w:r w:rsidRPr="00322F3B">
        <w:tab/>
        <w:t xml:space="preserve">one or more partners (including the partner) in the R&amp;D partnership are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520 for the asset; and</w:t>
      </w:r>
    </w:p>
    <w:p w14:paraId="508528AF" w14:textId="49F46567" w:rsidR="005B7C3B" w:rsidRPr="00322F3B" w:rsidRDefault="005B7C3B" w:rsidP="005B7C3B">
      <w:pPr>
        <w:pStyle w:val="paragraph"/>
      </w:pPr>
      <w:r w:rsidRPr="00322F3B">
        <w:tab/>
        <w:t>(d)</w:t>
      </w:r>
      <w:r w:rsidRPr="00322F3B">
        <w:tab/>
        <w:t xml:space="preserve">an amount (the </w:t>
      </w:r>
      <w:r w:rsidR="009953FD">
        <w:rPr>
          <w:b/>
          <w:i/>
        </w:rPr>
        <w:t>section 4</w:t>
      </w:r>
      <w:r w:rsidRPr="00322F3B">
        <w:rPr>
          <w:b/>
          <w:i/>
        </w:rPr>
        <w:t>0</w:t>
      </w:r>
      <w:r w:rsidR="009953FD">
        <w:rPr>
          <w:b/>
          <w:i/>
        </w:rPr>
        <w:noBreakHyphen/>
      </w:r>
      <w:r w:rsidRPr="00322F3B">
        <w:rPr>
          <w:b/>
          <w:i/>
        </w:rPr>
        <w:t>285 amount</w:t>
      </w:r>
      <w:r w:rsidRPr="00322F3B">
        <w:t xml:space="preserve">) is included in the R&amp;D partnership’s assessable income for the asset under </w:t>
      </w:r>
      <w:r w:rsidR="009953FD">
        <w:t>section 4</w:t>
      </w:r>
      <w:r w:rsidRPr="00322F3B">
        <w:t>0</w:t>
      </w:r>
      <w:r w:rsidR="009953FD">
        <w:noBreakHyphen/>
      </w:r>
      <w:r w:rsidRPr="00322F3B">
        <w:t xml:space="preserve">285 (after applying </w:t>
      </w:r>
      <w:r w:rsidR="009953FD">
        <w:t>subsection 4</w:t>
      </w:r>
      <w:r w:rsidRPr="00322F3B">
        <w:t>0</w:t>
      </w:r>
      <w:r w:rsidR="009953FD">
        <w:noBreakHyphen/>
      </w:r>
      <w:r w:rsidRPr="00322F3B">
        <w:t>293(2)) for the present year.</w:t>
      </w:r>
    </w:p>
    <w:p w14:paraId="1F76A335" w14:textId="77777777" w:rsidR="005B7C3B" w:rsidRPr="00322F3B" w:rsidRDefault="005B7C3B" w:rsidP="005B7C3B">
      <w:pPr>
        <w:pStyle w:val="subsection"/>
      </w:pPr>
      <w:r w:rsidRPr="00322F3B">
        <w:tab/>
        <w:t>(2)</w:t>
      </w:r>
      <w:r w:rsidRPr="00322F3B">
        <w:tab/>
        <w:t>The amount is the partner’s proportion of the amount worked out as follows:</w:t>
      </w:r>
    </w:p>
    <w:p w14:paraId="255FF5BB" w14:textId="77777777" w:rsidR="005B7C3B" w:rsidRPr="00322F3B" w:rsidRDefault="005B1A3A" w:rsidP="005B7C3B">
      <w:pPr>
        <w:pStyle w:val="subsection"/>
        <w:ind w:left="2268"/>
      </w:pPr>
      <w:r>
        <w:rPr>
          <w:position w:val="-32"/>
        </w:rPr>
        <w:pict w14:anchorId="25EA40FC">
          <v:shape id="_x0000_i1029" type="#_x0000_t75" alt="Start formula start fraction Total R&amp;D deductions over Total decline in value end fraction times Adjusted section 40-285 amount end formula" style="width:240pt;height:37.5pt">
            <v:imagedata r:id="rId38" o:title=""/>
          </v:shape>
        </w:pict>
      </w:r>
    </w:p>
    <w:p w14:paraId="6D62D9BA" w14:textId="77777777" w:rsidR="005B7C3B" w:rsidRPr="00322F3B" w:rsidRDefault="005B7C3B" w:rsidP="005B7C3B">
      <w:pPr>
        <w:pStyle w:val="subsection2"/>
      </w:pPr>
      <w:r w:rsidRPr="00322F3B">
        <w:t>where:</w:t>
      </w:r>
    </w:p>
    <w:p w14:paraId="0447A9C3" w14:textId="4F3F66D5" w:rsidR="005B7C3B" w:rsidRPr="00322F3B" w:rsidRDefault="005B7C3B" w:rsidP="005B7C3B">
      <w:pPr>
        <w:pStyle w:val="Definition"/>
      </w:pPr>
      <w:r w:rsidRPr="00322F3B">
        <w:rPr>
          <w:b/>
          <w:i/>
        </w:rPr>
        <w:lastRenderedPageBreak/>
        <w:t xml:space="preserve">adjusted </w:t>
      </w:r>
      <w:r w:rsidR="009953FD">
        <w:rPr>
          <w:b/>
          <w:i/>
        </w:rPr>
        <w:t>section 4</w:t>
      </w:r>
      <w:r w:rsidRPr="00322F3B">
        <w:rPr>
          <w:b/>
          <w:i/>
        </w:rPr>
        <w:t>0</w:t>
      </w:r>
      <w:r w:rsidR="009953FD">
        <w:rPr>
          <w:b/>
          <w:i/>
        </w:rPr>
        <w:noBreakHyphen/>
      </w:r>
      <w:r w:rsidRPr="00322F3B">
        <w:rPr>
          <w:b/>
          <w:i/>
        </w:rPr>
        <w:t>285 amount</w:t>
      </w:r>
      <w:r w:rsidRPr="00322F3B">
        <w:t xml:space="preserve"> means so much of an amount equal to the </w:t>
      </w:r>
      <w:r w:rsidR="009953FD">
        <w:t>section 4</w:t>
      </w:r>
      <w:r w:rsidRPr="00322F3B">
        <w:t>0</w:t>
      </w:r>
      <w:r w:rsidR="009953FD">
        <w:noBreakHyphen/>
      </w:r>
      <w:r w:rsidRPr="00322F3B">
        <w:t>285 amount as does not exceed the total decline in value.</w:t>
      </w:r>
    </w:p>
    <w:p w14:paraId="4C48549D" w14:textId="771EABAB" w:rsidR="005B7C3B" w:rsidRPr="00322F3B" w:rsidRDefault="005B7C3B" w:rsidP="005B7C3B">
      <w:pPr>
        <w:pStyle w:val="Definition"/>
      </w:pPr>
      <w:r w:rsidRPr="00322F3B">
        <w:rPr>
          <w:b/>
          <w:i/>
        </w:rPr>
        <w:t xml:space="preserve">total decline in value </w:t>
      </w:r>
      <w:r w:rsidRPr="00322F3B">
        <w:t xml:space="preserve">means the </w:t>
      </w:r>
      <w:r w:rsidR="009953FD" w:rsidRPr="009953FD">
        <w:rPr>
          <w:position w:val="6"/>
          <w:sz w:val="16"/>
        </w:rPr>
        <w:t>*</w:t>
      </w:r>
      <w:r w:rsidRPr="00322F3B">
        <w:t xml:space="preserve">cost of the asset less its </w:t>
      </w:r>
      <w:r w:rsidR="009953FD" w:rsidRPr="009953FD">
        <w:rPr>
          <w:position w:val="6"/>
          <w:sz w:val="16"/>
        </w:rPr>
        <w:t>*</w:t>
      </w:r>
      <w:r w:rsidRPr="00322F3B">
        <w:t>adjustable value.</w:t>
      </w:r>
    </w:p>
    <w:p w14:paraId="0DE2DC69" w14:textId="77777777" w:rsidR="005B7C3B" w:rsidRPr="00322F3B" w:rsidRDefault="005B7C3B" w:rsidP="005B7C3B">
      <w:pPr>
        <w:pStyle w:val="Definition"/>
      </w:pPr>
      <w:r w:rsidRPr="00322F3B">
        <w:rPr>
          <w:b/>
          <w:i/>
        </w:rPr>
        <w:t>total R&amp;D deductions</w:t>
      </w:r>
      <w:r w:rsidRPr="00322F3B">
        <w:t xml:space="preserve"> means the sum of each partner’s deductions mentioned in paragraph (1)(c) of this section.</w:t>
      </w:r>
    </w:p>
    <w:p w14:paraId="532E65A9" w14:textId="7577C68E" w:rsidR="005B7C3B" w:rsidRPr="00322F3B" w:rsidRDefault="005B7C3B" w:rsidP="005B7C3B">
      <w:pPr>
        <w:pStyle w:val="ActHead5"/>
      </w:pPr>
      <w:bookmarkStart w:id="315" w:name="_Toc201755793"/>
      <w:r w:rsidRPr="00322F3B">
        <w:rPr>
          <w:rStyle w:val="CharSectno"/>
        </w:rPr>
        <w:t>355</w:t>
      </w:r>
      <w:r w:rsidR="009953FD">
        <w:rPr>
          <w:rStyle w:val="CharSectno"/>
        </w:rPr>
        <w:noBreakHyphen/>
      </w:r>
      <w:r w:rsidRPr="00322F3B">
        <w:rPr>
          <w:rStyle w:val="CharSectno"/>
        </w:rPr>
        <w:t>450</w:t>
      </w:r>
      <w:r w:rsidRPr="00322F3B">
        <w:t xml:space="preserve">  Amount to be included in assessable income</w:t>
      </w:r>
      <w:bookmarkEnd w:id="315"/>
    </w:p>
    <w:p w14:paraId="35FEE31B" w14:textId="72463B24"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must include, in the entity’s assessable income for the present year, the sum of the following amounts for each offset year relating to the clawback amount:</w:t>
      </w:r>
    </w:p>
    <w:p w14:paraId="0E5B4D11" w14:textId="77777777" w:rsidR="005B7C3B" w:rsidRPr="00322F3B" w:rsidRDefault="005B1A3A" w:rsidP="005B7C3B">
      <w:pPr>
        <w:pStyle w:val="subsection2"/>
      </w:pPr>
      <w:r>
        <w:rPr>
          <w:position w:val="-36"/>
        </w:rPr>
        <w:pict w14:anchorId="26CBC0C4">
          <v:shape id="_x0000_i1030" type="#_x0000_t75" alt="Start formula start fraction Starting offset minus Adjusted offset minus Deduction amount over R&amp;D entity's *corporate tax rate for the present year end fraction end formula" style="width:231pt;height:41.5pt">
            <v:imagedata r:id="rId39" o:title=""/>
          </v:shape>
        </w:pict>
      </w:r>
    </w:p>
    <w:p w14:paraId="5FA838E0" w14:textId="77777777" w:rsidR="005B7C3B" w:rsidRPr="00322F3B" w:rsidRDefault="005B7C3B" w:rsidP="005B7C3B">
      <w:pPr>
        <w:pStyle w:val="subsection2"/>
      </w:pPr>
      <w:r w:rsidRPr="00322F3B">
        <w:t>where:</w:t>
      </w:r>
    </w:p>
    <w:p w14:paraId="539ACFF3" w14:textId="4172372F" w:rsidR="005B7C3B" w:rsidRPr="00322F3B" w:rsidRDefault="005B7C3B" w:rsidP="005B7C3B">
      <w:pPr>
        <w:pStyle w:val="Definition"/>
      </w:pPr>
      <w:r w:rsidRPr="00322F3B">
        <w:rPr>
          <w:b/>
          <w:i/>
        </w:rPr>
        <w:t xml:space="preserve">adjusted offset </w:t>
      </w:r>
      <w:r w:rsidRPr="00322F3B">
        <w:t xml:space="preserve">means the </w:t>
      </w:r>
      <w:r w:rsidR="009953FD" w:rsidRPr="009953FD">
        <w:rPr>
          <w:position w:val="6"/>
          <w:sz w:val="16"/>
        </w:rPr>
        <w:t>*</w:t>
      </w:r>
      <w:r w:rsidRPr="00322F3B">
        <w:t xml:space="preserve">tax offset the R&amp;D entity would have received under </w:t>
      </w:r>
      <w:r w:rsidR="009F5D03" w:rsidRPr="00322F3B">
        <w:t>section 3</w:t>
      </w:r>
      <w:r w:rsidRPr="00322F3B">
        <w:t>55</w:t>
      </w:r>
      <w:r w:rsidR="009953FD">
        <w:noBreakHyphen/>
      </w:r>
      <w:r w:rsidRPr="00322F3B">
        <w:t>100 for the offset year if the total amount mentioned in sub</w:t>
      </w:r>
      <w:r w:rsidR="009F5D03" w:rsidRPr="00322F3B">
        <w:t>section 3</w:t>
      </w:r>
      <w:r w:rsidRPr="00322F3B">
        <w:t>55</w:t>
      </w:r>
      <w:r w:rsidR="009953FD">
        <w:noBreakHyphen/>
      </w:r>
      <w:r w:rsidRPr="00322F3B">
        <w:t>100(1) for that tax offset were reduced by the portion of the clawback amount that is attributable to the offset year.</w:t>
      </w:r>
    </w:p>
    <w:p w14:paraId="752890AA" w14:textId="20B2A667" w:rsidR="005B7C3B" w:rsidRPr="00322F3B" w:rsidRDefault="005B7C3B" w:rsidP="005B7C3B">
      <w:pPr>
        <w:pStyle w:val="Definition"/>
      </w:pPr>
      <w:r w:rsidRPr="00322F3B">
        <w:rPr>
          <w:b/>
          <w:i/>
        </w:rPr>
        <w:t xml:space="preserve">deduction amount </w:t>
      </w:r>
      <w:r w:rsidRPr="00322F3B">
        <w:t xml:space="preserve">means the portion of the clawback amount that is attributable to the offset year, multiplied by the R&amp;D entity’s </w:t>
      </w:r>
      <w:r w:rsidR="009953FD" w:rsidRPr="009953FD">
        <w:rPr>
          <w:position w:val="6"/>
          <w:sz w:val="16"/>
        </w:rPr>
        <w:t>*</w:t>
      </w:r>
      <w:r w:rsidRPr="00322F3B">
        <w:t>corporate tax rate for the offset year.</w:t>
      </w:r>
    </w:p>
    <w:p w14:paraId="3042BF79" w14:textId="0D3A27E0" w:rsidR="005B7C3B" w:rsidRPr="00322F3B" w:rsidRDefault="005B7C3B" w:rsidP="005B7C3B">
      <w:pPr>
        <w:pStyle w:val="Definition"/>
      </w:pPr>
      <w:r w:rsidRPr="00322F3B">
        <w:rPr>
          <w:b/>
          <w:i/>
        </w:rPr>
        <w:t xml:space="preserve">starting offset </w:t>
      </w:r>
      <w:r w:rsidRPr="00322F3B">
        <w:t xml:space="preserve">means the amount of the </w:t>
      </w:r>
      <w:r w:rsidR="009953FD" w:rsidRPr="009953FD">
        <w:rPr>
          <w:position w:val="6"/>
          <w:sz w:val="16"/>
        </w:rPr>
        <w:t>*</w:t>
      </w:r>
      <w:r w:rsidRPr="00322F3B">
        <w:t xml:space="preserve">tax offset the R&amp;D entity has received, or is entitled to receive, under </w:t>
      </w:r>
      <w:r w:rsidR="009F5D03" w:rsidRPr="00322F3B">
        <w:t>section 3</w:t>
      </w:r>
      <w:r w:rsidRPr="00322F3B">
        <w:t>55</w:t>
      </w:r>
      <w:r w:rsidR="009953FD">
        <w:noBreakHyphen/>
      </w:r>
      <w:r w:rsidRPr="00322F3B">
        <w:t>100 for the offset year.</w:t>
      </w:r>
    </w:p>
    <w:p w14:paraId="0BB84639" w14:textId="42B604CF" w:rsidR="005B7C3B" w:rsidRPr="00322F3B" w:rsidRDefault="005B7C3B" w:rsidP="005B7C3B">
      <w:pPr>
        <w:pStyle w:val="subsection"/>
      </w:pPr>
      <w:r w:rsidRPr="00322F3B">
        <w:tab/>
        <w:t>(2)</w:t>
      </w:r>
      <w:r w:rsidRPr="00322F3B">
        <w:tab/>
        <w:t xml:space="preserve">However, if this section, or </w:t>
      </w:r>
      <w:r w:rsidR="009F5D03" w:rsidRPr="00322F3B">
        <w:t>section 3</w:t>
      </w:r>
      <w:r w:rsidRPr="00322F3B">
        <w:t>55</w:t>
      </w:r>
      <w:r w:rsidR="009953FD">
        <w:noBreakHyphen/>
      </w:r>
      <w:r w:rsidRPr="00322F3B">
        <w:t xml:space="preserve">475, has previously applied (whether in the present year or an earlier income year) in relation to another clawback amount, or catch up amount, the </w:t>
      </w:r>
      <w:r w:rsidR="009953FD" w:rsidRPr="009953FD">
        <w:rPr>
          <w:position w:val="6"/>
          <w:sz w:val="16"/>
        </w:rPr>
        <w:t>*</w:t>
      </w:r>
      <w:r w:rsidRPr="00322F3B">
        <w:t>R&amp;D entity has that relates to the offset year, subsection (1) of this section applies as if:</w:t>
      </w:r>
    </w:p>
    <w:p w14:paraId="376AB433" w14:textId="3C2D5A3C" w:rsidR="005B7C3B" w:rsidRPr="00322F3B" w:rsidRDefault="005B7C3B" w:rsidP="005B7C3B">
      <w:pPr>
        <w:pStyle w:val="paragraph"/>
      </w:pPr>
      <w:r w:rsidRPr="00322F3B">
        <w:lastRenderedPageBreak/>
        <w:tab/>
        <w:t>(a)</w:t>
      </w:r>
      <w:r w:rsidRPr="00322F3B">
        <w:tab/>
        <w:t xml:space="preserve">the starting offset were the </w:t>
      </w:r>
      <w:r w:rsidR="009953FD" w:rsidRPr="009953FD">
        <w:rPr>
          <w:position w:val="6"/>
          <w:sz w:val="16"/>
        </w:rPr>
        <w:t>*</w:t>
      </w:r>
      <w:r w:rsidRPr="00322F3B">
        <w:t xml:space="preserve">tax offset the R&amp;D entity would have received under </w:t>
      </w:r>
      <w:r w:rsidR="009F5D03" w:rsidRPr="00322F3B">
        <w:t>section 3</w:t>
      </w:r>
      <w:r w:rsidRPr="00322F3B">
        <w:t>55</w:t>
      </w:r>
      <w:r w:rsidR="009953FD">
        <w:noBreakHyphen/>
      </w:r>
      <w:r w:rsidRPr="00322F3B">
        <w:t>100 for the offset year if the total amount mentioned in sub</w:t>
      </w:r>
      <w:r w:rsidR="009F5D03" w:rsidRPr="00322F3B">
        <w:t>section 3</w:t>
      </w:r>
      <w:r w:rsidRPr="00322F3B">
        <w:t>55</w:t>
      </w:r>
      <w:r w:rsidR="009953FD">
        <w:noBreakHyphen/>
      </w:r>
      <w:r w:rsidRPr="00322F3B">
        <w:t>100(1) were:</w:t>
      </w:r>
    </w:p>
    <w:p w14:paraId="138FEAE9" w14:textId="77777777" w:rsidR="005B7C3B" w:rsidRPr="00322F3B" w:rsidRDefault="005B7C3B" w:rsidP="005B7C3B">
      <w:pPr>
        <w:pStyle w:val="paragraphsub"/>
      </w:pPr>
      <w:r w:rsidRPr="00322F3B">
        <w:tab/>
        <w:t>(i)</w:t>
      </w:r>
      <w:r w:rsidRPr="00322F3B">
        <w:tab/>
        <w:t>decreased by the sum of the portions of any such other clawback amounts that are attributable to the offset year; and</w:t>
      </w:r>
    </w:p>
    <w:p w14:paraId="1333B315" w14:textId="77777777" w:rsidR="005B7C3B" w:rsidRPr="00322F3B" w:rsidRDefault="005B7C3B" w:rsidP="005B7C3B">
      <w:pPr>
        <w:pStyle w:val="paragraphsub"/>
      </w:pPr>
      <w:r w:rsidRPr="00322F3B">
        <w:tab/>
        <w:t>(ii)</w:t>
      </w:r>
      <w:r w:rsidRPr="00322F3B">
        <w:tab/>
        <w:t>increased by the sum of the portions of any such other catch up amounts that are attributable to the offset year; and</w:t>
      </w:r>
    </w:p>
    <w:p w14:paraId="4169D637" w14:textId="77777777" w:rsidR="005B7C3B" w:rsidRPr="00322F3B" w:rsidRDefault="005B7C3B" w:rsidP="005B7C3B">
      <w:pPr>
        <w:pStyle w:val="paragraph"/>
      </w:pPr>
      <w:r w:rsidRPr="00322F3B">
        <w:tab/>
        <w:t>(b)</w:t>
      </w:r>
      <w:r w:rsidRPr="00322F3B">
        <w:tab/>
        <w:t xml:space="preserve">the reference to the “total amount” in the definition of </w:t>
      </w:r>
      <w:r w:rsidRPr="00322F3B">
        <w:rPr>
          <w:b/>
          <w:i/>
        </w:rPr>
        <w:t>adjusted offset</w:t>
      </w:r>
      <w:r w:rsidRPr="00322F3B">
        <w:t xml:space="preserve"> were a reference to that amount as so adjusted.</w:t>
      </w:r>
    </w:p>
    <w:p w14:paraId="144BCE8E" w14:textId="09746BDB" w:rsidR="005B7C3B" w:rsidRPr="00322F3B" w:rsidRDefault="005B7C3B" w:rsidP="005B7C3B">
      <w:pPr>
        <w:pStyle w:val="ActHead4"/>
      </w:pPr>
      <w:bookmarkStart w:id="316" w:name="_Toc201755794"/>
      <w:r w:rsidRPr="00322F3B">
        <w:rPr>
          <w:rStyle w:val="CharSubdNo"/>
        </w:rPr>
        <w:t>Subdivision 355</w:t>
      </w:r>
      <w:r w:rsidR="009953FD">
        <w:rPr>
          <w:rStyle w:val="CharSubdNo"/>
        </w:rPr>
        <w:noBreakHyphen/>
      </w:r>
      <w:r w:rsidRPr="00322F3B">
        <w:rPr>
          <w:rStyle w:val="CharSubdNo"/>
        </w:rPr>
        <w:t>H</w:t>
      </w:r>
      <w:r w:rsidRPr="00322F3B">
        <w:t>—</w:t>
      </w:r>
      <w:r w:rsidRPr="00322F3B">
        <w:rPr>
          <w:rStyle w:val="CharSubdText"/>
        </w:rPr>
        <w:t>Catch up deductions for balancing adjustment events for assets used for R&amp;D activities</w:t>
      </w:r>
      <w:bookmarkEnd w:id="316"/>
    </w:p>
    <w:p w14:paraId="3B3FD782" w14:textId="2DE44E4B" w:rsidR="005B7C3B" w:rsidRPr="00322F3B" w:rsidRDefault="005B7C3B" w:rsidP="005B7C3B">
      <w:pPr>
        <w:pStyle w:val="ActHead4"/>
      </w:pPr>
      <w:bookmarkStart w:id="317" w:name="_Toc201755795"/>
      <w:r w:rsidRPr="00322F3B">
        <w:t>Guide to Subdivision 355</w:t>
      </w:r>
      <w:r w:rsidR="009953FD">
        <w:noBreakHyphen/>
      </w:r>
      <w:r w:rsidRPr="00322F3B">
        <w:t>H</w:t>
      </w:r>
      <w:bookmarkEnd w:id="317"/>
    </w:p>
    <w:p w14:paraId="1B3B595D" w14:textId="5F5CFDE4" w:rsidR="005B7C3B" w:rsidRPr="00322F3B" w:rsidRDefault="005B7C3B" w:rsidP="005B7C3B">
      <w:pPr>
        <w:pStyle w:val="ActHead5"/>
      </w:pPr>
      <w:bookmarkStart w:id="318" w:name="_Toc201755796"/>
      <w:r w:rsidRPr="00322F3B">
        <w:rPr>
          <w:rStyle w:val="CharSectno"/>
        </w:rPr>
        <w:t>355</w:t>
      </w:r>
      <w:r w:rsidR="009953FD">
        <w:rPr>
          <w:rStyle w:val="CharSectno"/>
        </w:rPr>
        <w:noBreakHyphen/>
      </w:r>
      <w:r w:rsidRPr="00322F3B">
        <w:rPr>
          <w:rStyle w:val="CharSectno"/>
        </w:rPr>
        <w:t>455</w:t>
      </w:r>
      <w:r w:rsidRPr="00322F3B">
        <w:t xml:space="preserve">  What this Subdivision is about</w:t>
      </w:r>
      <w:bookmarkEnd w:id="318"/>
    </w:p>
    <w:p w14:paraId="4EE01508" w14:textId="77777777" w:rsidR="005B7C3B" w:rsidRPr="00322F3B" w:rsidRDefault="005B7C3B" w:rsidP="005B7C3B">
      <w:pPr>
        <w:pStyle w:val="SOText"/>
      </w:pPr>
      <w:r w:rsidRPr="00322F3B">
        <w:t>An R&amp;D entity can deduct an amount under this Subdivision if:</w:t>
      </w:r>
    </w:p>
    <w:p w14:paraId="0593C25B" w14:textId="77777777" w:rsidR="005B7C3B" w:rsidRPr="00322F3B" w:rsidRDefault="005B7C3B" w:rsidP="005B7C3B">
      <w:pPr>
        <w:pStyle w:val="SOPara"/>
      </w:pPr>
      <w:r w:rsidRPr="00322F3B">
        <w:tab/>
        <w:t>(a)</w:t>
      </w:r>
      <w:r w:rsidRPr="00322F3B">
        <w:tab/>
        <w:t>a balancing adjustment event happens for an asset held by the R&amp;D entity (or an R&amp;D partnership in which the R&amp;D entity is a partner); and</w:t>
      </w:r>
    </w:p>
    <w:p w14:paraId="1093C67F" w14:textId="77777777" w:rsidR="005B7C3B" w:rsidRPr="00322F3B" w:rsidRDefault="005B7C3B" w:rsidP="005B7C3B">
      <w:pPr>
        <w:pStyle w:val="SOPara"/>
      </w:pPr>
      <w:r w:rsidRPr="00322F3B">
        <w:tab/>
        <w:t>(b)</w:t>
      </w:r>
      <w:r w:rsidRPr="00322F3B">
        <w:tab/>
        <w:t>tax offsets have been obtained under this Division for deductions for the asset; and</w:t>
      </w:r>
    </w:p>
    <w:p w14:paraId="1032BAC6" w14:textId="77777777" w:rsidR="005B7C3B" w:rsidRPr="00322F3B" w:rsidRDefault="005B7C3B" w:rsidP="005B7C3B">
      <w:pPr>
        <w:pStyle w:val="SOPara"/>
      </w:pPr>
      <w:r w:rsidRPr="00322F3B">
        <w:tab/>
        <w:t>(c)</w:t>
      </w:r>
      <w:r w:rsidRPr="00322F3B">
        <w:tab/>
        <w:t>the R&amp;D entity (or the R&amp;D partnership) can otherwise deduct an amount for the asset and the balancing adjustment event.</w:t>
      </w:r>
    </w:p>
    <w:p w14:paraId="05340018" w14:textId="77777777" w:rsidR="005B7C3B" w:rsidRPr="00322F3B" w:rsidRDefault="005B7C3B" w:rsidP="005B7C3B">
      <w:pPr>
        <w:pStyle w:val="TofSectsHeading"/>
      </w:pPr>
      <w:r w:rsidRPr="00322F3B">
        <w:t>Table of sections</w:t>
      </w:r>
    </w:p>
    <w:p w14:paraId="36F45B1B" w14:textId="77777777" w:rsidR="005B7C3B" w:rsidRPr="00322F3B" w:rsidRDefault="005B7C3B" w:rsidP="005B7C3B">
      <w:pPr>
        <w:pStyle w:val="TofSectsGroupHeading"/>
      </w:pPr>
      <w:r w:rsidRPr="00322F3B">
        <w:t>Operative provisions</w:t>
      </w:r>
    </w:p>
    <w:p w14:paraId="5757F219" w14:textId="2B994A8F" w:rsidR="005B7C3B" w:rsidRPr="00322F3B" w:rsidRDefault="005B7C3B" w:rsidP="005B7C3B">
      <w:pPr>
        <w:pStyle w:val="TofSectsSection"/>
      </w:pPr>
      <w:r w:rsidRPr="00322F3B">
        <w:t>355</w:t>
      </w:r>
      <w:r w:rsidR="009953FD">
        <w:noBreakHyphen/>
      </w:r>
      <w:r w:rsidRPr="00322F3B">
        <w:t>460</w:t>
      </w:r>
      <w:r w:rsidRPr="00322F3B">
        <w:tab/>
        <w:t>When this Subdivision applies</w:t>
      </w:r>
    </w:p>
    <w:p w14:paraId="63EF9A5F" w14:textId="2A373B48" w:rsidR="005B7C3B" w:rsidRPr="00322F3B" w:rsidRDefault="005B7C3B" w:rsidP="005B7C3B">
      <w:pPr>
        <w:pStyle w:val="TofSectsSection"/>
      </w:pPr>
      <w:r w:rsidRPr="00322F3B">
        <w:t>355</w:t>
      </w:r>
      <w:r w:rsidR="009953FD">
        <w:noBreakHyphen/>
      </w:r>
      <w:r w:rsidRPr="00322F3B">
        <w:t>465</w:t>
      </w:r>
      <w:r w:rsidRPr="00322F3B">
        <w:tab/>
        <w:t>Assets only used for R&amp;D activities</w:t>
      </w:r>
    </w:p>
    <w:p w14:paraId="7A0220ED" w14:textId="6221BDC3" w:rsidR="005B7C3B" w:rsidRPr="00322F3B" w:rsidRDefault="005B7C3B" w:rsidP="005B7C3B">
      <w:pPr>
        <w:pStyle w:val="TofSectsSection"/>
      </w:pPr>
      <w:r w:rsidRPr="00322F3B">
        <w:lastRenderedPageBreak/>
        <w:t>355</w:t>
      </w:r>
      <w:r w:rsidR="009953FD">
        <w:noBreakHyphen/>
      </w:r>
      <w:r w:rsidRPr="00322F3B">
        <w:t>466</w:t>
      </w:r>
      <w:r w:rsidRPr="00322F3B">
        <w:tab/>
        <w:t>Assets partially used for R&amp;D activities</w:t>
      </w:r>
    </w:p>
    <w:p w14:paraId="3EB60BF3" w14:textId="309A8E74" w:rsidR="005B7C3B" w:rsidRPr="00322F3B" w:rsidRDefault="005B7C3B" w:rsidP="005B7C3B">
      <w:pPr>
        <w:pStyle w:val="TofSectsSection"/>
      </w:pPr>
      <w:r w:rsidRPr="00322F3B">
        <w:t>355</w:t>
      </w:r>
      <w:r w:rsidR="009953FD">
        <w:noBreakHyphen/>
      </w:r>
      <w:r w:rsidRPr="00322F3B">
        <w:t>467</w:t>
      </w:r>
      <w:r w:rsidRPr="00322F3B">
        <w:tab/>
        <w:t>R&amp;D partnership assets only used for R&amp;D activities</w:t>
      </w:r>
    </w:p>
    <w:p w14:paraId="68F539D3" w14:textId="251CFE84" w:rsidR="005B7C3B" w:rsidRPr="00322F3B" w:rsidRDefault="005B7C3B" w:rsidP="005B7C3B">
      <w:pPr>
        <w:pStyle w:val="TofSectsSection"/>
      </w:pPr>
      <w:r w:rsidRPr="00322F3B">
        <w:t>355</w:t>
      </w:r>
      <w:r w:rsidR="009953FD">
        <w:noBreakHyphen/>
      </w:r>
      <w:r w:rsidRPr="00322F3B">
        <w:t>468</w:t>
      </w:r>
      <w:r w:rsidRPr="00322F3B">
        <w:tab/>
        <w:t>R&amp;D partnership assets partially used for R&amp;D activities</w:t>
      </w:r>
    </w:p>
    <w:p w14:paraId="22B8379C" w14:textId="59ED7729" w:rsidR="005B7C3B" w:rsidRPr="00322F3B" w:rsidRDefault="005B7C3B" w:rsidP="005B7C3B">
      <w:pPr>
        <w:pStyle w:val="TofSectsSection"/>
      </w:pPr>
      <w:r w:rsidRPr="00322F3B">
        <w:t>355</w:t>
      </w:r>
      <w:r w:rsidR="009953FD">
        <w:noBreakHyphen/>
      </w:r>
      <w:r w:rsidRPr="00322F3B">
        <w:t>475</w:t>
      </w:r>
      <w:r w:rsidRPr="00322F3B">
        <w:tab/>
        <w:t>Amount that can be deducted</w:t>
      </w:r>
    </w:p>
    <w:p w14:paraId="103A1AFD" w14:textId="77777777" w:rsidR="005B7C3B" w:rsidRPr="00322F3B" w:rsidRDefault="005B7C3B" w:rsidP="005B7C3B">
      <w:pPr>
        <w:pStyle w:val="ActHead4"/>
      </w:pPr>
      <w:bookmarkStart w:id="319" w:name="_Toc201755797"/>
      <w:r w:rsidRPr="00322F3B">
        <w:t>Operative provisions</w:t>
      </w:r>
      <w:bookmarkEnd w:id="319"/>
    </w:p>
    <w:p w14:paraId="202A220C" w14:textId="7969A372" w:rsidR="005B7C3B" w:rsidRPr="00322F3B" w:rsidRDefault="005B7C3B" w:rsidP="005B7C3B">
      <w:pPr>
        <w:pStyle w:val="ActHead5"/>
      </w:pPr>
      <w:bookmarkStart w:id="320" w:name="_Toc201755798"/>
      <w:r w:rsidRPr="00322F3B">
        <w:rPr>
          <w:rStyle w:val="CharSectno"/>
        </w:rPr>
        <w:t>355</w:t>
      </w:r>
      <w:r w:rsidR="009953FD">
        <w:rPr>
          <w:rStyle w:val="CharSectno"/>
        </w:rPr>
        <w:noBreakHyphen/>
      </w:r>
      <w:r w:rsidRPr="00322F3B">
        <w:rPr>
          <w:rStyle w:val="CharSectno"/>
        </w:rPr>
        <w:t>460</w:t>
      </w:r>
      <w:r w:rsidRPr="00322F3B">
        <w:t xml:space="preserve">  When this Subdivision applies</w:t>
      </w:r>
      <w:bookmarkEnd w:id="320"/>
    </w:p>
    <w:p w14:paraId="0B68DA70" w14:textId="127073DA" w:rsidR="005B7C3B" w:rsidRPr="00322F3B" w:rsidRDefault="005B7C3B" w:rsidP="005B7C3B">
      <w:pPr>
        <w:pStyle w:val="subsection"/>
      </w:pPr>
      <w:r w:rsidRPr="00322F3B">
        <w:tab/>
      </w:r>
      <w:r w:rsidRPr="00322F3B">
        <w:tab/>
        <w:t xml:space="preserve">This Subdivision applies to an </w:t>
      </w:r>
      <w:r w:rsidR="009953FD" w:rsidRPr="009953FD">
        <w:rPr>
          <w:position w:val="6"/>
          <w:sz w:val="16"/>
        </w:rPr>
        <w:t>*</w:t>
      </w:r>
      <w:r w:rsidRPr="00322F3B">
        <w:t xml:space="preserve">R&amp;D entity for an income year (the </w:t>
      </w:r>
      <w:r w:rsidRPr="00322F3B">
        <w:rPr>
          <w:b/>
          <w:i/>
        </w:rPr>
        <w:t>present year</w:t>
      </w:r>
      <w:r w:rsidRPr="00322F3B">
        <w:t>) if:</w:t>
      </w:r>
    </w:p>
    <w:p w14:paraId="5090B761" w14:textId="22317B0F" w:rsidR="005B7C3B" w:rsidRPr="00322F3B" w:rsidRDefault="005B7C3B" w:rsidP="005B7C3B">
      <w:pPr>
        <w:pStyle w:val="paragraph"/>
      </w:pPr>
      <w:r w:rsidRPr="00322F3B">
        <w:tab/>
        <w:t>(a)</w:t>
      </w:r>
      <w:r w:rsidRPr="00322F3B">
        <w:tab/>
        <w:t xml:space="preserve">the R&amp;D entity has an amount (a </w:t>
      </w:r>
      <w:r w:rsidRPr="00322F3B">
        <w:rPr>
          <w:b/>
          <w:i/>
        </w:rPr>
        <w:t>catch up amount</w:t>
      </w:r>
      <w:r w:rsidRPr="00322F3B">
        <w:t xml:space="preserve">) under </w:t>
      </w:r>
      <w:r w:rsidR="009F5D03" w:rsidRPr="00322F3B">
        <w:t>section 3</w:t>
      </w:r>
      <w:r w:rsidRPr="00322F3B">
        <w:t>55</w:t>
      </w:r>
      <w:r w:rsidR="009953FD">
        <w:noBreakHyphen/>
      </w:r>
      <w:r w:rsidRPr="00322F3B">
        <w:t>465, 355</w:t>
      </w:r>
      <w:r w:rsidR="009953FD">
        <w:noBreakHyphen/>
      </w:r>
      <w:r w:rsidRPr="00322F3B">
        <w:t>466, 355</w:t>
      </w:r>
      <w:r w:rsidR="009953FD">
        <w:noBreakHyphen/>
      </w:r>
      <w:r w:rsidRPr="00322F3B">
        <w:t>467 or 355</w:t>
      </w:r>
      <w:r w:rsidR="009953FD">
        <w:noBreakHyphen/>
      </w:r>
      <w:r w:rsidRPr="00322F3B">
        <w:t>468 for an asset for the present year; and</w:t>
      </w:r>
    </w:p>
    <w:p w14:paraId="5AD7E305" w14:textId="069E1CEE" w:rsidR="005B7C3B" w:rsidRPr="00322F3B" w:rsidRDefault="005B7C3B" w:rsidP="005B7C3B">
      <w:pPr>
        <w:pStyle w:val="paragraph"/>
      </w:pPr>
      <w:r w:rsidRPr="00322F3B">
        <w:tab/>
        <w:t>(b)</w:t>
      </w:r>
      <w:r w:rsidRPr="00322F3B">
        <w:tab/>
        <w:t xml:space="preserve">the R&amp;D entity has received, or is entitled to receive, a </w:t>
      </w:r>
      <w:r w:rsidR="009953FD" w:rsidRPr="009953FD">
        <w:rPr>
          <w:position w:val="6"/>
          <w:sz w:val="16"/>
        </w:rPr>
        <w:t>*</w:t>
      </w:r>
      <w:r w:rsidRPr="00322F3B">
        <w:t xml:space="preserve">tax offset under </w:t>
      </w:r>
      <w:r w:rsidR="009F5D03" w:rsidRPr="00322F3B">
        <w:t>section 3</w:t>
      </w:r>
      <w:r w:rsidRPr="00322F3B">
        <w:t>55</w:t>
      </w:r>
      <w:r w:rsidR="009953FD">
        <w:noBreakHyphen/>
      </w:r>
      <w:r w:rsidRPr="00322F3B">
        <w:t xml:space="preserve">100 for one or more income years (each an </w:t>
      </w:r>
      <w:r w:rsidRPr="00322F3B">
        <w:rPr>
          <w:b/>
          <w:i/>
        </w:rPr>
        <w:t>offset year</w:t>
      </w:r>
      <w:r w:rsidRPr="00322F3B">
        <w:t>) in relation to the asset.</w:t>
      </w:r>
    </w:p>
    <w:p w14:paraId="272D2E67" w14:textId="169BA4C5" w:rsidR="005B7C3B" w:rsidRPr="00322F3B" w:rsidRDefault="005B7C3B" w:rsidP="005B7C3B">
      <w:pPr>
        <w:pStyle w:val="ActHead5"/>
      </w:pPr>
      <w:bookmarkStart w:id="321" w:name="_Toc201755799"/>
      <w:r w:rsidRPr="00322F3B">
        <w:rPr>
          <w:rStyle w:val="CharSectno"/>
        </w:rPr>
        <w:t>355</w:t>
      </w:r>
      <w:r w:rsidR="009953FD">
        <w:rPr>
          <w:rStyle w:val="CharSectno"/>
        </w:rPr>
        <w:noBreakHyphen/>
      </w:r>
      <w:r w:rsidRPr="00322F3B">
        <w:rPr>
          <w:rStyle w:val="CharSectno"/>
        </w:rPr>
        <w:t>465</w:t>
      </w:r>
      <w:r w:rsidRPr="00322F3B">
        <w:t xml:space="preserve">  Assets only used for R&amp;D activities</w:t>
      </w:r>
      <w:bookmarkEnd w:id="321"/>
    </w:p>
    <w:p w14:paraId="0B59FB5D" w14:textId="7BD07D4D"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has an amount under this section if:</w:t>
      </w:r>
    </w:p>
    <w:p w14:paraId="160CDF60" w14:textId="277066AA" w:rsidR="005B7C3B" w:rsidRPr="00322F3B" w:rsidRDefault="005B7C3B" w:rsidP="005B7C3B">
      <w:pPr>
        <w:pStyle w:val="paragraph"/>
      </w:pPr>
      <w:r w:rsidRPr="00322F3B">
        <w:tab/>
        <w:t>(a)</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held by the R&amp;D entity; and</w:t>
      </w:r>
    </w:p>
    <w:p w14:paraId="06E22F62" w14:textId="43D6788C" w:rsidR="005B7C3B" w:rsidRPr="00322F3B" w:rsidRDefault="005B7C3B" w:rsidP="005B7C3B">
      <w:pPr>
        <w:pStyle w:val="paragraph"/>
      </w:pPr>
      <w:r w:rsidRPr="00322F3B">
        <w:tab/>
        <w:t>(b)</w:t>
      </w:r>
      <w:r w:rsidRPr="00322F3B">
        <w:tab/>
        <w:t xml:space="preserve">the R&amp;D entity cannot deduct, for the asset for an income year, an amount under </w:t>
      </w:r>
      <w:r w:rsidR="009953FD">
        <w:t>section 4</w:t>
      </w:r>
      <w:r w:rsidRPr="00322F3B">
        <w:t>0</w:t>
      </w:r>
      <w:r w:rsidR="009953FD">
        <w:noBreakHyphen/>
      </w:r>
      <w:r w:rsidRPr="00322F3B">
        <w:t>25 as that section applies apart from:</w:t>
      </w:r>
    </w:p>
    <w:p w14:paraId="2E407D59" w14:textId="77777777" w:rsidR="005B7C3B" w:rsidRPr="00322F3B" w:rsidRDefault="005B7C3B" w:rsidP="005B7C3B">
      <w:pPr>
        <w:pStyle w:val="paragraphsub"/>
      </w:pPr>
      <w:r w:rsidRPr="00322F3B">
        <w:tab/>
        <w:t>(i)</w:t>
      </w:r>
      <w:r w:rsidRPr="00322F3B">
        <w:tab/>
        <w:t>this Division; and</w:t>
      </w:r>
    </w:p>
    <w:p w14:paraId="7B158264" w14:textId="77777777" w:rsidR="005B7C3B" w:rsidRPr="00322F3B" w:rsidRDefault="005B7C3B" w:rsidP="005B7C3B">
      <w:pPr>
        <w:pStyle w:val="paragraphsub"/>
      </w:pPr>
      <w:r w:rsidRPr="00322F3B">
        <w:tab/>
        <w:t>(ii)</w:t>
      </w:r>
      <w:r w:rsidRPr="00322F3B">
        <w:tab/>
        <w:t xml:space="preserve">former section 73BC of the </w:t>
      </w:r>
      <w:r w:rsidRPr="00322F3B">
        <w:rPr>
          <w:i/>
        </w:rPr>
        <w:t>Income Tax Assessment Act 1936</w:t>
      </w:r>
      <w:r w:rsidRPr="00322F3B">
        <w:t>; and</w:t>
      </w:r>
    </w:p>
    <w:p w14:paraId="033825FA" w14:textId="32C81516" w:rsidR="005B7C3B" w:rsidRPr="00322F3B" w:rsidRDefault="005B7C3B" w:rsidP="005B7C3B">
      <w:pPr>
        <w:pStyle w:val="paragraph"/>
      </w:pPr>
      <w:r w:rsidRPr="00322F3B">
        <w:tab/>
        <w:t>(c)</w:t>
      </w:r>
      <w:r w:rsidRPr="00322F3B">
        <w:tab/>
        <w:t xml:space="preserve">the R&amp;D entity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305 for the asset; and</w:t>
      </w:r>
    </w:p>
    <w:p w14:paraId="1C158DD0" w14:textId="14E884A9" w:rsidR="005B7C3B" w:rsidRPr="00322F3B" w:rsidRDefault="005B7C3B" w:rsidP="005B7C3B">
      <w:pPr>
        <w:pStyle w:val="paragraph"/>
      </w:pPr>
      <w:r w:rsidRPr="00322F3B">
        <w:tab/>
        <w:t>(d)</w:t>
      </w:r>
      <w:r w:rsidRPr="00322F3B">
        <w:tab/>
        <w:t xml:space="preserve">the R&amp;D entity is registered under section 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present year; and</w:t>
      </w:r>
    </w:p>
    <w:p w14:paraId="01EE1B91" w14:textId="63D30122" w:rsidR="005B7C3B" w:rsidRPr="00322F3B" w:rsidRDefault="005B7C3B" w:rsidP="005B7C3B">
      <w:pPr>
        <w:pStyle w:val="paragraph"/>
      </w:pPr>
      <w:r w:rsidRPr="00322F3B">
        <w:lastRenderedPageBreak/>
        <w:tab/>
        <w:t>(e)</w:t>
      </w:r>
      <w:r w:rsidRPr="00322F3B">
        <w:tab/>
        <w:t>the R&amp;D entity can deduct, for the present year, an amount under sub</w:t>
      </w:r>
      <w:r w:rsidR="009F5D03" w:rsidRPr="00322F3B">
        <w:t>section 3</w:t>
      </w:r>
      <w:r w:rsidRPr="00322F3B">
        <w:t>55</w:t>
      </w:r>
      <w:r w:rsidR="009953FD">
        <w:noBreakHyphen/>
      </w:r>
      <w:r w:rsidRPr="00322F3B">
        <w:t>315(2) for the asset and the balancing adjustment event.</w:t>
      </w:r>
    </w:p>
    <w:p w14:paraId="26A43A3B" w14:textId="021BDA68" w:rsidR="005B7C3B" w:rsidRPr="00322F3B" w:rsidRDefault="005B7C3B" w:rsidP="005B7C3B">
      <w:pPr>
        <w:pStyle w:val="notetext"/>
      </w:pPr>
      <w:r w:rsidRPr="00322F3B">
        <w:t>Note 1:</w:t>
      </w:r>
      <w:r w:rsidRPr="00322F3B">
        <w:tab/>
        <w:t xml:space="preserve">This section applies in a modified way if the entity also has deductions for the asset under former section 73BA or 73BH of the </w:t>
      </w:r>
      <w:r w:rsidRPr="00322F3B">
        <w:rPr>
          <w:i/>
        </w:rPr>
        <w:t>Income Tax Assessment Act 1936</w:t>
      </w:r>
      <w:r w:rsidRPr="00322F3B">
        <w:t xml:space="preserve"> (see </w:t>
      </w:r>
      <w:r w:rsidR="009F5D03" w:rsidRPr="00322F3B">
        <w:t>section 3</w:t>
      </w:r>
      <w:r w:rsidRPr="00322F3B">
        <w:t>55</w:t>
      </w:r>
      <w:r w:rsidR="009953FD">
        <w:noBreakHyphen/>
      </w:r>
      <w:r w:rsidRPr="00322F3B">
        <w:t xml:space="preserve">320 of the </w:t>
      </w:r>
      <w:r w:rsidRPr="00322F3B">
        <w:rPr>
          <w:i/>
        </w:rPr>
        <w:t>Income Tax (Transitional Provisions) Act 1997</w:t>
      </w:r>
      <w:r w:rsidRPr="00322F3B">
        <w:t>).</w:t>
      </w:r>
    </w:p>
    <w:p w14:paraId="055AB7E4" w14:textId="1C2574E0" w:rsidR="005B7C3B" w:rsidRPr="00322F3B" w:rsidRDefault="005B7C3B" w:rsidP="005B7C3B">
      <w:pPr>
        <w:pStyle w:val="notetext"/>
      </w:pPr>
      <w:r w:rsidRPr="00322F3B">
        <w:t>Note 2:</w:t>
      </w:r>
      <w:r w:rsidRPr="00322F3B">
        <w:tab/>
        <w:t>Section 40</w:t>
      </w:r>
      <w:r w:rsidR="009953FD">
        <w:noBreakHyphen/>
      </w:r>
      <w:r w:rsidRPr="00322F3B">
        <w:t xml:space="preserve">292 applies if the entity can deduct an amount under </w:t>
      </w:r>
      <w:r w:rsidR="009953FD">
        <w:t>section 4</w:t>
      </w:r>
      <w:r w:rsidRPr="00322F3B">
        <w:t>0</w:t>
      </w:r>
      <w:r w:rsidR="009953FD">
        <w:noBreakHyphen/>
      </w:r>
      <w:r w:rsidRPr="00322F3B">
        <w:t xml:space="preserve">25, as that section applies apart from this Division and former section 73BC of the </w:t>
      </w:r>
      <w:r w:rsidRPr="00322F3B">
        <w:rPr>
          <w:i/>
        </w:rPr>
        <w:t>Income Tax Assessment Act 1936</w:t>
      </w:r>
      <w:r w:rsidRPr="00322F3B">
        <w:t>.</w:t>
      </w:r>
    </w:p>
    <w:p w14:paraId="044D50C4" w14:textId="77777777" w:rsidR="005B7C3B" w:rsidRPr="00322F3B" w:rsidRDefault="005B7C3B" w:rsidP="005B7C3B">
      <w:pPr>
        <w:pStyle w:val="subsection"/>
      </w:pPr>
      <w:r w:rsidRPr="00322F3B">
        <w:tab/>
        <w:t>(2)</w:t>
      </w:r>
      <w:r w:rsidRPr="00322F3B">
        <w:tab/>
        <w:t>The amount is an amount equal to the amount mentioned in paragraph (1)(e).</w:t>
      </w:r>
    </w:p>
    <w:p w14:paraId="252025C1" w14:textId="5C28A3CD" w:rsidR="005B7C3B" w:rsidRPr="00322F3B" w:rsidRDefault="005B7C3B" w:rsidP="005B7C3B">
      <w:pPr>
        <w:pStyle w:val="ActHead5"/>
      </w:pPr>
      <w:bookmarkStart w:id="322" w:name="_Toc201755800"/>
      <w:r w:rsidRPr="00322F3B">
        <w:rPr>
          <w:rStyle w:val="CharSectno"/>
        </w:rPr>
        <w:t>355</w:t>
      </w:r>
      <w:r w:rsidR="009953FD">
        <w:rPr>
          <w:rStyle w:val="CharSectno"/>
        </w:rPr>
        <w:noBreakHyphen/>
      </w:r>
      <w:r w:rsidRPr="00322F3B">
        <w:rPr>
          <w:rStyle w:val="CharSectno"/>
        </w:rPr>
        <w:t>466</w:t>
      </w:r>
      <w:r w:rsidRPr="00322F3B">
        <w:t xml:space="preserve">  Assets partially used for R&amp;D activities</w:t>
      </w:r>
      <w:bookmarkEnd w:id="322"/>
    </w:p>
    <w:p w14:paraId="5D551994" w14:textId="2E617D9D"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R&amp;D entity has an amount under this section if:</w:t>
      </w:r>
    </w:p>
    <w:p w14:paraId="24C33303" w14:textId="15DD791B" w:rsidR="005B7C3B" w:rsidRPr="00322F3B" w:rsidRDefault="005B7C3B" w:rsidP="005B7C3B">
      <w:pPr>
        <w:pStyle w:val="paragraph"/>
      </w:pPr>
      <w:r w:rsidRPr="00322F3B">
        <w:tab/>
        <w:t>(a)</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held by the R&amp;D entity for which:</w:t>
      </w:r>
    </w:p>
    <w:p w14:paraId="6F88B14F" w14:textId="296A5377" w:rsidR="005B7C3B" w:rsidRPr="00322F3B" w:rsidRDefault="005B7C3B" w:rsidP="005B7C3B">
      <w:pPr>
        <w:pStyle w:val="paragraphsub"/>
      </w:pPr>
      <w:r w:rsidRPr="00322F3B">
        <w:tab/>
        <w:t>(i)</w:t>
      </w:r>
      <w:r w:rsidRPr="00322F3B">
        <w:tab/>
        <w:t xml:space="preserve">the R&amp;D entity can deduct, for an income year, an amount under </w:t>
      </w:r>
      <w:r w:rsidR="009953FD">
        <w:t>section 4</w:t>
      </w:r>
      <w:r w:rsidRPr="00322F3B">
        <w:t>0</w:t>
      </w:r>
      <w:r w:rsidR="009953FD">
        <w:noBreakHyphen/>
      </w:r>
      <w:r w:rsidRPr="00322F3B">
        <w:t xml:space="preserve">25, as that section applies apart from Division 355 and former section 73BC of the </w:t>
      </w:r>
      <w:r w:rsidRPr="00322F3B">
        <w:rPr>
          <w:i/>
        </w:rPr>
        <w:t>Income Tax Assessment Act 1936</w:t>
      </w:r>
      <w:r w:rsidRPr="00322F3B">
        <w:t>; or</w:t>
      </w:r>
    </w:p>
    <w:p w14:paraId="6A071EE1" w14:textId="77777777" w:rsidR="005B7C3B" w:rsidRPr="00322F3B" w:rsidRDefault="005B7C3B" w:rsidP="005B7C3B">
      <w:pPr>
        <w:pStyle w:val="paragraphsub"/>
      </w:pPr>
      <w:r w:rsidRPr="00322F3B">
        <w:tab/>
        <w:t>(ii)</w:t>
      </w:r>
      <w:r w:rsidRPr="00322F3B">
        <w:tab/>
        <w:t>the R&amp;D entity could have deducted, for an income year, an amount as described in subparagraph (i) if the R&amp;D entity had used the asset; and</w:t>
      </w:r>
    </w:p>
    <w:p w14:paraId="2E388F42" w14:textId="645DBC8C" w:rsidR="005B7C3B" w:rsidRPr="00322F3B" w:rsidRDefault="005B7C3B" w:rsidP="005B7C3B">
      <w:pPr>
        <w:pStyle w:val="paragraph"/>
      </w:pPr>
      <w:r w:rsidRPr="00322F3B">
        <w:tab/>
        <w:t>(b)</w:t>
      </w:r>
      <w:r w:rsidRPr="00322F3B">
        <w:tab/>
        <w:t xml:space="preserve">the R&amp;D entity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(the </w:t>
      </w:r>
      <w:r w:rsidRPr="00322F3B">
        <w:rPr>
          <w:b/>
          <w:i/>
        </w:rPr>
        <w:t>R&amp;D deductions</w:t>
      </w:r>
      <w:r w:rsidRPr="00322F3B">
        <w:t xml:space="preserve">) under </w:t>
      </w:r>
      <w:r w:rsidR="009F5D03" w:rsidRPr="00322F3B">
        <w:t>section 3</w:t>
      </w:r>
      <w:r w:rsidRPr="00322F3B">
        <w:t>55</w:t>
      </w:r>
      <w:r w:rsidR="009953FD">
        <w:noBreakHyphen/>
      </w:r>
      <w:r w:rsidRPr="00322F3B">
        <w:t>305 for the asset; and</w:t>
      </w:r>
    </w:p>
    <w:p w14:paraId="4ADC9192" w14:textId="4AAC2036" w:rsidR="005B7C3B" w:rsidRPr="00322F3B" w:rsidRDefault="005B7C3B" w:rsidP="005B7C3B">
      <w:pPr>
        <w:pStyle w:val="paragraph"/>
      </w:pPr>
      <w:r w:rsidRPr="00322F3B">
        <w:tab/>
        <w:t>(c)</w:t>
      </w:r>
      <w:r w:rsidRPr="00322F3B">
        <w:tab/>
        <w:t xml:space="preserve">the R&amp;D entity can deduct an amount (the </w:t>
      </w:r>
      <w:r w:rsidR="009953FD">
        <w:rPr>
          <w:b/>
          <w:i/>
        </w:rPr>
        <w:t>section 4</w:t>
      </w:r>
      <w:r w:rsidRPr="00322F3B">
        <w:rPr>
          <w:b/>
          <w:i/>
        </w:rPr>
        <w:t>0</w:t>
      </w:r>
      <w:r w:rsidR="009953FD">
        <w:rPr>
          <w:b/>
          <w:i/>
        </w:rPr>
        <w:noBreakHyphen/>
      </w:r>
      <w:r w:rsidRPr="00322F3B">
        <w:rPr>
          <w:b/>
          <w:i/>
        </w:rPr>
        <w:t>285 amount</w:t>
      </w:r>
      <w:r w:rsidRPr="00322F3B">
        <w:t xml:space="preserve">) for the asset under </w:t>
      </w:r>
      <w:r w:rsidR="009953FD">
        <w:t>section 4</w:t>
      </w:r>
      <w:r w:rsidRPr="00322F3B">
        <w:t>0</w:t>
      </w:r>
      <w:r w:rsidR="009953FD">
        <w:noBreakHyphen/>
      </w:r>
      <w:r w:rsidRPr="00322F3B">
        <w:t>285</w:t>
      </w:r>
      <w:r w:rsidRPr="00322F3B">
        <w:rPr>
          <w:i/>
        </w:rPr>
        <w:t xml:space="preserve"> </w:t>
      </w:r>
      <w:r w:rsidRPr="00322F3B">
        <w:t xml:space="preserve">(after applying </w:t>
      </w:r>
      <w:r w:rsidR="009953FD">
        <w:t>subsection 4</w:t>
      </w:r>
      <w:r w:rsidRPr="00322F3B">
        <w:t>0</w:t>
      </w:r>
      <w:r w:rsidR="009953FD">
        <w:noBreakHyphen/>
      </w:r>
      <w:r w:rsidRPr="00322F3B">
        <w:t>292(2)) for the present year.</w:t>
      </w:r>
    </w:p>
    <w:p w14:paraId="0AC96988" w14:textId="215671E9" w:rsidR="005B7C3B" w:rsidRPr="00322F3B" w:rsidRDefault="005B7C3B" w:rsidP="005B7C3B">
      <w:pPr>
        <w:pStyle w:val="notetext"/>
      </w:pPr>
      <w:r w:rsidRPr="00322F3B">
        <w:t>Note:</w:t>
      </w:r>
      <w:r w:rsidRPr="00322F3B">
        <w:tab/>
        <w:t xml:space="preserve">This section applies in a modified way if you have deductions for the asset under former section 73BA or 73BH of the </w:t>
      </w:r>
      <w:r w:rsidRPr="00322F3B">
        <w:rPr>
          <w:i/>
        </w:rPr>
        <w:t>Income Tax Assessment Act 1936</w:t>
      </w:r>
      <w:r w:rsidRPr="00322F3B">
        <w:t xml:space="preserve"> (see </w:t>
      </w:r>
      <w:r w:rsidR="009953FD">
        <w:t>section 4</w:t>
      </w:r>
      <w:r w:rsidRPr="00322F3B">
        <w:t>0</w:t>
      </w:r>
      <w:r w:rsidR="009953FD">
        <w:noBreakHyphen/>
      </w:r>
      <w:r w:rsidRPr="00322F3B">
        <w:t xml:space="preserve">292 of the </w:t>
      </w:r>
      <w:r w:rsidRPr="00322F3B">
        <w:rPr>
          <w:i/>
        </w:rPr>
        <w:t>Income Tax (Transitional Provisions) Act 1997</w:t>
      </w:r>
      <w:r w:rsidRPr="00322F3B">
        <w:t>).</w:t>
      </w:r>
    </w:p>
    <w:p w14:paraId="6BE23190" w14:textId="77777777" w:rsidR="005B7C3B" w:rsidRPr="00322F3B" w:rsidRDefault="005B7C3B" w:rsidP="005B7C3B">
      <w:pPr>
        <w:pStyle w:val="subsection"/>
      </w:pPr>
      <w:r w:rsidRPr="00322F3B">
        <w:tab/>
        <w:t>(2)</w:t>
      </w:r>
      <w:r w:rsidRPr="00322F3B">
        <w:tab/>
        <w:t>The amount is worked out as follows:</w:t>
      </w:r>
    </w:p>
    <w:p w14:paraId="5F945321" w14:textId="77777777" w:rsidR="005B7C3B" w:rsidRPr="00322F3B" w:rsidRDefault="005B1A3A" w:rsidP="005B7C3B">
      <w:pPr>
        <w:pStyle w:val="subsection"/>
        <w:ind w:left="2155"/>
      </w:pPr>
      <w:r>
        <w:rPr>
          <w:position w:val="-32"/>
        </w:rPr>
        <w:lastRenderedPageBreak/>
        <w:pict w14:anchorId="71AEE209">
          <v:shape id="_x0000_i1031" type="#_x0000_t75" alt="Start formula start fraction Total R&amp;D deductions over Total decline in value end fraction times Section 40-285 amount end formula" style="width:202pt;height:37.5pt">
            <v:imagedata r:id="rId40" o:title=""/>
          </v:shape>
        </w:pict>
      </w:r>
    </w:p>
    <w:p w14:paraId="5845EF88" w14:textId="77777777" w:rsidR="005B7C3B" w:rsidRPr="00322F3B" w:rsidRDefault="005B7C3B" w:rsidP="005B7C3B">
      <w:pPr>
        <w:pStyle w:val="subsection2"/>
      </w:pPr>
      <w:r w:rsidRPr="00322F3B">
        <w:t>where:</w:t>
      </w:r>
    </w:p>
    <w:p w14:paraId="0E030662" w14:textId="478B6034" w:rsidR="005B7C3B" w:rsidRPr="00322F3B" w:rsidRDefault="005B7C3B" w:rsidP="005B7C3B">
      <w:pPr>
        <w:pStyle w:val="Definition"/>
      </w:pPr>
      <w:r w:rsidRPr="00322F3B">
        <w:rPr>
          <w:b/>
          <w:i/>
        </w:rPr>
        <w:t xml:space="preserve">total decline in value </w:t>
      </w:r>
      <w:r w:rsidRPr="00322F3B">
        <w:t xml:space="preserve">means the </w:t>
      </w:r>
      <w:r w:rsidR="009953FD" w:rsidRPr="009953FD">
        <w:rPr>
          <w:position w:val="6"/>
          <w:sz w:val="16"/>
        </w:rPr>
        <w:t>*</w:t>
      </w:r>
      <w:r w:rsidRPr="00322F3B">
        <w:t xml:space="preserve">cost of the asset less its </w:t>
      </w:r>
      <w:r w:rsidR="009953FD" w:rsidRPr="009953FD">
        <w:rPr>
          <w:position w:val="6"/>
          <w:sz w:val="16"/>
        </w:rPr>
        <w:t>*</w:t>
      </w:r>
      <w:r w:rsidRPr="00322F3B">
        <w:t>adjustable value.</w:t>
      </w:r>
    </w:p>
    <w:p w14:paraId="25188624" w14:textId="6A33EDE1" w:rsidR="005B7C3B" w:rsidRPr="00322F3B" w:rsidRDefault="005B7C3B" w:rsidP="005B7C3B">
      <w:pPr>
        <w:pStyle w:val="ActHead5"/>
      </w:pPr>
      <w:bookmarkStart w:id="323" w:name="_Toc201755801"/>
      <w:r w:rsidRPr="00322F3B">
        <w:rPr>
          <w:rStyle w:val="CharSectno"/>
        </w:rPr>
        <w:t>355</w:t>
      </w:r>
      <w:r w:rsidR="009953FD">
        <w:rPr>
          <w:rStyle w:val="CharSectno"/>
        </w:rPr>
        <w:noBreakHyphen/>
      </w:r>
      <w:r w:rsidRPr="00322F3B">
        <w:rPr>
          <w:rStyle w:val="CharSectno"/>
        </w:rPr>
        <w:t>467</w:t>
      </w:r>
      <w:r w:rsidRPr="00322F3B">
        <w:t xml:space="preserve">  R&amp;D partnership assets only used for R&amp;D activities</w:t>
      </w:r>
      <w:bookmarkEnd w:id="323"/>
    </w:p>
    <w:p w14:paraId="38DED0D2" w14:textId="3288A00A"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 xml:space="preserve">R&amp;D entity (the </w:t>
      </w:r>
      <w:r w:rsidRPr="00322F3B">
        <w:rPr>
          <w:b/>
          <w:i/>
        </w:rPr>
        <w:t>partner</w:t>
      </w:r>
      <w:r w:rsidRPr="00322F3B">
        <w:t>) has an amount under this section if:</w:t>
      </w:r>
    </w:p>
    <w:p w14:paraId="56FDD58A" w14:textId="7BB76B36" w:rsidR="005B7C3B" w:rsidRPr="00322F3B" w:rsidRDefault="005B7C3B" w:rsidP="005B7C3B">
      <w:pPr>
        <w:pStyle w:val="paragraph"/>
      </w:pPr>
      <w:r w:rsidRPr="00322F3B">
        <w:tab/>
        <w:t>(a)</w:t>
      </w:r>
      <w:r w:rsidRPr="00322F3B">
        <w:tab/>
        <w:t xml:space="preserve">the partner is a partner in an </w:t>
      </w:r>
      <w:r w:rsidR="009953FD" w:rsidRPr="009953FD">
        <w:rPr>
          <w:position w:val="6"/>
          <w:sz w:val="16"/>
        </w:rPr>
        <w:t>*</w:t>
      </w:r>
      <w:r w:rsidRPr="00322F3B">
        <w:t>R&amp;D partnership; and</w:t>
      </w:r>
    </w:p>
    <w:p w14:paraId="62F5F363" w14:textId="758DD03C" w:rsidR="005B7C3B" w:rsidRPr="00322F3B" w:rsidRDefault="005B7C3B" w:rsidP="005B7C3B">
      <w:pPr>
        <w:pStyle w:val="paragraph"/>
      </w:pPr>
      <w:r w:rsidRPr="00322F3B">
        <w:tab/>
        <w:t>(b)</w:t>
      </w:r>
      <w:r w:rsidRPr="00322F3B">
        <w:tab/>
        <w:t xml:space="preserve">a </w:t>
      </w:r>
      <w:r w:rsidR="009953FD" w:rsidRPr="009953FD">
        <w:rPr>
          <w:position w:val="6"/>
          <w:sz w:val="16"/>
        </w:rPr>
        <w:t>*</w:t>
      </w:r>
      <w:r w:rsidRPr="00322F3B">
        <w:t xml:space="preserve">balancing adjustment event happens in the present year for an asset </w:t>
      </w:r>
      <w:r w:rsidR="009953FD" w:rsidRPr="009953FD">
        <w:rPr>
          <w:position w:val="6"/>
          <w:sz w:val="16"/>
        </w:rPr>
        <w:t>*</w:t>
      </w:r>
      <w:r w:rsidRPr="00322F3B">
        <w:t xml:space="preserve">held by the </w:t>
      </w:r>
      <w:r w:rsidR="009953FD" w:rsidRPr="009953FD">
        <w:rPr>
          <w:position w:val="6"/>
          <w:sz w:val="16"/>
        </w:rPr>
        <w:t>*</w:t>
      </w:r>
      <w:r w:rsidRPr="00322F3B">
        <w:t>R&amp;D partnership; and</w:t>
      </w:r>
    </w:p>
    <w:p w14:paraId="1086F828" w14:textId="5F507A0E" w:rsidR="005B7C3B" w:rsidRPr="00322F3B" w:rsidRDefault="005B7C3B" w:rsidP="005B7C3B">
      <w:pPr>
        <w:pStyle w:val="paragraph"/>
      </w:pPr>
      <w:r w:rsidRPr="00322F3B">
        <w:tab/>
        <w:t>(c)</w:t>
      </w:r>
      <w:r w:rsidRPr="00322F3B">
        <w:tab/>
        <w:t xml:space="preserve">the R&amp;D partnership cannot deduct, for the asset for an income year, an amount under </w:t>
      </w:r>
      <w:r w:rsidR="009953FD">
        <w:t>section 4</w:t>
      </w:r>
      <w:r w:rsidRPr="00322F3B">
        <w:t>0</w:t>
      </w:r>
      <w:r w:rsidR="009953FD">
        <w:noBreakHyphen/>
      </w:r>
      <w:r w:rsidRPr="00322F3B">
        <w:t>25, as that section applies apart from:</w:t>
      </w:r>
    </w:p>
    <w:p w14:paraId="24EACC2F" w14:textId="77777777" w:rsidR="005B7C3B" w:rsidRPr="00322F3B" w:rsidRDefault="005B7C3B" w:rsidP="005B7C3B">
      <w:pPr>
        <w:pStyle w:val="paragraphsub"/>
      </w:pPr>
      <w:r w:rsidRPr="00322F3B">
        <w:tab/>
        <w:t>(i)</w:t>
      </w:r>
      <w:r w:rsidRPr="00322F3B">
        <w:tab/>
        <w:t>this Division; and</w:t>
      </w:r>
    </w:p>
    <w:p w14:paraId="5EA7DCA5" w14:textId="77777777" w:rsidR="005B7C3B" w:rsidRPr="00322F3B" w:rsidRDefault="005B7C3B" w:rsidP="005B7C3B">
      <w:pPr>
        <w:pStyle w:val="paragraphsub"/>
      </w:pPr>
      <w:r w:rsidRPr="00322F3B">
        <w:tab/>
        <w:t>(ii)</w:t>
      </w:r>
      <w:r w:rsidRPr="00322F3B">
        <w:tab/>
        <w:t xml:space="preserve">former section 73BC of the </w:t>
      </w:r>
      <w:r w:rsidRPr="00322F3B">
        <w:rPr>
          <w:i/>
        </w:rPr>
        <w:t>Income Tax Assessment Act 1936</w:t>
      </w:r>
      <w:r w:rsidRPr="00322F3B">
        <w:t>; and</w:t>
      </w:r>
    </w:p>
    <w:p w14:paraId="68C8A145" w14:textId="65054367" w:rsidR="005B7C3B" w:rsidRPr="00322F3B" w:rsidRDefault="005B7C3B" w:rsidP="005B7C3B">
      <w:pPr>
        <w:pStyle w:val="paragraph"/>
      </w:pPr>
      <w:r w:rsidRPr="00322F3B">
        <w:tab/>
        <w:t>(d)</w:t>
      </w:r>
      <w:r w:rsidRPr="00322F3B">
        <w:tab/>
        <w:t xml:space="preserve">the partner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520 for the asset; and</w:t>
      </w:r>
    </w:p>
    <w:p w14:paraId="73DFD384" w14:textId="5A58584A" w:rsidR="005B7C3B" w:rsidRPr="00322F3B" w:rsidRDefault="005B7C3B" w:rsidP="005B7C3B">
      <w:pPr>
        <w:pStyle w:val="paragraph"/>
      </w:pPr>
      <w:r w:rsidRPr="00322F3B">
        <w:tab/>
        <w:t>(e)</w:t>
      </w:r>
      <w:r w:rsidRPr="00322F3B">
        <w:tab/>
        <w:t xml:space="preserve">the partner is registered under section 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present year; and</w:t>
      </w:r>
    </w:p>
    <w:p w14:paraId="6CC26E07" w14:textId="4D2080FB" w:rsidR="005B7C3B" w:rsidRPr="00322F3B" w:rsidRDefault="005B7C3B" w:rsidP="005B7C3B">
      <w:pPr>
        <w:pStyle w:val="paragraph"/>
      </w:pPr>
      <w:r w:rsidRPr="00322F3B">
        <w:tab/>
        <w:t>(f)</w:t>
      </w:r>
      <w:r w:rsidRPr="00322F3B">
        <w:tab/>
        <w:t>the partner can deduct an amount under sub</w:t>
      </w:r>
      <w:r w:rsidR="009F5D03" w:rsidRPr="00322F3B">
        <w:t>section 3</w:t>
      </w:r>
      <w:r w:rsidRPr="00322F3B">
        <w:t>55</w:t>
      </w:r>
      <w:r w:rsidR="009953FD">
        <w:noBreakHyphen/>
      </w:r>
      <w:r w:rsidRPr="00322F3B">
        <w:t>525(2) for the present year for the asset and the balancing adjustment event.</w:t>
      </w:r>
    </w:p>
    <w:p w14:paraId="7A040524" w14:textId="77777777" w:rsidR="005B7C3B" w:rsidRPr="00322F3B" w:rsidRDefault="005B7C3B" w:rsidP="005B7C3B">
      <w:pPr>
        <w:pStyle w:val="subsection"/>
      </w:pPr>
      <w:r w:rsidRPr="00322F3B">
        <w:tab/>
        <w:t>(2)</w:t>
      </w:r>
      <w:r w:rsidRPr="00322F3B">
        <w:tab/>
        <w:t>The amount is an amount equal to the amount mentioned in paragraph (1)(f).</w:t>
      </w:r>
    </w:p>
    <w:p w14:paraId="07462700" w14:textId="06483BE8" w:rsidR="005B7C3B" w:rsidRPr="00322F3B" w:rsidRDefault="005B7C3B" w:rsidP="005B7C3B">
      <w:pPr>
        <w:pStyle w:val="ActHead5"/>
      </w:pPr>
      <w:bookmarkStart w:id="324" w:name="_Toc201755802"/>
      <w:r w:rsidRPr="00322F3B">
        <w:rPr>
          <w:rStyle w:val="CharSectno"/>
        </w:rPr>
        <w:t>355</w:t>
      </w:r>
      <w:r w:rsidR="009953FD">
        <w:rPr>
          <w:rStyle w:val="CharSectno"/>
        </w:rPr>
        <w:noBreakHyphen/>
      </w:r>
      <w:r w:rsidRPr="00322F3B">
        <w:rPr>
          <w:rStyle w:val="CharSectno"/>
        </w:rPr>
        <w:t>468</w:t>
      </w:r>
      <w:r w:rsidRPr="00322F3B">
        <w:t xml:space="preserve">  R&amp;D partnership assets partially used for R&amp;D activities</w:t>
      </w:r>
      <w:bookmarkEnd w:id="324"/>
    </w:p>
    <w:p w14:paraId="2952D44A" w14:textId="54480AEB" w:rsidR="005B7C3B" w:rsidRPr="00322F3B" w:rsidRDefault="005B7C3B" w:rsidP="005B7C3B">
      <w:pPr>
        <w:pStyle w:val="subsection"/>
      </w:pPr>
      <w:r w:rsidRPr="00322F3B">
        <w:tab/>
        <w:t>(1)</w:t>
      </w:r>
      <w:r w:rsidRPr="00322F3B">
        <w:tab/>
        <w:t xml:space="preserve">The </w:t>
      </w:r>
      <w:r w:rsidR="009953FD" w:rsidRPr="009953FD">
        <w:rPr>
          <w:position w:val="6"/>
          <w:sz w:val="16"/>
        </w:rPr>
        <w:t>*</w:t>
      </w:r>
      <w:r w:rsidRPr="00322F3B">
        <w:t xml:space="preserve">R&amp;D entity (the </w:t>
      </w:r>
      <w:r w:rsidRPr="00322F3B">
        <w:rPr>
          <w:b/>
          <w:i/>
        </w:rPr>
        <w:t>partner</w:t>
      </w:r>
      <w:r w:rsidRPr="00322F3B">
        <w:t>) has an amount under this section if:</w:t>
      </w:r>
    </w:p>
    <w:p w14:paraId="69A6D194" w14:textId="6ED51DDE" w:rsidR="005B7C3B" w:rsidRPr="00322F3B" w:rsidRDefault="005B7C3B" w:rsidP="005B7C3B">
      <w:pPr>
        <w:pStyle w:val="paragraph"/>
      </w:pPr>
      <w:r w:rsidRPr="00322F3B">
        <w:tab/>
        <w:t>(a)</w:t>
      </w:r>
      <w:r w:rsidRPr="00322F3B">
        <w:tab/>
        <w:t xml:space="preserve">the partner is a partner in an </w:t>
      </w:r>
      <w:r w:rsidR="009953FD" w:rsidRPr="009953FD">
        <w:rPr>
          <w:position w:val="6"/>
          <w:sz w:val="16"/>
        </w:rPr>
        <w:t>*</w:t>
      </w:r>
      <w:r w:rsidRPr="00322F3B">
        <w:t>R&amp;D partnership; and</w:t>
      </w:r>
    </w:p>
    <w:p w14:paraId="3FC30B88" w14:textId="5C9E0188" w:rsidR="005B7C3B" w:rsidRPr="00322F3B" w:rsidRDefault="005B7C3B" w:rsidP="005B7C3B">
      <w:pPr>
        <w:pStyle w:val="paragraph"/>
        <w:rPr>
          <w:i/>
        </w:rPr>
      </w:pPr>
      <w:r w:rsidRPr="00322F3B">
        <w:lastRenderedPageBreak/>
        <w:tab/>
        <w:t>(b)</w:t>
      </w:r>
      <w:r w:rsidRPr="00322F3B">
        <w:tab/>
        <w:t xml:space="preserve">a </w:t>
      </w:r>
      <w:r w:rsidR="009953FD" w:rsidRPr="009953FD">
        <w:rPr>
          <w:position w:val="6"/>
          <w:sz w:val="16"/>
        </w:rPr>
        <w:t>*</w:t>
      </w:r>
      <w:r w:rsidRPr="00322F3B">
        <w:t xml:space="preserve">balancing adjustment event happens in the present year for a </w:t>
      </w:r>
      <w:r w:rsidR="009953FD" w:rsidRPr="009953FD">
        <w:rPr>
          <w:position w:val="6"/>
          <w:sz w:val="16"/>
        </w:rPr>
        <w:t>*</w:t>
      </w:r>
      <w:r w:rsidRPr="00322F3B">
        <w:t xml:space="preserve">depreciating asset </w:t>
      </w:r>
      <w:r w:rsidR="009953FD" w:rsidRPr="009953FD">
        <w:rPr>
          <w:position w:val="6"/>
          <w:sz w:val="16"/>
        </w:rPr>
        <w:t>*</w:t>
      </w:r>
      <w:r w:rsidRPr="00322F3B">
        <w:t>held by the R&amp;D partnership and for which:</w:t>
      </w:r>
    </w:p>
    <w:p w14:paraId="389E4868" w14:textId="6F3ED915" w:rsidR="005B7C3B" w:rsidRPr="00322F3B" w:rsidRDefault="005B7C3B" w:rsidP="005B7C3B">
      <w:pPr>
        <w:pStyle w:val="paragraphsub"/>
      </w:pPr>
      <w:r w:rsidRPr="00322F3B">
        <w:tab/>
        <w:t>(i)</w:t>
      </w:r>
      <w:r w:rsidRPr="00322F3B">
        <w:tab/>
        <w:t xml:space="preserve">the R&amp;D partnership can deduct, for an income year, an amount under </w:t>
      </w:r>
      <w:r w:rsidR="009953FD">
        <w:t>section 4</w:t>
      </w:r>
      <w:r w:rsidRPr="00322F3B">
        <w:t>0</w:t>
      </w:r>
      <w:r w:rsidR="009953FD">
        <w:noBreakHyphen/>
      </w:r>
      <w:r w:rsidRPr="00322F3B">
        <w:t xml:space="preserve">25, as that section applies apart from Division 355 and former section 73BC of the </w:t>
      </w:r>
      <w:r w:rsidRPr="00322F3B">
        <w:rPr>
          <w:i/>
        </w:rPr>
        <w:t>Income Tax Assessment Act 1936</w:t>
      </w:r>
      <w:r w:rsidRPr="00322F3B">
        <w:t>; or</w:t>
      </w:r>
    </w:p>
    <w:p w14:paraId="2B4C9C1E" w14:textId="77777777" w:rsidR="005B7C3B" w:rsidRPr="00322F3B" w:rsidRDefault="005B7C3B" w:rsidP="005B7C3B">
      <w:pPr>
        <w:pStyle w:val="paragraphsub"/>
      </w:pPr>
      <w:r w:rsidRPr="00322F3B">
        <w:tab/>
        <w:t>(ii)</w:t>
      </w:r>
      <w:r w:rsidRPr="00322F3B">
        <w:tab/>
        <w:t>the R&amp;D partnership could have deducted, for an income year, an amount as described in subparagraph (i) if it had used the asset; and</w:t>
      </w:r>
    </w:p>
    <w:p w14:paraId="350DF8AD" w14:textId="030F968E" w:rsidR="005B7C3B" w:rsidRPr="00322F3B" w:rsidRDefault="005B7C3B" w:rsidP="005B7C3B">
      <w:pPr>
        <w:pStyle w:val="paragraph"/>
      </w:pPr>
      <w:r w:rsidRPr="00322F3B">
        <w:tab/>
        <w:t>(c)</w:t>
      </w:r>
      <w:r w:rsidRPr="00322F3B">
        <w:tab/>
        <w:t xml:space="preserve">one or more partners (including the partner) in the R&amp;D partnership are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under </w:t>
      </w:r>
      <w:r w:rsidR="009F5D03" w:rsidRPr="00322F3B">
        <w:t>section 3</w:t>
      </w:r>
      <w:r w:rsidRPr="00322F3B">
        <w:t>55</w:t>
      </w:r>
      <w:r w:rsidR="009953FD">
        <w:noBreakHyphen/>
      </w:r>
      <w:r w:rsidRPr="00322F3B">
        <w:t>520 for the asset; and</w:t>
      </w:r>
    </w:p>
    <w:p w14:paraId="7409CD27" w14:textId="19E29D73" w:rsidR="005B7C3B" w:rsidRPr="00322F3B" w:rsidRDefault="005B7C3B" w:rsidP="005B7C3B">
      <w:pPr>
        <w:pStyle w:val="paragraph"/>
      </w:pPr>
      <w:r w:rsidRPr="00322F3B">
        <w:tab/>
        <w:t>(d)</w:t>
      </w:r>
      <w:r w:rsidRPr="00322F3B">
        <w:tab/>
        <w:t xml:space="preserve">the R&amp;D partnership can deduct an amount (the </w:t>
      </w:r>
      <w:r w:rsidR="009953FD">
        <w:rPr>
          <w:b/>
          <w:i/>
        </w:rPr>
        <w:t>section 4</w:t>
      </w:r>
      <w:r w:rsidRPr="00322F3B">
        <w:rPr>
          <w:b/>
          <w:i/>
        </w:rPr>
        <w:t>0</w:t>
      </w:r>
      <w:r w:rsidR="009953FD">
        <w:rPr>
          <w:b/>
          <w:i/>
        </w:rPr>
        <w:noBreakHyphen/>
      </w:r>
      <w:r w:rsidRPr="00322F3B">
        <w:rPr>
          <w:b/>
          <w:i/>
        </w:rPr>
        <w:t>285 amount</w:t>
      </w:r>
      <w:r w:rsidRPr="00322F3B">
        <w:t xml:space="preserve">) for the asset under </w:t>
      </w:r>
      <w:r w:rsidR="009953FD">
        <w:t>section 4</w:t>
      </w:r>
      <w:r w:rsidRPr="00322F3B">
        <w:t>0</w:t>
      </w:r>
      <w:r w:rsidR="009953FD">
        <w:noBreakHyphen/>
      </w:r>
      <w:r w:rsidRPr="00322F3B">
        <w:t xml:space="preserve">285 (after applying </w:t>
      </w:r>
      <w:r w:rsidR="009953FD">
        <w:t>subsection 4</w:t>
      </w:r>
      <w:r w:rsidRPr="00322F3B">
        <w:t>0</w:t>
      </w:r>
      <w:r w:rsidR="009953FD">
        <w:noBreakHyphen/>
      </w:r>
      <w:r w:rsidRPr="00322F3B">
        <w:t>293(2)) for the present year.</w:t>
      </w:r>
    </w:p>
    <w:p w14:paraId="371035DF" w14:textId="2C93ECC6" w:rsidR="005B7C3B" w:rsidRPr="00322F3B" w:rsidRDefault="005B7C3B" w:rsidP="005B7C3B">
      <w:pPr>
        <w:pStyle w:val="notetext"/>
      </w:pPr>
      <w:r w:rsidRPr="00322F3B">
        <w:t>Note:</w:t>
      </w:r>
      <w:r w:rsidRPr="00322F3B">
        <w:tab/>
        <w:t xml:space="preserve">This section applies in a modified way if the partners have deductions for the asset under former section 73BA or 73BH of the </w:t>
      </w:r>
      <w:r w:rsidRPr="00322F3B">
        <w:rPr>
          <w:i/>
        </w:rPr>
        <w:t>Income Tax Assessment Act 1936</w:t>
      </w:r>
      <w:r w:rsidRPr="00322F3B">
        <w:t xml:space="preserve"> (see </w:t>
      </w:r>
      <w:r w:rsidR="009953FD">
        <w:t>section 4</w:t>
      </w:r>
      <w:r w:rsidRPr="00322F3B">
        <w:t>0</w:t>
      </w:r>
      <w:r w:rsidR="009953FD">
        <w:noBreakHyphen/>
      </w:r>
      <w:r w:rsidRPr="00322F3B">
        <w:t xml:space="preserve">293 of the </w:t>
      </w:r>
      <w:r w:rsidRPr="00322F3B">
        <w:rPr>
          <w:i/>
        </w:rPr>
        <w:t>Income Tax (Transitional Provisions) Act 1997</w:t>
      </w:r>
      <w:r w:rsidRPr="00322F3B">
        <w:t>).</w:t>
      </w:r>
    </w:p>
    <w:p w14:paraId="03EF8AA6" w14:textId="77777777" w:rsidR="005B7C3B" w:rsidRPr="00322F3B" w:rsidRDefault="005B7C3B" w:rsidP="005B7C3B">
      <w:pPr>
        <w:pStyle w:val="subsection"/>
      </w:pPr>
      <w:r w:rsidRPr="00322F3B">
        <w:tab/>
        <w:t>(2)</w:t>
      </w:r>
      <w:r w:rsidRPr="00322F3B">
        <w:tab/>
        <w:t>The amount is the partner’s proportion of the amount worked out as follows:</w:t>
      </w:r>
    </w:p>
    <w:p w14:paraId="17A6C598" w14:textId="77777777" w:rsidR="005B7C3B" w:rsidRPr="00322F3B" w:rsidRDefault="005B1A3A" w:rsidP="005B7C3B">
      <w:pPr>
        <w:pStyle w:val="subsection"/>
        <w:ind w:left="2155"/>
      </w:pPr>
      <w:r>
        <w:rPr>
          <w:position w:val="-32"/>
        </w:rPr>
        <w:pict w14:anchorId="5D22745F">
          <v:shape id="_x0000_i1032" type="#_x0000_t75" alt="Start formula start fraction Total R&amp;D deductions over Total decline in value end fraction times Section 40-285 amount end formula" style="width:202pt;height:37.5pt">
            <v:imagedata r:id="rId41" o:title=""/>
          </v:shape>
        </w:pict>
      </w:r>
    </w:p>
    <w:p w14:paraId="73F7100A" w14:textId="77777777" w:rsidR="005B7C3B" w:rsidRPr="00322F3B" w:rsidRDefault="005B7C3B" w:rsidP="005B7C3B">
      <w:pPr>
        <w:pStyle w:val="subsection2"/>
      </w:pPr>
      <w:r w:rsidRPr="00322F3B">
        <w:t>where:</w:t>
      </w:r>
    </w:p>
    <w:p w14:paraId="682F35D5" w14:textId="5F8661B6" w:rsidR="005B7C3B" w:rsidRPr="00322F3B" w:rsidRDefault="005B7C3B" w:rsidP="005B7C3B">
      <w:pPr>
        <w:pStyle w:val="Definition"/>
      </w:pPr>
      <w:r w:rsidRPr="00322F3B">
        <w:rPr>
          <w:b/>
          <w:i/>
        </w:rPr>
        <w:t xml:space="preserve">total decline in value </w:t>
      </w:r>
      <w:r w:rsidRPr="00322F3B">
        <w:t xml:space="preserve">means the </w:t>
      </w:r>
      <w:r w:rsidR="009953FD" w:rsidRPr="009953FD">
        <w:rPr>
          <w:position w:val="6"/>
          <w:sz w:val="16"/>
        </w:rPr>
        <w:t>*</w:t>
      </w:r>
      <w:r w:rsidRPr="00322F3B">
        <w:t xml:space="preserve">cost of the asset less its </w:t>
      </w:r>
      <w:r w:rsidR="009953FD" w:rsidRPr="009953FD">
        <w:rPr>
          <w:position w:val="6"/>
          <w:sz w:val="16"/>
        </w:rPr>
        <w:t>*</w:t>
      </w:r>
      <w:r w:rsidRPr="00322F3B">
        <w:t>adjustable value.</w:t>
      </w:r>
    </w:p>
    <w:p w14:paraId="7631234A" w14:textId="77777777" w:rsidR="005B7C3B" w:rsidRPr="00322F3B" w:rsidRDefault="005B7C3B" w:rsidP="005B7C3B">
      <w:pPr>
        <w:pStyle w:val="Definition"/>
      </w:pPr>
      <w:r w:rsidRPr="00322F3B">
        <w:rPr>
          <w:b/>
          <w:i/>
        </w:rPr>
        <w:t>total R&amp;D deductions</w:t>
      </w:r>
      <w:r w:rsidRPr="00322F3B">
        <w:t xml:space="preserve"> means the sum of each partner’s deductions mentioned in paragraph (1)(c) of this section.</w:t>
      </w:r>
    </w:p>
    <w:p w14:paraId="5623B1D6" w14:textId="3B5488DC" w:rsidR="005B7C3B" w:rsidRPr="00322F3B" w:rsidRDefault="005B7C3B" w:rsidP="009F2E31">
      <w:pPr>
        <w:pStyle w:val="ActHead5"/>
      </w:pPr>
      <w:bookmarkStart w:id="325" w:name="_Toc201755803"/>
      <w:r w:rsidRPr="00322F3B">
        <w:rPr>
          <w:rStyle w:val="CharSectno"/>
        </w:rPr>
        <w:lastRenderedPageBreak/>
        <w:t>355</w:t>
      </w:r>
      <w:r w:rsidR="009953FD">
        <w:rPr>
          <w:rStyle w:val="CharSectno"/>
        </w:rPr>
        <w:noBreakHyphen/>
      </w:r>
      <w:r w:rsidRPr="00322F3B">
        <w:rPr>
          <w:rStyle w:val="CharSectno"/>
        </w:rPr>
        <w:t>475</w:t>
      </w:r>
      <w:r w:rsidRPr="00322F3B">
        <w:t xml:space="preserve">  Amount that can be deducted</w:t>
      </w:r>
      <w:bookmarkEnd w:id="325"/>
    </w:p>
    <w:p w14:paraId="326A4492" w14:textId="064F48B5" w:rsidR="005B7C3B" w:rsidRPr="00322F3B" w:rsidRDefault="005B7C3B" w:rsidP="009F2E31">
      <w:pPr>
        <w:pStyle w:val="subsection"/>
        <w:keepNext/>
        <w:keepLines/>
      </w:pPr>
      <w:r w:rsidRPr="00322F3B">
        <w:tab/>
        <w:t>(1)</w:t>
      </w:r>
      <w:r w:rsidRPr="00322F3B">
        <w:tab/>
        <w:t xml:space="preserve">The </w:t>
      </w:r>
      <w:r w:rsidR="009953FD" w:rsidRPr="009953FD">
        <w:rPr>
          <w:position w:val="6"/>
          <w:sz w:val="16"/>
        </w:rPr>
        <w:t>*</w:t>
      </w:r>
      <w:r w:rsidRPr="00322F3B">
        <w:t>R&amp;D entity can deduct, for the present year, the sum of the following amounts for each offset year relating to the catch up amount:</w:t>
      </w:r>
    </w:p>
    <w:p w14:paraId="31D5691C" w14:textId="77777777" w:rsidR="005B7C3B" w:rsidRPr="00322F3B" w:rsidRDefault="005B1A3A" w:rsidP="009F2E31">
      <w:pPr>
        <w:pStyle w:val="subsection2"/>
        <w:keepNext/>
        <w:keepLines/>
      </w:pPr>
      <w:r>
        <w:rPr>
          <w:position w:val="-36"/>
        </w:rPr>
        <w:pict w14:anchorId="0DD73928">
          <v:shape id="_x0000_i1033" type="#_x0000_t75" alt="Start formula start fraction Adjusted offset minus Starting offset minus Deduction amount over R&amp;D entity's *corporate tax rate for the present year end fraction end formula" style="width:231pt;height:41.5pt">
            <v:imagedata r:id="rId42" o:title=""/>
          </v:shape>
        </w:pict>
      </w:r>
    </w:p>
    <w:p w14:paraId="632E295E" w14:textId="77777777" w:rsidR="005B7C3B" w:rsidRPr="00322F3B" w:rsidRDefault="005B7C3B" w:rsidP="009F2E31">
      <w:pPr>
        <w:pStyle w:val="subsection2"/>
        <w:keepNext/>
        <w:keepLines/>
      </w:pPr>
      <w:r w:rsidRPr="00322F3B">
        <w:t>where:</w:t>
      </w:r>
    </w:p>
    <w:p w14:paraId="7CF5DEF3" w14:textId="18F2F954" w:rsidR="005B7C3B" w:rsidRPr="00322F3B" w:rsidRDefault="005B7C3B" w:rsidP="005B7C3B">
      <w:pPr>
        <w:pStyle w:val="Definition"/>
      </w:pPr>
      <w:r w:rsidRPr="00322F3B">
        <w:rPr>
          <w:b/>
          <w:i/>
        </w:rPr>
        <w:t xml:space="preserve">adjusted offset </w:t>
      </w:r>
      <w:r w:rsidRPr="00322F3B">
        <w:t xml:space="preserve">means the </w:t>
      </w:r>
      <w:r w:rsidR="009953FD" w:rsidRPr="009953FD">
        <w:rPr>
          <w:position w:val="6"/>
          <w:sz w:val="16"/>
        </w:rPr>
        <w:t>*</w:t>
      </w:r>
      <w:r w:rsidRPr="00322F3B">
        <w:t xml:space="preserve">tax offset the R&amp;D entity would have received under </w:t>
      </w:r>
      <w:r w:rsidR="009F5D03" w:rsidRPr="00322F3B">
        <w:t>section 3</w:t>
      </w:r>
      <w:r w:rsidRPr="00322F3B">
        <w:t>55</w:t>
      </w:r>
      <w:r w:rsidR="009953FD">
        <w:noBreakHyphen/>
      </w:r>
      <w:r w:rsidRPr="00322F3B">
        <w:t>100 for the offset year if the total amount mentioned in sub</w:t>
      </w:r>
      <w:r w:rsidR="009F5D03" w:rsidRPr="00322F3B">
        <w:t>section 3</w:t>
      </w:r>
      <w:r w:rsidRPr="00322F3B">
        <w:t>55</w:t>
      </w:r>
      <w:r w:rsidR="009953FD">
        <w:noBreakHyphen/>
      </w:r>
      <w:r w:rsidRPr="00322F3B">
        <w:t>100(1) for that tax offset were increased by the portion of the catch up amount that is attributable to the offset year.</w:t>
      </w:r>
    </w:p>
    <w:p w14:paraId="7F770E61" w14:textId="763FCC02" w:rsidR="005B7C3B" w:rsidRPr="00322F3B" w:rsidRDefault="005B7C3B" w:rsidP="005B7C3B">
      <w:pPr>
        <w:pStyle w:val="Definition"/>
      </w:pPr>
      <w:r w:rsidRPr="00322F3B">
        <w:rPr>
          <w:b/>
          <w:i/>
        </w:rPr>
        <w:t xml:space="preserve">deduction amount </w:t>
      </w:r>
      <w:r w:rsidRPr="00322F3B">
        <w:t xml:space="preserve">means the portion of the catch up amount that is attributable to the offset year, multiplied by the R&amp;D entity’s </w:t>
      </w:r>
      <w:r w:rsidR="009953FD" w:rsidRPr="009953FD">
        <w:rPr>
          <w:position w:val="6"/>
          <w:sz w:val="16"/>
        </w:rPr>
        <w:t>*</w:t>
      </w:r>
      <w:r w:rsidRPr="00322F3B">
        <w:t>corporate tax rate for the offset year.</w:t>
      </w:r>
    </w:p>
    <w:p w14:paraId="156F940E" w14:textId="0CC41270" w:rsidR="005B7C3B" w:rsidRPr="00322F3B" w:rsidRDefault="005B7C3B" w:rsidP="005B7C3B">
      <w:pPr>
        <w:pStyle w:val="Definition"/>
      </w:pPr>
      <w:r w:rsidRPr="00322F3B">
        <w:rPr>
          <w:b/>
          <w:i/>
        </w:rPr>
        <w:t xml:space="preserve">starting offset </w:t>
      </w:r>
      <w:r w:rsidRPr="00322F3B">
        <w:t xml:space="preserve">means the amount of the </w:t>
      </w:r>
      <w:r w:rsidR="009953FD" w:rsidRPr="009953FD">
        <w:rPr>
          <w:position w:val="6"/>
          <w:sz w:val="16"/>
        </w:rPr>
        <w:t>*</w:t>
      </w:r>
      <w:r w:rsidRPr="00322F3B">
        <w:t xml:space="preserve">tax offset the R&amp;D entity has received, or is entitled to receive, under </w:t>
      </w:r>
      <w:r w:rsidR="009F5D03" w:rsidRPr="00322F3B">
        <w:t>section 3</w:t>
      </w:r>
      <w:r w:rsidRPr="00322F3B">
        <w:t>55</w:t>
      </w:r>
      <w:r w:rsidR="009953FD">
        <w:noBreakHyphen/>
      </w:r>
      <w:r w:rsidRPr="00322F3B">
        <w:t>100 for the offset year.</w:t>
      </w:r>
    </w:p>
    <w:p w14:paraId="748F9774" w14:textId="7702C2AD" w:rsidR="005B7C3B" w:rsidRPr="00322F3B" w:rsidRDefault="005B7C3B" w:rsidP="005B7C3B">
      <w:pPr>
        <w:pStyle w:val="notetext"/>
      </w:pPr>
      <w:r w:rsidRPr="00322F3B">
        <w:t>Note:</w:t>
      </w:r>
      <w:r w:rsidRPr="00322F3B">
        <w:tab/>
        <w:t>A deduction under this subsection is not a notional deduction: see sub</w:t>
      </w:r>
      <w:r w:rsidR="009F5D03" w:rsidRPr="00322F3B">
        <w:t>section 3</w:t>
      </w:r>
      <w:r w:rsidRPr="00322F3B">
        <w:t>55</w:t>
      </w:r>
      <w:r w:rsidR="009953FD">
        <w:noBreakHyphen/>
      </w:r>
      <w:r w:rsidRPr="00322F3B">
        <w:t>105(2).</w:t>
      </w:r>
    </w:p>
    <w:p w14:paraId="43B22A16" w14:textId="0A592BD7" w:rsidR="005B7C3B" w:rsidRPr="00322F3B" w:rsidRDefault="005B7C3B" w:rsidP="005B7C3B">
      <w:pPr>
        <w:pStyle w:val="subsection"/>
      </w:pPr>
      <w:r w:rsidRPr="00322F3B">
        <w:tab/>
        <w:t>(2)</w:t>
      </w:r>
      <w:r w:rsidRPr="00322F3B">
        <w:tab/>
        <w:t xml:space="preserve">However, if this section, or </w:t>
      </w:r>
      <w:r w:rsidR="009F5D03" w:rsidRPr="00322F3B">
        <w:t>section 3</w:t>
      </w:r>
      <w:r w:rsidRPr="00322F3B">
        <w:t>55</w:t>
      </w:r>
      <w:r w:rsidR="009953FD">
        <w:noBreakHyphen/>
      </w:r>
      <w:r w:rsidRPr="00322F3B">
        <w:t xml:space="preserve">450, has previously applied (whether in the present year or an earlier income year) in relation to another catch up amount, or clawback amount, the </w:t>
      </w:r>
      <w:r w:rsidR="009953FD" w:rsidRPr="009953FD">
        <w:rPr>
          <w:position w:val="6"/>
          <w:sz w:val="16"/>
        </w:rPr>
        <w:t>*</w:t>
      </w:r>
      <w:r w:rsidRPr="00322F3B">
        <w:t>R&amp;D entity has that relates to the offset year, subsection (1) of this section applies as if:</w:t>
      </w:r>
    </w:p>
    <w:p w14:paraId="25056C07" w14:textId="2D99F901" w:rsidR="005B7C3B" w:rsidRPr="00322F3B" w:rsidRDefault="005B7C3B" w:rsidP="005B7C3B">
      <w:pPr>
        <w:pStyle w:val="paragraph"/>
      </w:pPr>
      <w:r w:rsidRPr="00322F3B">
        <w:tab/>
        <w:t>(a)</w:t>
      </w:r>
      <w:r w:rsidRPr="00322F3B">
        <w:tab/>
        <w:t xml:space="preserve">the starting offset were the </w:t>
      </w:r>
      <w:r w:rsidR="009953FD" w:rsidRPr="009953FD">
        <w:rPr>
          <w:position w:val="6"/>
          <w:sz w:val="16"/>
        </w:rPr>
        <w:t>*</w:t>
      </w:r>
      <w:r w:rsidRPr="00322F3B">
        <w:t xml:space="preserve">tax offset the R&amp;D entity would have received under </w:t>
      </w:r>
      <w:r w:rsidR="009F5D03" w:rsidRPr="00322F3B">
        <w:t>section 3</w:t>
      </w:r>
      <w:r w:rsidRPr="00322F3B">
        <w:t>55</w:t>
      </w:r>
      <w:r w:rsidR="009953FD">
        <w:noBreakHyphen/>
      </w:r>
      <w:r w:rsidRPr="00322F3B">
        <w:t>100 for the offset year if the total amount mentioned in sub</w:t>
      </w:r>
      <w:r w:rsidR="009F5D03" w:rsidRPr="00322F3B">
        <w:t>section 3</w:t>
      </w:r>
      <w:r w:rsidRPr="00322F3B">
        <w:t>55</w:t>
      </w:r>
      <w:r w:rsidR="009953FD">
        <w:noBreakHyphen/>
      </w:r>
      <w:r w:rsidRPr="00322F3B">
        <w:t>100(1) were:</w:t>
      </w:r>
    </w:p>
    <w:p w14:paraId="5C0E20CF" w14:textId="77777777" w:rsidR="005B7C3B" w:rsidRPr="00322F3B" w:rsidRDefault="005B7C3B" w:rsidP="005B7C3B">
      <w:pPr>
        <w:pStyle w:val="paragraphsub"/>
      </w:pPr>
      <w:r w:rsidRPr="00322F3B">
        <w:tab/>
        <w:t>(i)</w:t>
      </w:r>
      <w:r w:rsidRPr="00322F3B">
        <w:tab/>
        <w:t>increased by the sum of the portions of any such other catch up amounts that are attributable to the offset year; and</w:t>
      </w:r>
    </w:p>
    <w:p w14:paraId="250D7DFE" w14:textId="77777777" w:rsidR="005B7C3B" w:rsidRPr="00322F3B" w:rsidRDefault="005B7C3B" w:rsidP="005B7C3B">
      <w:pPr>
        <w:pStyle w:val="paragraphsub"/>
      </w:pPr>
      <w:r w:rsidRPr="00322F3B">
        <w:lastRenderedPageBreak/>
        <w:tab/>
        <w:t>(ii)</w:t>
      </w:r>
      <w:r w:rsidRPr="00322F3B">
        <w:tab/>
        <w:t>decreased by the sum of the portions of any such other clawback amounts that are attributable to the offset year; and</w:t>
      </w:r>
    </w:p>
    <w:p w14:paraId="11A7361E" w14:textId="77777777" w:rsidR="005B7C3B" w:rsidRPr="00322F3B" w:rsidRDefault="005B7C3B" w:rsidP="005B7C3B">
      <w:pPr>
        <w:pStyle w:val="paragraph"/>
      </w:pPr>
      <w:r w:rsidRPr="00322F3B">
        <w:tab/>
        <w:t>(b)</w:t>
      </w:r>
      <w:r w:rsidRPr="00322F3B">
        <w:tab/>
        <w:t xml:space="preserve">the reference to the “total amount” in the definition of </w:t>
      </w:r>
      <w:r w:rsidRPr="00322F3B">
        <w:rPr>
          <w:b/>
          <w:i/>
        </w:rPr>
        <w:t>adjusted offset</w:t>
      </w:r>
      <w:r w:rsidRPr="00322F3B">
        <w:t xml:space="preserve"> were a reference to that amount as so adjusted.</w:t>
      </w:r>
    </w:p>
    <w:p w14:paraId="56D3E341" w14:textId="159FD84A" w:rsidR="0037072A" w:rsidRPr="00322F3B" w:rsidRDefault="0037072A" w:rsidP="0037072A">
      <w:pPr>
        <w:pStyle w:val="ActHead4"/>
      </w:pPr>
      <w:bookmarkStart w:id="326" w:name="_Toc201755804"/>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I</w:t>
      </w:r>
      <w:r w:rsidRPr="00322F3B">
        <w:t>—</w:t>
      </w:r>
      <w:r w:rsidRPr="00322F3B">
        <w:rPr>
          <w:rStyle w:val="CharSubdText"/>
        </w:rPr>
        <w:t>Application to earlier income year R&amp;D expenditure incurred to associates</w:t>
      </w:r>
      <w:bookmarkEnd w:id="326"/>
    </w:p>
    <w:p w14:paraId="19C223F6" w14:textId="77777777" w:rsidR="0037072A" w:rsidRPr="00322F3B" w:rsidRDefault="0037072A" w:rsidP="0037072A">
      <w:pPr>
        <w:pStyle w:val="TofSectsHeading"/>
        <w:numPr>
          <w:ilvl w:val="12"/>
          <w:numId w:val="0"/>
        </w:numPr>
      </w:pPr>
      <w:r w:rsidRPr="00322F3B">
        <w:t>Table of sections</w:t>
      </w:r>
    </w:p>
    <w:p w14:paraId="47EA44B2" w14:textId="2D2B0E0B" w:rsidR="0037072A" w:rsidRPr="00322F3B" w:rsidRDefault="0037072A" w:rsidP="0037072A">
      <w:pPr>
        <w:pStyle w:val="TofSectsSection"/>
        <w:numPr>
          <w:ilvl w:val="12"/>
          <w:numId w:val="0"/>
        </w:numPr>
        <w:ind w:left="1588" w:hanging="794"/>
      </w:pPr>
      <w:r w:rsidRPr="00322F3B">
        <w:t>355</w:t>
      </w:r>
      <w:r w:rsidR="009953FD">
        <w:noBreakHyphen/>
      </w:r>
      <w:r w:rsidRPr="00322F3B">
        <w:t>480</w:t>
      </w:r>
      <w:r w:rsidRPr="00322F3B">
        <w:tab/>
        <w:t>Notional deductions for expenditure incurred to associate in earlier income years</w:t>
      </w:r>
    </w:p>
    <w:p w14:paraId="015A4094" w14:textId="486664CD" w:rsidR="0037072A" w:rsidRPr="00322F3B" w:rsidRDefault="0037072A" w:rsidP="0037072A">
      <w:pPr>
        <w:pStyle w:val="ActHead5"/>
      </w:pPr>
      <w:bookmarkStart w:id="327" w:name="_Toc201755805"/>
      <w:r w:rsidRPr="00322F3B">
        <w:rPr>
          <w:rStyle w:val="CharSectno"/>
        </w:rPr>
        <w:t>355</w:t>
      </w:r>
      <w:r w:rsidR="009953FD">
        <w:rPr>
          <w:rStyle w:val="CharSectno"/>
        </w:rPr>
        <w:noBreakHyphen/>
      </w:r>
      <w:r w:rsidRPr="00322F3B">
        <w:rPr>
          <w:rStyle w:val="CharSectno"/>
        </w:rPr>
        <w:t>480</w:t>
      </w:r>
      <w:r w:rsidRPr="00322F3B">
        <w:t xml:space="preserve">  Notional deductions for expenditure incurred to associate in earlier income years</w:t>
      </w:r>
      <w:bookmarkEnd w:id="327"/>
    </w:p>
    <w:p w14:paraId="7E6C0E0E" w14:textId="77777777" w:rsidR="0037072A" w:rsidRPr="00322F3B" w:rsidRDefault="0037072A" w:rsidP="0037072A">
      <w:pPr>
        <w:pStyle w:val="SubsectionHead"/>
      </w:pPr>
      <w:r w:rsidRPr="00322F3B">
        <w:t>Notional deductions for earlier year associate expenditure</w:t>
      </w:r>
    </w:p>
    <w:p w14:paraId="12643A4F" w14:textId="26BDEA64"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 xml:space="preserve">R&amp;D entity can deduct for an income year (the </w:t>
      </w:r>
      <w:r w:rsidRPr="00322F3B">
        <w:rPr>
          <w:b/>
          <w:i/>
        </w:rPr>
        <w:t>present year</w:t>
      </w:r>
      <w:r w:rsidRPr="00322F3B">
        <w:t xml:space="preserve">) expenditure it incurred to its </w:t>
      </w:r>
      <w:r w:rsidR="009953FD" w:rsidRPr="009953FD">
        <w:rPr>
          <w:position w:val="6"/>
          <w:sz w:val="16"/>
        </w:rPr>
        <w:t>*</w:t>
      </w:r>
      <w:r w:rsidRPr="00322F3B">
        <w:t>associate during an earlier income year to the extent that:</w:t>
      </w:r>
    </w:p>
    <w:p w14:paraId="2A1D9416" w14:textId="4B0C8FBA" w:rsidR="0037072A" w:rsidRPr="00322F3B" w:rsidRDefault="0037072A" w:rsidP="0037072A">
      <w:pPr>
        <w:pStyle w:val="paragraph"/>
      </w:pPr>
      <w:r w:rsidRPr="00322F3B">
        <w:tab/>
        <w:t>(a)</w:t>
      </w:r>
      <w:r w:rsidRPr="00322F3B">
        <w:tab/>
        <w:t xml:space="preserve">the expenditure was incurred on one or more </w:t>
      </w:r>
      <w:r w:rsidR="009953FD" w:rsidRPr="009953FD">
        <w:rPr>
          <w:position w:val="6"/>
          <w:sz w:val="16"/>
        </w:rPr>
        <w:t>*</w:t>
      </w:r>
      <w:r w:rsidRPr="00322F3B">
        <w:t>R&amp;D activities:</w:t>
      </w:r>
    </w:p>
    <w:p w14:paraId="4BC6C9FC" w14:textId="77777777" w:rsidR="0037072A" w:rsidRPr="00322F3B" w:rsidRDefault="0037072A" w:rsidP="0037072A">
      <w:pPr>
        <w:pStyle w:val="paragraphsub"/>
      </w:pPr>
      <w:r w:rsidRPr="00322F3B">
        <w:tab/>
        <w:t>(i)</w:t>
      </w:r>
      <w:r w:rsidRPr="00322F3B">
        <w:tab/>
        <w:t>for which the R&amp;D entity is registered under section</w:t>
      </w:r>
      <w:r w:rsidR="00825006" w:rsidRPr="00322F3B">
        <w:t> </w:t>
      </w:r>
      <w:r w:rsidRPr="00322F3B">
        <w:t xml:space="preserve">27A of the </w:t>
      </w:r>
      <w:r w:rsidRPr="00322F3B">
        <w:rPr>
          <w:i/>
        </w:rPr>
        <w:t>Industry Research and Development Act 1986</w:t>
      </w:r>
      <w:r w:rsidRPr="00322F3B">
        <w:t xml:space="preserve"> for an income year; and</w:t>
      </w:r>
    </w:p>
    <w:p w14:paraId="243FB904" w14:textId="75487B30" w:rsidR="0037072A" w:rsidRPr="00322F3B" w:rsidRDefault="0037072A" w:rsidP="0037072A">
      <w:pPr>
        <w:pStyle w:val="paragraphsub"/>
      </w:pPr>
      <w:r w:rsidRPr="00322F3B">
        <w:tab/>
        <w:t>(ii)</w:t>
      </w:r>
      <w:r w:rsidRPr="00322F3B">
        <w:tab/>
        <w:t xml:space="preserve">that are activities to which </w:t>
      </w:r>
      <w:r w:rsidR="009F5D03" w:rsidRPr="00322F3B">
        <w:t>section 3</w:t>
      </w:r>
      <w:r w:rsidRPr="00322F3B">
        <w:t>55</w:t>
      </w:r>
      <w:r w:rsidR="009953FD">
        <w:noBreakHyphen/>
      </w:r>
      <w:r w:rsidRPr="00322F3B">
        <w:t>210 (conditions for R&amp;D activities) applies; and</w:t>
      </w:r>
    </w:p>
    <w:p w14:paraId="3BA99A95" w14:textId="77777777" w:rsidR="0037072A" w:rsidRPr="00322F3B" w:rsidRDefault="0037072A" w:rsidP="0037072A">
      <w:pPr>
        <w:pStyle w:val="paragraph"/>
      </w:pPr>
      <w:r w:rsidRPr="00322F3B">
        <w:tab/>
        <w:t>(b)</w:t>
      </w:r>
      <w:r w:rsidRPr="00322F3B">
        <w:tab/>
        <w:t>the expenditure is paid to that associate during the present year; and</w:t>
      </w:r>
    </w:p>
    <w:p w14:paraId="749C0E95" w14:textId="77777777" w:rsidR="0037072A" w:rsidRPr="00322F3B" w:rsidRDefault="0037072A" w:rsidP="0037072A">
      <w:pPr>
        <w:pStyle w:val="paragraph"/>
      </w:pPr>
      <w:r w:rsidRPr="00322F3B">
        <w:tab/>
        <w:t>(c)</w:t>
      </w:r>
      <w:r w:rsidRPr="00322F3B">
        <w:tab/>
      </w:r>
      <w:r w:rsidR="00825006" w:rsidRPr="00322F3B">
        <w:t>subsection (</w:t>
      </w:r>
      <w:r w:rsidRPr="00322F3B">
        <w:t>2) applies to the expenditure.</w:t>
      </w:r>
    </w:p>
    <w:p w14:paraId="21E85CC5" w14:textId="2F262933" w:rsidR="0037072A" w:rsidRPr="00322F3B" w:rsidRDefault="0037072A" w:rsidP="0037072A">
      <w:pPr>
        <w:pStyle w:val="notetext"/>
      </w:pPr>
      <w:r w:rsidRPr="00322F3B">
        <w:t>Note 1:</w:t>
      </w:r>
      <w:r w:rsidRPr="00322F3B">
        <w:tab/>
        <w:t>This section applies in a modified way to R&amp;D partnership expenditure (see sections</w:t>
      </w:r>
      <w:r w:rsidR="00825006" w:rsidRPr="00322F3B">
        <w:t> </w:t>
      </w:r>
      <w:r w:rsidRPr="00322F3B">
        <w:t>355</w:t>
      </w:r>
      <w:r w:rsidR="009953FD">
        <w:noBreakHyphen/>
      </w:r>
      <w:r w:rsidRPr="00322F3B">
        <w:t>510 and 355</w:t>
      </w:r>
      <w:r w:rsidR="009953FD">
        <w:noBreakHyphen/>
      </w:r>
      <w:r w:rsidRPr="00322F3B">
        <w:t>515).</w:t>
      </w:r>
    </w:p>
    <w:p w14:paraId="6A3BC81B" w14:textId="44819E90" w:rsidR="0037072A" w:rsidRPr="00322F3B" w:rsidRDefault="0037072A" w:rsidP="0037072A">
      <w:pPr>
        <w:pStyle w:val="notetext"/>
      </w:pPr>
      <w:r w:rsidRPr="00322F3B">
        <w:t>Note 2:</w:t>
      </w:r>
      <w:r w:rsidRPr="00322F3B">
        <w:tab/>
        <w:t xml:space="preserve">Expenditure paid in income years starting on or after </w:t>
      </w:r>
      <w:r w:rsidR="00F233ED" w:rsidRPr="00322F3B">
        <w:rPr>
          <w:color w:val="000000"/>
        </w:rPr>
        <w:t>1 July</w:t>
      </w:r>
      <w:r w:rsidRPr="00322F3B">
        <w:rPr>
          <w:color w:val="000000"/>
        </w:rPr>
        <w:t xml:space="preserve"> 2011 </w:t>
      </w:r>
      <w:r w:rsidRPr="00322F3B">
        <w:t xml:space="preserve">may be deductible for activities registered for income years starting before </w:t>
      </w:r>
      <w:r w:rsidR="00F233ED" w:rsidRPr="00322F3B">
        <w:rPr>
          <w:color w:val="000000"/>
        </w:rPr>
        <w:lastRenderedPageBreak/>
        <w:t>1 July</w:t>
      </w:r>
      <w:r w:rsidRPr="00322F3B">
        <w:rPr>
          <w:color w:val="000000"/>
        </w:rPr>
        <w:t xml:space="preserve"> 2011</w:t>
      </w:r>
      <w:r w:rsidRPr="00322F3B">
        <w:t xml:space="preserve"> (see </w:t>
      </w:r>
      <w:r w:rsidR="009F5D03" w:rsidRPr="00322F3B">
        <w:t>section 3</w:t>
      </w:r>
      <w:r w:rsidRPr="00322F3B">
        <w:t>55</w:t>
      </w:r>
      <w:r w:rsidR="009953FD">
        <w:noBreakHyphen/>
      </w:r>
      <w:r w:rsidRPr="00322F3B">
        <w:t xml:space="preserve">200 of the </w:t>
      </w:r>
      <w:r w:rsidRPr="00322F3B">
        <w:rPr>
          <w:i/>
        </w:rPr>
        <w:t>Income Tax (Transitional Provisions) Act 1997</w:t>
      </w:r>
      <w:r w:rsidRPr="00322F3B">
        <w:t>).</w:t>
      </w:r>
    </w:p>
    <w:p w14:paraId="1278AC26" w14:textId="77777777" w:rsidR="0037072A" w:rsidRPr="00322F3B" w:rsidRDefault="0037072A" w:rsidP="0037072A">
      <w:pPr>
        <w:pStyle w:val="SubsectionHead"/>
      </w:pPr>
      <w:r w:rsidRPr="00322F3B">
        <w:t>Expenditure cannot have been otherwise deducted etc.</w:t>
      </w:r>
    </w:p>
    <w:p w14:paraId="3A70D657" w14:textId="77777777" w:rsidR="0037072A" w:rsidRPr="00322F3B" w:rsidRDefault="0037072A" w:rsidP="0037072A">
      <w:pPr>
        <w:pStyle w:val="subsection"/>
        <w:keepNext/>
      </w:pPr>
      <w:r w:rsidRPr="00322F3B">
        <w:tab/>
        <w:t>(2)</w:t>
      </w:r>
      <w:r w:rsidRPr="00322F3B">
        <w:tab/>
        <w:t>This subsection applies to the expenditure if:</w:t>
      </w:r>
    </w:p>
    <w:p w14:paraId="15DBABB6" w14:textId="5D315D98"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R&amp;D entity can deduct the expenditure, or is entitled to a </w:t>
      </w:r>
      <w:r w:rsidR="009953FD" w:rsidRPr="009953FD">
        <w:rPr>
          <w:position w:val="6"/>
          <w:sz w:val="16"/>
        </w:rPr>
        <w:t>*</w:t>
      </w:r>
      <w:r w:rsidRPr="00322F3B">
        <w:t>tax offset for the expenditure, under any other Division of this Act for an earlier income year; and</w:t>
      </w:r>
    </w:p>
    <w:p w14:paraId="2757325F" w14:textId="44037415" w:rsidR="0037072A" w:rsidRPr="00322F3B" w:rsidRDefault="0037072A" w:rsidP="0037072A">
      <w:pPr>
        <w:pStyle w:val="paragraph"/>
      </w:pPr>
      <w:r w:rsidRPr="00322F3B">
        <w:tab/>
        <w:t>(b)</w:t>
      </w:r>
      <w:r w:rsidRPr="00322F3B">
        <w:tab/>
        <w:t xml:space="preserve">by the time of lodging its </w:t>
      </w:r>
      <w:r w:rsidR="009953FD" w:rsidRPr="009953FD">
        <w:rPr>
          <w:position w:val="6"/>
          <w:sz w:val="16"/>
        </w:rPr>
        <w:t>*</w:t>
      </w:r>
      <w:r w:rsidRPr="00322F3B">
        <w:t>income tax return for the most recent income year before the present year, the R&amp;D entity had neither:</w:t>
      </w:r>
    </w:p>
    <w:p w14:paraId="57342467" w14:textId="77777777" w:rsidR="0037072A" w:rsidRPr="00322F3B" w:rsidRDefault="0037072A" w:rsidP="0037072A">
      <w:pPr>
        <w:pStyle w:val="paragraphsub"/>
      </w:pPr>
      <w:r w:rsidRPr="00322F3B">
        <w:tab/>
        <w:t>(i)</w:t>
      </w:r>
      <w:r w:rsidRPr="00322F3B">
        <w:tab/>
        <w:t>deducted the expenditure; nor</w:t>
      </w:r>
    </w:p>
    <w:p w14:paraId="06655E9C" w14:textId="77777777" w:rsidR="0037072A" w:rsidRPr="00322F3B" w:rsidRDefault="0037072A" w:rsidP="0037072A">
      <w:pPr>
        <w:pStyle w:val="paragraphsub"/>
      </w:pPr>
      <w:r w:rsidRPr="00322F3B">
        <w:tab/>
        <w:t>(ii)</w:t>
      </w:r>
      <w:r w:rsidRPr="00322F3B">
        <w:tab/>
        <w:t>obtained a tax offset for the expenditure;</w:t>
      </w:r>
    </w:p>
    <w:p w14:paraId="79EB3C51" w14:textId="77777777" w:rsidR="0037072A" w:rsidRPr="00322F3B" w:rsidRDefault="0037072A" w:rsidP="0037072A">
      <w:pPr>
        <w:pStyle w:val="paragraph"/>
      </w:pPr>
      <w:r w:rsidRPr="00322F3B">
        <w:tab/>
      </w:r>
      <w:r w:rsidRPr="00322F3B">
        <w:tab/>
        <w:t xml:space="preserve">as described in </w:t>
      </w:r>
      <w:r w:rsidR="00825006" w:rsidRPr="00322F3B">
        <w:t>paragraph (</w:t>
      </w:r>
      <w:r w:rsidRPr="00322F3B">
        <w:t>a).</w:t>
      </w:r>
    </w:p>
    <w:p w14:paraId="5075F1BA" w14:textId="5053368E" w:rsidR="0037072A" w:rsidRPr="00322F3B" w:rsidRDefault="0037072A" w:rsidP="0037072A">
      <w:pPr>
        <w:pStyle w:val="subsection"/>
      </w:pPr>
      <w:r w:rsidRPr="00322F3B">
        <w:tab/>
        <w:t>(3)</w:t>
      </w:r>
      <w:r w:rsidRPr="00322F3B">
        <w:tab/>
        <w:t xml:space="preserve">The entitlement to the deduction, or </w:t>
      </w:r>
      <w:r w:rsidR="009953FD" w:rsidRPr="009953FD">
        <w:rPr>
          <w:position w:val="6"/>
          <w:sz w:val="16"/>
        </w:rPr>
        <w:t>*</w:t>
      </w:r>
      <w:r w:rsidRPr="00322F3B">
        <w:t xml:space="preserve">tax offset, described in </w:t>
      </w:r>
      <w:r w:rsidR="00825006" w:rsidRPr="00322F3B">
        <w:t>paragraph (</w:t>
      </w:r>
      <w:r w:rsidRPr="00322F3B">
        <w:t xml:space="preserve">2)(a) ceases to the extent that </w:t>
      </w:r>
      <w:r w:rsidR="00825006" w:rsidRPr="00322F3B">
        <w:t>subsection (</w:t>
      </w:r>
      <w:r w:rsidRPr="00322F3B">
        <w:t>2) applies to the expenditure.</w:t>
      </w:r>
    </w:p>
    <w:p w14:paraId="57C7419D" w14:textId="77777777" w:rsidR="0037072A" w:rsidRPr="00322F3B" w:rsidRDefault="0037072A" w:rsidP="0037072A">
      <w:pPr>
        <w:pStyle w:val="notetext"/>
      </w:pPr>
      <w:r w:rsidRPr="00322F3B">
        <w:t>Example:</w:t>
      </w:r>
      <w:r w:rsidRPr="00322F3B">
        <w:tab/>
        <w:t xml:space="preserve">If, by the time mentioned in </w:t>
      </w:r>
      <w:r w:rsidR="00825006" w:rsidRPr="00322F3B">
        <w:t>paragraph (</w:t>
      </w:r>
      <w:r w:rsidRPr="00322F3B">
        <w:t>2)(b), an R&amp;D entity chose to deduct only a third of the expenditure it could have deducted under another Division, then the remaining 2 thirds of that expenditure:</w:t>
      </w:r>
    </w:p>
    <w:p w14:paraId="122D0419" w14:textId="77777777" w:rsidR="0037072A" w:rsidRPr="00322F3B" w:rsidRDefault="0037072A" w:rsidP="0037072A">
      <w:pPr>
        <w:pStyle w:val="notepara"/>
      </w:pPr>
      <w:r w:rsidRPr="00322F3B">
        <w:t>(a)</w:t>
      </w:r>
      <w:r w:rsidRPr="00322F3B">
        <w:tab/>
        <w:t>can be deducted under this section; but</w:t>
      </w:r>
    </w:p>
    <w:p w14:paraId="6402E150" w14:textId="77777777" w:rsidR="0037072A" w:rsidRPr="00322F3B" w:rsidRDefault="0037072A" w:rsidP="0037072A">
      <w:pPr>
        <w:pStyle w:val="notepara"/>
      </w:pPr>
      <w:r w:rsidRPr="00322F3B">
        <w:t>(b)</w:t>
      </w:r>
      <w:r w:rsidRPr="00322F3B">
        <w:tab/>
        <w:t>can no longer be deducted under the other Division.</w:t>
      </w:r>
    </w:p>
    <w:p w14:paraId="5D8A96AC" w14:textId="77777777" w:rsidR="0037072A" w:rsidRPr="00322F3B" w:rsidRDefault="0037072A" w:rsidP="0037072A">
      <w:pPr>
        <w:pStyle w:val="SubsectionHead"/>
      </w:pPr>
      <w:r w:rsidRPr="00322F3B">
        <w:t>Notional deduction is subject to integrity rules etc.</w:t>
      </w:r>
    </w:p>
    <w:p w14:paraId="28C331CE" w14:textId="419B19DB" w:rsidR="0037072A" w:rsidRPr="00322F3B" w:rsidRDefault="0037072A" w:rsidP="0037072A">
      <w:pPr>
        <w:pStyle w:val="subsection"/>
      </w:pPr>
      <w:r w:rsidRPr="00322F3B">
        <w:tab/>
        <w:t>(4)</w:t>
      </w:r>
      <w:r w:rsidRPr="00322F3B">
        <w:tab/>
        <w:t xml:space="preserve">This section has effect subject to </w:t>
      </w:r>
      <w:r w:rsidR="009F5D03" w:rsidRPr="00322F3B">
        <w:t>section 3</w:t>
      </w:r>
      <w:r w:rsidRPr="00322F3B">
        <w:t>55</w:t>
      </w:r>
      <w:r w:rsidR="009953FD">
        <w:noBreakHyphen/>
      </w:r>
      <w:r w:rsidRPr="00322F3B">
        <w:t>225 (excluded expenditure), Subdivision</w:t>
      </w:r>
      <w:r w:rsidR="00825006" w:rsidRPr="00322F3B">
        <w:t> </w:t>
      </w:r>
      <w:r w:rsidRPr="00322F3B">
        <w:t>355</w:t>
      </w:r>
      <w:r w:rsidR="009953FD">
        <w:noBreakHyphen/>
      </w:r>
      <w:r w:rsidRPr="00322F3B">
        <w:t>F (integrity rules) and sub</w:t>
      </w:r>
      <w:r w:rsidR="009F5D03" w:rsidRPr="00322F3B">
        <w:t>section 3</w:t>
      </w:r>
      <w:r w:rsidRPr="00322F3B">
        <w:t>55</w:t>
      </w:r>
      <w:r w:rsidR="009953FD">
        <w:noBreakHyphen/>
      </w:r>
      <w:r w:rsidRPr="00322F3B">
        <w:t>580(3) (CRC contributions).</w:t>
      </w:r>
    </w:p>
    <w:p w14:paraId="635A8633" w14:textId="6A9C19E4" w:rsidR="0037072A" w:rsidRPr="00322F3B" w:rsidRDefault="0037072A" w:rsidP="0037072A">
      <w:pPr>
        <w:pStyle w:val="ActHead4"/>
      </w:pPr>
      <w:bookmarkStart w:id="328" w:name="_Toc201755806"/>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J</w:t>
      </w:r>
      <w:r w:rsidRPr="00322F3B">
        <w:t>—</w:t>
      </w:r>
      <w:r w:rsidRPr="00322F3B">
        <w:rPr>
          <w:rStyle w:val="CharSubdText"/>
        </w:rPr>
        <w:t>Application to R&amp;D partnerships</w:t>
      </w:r>
      <w:bookmarkEnd w:id="328"/>
    </w:p>
    <w:p w14:paraId="22DB2E9E" w14:textId="77777777" w:rsidR="0037072A" w:rsidRPr="00322F3B" w:rsidRDefault="0037072A" w:rsidP="0037072A">
      <w:pPr>
        <w:pStyle w:val="TofSectsHeading"/>
        <w:numPr>
          <w:ilvl w:val="12"/>
          <w:numId w:val="0"/>
        </w:numPr>
      </w:pPr>
      <w:r w:rsidRPr="00322F3B">
        <w:t>Table of sections</w:t>
      </w:r>
    </w:p>
    <w:p w14:paraId="4D981FF1" w14:textId="44136677" w:rsidR="0037072A" w:rsidRPr="00322F3B" w:rsidRDefault="0037072A" w:rsidP="0037072A">
      <w:pPr>
        <w:pStyle w:val="TofSectsSection"/>
        <w:numPr>
          <w:ilvl w:val="12"/>
          <w:numId w:val="0"/>
        </w:numPr>
        <w:ind w:left="1588" w:hanging="794"/>
      </w:pPr>
      <w:r w:rsidRPr="00322F3B">
        <w:t>355</w:t>
      </w:r>
      <w:r w:rsidR="009953FD">
        <w:noBreakHyphen/>
      </w:r>
      <w:r w:rsidRPr="00322F3B">
        <w:t>500</w:t>
      </w:r>
      <w:r w:rsidRPr="00322F3B">
        <w:tab/>
        <w:t>What this Subdivision is about</w:t>
      </w:r>
    </w:p>
    <w:p w14:paraId="600E3166" w14:textId="64225CEA" w:rsidR="0037072A" w:rsidRPr="00322F3B" w:rsidRDefault="0037072A" w:rsidP="0037072A">
      <w:pPr>
        <w:pStyle w:val="TofSectsSection"/>
        <w:numPr>
          <w:ilvl w:val="12"/>
          <w:numId w:val="0"/>
        </w:numPr>
        <w:ind w:left="1588" w:hanging="794"/>
      </w:pPr>
      <w:r w:rsidRPr="00322F3B">
        <w:t>355</w:t>
      </w:r>
      <w:r w:rsidR="009953FD">
        <w:noBreakHyphen/>
      </w:r>
      <w:r w:rsidRPr="00322F3B">
        <w:t>505</w:t>
      </w:r>
      <w:r w:rsidRPr="00322F3B">
        <w:tab/>
        <w:t xml:space="preserve">Meaning of </w:t>
      </w:r>
      <w:r w:rsidRPr="00322F3B">
        <w:rPr>
          <w:i/>
        </w:rPr>
        <w:t>R&amp;D partnership</w:t>
      </w:r>
      <w:r w:rsidRPr="00322F3B">
        <w:t xml:space="preserve"> and </w:t>
      </w:r>
      <w:r w:rsidRPr="00322F3B">
        <w:rPr>
          <w:i/>
        </w:rPr>
        <w:t>partner’s proportion</w:t>
      </w:r>
    </w:p>
    <w:p w14:paraId="1B89EF86" w14:textId="3BD27680" w:rsidR="0037072A" w:rsidRPr="00322F3B" w:rsidRDefault="0037072A" w:rsidP="0037072A">
      <w:pPr>
        <w:pStyle w:val="TofSectsSection"/>
        <w:numPr>
          <w:ilvl w:val="12"/>
          <w:numId w:val="0"/>
        </w:numPr>
        <w:ind w:left="1588" w:hanging="794"/>
      </w:pPr>
      <w:r w:rsidRPr="00322F3B">
        <w:t>355</w:t>
      </w:r>
      <w:r w:rsidR="009953FD">
        <w:noBreakHyphen/>
      </w:r>
      <w:r w:rsidRPr="00322F3B">
        <w:t>510</w:t>
      </w:r>
      <w:r w:rsidRPr="00322F3B">
        <w:tab/>
        <w:t>R&amp;D partnership expenditure on R&amp;D activities</w:t>
      </w:r>
    </w:p>
    <w:p w14:paraId="15B69683" w14:textId="1AAB24E2" w:rsidR="0037072A" w:rsidRPr="00322F3B" w:rsidRDefault="0037072A" w:rsidP="0037072A">
      <w:pPr>
        <w:pStyle w:val="TofSectsSection"/>
        <w:numPr>
          <w:ilvl w:val="12"/>
          <w:numId w:val="0"/>
        </w:numPr>
        <w:ind w:left="1588" w:hanging="794"/>
      </w:pPr>
      <w:r w:rsidRPr="00322F3B">
        <w:t>355</w:t>
      </w:r>
      <w:r w:rsidR="009953FD">
        <w:noBreakHyphen/>
      </w:r>
      <w:r w:rsidRPr="00322F3B">
        <w:t>515</w:t>
      </w:r>
      <w:r w:rsidRPr="00322F3B">
        <w:tab/>
        <w:t>R&amp;D activities conducted by or for an R&amp;D partnership</w:t>
      </w:r>
    </w:p>
    <w:p w14:paraId="18B8E739" w14:textId="0C755A32" w:rsidR="0037072A" w:rsidRPr="00322F3B" w:rsidRDefault="0037072A" w:rsidP="0037072A">
      <w:pPr>
        <w:pStyle w:val="TofSectsSection"/>
        <w:numPr>
          <w:ilvl w:val="12"/>
          <w:numId w:val="0"/>
        </w:numPr>
        <w:ind w:left="1588" w:hanging="794"/>
      </w:pPr>
      <w:r w:rsidRPr="00322F3B">
        <w:lastRenderedPageBreak/>
        <w:t>355</w:t>
      </w:r>
      <w:r w:rsidR="009953FD">
        <w:noBreakHyphen/>
      </w:r>
      <w:r w:rsidRPr="00322F3B">
        <w:t>520</w:t>
      </w:r>
      <w:r w:rsidRPr="00322F3B">
        <w:tab/>
        <w:t>When notional deductions arise for decline in value of depreciating assets of R&amp;D partnerships</w:t>
      </w:r>
    </w:p>
    <w:p w14:paraId="088B4210" w14:textId="0547FA5F" w:rsidR="0037072A" w:rsidRPr="00322F3B" w:rsidRDefault="0037072A" w:rsidP="0037072A">
      <w:pPr>
        <w:pStyle w:val="TofSectsSection"/>
        <w:numPr>
          <w:ilvl w:val="12"/>
          <w:numId w:val="0"/>
        </w:numPr>
        <w:ind w:left="1588" w:hanging="794"/>
      </w:pPr>
      <w:r w:rsidRPr="00322F3B">
        <w:t>355</w:t>
      </w:r>
      <w:r w:rsidR="009953FD">
        <w:noBreakHyphen/>
      </w:r>
      <w:r w:rsidRPr="00322F3B">
        <w:t>525</w:t>
      </w:r>
      <w:r w:rsidRPr="00322F3B">
        <w:tab/>
        <w:t>Balancing adjustments for R&amp;D partnership assets only used for R&amp;D activities</w:t>
      </w:r>
    </w:p>
    <w:p w14:paraId="617216CF" w14:textId="41A4E2EE" w:rsidR="0037072A" w:rsidRPr="00322F3B" w:rsidRDefault="0037072A" w:rsidP="0037072A">
      <w:pPr>
        <w:pStyle w:val="TofSectsSection"/>
        <w:numPr>
          <w:ilvl w:val="12"/>
          <w:numId w:val="0"/>
        </w:numPr>
        <w:ind w:left="1588" w:hanging="794"/>
      </w:pPr>
      <w:r w:rsidRPr="00322F3B">
        <w:t>355</w:t>
      </w:r>
      <w:r w:rsidR="009953FD">
        <w:noBreakHyphen/>
      </w:r>
      <w:r w:rsidRPr="00322F3B">
        <w:t>530</w:t>
      </w:r>
      <w:r w:rsidRPr="00322F3B">
        <w:tab/>
        <w:t>Implications for partner’s aggregated turnover</w:t>
      </w:r>
    </w:p>
    <w:p w14:paraId="70E1E979" w14:textId="10389D53" w:rsidR="0037072A" w:rsidRPr="00322F3B" w:rsidRDefault="0037072A" w:rsidP="0037072A">
      <w:pPr>
        <w:pStyle w:val="TofSectsSection"/>
        <w:numPr>
          <w:ilvl w:val="12"/>
          <w:numId w:val="0"/>
        </w:numPr>
        <w:ind w:left="1588" w:hanging="794"/>
      </w:pPr>
      <w:r w:rsidRPr="00322F3B">
        <w:t>355</w:t>
      </w:r>
      <w:r w:rsidR="009953FD">
        <w:noBreakHyphen/>
      </w:r>
      <w:r w:rsidRPr="00322F3B">
        <w:t>535</w:t>
      </w:r>
      <w:r w:rsidRPr="00322F3B">
        <w:tab/>
        <w:t>Disposal of R&amp;D results—assets of R&amp;D partnerships</w:t>
      </w:r>
    </w:p>
    <w:p w14:paraId="25C6C4D7" w14:textId="59B26FB6" w:rsidR="0037072A" w:rsidRPr="00322F3B" w:rsidRDefault="0037072A" w:rsidP="0037072A">
      <w:pPr>
        <w:pStyle w:val="TofSectsSection"/>
        <w:numPr>
          <w:ilvl w:val="12"/>
          <w:numId w:val="0"/>
        </w:numPr>
        <w:ind w:left="1588" w:hanging="794"/>
      </w:pPr>
      <w:r w:rsidRPr="00322F3B">
        <w:t>355</w:t>
      </w:r>
      <w:r w:rsidR="009953FD">
        <w:noBreakHyphen/>
      </w:r>
      <w:r w:rsidRPr="00322F3B">
        <w:t>540</w:t>
      </w:r>
      <w:r w:rsidRPr="00322F3B">
        <w:tab/>
        <w:t>Application of recoupment rules</w:t>
      </w:r>
    </w:p>
    <w:p w14:paraId="557A2593" w14:textId="6903204F" w:rsidR="0037072A" w:rsidRPr="00322F3B" w:rsidRDefault="0037072A" w:rsidP="0037072A">
      <w:pPr>
        <w:pStyle w:val="TofSectsSection"/>
        <w:numPr>
          <w:ilvl w:val="12"/>
          <w:numId w:val="0"/>
        </w:numPr>
        <w:ind w:left="1588" w:hanging="794"/>
      </w:pPr>
      <w:r w:rsidRPr="00322F3B">
        <w:t>355</w:t>
      </w:r>
      <w:r w:rsidR="009953FD">
        <w:noBreakHyphen/>
      </w:r>
      <w:r w:rsidRPr="00322F3B">
        <w:t>545</w:t>
      </w:r>
      <w:r w:rsidRPr="00322F3B">
        <w:tab/>
        <w:t>Relevance for net income, and losses, of the R&amp;D partnership</w:t>
      </w:r>
    </w:p>
    <w:p w14:paraId="4A005E74" w14:textId="43865F2E" w:rsidR="0037072A" w:rsidRPr="00322F3B" w:rsidRDefault="0037072A" w:rsidP="0037072A">
      <w:pPr>
        <w:pStyle w:val="ActHead5"/>
      </w:pPr>
      <w:bookmarkStart w:id="329" w:name="_Toc201755807"/>
      <w:r w:rsidRPr="00322F3B">
        <w:rPr>
          <w:rStyle w:val="CharSectno"/>
        </w:rPr>
        <w:t>355</w:t>
      </w:r>
      <w:r w:rsidR="009953FD">
        <w:rPr>
          <w:rStyle w:val="CharSectno"/>
        </w:rPr>
        <w:noBreakHyphen/>
      </w:r>
      <w:r w:rsidRPr="00322F3B">
        <w:rPr>
          <w:rStyle w:val="CharSectno"/>
        </w:rPr>
        <w:t>500</w:t>
      </w:r>
      <w:r w:rsidRPr="00322F3B">
        <w:t xml:space="preserve">  What this Subdivision is about</w:t>
      </w:r>
      <w:bookmarkEnd w:id="329"/>
    </w:p>
    <w:p w14:paraId="0B34711E" w14:textId="77777777" w:rsidR="0037072A" w:rsidRPr="00322F3B" w:rsidRDefault="0037072A" w:rsidP="00B57F3F">
      <w:pPr>
        <w:pStyle w:val="SOText"/>
      </w:pPr>
      <w:r w:rsidRPr="00322F3B">
        <w:t>This Subdivision modifies the rules in this Division for partners of R&amp;D partnerships.</w:t>
      </w:r>
    </w:p>
    <w:p w14:paraId="75E451BB" w14:textId="77777777" w:rsidR="0037072A" w:rsidRPr="00322F3B" w:rsidRDefault="0037072A" w:rsidP="00B57F3F">
      <w:pPr>
        <w:pStyle w:val="SOText"/>
      </w:pPr>
      <w:r w:rsidRPr="00322F3B">
        <w:t>In particular, the rules about deducting R&amp;D expenditure are modified to allow a partner to deduct the partner’s proportion of the R&amp;D partnership’s expenditure on R&amp;D activities.</w:t>
      </w:r>
    </w:p>
    <w:p w14:paraId="532057DC" w14:textId="77777777" w:rsidR="0037072A" w:rsidRPr="00322F3B" w:rsidRDefault="0037072A" w:rsidP="00B57F3F">
      <w:pPr>
        <w:pStyle w:val="SOText"/>
      </w:pPr>
      <w:r w:rsidRPr="00322F3B">
        <w:t>A partner of an R&amp;D partnership may also be able to deduct under this Subdivision the decline in value of partnership assets used for R&amp;D activities.</w:t>
      </w:r>
    </w:p>
    <w:p w14:paraId="1AD7868A" w14:textId="0BB7A394" w:rsidR="0037072A" w:rsidRPr="00322F3B" w:rsidRDefault="0037072A" w:rsidP="0037072A">
      <w:pPr>
        <w:pStyle w:val="ActHead5"/>
      </w:pPr>
      <w:bookmarkStart w:id="330" w:name="_Toc201755808"/>
      <w:r w:rsidRPr="00322F3B">
        <w:rPr>
          <w:rStyle w:val="CharSectno"/>
        </w:rPr>
        <w:t>355</w:t>
      </w:r>
      <w:r w:rsidR="009953FD">
        <w:rPr>
          <w:rStyle w:val="CharSectno"/>
        </w:rPr>
        <w:noBreakHyphen/>
      </w:r>
      <w:r w:rsidRPr="00322F3B">
        <w:rPr>
          <w:rStyle w:val="CharSectno"/>
        </w:rPr>
        <w:t>505</w:t>
      </w:r>
      <w:r w:rsidRPr="00322F3B">
        <w:t xml:space="preserve">  Meaning of </w:t>
      </w:r>
      <w:r w:rsidRPr="00322F3B">
        <w:rPr>
          <w:i/>
        </w:rPr>
        <w:t>R&amp;D partnership</w:t>
      </w:r>
      <w:r w:rsidRPr="00322F3B">
        <w:t xml:space="preserve"> and </w:t>
      </w:r>
      <w:r w:rsidRPr="00322F3B">
        <w:rPr>
          <w:i/>
        </w:rPr>
        <w:t>partner’s proportion</w:t>
      </w:r>
      <w:bookmarkEnd w:id="330"/>
    </w:p>
    <w:p w14:paraId="59511A06" w14:textId="5511E270" w:rsidR="0037072A" w:rsidRPr="00322F3B" w:rsidRDefault="0037072A" w:rsidP="0037072A">
      <w:pPr>
        <w:pStyle w:val="subsection"/>
      </w:pPr>
      <w:r w:rsidRPr="00322F3B">
        <w:tab/>
        <w:t>(1)</w:t>
      </w:r>
      <w:r w:rsidRPr="00322F3B">
        <w:tab/>
        <w:t xml:space="preserve">A partnership is an </w:t>
      </w:r>
      <w:r w:rsidRPr="00322F3B">
        <w:rPr>
          <w:b/>
          <w:i/>
        </w:rPr>
        <w:t>R&amp;D partnership</w:t>
      </w:r>
      <w:r w:rsidRPr="00322F3B">
        <w:t xml:space="preserve"> at a particular time if, at that time, each of the partners is an </w:t>
      </w:r>
      <w:r w:rsidR="009953FD" w:rsidRPr="009953FD">
        <w:rPr>
          <w:position w:val="6"/>
          <w:sz w:val="16"/>
        </w:rPr>
        <w:t>*</w:t>
      </w:r>
      <w:r w:rsidRPr="00322F3B">
        <w:t>R&amp;D entity.</w:t>
      </w:r>
    </w:p>
    <w:p w14:paraId="1760335F" w14:textId="77459F2E" w:rsidR="0037072A" w:rsidRPr="00322F3B" w:rsidRDefault="0037072A" w:rsidP="0037072A">
      <w:pPr>
        <w:pStyle w:val="subsection"/>
      </w:pPr>
      <w:r w:rsidRPr="00322F3B">
        <w:tab/>
        <w:t>(2)</w:t>
      </w:r>
      <w:r w:rsidRPr="00322F3B">
        <w:tab/>
        <w:t xml:space="preserve">For an amount attributable to an </w:t>
      </w:r>
      <w:r w:rsidR="009953FD" w:rsidRPr="009953FD">
        <w:rPr>
          <w:position w:val="6"/>
          <w:sz w:val="16"/>
        </w:rPr>
        <w:t>*</w:t>
      </w:r>
      <w:r w:rsidRPr="00322F3B">
        <w:t xml:space="preserve">R&amp;D partnership for an income year, each partner of the R&amp;D partnership is taken to bear or be entitled to (as appropriate) this proportion (the </w:t>
      </w:r>
      <w:r w:rsidRPr="00322F3B">
        <w:rPr>
          <w:b/>
          <w:i/>
        </w:rPr>
        <w:t>partner’s proportion</w:t>
      </w:r>
      <w:r w:rsidRPr="00322F3B">
        <w:t>) of the amount:</w:t>
      </w:r>
    </w:p>
    <w:p w14:paraId="609F7929" w14:textId="77777777" w:rsidR="0037072A" w:rsidRPr="00322F3B" w:rsidRDefault="0037072A" w:rsidP="0037072A">
      <w:pPr>
        <w:pStyle w:val="paragraph"/>
      </w:pPr>
      <w:r w:rsidRPr="00322F3B">
        <w:tab/>
        <w:t>(a)</w:t>
      </w:r>
      <w:r w:rsidRPr="00322F3B">
        <w:tab/>
        <w:t>the proportion the partners agreed the partner should bear or be entitled to (as appropriate); or</w:t>
      </w:r>
    </w:p>
    <w:p w14:paraId="60F7F5D4" w14:textId="0494FA8F" w:rsidR="0037072A" w:rsidRPr="00322F3B" w:rsidRDefault="0037072A" w:rsidP="0037072A">
      <w:pPr>
        <w:pStyle w:val="paragraph"/>
      </w:pPr>
      <w:r w:rsidRPr="00322F3B">
        <w:tab/>
        <w:t>(b)</w:t>
      </w:r>
      <w:r w:rsidRPr="00322F3B">
        <w:tab/>
        <w:t xml:space="preserve">if there is no such agreement—the proportion of the partner’s interest in the </w:t>
      </w:r>
      <w:r w:rsidR="009953FD" w:rsidRPr="009953FD">
        <w:rPr>
          <w:position w:val="6"/>
          <w:sz w:val="16"/>
        </w:rPr>
        <w:t>*</w:t>
      </w:r>
      <w:r w:rsidRPr="00322F3B">
        <w:t xml:space="preserve">net income or </w:t>
      </w:r>
      <w:r w:rsidR="009953FD" w:rsidRPr="009953FD">
        <w:rPr>
          <w:position w:val="6"/>
          <w:sz w:val="16"/>
        </w:rPr>
        <w:t>*</w:t>
      </w:r>
      <w:r w:rsidRPr="00322F3B">
        <w:t>partnership loss of the R&amp;D partnership for the income year.</w:t>
      </w:r>
    </w:p>
    <w:p w14:paraId="239EC15A" w14:textId="7EF71CE7" w:rsidR="0037072A" w:rsidRPr="00322F3B" w:rsidRDefault="0037072A" w:rsidP="0037072A">
      <w:pPr>
        <w:pStyle w:val="ActHead5"/>
      </w:pPr>
      <w:bookmarkStart w:id="331" w:name="_Toc201755809"/>
      <w:r w:rsidRPr="00322F3B">
        <w:rPr>
          <w:rStyle w:val="CharSectno"/>
        </w:rPr>
        <w:lastRenderedPageBreak/>
        <w:t>355</w:t>
      </w:r>
      <w:r w:rsidR="009953FD">
        <w:rPr>
          <w:rStyle w:val="CharSectno"/>
        </w:rPr>
        <w:noBreakHyphen/>
      </w:r>
      <w:r w:rsidRPr="00322F3B">
        <w:rPr>
          <w:rStyle w:val="CharSectno"/>
        </w:rPr>
        <w:t>510</w:t>
      </w:r>
      <w:r w:rsidRPr="00322F3B">
        <w:t xml:space="preserve">  R&amp;D partnership expenditure on R&amp;D activities</w:t>
      </w:r>
      <w:bookmarkEnd w:id="331"/>
    </w:p>
    <w:p w14:paraId="1C6C4C6D" w14:textId="7C265AF9" w:rsidR="0037072A" w:rsidRPr="00322F3B" w:rsidRDefault="0037072A" w:rsidP="0037072A">
      <w:pPr>
        <w:pStyle w:val="subsection"/>
      </w:pPr>
      <w:r w:rsidRPr="00322F3B">
        <w:tab/>
      </w:r>
      <w:r w:rsidRPr="00322F3B">
        <w:tab/>
        <w:t xml:space="preserve">If an </w:t>
      </w:r>
      <w:r w:rsidR="009953FD" w:rsidRPr="009953FD">
        <w:rPr>
          <w:position w:val="6"/>
          <w:sz w:val="16"/>
        </w:rPr>
        <w:t>*</w:t>
      </w:r>
      <w:r w:rsidRPr="00322F3B">
        <w:t xml:space="preserve">R&amp;D partnership incurs expenditure on one or more R&amp;D activities during an income year, this Division applies in relation to each </w:t>
      </w:r>
      <w:r w:rsidR="009953FD" w:rsidRPr="009953FD">
        <w:rPr>
          <w:position w:val="6"/>
          <w:sz w:val="16"/>
        </w:rPr>
        <w:t>*</w:t>
      </w:r>
      <w:r w:rsidRPr="00322F3B">
        <w:t>R&amp;D entity that is a partner of the R&amp;D partnership at some time during the income year as if:</w:t>
      </w:r>
    </w:p>
    <w:p w14:paraId="01BCA3F4" w14:textId="77777777" w:rsidR="0037072A" w:rsidRPr="00322F3B" w:rsidRDefault="0037072A" w:rsidP="0037072A">
      <w:pPr>
        <w:pStyle w:val="paragraph"/>
      </w:pPr>
      <w:r w:rsidRPr="00322F3B">
        <w:tab/>
        <w:t>(a)</w:t>
      </w:r>
      <w:r w:rsidRPr="00322F3B">
        <w:tab/>
        <w:t>the partner incurred the partner’s proportion of that expenditure when the R&amp;D partnership incurred that expenditure; and</w:t>
      </w:r>
    </w:p>
    <w:p w14:paraId="3CEA7D84" w14:textId="77777777" w:rsidR="0037072A" w:rsidRPr="00322F3B" w:rsidRDefault="0037072A" w:rsidP="0037072A">
      <w:pPr>
        <w:pStyle w:val="paragraph"/>
      </w:pPr>
      <w:r w:rsidRPr="00322F3B">
        <w:tab/>
        <w:t>(b)</w:t>
      </w:r>
      <w:r w:rsidRPr="00322F3B">
        <w:tab/>
        <w:t>neither the R&amp;D partnership, nor any other partner of the R&amp;D partnership, incurred expenditure during the income year on the R&amp;D activities; and</w:t>
      </w:r>
    </w:p>
    <w:p w14:paraId="0ADDFB70" w14:textId="77777777" w:rsidR="0037072A" w:rsidRPr="00322F3B" w:rsidRDefault="0037072A" w:rsidP="0037072A">
      <w:pPr>
        <w:pStyle w:val="paragraph"/>
      </w:pPr>
      <w:r w:rsidRPr="00322F3B">
        <w:tab/>
        <w:t>(c)</w:t>
      </w:r>
      <w:r w:rsidRPr="00322F3B">
        <w:tab/>
        <w:t>such other changes were made to this Division as are appropriate having regard to that partner’s proportion of amounts attributable to the R&amp;D partnership.</w:t>
      </w:r>
    </w:p>
    <w:p w14:paraId="0103B0F0" w14:textId="00F3FAC3" w:rsidR="0037072A" w:rsidRPr="00322F3B" w:rsidRDefault="0037072A" w:rsidP="0037072A">
      <w:pPr>
        <w:pStyle w:val="notetext"/>
      </w:pPr>
      <w:r w:rsidRPr="00322F3B">
        <w:t>Note:</w:t>
      </w:r>
      <w:r w:rsidRPr="00322F3B">
        <w:tab/>
        <w:t xml:space="preserve">This section and </w:t>
      </w:r>
      <w:r w:rsidR="009F5D03" w:rsidRPr="00322F3B">
        <w:t>section 3</w:t>
      </w:r>
      <w:r w:rsidRPr="00322F3B">
        <w:t>55</w:t>
      </w:r>
      <w:r w:rsidR="009953FD">
        <w:noBreakHyphen/>
      </w:r>
      <w:r w:rsidRPr="00322F3B">
        <w:t>515 may result in:</w:t>
      </w:r>
    </w:p>
    <w:p w14:paraId="05A791FA" w14:textId="5B662F33" w:rsidR="0037072A" w:rsidRPr="00322F3B" w:rsidRDefault="0037072A" w:rsidP="0037072A">
      <w:pPr>
        <w:pStyle w:val="notepara"/>
      </w:pPr>
      <w:r w:rsidRPr="00322F3B">
        <w:t>(a)</w:t>
      </w:r>
      <w:r w:rsidRPr="00322F3B">
        <w:tab/>
        <w:t xml:space="preserve">the partner being able to deduct the partner’s proportion of the partnership expenditure under </w:t>
      </w:r>
      <w:r w:rsidR="009F5D03" w:rsidRPr="00322F3B">
        <w:t>section 3</w:t>
      </w:r>
      <w:r w:rsidRPr="00322F3B">
        <w:t>55</w:t>
      </w:r>
      <w:r w:rsidR="009953FD">
        <w:noBreakHyphen/>
      </w:r>
      <w:r w:rsidRPr="00322F3B">
        <w:t>205 (R&amp;D expenditure) or 355</w:t>
      </w:r>
      <w:r w:rsidR="009953FD">
        <w:noBreakHyphen/>
      </w:r>
      <w:r w:rsidRPr="00322F3B">
        <w:t>480 (earlier year associate R&amp;D expenditure) for the R&amp;D activities; and</w:t>
      </w:r>
    </w:p>
    <w:p w14:paraId="0897CC70" w14:textId="377341DB" w:rsidR="0037072A" w:rsidRPr="00322F3B" w:rsidRDefault="0037072A" w:rsidP="0037072A">
      <w:pPr>
        <w:pStyle w:val="notepara"/>
      </w:pPr>
      <w:r w:rsidRPr="00322F3B">
        <w:t>(b)</w:t>
      </w:r>
      <w:r w:rsidRPr="00322F3B">
        <w:tab/>
        <w:t>the partner being affected by the integrity rules in Subdivisions</w:t>
      </w:r>
      <w:r w:rsidR="00825006" w:rsidRPr="00322F3B">
        <w:t> </w:t>
      </w:r>
      <w:r w:rsidRPr="00322F3B">
        <w:t>355</w:t>
      </w:r>
      <w:r w:rsidR="009953FD">
        <w:noBreakHyphen/>
      </w:r>
      <w:r w:rsidRPr="00322F3B">
        <w:t>F, 355</w:t>
      </w:r>
      <w:r w:rsidR="009953FD">
        <w:noBreakHyphen/>
      </w:r>
      <w:r w:rsidRPr="00322F3B">
        <w:t>G and 355</w:t>
      </w:r>
      <w:r w:rsidR="009953FD">
        <w:noBreakHyphen/>
      </w:r>
      <w:r w:rsidRPr="00322F3B">
        <w:t>H.</w:t>
      </w:r>
    </w:p>
    <w:p w14:paraId="428A8E88" w14:textId="61CF7FE1" w:rsidR="0037072A" w:rsidRPr="00322F3B" w:rsidRDefault="0037072A" w:rsidP="0037072A">
      <w:pPr>
        <w:pStyle w:val="ActHead5"/>
      </w:pPr>
      <w:bookmarkStart w:id="332" w:name="_Toc201755810"/>
      <w:r w:rsidRPr="00322F3B">
        <w:rPr>
          <w:rStyle w:val="CharSectno"/>
        </w:rPr>
        <w:t>355</w:t>
      </w:r>
      <w:r w:rsidR="009953FD">
        <w:rPr>
          <w:rStyle w:val="CharSectno"/>
        </w:rPr>
        <w:noBreakHyphen/>
      </w:r>
      <w:r w:rsidRPr="00322F3B">
        <w:rPr>
          <w:rStyle w:val="CharSectno"/>
        </w:rPr>
        <w:t>515</w:t>
      </w:r>
      <w:r w:rsidRPr="00322F3B">
        <w:t xml:space="preserve">  R&amp;D activities conducted by or for an R&amp;D partnership</w:t>
      </w:r>
      <w:bookmarkEnd w:id="332"/>
    </w:p>
    <w:p w14:paraId="588AC78F" w14:textId="686E7885" w:rsidR="0037072A" w:rsidRPr="00322F3B" w:rsidRDefault="0037072A" w:rsidP="0037072A">
      <w:pPr>
        <w:pStyle w:val="subsection"/>
      </w:pPr>
      <w:r w:rsidRPr="00322F3B">
        <w:tab/>
      </w:r>
      <w:r w:rsidRPr="00322F3B">
        <w:tab/>
        <w:t xml:space="preserve">If one or more </w:t>
      </w:r>
      <w:r w:rsidR="009953FD" w:rsidRPr="009953FD">
        <w:rPr>
          <w:position w:val="6"/>
          <w:sz w:val="16"/>
        </w:rPr>
        <w:t>*</w:t>
      </w:r>
      <w:r w:rsidRPr="00322F3B">
        <w:t xml:space="preserve">R&amp;D activities are conducted by or for an </w:t>
      </w:r>
      <w:r w:rsidR="009953FD" w:rsidRPr="009953FD">
        <w:rPr>
          <w:position w:val="6"/>
          <w:sz w:val="16"/>
        </w:rPr>
        <w:t>*</w:t>
      </w:r>
      <w:r w:rsidRPr="00322F3B">
        <w:t xml:space="preserve">R&amp;D partnership during an income year, this Division applies in relation to each </w:t>
      </w:r>
      <w:r w:rsidR="009953FD" w:rsidRPr="009953FD">
        <w:rPr>
          <w:position w:val="6"/>
          <w:sz w:val="16"/>
        </w:rPr>
        <w:t>*</w:t>
      </w:r>
      <w:r w:rsidRPr="00322F3B">
        <w:t>R&amp;D entity that is a partner of the R&amp;D partnership at some time during the income year as if:</w:t>
      </w:r>
    </w:p>
    <w:p w14:paraId="5F16A84B" w14:textId="77777777" w:rsidR="0037072A" w:rsidRPr="00322F3B" w:rsidRDefault="0037072A" w:rsidP="0037072A">
      <w:pPr>
        <w:pStyle w:val="paragraph"/>
      </w:pPr>
      <w:r w:rsidRPr="00322F3B">
        <w:tab/>
        <w:t>(a)</w:t>
      </w:r>
      <w:r w:rsidRPr="00322F3B">
        <w:tab/>
        <w:t>the R&amp;D activities were conducted by or for the partner in a corresponding way to the way the R&amp;D activities were conducted by or for the R&amp;D partnership; and</w:t>
      </w:r>
    </w:p>
    <w:p w14:paraId="03431BF1" w14:textId="77777777" w:rsidR="0037072A" w:rsidRPr="00322F3B" w:rsidRDefault="0037072A" w:rsidP="0037072A">
      <w:pPr>
        <w:pStyle w:val="paragraph"/>
      </w:pPr>
      <w:r w:rsidRPr="00322F3B">
        <w:tab/>
        <w:t>(b)</w:t>
      </w:r>
      <w:r w:rsidRPr="00322F3B">
        <w:tab/>
        <w:t>the partner had relationships with other entities in relation to the R&amp;D activities that corresponded to the relationships the R&amp;D partnership had with those other entities in relation to the R&amp;D activities; and</w:t>
      </w:r>
    </w:p>
    <w:p w14:paraId="4093A619" w14:textId="77777777" w:rsidR="0037072A" w:rsidRPr="00322F3B" w:rsidRDefault="0037072A" w:rsidP="0037072A">
      <w:pPr>
        <w:pStyle w:val="paragraph"/>
      </w:pPr>
      <w:r w:rsidRPr="00322F3B">
        <w:lastRenderedPageBreak/>
        <w:tab/>
        <w:t>(c)</w:t>
      </w:r>
      <w:r w:rsidRPr="00322F3B">
        <w:tab/>
        <w:t>a thing done by, or in relation to, the R&amp;D partnership in relation to the R&amp;D activities were a thing done by, or in relation to, the partner; and</w:t>
      </w:r>
    </w:p>
    <w:p w14:paraId="7B57D3BD" w14:textId="77777777" w:rsidR="0037072A" w:rsidRPr="00322F3B" w:rsidRDefault="0037072A" w:rsidP="0037072A">
      <w:pPr>
        <w:pStyle w:val="paragraph"/>
      </w:pPr>
      <w:r w:rsidRPr="00322F3B">
        <w:tab/>
        <w:t>(d)</w:t>
      </w:r>
      <w:r w:rsidRPr="00322F3B">
        <w:tab/>
        <w:t>the R&amp;D activities were neither:</w:t>
      </w:r>
    </w:p>
    <w:p w14:paraId="7362F584" w14:textId="77777777" w:rsidR="0037072A" w:rsidRPr="00322F3B" w:rsidRDefault="0037072A" w:rsidP="0037072A">
      <w:pPr>
        <w:pStyle w:val="paragraphsub"/>
      </w:pPr>
      <w:r w:rsidRPr="00322F3B">
        <w:tab/>
        <w:t>(i)</w:t>
      </w:r>
      <w:r w:rsidRPr="00322F3B">
        <w:tab/>
        <w:t>conducted by or for the R&amp;D partnership; nor</w:t>
      </w:r>
    </w:p>
    <w:p w14:paraId="3671AC89" w14:textId="77777777" w:rsidR="0037072A" w:rsidRPr="00322F3B" w:rsidRDefault="0037072A" w:rsidP="0037072A">
      <w:pPr>
        <w:pStyle w:val="paragraphsub"/>
      </w:pPr>
      <w:r w:rsidRPr="00322F3B">
        <w:tab/>
        <w:t>(ii)</w:t>
      </w:r>
      <w:r w:rsidRPr="00322F3B">
        <w:tab/>
        <w:t>conducted by or for any other partner of the R&amp;D partnership; and</w:t>
      </w:r>
    </w:p>
    <w:p w14:paraId="41F4C6AE" w14:textId="77777777" w:rsidR="0037072A" w:rsidRPr="00322F3B" w:rsidRDefault="0037072A" w:rsidP="0037072A">
      <w:pPr>
        <w:pStyle w:val="paragraph"/>
      </w:pPr>
      <w:r w:rsidRPr="00322F3B">
        <w:tab/>
        <w:t>(e)</w:t>
      </w:r>
      <w:r w:rsidRPr="00322F3B">
        <w:tab/>
        <w:t>such other changes were made to this Division as are appropriate having regard to that partner’s proportion of amounts attributable to the R&amp;D partnership.</w:t>
      </w:r>
    </w:p>
    <w:p w14:paraId="6676E2EA" w14:textId="77777777" w:rsidR="0037072A" w:rsidRPr="00322F3B" w:rsidRDefault="0037072A" w:rsidP="0037072A">
      <w:pPr>
        <w:pStyle w:val="notetext"/>
      </w:pPr>
      <w:r w:rsidRPr="00322F3B">
        <w:t>Note 1:</w:t>
      </w:r>
      <w:r w:rsidRPr="00322F3B">
        <w:tab/>
        <w:t xml:space="preserve">For the purposes of this Division, entities that are associates or affiliates of, or connected with, the R&amp;D partnership are taken to be associates or affiliates of, or connected with, the partner (see </w:t>
      </w:r>
      <w:r w:rsidR="00825006" w:rsidRPr="00322F3B">
        <w:t>paragraph (</w:t>
      </w:r>
      <w:r w:rsidRPr="00322F3B">
        <w:t>b)).</w:t>
      </w:r>
    </w:p>
    <w:p w14:paraId="79EC25D0" w14:textId="77777777" w:rsidR="0037072A" w:rsidRPr="00322F3B" w:rsidRDefault="0037072A" w:rsidP="0037072A">
      <w:pPr>
        <w:pStyle w:val="notetext"/>
      </w:pPr>
      <w:r w:rsidRPr="00322F3B">
        <w:t>Note 2:</w:t>
      </w:r>
      <w:r w:rsidRPr="00322F3B">
        <w:tab/>
        <w:t xml:space="preserve">For the purposes of this Division, payments and agreements made by the R&amp;D partnership for the R&amp;D activities are taken to be made by the partner (see </w:t>
      </w:r>
      <w:r w:rsidR="00825006" w:rsidRPr="00322F3B">
        <w:t>paragraph (</w:t>
      </w:r>
      <w:r w:rsidRPr="00322F3B">
        <w:t>c)).</w:t>
      </w:r>
    </w:p>
    <w:p w14:paraId="73739199" w14:textId="66D9147D" w:rsidR="0037072A" w:rsidRPr="00322F3B" w:rsidRDefault="0037072A" w:rsidP="0037072A">
      <w:pPr>
        <w:pStyle w:val="ActHead5"/>
      </w:pPr>
      <w:bookmarkStart w:id="333" w:name="_Toc201755811"/>
      <w:r w:rsidRPr="00322F3B">
        <w:rPr>
          <w:rStyle w:val="CharSectno"/>
        </w:rPr>
        <w:t>355</w:t>
      </w:r>
      <w:r w:rsidR="009953FD">
        <w:rPr>
          <w:rStyle w:val="CharSectno"/>
        </w:rPr>
        <w:noBreakHyphen/>
      </w:r>
      <w:r w:rsidRPr="00322F3B">
        <w:rPr>
          <w:rStyle w:val="CharSectno"/>
        </w:rPr>
        <w:t>520</w:t>
      </w:r>
      <w:r w:rsidRPr="00322F3B">
        <w:t xml:space="preserve">  When notional deductions arise for decline in value of depreciating assets of R&amp;D partnerships</w:t>
      </w:r>
      <w:bookmarkEnd w:id="333"/>
    </w:p>
    <w:p w14:paraId="33A5904C" w14:textId="77777777" w:rsidR="0037072A" w:rsidRPr="00322F3B" w:rsidRDefault="0037072A" w:rsidP="0037072A">
      <w:pPr>
        <w:pStyle w:val="SubsectionHead"/>
      </w:pPr>
      <w:r w:rsidRPr="00322F3B">
        <w:t>When notional deductions arise</w:t>
      </w:r>
    </w:p>
    <w:p w14:paraId="719D74DF" w14:textId="77777777" w:rsidR="0037072A" w:rsidRPr="00322F3B" w:rsidRDefault="0037072A" w:rsidP="0037072A">
      <w:pPr>
        <w:pStyle w:val="subsection"/>
      </w:pPr>
      <w:r w:rsidRPr="00322F3B">
        <w:tab/>
        <w:t>(1)</w:t>
      </w:r>
      <w:r w:rsidRPr="00322F3B">
        <w:tab/>
        <w:t>If:</w:t>
      </w:r>
    </w:p>
    <w:p w14:paraId="409970DE" w14:textId="12000C0E"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R&amp;D entity is a partner of an </w:t>
      </w:r>
      <w:r w:rsidR="009953FD" w:rsidRPr="009953FD">
        <w:rPr>
          <w:position w:val="6"/>
          <w:sz w:val="16"/>
        </w:rPr>
        <w:t>*</w:t>
      </w:r>
      <w:r w:rsidRPr="00322F3B">
        <w:t xml:space="preserve">R&amp;D partnership at some time during an income year (the </w:t>
      </w:r>
      <w:r w:rsidRPr="00322F3B">
        <w:rPr>
          <w:b/>
          <w:i/>
        </w:rPr>
        <w:t>present year</w:t>
      </w:r>
      <w:r w:rsidRPr="00322F3B">
        <w:t>); and</w:t>
      </w:r>
    </w:p>
    <w:p w14:paraId="598BD72E" w14:textId="40511241" w:rsidR="0037072A" w:rsidRPr="00322F3B" w:rsidRDefault="0037072A" w:rsidP="0037072A">
      <w:pPr>
        <w:pStyle w:val="paragraph"/>
      </w:pPr>
      <w:r w:rsidRPr="00322F3B">
        <w:tab/>
        <w:t>(b)</w:t>
      </w:r>
      <w:r w:rsidRPr="00322F3B">
        <w:tab/>
        <w:t>the partner is registered under section</w:t>
      </w:r>
      <w:r w:rsidR="00825006" w:rsidRPr="00322F3B">
        <w:t> </w:t>
      </w:r>
      <w:r w:rsidRPr="00322F3B">
        <w:t xml:space="preserve">27A of the </w:t>
      </w:r>
      <w:r w:rsidRPr="00322F3B">
        <w:rPr>
          <w:i/>
        </w:rPr>
        <w:t xml:space="preserve">Industry Research and Development Act 1986 </w:t>
      </w:r>
      <w:r w:rsidRPr="00322F3B">
        <w:t xml:space="preserve">for the present year for one or more </w:t>
      </w:r>
      <w:r w:rsidR="009953FD" w:rsidRPr="009953FD">
        <w:rPr>
          <w:position w:val="6"/>
          <w:sz w:val="16"/>
        </w:rPr>
        <w:t>*</w:t>
      </w:r>
      <w:r w:rsidRPr="00322F3B">
        <w:t xml:space="preserve">R&amp;D activities that are activities to which </w:t>
      </w:r>
      <w:r w:rsidR="009F5D03" w:rsidRPr="00322F3B">
        <w:t>section 3</w:t>
      </w:r>
      <w:r w:rsidRPr="00322F3B">
        <w:t>55</w:t>
      </w:r>
      <w:r w:rsidR="009953FD">
        <w:noBreakHyphen/>
      </w:r>
      <w:r w:rsidRPr="00322F3B">
        <w:t>210 (conditions for R&amp;D activities) applies; and</w:t>
      </w:r>
    </w:p>
    <w:p w14:paraId="64CAD414" w14:textId="02F693CE" w:rsidR="0037072A" w:rsidRPr="00322F3B" w:rsidRDefault="0037072A" w:rsidP="0037072A">
      <w:pPr>
        <w:pStyle w:val="noteToPara"/>
      </w:pPr>
      <w:r w:rsidRPr="00322F3B">
        <w:t>Note:</w:t>
      </w:r>
      <w:r w:rsidRPr="00322F3B">
        <w:tab/>
        <w:t>Section</w:t>
      </w:r>
      <w:r w:rsidR="00825006" w:rsidRPr="00322F3B">
        <w:t> </w:t>
      </w:r>
      <w:r w:rsidRPr="00322F3B">
        <w:t>355</w:t>
      </w:r>
      <w:r w:rsidR="009953FD">
        <w:noBreakHyphen/>
      </w:r>
      <w:r w:rsidRPr="00322F3B">
        <w:t xml:space="preserve">210 applies with changes for this </w:t>
      </w:r>
      <w:r w:rsidR="00825006" w:rsidRPr="00322F3B">
        <w:t>paragraph (</w:t>
      </w:r>
      <w:r w:rsidRPr="00322F3B">
        <w:t xml:space="preserve">see </w:t>
      </w:r>
      <w:r w:rsidR="009F5D03" w:rsidRPr="00322F3B">
        <w:t>section 3</w:t>
      </w:r>
      <w:r w:rsidRPr="00322F3B">
        <w:t>55</w:t>
      </w:r>
      <w:r w:rsidR="009953FD">
        <w:noBreakHyphen/>
      </w:r>
      <w:r w:rsidRPr="00322F3B">
        <w:t>515).</w:t>
      </w:r>
    </w:p>
    <w:p w14:paraId="5436F156" w14:textId="14BBADE9" w:rsidR="0037072A" w:rsidRPr="00322F3B" w:rsidRDefault="0037072A" w:rsidP="0037072A">
      <w:pPr>
        <w:pStyle w:val="paragraph"/>
      </w:pPr>
      <w:r w:rsidRPr="00322F3B">
        <w:tab/>
        <w:t>(c)</w:t>
      </w:r>
      <w:r w:rsidRPr="00322F3B">
        <w:tab/>
        <w:t xml:space="preserve">while a tangible </w:t>
      </w:r>
      <w:r w:rsidR="009953FD" w:rsidRPr="009953FD">
        <w:rPr>
          <w:position w:val="6"/>
          <w:sz w:val="16"/>
        </w:rPr>
        <w:t>*</w:t>
      </w:r>
      <w:r w:rsidRPr="00322F3B">
        <w:t xml:space="preserve">depreciating asset is </w:t>
      </w:r>
      <w:r w:rsidR="009953FD" w:rsidRPr="009953FD">
        <w:rPr>
          <w:position w:val="6"/>
          <w:sz w:val="16"/>
        </w:rPr>
        <w:t>*</w:t>
      </w:r>
      <w:r w:rsidRPr="00322F3B">
        <w:t>held by the R&amp;D partnership during the present year, the asset is used for the purpose of conducting one or more of those R&amp;D activities; and</w:t>
      </w:r>
    </w:p>
    <w:p w14:paraId="5AD54390" w14:textId="128A1671" w:rsidR="0037072A" w:rsidRPr="00322F3B" w:rsidRDefault="0037072A" w:rsidP="0037072A">
      <w:pPr>
        <w:pStyle w:val="paragraph"/>
      </w:pPr>
      <w:r w:rsidRPr="00322F3B">
        <w:lastRenderedPageBreak/>
        <w:tab/>
        <w:t>(d)</w:t>
      </w:r>
      <w:r w:rsidRPr="00322F3B">
        <w:tab/>
        <w:t xml:space="preserve">the R&amp;D partnership could deduct an amount under </w:t>
      </w:r>
      <w:r w:rsidR="009953FD">
        <w:t>section 4</w:t>
      </w:r>
      <w:r w:rsidRPr="00322F3B">
        <w:t>0</w:t>
      </w:r>
      <w:r w:rsidR="009953FD">
        <w:noBreakHyphen/>
      </w:r>
      <w:r w:rsidRPr="00322F3B">
        <w:t>25 for the asset for the present year if Division</w:t>
      </w:r>
      <w:r w:rsidR="00825006" w:rsidRPr="00322F3B">
        <w:t> </w:t>
      </w:r>
      <w:r w:rsidRPr="00322F3B">
        <w:t xml:space="preserve">40 applied with the changes described in </w:t>
      </w:r>
      <w:r w:rsidR="009F5D03" w:rsidRPr="00322F3B">
        <w:t>section 3</w:t>
      </w:r>
      <w:r w:rsidRPr="00322F3B">
        <w:t>55</w:t>
      </w:r>
      <w:r w:rsidR="009953FD">
        <w:noBreakHyphen/>
      </w:r>
      <w:r w:rsidRPr="00322F3B">
        <w:t>310; and</w:t>
      </w:r>
    </w:p>
    <w:p w14:paraId="428DC48D" w14:textId="074E004A" w:rsidR="0037072A" w:rsidRPr="00322F3B" w:rsidRDefault="0037072A" w:rsidP="0037072A">
      <w:pPr>
        <w:pStyle w:val="noteToPara"/>
      </w:pPr>
      <w:r w:rsidRPr="00322F3B">
        <w:t>Note:</w:t>
      </w:r>
      <w:r w:rsidRPr="00322F3B">
        <w:tab/>
        <w:t>Section</w:t>
      </w:r>
      <w:r w:rsidR="00825006" w:rsidRPr="00322F3B">
        <w:t> </w:t>
      </w:r>
      <w:r w:rsidRPr="00322F3B">
        <w:t>355</w:t>
      </w:r>
      <w:r w:rsidR="009953FD">
        <w:noBreakHyphen/>
      </w:r>
      <w:r w:rsidRPr="00322F3B">
        <w:t xml:space="preserve">310 applies with changes for this </w:t>
      </w:r>
      <w:r w:rsidR="00825006" w:rsidRPr="00322F3B">
        <w:t>paragraph (</w:t>
      </w:r>
      <w:r w:rsidRPr="00322F3B">
        <w:t xml:space="preserve">see </w:t>
      </w:r>
      <w:r w:rsidR="00825006" w:rsidRPr="00322F3B">
        <w:t>subsection (</w:t>
      </w:r>
      <w:r w:rsidRPr="00322F3B">
        <w:t>2) of this section).</w:t>
      </w:r>
    </w:p>
    <w:p w14:paraId="53BA3BE0" w14:textId="77777777" w:rsidR="0037072A" w:rsidRPr="00322F3B" w:rsidRDefault="0037072A" w:rsidP="0037072A">
      <w:pPr>
        <w:pStyle w:val="paragraph"/>
      </w:pPr>
      <w:r w:rsidRPr="00322F3B">
        <w:tab/>
        <w:t>(e)</w:t>
      </w:r>
      <w:r w:rsidRPr="00322F3B">
        <w:tab/>
        <w:t>the R&amp;D partnership cannot deduct an amount for the asset for:</w:t>
      </w:r>
    </w:p>
    <w:p w14:paraId="2A97D45F" w14:textId="4C88E223" w:rsidR="0037072A" w:rsidRPr="00322F3B" w:rsidRDefault="0037072A" w:rsidP="0037072A">
      <w:pPr>
        <w:pStyle w:val="paragraphsub"/>
      </w:pPr>
      <w:r w:rsidRPr="00322F3B">
        <w:tab/>
        <w:t>(i)</w:t>
      </w:r>
      <w:r w:rsidRPr="00322F3B">
        <w:tab/>
        <w:t>an earlier income year under Subdivision</w:t>
      </w:r>
      <w:r w:rsidR="00825006" w:rsidRPr="00322F3B">
        <w:t> </w:t>
      </w:r>
      <w:r w:rsidRPr="00322F3B">
        <w:t>328</w:t>
      </w:r>
      <w:r w:rsidR="009953FD">
        <w:noBreakHyphen/>
      </w:r>
      <w:r w:rsidRPr="00322F3B">
        <w:t>D (capital allowances for small business entities); or</w:t>
      </w:r>
    </w:p>
    <w:p w14:paraId="1DBB0BBE" w14:textId="44891900" w:rsidR="0037072A" w:rsidRPr="00322F3B" w:rsidRDefault="0037072A" w:rsidP="0037072A">
      <w:pPr>
        <w:pStyle w:val="paragraphsub"/>
      </w:pPr>
      <w:r w:rsidRPr="00322F3B">
        <w:tab/>
        <w:t>(ii)</w:t>
      </w:r>
      <w:r w:rsidRPr="00322F3B">
        <w:tab/>
        <w:t>an earlier income year under Division</w:t>
      </w:r>
      <w:r w:rsidR="00825006" w:rsidRPr="00322F3B">
        <w:t> </w:t>
      </w:r>
      <w:r w:rsidRPr="00322F3B">
        <w:t xml:space="preserve">40 (as that Division applies apart from this Division), in a case where </w:t>
      </w:r>
      <w:r w:rsidR="009953FD">
        <w:t>section 4</w:t>
      </w:r>
      <w:r w:rsidRPr="00322F3B">
        <w:t>0</w:t>
      </w:r>
      <w:r w:rsidR="009953FD">
        <w:noBreakHyphen/>
      </w:r>
      <w:r w:rsidRPr="00322F3B">
        <w:t>440 (low</w:t>
      </w:r>
      <w:r w:rsidR="009953FD">
        <w:noBreakHyphen/>
      </w:r>
      <w:r w:rsidRPr="00322F3B">
        <w:t>value pools) applied;</w:t>
      </w:r>
    </w:p>
    <w:p w14:paraId="2BBE3996" w14:textId="77777777" w:rsidR="0037072A" w:rsidRPr="00322F3B" w:rsidRDefault="0037072A" w:rsidP="0037072A">
      <w:pPr>
        <w:pStyle w:val="subsection2"/>
      </w:pPr>
      <w:r w:rsidRPr="00322F3B">
        <w:t xml:space="preserve">the partner can deduct the partner’s proportion of the amount referred to in </w:t>
      </w:r>
      <w:r w:rsidR="00825006" w:rsidRPr="00322F3B">
        <w:t>paragraph (</w:t>
      </w:r>
      <w:r w:rsidRPr="00322F3B">
        <w:t>d) for the present year.</w:t>
      </w:r>
    </w:p>
    <w:p w14:paraId="3BB406DC" w14:textId="77777777" w:rsidR="0037072A" w:rsidRPr="00322F3B" w:rsidRDefault="0037072A" w:rsidP="0037072A">
      <w:pPr>
        <w:pStyle w:val="SubsectionHead"/>
      </w:pPr>
      <w:r w:rsidRPr="00322F3B">
        <w:t>Changed application of Division</w:t>
      </w:r>
      <w:r w:rsidR="00825006" w:rsidRPr="00322F3B">
        <w:t> </w:t>
      </w:r>
      <w:r w:rsidRPr="00322F3B">
        <w:t>40 for this Subdivision</w:t>
      </w:r>
    </w:p>
    <w:p w14:paraId="0477F7D3" w14:textId="4D03B2D2" w:rsidR="0037072A" w:rsidRPr="00322F3B" w:rsidRDefault="0037072A" w:rsidP="0037072A">
      <w:pPr>
        <w:pStyle w:val="subsection"/>
      </w:pPr>
      <w:r w:rsidRPr="00322F3B">
        <w:tab/>
        <w:t>(2)</w:t>
      </w:r>
      <w:r w:rsidRPr="00322F3B">
        <w:tab/>
        <w:t xml:space="preserve">For the purposes of this Subdivision, </w:t>
      </w:r>
      <w:r w:rsidR="009F5D03" w:rsidRPr="00322F3B">
        <w:t>section 3</w:t>
      </w:r>
      <w:r w:rsidRPr="00322F3B">
        <w:t>55</w:t>
      </w:r>
      <w:r w:rsidR="009953FD">
        <w:noBreakHyphen/>
      </w:r>
      <w:r w:rsidRPr="00322F3B">
        <w:t>310 applies as if the following changes were made:</w:t>
      </w:r>
    </w:p>
    <w:p w14:paraId="096AFB39" w14:textId="77777777" w:rsidR="0037072A" w:rsidRPr="00322F3B" w:rsidRDefault="0037072A" w:rsidP="0037072A">
      <w:pPr>
        <w:pStyle w:val="Tabletext"/>
      </w:pPr>
    </w:p>
    <w:tbl>
      <w:tblPr>
        <w:tblW w:w="0" w:type="auto"/>
        <w:tblInd w:w="-2" w:type="dxa"/>
        <w:tblLayout w:type="fixed"/>
        <w:tblLook w:val="0000" w:firstRow="0" w:lastRow="0" w:firstColumn="0" w:lastColumn="0" w:noHBand="0" w:noVBand="0"/>
      </w:tblPr>
      <w:tblGrid>
        <w:gridCol w:w="770"/>
        <w:gridCol w:w="3735"/>
        <w:gridCol w:w="2696"/>
      </w:tblGrid>
      <w:tr w:rsidR="0037072A" w:rsidRPr="00322F3B" w14:paraId="40755CEA" w14:textId="77777777" w:rsidTr="00F301A2">
        <w:trPr>
          <w:tblHeader/>
        </w:trPr>
        <w:tc>
          <w:tcPr>
            <w:tcW w:w="7201" w:type="dxa"/>
            <w:gridSpan w:val="3"/>
            <w:tcBorders>
              <w:top w:val="single" w:sz="12" w:space="0" w:color="auto"/>
              <w:bottom w:val="single" w:sz="6" w:space="0" w:color="auto"/>
            </w:tcBorders>
            <w:shd w:val="clear" w:color="auto" w:fill="auto"/>
          </w:tcPr>
          <w:p w14:paraId="68347B91" w14:textId="77777777" w:rsidR="0037072A" w:rsidRPr="00322F3B" w:rsidRDefault="0037072A" w:rsidP="00F301A2">
            <w:pPr>
              <w:pStyle w:val="Tabletext"/>
              <w:keepNext/>
              <w:rPr>
                <w:b/>
              </w:rPr>
            </w:pPr>
            <w:r w:rsidRPr="00322F3B">
              <w:rPr>
                <w:b/>
              </w:rPr>
              <w:t>Changes to be made</w:t>
            </w:r>
          </w:p>
        </w:tc>
      </w:tr>
      <w:tr w:rsidR="0037072A" w:rsidRPr="00322F3B" w14:paraId="47B7BBA1" w14:textId="77777777" w:rsidTr="00F301A2">
        <w:trPr>
          <w:tblHeader/>
        </w:trPr>
        <w:tc>
          <w:tcPr>
            <w:tcW w:w="770" w:type="dxa"/>
            <w:tcBorders>
              <w:top w:val="single" w:sz="6" w:space="0" w:color="auto"/>
              <w:bottom w:val="single" w:sz="12" w:space="0" w:color="auto"/>
            </w:tcBorders>
            <w:shd w:val="clear" w:color="auto" w:fill="auto"/>
          </w:tcPr>
          <w:p w14:paraId="717A64C8" w14:textId="77777777" w:rsidR="0037072A" w:rsidRPr="00322F3B" w:rsidRDefault="0037072A" w:rsidP="00F301A2">
            <w:pPr>
              <w:pStyle w:val="Tabletext"/>
              <w:keepNext/>
              <w:rPr>
                <w:b/>
              </w:rPr>
            </w:pPr>
            <w:r w:rsidRPr="00322F3B">
              <w:rPr>
                <w:b/>
              </w:rPr>
              <w:t>Item</w:t>
            </w:r>
          </w:p>
        </w:tc>
        <w:tc>
          <w:tcPr>
            <w:tcW w:w="3735" w:type="dxa"/>
            <w:tcBorders>
              <w:top w:val="single" w:sz="6" w:space="0" w:color="auto"/>
              <w:bottom w:val="single" w:sz="12" w:space="0" w:color="auto"/>
            </w:tcBorders>
            <w:shd w:val="clear" w:color="auto" w:fill="auto"/>
          </w:tcPr>
          <w:p w14:paraId="7F793C72" w14:textId="11A50444" w:rsidR="0037072A" w:rsidRPr="00322F3B" w:rsidRDefault="0037072A" w:rsidP="00F301A2">
            <w:pPr>
              <w:pStyle w:val="Tabletext"/>
              <w:keepNext/>
              <w:rPr>
                <w:b/>
              </w:rPr>
            </w:pPr>
            <w:r w:rsidRPr="00322F3B">
              <w:rPr>
                <w:b/>
              </w:rPr>
              <w:t xml:space="preserve">For a reference in </w:t>
            </w:r>
            <w:r w:rsidR="009F5D03" w:rsidRPr="00322F3B">
              <w:rPr>
                <w:b/>
              </w:rPr>
              <w:t>section 3</w:t>
            </w:r>
            <w:r w:rsidRPr="00322F3B">
              <w:rPr>
                <w:b/>
              </w:rPr>
              <w:t>55</w:t>
            </w:r>
            <w:r w:rsidR="009953FD">
              <w:rPr>
                <w:b/>
              </w:rPr>
              <w:noBreakHyphen/>
            </w:r>
            <w:r w:rsidRPr="00322F3B">
              <w:rPr>
                <w:b/>
              </w:rPr>
              <w:t>310 to...</w:t>
            </w:r>
          </w:p>
        </w:tc>
        <w:tc>
          <w:tcPr>
            <w:tcW w:w="2696" w:type="dxa"/>
            <w:tcBorders>
              <w:top w:val="single" w:sz="6" w:space="0" w:color="auto"/>
              <w:bottom w:val="single" w:sz="12" w:space="0" w:color="auto"/>
            </w:tcBorders>
            <w:shd w:val="clear" w:color="auto" w:fill="auto"/>
          </w:tcPr>
          <w:p w14:paraId="6910E1EA" w14:textId="77777777" w:rsidR="0037072A" w:rsidRPr="00322F3B" w:rsidRDefault="0037072A" w:rsidP="00F301A2">
            <w:pPr>
              <w:pStyle w:val="Tabletext"/>
              <w:keepNext/>
              <w:rPr>
                <w:b/>
              </w:rPr>
            </w:pPr>
            <w:r w:rsidRPr="00322F3B">
              <w:rPr>
                <w:b/>
              </w:rPr>
              <w:t>substitute a reference to...</w:t>
            </w:r>
          </w:p>
        </w:tc>
      </w:tr>
      <w:tr w:rsidR="0037072A" w:rsidRPr="00322F3B" w14:paraId="274D9F38" w14:textId="77777777" w:rsidTr="00F301A2">
        <w:tc>
          <w:tcPr>
            <w:tcW w:w="770" w:type="dxa"/>
            <w:tcBorders>
              <w:top w:val="single" w:sz="12" w:space="0" w:color="auto"/>
              <w:bottom w:val="single" w:sz="2" w:space="0" w:color="auto"/>
            </w:tcBorders>
            <w:shd w:val="clear" w:color="auto" w:fill="auto"/>
          </w:tcPr>
          <w:p w14:paraId="6EA5DF5C" w14:textId="77777777" w:rsidR="0037072A" w:rsidRPr="00322F3B" w:rsidRDefault="0037072A" w:rsidP="00F301A2">
            <w:pPr>
              <w:pStyle w:val="Tabletext"/>
            </w:pPr>
            <w:r w:rsidRPr="00322F3B">
              <w:t>1</w:t>
            </w:r>
          </w:p>
        </w:tc>
        <w:tc>
          <w:tcPr>
            <w:tcW w:w="3735" w:type="dxa"/>
            <w:tcBorders>
              <w:top w:val="single" w:sz="12" w:space="0" w:color="auto"/>
              <w:bottom w:val="single" w:sz="2" w:space="0" w:color="auto"/>
            </w:tcBorders>
            <w:shd w:val="clear" w:color="auto" w:fill="auto"/>
          </w:tcPr>
          <w:p w14:paraId="6C76BE63" w14:textId="03C6429E" w:rsidR="0037072A" w:rsidRPr="00322F3B" w:rsidRDefault="0037072A" w:rsidP="00F301A2">
            <w:pPr>
              <w:pStyle w:val="Tabletext"/>
            </w:pPr>
            <w:r w:rsidRPr="00322F3B">
              <w:t>paragraph</w:t>
            </w:r>
            <w:r w:rsidR="00825006" w:rsidRPr="00322F3B">
              <w:t> </w:t>
            </w:r>
            <w:r w:rsidRPr="00322F3B">
              <w:t>355</w:t>
            </w:r>
            <w:r w:rsidR="009953FD">
              <w:noBreakHyphen/>
            </w:r>
            <w:r w:rsidRPr="00322F3B">
              <w:t>305(1)(c)</w:t>
            </w:r>
          </w:p>
        </w:tc>
        <w:tc>
          <w:tcPr>
            <w:tcW w:w="2696" w:type="dxa"/>
            <w:tcBorders>
              <w:top w:val="single" w:sz="12" w:space="0" w:color="auto"/>
              <w:bottom w:val="single" w:sz="2" w:space="0" w:color="auto"/>
            </w:tcBorders>
            <w:shd w:val="clear" w:color="auto" w:fill="auto"/>
          </w:tcPr>
          <w:p w14:paraId="2272C072" w14:textId="72427DF1" w:rsidR="0037072A" w:rsidRPr="00322F3B" w:rsidRDefault="0037072A" w:rsidP="00F301A2">
            <w:pPr>
              <w:pStyle w:val="Tabletext"/>
            </w:pPr>
            <w:r w:rsidRPr="00322F3B">
              <w:t>paragraph</w:t>
            </w:r>
            <w:r w:rsidR="00825006" w:rsidRPr="00322F3B">
              <w:t> </w:t>
            </w:r>
            <w:r w:rsidRPr="00322F3B">
              <w:t>355</w:t>
            </w:r>
            <w:r w:rsidR="009953FD">
              <w:noBreakHyphen/>
            </w:r>
            <w:r w:rsidRPr="00322F3B">
              <w:t>520(1)(d)</w:t>
            </w:r>
          </w:p>
        </w:tc>
      </w:tr>
      <w:tr w:rsidR="0037072A" w:rsidRPr="00322F3B" w14:paraId="0E6F80CD" w14:textId="77777777" w:rsidTr="00F301A2">
        <w:tc>
          <w:tcPr>
            <w:tcW w:w="770" w:type="dxa"/>
            <w:tcBorders>
              <w:top w:val="single" w:sz="2" w:space="0" w:color="auto"/>
              <w:bottom w:val="single" w:sz="2" w:space="0" w:color="auto"/>
            </w:tcBorders>
            <w:shd w:val="clear" w:color="auto" w:fill="auto"/>
          </w:tcPr>
          <w:p w14:paraId="67E1FDF5" w14:textId="77777777" w:rsidR="0037072A" w:rsidRPr="00322F3B" w:rsidRDefault="0037072A" w:rsidP="00F301A2">
            <w:pPr>
              <w:pStyle w:val="Tabletext"/>
            </w:pPr>
            <w:r w:rsidRPr="00322F3B">
              <w:t>2</w:t>
            </w:r>
          </w:p>
        </w:tc>
        <w:tc>
          <w:tcPr>
            <w:tcW w:w="3735" w:type="dxa"/>
            <w:tcBorders>
              <w:top w:val="single" w:sz="2" w:space="0" w:color="auto"/>
              <w:bottom w:val="single" w:sz="2" w:space="0" w:color="auto"/>
            </w:tcBorders>
            <w:shd w:val="clear" w:color="auto" w:fill="auto"/>
          </w:tcPr>
          <w:p w14:paraId="63D89F4E" w14:textId="53C14365" w:rsidR="0037072A" w:rsidRPr="00322F3B" w:rsidRDefault="009F5D03" w:rsidP="00F301A2">
            <w:pPr>
              <w:pStyle w:val="Tabletext"/>
            </w:pPr>
            <w:r w:rsidRPr="00322F3B">
              <w:t>section 3</w:t>
            </w:r>
            <w:r w:rsidR="0037072A" w:rsidRPr="00322F3B">
              <w:t>55</w:t>
            </w:r>
            <w:r w:rsidR="009953FD">
              <w:noBreakHyphen/>
            </w:r>
            <w:r w:rsidR="0037072A" w:rsidRPr="00322F3B">
              <w:t>315</w:t>
            </w:r>
          </w:p>
        </w:tc>
        <w:tc>
          <w:tcPr>
            <w:tcW w:w="2696" w:type="dxa"/>
            <w:tcBorders>
              <w:top w:val="single" w:sz="2" w:space="0" w:color="auto"/>
              <w:bottom w:val="single" w:sz="2" w:space="0" w:color="auto"/>
            </w:tcBorders>
            <w:shd w:val="clear" w:color="auto" w:fill="auto"/>
          </w:tcPr>
          <w:p w14:paraId="0864647B" w14:textId="0E0FEA3B" w:rsidR="0037072A" w:rsidRPr="00322F3B" w:rsidRDefault="009F5D03" w:rsidP="00F301A2">
            <w:pPr>
              <w:pStyle w:val="Tabletext"/>
            </w:pPr>
            <w:r w:rsidRPr="00322F3B">
              <w:t>section 3</w:t>
            </w:r>
            <w:r w:rsidR="0037072A" w:rsidRPr="00322F3B">
              <w:t>55</w:t>
            </w:r>
            <w:r w:rsidR="009953FD">
              <w:noBreakHyphen/>
            </w:r>
            <w:r w:rsidR="0037072A" w:rsidRPr="00322F3B">
              <w:t>525</w:t>
            </w:r>
          </w:p>
        </w:tc>
      </w:tr>
      <w:tr w:rsidR="0037072A" w:rsidRPr="00322F3B" w14:paraId="20B5BB92" w14:textId="77777777" w:rsidTr="00F301A2">
        <w:tc>
          <w:tcPr>
            <w:tcW w:w="770" w:type="dxa"/>
            <w:tcBorders>
              <w:top w:val="single" w:sz="2" w:space="0" w:color="auto"/>
              <w:bottom w:val="single" w:sz="2" w:space="0" w:color="auto"/>
            </w:tcBorders>
            <w:shd w:val="clear" w:color="auto" w:fill="auto"/>
          </w:tcPr>
          <w:p w14:paraId="66AD0233" w14:textId="77777777" w:rsidR="0037072A" w:rsidRPr="00322F3B" w:rsidRDefault="0037072A" w:rsidP="00F301A2">
            <w:pPr>
              <w:pStyle w:val="Tabletext"/>
            </w:pPr>
            <w:r w:rsidRPr="00322F3B">
              <w:t>3</w:t>
            </w:r>
          </w:p>
        </w:tc>
        <w:tc>
          <w:tcPr>
            <w:tcW w:w="3735" w:type="dxa"/>
            <w:tcBorders>
              <w:top w:val="single" w:sz="2" w:space="0" w:color="auto"/>
              <w:bottom w:val="single" w:sz="2" w:space="0" w:color="auto"/>
            </w:tcBorders>
            <w:shd w:val="clear" w:color="auto" w:fill="auto"/>
          </w:tcPr>
          <w:p w14:paraId="163A548B" w14:textId="06240849" w:rsidR="0037072A" w:rsidRPr="00322F3B" w:rsidRDefault="0037072A" w:rsidP="00F301A2">
            <w:pPr>
              <w:pStyle w:val="Tabletext"/>
            </w:pPr>
            <w:r w:rsidRPr="00322F3B">
              <w:t>paragraph</w:t>
            </w:r>
            <w:r w:rsidR="00825006" w:rsidRPr="00322F3B">
              <w:t> </w:t>
            </w:r>
            <w:r w:rsidRPr="00322F3B">
              <w:t>355</w:t>
            </w:r>
            <w:r w:rsidR="009953FD">
              <w:noBreakHyphen/>
            </w:r>
            <w:r w:rsidRPr="00322F3B">
              <w:t>305(1)(b)</w:t>
            </w:r>
          </w:p>
        </w:tc>
        <w:tc>
          <w:tcPr>
            <w:tcW w:w="2696" w:type="dxa"/>
            <w:tcBorders>
              <w:top w:val="single" w:sz="2" w:space="0" w:color="auto"/>
              <w:bottom w:val="single" w:sz="2" w:space="0" w:color="auto"/>
            </w:tcBorders>
            <w:shd w:val="clear" w:color="auto" w:fill="auto"/>
          </w:tcPr>
          <w:p w14:paraId="56CA0F31" w14:textId="5744DD4B" w:rsidR="0037072A" w:rsidRPr="00322F3B" w:rsidRDefault="0037072A" w:rsidP="00F301A2">
            <w:pPr>
              <w:pStyle w:val="Tabletext"/>
            </w:pPr>
            <w:r w:rsidRPr="00322F3B">
              <w:t>paragraph</w:t>
            </w:r>
            <w:r w:rsidR="00825006" w:rsidRPr="00322F3B">
              <w:t> </w:t>
            </w:r>
            <w:r w:rsidRPr="00322F3B">
              <w:t>355</w:t>
            </w:r>
            <w:r w:rsidR="009953FD">
              <w:noBreakHyphen/>
            </w:r>
            <w:r w:rsidRPr="00322F3B">
              <w:t>520(1)(c)</w:t>
            </w:r>
          </w:p>
        </w:tc>
      </w:tr>
      <w:tr w:rsidR="0037072A" w:rsidRPr="00322F3B" w14:paraId="1CA20373" w14:textId="77777777" w:rsidTr="00F301A2">
        <w:tc>
          <w:tcPr>
            <w:tcW w:w="770" w:type="dxa"/>
            <w:tcBorders>
              <w:top w:val="single" w:sz="2" w:space="0" w:color="auto"/>
              <w:bottom w:val="single" w:sz="12" w:space="0" w:color="auto"/>
            </w:tcBorders>
            <w:shd w:val="clear" w:color="auto" w:fill="auto"/>
          </w:tcPr>
          <w:p w14:paraId="76E991AC" w14:textId="77777777" w:rsidR="0037072A" w:rsidRPr="00322F3B" w:rsidRDefault="0037072A" w:rsidP="00F301A2">
            <w:pPr>
              <w:pStyle w:val="Tabletext"/>
            </w:pPr>
            <w:r w:rsidRPr="00322F3B">
              <w:t>4</w:t>
            </w:r>
          </w:p>
        </w:tc>
        <w:tc>
          <w:tcPr>
            <w:tcW w:w="3735" w:type="dxa"/>
            <w:tcBorders>
              <w:top w:val="single" w:sz="2" w:space="0" w:color="auto"/>
              <w:bottom w:val="single" w:sz="12" w:space="0" w:color="auto"/>
            </w:tcBorders>
            <w:shd w:val="clear" w:color="auto" w:fill="auto"/>
          </w:tcPr>
          <w:p w14:paraId="7986782E" w14:textId="75A224F8" w:rsidR="0037072A" w:rsidRPr="00322F3B" w:rsidRDefault="009953FD" w:rsidP="00F301A2">
            <w:pPr>
              <w:pStyle w:val="Tabletext"/>
            </w:pPr>
            <w:r w:rsidRPr="009953FD">
              <w:rPr>
                <w:position w:val="6"/>
                <w:sz w:val="16"/>
              </w:rPr>
              <w:t>*</w:t>
            </w:r>
            <w:r w:rsidR="0037072A" w:rsidRPr="00322F3B">
              <w:t>R&amp;D entity</w:t>
            </w:r>
          </w:p>
        </w:tc>
        <w:tc>
          <w:tcPr>
            <w:tcW w:w="2696" w:type="dxa"/>
            <w:tcBorders>
              <w:top w:val="single" w:sz="2" w:space="0" w:color="auto"/>
              <w:bottom w:val="single" w:sz="12" w:space="0" w:color="auto"/>
            </w:tcBorders>
            <w:shd w:val="clear" w:color="auto" w:fill="auto"/>
          </w:tcPr>
          <w:p w14:paraId="36BD70ED" w14:textId="5B86BA52" w:rsidR="0037072A" w:rsidRPr="00322F3B" w:rsidRDefault="009953FD" w:rsidP="00F301A2">
            <w:pPr>
              <w:pStyle w:val="Tabletext"/>
            </w:pPr>
            <w:r w:rsidRPr="009953FD">
              <w:rPr>
                <w:position w:val="6"/>
                <w:sz w:val="16"/>
              </w:rPr>
              <w:t>*</w:t>
            </w:r>
            <w:r w:rsidR="0037072A" w:rsidRPr="00322F3B">
              <w:t>R&amp;D partnership</w:t>
            </w:r>
          </w:p>
        </w:tc>
      </w:tr>
    </w:tbl>
    <w:p w14:paraId="0E6B13F8" w14:textId="77777777" w:rsidR="0037072A" w:rsidRPr="00322F3B" w:rsidRDefault="0037072A" w:rsidP="0037072A">
      <w:pPr>
        <w:pStyle w:val="SubsectionHead"/>
      </w:pPr>
      <w:r w:rsidRPr="00322F3B">
        <w:t>Disregard certain assets held because of CRC contributions</w:t>
      </w:r>
    </w:p>
    <w:p w14:paraId="3CE9C59E" w14:textId="46E4ED1C" w:rsidR="0037072A" w:rsidRPr="00322F3B" w:rsidRDefault="0037072A" w:rsidP="0037072A">
      <w:pPr>
        <w:pStyle w:val="subsection"/>
      </w:pPr>
      <w:r w:rsidRPr="00322F3B">
        <w:tab/>
        <w:t>(3)</w:t>
      </w:r>
      <w:r w:rsidRPr="00322F3B">
        <w:tab/>
        <w:t>This section has effect subject to sub</w:t>
      </w:r>
      <w:r w:rsidR="009F5D03" w:rsidRPr="00322F3B">
        <w:t>section 3</w:t>
      </w:r>
      <w:r w:rsidRPr="00322F3B">
        <w:t>55</w:t>
      </w:r>
      <w:r w:rsidR="009953FD">
        <w:noBreakHyphen/>
      </w:r>
      <w:r w:rsidRPr="00322F3B">
        <w:t>580(4) (CRC contributions).</w:t>
      </w:r>
    </w:p>
    <w:p w14:paraId="6F4F24E6" w14:textId="791C65FB" w:rsidR="0037072A" w:rsidRPr="00322F3B" w:rsidRDefault="0037072A" w:rsidP="0037072A">
      <w:pPr>
        <w:pStyle w:val="ActHead5"/>
      </w:pPr>
      <w:bookmarkStart w:id="334" w:name="_Toc201755812"/>
      <w:r w:rsidRPr="00322F3B">
        <w:rPr>
          <w:rStyle w:val="CharSectno"/>
        </w:rPr>
        <w:t>355</w:t>
      </w:r>
      <w:r w:rsidR="009953FD">
        <w:rPr>
          <w:rStyle w:val="CharSectno"/>
        </w:rPr>
        <w:noBreakHyphen/>
      </w:r>
      <w:r w:rsidRPr="00322F3B">
        <w:rPr>
          <w:rStyle w:val="CharSectno"/>
        </w:rPr>
        <w:t>525</w:t>
      </w:r>
      <w:r w:rsidRPr="00322F3B">
        <w:t xml:space="preserve">  Balancing adjustments for R&amp;D partnership assets only used for R&amp;D activities</w:t>
      </w:r>
      <w:bookmarkEnd w:id="334"/>
    </w:p>
    <w:p w14:paraId="4A4777FA" w14:textId="4A5BBE99" w:rsidR="0037072A" w:rsidRPr="00322F3B" w:rsidRDefault="0037072A" w:rsidP="0037072A">
      <w:pPr>
        <w:pStyle w:val="subsection"/>
      </w:pPr>
      <w:r w:rsidRPr="00322F3B">
        <w:tab/>
        <w:t>(1)</w:t>
      </w:r>
      <w:r w:rsidRPr="00322F3B">
        <w:tab/>
        <w:t xml:space="preserve">This section applies to an </w:t>
      </w:r>
      <w:r w:rsidR="009953FD" w:rsidRPr="009953FD">
        <w:rPr>
          <w:position w:val="6"/>
          <w:sz w:val="16"/>
        </w:rPr>
        <w:t>*</w:t>
      </w:r>
      <w:r w:rsidRPr="00322F3B">
        <w:t xml:space="preserve">R&amp;D entity (the </w:t>
      </w:r>
      <w:r w:rsidRPr="00322F3B">
        <w:rPr>
          <w:b/>
          <w:i/>
        </w:rPr>
        <w:t>partner</w:t>
      </w:r>
      <w:r w:rsidRPr="00322F3B">
        <w:t>) if:</w:t>
      </w:r>
    </w:p>
    <w:p w14:paraId="32D2855E" w14:textId="73E90942" w:rsidR="0037072A" w:rsidRPr="00322F3B" w:rsidRDefault="0037072A" w:rsidP="0037072A">
      <w:pPr>
        <w:pStyle w:val="paragraph"/>
      </w:pPr>
      <w:r w:rsidRPr="00322F3B">
        <w:lastRenderedPageBreak/>
        <w:tab/>
        <w:t>(a)</w:t>
      </w:r>
      <w:r w:rsidRPr="00322F3B">
        <w:tab/>
        <w:t xml:space="preserve">a </w:t>
      </w:r>
      <w:r w:rsidR="009953FD" w:rsidRPr="009953FD">
        <w:rPr>
          <w:position w:val="6"/>
          <w:sz w:val="16"/>
        </w:rPr>
        <w:t>*</w:t>
      </w:r>
      <w:r w:rsidRPr="00322F3B">
        <w:t xml:space="preserve">balancing adjustment event happens in an income year (the </w:t>
      </w:r>
      <w:r w:rsidRPr="00322F3B">
        <w:rPr>
          <w:b/>
          <w:i/>
        </w:rPr>
        <w:t>event year</w:t>
      </w:r>
      <w:r w:rsidRPr="00322F3B">
        <w:t xml:space="preserve">) for an asset </w:t>
      </w:r>
      <w:r w:rsidR="009953FD" w:rsidRPr="009953FD">
        <w:rPr>
          <w:b/>
          <w:position w:val="6"/>
          <w:sz w:val="16"/>
        </w:rPr>
        <w:t>*</w:t>
      </w:r>
      <w:r w:rsidRPr="00322F3B">
        <w:t xml:space="preserve">held by an </w:t>
      </w:r>
      <w:r w:rsidR="009953FD" w:rsidRPr="009953FD">
        <w:rPr>
          <w:position w:val="6"/>
          <w:sz w:val="16"/>
        </w:rPr>
        <w:t>*</w:t>
      </w:r>
      <w:r w:rsidRPr="00322F3B">
        <w:t>R&amp;D partnership; and</w:t>
      </w:r>
    </w:p>
    <w:p w14:paraId="51532EEE" w14:textId="064412FA" w:rsidR="0037072A" w:rsidRPr="00322F3B" w:rsidRDefault="0037072A" w:rsidP="0037072A">
      <w:pPr>
        <w:pStyle w:val="paragraph"/>
      </w:pPr>
      <w:r w:rsidRPr="00322F3B">
        <w:tab/>
        <w:t>(b)</w:t>
      </w:r>
      <w:r w:rsidRPr="00322F3B">
        <w:tab/>
        <w:t xml:space="preserve">the R&amp;D partnership cannot deduct an amount under </w:t>
      </w:r>
      <w:r w:rsidR="009953FD">
        <w:t>section 4</w:t>
      </w:r>
      <w:r w:rsidRPr="00322F3B">
        <w:t>0</w:t>
      </w:r>
      <w:r w:rsidR="009953FD">
        <w:noBreakHyphen/>
      </w:r>
      <w:r w:rsidRPr="00322F3B">
        <w:t>25, as that section applies apart from:</w:t>
      </w:r>
    </w:p>
    <w:p w14:paraId="7F3C3ABF" w14:textId="77777777" w:rsidR="0037072A" w:rsidRPr="00322F3B" w:rsidRDefault="0037072A" w:rsidP="0037072A">
      <w:pPr>
        <w:pStyle w:val="paragraphsub"/>
      </w:pPr>
      <w:r w:rsidRPr="00322F3B">
        <w:tab/>
        <w:t>(i)</w:t>
      </w:r>
      <w:r w:rsidRPr="00322F3B">
        <w:tab/>
        <w:t>this Division; and</w:t>
      </w:r>
    </w:p>
    <w:p w14:paraId="44A6ACDE" w14:textId="77777777" w:rsidR="0037072A" w:rsidRPr="00322F3B" w:rsidRDefault="0037072A" w:rsidP="0037072A">
      <w:pPr>
        <w:pStyle w:val="paragraphsub"/>
      </w:pPr>
      <w:r w:rsidRPr="00322F3B">
        <w:tab/>
        <w:t>(ii)</w:t>
      </w:r>
      <w:r w:rsidRPr="00322F3B">
        <w:tab/>
        <w:t>former section</w:t>
      </w:r>
      <w:r w:rsidR="00825006" w:rsidRPr="00322F3B">
        <w:t> </w:t>
      </w:r>
      <w:r w:rsidRPr="00322F3B">
        <w:t xml:space="preserve">73BC of the </w:t>
      </w:r>
      <w:r w:rsidRPr="00322F3B">
        <w:rPr>
          <w:i/>
        </w:rPr>
        <w:t>Income Tax Assessment Act 1936</w:t>
      </w:r>
      <w:r w:rsidRPr="00322F3B">
        <w:t>;</w:t>
      </w:r>
    </w:p>
    <w:p w14:paraId="4942A7AD" w14:textId="77777777" w:rsidR="0037072A" w:rsidRPr="00322F3B" w:rsidRDefault="0037072A" w:rsidP="0037072A">
      <w:pPr>
        <w:pStyle w:val="paragraph"/>
      </w:pPr>
      <w:r w:rsidRPr="00322F3B">
        <w:tab/>
      </w:r>
      <w:r w:rsidRPr="00322F3B">
        <w:tab/>
        <w:t>for the asset for an income year; and</w:t>
      </w:r>
    </w:p>
    <w:p w14:paraId="1D276853" w14:textId="194A6488" w:rsidR="0037072A" w:rsidRPr="00322F3B" w:rsidRDefault="0037072A" w:rsidP="0037072A">
      <w:pPr>
        <w:pStyle w:val="paragraph"/>
      </w:pPr>
      <w:r w:rsidRPr="00322F3B">
        <w:tab/>
        <w:t>(c)</w:t>
      </w:r>
      <w:r w:rsidRPr="00322F3B">
        <w:tab/>
        <w:t xml:space="preserve">the partner is entitled under </w:t>
      </w:r>
      <w:r w:rsidR="009F5D03" w:rsidRPr="00322F3B">
        <w:t>section 3</w:t>
      </w:r>
      <w:r w:rsidRPr="00322F3B">
        <w:t>55</w:t>
      </w:r>
      <w:r w:rsidR="009953FD">
        <w:noBreakHyphen/>
      </w:r>
      <w:r w:rsidRPr="00322F3B">
        <w:t xml:space="preserve">100 to </w:t>
      </w:r>
      <w:r w:rsidR="009953FD" w:rsidRPr="009953FD">
        <w:rPr>
          <w:position w:val="6"/>
          <w:sz w:val="16"/>
        </w:rPr>
        <w:t>*</w:t>
      </w:r>
      <w:r w:rsidRPr="00322F3B">
        <w:t xml:space="preserve">tax offsets for one or more income years for deductions (the </w:t>
      </w:r>
      <w:r w:rsidRPr="00322F3B">
        <w:rPr>
          <w:b/>
          <w:i/>
        </w:rPr>
        <w:t>R&amp;D deductions</w:t>
      </w:r>
      <w:r w:rsidRPr="00322F3B">
        <w:t xml:space="preserve">) under </w:t>
      </w:r>
      <w:r w:rsidR="009F5D03" w:rsidRPr="00322F3B">
        <w:t>section 3</w:t>
      </w:r>
      <w:r w:rsidRPr="00322F3B">
        <w:t>55</w:t>
      </w:r>
      <w:r w:rsidR="009953FD">
        <w:noBreakHyphen/>
      </w:r>
      <w:r w:rsidRPr="00322F3B">
        <w:t>520 for the asset; and</w:t>
      </w:r>
    </w:p>
    <w:p w14:paraId="0BD9EEC7" w14:textId="44BA7D01" w:rsidR="0037072A" w:rsidRPr="00322F3B" w:rsidRDefault="0037072A" w:rsidP="0037072A">
      <w:pPr>
        <w:pStyle w:val="paragraph"/>
      </w:pPr>
      <w:r w:rsidRPr="00322F3B">
        <w:tab/>
        <w:t>(d)</w:t>
      </w:r>
      <w:r w:rsidRPr="00322F3B">
        <w:tab/>
        <w:t>the partner is registered under section</w:t>
      </w:r>
      <w:r w:rsidR="00825006" w:rsidRPr="00322F3B">
        <w:t> </w:t>
      </w:r>
      <w:r w:rsidRPr="00322F3B">
        <w:t xml:space="preserve">27A of the </w:t>
      </w:r>
      <w:r w:rsidRPr="00322F3B">
        <w:rPr>
          <w:i/>
        </w:rPr>
        <w:t>Industry Research and Development Act 1986</w:t>
      </w:r>
      <w:r w:rsidRPr="00322F3B">
        <w:t xml:space="preserve"> for one or more </w:t>
      </w:r>
      <w:r w:rsidR="009953FD" w:rsidRPr="009953FD">
        <w:rPr>
          <w:position w:val="6"/>
          <w:sz w:val="16"/>
        </w:rPr>
        <w:t>*</w:t>
      </w:r>
      <w:r w:rsidRPr="00322F3B">
        <w:t>R&amp;D activities for the event year; and</w:t>
      </w:r>
    </w:p>
    <w:p w14:paraId="42AA0BBB" w14:textId="54F02A41" w:rsidR="0037072A" w:rsidRPr="00322F3B" w:rsidRDefault="0037072A" w:rsidP="0037072A">
      <w:pPr>
        <w:pStyle w:val="paragraph"/>
      </w:pPr>
      <w:r w:rsidRPr="00322F3B">
        <w:tab/>
        <w:t>(e)</w:t>
      </w:r>
      <w:r w:rsidRPr="00322F3B">
        <w:tab/>
        <w:t>if Division</w:t>
      </w:r>
      <w:r w:rsidR="00825006" w:rsidRPr="00322F3B">
        <w:t> </w:t>
      </w:r>
      <w:r w:rsidRPr="00322F3B">
        <w:t xml:space="preserve">40 applied with the changes described in </w:t>
      </w:r>
      <w:r w:rsidR="009F5D03" w:rsidRPr="00322F3B">
        <w:t>section 3</w:t>
      </w:r>
      <w:r w:rsidRPr="00322F3B">
        <w:t>55</w:t>
      </w:r>
      <w:r w:rsidR="009953FD">
        <w:noBreakHyphen/>
      </w:r>
      <w:r w:rsidRPr="00322F3B">
        <w:t>310 (as affected by sub</w:t>
      </w:r>
      <w:r w:rsidR="009F5D03" w:rsidRPr="00322F3B">
        <w:t>section 3</w:t>
      </w:r>
      <w:r w:rsidRPr="00322F3B">
        <w:t>55</w:t>
      </w:r>
      <w:r w:rsidR="009953FD">
        <w:noBreakHyphen/>
      </w:r>
      <w:r w:rsidRPr="00322F3B">
        <w:t>520(2)):</w:t>
      </w:r>
    </w:p>
    <w:p w14:paraId="1090CAB2" w14:textId="0B51E1E0" w:rsidR="0037072A" w:rsidRPr="00322F3B" w:rsidRDefault="0037072A" w:rsidP="0037072A">
      <w:pPr>
        <w:pStyle w:val="paragraphsub"/>
      </w:pPr>
      <w:r w:rsidRPr="00322F3B">
        <w:tab/>
        <w:t>(i)</w:t>
      </w:r>
      <w:r w:rsidRPr="00322F3B">
        <w:tab/>
        <w:t xml:space="preserve">the R&amp;D partnership could deduct for the event year an amount under </w:t>
      </w:r>
      <w:r w:rsidR="009953FD">
        <w:t>subsection 4</w:t>
      </w:r>
      <w:r w:rsidRPr="00322F3B">
        <w:t>0</w:t>
      </w:r>
      <w:r w:rsidR="009953FD">
        <w:noBreakHyphen/>
      </w:r>
      <w:r w:rsidRPr="00322F3B">
        <w:t>285(2) for the asset and the balancing adjustment event; or</w:t>
      </w:r>
    </w:p>
    <w:p w14:paraId="1DBCC643" w14:textId="119FB5A9" w:rsidR="0037072A" w:rsidRPr="00322F3B" w:rsidRDefault="0037072A" w:rsidP="0037072A">
      <w:pPr>
        <w:pStyle w:val="paragraphsub"/>
      </w:pPr>
      <w:r w:rsidRPr="00322F3B">
        <w:tab/>
        <w:t>(ii)</w:t>
      </w:r>
      <w:r w:rsidRPr="00322F3B">
        <w:tab/>
        <w:t xml:space="preserve">an amount would be included in the R&amp;D partnership’s assessable income for the event year under </w:t>
      </w:r>
      <w:r w:rsidR="009953FD">
        <w:t>subsection 4</w:t>
      </w:r>
      <w:r w:rsidRPr="00322F3B">
        <w:t>0</w:t>
      </w:r>
      <w:r w:rsidR="009953FD">
        <w:noBreakHyphen/>
      </w:r>
      <w:r w:rsidRPr="00322F3B">
        <w:t>285(1) for the asset and the balancing adjustment event.</w:t>
      </w:r>
    </w:p>
    <w:p w14:paraId="6E0EC9A2" w14:textId="5C6F467C" w:rsidR="0037072A" w:rsidRPr="00322F3B" w:rsidRDefault="0037072A" w:rsidP="0037072A">
      <w:pPr>
        <w:pStyle w:val="notetext"/>
      </w:pPr>
      <w:r w:rsidRPr="00322F3B">
        <w:t>Note 1:</w:t>
      </w:r>
      <w:r w:rsidRPr="00322F3B">
        <w:tab/>
        <w:t>This section applies in a modified way if the partner has deductions for the asset under former section</w:t>
      </w:r>
      <w:r w:rsidR="00825006" w:rsidRPr="00322F3B">
        <w:t> </w:t>
      </w:r>
      <w:r w:rsidRPr="00322F3B">
        <w:t xml:space="preserve">73BA or 73BH of the </w:t>
      </w:r>
      <w:r w:rsidRPr="00322F3B">
        <w:rPr>
          <w:i/>
        </w:rPr>
        <w:t>Income Tax Assessment Act 1936</w:t>
      </w:r>
      <w:r w:rsidRPr="00322F3B">
        <w:t xml:space="preserve"> (see </w:t>
      </w:r>
      <w:r w:rsidR="009F5D03" w:rsidRPr="00322F3B">
        <w:t>section 3</w:t>
      </w:r>
      <w:r w:rsidRPr="00322F3B">
        <w:t>55</w:t>
      </w:r>
      <w:r w:rsidR="009953FD">
        <w:noBreakHyphen/>
      </w:r>
      <w:r w:rsidRPr="00322F3B">
        <w:t xml:space="preserve">325 of the </w:t>
      </w:r>
      <w:r w:rsidRPr="00322F3B">
        <w:rPr>
          <w:i/>
        </w:rPr>
        <w:t>Income Tax (Transitional Provisions) Act 1997</w:t>
      </w:r>
      <w:r w:rsidRPr="00322F3B">
        <w:t>).</w:t>
      </w:r>
    </w:p>
    <w:p w14:paraId="485A4F20" w14:textId="66644DA1" w:rsidR="0037072A" w:rsidRPr="00322F3B" w:rsidRDefault="0037072A" w:rsidP="0037072A">
      <w:pPr>
        <w:pStyle w:val="notetext"/>
      </w:pPr>
      <w:r w:rsidRPr="00322F3B">
        <w:t>Note 2:</w:t>
      </w:r>
      <w:r w:rsidRPr="00322F3B">
        <w:tab/>
        <w:t>Section</w:t>
      </w:r>
      <w:r w:rsidR="00825006" w:rsidRPr="00322F3B">
        <w:t> </w:t>
      </w:r>
      <w:r w:rsidRPr="00322F3B">
        <w:t>40</w:t>
      </w:r>
      <w:r w:rsidR="009953FD">
        <w:noBreakHyphen/>
      </w:r>
      <w:r w:rsidRPr="00322F3B">
        <w:t xml:space="preserve">293 applies if the R&amp;D partnership can deduct an amount under </w:t>
      </w:r>
      <w:r w:rsidR="009953FD">
        <w:t>section 4</w:t>
      </w:r>
      <w:r w:rsidRPr="00322F3B">
        <w:t>0</w:t>
      </w:r>
      <w:r w:rsidR="009953FD">
        <w:noBreakHyphen/>
      </w:r>
      <w:r w:rsidRPr="00322F3B">
        <w:t>25, as that section applies apart from this Division and former section</w:t>
      </w:r>
      <w:r w:rsidR="00825006" w:rsidRPr="00322F3B">
        <w:t> </w:t>
      </w:r>
      <w:r w:rsidRPr="00322F3B">
        <w:t xml:space="preserve">73BC of the </w:t>
      </w:r>
      <w:r w:rsidRPr="00322F3B">
        <w:rPr>
          <w:i/>
        </w:rPr>
        <w:t>Income Tax Assessment Act 1936</w:t>
      </w:r>
      <w:r w:rsidRPr="00322F3B">
        <w:t>.</w:t>
      </w:r>
    </w:p>
    <w:p w14:paraId="4B9A6174" w14:textId="5E95F1A0" w:rsidR="0037072A" w:rsidRPr="00322F3B" w:rsidRDefault="0037072A" w:rsidP="0037072A">
      <w:pPr>
        <w:pStyle w:val="subsection"/>
      </w:pPr>
      <w:r w:rsidRPr="00322F3B">
        <w:tab/>
        <w:t>(2)</w:t>
      </w:r>
      <w:r w:rsidRPr="00322F3B">
        <w:tab/>
        <w:t xml:space="preserve">If the </w:t>
      </w:r>
      <w:r w:rsidR="009953FD" w:rsidRPr="009953FD">
        <w:rPr>
          <w:position w:val="6"/>
          <w:sz w:val="16"/>
        </w:rPr>
        <w:t>*</w:t>
      </w:r>
      <w:r w:rsidRPr="00322F3B">
        <w:t xml:space="preserve">R&amp;D partnership could deduct for the event year an amount under </w:t>
      </w:r>
      <w:r w:rsidR="009953FD">
        <w:t>subsection 4</w:t>
      </w:r>
      <w:r w:rsidRPr="00322F3B">
        <w:t>0</w:t>
      </w:r>
      <w:r w:rsidR="009953FD">
        <w:noBreakHyphen/>
      </w:r>
      <w:r w:rsidRPr="00322F3B">
        <w:t>285(2) for the asset and the event if Division</w:t>
      </w:r>
      <w:r w:rsidR="00825006" w:rsidRPr="00322F3B">
        <w:t> </w:t>
      </w:r>
      <w:r w:rsidRPr="00322F3B">
        <w:t xml:space="preserve">40 applied as described in </w:t>
      </w:r>
      <w:r w:rsidR="00825006" w:rsidRPr="00322F3B">
        <w:t>paragraph (</w:t>
      </w:r>
      <w:r w:rsidRPr="00322F3B">
        <w:t>1)(e), the partner can deduct the partner’s proportion of that amount for the event year.</w:t>
      </w:r>
    </w:p>
    <w:p w14:paraId="7C998F61" w14:textId="07162429" w:rsidR="00573C1E" w:rsidRPr="00322F3B" w:rsidRDefault="00573C1E" w:rsidP="00573C1E">
      <w:pPr>
        <w:pStyle w:val="notetext"/>
      </w:pPr>
      <w:r w:rsidRPr="00322F3B">
        <w:lastRenderedPageBreak/>
        <w:t>Note 1:</w:t>
      </w:r>
      <w:r w:rsidRPr="00322F3B">
        <w:tab/>
        <w:t>A deduction under this subsection is not a notional deduction (see sub</w:t>
      </w:r>
      <w:r w:rsidR="009F5D03" w:rsidRPr="00322F3B">
        <w:t>section 3</w:t>
      </w:r>
      <w:r w:rsidRPr="00322F3B">
        <w:t>55</w:t>
      </w:r>
      <w:r w:rsidR="009953FD">
        <w:noBreakHyphen/>
      </w:r>
      <w:r w:rsidRPr="00322F3B">
        <w:t>105(2)).</w:t>
      </w:r>
    </w:p>
    <w:p w14:paraId="2A1E8030" w14:textId="00D77740" w:rsidR="00573C1E" w:rsidRPr="00322F3B" w:rsidRDefault="00573C1E" w:rsidP="00573C1E">
      <w:pPr>
        <w:pStyle w:val="notetext"/>
      </w:pPr>
      <w:r w:rsidRPr="00322F3B">
        <w:t>Note 2:</w:t>
      </w:r>
      <w:r w:rsidRPr="00322F3B">
        <w:tab/>
        <w:t xml:space="preserve">A deduction under this subsection will result in a catch up amount for the partner (see </w:t>
      </w:r>
      <w:r w:rsidR="009F5D03" w:rsidRPr="00322F3B">
        <w:t>section 3</w:t>
      </w:r>
      <w:r w:rsidRPr="00322F3B">
        <w:t>55</w:t>
      </w:r>
      <w:r w:rsidR="009953FD">
        <w:noBreakHyphen/>
      </w:r>
      <w:r w:rsidRPr="00322F3B">
        <w:t>467).</w:t>
      </w:r>
    </w:p>
    <w:p w14:paraId="6F288654" w14:textId="3976BCC2" w:rsidR="00573C1E" w:rsidRPr="00322F3B" w:rsidRDefault="00573C1E" w:rsidP="00573C1E">
      <w:pPr>
        <w:pStyle w:val="subsection"/>
      </w:pPr>
      <w:r w:rsidRPr="00322F3B">
        <w:tab/>
        <w:t>(3)</w:t>
      </w:r>
      <w:r w:rsidRPr="00322F3B">
        <w:tab/>
        <w:t xml:space="preserve">If an amount would be included in the </w:t>
      </w:r>
      <w:r w:rsidR="009953FD" w:rsidRPr="009953FD">
        <w:rPr>
          <w:position w:val="6"/>
          <w:sz w:val="16"/>
        </w:rPr>
        <w:t>*</w:t>
      </w:r>
      <w:r w:rsidRPr="00322F3B">
        <w:t xml:space="preserve">R&amp;D partnership’s assessable income for the event year under </w:t>
      </w:r>
      <w:r w:rsidR="009953FD">
        <w:t>subsection 4</w:t>
      </w:r>
      <w:r w:rsidRPr="00322F3B">
        <w:t>0</w:t>
      </w:r>
      <w:r w:rsidR="009953FD">
        <w:noBreakHyphen/>
      </w:r>
      <w:r w:rsidRPr="00322F3B">
        <w:t>285(1) for the asset and the event if Division 40 applied as described in paragraph (1)(e), the partner’s proportion of that amount is included in the partner’s assessable income for the event year.</w:t>
      </w:r>
    </w:p>
    <w:p w14:paraId="00B63D01" w14:textId="4B5B43D2" w:rsidR="00573C1E" w:rsidRPr="00322F3B" w:rsidRDefault="00573C1E" w:rsidP="00573C1E">
      <w:pPr>
        <w:pStyle w:val="notetext"/>
      </w:pPr>
      <w:r w:rsidRPr="00322F3B">
        <w:t>Note:</w:t>
      </w:r>
      <w:r w:rsidRPr="00322F3B">
        <w:tab/>
        <w:t xml:space="preserve">Some or all of the amount included in the partner’s assessable income may result in a clawback amount for the partner (see </w:t>
      </w:r>
      <w:r w:rsidR="009F5D03" w:rsidRPr="00322F3B">
        <w:t>section 3</w:t>
      </w:r>
      <w:r w:rsidRPr="00322F3B">
        <w:t>55</w:t>
      </w:r>
      <w:r w:rsidR="009953FD">
        <w:noBreakHyphen/>
      </w:r>
      <w:r w:rsidRPr="00322F3B">
        <w:t>448).</w:t>
      </w:r>
    </w:p>
    <w:p w14:paraId="6A4F05D5" w14:textId="14E0DAE6" w:rsidR="0037072A" w:rsidRPr="00322F3B" w:rsidRDefault="0037072A" w:rsidP="0037072A">
      <w:pPr>
        <w:pStyle w:val="ActHead5"/>
      </w:pPr>
      <w:bookmarkStart w:id="335" w:name="_Toc201755813"/>
      <w:r w:rsidRPr="00322F3B">
        <w:rPr>
          <w:rStyle w:val="CharSectno"/>
        </w:rPr>
        <w:t>355</w:t>
      </w:r>
      <w:r w:rsidR="009953FD">
        <w:rPr>
          <w:rStyle w:val="CharSectno"/>
        </w:rPr>
        <w:noBreakHyphen/>
      </w:r>
      <w:r w:rsidRPr="00322F3B">
        <w:rPr>
          <w:rStyle w:val="CharSectno"/>
        </w:rPr>
        <w:t>530</w:t>
      </w:r>
      <w:r w:rsidRPr="00322F3B">
        <w:t xml:space="preserve">  Implications for partner’s aggregated turnover</w:t>
      </w:r>
      <w:bookmarkEnd w:id="335"/>
    </w:p>
    <w:p w14:paraId="749FBE9A" w14:textId="73B5FDF4" w:rsidR="0037072A" w:rsidRPr="00322F3B" w:rsidRDefault="0037072A" w:rsidP="0037072A">
      <w:pPr>
        <w:pStyle w:val="subsection"/>
      </w:pPr>
      <w:r w:rsidRPr="00322F3B">
        <w:tab/>
      </w:r>
      <w:r w:rsidRPr="00322F3B">
        <w:tab/>
      </w:r>
      <w:r w:rsidR="00573C1E" w:rsidRPr="00322F3B">
        <w:t xml:space="preserve">For the purposes of </w:t>
      </w:r>
      <w:r w:rsidR="009F5D03" w:rsidRPr="00322F3B">
        <w:t>section 3</w:t>
      </w:r>
      <w:r w:rsidRPr="00322F3B">
        <w:t>55</w:t>
      </w:r>
      <w:r w:rsidR="009953FD">
        <w:noBreakHyphen/>
      </w:r>
      <w:r w:rsidRPr="00322F3B">
        <w:t>100 (tax offsets for R&amp;D), if:</w:t>
      </w:r>
    </w:p>
    <w:p w14:paraId="2F6019C6" w14:textId="4E0B1170"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R&amp;D entity is a partner of an </w:t>
      </w:r>
      <w:r w:rsidR="009953FD" w:rsidRPr="009953FD">
        <w:rPr>
          <w:position w:val="6"/>
          <w:sz w:val="16"/>
        </w:rPr>
        <w:t>*</w:t>
      </w:r>
      <w:r w:rsidRPr="00322F3B">
        <w:t>R&amp;D partnership at some time during an income year; and</w:t>
      </w:r>
    </w:p>
    <w:p w14:paraId="14C99647" w14:textId="4D048CB9" w:rsidR="0037072A" w:rsidRPr="00322F3B" w:rsidRDefault="0037072A" w:rsidP="0037072A">
      <w:pPr>
        <w:pStyle w:val="paragraph"/>
      </w:pPr>
      <w:r w:rsidRPr="00322F3B">
        <w:tab/>
        <w:t>(b)</w:t>
      </w:r>
      <w:r w:rsidRPr="00322F3B">
        <w:tab/>
        <w:t xml:space="preserve">the partner’s </w:t>
      </w:r>
      <w:r w:rsidR="009953FD" w:rsidRPr="009953FD">
        <w:rPr>
          <w:position w:val="6"/>
          <w:sz w:val="16"/>
        </w:rPr>
        <w:t>*</w:t>
      </w:r>
      <w:r w:rsidRPr="00322F3B">
        <w:t xml:space="preserve">aggregated turnover for the income year does not include the R&amp;D partnership’s </w:t>
      </w:r>
      <w:r w:rsidR="009953FD" w:rsidRPr="009953FD">
        <w:rPr>
          <w:position w:val="6"/>
          <w:sz w:val="16"/>
        </w:rPr>
        <w:t>*</w:t>
      </w:r>
      <w:r w:rsidRPr="00322F3B">
        <w:t>annual turnover for the income year;</w:t>
      </w:r>
    </w:p>
    <w:p w14:paraId="1496D100" w14:textId="472A09EB" w:rsidR="0037072A" w:rsidRPr="00322F3B" w:rsidRDefault="0037072A" w:rsidP="0037072A">
      <w:pPr>
        <w:pStyle w:val="subsection2"/>
      </w:pPr>
      <w:r w:rsidRPr="00322F3B">
        <w:t xml:space="preserve">the partner’s aggregated turnover for the income year includes the </w:t>
      </w:r>
      <w:r w:rsidR="009953FD" w:rsidRPr="009953FD">
        <w:rPr>
          <w:position w:val="6"/>
          <w:sz w:val="16"/>
        </w:rPr>
        <w:t>*</w:t>
      </w:r>
      <w:r w:rsidRPr="00322F3B">
        <w:t>partner’s proportion of the R&amp;D partnership’s annual turnover for the income year.</w:t>
      </w:r>
    </w:p>
    <w:p w14:paraId="78DCB11B" w14:textId="4DA8E2E8" w:rsidR="0037072A" w:rsidRPr="00322F3B" w:rsidRDefault="0037072A" w:rsidP="0037072A">
      <w:pPr>
        <w:pStyle w:val="ActHead5"/>
      </w:pPr>
      <w:bookmarkStart w:id="336" w:name="_Toc201755814"/>
      <w:r w:rsidRPr="00322F3B">
        <w:rPr>
          <w:rStyle w:val="CharSectno"/>
        </w:rPr>
        <w:t>355</w:t>
      </w:r>
      <w:r w:rsidR="009953FD">
        <w:rPr>
          <w:rStyle w:val="CharSectno"/>
        </w:rPr>
        <w:noBreakHyphen/>
      </w:r>
      <w:r w:rsidRPr="00322F3B">
        <w:rPr>
          <w:rStyle w:val="CharSectno"/>
        </w:rPr>
        <w:t>535</w:t>
      </w:r>
      <w:r w:rsidRPr="00322F3B">
        <w:t xml:space="preserve">  Disposal of R&amp;D results for R&amp;D partnerships</w:t>
      </w:r>
      <w:bookmarkEnd w:id="336"/>
    </w:p>
    <w:p w14:paraId="45835D48" w14:textId="3E2D01FD" w:rsidR="0037072A" w:rsidRPr="00322F3B" w:rsidRDefault="0037072A" w:rsidP="0037072A">
      <w:pPr>
        <w:pStyle w:val="subsection"/>
      </w:pPr>
      <w:r w:rsidRPr="00322F3B">
        <w:tab/>
      </w:r>
      <w:r w:rsidRPr="00322F3B">
        <w:tab/>
        <w:t xml:space="preserve">In addition to its application apart from this section, </w:t>
      </w:r>
      <w:r w:rsidR="009F5D03" w:rsidRPr="00322F3B">
        <w:t>section 3</w:t>
      </w:r>
      <w:r w:rsidRPr="00322F3B">
        <w:t>55</w:t>
      </w:r>
      <w:r w:rsidR="009953FD">
        <w:noBreakHyphen/>
      </w:r>
      <w:r w:rsidRPr="00322F3B">
        <w:t xml:space="preserve">410 (disposal of R&amp;D results) also applies to each partner of an </w:t>
      </w:r>
      <w:r w:rsidR="009953FD" w:rsidRPr="009953FD">
        <w:rPr>
          <w:position w:val="6"/>
          <w:sz w:val="16"/>
        </w:rPr>
        <w:t>*</w:t>
      </w:r>
      <w:r w:rsidRPr="00322F3B">
        <w:t>R&amp;D partnership with such changes as are appropriate having regard to:</w:t>
      </w:r>
    </w:p>
    <w:p w14:paraId="5B9E7264" w14:textId="6081F5DF" w:rsidR="0037072A" w:rsidRPr="00322F3B" w:rsidRDefault="0037072A" w:rsidP="0037072A">
      <w:pPr>
        <w:pStyle w:val="paragraph"/>
      </w:pPr>
      <w:r w:rsidRPr="00322F3B">
        <w:tab/>
        <w:t>(a)</w:t>
      </w:r>
      <w:r w:rsidRPr="00322F3B">
        <w:tab/>
        <w:t xml:space="preserve">amounts (the </w:t>
      </w:r>
      <w:r w:rsidRPr="00322F3B">
        <w:rPr>
          <w:b/>
          <w:i/>
        </w:rPr>
        <w:t>results amounts</w:t>
      </w:r>
      <w:r w:rsidRPr="00322F3B">
        <w:t>) of a kind set out in subparagraphs</w:t>
      </w:r>
      <w:r w:rsidR="00825006" w:rsidRPr="00322F3B">
        <w:t> </w:t>
      </w:r>
      <w:r w:rsidRPr="00322F3B">
        <w:t>355</w:t>
      </w:r>
      <w:r w:rsidR="009953FD">
        <w:noBreakHyphen/>
      </w:r>
      <w:r w:rsidRPr="00322F3B">
        <w:t>410(1)(b)(i) to (v) that the R&amp;D partnership receives or becomes entitled to receive in an income year; and</w:t>
      </w:r>
    </w:p>
    <w:p w14:paraId="68973AFF" w14:textId="5C29ABED" w:rsidR="0037072A" w:rsidRPr="00322F3B" w:rsidRDefault="0037072A" w:rsidP="0037072A">
      <w:pPr>
        <w:pStyle w:val="paragraph"/>
      </w:pPr>
      <w:r w:rsidRPr="00322F3B">
        <w:tab/>
        <w:t>(b)</w:t>
      </w:r>
      <w:r w:rsidRPr="00322F3B">
        <w:tab/>
        <w:t xml:space="preserve">the principle that any amount to be included in the partner’s assessable income for the income year for a results amount </w:t>
      </w:r>
      <w:r w:rsidRPr="00322F3B">
        <w:lastRenderedPageBreak/>
        <w:t>should be the partner’s proportion of the amount arising under sub</w:t>
      </w:r>
      <w:r w:rsidR="009F5D03" w:rsidRPr="00322F3B">
        <w:t>section 3</w:t>
      </w:r>
      <w:r w:rsidRPr="00322F3B">
        <w:t>55</w:t>
      </w:r>
      <w:r w:rsidR="009953FD">
        <w:noBreakHyphen/>
      </w:r>
      <w:r w:rsidRPr="00322F3B">
        <w:t>410(2) for the results amount.</w:t>
      </w:r>
    </w:p>
    <w:p w14:paraId="0CBF2C38" w14:textId="60B47BC5" w:rsidR="0037072A" w:rsidRPr="00322F3B" w:rsidRDefault="0037072A" w:rsidP="0037072A">
      <w:pPr>
        <w:pStyle w:val="notetext"/>
      </w:pPr>
      <w:r w:rsidRPr="00322F3B">
        <w:t>Note:</w:t>
      </w:r>
      <w:r w:rsidRPr="00322F3B">
        <w:tab/>
        <w:t xml:space="preserve">The ordinary application of </w:t>
      </w:r>
      <w:r w:rsidR="009F5D03" w:rsidRPr="00322F3B">
        <w:t>section 3</w:t>
      </w:r>
      <w:r w:rsidRPr="00322F3B">
        <w:t>55</w:t>
      </w:r>
      <w:r w:rsidR="009953FD">
        <w:noBreakHyphen/>
      </w:r>
      <w:r w:rsidRPr="00322F3B">
        <w:t>410 will apply to any of the partner’s deductions under this Division that do not relate to the R&amp;D partnership.</w:t>
      </w:r>
    </w:p>
    <w:p w14:paraId="1D10232F" w14:textId="35F8F3A0" w:rsidR="0037072A" w:rsidRPr="00322F3B" w:rsidRDefault="0037072A" w:rsidP="0037072A">
      <w:pPr>
        <w:pStyle w:val="ActHead5"/>
      </w:pPr>
      <w:bookmarkStart w:id="337" w:name="_Toc201755815"/>
      <w:r w:rsidRPr="00322F3B">
        <w:rPr>
          <w:rStyle w:val="CharSectno"/>
        </w:rPr>
        <w:t>355</w:t>
      </w:r>
      <w:r w:rsidR="009953FD">
        <w:rPr>
          <w:rStyle w:val="CharSectno"/>
        </w:rPr>
        <w:noBreakHyphen/>
      </w:r>
      <w:r w:rsidRPr="00322F3B">
        <w:rPr>
          <w:rStyle w:val="CharSectno"/>
        </w:rPr>
        <w:t>540</w:t>
      </w:r>
      <w:r w:rsidRPr="00322F3B">
        <w:t xml:space="preserve">  Application of recoupment rules</w:t>
      </w:r>
      <w:bookmarkEnd w:id="337"/>
    </w:p>
    <w:p w14:paraId="0F227674" w14:textId="77777777" w:rsidR="0037072A" w:rsidRPr="00322F3B" w:rsidRDefault="0037072A" w:rsidP="0037072A">
      <w:pPr>
        <w:pStyle w:val="subsection"/>
      </w:pPr>
      <w:r w:rsidRPr="00322F3B">
        <w:tab/>
        <w:t>(1)</w:t>
      </w:r>
      <w:r w:rsidRPr="00322F3B">
        <w:tab/>
        <w:t>If:</w:t>
      </w:r>
    </w:p>
    <w:p w14:paraId="3826F258" w14:textId="1DFF242A"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R&amp;D partnership incurs expenditure (the </w:t>
      </w:r>
      <w:r w:rsidRPr="00322F3B">
        <w:rPr>
          <w:b/>
          <w:i/>
        </w:rPr>
        <w:t>partnership expenditure</w:t>
      </w:r>
      <w:r w:rsidRPr="00322F3B">
        <w:t xml:space="preserve">) on </w:t>
      </w:r>
      <w:r w:rsidR="009953FD" w:rsidRPr="009953FD">
        <w:rPr>
          <w:position w:val="6"/>
          <w:sz w:val="16"/>
        </w:rPr>
        <w:t>*</w:t>
      </w:r>
      <w:r w:rsidRPr="00322F3B">
        <w:t>R&amp;D activities; and</w:t>
      </w:r>
    </w:p>
    <w:p w14:paraId="492BE845" w14:textId="579D3C89"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 xml:space="preserve">R&amp;D entity (the </w:t>
      </w:r>
      <w:r w:rsidRPr="00322F3B">
        <w:rPr>
          <w:b/>
          <w:i/>
        </w:rPr>
        <w:t>partner</w:t>
      </w:r>
      <w:r w:rsidRPr="00322F3B">
        <w:t xml:space="preserve">)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 xml:space="preserve">tax offset because it can, under </w:t>
      </w:r>
      <w:r w:rsidR="009F5D03" w:rsidRPr="00322F3B">
        <w:t>section 3</w:t>
      </w:r>
      <w:r w:rsidRPr="00322F3B">
        <w:t>55</w:t>
      </w:r>
      <w:r w:rsidR="009953FD">
        <w:noBreakHyphen/>
      </w:r>
      <w:r w:rsidRPr="00322F3B">
        <w:t>205 or 355</w:t>
      </w:r>
      <w:r w:rsidR="009953FD">
        <w:noBreakHyphen/>
      </w:r>
      <w:r w:rsidRPr="00322F3B">
        <w:t>480, deduct some or all of that expenditure; and</w:t>
      </w:r>
    </w:p>
    <w:p w14:paraId="347A71CA" w14:textId="0DE9312B" w:rsidR="0037072A" w:rsidRPr="00322F3B" w:rsidRDefault="0037072A" w:rsidP="0037072A">
      <w:pPr>
        <w:pStyle w:val="paragraph"/>
      </w:pPr>
      <w:r w:rsidRPr="00322F3B">
        <w:tab/>
        <w:t>(c)</w:t>
      </w:r>
      <w:r w:rsidRPr="00322F3B">
        <w:tab/>
        <w:t xml:space="preserve">the R&amp;D partnership receives an amount as a </w:t>
      </w:r>
      <w:r w:rsidR="009953FD" w:rsidRPr="009953FD">
        <w:rPr>
          <w:position w:val="6"/>
          <w:sz w:val="16"/>
        </w:rPr>
        <w:t>*</w:t>
      </w:r>
      <w:r w:rsidRPr="00322F3B">
        <w:t>recoupment of any or all of the partnership expenditure;</w:t>
      </w:r>
    </w:p>
    <w:p w14:paraId="586C1A3D" w14:textId="6C673454" w:rsidR="0037072A" w:rsidRPr="00322F3B" w:rsidRDefault="0037072A" w:rsidP="0037072A">
      <w:pPr>
        <w:pStyle w:val="subsection2"/>
      </w:pPr>
      <w:r w:rsidRPr="00322F3B">
        <w:t>the partner is taken, for the purposes of Subdivisions</w:t>
      </w:r>
      <w:r w:rsidR="00825006" w:rsidRPr="00322F3B">
        <w:t> </w:t>
      </w:r>
      <w:r w:rsidRPr="00322F3B">
        <w:t>20</w:t>
      </w:r>
      <w:r w:rsidR="009953FD">
        <w:noBreakHyphen/>
      </w:r>
      <w:r w:rsidRPr="00322F3B">
        <w:t>A and 355</w:t>
      </w:r>
      <w:r w:rsidR="009953FD">
        <w:noBreakHyphen/>
      </w:r>
      <w:r w:rsidRPr="00322F3B">
        <w:t>G:</w:t>
      </w:r>
    </w:p>
    <w:p w14:paraId="4637776B" w14:textId="77777777" w:rsidR="0037072A" w:rsidRPr="00322F3B" w:rsidRDefault="0037072A" w:rsidP="0037072A">
      <w:pPr>
        <w:pStyle w:val="paragraph"/>
      </w:pPr>
      <w:r w:rsidRPr="00322F3B">
        <w:tab/>
        <w:t>(d)</w:t>
      </w:r>
      <w:r w:rsidRPr="00322F3B">
        <w:tab/>
        <w:t>to have incurred the partner’s proportion of the partnership expenditure when the R&amp;D partnership incurred that expenditure; and</w:t>
      </w:r>
    </w:p>
    <w:p w14:paraId="58ED14DE" w14:textId="77777777" w:rsidR="0037072A" w:rsidRPr="00322F3B" w:rsidRDefault="0037072A" w:rsidP="0037072A">
      <w:pPr>
        <w:pStyle w:val="paragraph"/>
      </w:pPr>
      <w:r w:rsidRPr="00322F3B">
        <w:tab/>
        <w:t>(e)</w:t>
      </w:r>
      <w:r w:rsidRPr="00322F3B">
        <w:tab/>
        <w:t>to have received the partner’s proportion of the recoupment when the R&amp;D partnership received the recoupment.</w:t>
      </w:r>
    </w:p>
    <w:p w14:paraId="1A46700D" w14:textId="77777777" w:rsidR="0037072A" w:rsidRPr="00322F3B" w:rsidRDefault="0037072A" w:rsidP="0037072A">
      <w:pPr>
        <w:pStyle w:val="subsection"/>
      </w:pPr>
      <w:r w:rsidRPr="00322F3B">
        <w:tab/>
        <w:t>(2)</w:t>
      </w:r>
      <w:r w:rsidRPr="00322F3B">
        <w:tab/>
        <w:t>If:</w:t>
      </w:r>
    </w:p>
    <w:p w14:paraId="1B456FAD" w14:textId="341AFBCA"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R&amp;D entity (the </w:t>
      </w:r>
      <w:r w:rsidRPr="00322F3B">
        <w:rPr>
          <w:b/>
          <w:i/>
        </w:rPr>
        <w:t>partner</w:t>
      </w:r>
      <w:r w:rsidRPr="00322F3B">
        <w:t xml:space="preserve">)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 xml:space="preserve">tax offset because it can, under </w:t>
      </w:r>
      <w:r w:rsidR="009F5D03" w:rsidRPr="00322F3B">
        <w:t>section 3</w:t>
      </w:r>
      <w:r w:rsidRPr="00322F3B">
        <w:t>55</w:t>
      </w:r>
      <w:r w:rsidR="009953FD">
        <w:noBreakHyphen/>
      </w:r>
      <w:r w:rsidRPr="00322F3B">
        <w:t>520, deduct an amount for an income year for an asset; and</w:t>
      </w:r>
    </w:p>
    <w:p w14:paraId="51DA083A" w14:textId="1D8413E1" w:rsidR="0037072A" w:rsidRPr="00322F3B" w:rsidRDefault="0037072A" w:rsidP="0037072A">
      <w:pPr>
        <w:pStyle w:val="paragraph"/>
      </w:pPr>
      <w:r w:rsidRPr="00322F3B">
        <w:tab/>
        <w:t>(b)</w:t>
      </w:r>
      <w:r w:rsidRPr="00322F3B">
        <w:tab/>
        <w:t xml:space="preserve">the applicable </w:t>
      </w:r>
      <w:r w:rsidR="009953FD" w:rsidRPr="009953FD">
        <w:rPr>
          <w:position w:val="6"/>
          <w:sz w:val="16"/>
        </w:rPr>
        <w:t>*</w:t>
      </w:r>
      <w:r w:rsidRPr="00322F3B">
        <w:t xml:space="preserve">R&amp;D partnership receives an amount as a </w:t>
      </w:r>
      <w:r w:rsidR="009953FD" w:rsidRPr="009953FD">
        <w:rPr>
          <w:position w:val="6"/>
          <w:sz w:val="16"/>
        </w:rPr>
        <w:t>*</w:t>
      </w:r>
      <w:r w:rsidRPr="00322F3B">
        <w:t xml:space="preserve">recoupment of any or all of the R&amp;D partnership’s expenditure included in the </w:t>
      </w:r>
      <w:r w:rsidR="009953FD" w:rsidRPr="009953FD">
        <w:rPr>
          <w:position w:val="6"/>
          <w:sz w:val="16"/>
        </w:rPr>
        <w:t>*</w:t>
      </w:r>
      <w:r w:rsidRPr="00322F3B">
        <w:t>cost of the asset for the purposes of the application of Division</w:t>
      </w:r>
      <w:r w:rsidR="00825006" w:rsidRPr="00322F3B">
        <w:t> </w:t>
      </w:r>
      <w:r w:rsidRPr="00322F3B">
        <w:t>40 as described in paragraph</w:t>
      </w:r>
      <w:r w:rsidR="00825006" w:rsidRPr="00322F3B">
        <w:t> </w:t>
      </w:r>
      <w:r w:rsidRPr="00322F3B">
        <w:t>355</w:t>
      </w:r>
      <w:r w:rsidR="009953FD">
        <w:noBreakHyphen/>
      </w:r>
      <w:r w:rsidRPr="00322F3B">
        <w:t>520(1)(d);</w:t>
      </w:r>
    </w:p>
    <w:p w14:paraId="347A84BE" w14:textId="484D700E" w:rsidR="0037072A" w:rsidRPr="00322F3B" w:rsidRDefault="0037072A" w:rsidP="0037072A">
      <w:pPr>
        <w:pStyle w:val="subsection2"/>
      </w:pPr>
      <w:r w:rsidRPr="00322F3B">
        <w:t>the partner is taken, for the purposes of Subdivisions</w:t>
      </w:r>
      <w:r w:rsidR="00825006" w:rsidRPr="00322F3B">
        <w:t> </w:t>
      </w:r>
      <w:r w:rsidRPr="00322F3B">
        <w:t>20</w:t>
      </w:r>
      <w:r w:rsidR="009953FD">
        <w:noBreakHyphen/>
      </w:r>
      <w:r w:rsidRPr="00322F3B">
        <w:t>A and 355</w:t>
      </w:r>
      <w:r w:rsidR="009953FD">
        <w:noBreakHyphen/>
      </w:r>
      <w:r w:rsidRPr="00322F3B">
        <w:t>G:</w:t>
      </w:r>
    </w:p>
    <w:p w14:paraId="5B434789" w14:textId="77777777" w:rsidR="0037072A" w:rsidRPr="00322F3B" w:rsidRDefault="0037072A" w:rsidP="0037072A">
      <w:pPr>
        <w:pStyle w:val="paragraph"/>
      </w:pPr>
      <w:r w:rsidRPr="00322F3B">
        <w:lastRenderedPageBreak/>
        <w:tab/>
        <w:t>(c)</w:t>
      </w:r>
      <w:r w:rsidRPr="00322F3B">
        <w:tab/>
        <w:t>to have incurred the partner’s proportion of that expenditure when the R&amp;D partnership incurred that expenditure; and</w:t>
      </w:r>
    </w:p>
    <w:p w14:paraId="3F1C3CCB" w14:textId="77777777" w:rsidR="0037072A" w:rsidRPr="00322F3B" w:rsidRDefault="0037072A" w:rsidP="0037072A">
      <w:pPr>
        <w:pStyle w:val="paragraph"/>
      </w:pPr>
      <w:r w:rsidRPr="00322F3B">
        <w:tab/>
        <w:t>(d)</w:t>
      </w:r>
      <w:r w:rsidRPr="00322F3B">
        <w:tab/>
        <w:t>to have received the partner’s proportion of the recoupment when the R&amp;D partnership received the recoupment.</w:t>
      </w:r>
    </w:p>
    <w:p w14:paraId="39551269" w14:textId="2894096F" w:rsidR="0037072A" w:rsidRPr="00322F3B" w:rsidRDefault="0037072A" w:rsidP="0037072A">
      <w:pPr>
        <w:pStyle w:val="ActHead5"/>
      </w:pPr>
      <w:bookmarkStart w:id="338" w:name="_Toc201755816"/>
      <w:r w:rsidRPr="00322F3B">
        <w:rPr>
          <w:rStyle w:val="CharSectno"/>
        </w:rPr>
        <w:t>355</w:t>
      </w:r>
      <w:r w:rsidR="009953FD">
        <w:rPr>
          <w:rStyle w:val="CharSectno"/>
        </w:rPr>
        <w:noBreakHyphen/>
      </w:r>
      <w:r w:rsidRPr="00322F3B">
        <w:rPr>
          <w:rStyle w:val="CharSectno"/>
        </w:rPr>
        <w:t>545</w:t>
      </w:r>
      <w:r w:rsidRPr="00322F3B">
        <w:t xml:space="preserve">  Relevance for net income, and losses, of the R&amp;D partnership</w:t>
      </w:r>
      <w:bookmarkEnd w:id="338"/>
    </w:p>
    <w:p w14:paraId="0FB017BF" w14:textId="2D5C5E58" w:rsidR="0037072A" w:rsidRPr="00322F3B" w:rsidRDefault="0037072A" w:rsidP="0037072A">
      <w:pPr>
        <w:pStyle w:val="subsection"/>
      </w:pPr>
      <w:r w:rsidRPr="00322F3B">
        <w:tab/>
      </w:r>
      <w:r w:rsidRPr="00322F3B">
        <w:tab/>
        <w:t xml:space="preserve">For an </w:t>
      </w:r>
      <w:r w:rsidR="009953FD" w:rsidRPr="009953FD">
        <w:rPr>
          <w:position w:val="6"/>
          <w:sz w:val="16"/>
        </w:rPr>
        <w:t>*</w:t>
      </w:r>
      <w:r w:rsidRPr="00322F3B">
        <w:t xml:space="preserve">R&amp;D entity that is a partner of an </w:t>
      </w:r>
      <w:r w:rsidR="009953FD" w:rsidRPr="009953FD">
        <w:rPr>
          <w:position w:val="6"/>
          <w:sz w:val="16"/>
        </w:rPr>
        <w:t>*</w:t>
      </w:r>
      <w:r w:rsidRPr="00322F3B">
        <w:t>R&amp;D partnership, none of the following:</w:t>
      </w:r>
    </w:p>
    <w:p w14:paraId="718BA671" w14:textId="77777777" w:rsidR="0037072A" w:rsidRPr="00322F3B" w:rsidRDefault="0037072A" w:rsidP="0037072A">
      <w:pPr>
        <w:pStyle w:val="paragraph"/>
      </w:pPr>
      <w:r w:rsidRPr="00322F3B">
        <w:tab/>
        <w:t>(a)</w:t>
      </w:r>
      <w:r w:rsidRPr="00322F3B">
        <w:tab/>
        <w:t>any expenditure the R&amp;D entity is taken to have incurred because of this Subdivision;</w:t>
      </w:r>
    </w:p>
    <w:p w14:paraId="157D35C3" w14:textId="77777777" w:rsidR="0037072A" w:rsidRPr="00322F3B" w:rsidRDefault="0037072A" w:rsidP="0037072A">
      <w:pPr>
        <w:pStyle w:val="paragraph"/>
      </w:pPr>
      <w:r w:rsidRPr="00322F3B">
        <w:tab/>
        <w:t>(b)</w:t>
      </w:r>
      <w:r w:rsidRPr="00322F3B">
        <w:tab/>
        <w:t>any amount the R&amp;D entity can deduct under this Subdivision;</w:t>
      </w:r>
    </w:p>
    <w:p w14:paraId="7F84454A" w14:textId="3FAF8EB9" w:rsidR="0037072A" w:rsidRPr="00322F3B" w:rsidRDefault="0037072A" w:rsidP="0037072A">
      <w:pPr>
        <w:pStyle w:val="paragraph"/>
      </w:pPr>
      <w:r w:rsidRPr="00322F3B">
        <w:tab/>
        <w:t>(c)</w:t>
      </w:r>
      <w:r w:rsidRPr="00322F3B">
        <w:tab/>
        <w:t xml:space="preserve">any </w:t>
      </w:r>
      <w:r w:rsidR="009953FD" w:rsidRPr="009953FD">
        <w:rPr>
          <w:position w:val="6"/>
          <w:sz w:val="16"/>
        </w:rPr>
        <w:t>*</w:t>
      </w:r>
      <w:r w:rsidRPr="00322F3B">
        <w:t>recoupment the R&amp;D entity is taken to have received because of this Subdivision;</w:t>
      </w:r>
    </w:p>
    <w:p w14:paraId="106324B7" w14:textId="6741FD04" w:rsidR="0037072A" w:rsidRPr="00322F3B" w:rsidRDefault="0037072A" w:rsidP="0037072A">
      <w:pPr>
        <w:pStyle w:val="subsection2"/>
      </w:pPr>
      <w:r w:rsidRPr="00322F3B">
        <w:t xml:space="preserve">are to be taken into account in determining the </w:t>
      </w:r>
      <w:r w:rsidR="009953FD" w:rsidRPr="009953FD">
        <w:rPr>
          <w:position w:val="6"/>
          <w:sz w:val="16"/>
        </w:rPr>
        <w:t>*</w:t>
      </w:r>
      <w:r w:rsidRPr="00322F3B">
        <w:t xml:space="preserve">net income of the R&amp;D partnership, or any </w:t>
      </w:r>
      <w:r w:rsidR="009953FD" w:rsidRPr="009953FD">
        <w:rPr>
          <w:position w:val="6"/>
          <w:sz w:val="16"/>
        </w:rPr>
        <w:t>*</w:t>
      </w:r>
      <w:r w:rsidRPr="00322F3B">
        <w:t>partnership loss of the R&amp;D partnership, for an income year.</w:t>
      </w:r>
    </w:p>
    <w:p w14:paraId="46844BA2" w14:textId="37D7A6F3" w:rsidR="0037072A" w:rsidRPr="00322F3B" w:rsidRDefault="0037072A" w:rsidP="0037072A">
      <w:pPr>
        <w:pStyle w:val="ActHead4"/>
      </w:pPr>
      <w:bookmarkStart w:id="339" w:name="_Toc201755817"/>
      <w:r w:rsidRPr="00322F3B">
        <w:rPr>
          <w:rStyle w:val="CharSubdNo"/>
        </w:rPr>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K</w:t>
      </w:r>
      <w:r w:rsidRPr="00322F3B">
        <w:t>—</w:t>
      </w:r>
      <w:r w:rsidRPr="00322F3B">
        <w:rPr>
          <w:rStyle w:val="CharSubdText"/>
        </w:rPr>
        <w:t>Application to Cooperative Research Centres</w:t>
      </w:r>
      <w:bookmarkEnd w:id="339"/>
    </w:p>
    <w:p w14:paraId="5C5666CF" w14:textId="77777777" w:rsidR="0037072A" w:rsidRPr="00322F3B" w:rsidRDefault="0037072A" w:rsidP="0037072A">
      <w:pPr>
        <w:pStyle w:val="TofSectsHeading"/>
        <w:numPr>
          <w:ilvl w:val="12"/>
          <w:numId w:val="0"/>
        </w:numPr>
      </w:pPr>
      <w:r w:rsidRPr="00322F3B">
        <w:t>Table of sections</w:t>
      </w:r>
    </w:p>
    <w:p w14:paraId="79B2EEAF" w14:textId="4276DF9C" w:rsidR="0037072A" w:rsidRPr="00322F3B" w:rsidRDefault="0037072A" w:rsidP="0037072A">
      <w:pPr>
        <w:pStyle w:val="TofSectsSection"/>
        <w:numPr>
          <w:ilvl w:val="12"/>
          <w:numId w:val="0"/>
        </w:numPr>
        <w:ind w:left="1588" w:hanging="794"/>
      </w:pPr>
      <w:r w:rsidRPr="00322F3B">
        <w:t>355</w:t>
      </w:r>
      <w:r w:rsidR="009953FD">
        <w:noBreakHyphen/>
      </w:r>
      <w:r w:rsidRPr="00322F3B">
        <w:t>580</w:t>
      </w:r>
      <w:r w:rsidRPr="00322F3B">
        <w:tab/>
        <w:t>When notional deductions for CRC contributions arise</w:t>
      </w:r>
    </w:p>
    <w:p w14:paraId="607BA775" w14:textId="2AAF9E55" w:rsidR="0037072A" w:rsidRPr="00322F3B" w:rsidRDefault="0037072A" w:rsidP="0037072A">
      <w:pPr>
        <w:pStyle w:val="ActHead5"/>
      </w:pPr>
      <w:bookmarkStart w:id="340" w:name="_Toc201755818"/>
      <w:r w:rsidRPr="00322F3B">
        <w:rPr>
          <w:rStyle w:val="CharSectno"/>
        </w:rPr>
        <w:t>355</w:t>
      </w:r>
      <w:r w:rsidR="009953FD">
        <w:rPr>
          <w:rStyle w:val="CharSectno"/>
        </w:rPr>
        <w:noBreakHyphen/>
      </w:r>
      <w:r w:rsidRPr="00322F3B">
        <w:rPr>
          <w:rStyle w:val="CharSectno"/>
        </w:rPr>
        <w:t>580</w:t>
      </w:r>
      <w:r w:rsidRPr="00322F3B">
        <w:t xml:space="preserve">  When notional deductions for CRC contributions arise</w:t>
      </w:r>
      <w:bookmarkEnd w:id="340"/>
    </w:p>
    <w:p w14:paraId="02D42553" w14:textId="77777777" w:rsidR="0037072A" w:rsidRPr="00322F3B" w:rsidRDefault="0037072A" w:rsidP="0037072A">
      <w:pPr>
        <w:pStyle w:val="SubsectionHead"/>
      </w:pPr>
      <w:r w:rsidRPr="00322F3B">
        <w:t>Monetary contributions are deductible</w:t>
      </w:r>
    </w:p>
    <w:p w14:paraId="1FA89142" w14:textId="7FC18B95" w:rsidR="0037072A" w:rsidRPr="00322F3B" w:rsidRDefault="0037072A" w:rsidP="0037072A">
      <w:pPr>
        <w:pStyle w:val="subsection"/>
      </w:pPr>
      <w:r w:rsidRPr="00322F3B">
        <w:tab/>
        <w:t>(1)</w:t>
      </w:r>
      <w:r w:rsidRPr="00322F3B">
        <w:tab/>
        <w:t xml:space="preserve">An </w:t>
      </w:r>
      <w:r w:rsidR="009953FD" w:rsidRPr="009953FD">
        <w:rPr>
          <w:position w:val="6"/>
          <w:sz w:val="16"/>
        </w:rPr>
        <w:t>*</w:t>
      </w:r>
      <w:r w:rsidRPr="00322F3B">
        <w:t>R&amp;D entity can deduct for an income year expenditure it incurs during that year to the extent that:</w:t>
      </w:r>
    </w:p>
    <w:p w14:paraId="20D95BFC" w14:textId="1B194B5B" w:rsidR="0037072A" w:rsidRPr="00322F3B" w:rsidRDefault="0037072A" w:rsidP="0037072A">
      <w:pPr>
        <w:pStyle w:val="paragraph"/>
      </w:pPr>
      <w:r w:rsidRPr="00322F3B">
        <w:tab/>
        <w:t>(a)</w:t>
      </w:r>
      <w:r w:rsidRPr="00322F3B">
        <w:tab/>
        <w:t xml:space="preserve">the expenditure is in the form of monetary contributions under the </w:t>
      </w:r>
      <w:r w:rsidR="009953FD" w:rsidRPr="009953FD">
        <w:rPr>
          <w:position w:val="6"/>
          <w:sz w:val="16"/>
        </w:rPr>
        <w:t>*</w:t>
      </w:r>
      <w:r w:rsidRPr="00322F3B">
        <w:t>CRC program; and</w:t>
      </w:r>
    </w:p>
    <w:p w14:paraId="4DAA9635" w14:textId="45F08C16" w:rsidR="0037072A" w:rsidRPr="00322F3B" w:rsidRDefault="0037072A" w:rsidP="0037072A">
      <w:pPr>
        <w:pStyle w:val="paragraph"/>
        <w:keepNext/>
      </w:pPr>
      <w:r w:rsidRPr="00322F3B">
        <w:tab/>
        <w:t>(b)</w:t>
      </w:r>
      <w:r w:rsidRPr="00322F3B">
        <w:tab/>
        <w:t xml:space="preserve">the contributions have been or will be spent under the CRC program on one or more </w:t>
      </w:r>
      <w:r w:rsidR="009953FD" w:rsidRPr="009953FD">
        <w:rPr>
          <w:position w:val="6"/>
          <w:sz w:val="16"/>
        </w:rPr>
        <w:t>*</w:t>
      </w:r>
      <w:r w:rsidRPr="00322F3B">
        <w:t xml:space="preserve">R&amp;D activities for which the R&amp;D </w:t>
      </w:r>
      <w:r w:rsidRPr="00322F3B">
        <w:lastRenderedPageBreak/>
        <w:t>entity is registered under section</w:t>
      </w:r>
      <w:r w:rsidR="00825006" w:rsidRPr="00322F3B">
        <w:t> </w:t>
      </w:r>
      <w:r w:rsidRPr="00322F3B">
        <w:t xml:space="preserve">27A of the </w:t>
      </w:r>
      <w:r w:rsidRPr="00322F3B">
        <w:rPr>
          <w:i/>
        </w:rPr>
        <w:t>Industry Research and Development Act 1986</w:t>
      </w:r>
      <w:r w:rsidRPr="00322F3B">
        <w:t xml:space="preserve"> for an income year.</w:t>
      </w:r>
    </w:p>
    <w:p w14:paraId="245149EB" w14:textId="77777777" w:rsidR="0037072A" w:rsidRPr="00322F3B" w:rsidRDefault="0037072A" w:rsidP="0037072A">
      <w:pPr>
        <w:pStyle w:val="notetext"/>
      </w:pPr>
      <w:r w:rsidRPr="00322F3B">
        <w:t>Note 1:</w:t>
      </w:r>
      <w:r w:rsidRPr="00322F3B">
        <w:tab/>
        <w:t>The R&amp;D activities will need to be conducted during the income year the R&amp;D entity is registered for those activities (see sections</w:t>
      </w:r>
      <w:r w:rsidR="00825006" w:rsidRPr="00322F3B">
        <w:t> </w:t>
      </w:r>
      <w:r w:rsidRPr="00322F3B">
        <w:t xml:space="preserve">27A and 27J of the </w:t>
      </w:r>
      <w:r w:rsidRPr="00322F3B">
        <w:rPr>
          <w:i/>
        </w:rPr>
        <w:t>Industry Research and Development Act 1986</w:t>
      </w:r>
      <w:r w:rsidRPr="00322F3B">
        <w:t>).</w:t>
      </w:r>
    </w:p>
    <w:p w14:paraId="5D8D8DF7" w14:textId="6D66D761" w:rsidR="0037072A" w:rsidRPr="00322F3B" w:rsidRDefault="0037072A" w:rsidP="0037072A">
      <w:pPr>
        <w:pStyle w:val="notetext"/>
        <w:keepNext/>
        <w:keepLines/>
      </w:pPr>
      <w:r w:rsidRPr="00322F3B">
        <w:t>Note 2:</w:t>
      </w:r>
      <w:r w:rsidRPr="00322F3B">
        <w:tab/>
        <w:t xml:space="preserve">Expenditure incurred in income years starting on or after </w:t>
      </w:r>
      <w:r w:rsidR="00F233ED" w:rsidRPr="00322F3B">
        <w:rPr>
          <w:color w:val="000000"/>
        </w:rPr>
        <w:t>1 July</w:t>
      </w:r>
      <w:r w:rsidRPr="00322F3B">
        <w:rPr>
          <w:color w:val="000000"/>
        </w:rPr>
        <w:t xml:space="preserve"> 2011 </w:t>
      </w:r>
      <w:r w:rsidRPr="00322F3B">
        <w:t xml:space="preserve">may be deductible for activities registered for income years starting before </w:t>
      </w:r>
      <w:r w:rsidR="00F233ED" w:rsidRPr="00322F3B">
        <w:rPr>
          <w:color w:val="000000"/>
        </w:rPr>
        <w:t>1 July</w:t>
      </w:r>
      <w:r w:rsidRPr="00322F3B">
        <w:rPr>
          <w:color w:val="000000"/>
        </w:rPr>
        <w:t xml:space="preserve"> 2011</w:t>
      </w:r>
      <w:r w:rsidRPr="00322F3B">
        <w:t xml:space="preserve"> (see </w:t>
      </w:r>
      <w:r w:rsidR="009F5D03" w:rsidRPr="00322F3B">
        <w:t>section 3</w:t>
      </w:r>
      <w:r w:rsidRPr="00322F3B">
        <w:t>55</w:t>
      </w:r>
      <w:r w:rsidR="009953FD">
        <w:noBreakHyphen/>
      </w:r>
      <w:r w:rsidRPr="00322F3B">
        <w:t xml:space="preserve">200 of the </w:t>
      </w:r>
      <w:r w:rsidRPr="00322F3B">
        <w:rPr>
          <w:i/>
        </w:rPr>
        <w:t>Income Tax (Transitional Provisions) Act 1997</w:t>
      </w:r>
      <w:r w:rsidRPr="00322F3B">
        <w:t>).</w:t>
      </w:r>
    </w:p>
    <w:p w14:paraId="1A8C3584" w14:textId="77777777" w:rsidR="0037072A" w:rsidRPr="00322F3B" w:rsidRDefault="0037072A" w:rsidP="0037072A">
      <w:pPr>
        <w:pStyle w:val="subsection"/>
        <w:keepNext/>
        <w:keepLines/>
      </w:pPr>
      <w:r w:rsidRPr="00322F3B">
        <w:tab/>
        <w:t>(2)</w:t>
      </w:r>
      <w:r w:rsidRPr="00322F3B">
        <w:tab/>
      </w:r>
      <w:r w:rsidR="00825006" w:rsidRPr="00322F3B">
        <w:t>Subsection (</w:t>
      </w:r>
      <w:r w:rsidRPr="00322F3B">
        <w:t>1) does not apply to expenditure to the extent that it is incurred out of Commonwealth funding.</w:t>
      </w:r>
    </w:p>
    <w:p w14:paraId="0FEDDB4D" w14:textId="77777777" w:rsidR="0037072A" w:rsidRPr="00322F3B" w:rsidRDefault="0037072A" w:rsidP="0037072A">
      <w:pPr>
        <w:pStyle w:val="SubsectionHead"/>
      </w:pPr>
      <w:r w:rsidRPr="00322F3B">
        <w:t>No other deductions arise for monetary contributions etc.</w:t>
      </w:r>
    </w:p>
    <w:p w14:paraId="3302E45A" w14:textId="77777777" w:rsidR="0037072A" w:rsidRPr="00322F3B" w:rsidRDefault="0037072A" w:rsidP="0037072A">
      <w:pPr>
        <w:pStyle w:val="subsection"/>
        <w:keepNext/>
        <w:keepLines/>
      </w:pPr>
      <w:r w:rsidRPr="00322F3B">
        <w:tab/>
        <w:t>(3)</w:t>
      </w:r>
      <w:r w:rsidRPr="00322F3B">
        <w:tab/>
        <w:t>Neither:</w:t>
      </w:r>
    </w:p>
    <w:p w14:paraId="10FF2033" w14:textId="4B20F5C8" w:rsidR="0037072A" w:rsidRPr="00322F3B" w:rsidRDefault="0037072A" w:rsidP="0037072A">
      <w:pPr>
        <w:pStyle w:val="paragraph"/>
      </w:pPr>
      <w:r w:rsidRPr="00322F3B">
        <w:tab/>
        <w:t>(a)</w:t>
      </w:r>
      <w:r w:rsidRPr="00322F3B">
        <w:tab/>
        <w:t xml:space="preserve">a contribution an </w:t>
      </w:r>
      <w:r w:rsidR="009953FD" w:rsidRPr="009953FD">
        <w:rPr>
          <w:position w:val="6"/>
          <w:sz w:val="16"/>
        </w:rPr>
        <w:t>*</w:t>
      </w:r>
      <w:r w:rsidRPr="00322F3B">
        <w:t xml:space="preserve">R&amp;D entity can deduct under </w:t>
      </w:r>
      <w:r w:rsidR="00825006" w:rsidRPr="00322F3B">
        <w:t>subsection (</w:t>
      </w:r>
      <w:r w:rsidRPr="00322F3B">
        <w:t>1); nor</w:t>
      </w:r>
    </w:p>
    <w:p w14:paraId="2682ED4A" w14:textId="74280373" w:rsidR="0037072A" w:rsidRPr="00322F3B" w:rsidRDefault="0037072A" w:rsidP="0037072A">
      <w:pPr>
        <w:pStyle w:val="paragraph"/>
      </w:pPr>
      <w:r w:rsidRPr="00322F3B">
        <w:tab/>
        <w:t>(b)</w:t>
      </w:r>
      <w:r w:rsidRPr="00322F3B">
        <w:tab/>
        <w:t xml:space="preserve">expenditure incurred under the </w:t>
      </w:r>
      <w:r w:rsidR="009953FD" w:rsidRPr="009953FD">
        <w:rPr>
          <w:position w:val="6"/>
          <w:sz w:val="16"/>
        </w:rPr>
        <w:t>*</w:t>
      </w:r>
      <w:r w:rsidRPr="00322F3B">
        <w:t>CRC program, to the extent that the expenditure is incurred out of:</w:t>
      </w:r>
    </w:p>
    <w:p w14:paraId="07D60288" w14:textId="77777777" w:rsidR="0037072A" w:rsidRPr="00322F3B" w:rsidRDefault="0037072A" w:rsidP="0037072A">
      <w:pPr>
        <w:pStyle w:val="paragraphsub"/>
      </w:pPr>
      <w:r w:rsidRPr="00322F3B">
        <w:tab/>
        <w:t>(i)</w:t>
      </w:r>
      <w:r w:rsidRPr="00322F3B">
        <w:tab/>
        <w:t xml:space="preserve">a contribution an R&amp;D entity can deduct under </w:t>
      </w:r>
      <w:r w:rsidR="00825006" w:rsidRPr="00322F3B">
        <w:t>subsection (</w:t>
      </w:r>
      <w:r w:rsidRPr="00322F3B">
        <w:t>1); or</w:t>
      </w:r>
    </w:p>
    <w:p w14:paraId="382BDC4C" w14:textId="77777777" w:rsidR="0037072A" w:rsidRPr="00322F3B" w:rsidRDefault="0037072A" w:rsidP="0037072A">
      <w:pPr>
        <w:pStyle w:val="paragraphsub"/>
      </w:pPr>
      <w:r w:rsidRPr="00322F3B">
        <w:tab/>
        <w:t>(ii)</w:t>
      </w:r>
      <w:r w:rsidRPr="00322F3B">
        <w:tab/>
        <w:t>Commonwealth funding;</w:t>
      </w:r>
    </w:p>
    <w:p w14:paraId="05AF0EA1" w14:textId="77777777" w:rsidR="0037072A" w:rsidRPr="00322F3B" w:rsidRDefault="0037072A" w:rsidP="0037072A">
      <w:pPr>
        <w:pStyle w:val="subsection2"/>
      </w:pPr>
      <w:r w:rsidRPr="00322F3B">
        <w:t>can be deducted by any R&amp;D entity under any other provision of this Division for any income year.</w:t>
      </w:r>
    </w:p>
    <w:p w14:paraId="27D0E0C0" w14:textId="60DD5957" w:rsidR="0037072A" w:rsidRPr="00322F3B" w:rsidRDefault="0037072A" w:rsidP="0037072A">
      <w:pPr>
        <w:pStyle w:val="subsection"/>
      </w:pPr>
      <w:r w:rsidRPr="00322F3B">
        <w:tab/>
        <w:t>(4)</w:t>
      </w:r>
      <w:r w:rsidRPr="00322F3B">
        <w:tab/>
        <w:t xml:space="preserve">If an asset’s </w:t>
      </w:r>
      <w:r w:rsidR="009953FD" w:rsidRPr="009953FD">
        <w:rPr>
          <w:position w:val="6"/>
          <w:sz w:val="16"/>
        </w:rPr>
        <w:t>*</w:t>
      </w:r>
      <w:r w:rsidRPr="00322F3B">
        <w:t xml:space="preserve">cost includes expenditure incurred under the </w:t>
      </w:r>
      <w:r w:rsidR="009953FD" w:rsidRPr="009953FD">
        <w:rPr>
          <w:position w:val="6"/>
          <w:sz w:val="16"/>
        </w:rPr>
        <w:t>*</w:t>
      </w:r>
      <w:r w:rsidRPr="00322F3B">
        <w:t>CRC program out of:</w:t>
      </w:r>
    </w:p>
    <w:p w14:paraId="134AEA50" w14:textId="2C410D5F" w:rsidR="0037072A" w:rsidRPr="00322F3B" w:rsidRDefault="0037072A" w:rsidP="0037072A">
      <w:pPr>
        <w:pStyle w:val="paragraph"/>
      </w:pPr>
      <w:r w:rsidRPr="00322F3B">
        <w:tab/>
        <w:t>(a)</w:t>
      </w:r>
      <w:r w:rsidRPr="00322F3B">
        <w:tab/>
        <w:t xml:space="preserve">a contribution an </w:t>
      </w:r>
      <w:r w:rsidR="009953FD" w:rsidRPr="009953FD">
        <w:rPr>
          <w:position w:val="6"/>
          <w:sz w:val="16"/>
        </w:rPr>
        <w:t>*</w:t>
      </w:r>
      <w:r w:rsidRPr="00322F3B">
        <w:t xml:space="preserve">R&amp;D entity can deduct under </w:t>
      </w:r>
      <w:r w:rsidR="00825006" w:rsidRPr="00322F3B">
        <w:t>subsection (</w:t>
      </w:r>
      <w:r w:rsidRPr="00322F3B">
        <w:t>1); or</w:t>
      </w:r>
    </w:p>
    <w:p w14:paraId="3C0BBA42" w14:textId="77777777" w:rsidR="0037072A" w:rsidRPr="00322F3B" w:rsidRDefault="0037072A" w:rsidP="0037072A">
      <w:pPr>
        <w:pStyle w:val="paragraph"/>
      </w:pPr>
      <w:r w:rsidRPr="00322F3B">
        <w:tab/>
        <w:t>(b)</w:t>
      </w:r>
      <w:r w:rsidRPr="00322F3B">
        <w:tab/>
        <w:t>Commonwealth funding;</w:t>
      </w:r>
    </w:p>
    <w:p w14:paraId="28F53C7C" w14:textId="77777777" w:rsidR="0037072A" w:rsidRPr="00322F3B" w:rsidRDefault="0037072A" w:rsidP="0037072A">
      <w:pPr>
        <w:pStyle w:val="subsection2"/>
      </w:pPr>
      <w:r w:rsidRPr="00322F3B">
        <w:t>an amount equal to the asset’s decline in value cannot be deducted under this Division by any R&amp;D entity for any income year.</w:t>
      </w:r>
    </w:p>
    <w:p w14:paraId="631E37F6" w14:textId="451F5E1C" w:rsidR="0037072A" w:rsidRPr="00322F3B" w:rsidRDefault="0037072A" w:rsidP="0037072A">
      <w:pPr>
        <w:pStyle w:val="ActHead4"/>
      </w:pPr>
      <w:bookmarkStart w:id="341" w:name="_Toc201755819"/>
      <w:r w:rsidRPr="00322F3B">
        <w:rPr>
          <w:rStyle w:val="CharSubdNo"/>
        </w:rPr>
        <w:lastRenderedPageBreak/>
        <w:t>Subdivision</w:t>
      </w:r>
      <w:r w:rsidR="00825006" w:rsidRPr="00322F3B">
        <w:rPr>
          <w:rStyle w:val="CharSubdNo"/>
        </w:rPr>
        <w:t> </w:t>
      </w:r>
      <w:r w:rsidRPr="00322F3B">
        <w:rPr>
          <w:rStyle w:val="CharSubdNo"/>
        </w:rPr>
        <w:t>355</w:t>
      </w:r>
      <w:r w:rsidR="009953FD">
        <w:rPr>
          <w:rStyle w:val="CharSubdNo"/>
        </w:rPr>
        <w:noBreakHyphen/>
      </w:r>
      <w:r w:rsidRPr="00322F3B">
        <w:rPr>
          <w:rStyle w:val="CharSubdNo"/>
        </w:rPr>
        <w:t>W</w:t>
      </w:r>
      <w:r w:rsidRPr="00322F3B">
        <w:t>—</w:t>
      </w:r>
      <w:r w:rsidRPr="00322F3B">
        <w:rPr>
          <w:rStyle w:val="CharSubdText"/>
        </w:rPr>
        <w:t>Other matters</w:t>
      </w:r>
      <w:bookmarkEnd w:id="341"/>
    </w:p>
    <w:p w14:paraId="1955CD2F" w14:textId="77777777" w:rsidR="0037072A" w:rsidRPr="00322F3B" w:rsidRDefault="0037072A" w:rsidP="0037072A">
      <w:pPr>
        <w:pStyle w:val="TofSectsHeading"/>
        <w:keepNext/>
        <w:numPr>
          <w:ilvl w:val="12"/>
          <w:numId w:val="0"/>
        </w:numPr>
      </w:pPr>
      <w:r w:rsidRPr="00322F3B">
        <w:t>Table of sections</w:t>
      </w:r>
    </w:p>
    <w:p w14:paraId="0BAD3E5F" w14:textId="14E0873D" w:rsidR="0037072A" w:rsidRPr="00322F3B" w:rsidRDefault="0037072A" w:rsidP="0037072A">
      <w:pPr>
        <w:pStyle w:val="TofSectsSection"/>
        <w:numPr>
          <w:ilvl w:val="12"/>
          <w:numId w:val="0"/>
        </w:numPr>
        <w:ind w:left="1588" w:hanging="794"/>
      </w:pPr>
      <w:r w:rsidRPr="00322F3B">
        <w:t>355</w:t>
      </w:r>
      <w:r w:rsidR="009953FD">
        <w:noBreakHyphen/>
      </w:r>
      <w:r w:rsidRPr="00322F3B">
        <w:t>705</w:t>
      </w:r>
      <w:r w:rsidRPr="00322F3B">
        <w:tab/>
        <w:t xml:space="preserve">Effect of findings by </w:t>
      </w:r>
      <w:bookmarkStart w:id="342" w:name="_Hlk85190134"/>
      <w:r w:rsidR="005537E3" w:rsidRPr="00322F3B">
        <w:t>Industry Innovation and Science Australia</w:t>
      </w:r>
      <w:bookmarkEnd w:id="342"/>
    </w:p>
    <w:p w14:paraId="103E8221" w14:textId="14E16BA0" w:rsidR="0037072A" w:rsidRPr="00322F3B" w:rsidRDefault="0037072A" w:rsidP="0037072A">
      <w:pPr>
        <w:pStyle w:val="TofSectsSection"/>
        <w:numPr>
          <w:ilvl w:val="12"/>
          <w:numId w:val="0"/>
        </w:numPr>
        <w:ind w:left="1588" w:hanging="794"/>
      </w:pPr>
      <w:r w:rsidRPr="00322F3B">
        <w:t>355</w:t>
      </w:r>
      <w:r w:rsidR="009953FD">
        <w:noBreakHyphen/>
      </w:r>
      <w:r w:rsidRPr="00322F3B">
        <w:t>710</w:t>
      </w:r>
      <w:r w:rsidRPr="00322F3B">
        <w:tab/>
        <w:t>Amendment of assessments</w:t>
      </w:r>
    </w:p>
    <w:p w14:paraId="4912E7A2" w14:textId="115FA7C1" w:rsidR="0037072A" w:rsidRPr="00322F3B" w:rsidRDefault="0037072A" w:rsidP="0037072A">
      <w:pPr>
        <w:pStyle w:val="TofSectsSection"/>
        <w:numPr>
          <w:ilvl w:val="12"/>
          <w:numId w:val="0"/>
        </w:numPr>
        <w:ind w:left="1588" w:hanging="794"/>
      </w:pPr>
      <w:r w:rsidRPr="00322F3B">
        <w:t>355</w:t>
      </w:r>
      <w:r w:rsidR="009953FD">
        <w:noBreakHyphen/>
      </w:r>
      <w:r w:rsidRPr="00322F3B">
        <w:t>715</w:t>
      </w:r>
      <w:r w:rsidRPr="00322F3B">
        <w:tab/>
        <w:t>Implications for other deductions and tax offsets</w:t>
      </w:r>
    </w:p>
    <w:p w14:paraId="754CFBCE" w14:textId="0526F32A" w:rsidR="0037072A" w:rsidRPr="00322F3B" w:rsidRDefault="0037072A" w:rsidP="0037072A">
      <w:pPr>
        <w:pStyle w:val="ActHead5"/>
      </w:pPr>
      <w:bookmarkStart w:id="343" w:name="_Toc201755820"/>
      <w:r w:rsidRPr="00322F3B">
        <w:rPr>
          <w:rStyle w:val="CharSectno"/>
        </w:rPr>
        <w:t>355</w:t>
      </w:r>
      <w:r w:rsidR="009953FD">
        <w:rPr>
          <w:rStyle w:val="CharSectno"/>
        </w:rPr>
        <w:noBreakHyphen/>
      </w:r>
      <w:r w:rsidRPr="00322F3B">
        <w:rPr>
          <w:rStyle w:val="CharSectno"/>
        </w:rPr>
        <w:t>705</w:t>
      </w:r>
      <w:r w:rsidRPr="00322F3B">
        <w:t xml:space="preserve">  Effect of findings by </w:t>
      </w:r>
      <w:bookmarkStart w:id="344" w:name="_Hlk85190176"/>
      <w:r w:rsidR="005537E3" w:rsidRPr="00322F3B">
        <w:t>Industry Innovation and Science Australia</w:t>
      </w:r>
      <w:bookmarkEnd w:id="344"/>
      <w:bookmarkEnd w:id="343"/>
    </w:p>
    <w:p w14:paraId="2564F264" w14:textId="77777777" w:rsidR="0037072A" w:rsidRPr="00322F3B" w:rsidRDefault="0037072A" w:rsidP="0037072A">
      <w:pPr>
        <w:pStyle w:val="SubsectionHead"/>
      </w:pPr>
      <w:r w:rsidRPr="00322F3B">
        <w:t>Findings about registration or core technology</w:t>
      </w:r>
    </w:p>
    <w:p w14:paraId="2CB3B72D" w14:textId="77777777" w:rsidR="0037072A" w:rsidRPr="00322F3B" w:rsidRDefault="0037072A" w:rsidP="0037072A">
      <w:pPr>
        <w:pStyle w:val="subsection"/>
        <w:keepNext/>
        <w:keepLines/>
      </w:pPr>
      <w:r w:rsidRPr="00322F3B">
        <w:tab/>
        <w:t>(1)</w:t>
      </w:r>
      <w:r w:rsidRPr="00322F3B">
        <w:tab/>
        <w:t>If:</w:t>
      </w:r>
    </w:p>
    <w:p w14:paraId="058712D1" w14:textId="77777777" w:rsidR="0037072A" w:rsidRPr="00322F3B" w:rsidRDefault="0037072A" w:rsidP="0037072A">
      <w:pPr>
        <w:pStyle w:val="paragraph"/>
        <w:keepNext/>
        <w:keepLines/>
      </w:pPr>
      <w:r w:rsidRPr="00322F3B">
        <w:tab/>
        <w:t>(a)</w:t>
      </w:r>
      <w:r w:rsidRPr="00322F3B">
        <w:tab/>
        <w:t xml:space="preserve">a certificate given to the Commissioner under the </w:t>
      </w:r>
      <w:r w:rsidRPr="00322F3B">
        <w:rPr>
          <w:i/>
        </w:rPr>
        <w:t>Industry Research and Development Act 1986</w:t>
      </w:r>
      <w:r w:rsidRPr="00322F3B">
        <w:t xml:space="preserve"> sets out:</w:t>
      </w:r>
    </w:p>
    <w:p w14:paraId="29E98AC2" w14:textId="6DB1519A" w:rsidR="0037072A" w:rsidRPr="00322F3B" w:rsidRDefault="0037072A" w:rsidP="0037072A">
      <w:pPr>
        <w:pStyle w:val="paragraphsub"/>
      </w:pPr>
      <w:r w:rsidRPr="00322F3B">
        <w:tab/>
        <w:t>(i)</w:t>
      </w:r>
      <w:r w:rsidRPr="00322F3B">
        <w:tab/>
        <w:t>a finding under section</w:t>
      </w:r>
      <w:r w:rsidR="00825006" w:rsidRPr="00322F3B">
        <w:t> </w:t>
      </w:r>
      <w:r w:rsidRPr="00322F3B">
        <w:t xml:space="preserve">27B of that Act about an </w:t>
      </w:r>
      <w:r w:rsidR="009953FD" w:rsidRPr="009953FD">
        <w:rPr>
          <w:position w:val="6"/>
          <w:sz w:val="16"/>
        </w:rPr>
        <w:t>*</w:t>
      </w:r>
      <w:r w:rsidRPr="00322F3B">
        <w:t>R&amp;D entity’s application for registration under section</w:t>
      </w:r>
      <w:r w:rsidR="00825006" w:rsidRPr="00322F3B">
        <w:t> </w:t>
      </w:r>
      <w:r w:rsidRPr="00322F3B">
        <w:t>27A of that Act for an income year; or</w:t>
      </w:r>
    </w:p>
    <w:p w14:paraId="7F7CFC1B" w14:textId="77777777" w:rsidR="0037072A" w:rsidRPr="00322F3B" w:rsidRDefault="0037072A" w:rsidP="0037072A">
      <w:pPr>
        <w:pStyle w:val="paragraphsub"/>
      </w:pPr>
      <w:r w:rsidRPr="00322F3B">
        <w:tab/>
        <w:t>(ii)</w:t>
      </w:r>
      <w:r w:rsidRPr="00322F3B">
        <w:tab/>
        <w:t>a finding under section</w:t>
      </w:r>
      <w:r w:rsidR="00825006" w:rsidRPr="00322F3B">
        <w:t> </w:t>
      </w:r>
      <w:r w:rsidRPr="00322F3B">
        <w:t>27J of that Act about an R&amp;D entity’s registration under section</w:t>
      </w:r>
      <w:r w:rsidR="00825006" w:rsidRPr="00322F3B">
        <w:t> </w:t>
      </w:r>
      <w:r w:rsidRPr="00322F3B">
        <w:t>27A of that Act for an income year; or</w:t>
      </w:r>
    </w:p>
    <w:p w14:paraId="78E08A85" w14:textId="4A7EBCBA" w:rsidR="0037072A" w:rsidRPr="00322F3B" w:rsidRDefault="0037072A" w:rsidP="0037072A">
      <w:pPr>
        <w:pStyle w:val="paragraphsub"/>
      </w:pPr>
      <w:r w:rsidRPr="00322F3B">
        <w:tab/>
        <w:t>(iii)</w:t>
      </w:r>
      <w:r w:rsidRPr="00322F3B">
        <w:tab/>
        <w:t>a finding under section</w:t>
      </w:r>
      <w:r w:rsidR="00825006" w:rsidRPr="00322F3B">
        <w:t> </w:t>
      </w:r>
      <w:r w:rsidRPr="00322F3B">
        <w:t xml:space="preserve">28E of that Act about an R&amp;D entity and one or more </w:t>
      </w:r>
      <w:r w:rsidR="009953FD" w:rsidRPr="009953FD">
        <w:rPr>
          <w:position w:val="6"/>
          <w:sz w:val="16"/>
        </w:rPr>
        <w:t>*</w:t>
      </w:r>
      <w:r w:rsidRPr="00322F3B">
        <w:t>R&amp;D activities conducted or to be conducted during one or more income years; and</w:t>
      </w:r>
    </w:p>
    <w:p w14:paraId="592F141D" w14:textId="77777777" w:rsidR="0037072A" w:rsidRPr="00322F3B" w:rsidRDefault="0037072A" w:rsidP="0037072A">
      <w:pPr>
        <w:pStyle w:val="paragraph"/>
      </w:pPr>
      <w:r w:rsidRPr="00322F3B">
        <w:tab/>
        <w:t>(b)</w:t>
      </w:r>
      <w:r w:rsidRPr="00322F3B">
        <w:tab/>
        <w:t>the finding was made within 4 years after the end of the income year or the last of the income years (as appropriate);</w:t>
      </w:r>
    </w:p>
    <w:p w14:paraId="7E2389DA" w14:textId="77777777" w:rsidR="0037072A" w:rsidRPr="00322F3B" w:rsidRDefault="0037072A" w:rsidP="0037072A">
      <w:pPr>
        <w:pStyle w:val="subsection2"/>
      </w:pPr>
      <w:r w:rsidRPr="00322F3B">
        <w:t>the finding binds the Commissioner for the purposes of assessments of the R&amp;D entity for the income year or years (as appropriate).</w:t>
      </w:r>
    </w:p>
    <w:p w14:paraId="346C70EC" w14:textId="3DF62AF4" w:rsidR="0037072A" w:rsidRPr="00322F3B" w:rsidRDefault="0037072A" w:rsidP="0037072A">
      <w:pPr>
        <w:pStyle w:val="notetext"/>
        <w:keepNext/>
        <w:keepLines/>
      </w:pPr>
      <w:r w:rsidRPr="00322F3B">
        <w:t>Note:</w:t>
      </w:r>
      <w:r w:rsidRPr="00322F3B">
        <w:tab/>
        <w:t>Section</w:t>
      </w:r>
      <w:r w:rsidR="00825006" w:rsidRPr="00322F3B">
        <w:t> </w:t>
      </w:r>
      <w:r w:rsidRPr="00322F3B">
        <w:t xml:space="preserve">28E of the </w:t>
      </w:r>
      <w:r w:rsidRPr="00322F3B">
        <w:rPr>
          <w:i/>
        </w:rPr>
        <w:t>Industry Research and Development Act 1986</w:t>
      </w:r>
      <w:r w:rsidRPr="00322F3B">
        <w:t xml:space="preserve"> deals with findings that technology is core technology for particular R&amp;D activities. Expenditure incurred in acquiring such technology is not deductible under this Division (see sub</w:t>
      </w:r>
      <w:r w:rsidR="009F5D03" w:rsidRPr="00322F3B">
        <w:t>section 3</w:t>
      </w:r>
      <w:r w:rsidRPr="00322F3B">
        <w:t>55</w:t>
      </w:r>
      <w:r w:rsidR="009953FD">
        <w:noBreakHyphen/>
      </w:r>
      <w:r w:rsidRPr="00322F3B">
        <w:t>225(2)).</w:t>
      </w:r>
    </w:p>
    <w:p w14:paraId="3F34E9F9" w14:textId="77777777" w:rsidR="0037072A" w:rsidRPr="00322F3B" w:rsidRDefault="0037072A" w:rsidP="0037072A">
      <w:pPr>
        <w:pStyle w:val="SubsectionHead"/>
      </w:pPr>
      <w:r w:rsidRPr="00322F3B">
        <w:t>Advance findings about activities yet to be completed</w:t>
      </w:r>
    </w:p>
    <w:p w14:paraId="6C00BFEF" w14:textId="77777777" w:rsidR="0037072A" w:rsidRPr="00322F3B" w:rsidRDefault="0037072A" w:rsidP="0037072A">
      <w:pPr>
        <w:pStyle w:val="subsection"/>
      </w:pPr>
      <w:r w:rsidRPr="00322F3B">
        <w:tab/>
        <w:t>(2)</w:t>
      </w:r>
      <w:r w:rsidRPr="00322F3B">
        <w:tab/>
        <w:t>If:</w:t>
      </w:r>
    </w:p>
    <w:p w14:paraId="73D022CA" w14:textId="77777777" w:rsidR="0037072A" w:rsidRPr="00322F3B" w:rsidRDefault="0037072A" w:rsidP="0037072A">
      <w:pPr>
        <w:pStyle w:val="paragraph"/>
      </w:pPr>
      <w:r w:rsidRPr="00322F3B">
        <w:lastRenderedPageBreak/>
        <w:tab/>
        <w:t>(a)</w:t>
      </w:r>
      <w:r w:rsidRPr="00322F3B">
        <w:tab/>
        <w:t>an activity is being conducted, or is yet to be conducted, in an income year; and</w:t>
      </w:r>
    </w:p>
    <w:p w14:paraId="12D3A00A" w14:textId="55F08739"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R&amp;D entity applies in the income year for a finding under section</w:t>
      </w:r>
      <w:r w:rsidR="00825006" w:rsidRPr="00322F3B">
        <w:t> </w:t>
      </w:r>
      <w:r w:rsidRPr="00322F3B">
        <w:t xml:space="preserve">28A of the </w:t>
      </w:r>
      <w:r w:rsidRPr="00322F3B">
        <w:rPr>
          <w:i/>
        </w:rPr>
        <w:t>Industry Research and Development Act 1986</w:t>
      </w:r>
      <w:r w:rsidRPr="00322F3B">
        <w:t xml:space="preserve"> about the activity; and</w:t>
      </w:r>
    </w:p>
    <w:p w14:paraId="5BAF4E76" w14:textId="77777777" w:rsidR="0037072A" w:rsidRPr="00322F3B" w:rsidRDefault="0037072A" w:rsidP="0037072A">
      <w:pPr>
        <w:pStyle w:val="paragraph"/>
      </w:pPr>
      <w:r w:rsidRPr="00322F3B">
        <w:tab/>
        <w:t>(c)</w:t>
      </w:r>
      <w:r w:rsidRPr="00322F3B">
        <w:tab/>
      </w:r>
      <w:r w:rsidR="005537E3" w:rsidRPr="00322F3B">
        <w:t>Industry Innovation and Science Australia</w:t>
      </w:r>
      <w:r w:rsidRPr="00322F3B">
        <w:t xml:space="preserve"> makes the finding and gives the Commissioner a certificate under that Act setting out the finding;</w:t>
      </w:r>
    </w:p>
    <w:p w14:paraId="6F61F2DC" w14:textId="77777777" w:rsidR="0037072A" w:rsidRPr="00322F3B" w:rsidRDefault="0037072A" w:rsidP="0037072A">
      <w:pPr>
        <w:pStyle w:val="subsection2"/>
      </w:pPr>
      <w:r w:rsidRPr="00322F3B">
        <w:t>the finding binds the Commissioner for the purposes of assessments of the R&amp;D entity for the income year and the next 2 income years.</w:t>
      </w:r>
    </w:p>
    <w:p w14:paraId="1BAED4A4" w14:textId="77777777" w:rsidR="0037072A" w:rsidRPr="00322F3B" w:rsidRDefault="0037072A" w:rsidP="0037072A">
      <w:pPr>
        <w:pStyle w:val="SubsectionHead"/>
      </w:pPr>
      <w:r w:rsidRPr="00322F3B">
        <w:t>Advance findings about completed activities</w:t>
      </w:r>
    </w:p>
    <w:p w14:paraId="1D204EA7" w14:textId="77777777" w:rsidR="0037072A" w:rsidRPr="00322F3B" w:rsidRDefault="0037072A" w:rsidP="0037072A">
      <w:pPr>
        <w:pStyle w:val="subsection"/>
      </w:pPr>
      <w:r w:rsidRPr="00322F3B">
        <w:tab/>
        <w:t>(3)</w:t>
      </w:r>
      <w:r w:rsidRPr="00322F3B">
        <w:tab/>
        <w:t>However, if:</w:t>
      </w:r>
    </w:p>
    <w:p w14:paraId="7B76238C" w14:textId="77777777" w:rsidR="0037072A" w:rsidRPr="00322F3B" w:rsidRDefault="0037072A" w:rsidP="0037072A">
      <w:pPr>
        <w:pStyle w:val="paragraph"/>
      </w:pPr>
      <w:r w:rsidRPr="00322F3B">
        <w:tab/>
        <w:t>(a)</w:t>
      </w:r>
      <w:r w:rsidRPr="00322F3B">
        <w:tab/>
        <w:t>an activity is completed during an income year; and</w:t>
      </w:r>
    </w:p>
    <w:p w14:paraId="7E3EAB9D" w14:textId="651BE157"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R&amp;D entity applies in the income year for a finding under section</w:t>
      </w:r>
      <w:r w:rsidR="00825006" w:rsidRPr="00322F3B">
        <w:t> </w:t>
      </w:r>
      <w:r w:rsidRPr="00322F3B">
        <w:t xml:space="preserve">28A of the </w:t>
      </w:r>
      <w:r w:rsidRPr="00322F3B">
        <w:rPr>
          <w:i/>
        </w:rPr>
        <w:t>Industry Research and Development Act 1986</w:t>
      </w:r>
      <w:r w:rsidRPr="00322F3B">
        <w:t xml:space="preserve"> about the activity; and</w:t>
      </w:r>
    </w:p>
    <w:p w14:paraId="454AACAE" w14:textId="77777777" w:rsidR="0037072A" w:rsidRPr="00322F3B" w:rsidRDefault="0037072A" w:rsidP="0037072A">
      <w:pPr>
        <w:pStyle w:val="paragraph"/>
        <w:keepNext/>
      </w:pPr>
      <w:r w:rsidRPr="00322F3B">
        <w:tab/>
        <w:t>(c)</w:t>
      </w:r>
      <w:r w:rsidRPr="00322F3B">
        <w:tab/>
      </w:r>
      <w:r w:rsidR="005537E3" w:rsidRPr="00322F3B">
        <w:t>Industry Innovation and Science Australia</w:t>
      </w:r>
      <w:r w:rsidRPr="00322F3B">
        <w:t xml:space="preserve"> makes the finding and gives the Commissioner a certificate under that Act setting out the finding;</w:t>
      </w:r>
    </w:p>
    <w:p w14:paraId="5CCF78C9" w14:textId="77777777" w:rsidR="0037072A" w:rsidRPr="00322F3B" w:rsidRDefault="0037072A" w:rsidP="0037072A">
      <w:pPr>
        <w:pStyle w:val="subsection2"/>
      </w:pPr>
      <w:r w:rsidRPr="00322F3B">
        <w:t>the finding binds the Commissioner for the purposes of assessments of the R&amp;D entity for the income year.</w:t>
      </w:r>
    </w:p>
    <w:p w14:paraId="1E598E3D" w14:textId="0B347B11" w:rsidR="0037072A" w:rsidRPr="00322F3B" w:rsidRDefault="0037072A" w:rsidP="00977DDE">
      <w:pPr>
        <w:pStyle w:val="ActHead5"/>
      </w:pPr>
      <w:bookmarkStart w:id="345" w:name="_Toc201755821"/>
      <w:r w:rsidRPr="00322F3B">
        <w:rPr>
          <w:rStyle w:val="CharSectno"/>
        </w:rPr>
        <w:t>355</w:t>
      </w:r>
      <w:r w:rsidR="009953FD">
        <w:rPr>
          <w:rStyle w:val="CharSectno"/>
        </w:rPr>
        <w:noBreakHyphen/>
      </w:r>
      <w:r w:rsidRPr="00322F3B">
        <w:rPr>
          <w:rStyle w:val="CharSectno"/>
        </w:rPr>
        <w:t>710</w:t>
      </w:r>
      <w:r w:rsidRPr="00322F3B">
        <w:t xml:space="preserve">  Amendment of assessments</w:t>
      </w:r>
      <w:bookmarkEnd w:id="345"/>
    </w:p>
    <w:p w14:paraId="6CB27E1E" w14:textId="77777777" w:rsidR="0037072A" w:rsidRPr="00322F3B" w:rsidRDefault="0037072A" w:rsidP="00977DDE">
      <w:pPr>
        <w:pStyle w:val="SubsectionHead"/>
      </w:pPr>
      <w:r w:rsidRPr="00322F3B">
        <w:t xml:space="preserve">Dealing with findings of </w:t>
      </w:r>
      <w:bookmarkStart w:id="346" w:name="_Hlk85190898"/>
      <w:r w:rsidR="005537E3" w:rsidRPr="00322F3B">
        <w:t>Industry Innovation and Science Australia</w:t>
      </w:r>
      <w:bookmarkEnd w:id="346"/>
    </w:p>
    <w:p w14:paraId="169D3B70" w14:textId="77777777" w:rsidR="0037072A" w:rsidRPr="00322F3B" w:rsidRDefault="0037072A" w:rsidP="00977DDE">
      <w:pPr>
        <w:pStyle w:val="subsection"/>
        <w:keepNext/>
        <w:keepLines/>
      </w:pPr>
      <w:r w:rsidRPr="00322F3B">
        <w:tab/>
        <w:t>(1)</w:t>
      </w:r>
      <w:r w:rsidRPr="00322F3B">
        <w:tab/>
        <w:t>If:</w:t>
      </w:r>
    </w:p>
    <w:p w14:paraId="28FDF8F4" w14:textId="77777777" w:rsidR="0037072A" w:rsidRPr="00322F3B" w:rsidRDefault="0037072A" w:rsidP="00977DDE">
      <w:pPr>
        <w:pStyle w:val="paragraph"/>
        <w:keepNext/>
        <w:keepLines/>
      </w:pPr>
      <w:r w:rsidRPr="00322F3B">
        <w:tab/>
        <w:t>(a)</w:t>
      </w:r>
      <w:r w:rsidRPr="00322F3B">
        <w:tab/>
        <w:t xml:space="preserve">a certificate given to the Commissioner under the </w:t>
      </w:r>
      <w:r w:rsidRPr="00322F3B">
        <w:rPr>
          <w:i/>
        </w:rPr>
        <w:t>Industry Research and Development Act 1986</w:t>
      </w:r>
      <w:r w:rsidRPr="00322F3B">
        <w:t xml:space="preserve"> sets out:</w:t>
      </w:r>
    </w:p>
    <w:p w14:paraId="32446423" w14:textId="250C667F" w:rsidR="0037072A" w:rsidRPr="00322F3B" w:rsidRDefault="0037072A" w:rsidP="0054273F">
      <w:pPr>
        <w:pStyle w:val="paragraphsub"/>
        <w:keepLines/>
      </w:pPr>
      <w:r w:rsidRPr="00322F3B">
        <w:tab/>
        <w:t>(i)</w:t>
      </w:r>
      <w:r w:rsidRPr="00322F3B">
        <w:tab/>
        <w:t>a finding under section</w:t>
      </w:r>
      <w:r w:rsidR="00825006" w:rsidRPr="00322F3B">
        <w:t> </w:t>
      </w:r>
      <w:r w:rsidRPr="00322F3B">
        <w:t xml:space="preserve">27B of that Act about an </w:t>
      </w:r>
      <w:r w:rsidR="009953FD" w:rsidRPr="009953FD">
        <w:rPr>
          <w:position w:val="6"/>
          <w:sz w:val="16"/>
        </w:rPr>
        <w:t>*</w:t>
      </w:r>
      <w:r w:rsidRPr="00322F3B">
        <w:t>R&amp;D entity’s application for registration under section</w:t>
      </w:r>
      <w:r w:rsidR="00825006" w:rsidRPr="00322F3B">
        <w:t> </w:t>
      </w:r>
      <w:r w:rsidRPr="00322F3B">
        <w:t>27A of that Act for an income year; or</w:t>
      </w:r>
    </w:p>
    <w:p w14:paraId="04C24EBD" w14:textId="77777777" w:rsidR="0037072A" w:rsidRPr="00322F3B" w:rsidRDefault="0037072A" w:rsidP="0054273F">
      <w:pPr>
        <w:pStyle w:val="paragraphsub"/>
        <w:keepLines/>
      </w:pPr>
      <w:r w:rsidRPr="00322F3B">
        <w:lastRenderedPageBreak/>
        <w:tab/>
        <w:t>(ii)</w:t>
      </w:r>
      <w:r w:rsidRPr="00322F3B">
        <w:tab/>
        <w:t>a finding under section</w:t>
      </w:r>
      <w:r w:rsidR="00825006" w:rsidRPr="00322F3B">
        <w:t> </w:t>
      </w:r>
      <w:r w:rsidRPr="00322F3B">
        <w:t>27J of that Act about an R&amp;D entity’s registration under section</w:t>
      </w:r>
      <w:r w:rsidR="00825006" w:rsidRPr="00322F3B">
        <w:t> </w:t>
      </w:r>
      <w:r w:rsidRPr="00322F3B">
        <w:t>27A of that Act for an income year; or</w:t>
      </w:r>
    </w:p>
    <w:p w14:paraId="2D5348BB" w14:textId="77777777" w:rsidR="0037072A" w:rsidRPr="00322F3B" w:rsidRDefault="0037072A" w:rsidP="0054273F">
      <w:pPr>
        <w:pStyle w:val="paragraphsub"/>
        <w:keepLines/>
      </w:pPr>
      <w:r w:rsidRPr="00322F3B">
        <w:tab/>
        <w:t>(iii)</w:t>
      </w:r>
      <w:r w:rsidRPr="00322F3B">
        <w:tab/>
        <w:t>a finding under section</w:t>
      </w:r>
      <w:r w:rsidR="00825006" w:rsidRPr="00322F3B">
        <w:t> </w:t>
      </w:r>
      <w:r w:rsidRPr="00322F3B">
        <w:t>28A or 28C of that Act made on application by an R&amp;D entity during an income year; or</w:t>
      </w:r>
    </w:p>
    <w:p w14:paraId="6F19FDE1" w14:textId="77777777" w:rsidR="0037072A" w:rsidRPr="00322F3B" w:rsidRDefault="0037072A" w:rsidP="0054273F">
      <w:pPr>
        <w:pStyle w:val="paragraphsub"/>
        <w:keepLines/>
      </w:pPr>
      <w:r w:rsidRPr="00322F3B">
        <w:tab/>
        <w:t>(iv)</w:t>
      </w:r>
      <w:r w:rsidRPr="00322F3B">
        <w:tab/>
        <w:t>a finding under section</w:t>
      </w:r>
      <w:r w:rsidR="00825006" w:rsidRPr="00322F3B">
        <w:t> </w:t>
      </w:r>
      <w:r w:rsidRPr="00322F3B">
        <w:t>28E of that Act about an R&amp;D entity and one or more R&amp;D activities conducted or to be conducted during one or more income years; and</w:t>
      </w:r>
    </w:p>
    <w:p w14:paraId="532D99AC" w14:textId="77777777" w:rsidR="0037072A" w:rsidRPr="00322F3B" w:rsidRDefault="0037072A" w:rsidP="00977DDE">
      <w:pPr>
        <w:pStyle w:val="paragraph"/>
        <w:keepNext/>
        <w:keepLines/>
      </w:pPr>
      <w:r w:rsidRPr="00322F3B">
        <w:tab/>
        <w:t>(b)</w:t>
      </w:r>
      <w:r w:rsidRPr="00322F3B">
        <w:tab/>
        <w:t>the finding was made within 4 years after the end of the income year or the last of the income years (as appropriate);</w:t>
      </w:r>
    </w:p>
    <w:p w14:paraId="176D3BEB" w14:textId="77777777" w:rsidR="0037072A" w:rsidRPr="00322F3B" w:rsidRDefault="0037072A" w:rsidP="0037072A">
      <w:pPr>
        <w:pStyle w:val="subsection2"/>
      </w:pPr>
      <w:r w:rsidRPr="00322F3B">
        <w:t>despite section</w:t>
      </w:r>
      <w:r w:rsidR="00825006" w:rsidRPr="00322F3B">
        <w:t> </w:t>
      </w:r>
      <w:r w:rsidRPr="00322F3B">
        <w:t xml:space="preserve">170 of the </w:t>
      </w:r>
      <w:r w:rsidRPr="00322F3B">
        <w:rPr>
          <w:i/>
        </w:rPr>
        <w:t>Income Tax Assessment Act 1936</w:t>
      </w:r>
      <w:r w:rsidRPr="00322F3B">
        <w:t>, the Commissioner may amend the R&amp;D entity’s assessment for an income year affected by the finding at any time for the purposes of giving effect to the finding.</w:t>
      </w:r>
    </w:p>
    <w:p w14:paraId="54A07771" w14:textId="77777777" w:rsidR="0037072A" w:rsidRPr="00322F3B" w:rsidRDefault="0037072A" w:rsidP="0037072A">
      <w:pPr>
        <w:pStyle w:val="subsection"/>
      </w:pPr>
      <w:r w:rsidRPr="00322F3B">
        <w:tab/>
        <w:t>(2)</w:t>
      </w:r>
      <w:r w:rsidRPr="00322F3B">
        <w:tab/>
        <w:t>However, the Commissioner may only do so within 2 years after the Commissioner is given the certificate if giving effect to the finding would increase the R&amp;D entity’s liability.</w:t>
      </w:r>
    </w:p>
    <w:p w14:paraId="2B13186C" w14:textId="77777777" w:rsidR="0037072A" w:rsidRPr="00322F3B" w:rsidRDefault="0037072A" w:rsidP="0037072A">
      <w:pPr>
        <w:pStyle w:val="SubsectionHead"/>
      </w:pPr>
      <w:r w:rsidRPr="00322F3B">
        <w:t xml:space="preserve">Dealing with key decisions of </w:t>
      </w:r>
      <w:r w:rsidR="008C1EC9" w:rsidRPr="00322F3B">
        <w:t>Industry Innovation and Science Australia</w:t>
      </w:r>
      <w:r w:rsidRPr="00322F3B">
        <w:t xml:space="preserve"> and others</w:t>
      </w:r>
    </w:p>
    <w:p w14:paraId="169CB011" w14:textId="77777777" w:rsidR="0037072A" w:rsidRPr="00322F3B" w:rsidRDefault="0037072A" w:rsidP="0037072A">
      <w:pPr>
        <w:pStyle w:val="subsection"/>
        <w:keepNext/>
      </w:pPr>
      <w:r w:rsidRPr="00322F3B">
        <w:tab/>
        <w:t>(3)</w:t>
      </w:r>
      <w:r w:rsidRPr="00322F3B">
        <w:tab/>
        <w:t>If:</w:t>
      </w:r>
    </w:p>
    <w:p w14:paraId="141B44EF" w14:textId="08C420AB" w:rsidR="0037072A" w:rsidRPr="00322F3B" w:rsidRDefault="0037072A" w:rsidP="0037072A">
      <w:pPr>
        <w:pStyle w:val="paragraph"/>
      </w:pPr>
      <w:r w:rsidRPr="00322F3B">
        <w:tab/>
        <w:t>(a)</w:t>
      </w:r>
      <w:r w:rsidRPr="00322F3B">
        <w:tab/>
        <w:t xml:space="preserve">an internal review decision (the </w:t>
      </w:r>
      <w:r w:rsidRPr="00322F3B">
        <w:rPr>
          <w:b/>
          <w:i/>
        </w:rPr>
        <w:t>key decision</w:t>
      </w:r>
      <w:r w:rsidRPr="00322F3B">
        <w:t>) under sub</w:t>
      </w:r>
      <w:r w:rsidR="009F5D03" w:rsidRPr="00322F3B">
        <w:t>section 3</w:t>
      </w:r>
      <w:r w:rsidRPr="00322F3B">
        <w:t xml:space="preserve">0D(2) of the </w:t>
      </w:r>
      <w:r w:rsidRPr="00322F3B">
        <w:rPr>
          <w:i/>
        </w:rPr>
        <w:t>Industry Research and Development Act 1986</w:t>
      </w:r>
      <w:r w:rsidRPr="00322F3B">
        <w:t xml:space="preserve"> relates to an </w:t>
      </w:r>
      <w:r w:rsidR="009953FD" w:rsidRPr="009953FD">
        <w:rPr>
          <w:position w:val="6"/>
          <w:sz w:val="16"/>
        </w:rPr>
        <w:t>*</w:t>
      </w:r>
      <w:r w:rsidRPr="00322F3B">
        <w:t>R&amp;D entity; or</w:t>
      </w:r>
    </w:p>
    <w:p w14:paraId="7530469C" w14:textId="77777777" w:rsidR="0037072A" w:rsidRPr="00322F3B" w:rsidRDefault="0037072A" w:rsidP="0037072A">
      <w:pPr>
        <w:pStyle w:val="paragraph"/>
      </w:pPr>
      <w:r w:rsidRPr="00322F3B">
        <w:tab/>
        <w:t>(b)</w:t>
      </w:r>
      <w:r w:rsidRPr="00322F3B">
        <w:tab/>
        <w:t xml:space="preserve">a decision (also the </w:t>
      </w:r>
      <w:r w:rsidRPr="00322F3B">
        <w:rPr>
          <w:b/>
          <w:i/>
        </w:rPr>
        <w:t>key decision</w:t>
      </w:r>
      <w:r w:rsidRPr="00322F3B">
        <w:t xml:space="preserve">) under the </w:t>
      </w:r>
      <w:r w:rsidR="00E745A5" w:rsidRPr="0002252A">
        <w:rPr>
          <w:i/>
        </w:rPr>
        <w:t>Administrative Review Tribunal Act 2024</w:t>
      </w:r>
      <w:r w:rsidRPr="00322F3B">
        <w:t>:</w:t>
      </w:r>
    </w:p>
    <w:p w14:paraId="5811BAF1" w14:textId="77777777" w:rsidR="0037072A" w:rsidRPr="00322F3B" w:rsidRDefault="0037072A" w:rsidP="0037072A">
      <w:pPr>
        <w:pStyle w:val="paragraphsub"/>
      </w:pPr>
      <w:r w:rsidRPr="00322F3B">
        <w:tab/>
        <w:t>(i)</w:t>
      </w:r>
      <w:r w:rsidRPr="00322F3B">
        <w:tab/>
        <w:t xml:space="preserve">varies a decision covered by </w:t>
      </w:r>
      <w:r w:rsidR="00825006" w:rsidRPr="00322F3B">
        <w:t>paragraph (</w:t>
      </w:r>
      <w:r w:rsidRPr="00322F3B">
        <w:t>a); or</w:t>
      </w:r>
    </w:p>
    <w:p w14:paraId="3B3D9B86" w14:textId="77777777" w:rsidR="0037072A" w:rsidRPr="00322F3B" w:rsidRDefault="0037072A" w:rsidP="0037072A">
      <w:pPr>
        <w:pStyle w:val="paragraphsub"/>
      </w:pPr>
      <w:r w:rsidRPr="00322F3B">
        <w:tab/>
        <w:t>(ii)</w:t>
      </w:r>
      <w:r w:rsidRPr="00322F3B">
        <w:tab/>
        <w:t xml:space="preserve">sets aside a decision covered by </w:t>
      </w:r>
      <w:r w:rsidR="00825006" w:rsidRPr="00322F3B">
        <w:t>paragraph (</w:t>
      </w:r>
      <w:r w:rsidRPr="00322F3B">
        <w:t xml:space="preserve">a), whether or not that key decision also includes a decision made in substitution for the decision covered by </w:t>
      </w:r>
      <w:r w:rsidR="00825006" w:rsidRPr="00322F3B">
        <w:t>paragraph (</w:t>
      </w:r>
      <w:r w:rsidRPr="00322F3B">
        <w:t>a); or</w:t>
      </w:r>
    </w:p>
    <w:p w14:paraId="458433B4" w14:textId="77777777" w:rsidR="0037072A" w:rsidRPr="00322F3B" w:rsidRDefault="0037072A" w:rsidP="0037072A">
      <w:pPr>
        <w:pStyle w:val="paragraph"/>
      </w:pPr>
      <w:r w:rsidRPr="00322F3B">
        <w:tab/>
        <w:t>(c)</w:t>
      </w:r>
      <w:r w:rsidRPr="00322F3B">
        <w:tab/>
        <w:t xml:space="preserve">a decision (also the </w:t>
      </w:r>
      <w:r w:rsidRPr="00322F3B">
        <w:rPr>
          <w:b/>
          <w:i/>
        </w:rPr>
        <w:t>key decision</w:t>
      </w:r>
      <w:r w:rsidRPr="00322F3B">
        <w:t>) of a court is about:</w:t>
      </w:r>
    </w:p>
    <w:p w14:paraId="7BC059ED" w14:textId="77777777" w:rsidR="0037072A" w:rsidRPr="00322F3B" w:rsidRDefault="0037072A" w:rsidP="0037072A">
      <w:pPr>
        <w:pStyle w:val="paragraphsub"/>
      </w:pPr>
      <w:r w:rsidRPr="00322F3B">
        <w:tab/>
        <w:t>(i)</w:t>
      </w:r>
      <w:r w:rsidRPr="00322F3B">
        <w:tab/>
        <w:t xml:space="preserve">a decision under Part III of the </w:t>
      </w:r>
      <w:r w:rsidRPr="00322F3B">
        <w:rPr>
          <w:i/>
        </w:rPr>
        <w:t>Industry Research and Development Act 1986</w:t>
      </w:r>
      <w:r w:rsidRPr="00322F3B">
        <w:t xml:space="preserve"> relating to an R&amp;D entity; or</w:t>
      </w:r>
    </w:p>
    <w:p w14:paraId="1D46DBA0" w14:textId="77777777" w:rsidR="0037072A" w:rsidRPr="00322F3B" w:rsidRDefault="0037072A" w:rsidP="0037072A">
      <w:pPr>
        <w:pStyle w:val="paragraphsub"/>
        <w:keepNext/>
        <w:keepLines/>
      </w:pPr>
      <w:r w:rsidRPr="00322F3B">
        <w:lastRenderedPageBreak/>
        <w:tab/>
        <w:t>(ii)</w:t>
      </w:r>
      <w:r w:rsidRPr="00322F3B">
        <w:tab/>
        <w:t xml:space="preserve">a decision covered by </w:t>
      </w:r>
      <w:r w:rsidR="00825006" w:rsidRPr="00322F3B">
        <w:t>paragraph (</w:t>
      </w:r>
      <w:r w:rsidRPr="00322F3B">
        <w:t>b);</w:t>
      </w:r>
    </w:p>
    <w:p w14:paraId="42644CC9" w14:textId="77777777" w:rsidR="0037072A" w:rsidRPr="00322F3B" w:rsidRDefault="0037072A" w:rsidP="0037072A">
      <w:pPr>
        <w:pStyle w:val="subsection2"/>
      </w:pPr>
      <w:r w:rsidRPr="00322F3B">
        <w:t>despite section</w:t>
      </w:r>
      <w:r w:rsidR="00825006" w:rsidRPr="00322F3B">
        <w:t> </w:t>
      </w:r>
      <w:r w:rsidRPr="00322F3B">
        <w:t xml:space="preserve">170 of the </w:t>
      </w:r>
      <w:r w:rsidRPr="00322F3B">
        <w:rPr>
          <w:i/>
        </w:rPr>
        <w:t>Income Tax Assessment Act 1936</w:t>
      </w:r>
      <w:r w:rsidRPr="00322F3B">
        <w:t>, the Commissioner may amend the R&amp;D entity’s assessment for an income year affected by the key decision at any time for the purposes of giving effect to that decision.</w:t>
      </w:r>
    </w:p>
    <w:p w14:paraId="1CE295AF" w14:textId="77777777" w:rsidR="00E745A5" w:rsidRPr="0002252A" w:rsidRDefault="00E745A5" w:rsidP="00E745A5">
      <w:pPr>
        <w:pStyle w:val="subsection"/>
      </w:pPr>
      <w:r w:rsidRPr="0002252A">
        <w:tab/>
        <w:t>(4)</w:t>
      </w:r>
      <w:r w:rsidRPr="0002252A">
        <w:tab/>
        <w:t xml:space="preserve">For the purposes of </w:t>
      </w:r>
      <w:r>
        <w:t>subsection (</w:t>
      </w:r>
      <w:r w:rsidRPr="0002252A">
        <w:t xml:space="preserve">3), paragraph (3)(b) applies as if a reference to a decision under the </w:t>
      </w:r>
      <w:r w:rsidRPr="0002252A">
        <w:rPr>
          <w:i/>
        </w:rPr>
        <w:t>Administrative Review Tribunal Act 2024</w:t>
      </w:r>
      <w:r w:rsidRPr="0002252A">
        <w:t xml:space="preserve"> that varies or sets aside a decision covered by paragraph (3)(a) included a reference to a decision of that kind made under the </w:t>
      </w:r>
      <w:r w:rsidRPr="0002252A">
        <w:rPr>
          <w:i/>
        </w:rPr>
        <w:t>Administrative Appeals Tribunal Act 1975</w:t>
      </w:r>
      <w:r w:rsidRPr="0002252A">
        <w:t>.</w:t>
      </w:r>
    </w:p>
    <w:p w14:paraId="3B952C2C" w14:textId="0342226F" w:rsidR="0037072A" w:rsidRPr="00322F3B" w:rsidRDefault="0037072A" w:rsidP="0037072A">
      <w:pPr>
        <w:pStyle w:val="ActHead5"/>
      </w:pPr>
      <w:bookmarkStart w:id="347" w:name="_Toc201755822"/>
      <w:r w:rsidRPr="00322F3B">
        <w:rPr>
          <w:rStyle w:val="CharSectno"/>
        </w:rPr>
        <w:t>355</w:t>
      </w:r>
      <w:r w:rsidR="009953FD">
        <w:rPr>
          <w:rStyle w:val="CharSectno"/>
        </w:rPr>
        <w:noBreakHyphen/>
      </w:r>
      <w:r w:rsidRPr="00322F3B">
        <w:rPr>
          <w:rStyle w:val="CharSectno"/>
        </w:rPr>
        <w:t>715</w:t>
      </w:r>
      <w:r w:rsidRPr="00322F3B">
        <w:t xml:space="preserve">  Implications for other deductions and tax offsets</w:t>
      </w:r>
      <w:bookmarkEnd w:id="347"/>
    </w:p>
    <w:p w14:paraId="64CC6667" w14:textId="54DB4331" w:rsidR="0037072A" w:rsidRPr="00322F3B" w:rsidRDefault="0037072A" w:rsidP="0037072A">
      <w:pPr>
        <w:pStyle w:val="subsection"/>
      </w:pPr>
      <w:r w:rsidRPr="00322F3B">
        <w:tab/>
        <w:t>(1)</w:t>
      </w:r>
      <w:r w:rsidRPr="00322F3B">
        <w:tab/>
        <w:t xml:space="preserve">If an </w:t>
      </w:r>
      <w:r w:rsidR="009953FD" w:rsidRPr="009953FD">
        <w:rPr>
          <w:position w:val="6"/>
          <w:sz w:val="16"/>
        </w:rPr>
        <w:t>*</w:t>
      </w:r>
      <w:r w:rsidRPr="00322F3B">
        <w:t xml:space="preserve">R&amp;D entity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 xml:space="preserve">tax offset for an income year for expenditure it can deduct under </w:t>
      </w:r>
      <w:r w:rsidR="009F5D03" w:rsidRPr="00322F3B">
        <w:t>section 3</w:t>
      </w:r>
      <w:r w:rsidRPr="00322F3B">
        <w:t>55</w:t>
      </w:r>
      <w:r w:rsidR="009953FD">
        <w:noBreakHyphen/>
      </w:r>
      <w:r w:rsidRPr="00322F3B">
        <w:t>205, 355</w:t>
      </w:r>
      <w:r w:rsidR="009953FD">
        <w:noBreakHyphen/>
      </w:r>
      <w:r w:rsidRPr="00322F3B">
        <w:t>480 or 355</w:t>
      </w:r>
      <w:r w:rsidR="009953FD">
        <w:noBreakHyphen/>
      </w:r>
      <w:r w:rsidRPr="00322F3B">
        <w:t>580, that expenditure:</w:t>
      </w:r>
    </w:p>
    <w:p w14:paraId="10817621" w14:textId="77777777" w:rsidR="0037072A" w:rsidRPr="00322F3B" w:rsidRDefault="0037072A" w:rsidP="0037072A">
      <w:pPr>
        <w:pStyle w:val="paragraph"/>
      </w:pPr>
      <w:r w:rsidRPr="00322F3B">
        <w:tab/>
        <w:t>(a)</w:t>
      </w:r>
      <w:r w:rsidRPr="00322F3B">
        <w:tab/>
        <w:t>cannot be taken into account by any entity in working out a deduction under any other Division of this Act for any income year; and</w:t>
      </w:r>
    </w:p>
    <w:p w14:paraId="519D9B5E" w14:textId="77777777" w:rsidR="0037072A" w:rsidRPr="00322F3B" w:rsidRDefault="0037072A" w:rsidP="0037072A">
      <w:pPr>
        <w:pStyle w:val="paragraph"/>
      </w:pPr>
      <w:r w:rsidRPr="00322F3B">
        <w:tab/>
        <w:t>(b)</w:t>
      </w:r>
      <w:r w:rsidRPr="00322F3B">
        <w:tab/>
        <w:t>cannot be taken into account by any entity in working out a tax offset under any other Division of this Act for any income year.</w:t>
      </w:r>
    </w:p>
    <w:p w14:paraId="265E34A6" w14:textId="6428E823" w:rsidR="0037072A" w:rsidRPr="00322F3B" w:rsidRDefault="0037072A" w:rsidP="0037072A">
      <w:pPr>
        <w:pStyle w:val="notetext"/>
      </w:pPr>
      <w:r w:rsidRPr="00322F3B">
        <w:t>Note:</w:t>
      </w:r>
      <w:r w:rsidRPr="00322F3B">
        <w:tab/>
        <w:t>Section</w:t>
      </w:r>
      <w:r w:rsidR="00825006" w:rsidRPr="00322F3B">
        <w:t> </w:t>
      </w:r>
      <w:r w:rsidRPr="00322F3B">
        <w:t>355</w:t>
      </w:r>
      <w:r w:rsidR="009953FD">
        <w:noBreakHyphen/>
      </w:r>
      <w:r w:rsidRPr="00322F3B">
        <w:t xml:space="preserve">205 is about R&amp;D expenditure, </w:t>
      </w:r>
      <w:r w:rsidR="009F5D03" w:rsidRPr="00322F3B">
        <w:t>section 3</w:t>
      </w:r>
      <w:r w:rsidRPr="00322F3B">
        <w:t>55</w:t>
      </w:r>
      <w:r w:rsidR="009953FD">
        <w:noBreakHyphen/>
      </w:r>
      <w:r w:rsidRPr="00322F3B">
        <w:t xml:space="preserve">480 is about earlier year associate R&amp;D expenditure, and </w:t>
      </w:r>
      <w:r w:rsidR="009F5D03" w:rsidRPr="00322F3B">
        <w:t>section 3</w:t>
      </w:r>
      <w:r w:rsidRPr="00322F3B">
        <w:t>55</w:t>
      </w:r>
      <w:r w:rsidR="009953FD">
        <w:noBreakHyphen/>
      </w:r>
      <w:r w:rsidRPr="00322F3B">
        <w:t>580 is about CRC contributions.</w:t>
      </w:r>
    </w:p>
    <w:p w14:paraId="0716936F" w14:textId="29485EF4" w:rsidR="0037072A" w:rsidRPr="00322F3B" w:rsidRDefault="0037072A" w:rsidP="007F11AC">
      <w:pPr>
        <w:pStyle w:val="subsection"/>
      </w:pPr>
      <w:r w:rsidRPr="00322F3B">
        <w:tab/>
        <w:t>(2)</w:t>
      </w:r>
      <w:r w:rsidRPr="00322F3B">
        <w:tab/>
        <w:t xml:space="preserve">If an </w:t>
      </w:r>
      <w:r w:rsidR="009953FD" w:rsidRPr="009953FD">
        <w:rPr>
          <w:position w:val="6"/>
          <w:sz w:val="16"/>
        </w:rPr>
        <w:t>*</w:t>
      </w:r>
      <w:r w:rsidRPr="00322F3B">
        <w:t xml:space="preserve">R&amp;D entity is entitled under </w:t>
      </w:r>
      <w:r w:rsidR="009F5D03" w:rsidRPr="00322F3B">
        <w:t>section 3</w:t>
      </w:r>
      <w:r w:rsidRPr="00322F3B">
        <w:t>55</w:t>
      </w:r>
      <w:r w:rsidR="009953FD">
        <w:noBreakHyphen/>
      </w:r>
      <w:r w:rsidRPr="00322F3B">
        <w:t xml:space="preserve">100 to a </w:t>
      </w:r>
      <w:r w:rsidR="009953FD" w:rsidRPr="009953FD">
        <w:rPr>
          <w:position w:val="6"/>
          <w:sz w:val="16"/>
        </w:rPr>
        <w:t>*</w:t>
      </w:r>
      <w:r w:rsidRPr="00322F3B">
        <w:t xml:space="preserve">tax offset for an income year for a deduction under </w:t>
      </w:r>
      <w:r w:rsidR="009F5D03" w:rsidRPr="00322F3B">
        <w:t>section 3</w:t>
      </w:r>
      <w:r w:rsidRPr="00322F3B">
        <w:t>55</w:t>
      </w:r>
      <w:r w:rsidR="009953FD">
        <w:noBreakHyphen/>
      </w:r>
      <w:r w:rsidRPr="00322F3B">
        <w:t>305</w:t>
      </w:r>
      <w:r w:rsidR="00573C1E" w:rsidRPr="00322F3B">
        <w:t xml:space="preserve"> or 355</w:t>
      </w:r>
      <w:r w:rsidR="009953FD">
        <w:noBreakHyphen/>
      </w:r>
      <w:r w:rsidR="00573C1E" w:rsidRPr="00322F3B">
        <w:t>520</w:t>
      </w:r>
      <w:r w:rsidRPr="00322F3B">
        <w:t xml:space="preserve"> of an amount equal to the decline in value of an asset, that decline in value:</w:t>
      </w:r>
    </w:p>
    <w:p w14:paraId="0822B59C" w14:textId="3D05513D" w:rsidR="0037072A" w:rsidRPr="00322F3B" w:rsidRDefault="0037072A" w:rsidP="0037072A">
      <w:pPr>
        <w:pStyle w:val="paragraph"/>
      </w:pPr>
      <w:r w:rsidRPr="00322F3B">
        <w:tab/>
        <w:t>(a)</w:t>
      </w:r>
      <w:r w:rsidRPr="00322F3B">
        <w:tab/>
        <w:t xml:space="preserve">cannot be taken into account by any entity in working out a deduction under any other Division of this Act (other than </w:t>
      </w:r>
      <w:r w:rsidR="009953FD">
        <w:t>section 4</w:t>
      </w:r>
      <w:r w:rsidRPr="00322F3B">
        <w:t>0</w:t>
      </w:r>
      <w:r w:rsidR="009953FD">
        <w:noBreakHyphen/>
      </w:r>
      <w:r w:rsidRPr="00322F3B">
        <w:t>292 or 40</w:t>
      </w:r>
      <w:r w:rsidR="009953FD">
        <w:noBreakHyphen/>
      </w:r>
      <w:r w:rsidRPr="00322F3B">
        <w:t>293) for any income year; and</w:t>
      </w:r>
    </w:p>
    <w:p w14:paraId="369DE290" w14:textId="77777777" w:rsidR="0037072A" w:rsidRPr="00322F3B" w:rsidRDefault="0037072A" w:rsidP="0037072A">
      <w:pPr>
        <w:pStyle w:val="paragraph"/>
      </w:pPr>
      <w:r w:rsidRPr="00322F3B">
        <w:tab/>
        <w:t>(b)</w:t>
      </w:r>
      <w:r w:rsidRPr="00322F3B">
        <w:tab/>
        <w:t>cannot be taken into account by any entity in working out a tax offset under any other Division of this Act for any income year;</w:t>
      </w:r>
    </w:p>
    <w:p w14:paraId="62096D53" w14:textId="48A24BE7" w:rsidR="0037072A" w:rsidRPr="00322F3B" w:rsidRDefault="0037072A" w:rsidP="0037072A">
      <w:pPr>
        <w:pStyle w:val="subsection2"/>
      </w:pPr>
      <w:r w:rsidRPr="00322F3B">
        <w:lastRenderedPageBreak/>
        <w:t xml:space="preserve">to the extent that the decline in value is attributable to the use of the asset for the purpose of conducting one or more of the </w:t>
      </w:r>
      <w:r w:rsidR="009953FD" w:rsidRPr="009953FD">
        <w:rPr>
          <w:position w:val="6"/>
          <w:sz w:val="16"/>
        </w:rPr>
        <w:t>*</w:t>
      </w:r>
      <w:r w:rsidRPr="00322F3B">
        <w:t>R&amp;D activities to which the deduction relates.</w:t>
      </w:r>
    </w:p>
    <w:p w14:paraId="1EB40024" w14:textId="606A9766" w:rsidR="0037072A" w:rsidRPr="00322F3B" w:rsidRDefault="0037072A" w:rsidP="0037072A">
      <w:pPr>
        <w:pStyle w:val="notetext"/>
      </w:pPr>
      <w:r w:rsidRPr="00322F3B">
        <w:t>Note 1:</w:t>
      </w:r>
      <w:r w:rsidRPr="00322F3B">
        <w:tab/>
        <w:t xml:space="preserve">A deduction may be available under </w:t>
      </w:r>
      <w:r w:rsidR="009953FD">
        <w:t>section 4</w:t>
      </w:r>
      <w:r w:rsidRPr="00322F3B">
        <w:t>0</w:t>
      </w:r>
      <w:r w:rsidR="009953FD">
        <w:noBreakHyphen/>
      </w:r>
      <w:r w:rsidRPr="00322F3B">
        <w:t xml:space="preserve">25 to the extent that the asset’s decline in value is attributable to another purpose. If so, that deduction under </w:t>
      </w:r>
      <w:r w:rsidR="009953FD">
        <w:t>section 4</w:t>
      </w:r>
      <w:r w:rsidRPr="00322F3B">
        <w:t>0</w:t>
      </w:r>
      <w:r w:rsidR="009953FD">
        <w:noBreakHyphen/>
      </w:r>
      <w:r w:rsidRPr="00322F3B">
        <w:t xml:space="preserve">25 will not take into account the asset’s decline in value to the extent that it is attributable to the R&amp;D activities (see also </w:t>
      </w:r>
      <w:r w:rsidR="009953FD">
        <w:t>subsection 4</w:t>
      </w:r>
      <w:r w:rsidRPr="00322F3B">
        <w:t>0</w:t>
      </w:r>
      <w:r w:rsidR="009953FD">
        <w:noBreakHyphen/>
      </w:r>
      <w:r w:rsidRPr="00322F3B">
        <w:t>25(2)).</w:t>
      </w:r>
    </w:p>
    <w:p w14:paraId="7A7629A2" w14:textId="79EE239A" w:rsidR="00573C1E" w:rsidRPr="00322F3B" w:rsidRDefault="00573C1E" w:rsidP="00573C1E">
      <w:pPr>
        <w:pStyle w:val="notetext"/>
      </w:pPr>
      <w:r w:rsidRPr="00322F3B">
        <w:t>Note 2:</w:t>
      </w:r>
      <w:r w:rsidRPr="00322F3B">
        <w:tab/>
        <w:t>Section 355</w:t>
      </w:r>
      <w:r w:rsidR="009953FD">
        <w:noBreakHyphen/>
      </w:r>
      <w:r w:rsidRPr="00322F3B">
        <w:t xml:space="preserve">305 is about the decline in value of R&amp;D assets and </w:t>
      </w:r>
      <w:r w:rsidR="009F5D03" w:rsidRPr="00322F3B">
        <w:t>section 3</w:t>
      </w:r>
      <w:r w:rsidRPr="00322F3B">
        <w:t>55</w:t>
      </w:r>
      <w:r w:rsidR="009953FD">
        <w:noBreakHyphen/>
      </w:r>
      <w:r w:rsidRPr="00322F3B">
        <w:t>520 is about the decline in value of R&amp;D partnership assets.</w:t>
      </w:r>
    </w:p>
    <w:p w14:paraId="222833C6" w14:textId="34703462" w:rsidR="0037072A" w:rsidRPr="00322F3B" w:rsidRDefault="0037072A" w:rsidP="0037072A">
      <w:pPr>
        <w:pStyle w:val="notetext"/>
      </w:pPr>
      <w:r w:rsidRPr="00322F3B">
        <w:t>Note 3:</w:t>
      </w:r>
      <w:r w:rsidRPr="00322F3B">
        <w:tab/>
        <w:t>Sections</w:t>
      </w:r>
      <w:r w:rsidR="00825006" w:rsidRPr="00322F3B">
        <w:t> </w:t>
      </w:r>
      <w:r w:rsidRPr="00322F3B">
        <w:t>40</w:t>
      </w:r>
      <w:r w:rsidR="009953FD">
        <w:noBreakHyphen/>
      </w:r>
      <w:r w:rsidRPr="00322F3B">
        <w:t>292 and 40</w:t>
      </w:r>
      <w:r w:rsidR="009953FD">
        <w:noBreakHyphen/>
      </w:r>
      <w:r w:rsidRPr="00322F3B">
        <w:t xml:space="preserve">293 deal with balancing adjustments when deductions have been available for the asset’s decline in value both under this Division and </w:t>
      </w:r>
      <w:r w:rsidR="009953FD">
        <w:t>section 4</w:t>
      </w:r>
      <w:r w:rsidRPr="00322F3B">
        <w:t>0</w:t>
      </w:r>
      <w:r w:rsidR="009953FD">
        <w:noBreakHyphen/>
      </w:r>
      <w:r w:rsidRPr="00322F3B">
        <w:t>25.</w:t>
      </w:r>
    </w:p>
    <w:p w14:paraId="7B56F995" w14:textId="77777777" w:rsidR="00F675EE" w:rsidRPr="00322F3B" w:rsidRDefault="00F675EE" w:rsidP="00252281">
      <w:pPr>
        <w:pStyle w:val="ActHead3"/>
        <w:pageBreakBefore/>
      </w:pPr>
      <w:bookmarkStart w:id="348" w:name="_Toc201755823"/>
      <w:r w:rsidRPr="00322F3B">
        <w:rPr>
          <w:rStyle w:val="CharDivNo"/>
        </w:rPr>
        <w:lastRenderedPageBreak/>
        <w:t>Division</w:t>
      </w:r>
      <w:r w:rsidR="00825006" w:rsidRPr="00322F3B">
        <w:rPr>
          <w:rStyle w:val="CharDivNo"/>
        </w:rPr>
        <w:t> </w:t>
      </w:r>
      <w:r w:rsidRPr="00322F3B">
        <w:rPr>
          <w:rStyle w:val="CharDivNo"/>
        </w:rPr>
        <w:t>360</w:t>
      </w:r>
      <w:r w:rsidRPr="00322F3B">
        <w:t>—</w:t>
      </w:r>
      <w:r w:rsidRPr="00322F3B">
        <w:rPr>
          <w:rStyle w:val="CharDivText"/>
        </w:rPr>
        <w:t>Early stage investors in innovation companies</w:t>
      </w:r>
      <w:bookmarkEnd w:id="348"/>
    </w:p>
    <w:p w14:paraId="52B1D458" w14:textId="77777777" w:rsidR="00F675EE" w:rsidRPr="00322F3B" w:rsidRDefault="00F675EE" w:rsidP="00F675EE">
      <w:pPr>
        <w:pStyle w:val="TofSectsHeading"/>
      </w:pPr>
      <w:r w:rsidRPr="00322F3B">
        <w:t>Table of Subdivisions</w:t>
      </w:r>
    </w:p>
    <w:p w14:paraId="0B2C20B1" w14:textId="4720093B" w:rsidR="00F675EE" w:rsidRPr="00322F3B" w:rsidRDefault="00F675EE" w:rsidP="00F675EE">
      <w:pPr>
        <w:pStyle w:val="TofSectsSubdiv"/>
      </w:pPr>
      <w:r w:rsidRPr="00322F3B">
        <w:t>360</w:t>
      </w:r>
      <w:r w:rsidR="009953FD">
        <w:noBreakHyphen/>
      </w:r>
      <w:r w:rsidRPr="00322F3B">
        <w:t>A</w:t>
      </w:r>
      <w:r w:rsidRPr="00322F3B">
        <w:tab/>
        <w:t>Tax incentives for early stage investors in innovation companies</w:t>
      </w:r>
    </w:p>
    <w:p w14:paraId="36EEEF48" w14:textId="5D810A54" w:rsidR="00F675EE" w:rsidRPr="00322F3B" w:rsidRDefault="00F675EE" w:rsidP="00F675EE">
      <w:pPr>
        <w:pStyle w:val="ActHead4"/>
      </w:pPr>
      <w:bookmarkStart w:id="349" w:name="_Toc201755824"/>
      <w:r w:rsidRPr="00322F3B">
        <w:rPr>
          <w:rStyle w:val="CharSubdNo"/>
        </w:rPr>
        <w:t>Subdivision</w:t>
      </w:r>
      <w:r w:rsidR="00825006" w:rsidRPr="00322F3B">
        <w:rPr>
          <w:rStyle w:val="CharSubdNo"/>
        </w:rPr>
        <w:t> </w:t>
      </w:r>
      <w:r w:rsidRPr="00322F3B">
        <w:rPr>
          <w:rStyle w:val="CharSubdNo"/>
        </w:rPr>
        <w:t>360</w:t>
      </w:r>
      <w:r w:rsidR="009953FD">
        <w:rPr>
          <w:rStyle w:val="CharSubdNo"/>
        </w:rPr>
        <w:noBreakHyphen/>
      </w:r>
      <w:r w:rsidRPr="00322F3B">
        <w:rPr>
          <w:rStyle w:val="CharSubdNo"/>
        </w:rPr>
        <w:t>A</w:t>
      </w:r>
      <w:r w:rsidRPr="00322F3B">
        <w:t>—</w:t>
      </w:r>
      <w:r w:rsidRPr="00322F3B">
        <w:rPr>
          <w:rStyle w:val="CharSubdText"/>
        </w:rPr>
        <w:t>Tax incentives for early stage investors in innovation companies</w:t>
      </w:r>
      <w:bookmarkEnd w:id="349"/>
    </w:p>
    <w:p w14:paraId="075E73DA" w14:textId="3D535287" w:rsidR="00F675EE" w:rsidRPr="00322F3B" w:rsidRDefault="00F675EE" w:rsidP="00F675EE">
      <w:pPr>
        <w:pStyle w:val="ActHead4"/>
      </w:pPr>
      <w:bookmarkStart w:id="350" w:name="_Toc201755825"/>
      <w:r w:rsidRPr="00322F3B">
        <w:t>Guide to Subdivision</w:t>
      </w:r>
      <w:r w:rsidR="00825006" w:rsidRPr="00322F3B">
        <w:t> </w:t>
      </w:r>
      <w:r w:rsidRPr="00322F3B">
        <w:t>360</w:t>
      </w:r>
      <w:r w:rsidR="009953FD">
        <w:noBreakHyphen/>
      </w:r>
      <w:r w:rsidRPr="00322F3B">
        <w:t>A</w:t>
      </w:r>
      <w:bookmarkEnd w:id="350"/>
    </w:p>
    <w:p w14:paraId="4D8F2BBD" w14:textId="2FBDBEA7" w:rsidR="00F675EE" w:rsidRPr="00322F3B" w:rsidRDefault="00F675EE" w:rsidP="00F675EE">
      <w:pPr>
        <w:pStyle w:val="ActHead5"/>
      </w:pPr>
      <w:bookmarkStart w:id="351" w:name="_Toc201755826"/>
      <w:r w:rsidRPr="00322F3B">
        <w:rPr>
          <w:rStyle w:val="CharSectno"/>
        </w:rPr>
        <w:t>360</w:t>
      </w:r>
      <w:r w:rsidR="009953FD">
        <w:rPr>
          <w:rStyle w:val="CharSectno"/>
        </w:rPr>
        <w:noBreakHyphen/>
      </w:r>
      <w:r w:rsidRPr="00322F3B">
        <w:rPr>
          <w:rStyle w:val="CharSectno"/>
        </w:rPr>
        <w:t>5</w:t>
      </w:r>
      <w:r w:rsidRPr="00322F3B">
        <w:t xml:space="preserve">  What this Subdivision is about</w:t>
      </w:r>
      <w:bookmarkEnd w:id="351"/>
    </w:p>
    <w:p w14:paraId="088DDEAF" w14:textId="696B9975" w:rsidR="00F675EE" w:rsidRPr="00322F3B" w:rsidRDefault="00F675EE" w:rsidP="00F675EE">
      <w:pPr>
        <w:pStyle w:val="SOText"/>
        <w:rPr>
          <w:rFonts w:cs="Times New Roman"/>
        </w:rPr>
      </w:pPr>
      <w:r w:rsidRPr="00322F3B">
        <w:rPr>
          <w:rFonts w:cs="Times New Roman"/>
        </w:rPr>
        <w:t>You may be entitled to a tax offset if you are, or a trust or partnership of which you are a member is, issued with certain kinds of equity interests in a small Australian company with high</w:t>
      </w:r>
      <w:r w:rsidR="009953FD">
        <w:rPr>
          <w:rFonts w:cs="Times New Roman"/>
        </w:rPr>
        <w:noBreakHyphen/>
      </w:r>
      <w:r w:rsidRPr="00322F3B">
        <w:rPr>
          <w:rFonts w:cs="Times New Roman"/>
        </w:rPr>
        <w:t>growth potential that is engaging in innovative activities.</w:t>
      </w:r>
    </w:p>
    <w:p w14:paraId="45A49E10" w14:textId="77777777" w:rsidR="00F675EE" w:rsidRPr="00322F3B" w:rsidRDefault="00F675EE" w:rsidP="00F675EE">
      <w:pPr>
        <w:pStyle w:val="SOText"/>
        <w:rPr>
          <w:rFonts w:cs="Times New Roman"/>
        </w:rPr>
      </w:pPr>
      <w:r w:rsidRPr="00322F3B">
        <w:rPr>
          <w:rFonts w:cs="Times New Roman"/>
        </w:rPr>
        <w:t>A modified CGT treatment may also apply to those equity interests.</w:t>
      </w:r>
    </w:p>
    <w:p w14:paraId="5750B862" w14:textId="77777777" w:rsidR="00F675EE" w:rsidRPr="00322F3B" w:rsidRDefault="00F675EE" w:rsidP="00F675EE">
      <w:pPr>
        <w:pStyle w:val="TofSectsHeading"/>
      </w:pPr>
      <w:r w:rsidRPr="00322F3B">
        <w:t>Table of sections</w:t>
      </w:r>
    </w:p>
    <w:p w14:paraId="4EBE6902" w14:textId="77777777" w:rsidR="00F675EE" w:rsidRPr="00322F3B" w:rsidRDefault="00F675EE" w:rsidP="00F675EE">
      <w:pPr>
        <w:pStyle w:val="TofSectsGroupHeading"/>
      </w:pPr>
      <w:r w:rsidRPr="00322F3B">
        <w:t>Operative provisions</w:t>
      </w:r>
    </w:p>
    <w:p w14:paraId="79CF50A8" w14:textId="5961001D" w:rsidR="00F675EE" w:rsidRPr="00322F3B" w:rsidRDefault="00F675EE" w:rsidP="00F675EE">
      <w:pPr>
        <w:pStyle w:val="TofSectsSection"/>
      </w:pPr>
      <w:r w:rsidRPr="00322F3B">
        <w:t>360</w:t>
      </w:r>
      <w:r w:rsidR="009953FD">
        <w:noBreakHyphen/>
      </w:r>
      <w:r w:rsidRPr="00322F3B">
        <w:t>10</w:t>
      </w:r>
      <w:r w:rsidRPr="00322F3B">
        <w:tab/>
        <w:t>Object of this Subdivision</w:t>
      </w:r>
    </w:p>
    <w:p w14:paraId="2156428E" w14:textId="4C0B6F37" w:rsidR="00F675EE" w:rsidRPr="00322F3B" w:rsidRDefault="00F675EE" w:rsidP="00F675EE">
      <w:pPr>
        <w:pStyle w:val="TofSectsSection"/>
      </w:pPr>
      <w:r w:rsidRPr="00322F3B">
        <w:t>360</w:t>
      </w:r>
      <w:r w:rsidR="009953FD">
        <w:noBreakHyphen/>
      </w:r>
      <w:r w:rsidRPr="00322F3B">
        <w:t>15</w:t>
      </w:r>
      <w:r w:rsidRPr="00322F3B">
        <w:tab/>
        <w:t>Entitlement to the tax offset</w:t>
      </w:r>
    </w:p>
    <w:p w14:paraId="05440F71" w14:textId="0849E1B1" w:rsidR="00F675EE" w:rsidRPr="00322F3B" w:rsidRDefault="00F675EE" w:rsidP="00F675EE">
      <w:pPr>
        <w:pStyle w:val="TofSectsSection"/>
        <w:rPr>
          <w:i/>
        </w:rPr>
      </w:pPr>
      <w:r w:rsidRPr="00322F3B">
        <w:t>360</w:t>
      </w:r>
      <w:r w:rsidR="009953FD">
        <w:noBreakHyphen/>
      </w:r>
      <w:r w:rsidRPr="00322F3B">
        <w:t>20</w:t>
      </w:r>
      <w:r w:rsidRPr="00322F3B">
        <w:tab/>
        <w:t>Limited entitlement for certain kinds of investors</w:t>
      </w:r>
    </w:p>
    <w:p w14:paraId="1F110AF7" w14:textId="37387F61" w:rsidR="00F675EE" w:rsidRPr="00322F3B" w:rsidRDefault="00F675EE" w:rsidP="00F675EE">
      <w:pPr>
        <w:pStyle w:val="TofSectsSection"/>
      </w:pPr>
      <w:r w:rsidRPr="00322F3B">
        <w:t>360</w:t>
      </w:r>
      <w:r w:rsidR="009953FD">
        <w:noBreakHyphen/>
      </w:r>
      <w:r w:rsidRPr="00322F3B">
        <w:t>25</w:t>
      </w:r>
      <w:r w:rsidRPr="00322F3B">
        <w:tab/>
        <w:t>Amount of the tax offset—general case</w:t>
      </w:r>
    </w:p>
    <w:p w14:paraId="6BDE5FF3" w14:textId="55E7C98B" w:rsidR="00F675EE" w:rsidRPr="00322F3B" w:rsidRDefault="00F675EE" w:rsidP="00F675EE">
      <w:pPr>
        <w:pStyle w:val="TofSectsSection"/>
      </w:pPr>
      <w:r w:rsidRPr="00322F3B">
        <w:t>360</w:t>
      </w:r>
      <w:r w:rsidR="009953FD">
        <w:noBreakHyphen/>
      </w:r>
      <w:r w:rsidRPr="00322F3B">
        <w:t>30</w:t>
      </w:r>
      <w:r w:rsidRPr="00322F3B">
        <w:tab/>
        <w:t>Amount of the tax offset—members of trusts or partnerships</w:t>
      </w:r>
    </w:p>
    <w:p w14:paraId="4D13CC49" w14:textId="7E60C95C" w:rsidR="00F675EE" w:rsidRPr="00322F3B" w:rsidRDefault="00F675EE" w:rsidP="00F675EE">
      <w:pPr>
        <w:pStyle w:val="TofSectsSection"/>
      </w:pPr>
      <w:r w:rsidRPr="00322F3B">
        <w:t>360</w:t>
      </w:r>
      <w:r w:rsidR="009953FD">
        <w:noBreakHyphen/>
      </w:r>
      <w:r w:rsidRPr="00322F3B">
        <w:t>35</w:t>
      </w:r>
      <w:r w:rsidRPr="00322F3B">
        <w:tab/>
        <w:t>Amount of the tax offset—trustees</w:t>
      </w:r>
    </w:p>
    <w:p w14:paraId="0B90F2A6" w14:textId="14045745" w:rsidR="00F675EE" w:rsidRPr="00322F3B" w:rsidRDefault="00F675EE" w:rsidP="00F675EE">
      <w:pPr>
        <w:pStyle w:val="TofSectsSection"/>
      </w:pPr>
      <w:r w:rsidRPr="00322F3B">
        <w:t>360</w:t>
      </w:r>
      <w:r w:rsidR="009953FD">
        <w:noBreakHyphen/>
      </w:r>
      <w:r w:rsidRPr="00322F3B">
        <w:t>40</w:t>
      </w:r>
      <w:r w:rsidRPr="00322F3B">
        <w:tab/>
        <w:t>Early stage innovation companies</w:t>
      </w:r>
    </w:p>
    <w:p w14:paraId="52B993E2" w14:textId="34B35F3E" w:rsidR="00F675EE" w:rsidRPr="00322F3B" w:rsidRDefault="00F675EE" w:rsidP="00F675EE">
      <w:pPr>
        <w:pStyle w:val="TofSectsSection"/>
      </w:pPr>
      <w:r w:rsidRPr="00322F3B">
        <w:t>360</w:t>
      </w:r>
      <w:r w:rsidR="009953FD">
        <w:noBreakHyphen/>
      </w:r>
      <w:r w:rsidRPr="00322F3B">
        <w:t>45</w:t>
      </w:r>
      <w:r w:rsidRPr="00322F3B">
        <w:tab/>
        <w:t>100 point innovation test</w:t>
      </w:r>
    </w:p>
    <w:p w14:paraId="346B2D2E" w14:textId="6B2004D3" w:rsidR="00F675EE" w:rsidRPr="00322F3B" w:rsidRDefault="00F675EE" w:rsidP="00F675EE">
      <w:pPr>
        <w:pStyle w:val="TofSectsSection"/>
      </w:pPr>
      <w:r w:rsidRPr="00322F3B">
        <w:t>360</w:t>
      </w:r>
      <w:r w:rsidR="009953FD">
        <w:noBreakHyphen/>
      </w:r>
      <w:r w:rsidRPr="00322F3B">
        <w:t>50</w:t>
      </w:r>
      <w:r w:rsidRPr="00322F3B">
        <w:tab/>
        <w:t>Modified CGT treatment</w:t>
      </w:r>
    </w:p>
    <w:p w14:paraId="0EB0FCA7" w14:textId="52EBA461" w:rsidR="00F675EE" w:rsidRPr="00322F3B" w:rsidRDefault="00F675EE" w:rsidP="00F675EE">
      <w:pPr>
        <w:pStyle w:val="TofSectsSection"/>
      </w:pPr>
      <w:r w:rsidRPr="00322F3B">
        <w:lastRenderedPageBreak/>
        <w:t>360</w:t>
      </w:r>
      <w:r w:rsidR="009953FD">
        <w:noBreakHyphen/>
      </w:r>
      <w:r w:rsidRPr="00322F3B">
        <w:t>55</w:t>
      </w:r>
      <w:r w:rsidRPr="00322F3B">
        <w:tab/>
        <w:t>Modified CGT treatment—partnerships</w:t>
      </w:r>
    </w:p>
    <w:p w14:paraId="36D95C53" w14:textId="4C0D757F" w:rsidR="00F675EE" w:rsidRPr="00322F3B" w:rsidRDefault="00F675EE" w:rsidP="00F675EE">
      <w:pPr>
        <w:pStyle w:val="TofSectsSection"/>
      </w:pPr>
      <w:r w:rsidRPr="00322F3B">
        <w:t>360</w:t>
      </w:r>
      <w:r w:rsidR="009953FD">
        <w:noBreakHyphen/>
      </w:r>
      <w:r w:rsidRPr="00322F3B">
        <w:t>60</w:t>
      </w:r>
      <w:r w:rsidRPr="00322F3B">
        <w:tab/>
        <w:t>Modified CGT treatment—not affected by certain roll</w:t>
      </w:r>
      <w:r w:rsidR="009953FD">
        <w:noBreakHyphen/>
      </w:r>
      <w:r w:rsidRPr="00322F3B">
        <w:t>overs</w:t>
      </w:r>
    </w:p>
    <w:p w14:paraId="4BB7A4D5" w14:textId="5C61A754" w:rsidR="00F675EE" w:rsidRPr="00322F3B" w:rsidRDefault="00F675EE" w:rsidP="00F675EE">
      <w:pPr>
        <w:pStyle w:val="TofSectsSection"/>
      </w:pPr>
      <w:r w:rsidRPr="00322F3B">
        <w:t>360</w:t>
      </w:r>
      <w:r w:rsidR="009953FD">
        <w:noBreakHyphen/>
      </w:r>
      <w:r w:rsidRPr="00322F3B">
        <w:t>65</w:t>
      </w:r>
      <w:r w:rsidRPr="00322F3B">
        <w:tab/>
        <w:t>Separate modified CGT treatment for roll</w:t>
      </w:r>
      <w:r w:rsidR="009953FD">
        <w:noBreakHyphen/>
      </w:r>
      <w:r w:rsidRPr="00322F3B">
        <w:t>overs about wholly</w:t>
      </w:r>
      <w:r w:rsidR="009953FD">
        <w:noBreakHyphen/>
      </w:r>
      <w:r w:rsidRPr="00322F3B">
        <w:t>owned companies or scrip for scrip roll</w:t>
      </w:r>
      <w:r w:rsidR="009953FD">
        <w:noBreakHyphen/>
      </w:r>
      <w:r w:rsidRPr="00322F3B">
        <w:t>overs</w:t>
      </w:r>
    </w:p>
    <w:p w14:paraId="5F3B608F" w14:textId="77777777" w:rsidR="00F675EE" w:rsidRPr="00322F3B" w:rsidRDefault="00F675EE" w:rsidP="00F675EE">
      <w:pPr>
        <w:pStyle w:val="ActHead4"/>
      </w:pPr>
      <w:bookmarkStart w:id="352" w:name="_Toc201755827"/>
      <w:r w:rsidRPr="00322F3B">
        <w:t>Operative provisions</w:t>
      </w:r>
      <w:bookmarkEnd w:id="352"/>
    </w:p>
    <w:p w14:paraId="03F43E58" w14:textId="74E0B8DD" w:rsidR="00F675EE" w:rsidRPr="00322F3B" w:rsidRDefault="00F675EE" w:rsidP="00F675EE">
      <w:pPr>
        <w:pStyle w:val="ActHead5"/>
      </w:pPr>
      <w:bookmarkStart w:id="353" w:name="_Toc201755828"/>
      <w:r w:rsidRPr="00322F3B">
        <w:rPr>
          <w:rStyle w:val="CharSectno"/>
        </w:rPr>
        <w:t>360</w:t>
      </w:r>
      <w:r w:rsidR="009953FD">
        <w:rPr>
          <w:rStyle w:val="CharSectno"/>
        </w:rPr>
        <w:noBreakHyphen/>
      </w:r>
      <w:r w:rsidRPr="00322F3B">
        <w:rPr>
          <w:rStyle w:val="CharSectno"/>
        </w:rPr>
        <w:t>10</w:t>
      </w:r>
      <w:r w:rsidRPr="00322F3B">
        <w:t xml:space="preserve">  Object of this Subdivision</w:t>
      </w:r>
      <w:bookmarkEnd w:id="353"/>
    </w:p>
    <w:p w14:paraId="4C087B21" w14:textId="6596660E" w:rsidR="00F675EE" w:rsidRPr="00322F3B" w:rsidRDefault="00F675EE" w:rsidP="00F675EE">
      <w:pPr>
        <w:pStyle w:val="subsection"/>
        <w:rPr>
          <w:i/>
        </w:rPr>
      </w:pPr>
      <w:r w:rsidRPr="00322F3B">
        <w:tab/>
      </w:r>
      <w:r w:rsidRPr="00322F3B">
        <w:tab/>
        <w:t>The object of this Subdivision is to encourage new investment in small Australian innovation companies with high</w:t>
      </w:r>
      <w:r w:rsidR="009953FD">
        <w:noBreakHyphen/>
      </w:r>
      <w:r w:rsidRPr="00322F3B">
        <w:t>growth potential by providing qualifying investors with a tax offset and a modified CGT treatment.</w:t>
      </w:r>
    </w:p>
    <w:p w14:paraId="7C686D90" w14:textId="12DF1CDF" w:rsidR="00F675EE" w:rsidRPr="00322F3B" w:rsidRDefault="00F675EE" w:rsidP="00F675EE">
      <w:pPr>
        <w:pStyle w:val="ActHead5"/>
      </w:pPr>
      <w:bookmarkStart w:id="354" w:name="_Toc201755829"/>
      <w:r w:rsidRPr="00322F3B">
        <w:rPr>
          <w:rStyle w:val="CharSectno"/>
        </w:rPr>
        <w:t>360</w:t>
      </w:r>
      <w:r w:rsidR="009953FD">
        <w:rPr>
          <w:rStyle w:val="CharSectno"/>
        </w:rPr>
        <w:noBreakHyphen/>
      </w:r>
      <w:r w:rsidRPr="00322F3B">
        <w:rPr>
          <w:rStyle w:val="CharSectno"/>
        </w:rPr>
        <w:t>15</w:t>
      </w:r>
      <w:r w:rsidRPr="00322F3B">
        <w:t xml:space="preserve">  Entitlement to the tax offset</w:t>
      </w:r>
      <w:bookmarkEnd w:id="354"/>
    </w:p>
    <w:p w14:paraId="4D401F94" w14:textId="77777777" w:rsidR="00F675EE" w:rsidRPr="00322F3B" w:rsidRDefault="00F675EE" w:rsidP="00F675EE">
      <w:pPr>
        <w:pStyle w:val="SubsectionHead"/>
      </w:pPr>
      <w:r w:rsidRPr="00322F3B">
        <w:t>General case</w:t>
      </w:r>
    </w:p>
    <w:p w14:paraId="30084AC1" w14:textId="541D6AD0" w:rsidR="00F675EE" w:rsidRPr="00322F3B" w:rsidRDefault="00F675EE" w:rsidP="00F675EE">
      <w:pPr>
        <w:pStyle w:val="subsection"/>
      </w:pPr>
      <w:r w:rsidRPr="00322F3B">
        <w:tab/>
        <w:t>(1)</w:t>
      </w:r>
      <w:r w:rsidRPr="00322F3B">
        <w:tab/>
        <w:t xml:space="preserve">You are entitled to a </w:t>
      </w:r>
      <w:r w:rsidR="009953FD" w:rsidRPr="009953FD">
        <w:rPr>
          <w:position w:val="6"/>
          <w:sz w:val="16"/>
        </w:rPr>
        <w:t>*</w:t>
      </w:r>
      <w:r w:rsidRPr="00322F3B">
        <w:t>tax offset for an income year if:</w:t>
      </w:r>
    </w:p>
    <w:p w14:paraId="4928ADB9" w14:textId="77777777" w:rsidR="00F675EE" w:rsidRPr="00322F3B" w:rsidRDefault="00F675EE" w:rsidP="00F675EE">
      <w:pPr>
        <w:pStyle w:val="paragraph"/>
      </w:pPr>
      <w:r w:rsidRPr="00322F3B">
        <w:tab/>
        <w:t>(a)</w:t>
      </w:r>
      <w:r w:rsidRPr="00322F3B">
        <w:tab/>
        <w:t>you are none of the following:</w:t>
      </w:r>
    </w:p>
    <w:p w14:paraId="389D635B" w14:textId="77777777" w:rsidR="00F675EE" w:rsidRPr="00322F3B" w:rsidRDefault="00F675EE" w:rsidP="00F675EE">
      <w:pPr>
        <w:pStyle w:val="paragraphsub"/>
      </w:pPr>
      <w:r w:rsidRPr="00322F3B">
        <w:tab/>
        <w:t>(i)</w:t>
      </w:r>
      <w:r w:rsidRPr="00322F3B">
        <w:tab/>
        <w:t>a trust or a partnership;</w:t>
      </w:r>
    </w:p>
    <w:p w14:paraId="08F96909" w14:textId="5C435FCD" w:rsidR="008847F1" w:rsidRPr="00322F3B" w:rsidRDefault="008847F1" w:rsidP="008847F1">
      <w:pPr>
        <w:pStyle w:val="paragraphsub"/>
      </w:pPr>
      <w:r w:rsidRPr="00322F3B">
        <w:tab/>
        <w:t>(ia)</w:t>
      </w:r>
      <w:r w:rsidRPr="00322F3B">
        <w:tab/>
        <w:t xml:space="preserve">an </w:t>
      </w:r>
      <w:r w:rsidR="009953FD" w:rsidRPr="009953FD">
        <w:rPr>
          <w:position w:val="6"/>
          <w:sz w:val="16"/>
        </w:rPr>
        <w:t>*</w:t>
      </w:r>
      <w:r w:rsidRPr="00322F3B">
        <w:t>ESVCLP;</w:t>
      </w:r>
    </w:p>
    <w:p w14:paraId="633F42FA" w14:textId="3908C779" w:rsidR="00F675EE" w:rsidRPr="00322F3B" w:rsidRDefault="00F675EE" w:rsidP="00F675EE">
      <w:pPr>
        <w:pStyle w:val="paragraphsub"/>
      </w:pPr>
      <w:r w:rsidRPr="00322F3B">
        <w:tab/>
        <w:t>(ii)</w:t>
      </w:r>
      <w:r w:rsidRPr="00322F3B">
        <w:tab/>
        <w:t xml:space="preserve">a </w:t>
      </w:r>
      <w:r w:rsidR="009953FD" w:rsidRPr="009953FD">
        <w:rPr>
          <w:position w:val="6"/>
          <w:sz w:val="16"/>
        </w:rPr>
        <w:t>*</w:t>
      </w:r>
      <w:r w:rsidRPr="00322F3B">
        <w:t xml:space="preserve">widely held company or a </w:t>
      </w:r>
      <w:r w:rsidR="009953FD" w:rsidRPr="009953FD">
        <w:rPr>
          <w:position w:val="6"/>
          <w:sz w:val="16"/>
        </w:rPr>
        <w:t>*</w:t>
      </w:r>
      <w:r w:rsidRPr="00322F3B">
        <w:t>100% subsidiary of a widely held company; and</w:t>
      </w:r>
    </w:p>
    <w:p w14:paraId="0CF96051" w14:textId="77BE7B21" w:rsidR="00F675EE" w:rsidRPr="00322F3B" w:rsidRDefault="00F675EE" w:rsidP="00F675EE">
      <w:pPr>
        <w:pStyle w:val="paragraph"/>
      </w:pPr>
      <w:r w:rsidRPr="00322F3B">
        <w:tab/>
        <w:t>(b)</w:t>
      </w:r>
      <w:r w:rsidRPr="00322F3B">
        <w:tab/>
        <w:t xml:space="preserve">at a particular time during the income year, a company issues you with </w:t>
      </w:r>
      <w:r w:rsidR="009953FD" w:rsidRPr="009953FD">
        <w:rPr>
          <w:position w:val="6"/>
          <w:sz w:val="16"/>
        </w:rPr>
        <w:t>*</w:t>
      </w:r>
      <w:r w:rsidRPr="00322F3B">
        <w:t xml:space="preserve">equity interests that are </w:t>
      </w:r>
      <w:r w:rsidR="009953FD" w:rsidRPr="009953FD">
        <w:rPr>
          <w:position w:val="6"/>
          <w:sz w:val="16"/>
        </w:rPr>
        <w:t>*</w:t>
      </w:r>
      <w:r w:rsidRPr="00322F3B">
        <w:t>shares in the company; and</w:t>
      </w:r>
    </w:p>
    <w:p w14:paraId="55F0C1B1" w14:textId="5D3E59C1" w:rsidR="00F675EE" w:rsidRPr="00322F3B" w:rsidRDefault="00F675EE" w:rsidP="00F675EE">
      <w:pPr>
        <w:pStyle w:val="paragraph"/>
      </w:pPr>
      <w:r w:rsidRPr="00322F3B">
        <w:tab/>
        <w:t>(c)</w:t>
      </w:r>
      <w:r w:rsidRPr="00322F3B">
        <w:tab/>
        <w:t>sub</w:t>
      </w:r>
      <w:r w:rsidR="009F5D03" w:rsidRPr="00322F3B">
        <w:t>section 3</w:t>
      </w:r>
      <w:r w:rsidRPr="00322F3B">
        <w:t>60</w:t>
      </w:r>
      <w:r w:rsidR="009953FD">
        <w:noBreakHyphen/>
      </w:r>
      <w:r w:rsidRPr="00322F3B">
        <w:t>40(1) (about early stage innovation companies) applies to the company immediately after that time; and</w:t>
      </w:r>
    </w:p>
    <w:p w14:paraId="10437AF8" w14:textId="04CE8762" w:rsidR="00F675EE" w:rsidRPr="00322F3B" w:rsidRDefault="00F675EE" w:rsidP="00F675EE">
      <w:pPr>
        <w:pStyle w:val="paragraph"/>
      </w:pPr>
      <w:r w:rsidRPr="00322F3B">
        <w:tab/>
        <w:t>(d)</w:t>
      </w:r>
      <w:r w:rsidRPr="00322F3B">
        <w:tab/>
        <w:t xml:space="preserve">neither you nor the company is an </w:t>
      </w:r>
      <w:r w:rsidR="009953FD" w:rsidRPr="009953FD">
        <w:rPr>
          <w:position w:val="6"/>
          <w:sz w:val="16"/>
        </w:rPr>
        <w:t>*</w:t>
      </w:r>
      <w:r w:rsidRPr="00322F3B">
        <w:t>affiliate of each other at that time; and</w:t>
      </w:r>
    </w:p>
    <w:p w14:paraId="07D14381" w14:textId="76833149" w:rsidR="00F675EE" w:rsidRPr="00322F3B" w:rsidRDefault="00F675EE" w:rsidP="00F675EE">
      <w:pPr>
        <w:pStyle w:val="paragraph"/>
      </w:pPr>
      <w:r w:rsidRPr="00322F3B">
        <w:tab/>
        <w:t>(e)</w:t>
      </w:r>
      <w:r w:rsidRPr="00322F3B">
        <w:tab/>
        <w:t xml:space="preserve">the issue of those shares is not an </w:t>
      </w:r>
      <w:r w:rsidR="009953FD" w:rsidRPr="009953FD">
        <w:rPr>
          <w:position w:val="6"/>
          <w:sz w:val="16"/>
        </w:rPr>
        <w:t>*</w:t>
      </w:r>
      <w:r w:rsidRPr="00322F3B">
        <w:t xml:space="preserve">acquisition of </w:t>
      </w:r>
      <w:r w:rsidR="009953FD" w:rsidRPr="009953FD">
        <w:rPr>
          <w:position w:val="6"/>
          <w:sz w:val="16"/>
        </w:rPr>
        <w:t>*</w:t>
      </w:r>
      <w:r w:rsidRPr="00322F3B">
        <w:t xml:space="preserve">ESS interests under an </w:t>
      </w:r>
      <w:r w:rsidR="009953FD" w:rsidRPr="009953FD">
        <w:rPr>
          <w:position w:val="6"/>
          <w:sz w:val="16"/>
        </w:rPr>
        <w:t>*</w:t>
      </w:r>
      <w:r w:rsidRPr="00322F3B">
        <w:t>employee share scheme; and</w:t>
      </w:r>
    </w:p>
    <w:p w14:paraId="02176350" w14:textId="75EBA7EC" w:rsidR="008847F1" w:rsidRPr="00322F3B" w:rsidRDefault="008847F1" w:rsidP="008847F1">
      <w:pPr>
        <w:pStyle w:val="paragraph"/>
      </w:pPr>
      <w:r w:rsidRPr="00322F3B">
        <w:tab/>
        <w:t>(f)</w:t>
      </w:r>
      <w:r w:rsidRPr="00322F3B">
        <w:tab/>
        <w:t xml:space="preserve">immediately after the issue of those shares, you do not hold equity interests in the company, or in an entity </w:t>
      </w:r>
      <w:r w:rsidR="009953FD" w:rsidRPr="009953FD">
        <w:rPr>
          <w:position w:val="6"/>
          <w:sz w:val="16"/>
        </w:rPr>
        <w:t>*</w:t>
      </w:r>
      <w:r w:rsidRPr="00322F3B">
        <w:t>connected with the company, that carry the right to:</w:t>
      </w:r>
    </w:p>
    <w:p w14:paraId="5649B76C" w14:textId="77777777" w:rsidR="008847F1" w:rsidRPr="00322F3B" w:rsidRDefault="008847F1" w:rsidP="008847F1">
      <w:pPr>
        <w:pStyle w:val="paragraphsub"/>
      </w:pPr>
      <w:r w:rsidRPr="00322F3B">
        <w:lastRenderedPageBreak/>
        <w:tab/>
        <w:t>(i)</w:t>
      </w:r>
      <w:r w:rsidRPr="00322F3B">
        <w:tab/>
        <w:t>receive more than 30% of any distribution of income by the company or the entity; or</w:t>
      </w:r>
    </w:p>
    <w:p w14:paraId="650E8F63" w14:textId="77777777" w:rsidR="008847F1" w:rsidRPr="00322F3B" w:rsidRDefault="008847F1" w:rsidP="008847F1">
      <w:pPr>
        <w:pStyle w:val="paragraphsub"/>
      </w:pPr>
      <w:r w:rsidRPr="00322F3B">
        <w:tab/>
        <w:t>(ii)</w:t>
      </w:r>
      <w:r w:rsidRPr="00322F3B">
        <w:tab/>
        <w:t>receive more than 30% of any distribution of capital by the company or the entity; or</w:t>
      </w:r>
    </w:p>
    <w:p w14:paraId="7A9FC20C" w14:textId="77777777" w:rsidR="008847F1" w:rsidRPr="00322F3B" w:rsidRDefault="008847F1" w:rsidP="008847F1">
      <w:pPr>
        <w:pStyle w:val="paragraphsub"/>
      </w:pPr>
      <w:r w:rsidRPr="00322F3B">
        <w:tab/>
        <w:t>(iii)</w:t>
      </w:r>
      <w:r w:rsidRPr="00322F3B">
        <w:tab/>
        <w:t>exercise, or control the exercise of, more than 30% of the total voting power in the company or the entity.</w:t>
      </w:r>
    </w:p>
    <w:p w14:paraId="5DE43494" w14:textId="77777777" w:rsidR="008847F1" w:rsidRPr="00322F3B" w:rsidRDefault="008847F1" w:rsidP="008847F1">
      <w:pPr>
        <w:pStyle w:val="SubsectionHead"/>
      </w:pPr>
      <w:r w:rsidRPr="00322F3B">
        <w:t>Members of trusts or partnerships</w:t>
      </w:r>
    </w:p>
    <w:p w14:paraId="16C1F31A" w14:textId="549A2071" w:rsidR="008847F1" w:rsidRPr="00322F3B" w:rsidRDefault="008847F1" w:rsidP="008847F1">
      <w:pPr>
        <w:pStyle w:val="subsection"/>
      </w:pPr>
      <w:r w:rsidRPr="00322F3B">
        <w:tab/>
        <w:t>(2)</w:t>
      </w:r>
      <w:r w:rsidRPr="00322F3B">
        <w:tab/>
        <w:t xml:space="preserve">A </w:t>
      </w:r>
      <w:r w:rsidR="009953FD" w:rsidRPr="009953FD">
        <w:rPr>
          <w:position w:val="6"/>
          <w:sz w:val="16"/>
        </w:rPr>
        <w:t>*</w:t>
      </w:r>
      <w:r w:rsidRPr="00322F3B">
        <w:t xml:space="preserve">member of a trust or partnership (other than a partnership that is an </w:t>
      </w:r>
      <w:r w:rsidR="009953FD" w:rsidRPr="009953FD">
        <w:rPr>
          <w:position w:val="6"/>
          <w:sz w:val="16"/>
        </w:rPr>
        <w:t>*</w:t>
      </w:r>
      <w:r w:rsidRPr="00322F3B">
        <w:t xml:space="preserve">ESVCLP) at the end of an income year is entitled to a </w:t>
      </w:r>
      <w:r w:rsidR="009953FD" w:rsidRPr="009953FD">
        <w:rPr>
          <w:position w:val="6"/>
          <w:sz w:val="16"/>
        </w:rPr>
        <w:t>*</w:t>
      </w:r>
      <w:r w:rsidRPr="00322F3B">
        <w:t>tax offset for the income year if:</w:t>
      </w:r>
    </w:p>
    <w:p w14:paraId="2997DE0D" w14:textId="77777777" w:rsidR="008847F1" w:rsidRPr="00322F3B" w:rsidRDefault="008847F1" w:rsidP="008847F1">
      <w:pPr>
        <w:pStyle w:val="paragraph"/>
      </w:pPr>
      <w:r w:rsidRPr="00322F3B">
        <w:tab/>
        <w:t>(a)</w:t>
      </w:r>
      <w:r w:rsidRPr="00322F3B">
        <w:tab/>
        <w:t>the trust or partnership would be entitled to a tax offset, under this section, for the income year if the trust or partnership were an individual; and</w:t>
      </w:r>
    </w:p>
    <w:p w14:paraId="422E55A4" w14:textId="60F1E681" w:rsidR="008847F1" w:rsidRPr="00322F3B" w:rsidRDefault="008847F1" w:rsidP="008847F1">
      <w:pPr>
        <w:pStyle w:val="paragraph"/>
      </w:pPr>
      <w:r w:rsidRPr="00322F3B">
        <w:tab/>
        <w:t>(b)</w:t>
      </w:r>
      <w:r w:rsidRPr="00322F3B">
        <w:tab/>
        <w:t xml:space="preserve">the member is not a </w:t>
      </w:r>
      <w:r w:rsidR="009953FD" w:rsidRPr="009953FD">
        <w:rPr>
          <w:position w:val="6"/>
          <w:sz w:val="16"/>
        </w:rPr>
        <w:t>*</w:t>
      </w:r>
      <w:r w:rsidRPr="00322F3B">
        <w:t xml:space="preserve">widely held company or a </w:t>
      </w:r>
      <w:r w:rsidR="009953FD" w:rsidRPr="009953FD">
        <w:rPr>
          <w:position w:val="6"/>
          <w:sz w:val="16"/>
        </w:rPr>
        <w:t>*</w:t>
      </w:r>
      <w:r w:rsidRPr="00322F3B">
        <w:t>100% subsidiary of a widely held company.</w:t>
      </w:r>
    </w:p>
    <w:p w14:paraId="069841E8" w14:textId="77777777" w:rsidR="00F675EE" w:rsidRPr="00322F3B" w:rsidRDefault="00F675EE" w:rsidP="00F675EE">
      <w:pPr>
        <w:pStyle w:val="SubsectionHead"/>
      </w:pPr>
      <w:r w:rsidRPr="00322F3B">
        <w:t>Trustees</w:t>
      </w:r>
    </w:p>
    <w:p w14:paraId="1A252625" w14:textId="0E92B299" w:rsidR="00F675EE" w:rsidRPr="00322F3B" w:rsidRDefault="00F675EE" w:rsidP="00F675EE">
      <w:pPr>
        <w:pStyle w:val="subsection"/>
      </w:pPr>
      <w:r w:rsidRPr="00322F3B">
        <w:tab/>
        <w:t>(3)</w:t>
      </w:r>
      <w:r w:rsidRPr="00322F3B">
        <w:tab/>
        <w:t xml:space="preserve">A trustee of a trust is entitled to a </w:t>
      </w:r>
      <w:r w:rsidR="009953FD" w:rsidRPr="009953FD">
        <w:rPr>
          <w:position w:val="6"/>
          <w:sz w:val="16"/>
        </w:rPr>
        <w:t>*</w:t>
      </w:r>
      <w:r w:rsidRPr="00322F3B">
        <w:t>tax offset for an income year if:</w:t>
      </w:r>
    </w:p>
    <w:p w14:paraId="1E350A26" w14:textId="77777777" w:rsidR="00F675EE" w:rsidRPr="00322F3B" w:rsidRDefault="00F675EE" w:rsidP="00F675EE">
      <w:pPr>
        <w:pStyle w:val="paragraph"/>
      </w:pPr>
      <w:r w:rsidRPr="00322F3B">
        <w:tab/>
        <w:t>(a)</w:t>
      </w:r>
      <w:r w:rsidRPr="00322F3B">
        <w:tab/>
        <w:t xml:space="preserve">the trustee would be entitled to a tax offset, under </w:t>
      </w:r>
      <w:r w:rsidR="00825006" w:rsidRPr="00322F3B">
        <w:t>subsection (</w:t>
      </w:r>
      <w:r w:rsidRPr="00322F3B">
        <w:t>1), for the income year if the trustee were an individual; and</w:t>
      </w:r>
    </w:p>
    <w:p w14:paraId="73D309D3" w14:textId="4FF08B43" w:rsidR="00F675EE" w:rsidRPr="00322F3B" w:rsidRDefault="00F675EE" w:rsidP="00F675EE">
      <w:pPr>
        <w:pStyle w:val="paragraph"/>
      </w:pPr>
      <w:r w:rsidRPr="00322F3B">
        <w:tab/>
        <w:t>(b)</w:t>
      </w:r>
      <w:r w:rsidRPr="00322F3B">
        <w:tab/>
        <w:t xml:space="preserve">the trustee is liable to be assessed or has been assessed, and is liable to pay </w:t>
      </w:r>
      <w:r w:rsidR="009953FD" w:rsidRPr="009953FD">
        <w:rPr>
          <w:position w:val="6"/>
          <w:sz w:val="16"/>
        </w:rPr>
        <w:t>*</w:t>
      </w:r>
      <w:r w:rsidRPr="00322F3B">
        <w:t xml:space="preserve">tax, on a share of, or all or a part of, the trust’s </w:t>
      </w:r>
      <w:r w:rsidR="009953FD" w:rsidRPr="009953FD">
        <w:rPr>
          <w:position w:val="6"/>
          <w:sz w:val="16"/>
        </w:rPr>
        <w:t>*</w:t>
      </w:r>
      <w:r w:rsidRPr="00322F3B">
        <w:t>net income under section</w:t>
      </w:r>
      <w:r w:rsidR="00825006" w:rsidRPr="00322F3B">
        <w:t> </w:t>
      </w:r>
      <w:r w:rsidRPr="00322F3B">
        <w:t xml:space="preserve">98, 99 or 99A of the </w:t>
      </w:r>
      <w:r w:rsidRPr="00322F3B">
        <w:rPr>
          <w:i/>
        </w:rPr>
        <w:t>Income Tax Assessment Act 1936</w:t>
      </w:r>
      <w:r w:rsidRPr="00322F3B">
        <w:t xml:space="preserve"> for the income year.</w:t>
      </w:r>
    </w:p>
    <w:p w14:paraId="022CE26F" w14:textId="517891FC" w:rsidR="00F675EE" w:rsidRPr="00322F3B" w:rsidRDefault="00F675EE" w:rsidP="00F675EE">
      <w:pPr>
        <w:pStyle w:val="ActHead5"/>
      </w:pPr>
      <w:bookmarkStart w:id="355" w:name="_Toc201755830"/>
      <w:r w:rsidRPr="00322F3B">
        <w:rPr>
          <w:rStyle w:val="CharSectno"/>
        </w:rPr>
        <w:t>360</w:t>
      </w:r>
      <w:r w:rsidR="009953FD">
        <w:rPr>
          <w:rStyle w:val="CharSectno"/>
        </w:rPr>
        <w:noBreakHyphen/>
      </w:r>
      <w:r w:rsidRPr="00322F3B">
        <w:rPr>
          <w:rStyle w:val="CharSectno"/>
        </w:rPr>
        <w:t>20</w:t>
      </w:r>
      <w:r w:rsidRPr="00322F3B">
        <w:t xml:space="preserve">  Limited entitlement for certain kinds of investors</w:t>
      </w:r>
      <w:bookmarkEnd w:id="355"/>
    </w:p>
    <w:p w14:paraId="0EF77CB1" w14:textId="7DDBD809" w:rsidR="00F675EE" w:rsidRPr="00322F3B" w:rsidRDefault="00F675EE" w:rsidP="00F675EE">
      <w:pPr>
        <w:pStyle w:val="subsection"/>
      </w:pPr>
      <w:r w:rsidRPr="00322F3B">
        <w:tab/>
        <w:t>(1)</w:t>
      </w:r>
      <w:r w:rsidRPr="00322F3B">
        <w:tab/>
        <w:t>You do not satisfy paragraph</w:t>
      </w:r>
      <w:r w:rsidR="00825006" w:rsidRPr="00322F3B">
        <w:t> </w:t>
      </w:r>
      <w:r w:rsidRPr="00322F3B">
        <w:t>360</w:t>
      </w:r>
      <w:r w:rsidR="009953FD">
        <w:noBreakHyphen/>
      </w:r>
      <w:r w:rsidRPr="00322F3B">
        <w:t>15(1)(b) if:</w:t>
      </w:r>
    </w:p>
    <w:p w14:paraId="477746E7" w14:textId="15F496A3" w:rsidR="00F675EE" w:rsidRPr="00322F3B" w:rsidRDefault="00F675EE" w:rsidP="00F675EE">
      <w:pPr>
        <w:pStyle w:val="paragraph"/>
      </w:pPr>
      <w:r w:rsidRPr="00322F3B">
        <w:tab/>
        <w:t>(a)</w:t>
      </w:r>
      <w:r w:rsidRPr="00322F3B">
        <w:tab/>
        <w:t xml:space="preserve">for each offer resulting in </w:t>
      </w:r>
      <w:r w:rsidR="009953FD" w:rsidRPr="009953FD">
        <w:rPr>
          <w:position w:val="6"/>
          <w:sz w:val="16"/>
        </w:rPr>
        <w:t>*</w:t>
      </w:r>
      <w:r w:rsidRPr="00322F3B">
        <w:t xml:space="preserve">equity interests that are </w:t>
      </w:r>
      <w:r w:rsidR="009953FD" w:rsidRPr="009953FD">
        <w:rPr>
          <w:position w:val="6"/>
          <w:sz w:val="16"/>
        </w:rPr>
        <w:t>*</w:t>
      </w:r>
      <w:r w:rsidRPr="00322F3B">
        <w:t>shares in the company being issued to you during the income year, none of subsections</w:t>
      </w:r>
      <w:r w:rsidR="00825006" w:rsidRPr="00322F3B">
        <w:t> </w:t>
      </w:r>
      <w:r w:rsidRPr="00322F3B">
        <w:t xml:space="preserve">708(8), (10) or (11) of the </w:t>
      </w:r>
      <w:r w:rsidRPr="00322F3B">
        <w:rPr>
          <w:i/>
        </w:rPr>
        <w:t>Corporations Act 2001</w:t>
      </w:r>
      <w:r w:rsidRPr="00322F3B">
        <w:t xml:space="preserve"> removed the need for a disclosure document; and</w:t>
      </w:r>
    </w:p>
    <w:p w14:paraId="45E7EA07" w14:textId="77777777" w:rsidR="00F675EE" w:rsidRPr="00322F3B" w:rsidRDefault="00F675EE" w:rsidP="00F675EE">
      <w:pPr>
        <w:pStyle w:val="paragraph"/>
      </w:pPr>
      <w:r w:rsidRPr="00322F3B">
        <w:lastRenderedPageBreak/>
        <w:tab/>
        <w:t>(b)</w:t>
      </w:r>
      <w:r w:rsidRPr="00322F3B">
        <w:tab/>
        <w:t>a total of more than $50,000 was paid for the issue to you of the shares resulting from all of those offers.</w:t>
      </w:r>
    </w:p>
    <w:p w14:paraId="6D09EDC6" w14:textId="77777777" w:rsidR="00F675EE" w:rsidRPr="00322F3B" w:rsidRDefault="00F675EE" w:rsidP="00F675EE">
      <w:pPr>
        <w:pStyle w:val="subsection"/>
      </w:pPr>
      <w:r w:rsidRPr="00322F3B">
        <w:tab/>
        <w:t>(2)</w:t>
      </w:r>
      <w:r w:rsidRPr="00322F3B">
        <w:tab/>
        <w:t>For the purposes of this section, assume that Chapter</w:t>
      </w:r>
      <w:r w:rsidR="00825006" w:rsidRPr="00322F3B">
        <w:t> </w:t>
      </w:r>
      <w:r w:rsidRPr="00322F3B">
        <w:t xml:space="preserve">6D of the </w:t>
      </w:r>
      <w:r w:rsidRPr="00322F3B">
        <w:rPr>
          <w:i/>
        </w:rPr>
        <w:t>Corporations Act 2001</w:t>
      </w:r>
      <w:r w:rsidRPr="00322F3B">
        <w:t xml:space="preserve"> applies to those offers.</w:t>
      </w:r>
    </w:p>
    <w:p w14:paraId="30F3BFF7" w14:textId="560ABE73" w:rsidR="00F675EE" w:rsidRPr="00322F3B" w:rsidRDefault="00F675EE" w:rsidP="00F675EE">
      <w:pPr>
        <w:pStyle w:val="ActHead5"/>
      </w:pPr>
      <w:bookmarkStart w:id="356" w:name="_Toc201755831"/>
      <w:r w:rsidRPr="00322F3B">
        <w:rPr>
          <w:rStyle w:val="CharSectno"/>
        </w:rPr>
        <w:t>360</w:t>
      </w:r>
      <w:r w:rsidR="009953FD">
        <w:rPr>
          <w:rStyle w:val="CharSectno"/>
        </w:rPr>
        <w:noBreakHyphen/>
      </w:r>
      <w:r w:rsidRPr="00322F3B">
        <w:rPr>
          <w:rStyle w:val="CharSectno"/>
        </w:rPr>
        <w:t>25</w:t>
      </w:r>
      <w:r w:rsidRPr="00322F3B">
        <w:t xml:space="preserve">  Amount of the tax offset—general case</w:t>
      </w:r>
      <w:bookmarkEnd w:id="356"/>
    </w:p>
    <w:p w14:paraId="1218241A" w14:textId="333A48D6" w:rsidR="008847F1" w:rsidRPr="00322F3B" w:rsidRDefault="008847F1" w:rsidP="008847F1">
      <w:pPr>
        <w:pStyle w:val="subsection"/>
      </w:pPr>
      <w:r w:rsidRPr="00322F3B">
        <w:tab/>
        <w:t>(1)</w:t>
      </w:r>
      <w:r w:rsidRPr="00322F3B">
        <w:tab/>
        <w:t>If sub</w:t>
      </w:r>
      <w:r w:rsidR="009F5D03" w:rsidRPr="00322F3B">
        <w:t>section 3</w:t>
      </w:r>
      <w:r w:rsidRPr="00322F3B">
        <w:t>60</w:t>
      </w:r>
      <w:r w:rsidR="009953FD">
        <w:noBreakHyphen/>
      </w:r>
      <w:r w:rsidRPr="00322F3B">
        <w:t xml:space="preserve">15(1) applies, the amount of your </w:t>
      </w:r>
      <w:r w:rsidR="009953FD" w:rsidRPr="009953FD">
        <w:rPr>
          <w:position w:val="6"/>
          <w:sz w:val="16"/>
        </w:rPr>
        <w:t>*</w:t>
      </w:r>
      <w:r w:rsidRPr="00322F3B">
        <w:t>tax offset is 20% of the sum of the following:</w:t>
      </w:r>
    </w:p>
    <w:p w14:paraId="432DA3DB" w14:textId="1D524C07" w:rsidR="008847F1" w:rsidRPr="00322F3B" w:rsidRDefault="008847F1" w:rsidP="008847F1">
      <w:pPr>
        <w:pStyle w:val="paragraph"/>
      </w:pPr>
      <w:r w:rsidRPr="00322F3B">
        <w:tab/>
        <w:t>(a)</w:t>
      </w:r>
      <w:r w:rsidRPr="00322F3B">
        <w:tab/>
        <w:t>an amount equal to any money received, or entitled to be received, by the company referred to in paragraph</w:t>
      </w:r>
      <w:r w:rsidR="00825006" w:rsidRPr="00322F3B">
        <w:t> </w:t>
      </w:r>
      <w:r w:rsidRPr="00322F3B">
        <w:t>360</w:t>
      </w:r>
      <w:r w:rsidR="009953FD">
        <w:noBreakHyphen/>
      </w:r>
      <w:r w:rsidRPr="00322F3B">
        <w:t xml:space="preserve">15(1)(b) for the issue to you of the </w:t>
      </w:r>
      <w:r w:rsidR="009953FD" w:rsidRPr="009953FD">
        <w:rPr>
          <w:position w:val="6"/>
          <w:sz w:val="16"/>
        </w:rPr>
        <w:t>*</w:t>
      </w:r>
      <w:r w:rsidRPr="00322F3B">
        <w:t>shares as described in that paragraph;</w:t>
      </w:r>
    </w:p>
    <w:p w14:paraId="48F3DB0E" w14:textId="6CD5D333" w:rsidR="008847F1" w:rsidRPr="00322F3B" w:rsidRDefault="008847F1" w:rsidP="008847F1">
      <w:pPr>
        <w:pStyle w:val="paragraph"/>
      </w:pPr>
      <w:r w:rsidRPr="00322F3B">
        <w:tab/>
        <w:t>(b)</w:t>
      </w:r>
      <w:r w:rsidRPr="00322F3B">
        <w:tab/>
        <w:t xml:space="preserve">an amount equal to the </w:t>
      </w:r>
      <w:r w:rsidR="009953FD" w:rsidRPr="009953FD">
        <w:rPr>
          <w:position w:val="6"/>
          <w:sz w:val="16"/>
        </w:rPr>
        <w:t>*</w:t>
      </w:r>
      <w:r w:rsidRPr="00322F3B">
        <w:t xml:space="preserve">market value of any </w:t>
      </w:r>
      <w:r w:rsidR="009953FD" w:rsidRPr="009953FD">
        <w:rPr>
          <w:position w:val="6"/>
          <w:sz w:val="16"/>
        </w:rPr>
        <w:t>*</w:t>
      </w:r>
      <w:r w:rsidRPr="00322F3B">
        <w:t>non</w:t>
      </w:r>
      <w:r w:rsidR="009953FD">
        <w:noBreakHyphen/>
      </w:r>
      <w:r w:rsidRPr="00322F3B">
        <w:t>cash benefit received, or entitled to be received, by the company referred to in paragraph</w:t>
      </w:r>
      <w:r w:rsidR="00825006" w:rsidRPr="00322F3B">
        <w:t> </w:t>
      </w:r>
      <w:r w:rsidRPr="00322F3B">
        <w:t>360</w:t>
      </w:r>
      <w:r w:rsidR="009953FD">
        <w:noBreakHyphen/>
      </w:r>
      <w:r w:rsidRPr="00322F3B">
        <w:t>15(1)(b) for the issue to you of the shares as described in that paragraph, as at the time the shares were issued to you.</w:t>
      </w:r>
    </w:p>
    <w:p w14:paraId="4E278166" w14:textId="77777777" w:rsidR="00F675EE" w:rsidRPr="00322F3B" w:rsidRDefault="00F675EE" w:rsidP="00F675EE">
      <w:pPr>
        <w:pStyle w:val="subsection"/>
      </w:pPr>
      <w:r w:rsidRPr="00322F3B">
        <w:tab/>
        <w:t>(2)</w:t>
      </w:r>
      <w:r w:rsidRPr="00322F3B">
        <w:tab/>
        <w:t>However, reduce this amount to the extent necessary to ensure that the sum of the following does not exceed $200,000:</w:t>
      </w:r>
    </w:p>
    <w:p w14:paraId="5C9C13AC" w14:textId="7B75583E" w:rsidR="00F675EE" w:rsidRPr="00322F3B" w:rsidRDefault="00F675EE" w:rsidP="00F675EE">
      <w:pPr>
        <w:pStyle w:val="paragraph"/>
      </w:pPr>
      <w:r w:rsidRPr="00322F3B">
        <w:tab/>
        <w:t>(a)</w:t>
      </w:r>
      <w:r w:rsidRPr="00322F3B">
        <w:tab/>
        <w:t xml:space="preserve">the sum of the </w:t>
      </w:r>
      <w:r w:rsidR="009953FD" w:rsidRPr="009953FD">
        <w:rPr>
          <w:position w:val="6"/>
          <w:sz w:val="16"/>
        </w:rPr>
        <w:t>*</w:t>
      </w:r>
      <w:r w:rsidRPr="00322F3B">
        <w:t xml:space="preserve">tax offsets under this Subdivision for the income year for which you and your </w:t>
      </w:r>
      <w:r w:rsidR="009953FD" w:rsidRPr="009953FD">
        <w:rPr>
          <w:position w:val="6"/>
          <w:sz w:val="16"/>
        </w:rPr>
        <w:t>*</w:t>
      </w:r>
      <w:r w:rsidRPr="00322F3B">
        <w:t>affiliates (if any) are entitled;</w:t>
      </w:r>
    </w:p>
    <w:p w14:paraId="6AABA3B8" w14:textId="77777777" w:rsidR="00F675EE" w:rsidRPr="00322F3B" w:rsidRDefault="00F675EE" w:rsidP="00F675EE">
      <w:pPr>
        <w:pStyle w:val="paragraph"/>
      </w:pPr>
      <w:r w:rsidRPr="00322F3B">
        <w:tab/>
        <w:t>(b)</w:t>
      </w:r>
      <w:r w:rsidRPr="00322F3B">
        <w:tab/>
        <w:t>the sum of the tax offsets under this Subdivision that you and your affiliates (if any) carry forward to the income year.</w:t>
      </w:r>
    </w:p>
    <w:p w14:paraId="55B4BBCF" w14:textId="25F97B49" w:rsidR="00F675EE" w:rsidRPr="00322F3B" w:rsidRDefault="00F675EE" w:rsidP="00F675EE">
      <w:pPr>
        <w:pStyle w:val="ActHead5"/>
      </w:pPr>
      <w:bookmarkStart w:id="357" w:name="_Toc201755832"/>
      <w:r w:rsidRPr="00322F3B">
        <w:rPr>
          <w:rStyle w:val="CharSectno"/>
        </w:rPr>
        <w:t>360</w:t>
      </w:r>
      <w:r w:rsidR="009953FD">
        <w:rPr>
          <w:rStyle w:val="CharSectno"/>
        </w:rPr>
        <w:noBreakHyphen/>
      </w:r>
      <w:r w:rsidRPr="00322F3B">
        <w:rPr>
          <w:rStyle w:val="CharSectno"/>
        </w:rPr>
        <w:t>30</w:t>
      </w:r>
      <w:r w:rsidRPr="00322F3B">
        <w:t xml:space="preserve">  Amount of the tax offset—members of trusts or partnerships</w:t>
      </w:r>
      <w:bookmarkEnd w:id="357"/>
    </w:p>
    <w:p w14:paraId="1195D89B" w14:textId="5F2F161E" w:rsidR="00F675EE" w:rsidRPr="00322F3B" w:rsidRDefault="00F675EE" w:rsidP="00F675EE">
      <w:pPr>
        <w:pStyle w:val="subsection"/>
      </w:pPr>
      <w:r w:rsidRPr="00322F3B">
        <w:tab/>
        <w:t>(1)</w:t>
      </w:r>
      <w:r w:rsidRPr="00322F3B">
        <w:tab/>
        <w:t>If sub</w:t>
      </w:r>
      <w:r w:rsidR="009F5D03" w:rsidRPr="00322F3B">
        <w:t>section 3</w:t>
      </w:r>
      <w:r w:rsidRPr="00322F3B">
        <w:t>60</w:t>
      </w:r>
      <w:r w:rsidR="009953FD">
        <w:noBreakHyphen/>
      </w:r>
      <w:r w:rsidRPr="00322F3B">
        <w:t xml:space="preserve">15(2) applies, the amount of the </w:t>
      </w:r>
      <w:r w:rsidR="009953FD" w:rsidRPr="009953FD">
        <w:rPr>
          <w:position w:val="6"/>
          <w:sz w:val="16"/>
        </w:rPr>
        <w:t>*</w:t>
      </w:r>
      <w:r w:rsidRPr="00322F3B">
        <w:t xml:space="preserve">member’s </w:t>
      </w:r>
      <w:r w:rsidR="009953FD" w:rsidRPr="009953FD">
        <w:rPr>
          <w:position w:val="6"/>
          <w:sz w:val="16"/>
        </w:rPr>
        <w:t>*</w:t>
      </w:r>
      <w:r w:rsidRPr="00322F3B">
        <w:t>tax offset for the income year is as follows:</w:t>
      </w:r>
    </w:p>
    <w:p w14:paraId="3CA37512" w14:textId="77777777" w:rsidR="00F675EE" w:rsidRPr="00322F3B" w:rsidRDefault="00F675EE" w:rsidP="00F675EE">
      <w:pPr>
        <w:pStyle w:val="subsection2"/>
      </w:pPr>
      <w:r w:rsidRPr="00322F3B">
        <w:rPr>
          <w:noProof/>
          <w:position w:val="-10"/>
        </w:rPr>
        <w:drawing>
          <wp:inline distT="0" distB="0" distL="0" distR="0" wp14:anchorId="14B86270" wp14:editId="00A5314B">
            <wp:extent cx="3620770" cy="255905"/>
            <wp:effectExtent l="0" t="0" r="0" b="0"/>
            <wp:docPr id="7" name="Picture 7" descr="Start formula Determined share of notional tax offset times Notional tax offset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20770" cy="255905"/>
                    </a:xfrm>
                    <a:prstGeom prst="rect">
                      <a:avLst/>
                    </a:prstGeom>
                    <a:noFill/>
                    <a:ln>
                      <a:noFill/>
                    </a:ln>
                  </pic:spPr>
                </pic:pic>
              </a:graphicData>
            </a:graphic>
          </wp:inline>
        </w:drawing>
      </w:r>
    </w:p>
    <w:p w14:paraId="65CF074F" w14:textId="77777777" w:rsidR="00F675EE" w:rsidRPr="00322F3B" w:rsidRDefault="00F675EE" w:rsidP="00F675EE">
      <w:pPr>
        <w:pStyle w:val="subsection2"/>
      </w:pPr>
      <w:r w:rsidRPr="00322F3B">
        <w:t>where:</w:t>
      </w:r>
    </w:p>
    <w:p w14:paraId="52583E62" w14:textId="70DB52DE" w:rsidR="00F675EE" w:rsidRPr="00322F3B" w:rsidRDefault="00F675EE" w:rsidP="00F675EE">
      <w:pPr>
        <w:pStyle w:val="Definition"/>
      </w:pPr>
      <w:r w:rsidRPr="00322F3B">
        <w:rPr>
          <w:b/>
          <w:i/>
        </w:rPr>
        <w:t>determined share of notional tax offset</w:t>
      </w:r>
      <w:r w:rsidRPr="00322F3B">
        <w:t xml:space="preserve"> is the percentage determined under </w:t>
      </w:r>
      <w:r w:rsidR="00825006" w:rsidRPr="00322F3B">
        <w:t>subsection (</w:t>
      </w:r>
      <w:r w:rsidRPr="00322F3B">
        <w:t xml:space="preserve">2) for the </w:t>
      </w:r>
      <w:r w:rsidR="009953FD" w:rsidRPr="009953FD">
        <w:rPr>
          <w:position w:val="6"/>
          <w:sz w:val="16"/>
        </w:rPr>
        <w:t>*</w:t>
      </w:r>
      <w:r w:rsidRPr="00322F3B">
        <w:t>member.</w:t>
      </w:r>
    </w:p>
    <w:p w14:paraId="1E5E29E5" w14:textId="0C508FB6" w:rsidR="00F675EE" w:rsidRPr="00322F3B" w:rsidRDefault="00F675EE" w:rsidP="00F675EE">
      <w:pPr>
        <w:pStyle w:val="Definition"/>
      </w:pPr>
      <w:r w:rsidRPr="00322F3B">
        <w:rPr>
          <w:b/>
          <w:i/>
        </w:rPr>
        <w:lastRenderedPageBreak/>
        <w:t>notional tax offset amount</w:t>
      </w:r>
      <w:r w:rsidRPr="00322F3B">
        <w:t xml:space="preserve"> is what would, under </w:t>
      </w:r>
      <w:r w:rsidR="009F5D03" w:rsidRPr="00322F3B">
        <w:t>section 3</w:t>
      </w:r>
      <w:r w:rsidRPr="00322F3B">
        <w:t>60</w:t>
      </w:r>
      <w:r w:rsidR="009953FD">
        <w:noBreakHyphen/>
      </w:r>
      <w:r w:rsidRPr="00322F3B">
        <w:t xml:space="preserve">25, have been the amount of the trust’s or partnership’s </w:t>
      </w:r>
      <w:r w:rsidR="009953FD" w:rsidRPr="009953FD">
        <w:rPr>
          <w:position w:val="6"/>
          <w:sz w:val="16"/>
        </w:rPr>
        <w:t>*</w:t>
      </w:r>
      <w:r w:rsidRPr="00322F3B">
        <w:t xml:space="preserve">tax offset (the </w:t>
      </w:r>
      <w:r w:rsidRPr="00322F3B">
        <w:rPr>
          <w:b/>
          <w:i/>
        </w:rPr>
        <w:t>notional tax offset</w:t>
      </w:r>
      <w:r w:rsidRPr="00322F3B">
        <w:t>) if the trust or partnership had been an individual.</w:t>
      </w:r>
    </w:p>
    <w:p w14:paraId="1D79E613" w14:textId="77777777" w:rsidR="008847F1" w:rsidRPr="00322F3B" w:rsidRDefault="008847F1" w:rsidP="008847F1">
      <w:pPr>
        <w:pStyle w:val="subsection"/>
      </w:pPr>
      <w:r w:rsidRPr="00322F3B">
        <w:tab/>
        <w:t>(1A)</w:t>
      </w:r>
      <w:r w:rsidRPr="00322F3B">
        <w:tab/>
        <w:t xml:space="preserve">However, reduce the amount worked out under </w:t>
      </w:r>
      <w:r w:rsidR="00825006" w:rsidRPr="00322F3B">
        <w:t>subsection (</w:t>
      </w:r>
      <w:r w:rsidRPr="00322F3B">
        <w:t>1) to the extent necessary to ensure that the sum of the following does not exceed $200,000:</w:t>
      </w:r>
    </w:p>
    <w:p w14:paraId="687C1D00" w14:textId="68E484B0" w:rsidR="008847F1" w:rsidRPr="00322F3B" w:rsidRDefault="008847F1" w:rsidP="008847F1">
      <w:pPr>
        <w:pStyle w:val="paragraph"/>
      </w:pPr>
      <w:r w:rsidRPr="00322F3B">
        <w:tab/>
        <w:t>(a)</w:t>
      </w:r>
      <w:r w:rsidRPr="00322F3B">
        <w:tab/>
        <w:t xml:space="preserve">the sum of the </w:t>
      </w:r>
      <w:r w:rsidR="009953FD" w:rsidRPr="009953FD">
        <w:rPr>
          <w:position w:val="6"/>
          <w:sz w:val="16"/>
        </w:rPr>
        <w:t>*</w:t>
      </w:r>
      <w:r w:rsidRPr="00322F3B">
        <w:t xml:space="preserve">tax offsets under this Subdivision for the income year for which the member and the member’s </w:t>
      </w:r>
      <w:r w:rsidR="009953FD" w:rsidRPr="009953FD">
        <w:rPr>
          <w:position w:val="6"/>
          <w:sz w:val="16"/>
        </w:rPr>
        <w:t>*</w:t>
      </w:r>
      <w:r w:rsidRPr="00322F3B">
        <w:t>affiliates (if any) are entitled;</w:t>
      </w:r>
    </w:p>
    <w:p w14:paraId="7C716861" w14:textId="77777777" w:rsidR="008847F1" w:rsidRPr="00322F3B" w:rsidRDefault="008847F1" w:rsidP="008847F1">
      <w:pPr>
        <w:pStyle w:val="paragraph"/>
      </w:pPr>
      <w:r w:rsidRPr="00322F3B">
        <w:tab/>
        <w:t>(b)</w:t>
      </w:r>
      <w:r w:rsidRPr="00322F3B">
        <w:tab/>
        <w:t>the sum of the tax offsets under this Subdivision that the member and the member’s affiliates (if any) carry forward to the income year.</w:t>
      </w:r>
    </w:p>
    <w:p w14:paraId="25BE5A36" w14:textId="5972096F" w:rsidR="00F675EE" w:rsidRPr="00322F3B" w:rsidRDefault="00F675EE" w:rsidP="00F675EE">
      <w:pPr>
        <w:pStyle w:val="subsection"/>
      </w:pPr>
      <w:r w:rsidRPr="00322F3B">
        <w:tab/>
        <w:t>(2)</w:t>
      </w:r>
      <w:r w:rsidRPr="00322F3B">
        <w:tab/>
        <w:t xml:space="preserve">The trustee or partnership may determine the percentage of the notional tax offset that is the </w:t>
      </w:r>
      <w:r w:rsidR="009953FD" w:rsidRPr="009953FD">
        <w:rPr>
          <w:position w:val="6"/>
          <w:sz w:val="16"/>
        </w:rPr>
        <w:t>*</w:t>
      </w:r>
      <w:r w:rsidRPr="00322F3B">
        <w:t>member’s share of the notional tax offset.</w:t>
      </w:r>
    </w:p>
    <w:p w14:paraId="12977E98" w14:textId="3F5F2AE6" w:rsidR="008847F1" w:rsidRPr="00322F3B" w:rsidRDefault="008847F1" w:rsidP="008847F1">
      <w:pPr>
        <w:pStyle w:val="subsection"/>
      </w:pPr>
      <w:r w:rsidRPr="00322F3B">
        <w:tab/>
        <w:t>(3)</w:t>
      </w:r>
      <w:r w:rsidRPr="00322F3B">
        <w:tab/>
        <w:t>If, u</w:t>
      </w:r>
      <w:r w:rsidRPr="00322F3B">
        <w:rPr>
          <w:lang w:eastAsia="en-US"/>
        </w:rPr>
        <w:t xml:space="preserve">nder the terms and conditions under which the trust or partnership operates, the </w:t>
      </w:r>
      <w:r w:rsidR="009953FD" w:rsidRPr="009953FD">
        <w:rPr>
          <w:position w:val="6"/>
          <w:sz w:val="16"/>
          <w:lang w:eastAsia="en-US"/>
        </w:rPr>
        <w:t>*</w:t>
      </w:r>
      <w:r w:rsidRPr="00322F3B">
        <w:rPr>
          <w:lang w:eastAsia="en-US"/>
        </w:rPr>
        <w:t>member would be entitled</w:t>
      </w:r>
      <w:r w:rsidRPr="00322F3B">
        <w:t xml:space="preserve"> to a fixed proportion of any </w:t>
      </w:r>
      <w:r w:rsidR="009953FD" w:rsidRPr="009953FD">
        <w:rPr>
          <w:position w:val="6"/>
          <w:sz w:val="16"/>
        </w:rPr>
        <w:t>*</w:t>
      </w:r>
      <w:r w:rsidRPr="00322F3B">
        <w:t xml:space="preserve">capital gain from a </w:t>
      </w:r>
      <w:r w:rsidR="009953FD" w:rsidRPr="009953FD">
        <w:rPr>
          <w:position w:val="6"/>
          <w:sz w:val="16"/>
        </w:rPr>
        <w:t>*</w:t>
      </w:r>
      <w:r w:rsidRPr="00322F3B">
        <w:t>disposal:</w:t>
      </w:r>
    </w:p>
    <w:p w14:paraId="58E050CE" w14:textId="77777777" w:rsidR="008847F1" w:rsidRPr="00322F3B" w:rsidRDefault="008847F1" w:rsidP="008847F1">
      <w:pPr>
        <w:pStyle w:val="paragraph"/>
        <w:rPr>
          <w:rFonts w:eastAsiaTheme="minorHAnsi"/>
        </w:rPr>
      </w:pPr>
      <w:r w:rsidRPr="00322F3B">
        <w:tab/>
        <w:t>(a)</w:t>
      </w:r>
      <w:r w:rsidRPr="00322F3B">
        <w:tab/>
        <w:t>re</w:t>
      </w:r>
      <w:r w:rsidRPr="00322F3B">
        <w:rPr>
          <w:rFonts w:eastAsiaTheme="minorHAnsi"/>
        </w:rPr>
        <w:t>lating to the trust or partnership; and</w:t>
      </w:r>
    </w:p>
    <w:p w14:paraId="3088C288" w14:textId="5D4E385F" w:rsidR="008847F1" w:rsidRPr="00322F3B" w:rsidRDefault="008847F1" w:rsidP="008847F1">
      <w:pPr>
        <w:pStyle w:val="paragraph"/>
        <w:rPr>
          <w:rFonts w:eastAsiaTheme="minorHAnsi"/>
        </w:rPr>
      </w:pPr>
      <w:r w:rsidRPr="00322F3B">
        <w:rPr>
          <w:rFonts w:eastAsiaTheme="minorHAnsi"/>
        </w:rPr>
        <w:tab/>
        <w:t>(b)</w:t>
      </w:r>
      <w:r w:rsidRPr="00322F3B">
        <w:rPr>
          <w:rFonts w:eastAsiaTheme="minorHAnsi"/>
        </w:rPr>
        <w:tab/>
        <w:t xml:space="preserve">of the </w:t>
      </w:r>
      <w:r w:rsidR="009953FD" w:rsidRPr="009953FD">
        <w:rPr>
          <w:rFonts w:eastAsiaTheme="minorHAnsi"/>
          <w:position w:val="6"/>
          <w:sz w:val="16"/>
        </w:rPr>
        <w:t>*</w:t>
      </w:r>
      <w:r w:rsidRPr="00322F3B">
        <w:rPr>
          <w:rFonts w:eastAsiaTheme="minorHAnsi"/>
        </w:rPr>
        <w:t>shares that gave rise to the notional tax offset; and</w:t>
      </w:r>
    </w:p>
    <w:p w14:paraId="099BB121" w14:textId="77777777" w:rsidR="008847F1" w:rsidRPr="00322F3B" w:rsidRDefault="008847F1" w:rsidP="008847F1">
      <w:pPr>
        <w:pStyle w:val="paragraph"/>
        <w:rPr>
          <w:rFonts w:eastAsiaTheme="minorHAnsi"/>
        </w:rPr>
      </w:pPr>
      <w:r w:rsidRPr="00322F3B">
        <w:rPr>
          <w:rFonts w:eastAsiaTheme="minorHAnsi"/>
        </w:rPr>
        <w:tab/>
        <w:t>(c)</w:t>
      </w:r>
      <w:r w:rsidRPr="00322F3B">
        <w:rPr>
          <w:rFonts w:eastAsiaTheme="minorHAnsi"/>
        </w:rPr>
        <w:tab/>
        <w:t>happening at the end of the income year to which the notional tax offset relates;</w:t>
      </w:r>
    </w:p>
    <w:p w14:paraId="34E6EAAC" w14:textId="77777777" w:rsidR="008847F1" w:rsidRPr="00322F3B" w:rsidRDefault="008847F1" w:rsidP="008847F1">
      <w:pPr>
        <w:pStyle w:val="subsection2"/>
        <w:rPr>
          <w:rFonts w:eastAsiaTheme="minorHAnsi"/>
        </w:rPr>
      </w:pPr>
      <w:r w:rsidRPr="00322F3B">
        <w:rPr>
          <w:rFonts w:eastAsiaTheme="minorHAnsi"/>
        </w:rPr>
        <w:t xml:space="preserve">the percentage determined under </w:t>
      </w:r>
      <w:r w:rsidR="00825006" w:rsidRPr="00322F3B">
        <w:rPr>
          <w:rFonts w:eastAsiaTheme="minorHAnsi"/>
        </w:rPr>
        <w:t>subsection (</w:t>
      </w:r>
      <w:r w:rsidRPr="00322F3B">
        <w:rPr>
          <w:rFonts w:eastAsiaTheme="minorHAnsi"/>
        </w:rPr>
        <w:t>2) must be equivalent to that fixed proportion, and a determination of any other percentage has no effect.</w:t>
      </w:r>
    </w:p>
    <w:p w14:paraId="19C59E5B" w14:textId="43E2F9C3" w:rsidR="00F675EE" w:rsidRPr="00322F3B" w:rsidRDefault="00F675EE" w:rsidP="00F675EE">
      <w:pPr>
        <w:pStyle w:val="subsection"/>
      </w:pPr>
      <w:r w:rsidRPr="00322F3B">
        <w:tab/>
        <w:t>(4)</w:t>
      </w:r>
      <w:r w:rsidRPr="00322F3B">
        <w:tab/>
        <w:t xml:space="preserve">The trustee or partnership must give the </w:t>
      </w:r>
      <w:r w:rsidR="009953FD" w:rsidRPr="009953FD">
        <w:rPr>
          <w:position w:val="6"/>
          <w:sz w:val="16"/>
        </w:rPr>
        <w:t>*</w:t>
      </w:r>
      <w:r w:rsidRPr="00322F3B">
        <w:t>member written notice of the determination. The notice:</w:t>
      </w:r>
    </w:p>
    <w:p w14:paraId="4D58C2AE" w14:textId="5F2E63FC" w:rsidR="00F675EE" w:rsidRPr="00322F3B" w:rsidRDefault="00F675EE" w:rsidP="00F675EE">
      <w:pPr>
        <w:pStyle w:val="paragraph"/>
      </w:pPr>
      <w:r w:rsidRPr="00322F3B">
        <w:tab/>
        <w:t>(a)</w:t>
      </w:r>
      <w:r w:rsidRPr="00322F3B">
        <w:tab/>
        <w:t xml:space="preserve">must enable the member to work out the amount of the member’s </w:t>
      </w:r>
      <w:r w:rsidR="009953FD" w:rsidRPr="009953FD">
        <w:rPr>
          <w:position w:val="6"/>
          <w:sz w:val="16"/>
        </w:rPr>
        <w:t>*</w:t>
      </w:r>
      <w:r w:rsidRPr="00322F3B">
        <w:t>tax offset by including enough information to enable the member to work out the member’s share of the notional tax offset; and</w:t>
      </w:r>
    </w:p>
    <w:p w14:paraId="61315AD6" w14:textId="77777777" w:rsidR="00F675EE" w:rsidRPr="00322F3B" w:rsidRDefault="00F675EE" w:rsidP="00F675EE">
      <w:pPr>
        <w:pStyle w:val="paragraph"/>
      </w:pPr>
      <w:r w:rsidRPr="00322F3B">
        <w:lastRenderedPageBreak/>
        <w:tab/>
        <w:t>(b)</w:t>
      </w:r>
      <w:r w:rsidRPr="00322F3B">
        <w:tab/>
        <w:t>must be given to the member within 3 months after the end of the income year, or within such further time as the Commissioner allows.</w:t>
      </w:r>
    </w:p>
    <w:p w14:paraId="3D76A47A" w14:textId="57F06465" w:rsidR="00F675EE" w:rsidRPr="00322F3B" w:rsidRDefault="00F675EE" w:rsidP="00F675EE">
      <w:pPr>
        <w:pStyle w:val="subsection"/>
      </w:pPr>
      <w:r w:rsidRPr="00322F3B">
        <w:tab/>
        <w:t>(5)</w:t>
      </w:r>
      <w:r w:rsidRPr="00322F3B">
        <w:tab/>
        <w:t xml:space="preserve">The sum of all the percentages determined under </w:t>
      </w:r>
      <w:r w:rsidR="00825006" w:rsidRPr="00322F3B">
        <w:t>subsection (</w:t>
      </w:r>
      <w:r w:rsidRPr="00322F3B">
        <w:t xml:space="preserve">2) in relation to the </w:t>
      </w:r>
      <w:r w:rsidR="009953FD" w:rsidRPr="009953FD">
        <w:rPr>
          <w:position w:val="6"/>
          <w:sz w:val="16"/>
        </w:rPr>
        <w:t>*</w:t>
      </w:r>
      <w:r w:rsidRPr="00322F3B">
        <w:t>members of the trust or partnership must not exceed 100%.</w:t>
      </w:r>
    </w:p>
    <w:p w14:paraId="0B90A2E8" w14:textId="0CDB5E5F" w:rsidR="00F675EE" w:rsidRPr="00322F3B" w:rsidRDefault="00F675EE" w:rsidP="00F675EE">
      <w:pPr>
        <w:pStyle w:val="ActHead5"/>
      </w:pPr>
      <w:bookmarkStart w:id="358" w:name="_Toc201755833"/>
      <w:r w:rsidRPr="00322F3B">
        <w:rPr>
          <w:rStyle w:val="CharSectno"/>
        </w:rPr>
        <w:t>360</w:t>
      </w:r>
      <w:r w:rsidR="009953FD">
        <w:rPr>
          <w:rStyle w:val="CharSectno"/>
        </w:rPr>
        <w:noBreakHyphen/>
      </w:r>
      <w:r w:rsidRPr="00322F3B">
        <w:rPr>
          <w:rStyle w:val="CharSectno"/>
        </w:rPr>
        <w:t>35</w:t>
      </w:r>
      <w:r w:rsidRPr="00322F3B">
        <w:t xml:space="preserve">  Amount of the tax offset—trustees</w:t>
      </w:r>
      <w:bookmarkEnd w:id="358"/>
    </w:p>
    <w:p w14:paraId="46C655CE" w14:textId="3D1E04E4" w:rsidR="00F675EE" w:rsidRPr="00322F3B" w:rsidRDefault="00F675EE" w:rsidP="00F675EE">
      <w:pPr>
        <w:pStyle w:val="subsection"/>
      </w:pPr>
      <w:r w:rsidRPr="00322F3B">
        <w:tab/>
      </w:r>
      <w:r w:rsidRPr="00322F3B">
        <w:tab/>
        <w:t>If sub</w:t>
      </w:r>
      <w:r w:rsidR="009F5D03" w:rsidRPr="00322F3B">
        <w:t>section 3</w:t>
      </w:r>
      <w:r w:rsidRPr="00322F3B">
        <w:t>60</w:t>
      </w:r>
      <w:r w:rsidR="009953FD">
        <w:noBreakHyphen/>
      </w:r>
      <w:r w:rsidRPr="00322F3B">
        <w:t xml:space="preserve">15(3) applies, the amount of the </w:t>
      </w:r>
      <w:r w:rsidR="009953FD" w:rsidRPr="009953FD">
        <w:rPr>
          <w:position w:val="6"/>
          <w:sz w:val="16"/>
        </w:rPr>
        <w:t>*</w:t>
      </w:r>
      <w:r w:rsidRPr="00322F3B">
        <w:t>tax offset is the difference between:</w:t>
      </w:r>
    </w:p>
    <w:p w14:paraId="41D68A2A" w14:textId="3B9D3329" w:rsidR="00F675EE" w:rsidRPr="00322F3B" w:rsidRDefault="00F675EE" w:rsidP="00F675EE">
      <w:pPr>
        <w:pStyle w:val="paragraph"/>
      </w:pPr>
      <w:r w:rsidRPr="00322F3B">
        <w:tab/>
        <w:t>(a)</w:t>
      </w:r>
      <w:r w:rsidRPr="00322F3B">
        <w:tab/>
        <w:t xml:space="preserve">what would, under </w:t>
      </w:r>
      <w:r w:rsidR="009F5D03" w:rsidRPr="00322F3B">
        <w:t>section 3</w:t>
      </w:r>
      <w:r w:rsidRPr="00322F3B">
        <w:t>60</w:t>
      </w:r>
      <w:r w:rsidR="009953FD">
        <w:noBreakHyphen/>
      </w:r>
      <w:r w:rsidRPr="00322F3B">
        <w:t>25, have been the amount of the tax offset to which the trustee would have been entitled if the trustee had been an individual; and</w:t>
      </w:r>
    </w:p>
    <w:p w14:paraId="5E7F4E4A" w14:textId="164ABA39" w:rsidR="00F675EE" w:rsidRPr="00322F3B" w:rsidRDefault="00F675EE" w:rsidP="00F675EE">
      <w:pPr>
        <w:pStyle w:val="paragraph"/>
      </w:pPr>
      <w:r w:rsidRPr="00322F3B">
        <w:tab/>
        <w:t>(b)</w:t>
      </w:r>
      <w:r w:rsidRPr="00322F3B">
        <w:tab/>
        <w:t xml:space="preserve">if </w:t>
      </w:r>
      <w:r w:rsidR="009953FD" w:rsidRPr="009953FD">
        <w:rPr>
          <w:position w:val="6"/>
          <w:sz w:val="16"/>
        </w:rPr>
        <w:t>*</w:t>
      </w:r>
      <w:r w:rsidRPr="00322F3B">
        <w:t>members of the trust are entitled to tax offsets under sub</w:t>
      </w:r>
      <w:r w:rsidR="009F5D03" w:rsidRPr="00322F3B">
        <w:t>section 3</w:t>
      </w:r>
      <w:r w:rsidRPr="00322F3B">
        <w:t>60</w:t>
      </w:r>
      <w:r w:rsidR="009953FD">
        <w:noBreakHyphen/>
      </w:r>
      <w:r w:rsidRPr="00322F3B">
        <w:t xml:space="preserve">15(2) arising from the same </w:t>
      </w:r>
      <w:r w:rsidR="009953FD" w:rsidRPr="009953FD">
        <w:rPr>
          <w:position w:val="6"/>
          <w:sz w:val="16"/>
        </w:rPr>
        <w:t>*</w:t>
      </w:r>
      <w:r w:rsidRPr="00322F3B">
        <w:t>shares to which the trustee’s entitlement arises under sub</w:t>
      </w:r>
      <w:r w:rsidR="009F5D03" w:rsidRPr="00322F3B">
        <w:t>section 3</w:t>
      </w:r>
      <w:r w:rsidRPr="00322F3B">
        <w:t>60</w:t>
      </w:r>
      <w:r w:rsidR="009953FD">
        <w:noBreakHyphen/>
      </w:r>
      <w:r w:rsidRPr="00322F3B">
        <w:t xml:space="preserve">15(3)—the sum of </w:t>
      </w:r>
      <w:r w:rsidR="008847F1" w:rsidRPr="00322F3B">
        <w:rPr>
          <w:rFonts w:eastAsiaTheme="minorHAnsi"/>
        </w:rPr>
        <w:t xml:space="preserve">the amounts worked out under </w:t>
      </w:r>
      <w:r w:rsidR="009F5D03" w:rsidRPr="00322F3B">
        <w:rPr>
          <w:rFonts w:eastAsiaTheme="minorHAnsi"/>
        </w:rPr>
        <w:t>section 3</w:t>
      </w:r>
      <w:r w:rsidR="008847F1" w:rsidRPr="00322F3B">
        <w:rPr>
          <w:rFonts w:eastAsiaTheme="minorHAnsi"/>
        </w:rPr>
        <w:t>60</w:t>
      </w:r>
      <w:r w:rsidR="009953FD">
        <w:rPr>
          <w:rFonts w:eastAsiaTheme="minorHAnsi"/>
        </w:rPr>
        <w:noBreakHyphen/>
      </w:r>
      <w:r w:rsidR="008847F1" w:rsidRPr="00322F3B">
        <w:rPr>
          <w:rFonts w:eastAsiaTheme="minorHAnsi"/>
        </w:rPr>
        <w:t>30 (disregarding any reductions under sub</w:t>
      </w:r>
      <w:r w:rsidR="009F5D03" w:rsidRPr="00322F3B">
        <w:rPr>
          <w:rFonts w:eastAsiaTheme="minorHAnsi"/>
        </w:rPr>
        <w:t>section 3</w:t>
      </w:r>
      <w:r w:rsidR="008847F1" w:rsidRPr="00322F3B">
        <w:rPr>
          <w:rFonts w:eastAsiaTheme="minorHAnsi"/>
        </w:rPr>
        <w:t>60</w:t>
      </w:r>
      <w:r w:rsidR="009953FD">
        <w:rPr>
          <w:rFonts w:eastAsiaTheme="minorHAnsi"/>
        </w:rPr>
        <w:noBreakHyphen/>
      </w:r>
      <w:r w:rsidR="008847F1" w:rsidRPr="00322F3B">
        <w:rPr>
          <w:rFonts w:eastAsiaTheme="minorHAnsi"/>
        </w:rPr>
        <w:t>30(1A)) for those tax offsets</w:t>
      </w:r>
      <w:r w:rsidRPr="00322F3B">
        <w:t>.</w:t>
      </w:r>
    </w:p>
    <w:p w14:paraId="54EB4F56" w14:textId="4352DA6C" w:rsidR="00F675EE" w:rsidRPr="00322F3B" w:rsidRDefault="00F675EE" w:rsidP="00F675EE">
      <w:pPr>
        <w:pStyle w:val="ActHead5"/>
      </w:pPr>
      <w:bookmarkStart w:id="359" w:name="_Toc201755834"/>
      <w:r w:rsidRPr="00322F3B">
        <w:rPr>
          <w:rStyle w:val="CharSectno"/>
        </w:rPr>
        <w:t>360</w:t>
      </w:r>
      <w:r w:rsidR="009953FD">
        <w:rPr>
          <w:rStyle w:val="CharSectno"/>
        </w:rPr>
        <w:noBreakHyphen/>
      </w:r>
      <w:r w:rsidRPr="00322F3B">
        <w:rPr>
          <w:rStyle w:val="CharSectno"/>
        </w:rPr>
        <w:t>40</w:t>
      </w:r>
      <w:r w:rsidRPr="00322F3B">
        <w:t xml:space="preserve">  Early stage innovation companies</w:t>
      </w:r>
      <w:bookmarkEnd w:id="359"/>
    </w:p>
    <w:p w14:paraId="624F8A01" w14:textId="77777777" w:rsidR="00F675EE" w:rsidRPr="00322F3B" w:rsidRDefault="00F675EE" w:rsidP="00F675EE">
      <w:pPr>
        <w:pStyle w:val="subsection"/>
      </w:pPr>
      <w:r w:rsidRPr="00322F3B">
        <w:tab/>
        <w:t>(1)</w:t>
      </w:r>
      <w:r w:rsidRPr="00322F3B">
        <w:tab/>
        <w:t xml:space="preserve">This subsection applies to a company at a particular time (the </w:t>
      </w:r>
      <w:r w:rsidRPr="00322F3B">
        <w:rPr>
          <w:b/>
          <w:i/>
        </w:rPr>
        <w:t>test time</w:t>
      </w:r>
      <w:r w:rsidRPr="00322F3B">
        <w:t xml:space="preserve">) in an income year (the </w:t>
      </w:r>
      <w:r w:rsidRPr="00322F3B">
        <w:rPr>
          <w:b/>
          <w:i/>
        </w:rPr>
        <w:t>current year</w:t>
      </w:r>
      <w:r w:rsidRPr="00322F3B">
        <w:t>) if:</w:t>
      </w:r>
    </w:p>
    <w:p w14:paraId="206E3A8E" w14:textId="77777777" w:rsidR="00F675EE" w:rsidRPr="00322F3B" w:rsidRDefault="00F675EE" w:rsidP="00F675EE">
      <w:pPr>
        <w:pStyle w:val="paragraph"/>
      </w:pPr>
      <w:r w:rsidRPr="00322F3B">
        <w:tab/>
        <w:t>(a)</w:t>
      </w:r>
      <w:r w:rsidRPr="00322F3B">
        <w:tab/>
        <w:t>the company was:</w:t>
      </w:r>
    </w:p>
    <w:p w14:paraId="3FC92C88" w14:textId="77777777" w:rsidR="00F675EE" w:rsidRPr="00322F3B" w:rsidRDefault="00F675EE" w:rsidP="00F675EE">
      <w:pPr>
        <w:pStyle w:val="paragraphsub"/>
      </w:pPr>
      <w:r w:rsidRPr="00322F3B">
        <w:tab/>
        <w:t>(i)</w:t>
      </w:r>
      <w:r w:rsidRPr="00322F3B">
        <w:tab/>
        <w:t>incorporated in Australia within the last 3 income years (the latest being the current year); or</w:t>
      </w:r>
    </w:p>
    <w:p w14:paraId="23BE3A2B" w14:textId="0DDD4BA4" w:rsidR="00F675EE" w:rsidRPr="00322F3B" w:rsidRDefault="00F675EE" w:rsidP="00F675EE">
      <w:pPr>
        <w:pStyle w:val="paragraphsub"/>
      </w:pPr>
      <w:r w:rsidRPr="00322F3B">
        <w:tab/>
        <w:t>(ii)</w:t>
      </w:r>
      <w:r w:rsidRPr="00322F3B">
        <w:tab/>
        <w:t>incorporated in Australia within the last 6 income years (the latest being the current year), and across the last 3 of those income years</w:t>
      </w:r>
      <w:r w:rsidR="008847F1" w:rsidRPr="00322F3B">
        <w:t xml:space="preserve"> before the current year</w:t>
      </w:r>
      <w:r w:rsidRPr="00322F3B">
        <w:t xml:space="preserve"> it and its </w:t>
      </w:r>
      <w:r w:rsidR="009953FD" w:rsidRPr="009953FD">
        <w:rPr>
          <w:position w:val="6"/>
          <w:sz w:val="16"/>
        </w:rPr>
        <w:t>*</w:t>
      </w:r>
      <w:r w:rsidRPr="00322F3B">
        <w:t>100% subsidiaries (if any) incurred total expenses of $1 million or less; or</w:t>
      </w:r>
    </w:p>
    <w:p w14:paraId="53CA5884" w14:textId="3B11386D" w:rsidR="00F675EE" w:rsidRPr="00322F3B" w:rsidRDefault="00F675EE" w:rsidP="00F675EE">
      <w:pPr>
        <w:pStyle w:val="paragraphsub"/>
      </w:pPr>
      <w:r w:rsidRPr="00322F3B">
        <w:tab/>
        <w:t>(iii)</w:t>
      </w:r>
      <w:r w:rsidRPr="00322F3B">
        <w:tab/>
        <w:t xml:space="preserve">registered in the </w:t>
      </w:r>
      <w:r w:rsidR="009953FD" w:rsidRPr="009953FD">
        <w:rPr>
          <w:position w:val="6"/>
          <w:sz w:val="16"/>
        </w:rPr>
        <w:t>*</w:t>
      </w:r>
      <w:r w:rsidRPr="00322F3B">
        <w:t>Australian Business Register within the last 3 income years (the latest being the current year); and</w:t>
      </w:r>
    </w:p>
    <w:p w14:paraId="14B29214" w14:textId="77777777" w:rsidR="00F675EE" w:rsidRPr="00322F3B" w:rsidRDefault="00F675EE" w:rsidP="00F675EE">
      <w:pPr>
        <w:pStyle w:val="paragraph"/>
      </w:pPr>
      <w:r w:rsidRPr="00322F3B">
        <w:lastRenderedPageBreak/>
        <w:tab/>
        <w:t>(b)</w:t>
      </w:r>
      <w:r w:rsidRPr="00322F3B">
        <w:tab/>
        <w:t>the company and its 100% subsidiaries (if any) incurred total expenses of $1 million or less in the income year before the current year; and</w:t>
      </w:r>
    </w:p>
    <w:p w14:paraId="219ABFBE" w14:textId="77777777" w:rsidR="00F675EE" w:rsidRPr="00322F3B" w:rsidRDefault="00F675EE" w:rsidP="00F675EE">
      <w:pPr>
        <w:pStyle w:val="paragraph"/>
      </w:pPr>
      <w:r w:rsidRPr="00322F3B">
        <w:tab/>
        <w:t>(c)</w:t>
      </w:r>
      <w:r w:rsidRPr="00322F3B">
        <w:tab/>
        <w:t>the company and its 100% subsidiaries (if any) had a total assessable income of $200,000 or less in the income year before the current year; and</w:t>
      </w:r>
    </w:p>
    <w:p w14:paraId="48BA9186" w14:textId="29521C91" w:rsidR="00F675EE" w:rsidRPr="00322F3B" w:rsidRDefault="00F675EE" w:rsidP="00F675EE">
      <w:pPr>
        <w:pStyle w:val="paragraph"/>
      </w:pPr>
      <w:r w:rsidRPr="00322F3B">
        <w:tab/>
        <w:t>(d)</w:t>
      </w:r>
      <w:r w:rsidRPr="00322F3B">
        <w:tab/>
        <w:t xml:space="preserve">at the test time, none of the company’s </w:t>
      </w:r>
      <w:r w:rsidR="009953FD" w:rsidRPr="009953FD">
        <w:rPr>
          <w:position w:val="6"/>
          <w:sz w:val="16"/>
        </w:rPr>
        <w:t>*</w:t>
      </w:r>
      <w:r w:rsidRPr="00322F3B">
        <w:t>equity interests are listed for quotation in the official list of any stock exchange in Australia or a foreign country; and</w:t>
      </w:r>
    </w:p>
    <w:p w14:paraId="386D8FAE" w14:textId="50FE6BA6" w:rsidR="00F675EE" w:rsidRPr="00322F3B" w:rsidRDefault="00F675EE" w:rsidP="00F675EE">
      <w:pPr>
        <w:pStyle w:val="paragraph"/>
      </w:pPr>
      <w:r w:rsidRPr="00322F3B">
        <w:tab/>
        <w:t>(e)</w:t>
      </w:r>
      <w:r w:rsidRPr="00322F3B">
        <w:tab/>
        <w:t xml:space="preserve">at the test time, the company has at least 100 points under </w:t>
      </w:r>
      <w:r w:rsidR="009F5D03" w:rsidRPr="00322F3B">
        <w:t>section 3</w:t>
      </w:r>
      <w:r w:rsidRPr="00322F3B">
        <w:t>60</w:t>
      </w:r>
      <w:r w:rsidR="009953FD">
        <w:noBreakHyphen/>
      </w:r>
      <w:r w:rsidRPr="00322F3B">
        <w:t>45, or:</w:t>
      </w:r>
    </w:p>
    <w:p w14:paraId="5E2DE36C" w14:textId="77777777" w:rsidR="00F675EE" w:rsidRPr="00322F3B" w:rsidRDefault="00F675EE" w:rsidP="00F675EE">
      <w:pPr>
        <w:pStyle w:val="paragraphsub"/>
      </w:pPr>
      <w:r w:rsidRPr="00322F3B">
        <w:tab/>
        <w:t>(i)</w:t>
      </w:r>
      <w:r w:rsidRPr="00322F3B">
        <w:tab/>
        <w:t>the company is genuinely focussed on developing for commercialisation one or more new, or significantly improved, products, processes, services or marketing or organisational methods; and</w:t>
      </w:r>
    </w:p>
    <w:p w14:paraId="217A7E94" w14:textId="77777777" w:rsidR="00F675EE" w:rsidRPr="00322F3B" w:rsidRDefault="00F675EE" w:rsidP="00F675EE">
      <w:pPr>
        <w:pStyle w:val="paragraphsub"/>
      </w:pPr>
      <w:r w:rsidRPr="00322F3B">
        <w:tab/>
        <w:t>(ii)</w:t>
      </w:r>
      <w:r w:rsidRPr="00322F3B">
        <w:tab/>
        <w:t>the business relating to those products, processes, services or methods has a high growth potential; and</w:t>
      </w:r>
    </w:p>
    <w:p w14:paraId="7356AD28" w14:textId="77777777" w:rsidR="00F675EE" w:rsidRPr="00322F3B" w:rsidRDefault="00F675EE" w:rsidP="00F675EE">
      <w:pPr>
        <w:pStyle w:val="paragraphsub"/>
      </w:pPr>
      <w:r w:rsidRPr="00322F3B">
        <w:tab/>
        <w:t>(iii)</w:t>
      </w:r>
      <w:r w:rsidRPr="00322F3B">
        <w:tab/>
        <w:t>the company can demonstrate that it has the potential to be able to successfully scale that business; and</w:t>
      </w:r>
    </w:p>
    <w:p w14:paraId="5F3DDCFA" w14:textId="77777777" w:rsidR="00F675EE" w:rsidRPr="00322F3B" w:rsidRDefault="00F675EE" w:rsidP="00F675EE">
      <w:pPr>
        <w:pStyle w:val="paragraphsub"/>
      </w:pPr>
      <w:r w:rsidRPr="00322F3B">
        <w:tab/>
        <w:t>(iv)</w:t>
      </w:r>
      <w:r w:rsidRPr="00322F3B">
        <w:tab/>
        <w:t>the company can demonstrate that it has the potential to be able to address a broader than local market, including global markets, through that business; and</w:t>
      </w:r>
    </w:p>
    <w:p w14:paraId="63534FFD" w14:textId="77777777" w:rsidR="00F675EE" w:rsidRPr="00322F3B" w:rsidRDefault="00F675EE" w:rsidP="00F675EE">
      <w:pPr>
        <w:pStyle w:val="paragraphsub"/>
      </w:pPr>
      <w:r w:rsidRPr="00322F3B">
        <w:tab/>
        <w:t>(v)</w:t>
      </w:r>
      <w:r w:rsidRPr="00322F3B">
        <w:tab/>
        <w:t>the company can demonstrate that it has the potential to be able to have competitive advantages for that business</w:t>
      </w:r>
      <w:r w:rsidR="00427429" w:rsidRPr="00322F3B">
        <w:t>; and</w:t>
      </w:r>
    </w:p>
    <w:p w14:paraId="0E308FB4" w14:textId="77777777" w:rsidR="008847F1" w:rsidRPr="00322F3B" w:rsidRDefault="008847F1" w:rsidP="008847F1">
      <w:pPr>
        <w:pStyle w:val="paragraph"/>
      </w:pPr>
      <w:r w:rsidRPr="00322F3B">
        <w:tab/>
        <w:t>(f)</w:t>
      </w:r>
      <w:r w:rsidRPr="00322F3B">
        <w:tab/>
        <w:t xml:space="preserve">at the test time, the company is not a foreign company (within the meaning of the </w:t>
      </w:r>
      <w:r w:rsidRPr="00322F3B">
        <w:rPr>
          <w:i/>
        </w:rPr>
        <w:t>Corporations Act 2001</w:t>
      </w:r>
      <w:r w:rsidRPr="00322F3B">
        <w:t>).</w:t>
      </w:r>
    </w:p>
    <w:p w14:paraId="7805AA5A" w14:textId="77777777" w:rsidR="008847F1" w:rsidRPr="00322F3B" w:rsidRDefault="008847F1" w:rsidP="008847F1">
      <w:pPr>
        <w:pStyle w:val="notetext"/>
      </w:pPr>
      <w:r w:rsidRPr="00322F3B">
        <w:t>Note:</w:t>
      </w:r>
      <w:r w:rsidRPr="00322F3B">
        <w:tab/>
        <w:t xml:space="preserve">For the purposes of </w:t>
      </w:r>
      <w:r w:rsidR="00825006" w:rsidRPr="00322F3B">
        <w:t>paragraph (</w:t>
      </w:r>
      <w:r w:rsidRPr="00322F3B">
        <w:t>e), one way a company can demonstrate something is by engaging the services of another entity.</w:t>
      </w:r>
    </w:p>
    <w:p w14:paraId="0C654738" w14:textId="77777777" w:rsidR="00573C1E" w:rsidRPr="00322F3B" w:rsidRDefault="00573C1E" w:rsidP="00573C1E">
      <w:pPr>
        <w:pStyle w:val="subsection"/>
      </w:pPr>
      <w:r w:rsidRPr="00322F3B">
        <w:tab/>
        <w:t>(2)</w:t>
      </w:r>
      <w:r w:rsidRPr="00322F3B">
        <w:tab/>
        <w:t>For the purposes of paragraph (1)(c), disregard any of the following:</w:t>
      </w:r>
    </w:p>
    <w:p w14:paraId="2469E106" w14:textId="77777777" w:rsidR="00573C1E" w:rsidRPr="00322F3B" w:rsidRDefault="00573C1E" w:rsidP="00573C1E">
      <w:pPr>
        <w:pStyle w:val="paragraph"/>
      </w:pPr>
      <w:r w:rsidRPr="00322F3B">
        <w:tab/>
        <w:t>(a)</w:t>
      </w:r>
      <w:r w:rsidRPr="00322F3B">
        <w:tab/>
        <w:t>an Accelerating Commercialisation Grant under the program administered by the Commonwealth known as the Entrepreneurs’ Programme;</w:t>
      </w:r>
    </w:p>
    <w:p w14:paraId="0CEA6711" w14:textId="5645EE08" w:rsidR="00573C1E" w:rsidRPr="00322F3B" w:rsidRDefault="00573C1E" w:rsidP="00573C1E">
      <w:pPr>
        <w:pStyle w:val="paragraph"/>
      </w:pPr>
      <w:r w:rsidRPr="00322F3B">
        <w:lastRenderedPageBreak/>
        <w:tab/>
        <w:t>(b)</w:t>
      </w:r>
      <w:r w:rsidRPr="00322F3B">
        <w:tab/>
        <w:t>an amount required to be included in the company’s assessable income under sub</w:t>
      </w:r>
      <w:r w:rsidR="009F5D03" w:rsidRPr="00322F3B">
        <w:t>section 3</w:t>
      </w:r>
      <w:r w:rsidRPr="00322F3B">
        <w:t>55</w:t>
      </w:r>
      <w:r w:rsidR="009953FD">
        <w:noBreakHyphen/>
      </w:r>
      <w:r w:rsidRPr="00322F3B">
        <w:t>450(1).</w:t>
      </w:r>
    </w:p>
    <w:p w14:paraId="1780C062" w14:textId="77777777" w:rsidR="00F675EE" w:rsidRPr="00322F3B" w:rsidRDefault="00F675EE" w:rsidP="00F675EE">
      <w:pPr>
        <w:pStyle w:val="subsection"/>
      </w:pPr>
      <w:r w:rsidRPr="00322F3B">
        <w:tab/>
        <w:t>(3)</w:t>
      </w:r>
      <w:r w:rsidRPr="00322F3B">
        <w:tab/>
      </w:r>
      <w:r w:rsidR="00825006" w:rsidRPr="00322F3B">
        <w:t>Subparagraphs (</w:t>
      </w:r>
      <w:r w:rsidRPr="00322F3B">
        <w:t>1)(e)(i) to (v) cannot be satisfied for:</w:t>
      </w:r>
    </w:p>
    <w:p w14:paraId="416134D6" w14:textId="77777777" w:rsidR="00F675EE" w:rsidRPr="00322F3B" w:rsidRDefault="00F675EE" w:rsidP="00F675EE">
      <w:pPr>
        <w:pStyle w:val="paragraph"/>
      </w:pPr>
      <w:r w:rsidRPr="00322F3B">
        <w:tab/>
        <w:t>(a)</w:t>
      </w:r>
      <w:r w:rsidRPr="00322F3B">
        <w:tab/>
        <w:t>a product, process, service or method; or</w:t>
      </w:r>
    </w:p>
    <w:p w14:paraId="4934C949" w14:textId="77777777" w:rsidR="00F675EE" w:rsidRPr="00322F3B" w:rsidRDefault="00F675EE" w:rsidP="00F675EE">
      <w:pPr>
        <w:pStyle w:val="paragraph"/>
      </w:pPr>
      <w:r w:rsidRPr="00322F3B">
        <w:tab/>
        <w:t>(b)</w:t>
      </w:r>
      <w:r w:rsidRPr="00322F3B">
        <w:tab/>
        <w:t>an improvement to a product, process, service or method;</w:t>
      </w:r>
    </w:p>
    <w:p w14:paraId="091AE3AB" w14:textId="77777777" w:rsidR="00F675EE" w:rsidRPr="00322F3B" w:rsidRDefault="00F675EE" w:rsidP="00F675EE">
      <w:pPr>
        <w:pStyle w:val="subsection2"/>
      </w:pPr>
      <w:r w:rsidRPr="00322F3B">
        <w:t>that is of a kind prescribed by regulations made for the purposes of this subsection.</w:t>
      </w:r>
    </w:p>
    <w:p w14:paraId="679CCB0B" w14:textId="77777777" w:rsidR="00F675EE" w:rsidRPr="00322F3B" w:rsidRDefault="00F675EE" w:rsidP="00F675EE">
      <w:pPr>
        <w:pStyle w:val="subsection"/>
      </w:pPr>
      <w:r w:rsidRPr="00322F3B">
        <w:tab/>
        <w:t>(4)</w:t>
      </w:r>
      <w:r w:rsidRPr="00322F3B">
        <w:tab/>
      </w:r>
      <w:r w:rsidR="00825006" w:rsidRPr="00322F3B">
        <w:t>Subsection (</w:t>
      </w:r>
      <w:r w:rsidRPr="00322F3B">
        <w:t>1) does not apply to a company if, before the test time, the company engaged in an activity of a kind prescribed by regulations made for the purposes of this subsection.</w:t>
      </w:r>
    </w:p>
    <w:p w14:paraId="0526607B" w14:textId="74C389E4" w:rsidR="00F675EE" w:rsidRPr="00322F3B" w:rsidRDefault="00F675EE" w:rsidP="00F675EE">
      <w:pPr>
        <w:pStyle w:val="ActHead5"/>
      </w:pPr>
      <w:bookmarkStart w:id="360" w:name="_Toc201755835"/>
      <w:r w:rsidRPr="00322F3B">
        <w:rPr>
          <w:rStyle w:val="CharSectno"/>
        </w:rPr>
        <w:t>360</w:t>
      </w:r>
      <w:r w:rsidR="009953FD">
        <w:rPr>
          <w:rStyle w:val="CharSectno"/>
        </w:rPr>
        <w:noBreakHyphen/>
      </w:r>
      <w:r w:rsidRPr="00322F3B">
        <w:rPr>
          <w:rStyle w:val="CharSectno"/>
        </w:rPr>
        <w:t>45</w:t>
      </w:r>
      <w:r w:rsidRPr="00322F3B">
        <w:t xml:space="preserve">  100 point innovation test</w:t>
      </w:r>
      <w:bookmarkEnd w:id="360"/>
    </w:p>
    <w:p w14:paraId="2C500F59" w14:textId="77777777" w:rsidR="00F675EE" w:rsidRPr="00322F3B" w:rsidRDefault="00F675EE" w:rsidP="00F675EE">
      <w:pPr>
        <w:pStyle w:val="subsection"/>
      </w:pPr>
      <w:r w:rsidRPr="00322F3B">
        <w:tab/>
        <w:t>(1)</w:t>
      </w:r>
      <w:r w:rsidRPr="00322F3B">
        <w:tab/>
        <w:t xml:space="preserve">At a particular time (the </w:t>
      </w:r>
      <w:r w:rsidRPr="00322F3B">
        <w:rPr>
          <w:b/>
          <w:i/>
        </w:rPr>
        <w:t>test time</w:t>
      </w:r>
      <w:r w:rsidRPr="00322F3B">
        <w:t xml:space="preserve">) in an income year (the </w:t>
      </w:r>
      <w:r w:rsidRPr="00322F3B">
        <w:rPr>
          <w:b/>
          <w:i/>
        </w:rPr>
        <w:t>current year</w:t>
      </w:r>
      <w:r w:rsidRPr="00322F3B">
        <w:t>), a company has the points mentioned in an item of the following table if that item applies to the company at that time.</w:t>
      </w:r>
    </w:p>
    <w:p w14:paraId="166999CF" w14:textId="77777777" w:rsidR="00F675EE" w:rsidRPr="00322F3B" w:rsidRDefault="00F675EE" w:rsidP="00F675EE">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1124"/>
        <w:gridCol w:w="5250"/>
      </w:tblGrid>
      <w:tr w:rsidR="00F675EE" w:rsidRPr="00322F3B" w14:paraId="2DAF7217" w14:textId="77777777" w:rsidTr="002A70D6">
        <w:trPr>
          <w:tblHeader/>
        </w:trPr>
        <w:tc>
          <w:tcPr>
            <w:tcW w:w="7088" w:type="dxa"/>
            <w:gridSpan w:val="3"/>
            <w:tcBorders>
              <w:top w:val="single" w:sz="12" w:space="0" w:color="auto"/>
              <w:bottom w:val="single" w:sz="6" w:space="0" w:color="auto"/>
            </w:tcBorders>
            <w:shd w:val="clear" w:color="auto" w:fill="auto"/>
          </w:tcPr>
          <w:p w14:paraId="6C3E50D2" w14:textId="77777777" w:rsidR="00F675EE" w:rsidRPr="00322F3B" w:rsidRDefault="00F675EE" w:rsidP="002A70D6">
            <w:pPr>
              <w:pStyle w:val="TableHeading"/>
            </w:pPr>
            <w:r w:rsidRPr="00322F3B">
              <w:t>Innovation points potentially available at that time in the current year</w:t>
            </w:r>
          </w:p>
        </w:tc>
      </w:tr>
      <w:tr w:rsidR="00F675EE" w:rsidRPr="00322F3B" w14:paraId="6D71E43C" w14:textId="77777777" w:rsidTr="002A70D6">
        <w:trPr>
          <w:tblHeader/>
        </w:trPr>
        <w:tc>
          <w:tcPr>
            <w:tcW w:w="714" w:type="dxa"/>
            <w:tcBorders>
              <w:top w:val="single" w:sz="6" w:space="0" w:color="auto"/>
              <w:bottom w:val="single" w:sz="6" w:space="0" w:color="auto"/>
            </w:tcBorders>
            <w:shd w:val="clear" w:color="auto" w:fill="auto"/>
          </w:tcPr>
          <w:p w14:paraId="3EB8A21D" w14:textId="77777777" w:rsidR="00F675EE" w:rsidRPr="00322F3B" w:rsidRDefault="00F675EE" w:rsidP="002A70D6">
            <w:pPr>
              <w:pStyle w:val="TableHeading"/>
            </w:pPr>
          </w:p>
        </w:tc>
        <w:tc>
          <w:tcPr>
            <w:tcW w:w="1124" w:type="dxa"/>
            <w:tcBorders>
              <w:top w:val="single" w:sz="6" w:space="0" w:color="auto"/>
              <w:bottom w:val="single" w:sz="6" w:space="0" w:color="auto"/>
            </w:tcBorders>
            <w:shd w:val="clear" w:color="auto" w:fill="auto"/>
          </w:tcPr>
          <w:p w14:paraId="4C30107F" w14:textId="77777777" w:rsidR="00F675EE" w:rsidRPr="00322F3B" w:rsidRDefault="00F675EE" w:rsidP="002A70D6">
            <w:pPr>
              <w:pStyle w:val="TableHeading"/>
            </w:pPr>
            <w:r w:rsidRPr="00322F3B">
              <w:t>Column 1</w:t>
            </w:r>
          </w:p>
        </w:tc>
        <w:tc>
          <w:tcPr>
            <w:tcW w:w="5250" w:type="dxa"/>
            <w:tcBorders>
              <w:top w:val="single" w:sz="6" w:space="0" w:color="auto"/>
              <w:bottom w:val="single" w:sz="6" w:space="0" w:color="auto"/>
            </w:tcBorders>
            <w:shd w:val="clear" w:color="auto" w:fill="auto"/>
          </w:tcPr>
          <w:p w14:paraId="6AF5A96E" w14:textId="77777777" w:rsidR="00F675EE" w:rsidRPr="00322F3B" w:rsidRDefault="00F675EE" w:rsidP="002A70D6">
            <w:pPr>
              <w:pStyle w:val="TableHeading"/>
            </w:pPr>
            <w:r w:rsidRPr="00322F3B">
              <w:t>Column 2</w:t>
            </w:r>
          </w:p>
        </w:tc>
      </w:tr>
      <w:tr w:rsidR="00F675EE" w:rsidRPr="00322F3B" w14:paraId="742DF001" w14:textId="77777777" w:rsidTr="002A70D6">
        <w:trPr>
          <w:tblHeader/>
        </w:trPr>
        <w:tc>
          <w:tcPr>
            <w:tcW w:w="714" w:type="dxa"/>
            <w:tcBorders>
              <w:top w:val="single" w:sz="6" w:space="0" w:color="auto"/>
              <w:bottom w:val="single" w:sz="12" w:space="0" w:color="auto"/>
            </w:tcBorders>
            <w:shd w:val="clear" w:color="auto" w:fill="auto"/>
          </w:tcPr>
          <w:p w14:paraId="454DB4A1" w14:textId="77777777" w:rsidR="00F675EE" w:rsidRPr="00322F3B" w:rsidRDefault="00F675EE" w:rsidP="002A70D6">
            <w:pPr>
              <w:pStyle w:val="TableHeading"/>
            </w:pPr>
            <w:r w:rsidRPr="00322F3B">
              <w:t>Item</w:t>
            </w:r>
          </w:p>
        </w:tc>
        <w:tc>
          <w:tcPr>
            <w:tcW w:w="1124" w:type="dxa"/>
            <w:tcBorders>
              <w:top w:val="single" w:sz="6" w:space="0" w:color="auto"/>
              <w:bottom w:val="single" w:sz="12" w:space="0" w:color="auto"/>
            </w:tcBorders>
            <w:shd w:val="clear" w:color="auto" w:fill="auto"/>
          </w:tcPr>
          <w:p w14:paraId="51174E71" w14:textId="77777777" w:rsidR="00F675EE" w:rsidRPr="00322F3B" w:rsidRDefault="00F675EE" w:rsidP="002A70D6">
            <w:pPr>
              <w:pStyle w:val="TableHeading"/>
            </w:pPr>
            <w:r w:rsidRPr="00322F3B">
              <w:t>Points</w:t>
            </w:r>
          </w:p>
        </w:tc>
        <w:tc>
          <w:tcPr>
            <w:tcW w:w="5250" w:type="dxa"/>
            <w:tcBorders>
              <w:top w:val="single" w:sz="6" w:space="0" w:color="auto"/>
              <w:bottom w:val="single" w:sz="12" w:space="0" w:color="auto"/>
            </w:tcBorders>
            <w:shd w:val="clear" w:color="auto" w:fill="auto"/>
          </w:tcPr>
          <w:p w14:paraId="0629299C" w14:textId="77777777" w:rsidR="00F675EE" w:rsidRPr="00322F3B" w:rsidRDefault="00F675EE" w:rsidP="002A70D6">
            <w:pPr>
              <w:pStyle w:val="TableHeading"/>
            </w:pPr>
            <w:r w:rsidRPr="00322F3B">
              <w:t>Innovation criteria</w:t>
            </w:r>
          </w:p>
        </w:tc>
      </w:tr>
      <w:tr w:rsidR="00F675EE" w:rsidRPr="00322F3B" w14:paraId="18345DB5" w14:textId="77777777" w:rsidTr="002A70D6">
        <w:tc>
          <w:tcPr>
            <w:tcW w:w="714" w:type="dxa"/>
            <w:tcBorders>
              <w:top w:val="single" w:sz="12" w:space="0" w:color="auto"/>
            </w:tcBorders>
            <w:shd w:val="clear" w:color="auto" w:fill="auto"/>
          </w:tcPr>
          <w:p w14:paraId="215D4842" w14:textId="77777777" w:rsidR="00F675EE" w:rsidRPr="00322F3B" w:rsidRDefault="00F675EE" w:rsidP="002A70D6">
            <w:pPr>
              <w:pStyle w:val="Tabletext"/>
            </w:pPr>
            <w:r w:rsidRPr="00322F3B">
              <w:t>1</w:t>
            </w:r>
          </w:p>
        </w:tc>
        <w:tc>
          <w:tcPr>
            <w:tcW w:w="1124" w:type="dxa"/>
            <w:tcBorders>
              <w:top w:val="single" w:sz="12" w:space="0" w:color="auto"/>
            </w:tcBorders>
            <w:shd w:val="clear" w:color="auto" w:fill="auto"/>
          </w:tcPr>
          <w:p w14:paraId="12A9C30D" w14:textId="77777777" w:rsidR="00F675EE" w:rsidRPr="00322F3B" w:rsidRDefault="00F675EE" w:rsidP="002A70D6">
            <w:pPr>
              <w:pStyle w:val="Tabletext"/>
            </w:pPr>
            <w:r w:rsidRPr="00322F3B">
              <w:t>75</w:t>
            </w:r>
          </w:p>
        </w:tc>
        <w:tc>
          <w:tcPr>
            <w:tcW w:w="5250" w:type="dxa"/>
            <w:tcBorders>
              <w:top w:val="single" w:sz="12" w:space="0" w:color="auto"/>
            </w:tcBorders>
            <w:shd w:val="clear" w:color="auto" w:fill="auto"/>
          </w:tcPr>
          <w:p w14:paraId="15AC909C" w14:textId="10227AFE" w:rsidR="00F675EE" w:rsidRPr="00322F3B" w:rsidRDefault="00F675EE" w:rsidP="002A70D6">
            <w:pPr>
              <w:pStyle w:val="Tabletext"/>
            </w:pPr>
            <w:r w:rsidRPr="00322F3B">
              <w:t xml:space="preserve">At least 50% of the company’s total expenses for the previous income year is expenditure that the company can notionally deduct for that income year under </w:t>
            </w:r>
            <w:r w:rsidR="009F5D03" w:rsidRPr="00322F3B">
              <w:t>section 3</w:t>
            </w:r>
            <w:r w:rsidRPr="00322F3B">
              <w:t>55</w:t>
            </w:r>
            <w:r w:rsidR="009953FD">
              <w:noBreakHyphen/>
            </w:r>
            <w:r w:rsidRPr="00322F3B">
              <w:t xml:space="preserve">205 (about R&amp;D expenditure). </w:t>
            </w:r>
          </w:p>
        </w:tc>
      </w:tr>
      <w:tr w:rsidR="00F675EE" w:rsidRPr="00322F3B" w14:paraId="651D0223" w14:textId="77777777" w:rsidTr="002A70D6">
        <w:tc>
          <w:tcPr>
            <w:tcW w:w="714" w:type="dxa"/>
            <w:shd w:val="clear" w:color="auto" w:fill="auto"/>
          </w:tcPr>
          <w:p w14:paraId="2BFBA29A" w14:textId="77777777" w:rsidR="00F675EE" w:rsidRPr="00322F3B" w:rsidRDefault="00F675EE" w:rsidP="002A70D6">
            <w:pPr>
              <w:pStyle w:val="Tabletext"/>
            </w:pPr>
            <w:r w:rsidRPr="00322F3B">
              <w:t>2</w:t>
            </w:r>
          </w:p>
        </w:tc>
        <w:tc>
          <w:tcPr>
            <w:tcW w:w="1124" w:type="dxa"/>
            <w:shd w:val="clear" w:color="auto" w:fill="auto"/>
          </w:tcPr>
          <w:p w14:paraId="6F99AA1C" w14:textId="77777777" w:rsidR="00F675EE" w:rsidRPr="00322F3B" w:rsidRDefault="00F675EE" w:rsidP="002A70D6">
            <w:pPr>
              <w:pStyle w:val="Tabletext"/>
            </w:pPr>
            <w:r w:rsidRPr="00322F3B">
              <w:t>75</w:t>
            </w:r>
          </w:p>
        </w:tc>
        <w:tc>
          <w:tcPr>
            <w:tcW w:w="5250" w:type="dxa"/>
            <w:shd w:val="clear" w:color="auto" w:fill="auto"/>
          </w:tcPr>
          <w:p w14:paraId="751FEEE7" w14:textId="77777777" w:rsidR="00F675EE" w:rsidRPr="00322F3B" w:rsidRDefault="00F675EE" w:rsidP="002A70D6">
            <w:pPr>
              <w:pStyle w:val="Tabletext"/>
            </w:pPr>
            <w:r w:rsidRPr="00322F3B">
              <w:t>The company has received an Accelerating Commercialisation Grant under the program administered by the Commonwealth known as the Entrepreneurs’ Programme.</w:t>
            </w:r>
          </w:p>
        </w:tc>
      </w:tr>
      <w:tr w:rsidR="00F675EE" w:rsidRPr="00322F3B" w14:paraId="280C9CBA" w14:textId="77777777" w:rsidTr="002A70D6">
        <w:tc>
          <w:tcPr>
            <w:tcW w:w="714" w:type="dxa"/>
            <w:shd w:val="clear" w:color="auto" w:fill="auto"/>
          </w:tcPr>
          <w:p w14:paraId="24E7DA0C" w14:textId="77777777" w:rsidR="00F675EE" w:rsidRPr="00322F3B" w:rsidRDefault="00F675EE" w:rsidP="002A70D6">
            <w:pPr>
              <w:pStyle w:val="Tabletext"/>
            </w:pPr>
            <w:r w:rsidRPr="00322F3B">
              <w:t>3</w:t>
            </w:r>
          </w:p>
        </w:tc>
        <w:tc>
          <w:tcPr>
            <w:tcW w:w="1124" w:type="dxa"/>
            <w:shd w:val="clear" w:color="auto" w:fill="auto"/>
          </w:tcPr>
          <w:p w14:paraId="6DA4D653" w14:textId="77777777" w:rsidR="00F675EE" w:rsidRPr="00322F3B" w:rsidRDefault="00F675EE" w:rsidP="002A70D6">
            <w:pPr>
              <w:pStyle w:val="Tabletext"/>
            </w:pPr>
            <w:r w:rsidRPr="00322F3B">
              <w:t>50</w:t>
            </w:r>
          </w:p>
        </w:tc>
        <w:tc>
          <w:tcPr>
            <w:tcW w:w="5250" w:type="dxa"/>
            <w:shd w:val="clear" w:color="auto" w:fill="auto"/>
          </w:tcPr>
          <w:p w14:paraId="67BF116E" w14:textId="2DC994BB" w:rsidR="00F675EE" w:rsidRPr="00322F3B" w:rsidRDefault="00F675EE" w:rsidP="002A70D6">
            <w:pPr>
              <w:pStyle w:val="Tabletext"/>
            </w:pPr>
            <w:r w:rsidRPr="00322F3B">
              <w:t xml:space="preserve">At least 15%, but less than 50%, of the company’s total expenses for the previous income year is expenditure that the company can notionally deduct for that income year under </w:t>
            </w:r>
            <w:r w:rsidR="009F5D03" w:rsidRPr="00322F3B">
              <w:t>section 3</w:t>
            </w:r>
            <w:r w:rsidRPr="00322F3B">
              <w:t>55</w:t>
            </w:r>
            <w:r w:rsidR="009953FD">
              <w:noBreakHyphen/>
            </w:r>
            <w:r w:rsidRPr="00322F3B">
              <w:t>205 (about R&amp;D expenditure).</w:t>
            </w:r>
          </w:p>
        </w:tc>
      </w:tr>
      <w:tr w:rsidR="00F675EE" w:rsidRPr="00322F3B" w14:paraId="661C7544" w14:textId="77777777" w:rsidTr="00252281">
        <w:trPr>
          <w:cantSplit/>
        </w:trPr>
        <w:tc>
          <w:tcPr>
            <w:tcW w:w="714" w:type="dxa"/>
            <w:shd w:val="clear" w:color="auto" w:fill="auto"/>
          </w:tcPr>
          <w:p w14:paraId="06E55767" w14:textId="77777777" w:rsidR="00F675EE" w:rsidRPr="00322F3B" w:rsidRDefault="00F675EE" w:rsidP="002A70D6">
            <w:pPr>
              <w:pStyle w:val="Tabletext"/>
            </w:pPr>
            <w:r w:rsidRPr="00322F3B">
              <w:lastRenderedPageBreak/>
              <w:t>4</w:t>
            </w:r>
          </w:p>
        </w:tc>
        <w:tc>
          <w:tcPr>
            <w:tcW w:w="1124" w:type="dxa"/>
            <w:shd w:val="clear" w:color="auto" w:fill="auto"/>
          </w:tcPr>
          <w:p w14:paraId="2756B701" w14:textId="77777777" w:rsidR="00F675EE" w:rsidRPr="00322F3B" w:rsidRDefault="00F675EE" w:rsidP="002A70D6">
            <w:pPr>
              <w:pStyle w:val="Tabletext"/>
            </w:pPr>
            <w:r w:rsidRPr="00322F3B">
              <w:t>50</w:t>
            </w:r>
          </w:p>
        </w:tc>
        <w:tc>
          <w:tcPr>
            <w:tcW w:w="5250" w:type="dxa"/>
            <w:shd w:val="clear" w:color="auto" w:fill="auto"/>
          </w:tcPr>
          <w:p w14:paraId="44B757C3" w14:textId="77777777" w:rsidR="00F675EE" w:rsidRPr="00322F3B" w:rsidRDefault="00F675EE" w:rsidP="002A70D6">
            <w:pPr>
              <w:pStyle w:val="Tablea"/>
            </w:pPr>
            <w:r w:rsidRPr="00322F3B">
              <w:t>(a) the company has completed or is undertaking an accelerator program that:</w:t>
            </w:r>
          </w:p>
          <w:p w14:paraId="48AEA8BC" w14:textId="265A39EF" w:rsidR="00F675EE" w:rsidRPr="00322F3B" w:rsidRDefault="00F675EE" w:rsidP="002A70D6">
            <w:pPr>
              <w:pStyle w:val="Tablei"/>
            </w:pPr>
            <w:r w:rsidRPr="00322F3B">
              <w:t>(i) provides time</w:t>
            </w:r>
            <w:r w:rsidR="009953FD">
              <w:noBreakHyphen/>
            </w:r>
            <w:r w:rsidRPr="00322F3B">
              <w:t>limited support for entrepreneurs with start</w:t>
            </w:r>
            <w:r w:rsidR="009953FD">
              <w:noBreakHyphen/>
            </w:r>
            <w:r w:rsidRPr="00322F3B">
              <w:t>up businesses; and</w:t>
            </w:r>
          </w:p>
          <w:p w14:paraId="6F8C066A" w14:textId="77777777" w:rsidR="00F675EE" w:rsidRPr="00322F3B" w:rsidRDefault="00F675EE" w:rsidP="002A70D6">
            <w:pPr>
              <w:pStyle w:val="Tablei"/>
            </w:pPr>
            <w:r w:rsidRPr="00322F3B">
              <w:t>(ii) is provided to entrepreneurs that are selected in an open, independent and competitive manner; and</w:t>
            </w:r>
          </w:p>
          <w:p w14:paraId="69DF13B4" w14:textId="77777777" w:rsidR="00F675EE" w:rsidRPr="00322F3B" w:rsidRDefault="00F675EE" w:rsidP="002A70D6">
            <w:pPr>
              <w:pStyle w:val="Tablea"/>
            </w:pPr>
            <w:r w:rsidRPr="00322F3B">
              <w:t>(b) the entity providing that program has been providing that, or other accelerator programs for entrepreneurs, for at least 6 months; and</w:t>
            </w:r>
          </w:p>
          <w:p w14:paraId="2E03E2B1" w14:textId="77777777" w:rsidR="00F675EE" w:rsidRPr="00322F3B" w:rsidRDefault="00F675EE" w:rsidP="002A70D6">
            <w:pPr>
              <w:pStyle w:val="Tablea"/>
            </w:pPr>
            <w:r w:rsidRPr="00322F3B">
              <w:t>(c) such programs have been completed by at least one cohort of entrepreneurs.</w:t>
            </w:r>
          </w:p>
        </w:tc>
      </w:tr>
      <w:tr w:rsidR="00F675EE" w:rsidRPr="00322F3B" w14:paraId="3E360619" w14:textId="77777777" w:rsidTr="002A70D6">
        <w:tc>
          <w:tcPr>
            <w:tcW w:w="714" w:type="dxa"/>
            <w:shd w:val="clear" w:color="auto" w:fill="auto"/>
          </w:tcPr>
          <w:p w14:paraId="6CCBB127" w14:textId="77777777" w:rsidR="00F675EE" w:rsidRPr="00322F3B" w:rsidRDefault="00F675EE" w:rsidP="002A70D6">
            <w:pPr>
              <w:pStyle w:val="Tabletext"/>
            </w:pPr>
            <w:r w:rsidRPr="00322F3B">
              <w:t>5</w:t>
            </w:r>
          </w:p>
        </w:tc>
        <w:tc>
          <w:tcPr>
            <w:tcW w:w="1124" w:type="dxa"/>
            <w:shd w:val="clear" w:color="auto" w:fill="auto"/>
          </w:tcPr>
          <w:p w14:paraId="5D58243F" w14:textId="77777777" w:rsidR="00F675EE" w:rsidRPr="00322F3B" w:rsidRDefault="00F675EE" w:rsidP="002A70D6">
            <w:pPr>
              <w:pStyle w:val="Tabletext"/>
            </w:pPr>
            <w:r w:rsidRPr="00322F3B">
              <w:t>50</w:t>
            </w:r>
          </w:p>
        </w:tc>
        <w:tc>
          <w:tcPr>
            <w:tcW w:w="5250" w:type="dxa"/>
            <w:shd w:val="clear" w:color="auto" w:fill="auto"/>
          </w:tcPr>
          <w:p w14:paraId="19736120" w14:textId="29AF5D55" w:rsidR="00F675EE" w:rsidRPr="00322F3B" w:rsidRDefault="00F675EE" w:rsidP="002A70D6">
            <w:pPr>
              <w:pStyle w:val="Tablea"/>
            </w:pPr>
            <w:r w:rsidRPr="00322F3B">
              <w:t xml:space="preserve">(a) a total of at least $50,000 has been paid for </w:t>
            </w:r>
            <w:r w:rsidR="009953FD" w:rsidRPr="009953FD">
              <w:rPr>
                <w:position w:val="6"/>
                <w:sz w:val="16"/>
              </w:rPr>
              <w:t>*</w:t>
            </w:r>
            <w:r w:rsidRPr="00322F3B">
              <w:t xml:space="preserve">equity interests that are </w:t>
            </w:r>
            <w:r w:rsidR="009953FD" w:rsidRPr="009953FD">
              <w:rPr>
                <w:position w:val="6"/>
                <w:sz w:val="16"/>
              </w:rPr>
              <w:t>*</w:t>
            </w:r>
            <w:r w:rsidRPr="00322F3B">
              <w:t>shares in the company; and</w:t>
            </w:r>
          </w:p>
          <w:p w14:paraId="7A61D31A" w14:textId="77777777" w:rsidR="00F675EE" w:rsidRPr="00322F3B" w:rsidRDefault="00F675EE" w:rsidP="002A70D6">
            <w:pPr>
              <w:pStyle w:val="Tablea"/>
            </w:pPr>
            <w:r w:rsidRPr="00322F3B">
              <w:t>(b) the company issued those shares to one or more entities that:</w:t>
            </w:r>
          </w:p>
          <w:p w14:paraId="15EC7B6B" w14:textId="5236C85D" w:rsidR="00F675EE" w:rsidRPr="00322F3B" w:rsidRDefault="00F675EE" w:rsidP="002A70D6">
            <w:pPr>
              <w:pStyle w:val="Tablei"/>
            </w:pPr>
            <w:r w:rsidRPr="00322F3B">
              <w:t xml:space="preserve">(i) were not </w:t>
            </w:r>
            <w:r w:rsidR="009953FD" w:rsidRPr="009953FD">
              <w:rPr>
                <w:position w:val="6"/>
                <w:sz w:val="16"/>
              </w:rPr>
              <w:t>*</w:t>
            </w:r>
            <w:r w:rsidRPr="00322F3B">
              <w:t>associates of the company immediately before the issue of those shares; and</w:t>
            </w:r>
          </w:p>
          <w:p w14:paraId="2C476BCC" w14:textId="7105501C" w:rsidR="00F675EE" w:rsidRPr="00322F3B" w:rsidRDefault="00F675EE" w:rsidP="002A70D6">
            <w:pPr>
              <w:pStyle w:val="Tablei"/>
            </w:pPr>
            <w:r w:rsidRPr="00322F3B">
              <w:t xml:space="preserve">(ii) did not </w:t>
            </w:r>
            <w:r w:rsidR="009953FD" w:rsidRPr="009953FD">
              <w:rPr>
                <w:position w:val="6"/>
                <w:sz w:val="16"/>
              </w:rPr>
              <w:t>*</w:t>
            </w:r>
            <w:r w:rsidRPr="00322F3B">
              <w:t xml:space="preserve">acquire those shares primarily to assist another entity become entitled to a </w:t>
            </w:r>
            <w:r w:rsidR="009953FD" w:rsidRPr="009953FD">
              <w:rPr>
                <w:position w:val="6"/>
                <w:sz w:val="16"/>
              </w:rPr>
              <w:t>*</w:t>
            </w:r>
            <w:r w:rsidRPr="00322F3B">
              <w:t>tax offset (or a modified CGT treatment) under this Subdivision; and</w:t>
            </w:r>
          </w:p>
          <w:p w14:paraId="4AFF463A" w14:textId="77777777" w:rsidR="00F675EE" w:rsidRPr="00322F3B" w:rsidRDefault="00F675EE" w:rsidP="002A70D6">
            <w:pPr>
              <w:pStyle w:val="Tablea"/>
            </w:pPr>
            <w:r w:rsidRPr="00322F3B">
              <w:t>(c) the company issued those shares at least one day before the test time.</w:t>
            </w:r>
          </w:p>
        </w:tc>
      </w:tr>
      <w:tr w:rsidR="00F675EE" w:rsidRPr="00322F3B" w14:paraId="17DFE361" w14:textId="77777777" w:rsidTr="002A70D6">
        <w:tc>
          <w:tcPr>
            <w:tcW w:w="714" w:type="dxa"/>
            <w:shd w:val="clear" w:color="auto" w:fill="auto"/>
          </w:tcPr>
          <w:p w14:paraId="3994BD8E" w14:textId="77777777" w:rsidR="00F675EE" w:rsidRPr="00322F3B" w:rsidRDefault="00F675EE" w:rsidP="002A70D6">
            <w:pPr>
              <w:pStyle w:val="Tabletext"/>
            </w:pPr>
            <w:r w:rsidRPr="00322F3B">
              <w:t>6</w:t>
            </w:r>
          </w:p>
        </w:tc>
        <w:tc>
          <w:tcPr>
            <w:tcW w:w="1124" w:type="dxa"/>
            <w:shd w:val="clear" w:color="auto" w:fill="auto"/>
          </w:tcPr>
          <w:p w14:paraId="1A38CD93" w14:textId="77777777" w:rsidR="00F675EE" w:rsidRPr="00322F3B" w:rsidRDefault="00F675EE" w:rsidP="002A70D6">
            <w:pPr>
              <w:pStyle w:val="Tabletext"/>
            </w:pPr>
            <w:r w:rsidRPr="00322F3B">
              <w:t>50</w:t>
            </w:r>
          </w:p>
        </w:tc>
        <w:tc>
          <w:tcPr>
            <w:tcW w:w="5250" w:type="dxa"/>
            <w:shd w:val="clear" w:color="auto" w:fill="auto"/>
          </w:tcPr>
          <w:p w14:paraId="103343D7" w14:textId="55C048A5" w:rsidR="00F675EE" w:rsidRPr="00322F3B" w:rsidRDefault="00F675EE" w:rsidP="002A70D6">
            <w:pPr>
              <w:pStyle w:val="Tablea"/>
            </w:pPr>
            <w:r w:rsidRPr="00322F3B">
              <w:t xml:space="preserve">(a) the company has rights (including equitable rights) under a </w:t>
            </w:r>
            <w:r w:rsidR="009953FD" w:rsidRPr="009953FD">
              <w:rPr>
                <w:position w:val="6"/>
                <w:sz w:val="16"/>
              </w:rPr>
              <w:t>*</w:t>
            </w:r>
            <w:r w:rsidRPr="00322F3B">
              <w:t>Commonwealth law as:</w:t>
            </w:r>
          </w:p>
          <w:p w14:paraId="19BE54DE" w14:textId="77777777" w:rsidR="00F675EE" w:rsidRPr="00322F3B" w:rsidRDefault="00F675EE" w:rsidP="002A70D6">
            <w:pPr>
              <w:pStyle w:val="Tablei"/>
            </w:pPr>
            <w:r w:rsidRPr="00322F3B">
              <w:t>(i) the patentee, or a licensee, of a standard patent; or</w:t>
            </w:r>
          </w:p>
          <w:p w14:paraId="35CA803F" w14:textId="77777777" w:rsidR="00F675EE" w:rsidRPr="00322F3B" w:rsidRDefault="00F675EE" w:rsidP="002A70D6">
            <w:pPr>
              <w:pStyle w:val="Tablei"/>
            </w:pPr>
            <w:r w:rsidRPr="00322F3B">
              <w:t>(ii) the owner, or a licensee, of a plant breeder’s right;</w:t>
            </w:r>
          </w:p>
          <w:p w14:paraId="34A6C22F" w14:textId="77777777" w:rsidR="00F675EE" w:rsidRPr="00322F3B" w:rsidRDefault="00F675EE" w:rsidP="002A70D6">
            <w:pPr>
              <w:pStyle w:val="Tablea"/>
            </w:pPr>
            <w:r w:rsidRPr="00322F3B">
              <w:tab/>
              <w:t>granted in Australia within the last 5 years (ending at the test time); or</w:t>
            </w:r>
          </w:p>
          <w:p w14:paraId="7C7461FB" w14:textId="0DC66DB1" w:rsidR="00F675EE" w:rsidRPr="00322F3B" w:rsidRDefault="00F675EE" w:rsidP="002A70D6">
            <w:pPr>
              <w:pStyle w:val="Tablea"/>
            </w:pPr>
            <w:r w:rsidRPr="00322F3B">
              <w:t xml:space="preserve">(b) the company has equivalent rights under a </w:t>
            </w:r>
            <w:r w:rsidR="009953FD" w:rsidRPr="009953FD">
              <w:rPr>
                <w:position w:val="6"/>
                <w:sz w:val="16"/>
              </w:rPr>
              <w:t>*</w:t>
            </w:r>
            <w:r w:rsidRPr="00322F3B">
              <w:t>foreign law.</w:t>
            </w:r>
          </w:p>
        </w:tc>
      </w:tr>
      <w:tr w:rsidR="00F675EE" w:rsidRPr="00322F3B" w14:paraId="319EBA24" w14:textId="77777777" w:rsidTr="00252281">
        <w:trPr>
          <w:cantSplit/>
        </w:trPr>
        <w:tc>
          <w:tcPr>
            <w:tcW w:w="714" w:type="dxa"/>
            <w:tcBorders>
              <w:bottom w:val="single" w:sz="2" w:space="0" w:color="auto"/>
            </w:tcBorders>
            <w:shd w:val="clear" w:color="auto" w:fill="auto"/>
          </w:tcPr>
          <w:p w14:paraId="0322CA32" w14:textId="77777777" w:rsidR="00F675EE" w:rsidRPr="00322F3B" w:rsidRDefault="00F675EE" w:rsidP="002A70D6">
            <w:pPr>
              <w:pStyle w:val="Tabletext"/>
            </w:pPr>
            <w:r w:rsidRPr="00322F3B">
              <w:lastRenderedPageBreak/>
              <w:t>7</w:t>
            </w:r>
          </w:p>
        </w:tc>
        <w:tc>
          <w:tcPr>
            <w:tcW w:w="1124" w:type="dxa"/>
            <w:tcBorders>
              <w:bottom w:val="single" w:sz="2" w:space="0" w:color="auto"/>
            </w:tcBorders>
            <w:shd w:val="clear" w:color="auto" w:fill="auto"/>
          </w:tcPr>
          <w:p w14:paraId="68B39E5A" w14:textId="77777777" w:rsidR="00F675EE" w:rsidRPr="00322F3B" w:rsidRDefault="00F675EE" w:rsidP="002A70D6">
            <w:pPr>
              <w:pStyle w:val="Tabletext"/>
            </w:pPr>
            <w:r w:rsidRPr="00322F3B">
              <w:t>25</w:t>
            </w:r>
          </w:p>
        </w:tc>
        <w:tc>
          <w:tcPr>
            <w:tcW w:w="5250" w:type="dxa"/>
            <w:tcBorders>
              <w:bottom w:val="single" w:sz="2" w:space="0" w:color="auto"/>
            </w:tcBorders>
            <w:shd w:val="clear" w:color="auto" w:fill="auto"/>
          </w:tcPr>
          <w:p w14:paraId="4DCED9C2" w14:textId="77777777" w:rsidR="00F675EE" w:rsidRPr="00322F3B" w:rsidRDefault="00F675EE" w:rsidP="002A70D6">
            <w:pPr>
              <w:pStyle w:val="Tabletext"/>
            </w:pPr>
            <w:r w:rsidRPr="00322F3B">
              <w:t>Unless item</w:t>
            </w:r>
            <w:r w:rsidR="00825006" w:rsidRPr="00322F3B">
              <w:t> </w:t>
            </w:r>
            <w:r w:rsidRPr="00322F3B">
              <w:t>6 applies to the company at the test time:</w:t>
            </w:r>
          </w:p>
          <w:p w14:paraId="1384CA03" w14:textId="6EFC58C1" w:rsidR="00F675EE" w:rsidRPr="00322F3B" w:rsidRDefault="00F675EE" w:rsidP="002A70D6">
            <w:pPr>
              <w:pStyle w:val="Tablea"/>
            </w:pPr>
            <w:r w:rsidRPr="00322F3B">
              <w:t xml:space="preserve">(a) the company has rights (including equitable rights) under a </w:t>
            </w:r>
            <w:r w:rsidR="009953FD" w:rsidRPr="009953FD">
              <w:rPr>
                <w:position w:val="6"/>
                <w:sz w:val="16"/>
              </w:rPr>
              <w:t>*</w:t>
            </w:r>
            <w:r w:rsidRPr="00322F3B">
              <w:t>Commonwealth law as:</w:t>
            </w:r>
          </w:p>
          <w:p w14:paraId="68468318" w14:textId="77777777" w:rsidR="00F675EE" w:rsidRPr="00322F3B" w:rsidRDefault="00F675EE" w:rsidP="002A70D6">
            <w:pPr>
              <w:pStyle w:val="Tablei"/>
            </w:pPr>
            <w:r w:rsidRPr="00322F3B">
              <w:t>(i) the patentee, or a licensee, of an innovation patent granted and certified in Australia; or</w:t>
            </w:r>
          </w:p>
          <w:p w14:paraId="74201DC9" w14:textId="77777777" w:rsidR="00F675EE" w:rsidRPr="00322F3B" w:rsidRDefault="00F675EE" w:rsidP="002A70D6">
            <w:pPr>
              <w:pStyle w:val="Tablei"/>
            </w:pPr>
            <w:r w:rsidRPr="00322F3B">
              <w:t>(ii) the owner, or a licensee, of a registered design registered in Australia;</w:t>
            </w:r>
          </w:p>
          <w:p w14:paraId="0F23A1B5" w14:textId="77777777" w:rsidR="00F675EE" w:rsidRPr="00322F3B" w:rsidRDefault="00F675EE" w:rsidP="002A70D6">
            <w:pPr>
              <w:pStyle w:val="Tablea"/>
            </w:pPr>
            <w:r w:rsidRPr="00322F3B">
              <w:tab/>
              <w:t>within the last 5 years (ending at the test time); or</w:t>
            </w:r>
          </w:p>
          <w:p w14:paraId="64FF4FA1" w14:textId="47D732D1" w:rsidR="00F675EE" w:rsidRPr="00322F3B" w:rsidRDefault="00F675EE" w:rsidP="002A70D6">
            <w:pPr>
              <w:pStyle w:val="Tablea"/>
            </w:pPr>
            <w:r w:rsidRPr="00322F3B">
              <w:t xml:space="preserve">(b) the company has equivalent rights under a </w:t>
            </w:r>
            <w:r w:rsidR="009953FD" w:rsidRPr="009953FD">
              <w:rPr>
                <w:position w:val="6"/>
                <w:sz w:val="16"/>
              </w:rPr>
              <w:t>*</w:t>
            </w:r>
            <w:r w:rsidRPr="00322F3B">
              <w:t>foreign law.</w:t>
            </w:r>
          </w:p>
        </w:tc>
      </w:tr>
      <w:tr w:rsidR="00F675EE" w:rsidRPr="00322F3B" w14:paraId="24E9D326" w14:textId="77777777" w:rsidTr="002A70D6">
        <w:tc>
          <w:tcPr>
            <w:tcW w:w="714" w:type="dxa"/>
            <w:tcBorders>
              <w:top w:val="single" w:sz="2" w:space="0" w:color="auto"/>
              <w:bottom w:val="single" w:sz="12" w:space="0" w:color="auto"/>
            </w:tcBorders>
            <w:shd w:val="clear" w:color="auto" w:fill="auto"/>
          </w:tcPr>
          <w:p w14:paraId="3157CB13" w14:textId="77777777" w:rsidR="00F675EE" w:rsidRPr="00322F3B" w:rsidRDefault="00F675EE" w:rsidP="002A70D6">
            <w:pPr>
              <w:pStyle w:val="Tabletext"/>
            </w:pPr>
            <w:r w:rsidRPr="00322F3B">
              <w:t>8</w:t>
            </w:r>
          </w:p>
        </w:tc>
        <w:tc>
          <w:tcPr>
            <w:tcW w:w="1124" w:type="dxa"/>
            <w:tcBorders>
              <w:top w:val="single" w:sz="2" w:space="0" w:color="auto"/>
              <w:bottom w:val="single" w:sz="12" w:space="0" w:color="auto"/>
            </w:tcBorders>
            <w:shd w:val="clear" w:color="auto" w:fill="auto"/>
          </w:tcPr>
          <w:p w14:paraId="10166322" w14:textId="77777777" w:rsidR="00F675EE" w:rsidRPr="00322F3B" w:rsidRDefault="00F675EE" w:rsidP="002A70D6">
            <w:pPr>
              <w:pStyle w:val="Tabletext"/>
            </w:pPr>
            <w:r w:rsidRPr="00322F3B">
              <w:t>25</w:t>
            </w:r>
          </w:p>
        </w:tc>
        <w:tc>
          <w:tcPr>
            <w:tcW w:w="5250" w:type="dxa"/>
            <w:tcBorders>
              <w:top w:val="single" w:sz="2" w:space="0" w:color="auto"/>
              <w:bottom w:val="single" w:sz="12" w:space="0" w:color="auto"/>
            </w:tcBorders>
            <w:shd w:val="clear" w:color="auto" w:fill="auto"/>
          </w:tcPr>
          <w:p w14:paraId="45E5D0EA" w14:textId="77777777" w:rsidR="00F675EE" w:rsidRPr="00322F3B" w:rsidRDefault="00F675EE" w:rsidP="002A70D6">
            <w:pPr>
              <w:pStyle w:val="Tabletext"/>
            </w:pPr>
            <w:r w:rsidRPr="00322F3B">
              <w:t>The company has a written agreement with:</w:t>
            </w:r>
          </w:p>
          <w:p w14:paraId="1C8C7860" w14:textId="77777777" w:rsidR="00F675EE" w:rsidRPr="00322F3B" w:rsidRDefault="00F675EE" w:rsidP="002A70D6">
            <w:pPr>
              <w:pStyle w:val="Tablea"/>
            </w:pPr>
            <w:r w:rsidRPr="00322F3B">
              <w:t>(a) an institution or body listed in Schedule</w:t>
            </w:r>
            <w:r w:rsidR="00825006" w:rsidRPr="00322F3B">
              <w:t> </w:t>
            </w:r>
            <w:r w:rsidRPr="00322F3B">
              <w:t xml:space="preserve">1 to the </w:t>
            </w:r>
            <w:r w:rsidRPr="00322F3B">
              <w:rPr>
                <w:i/>
              </w:rPr>
              <w:t>Higher Education Funding Act 1988</w:t>
            </w:r>
            <w:r w:rsidRPr="00322F3B">
              <w:t xml:space="preserve"> (about institutions or bodies eligible for special research assistance); or</w:t>
            </w:r>
          </w:p>
          <w:p w14:paraId="53F2CCC5" w14:textId="77777777" w:rsidR="00F675EE" w:rsidRPr="00322F3B" w:rsidRDefault="00F675EE" w:rsidP="002A70D6">
            <w:pPr>
              <w:pStyle w:val="Tablea"/>
            </w:pPr>
            <w:r w:rsidRPr="00322F3B">
              <w:t>(b) an entity registered under section</w:t>
            </w:r>
            <w:r w:rsidR="00825006" w:rsidRPr="00322F3B">
              <w:t> </w:t>
            </w:r>
            <w:r w:rsidRPr="00322F3B">
              <w:t xml:space="preserve">29A of the </w:t>
            </w:r>
            <w:r w:rsidRPr="00322F3B">
              <w:rPr>
                <w:i/>
              </w:rPr>
              <w:t>Industry Research and Development Act 1986</w:t>
            </w:r>
            <w:r w:rsidRPr="00322F3B">
              <w:t xml:space="preserve"> (about research service providers);</w:t>
            </w:r>
          </w:p>
          <w:p w14:paraId="24A68FDD" w14:textId="730D64AC" w:rsidR="00F675EE" w:rsidRPr="00322F3B" w:rsidRDefault="00F675EE" w:rsidP="002A70D6">
            <w:pPr>
              <w:pStyle w:val="Tabletext"/>
            </w:pPr>
            <w:r w:rsidRPr="00322F3B">
              <w:t>to co</w:t>
            </w:r>
            <w:r w:rsidR="009953FD">
              <w:noBreakHyphen/>
            </w:r>
            <w:r w:rsidRPr="00322F3B">
              <w:t>develop and commercialise a new, or significantly improved, product, process, service or marketing or organisational method.</w:t>
            </w:r>
          </w:p>
        </w:tc>
      </w:tr>
    </w:tbl>
    <w:p w14:paraId="395625AF" w14:textId="77777777" w:rsidR="00F675EE" w:rsidRPr="00322F3B" w:rsidRDefault="00F675EE" w:rsidP="00F675EE">
      <w:pPr>
        <w:pStyle w:val="subsection"/>
      </w:pPr>
      <w:r w:rsidRPr="00322F3B">
        <w:tab/>
        <w:t>(2)</w:t>
      </w:r>
      <w:r w:rsidRPr="00322F3B">
        <w:tab/>
        <w:t>At the test time, the company also has the points prescribed by regulations made for the purposes of this subsection if the prescribed innovation criteria for those points apply to the company at that time.</w:t>
      </w:r>
    </w:p>
    <w:p w14:paraId="38F06BFD" w14:textId="0AEAC6DD" w:rsidR="00F675EE" w:rsidRPr="00322F3B" w:rsidRDefault="00F675EE" w:rsidP="00F675EE">
      <w:pPr>
        <w:pStyle w:val="ActHead5"/>
      </w:pPr>
      <w:bookmarkStart w:id="361" w:name="_Toc201755836"/>
      <w:r w:rsidRPr="00322F3B">
        <w:rPr>
          <w:rStyle w:val="CharSectno"/>
        </w:rPr>
        <w:t>360</w:t>
      </w:r>
      <w:r w:rsidR="009953FD">
        <w:rPr>
          <w:rStyle w:val="CharSectno"/>
        </w:rPr>
        <w:noBreakHyphen/>
      </w:r>
      <w:r w:rsidRPr="00322F3B">
        <w:rPr>
          <w:rStyle w:val="CharSectno"/>
        </w:rPr>
        <w:t>50</w:t>
      </w:r>
      <w:r w:rsidRPr="00322F3B">
        <w:t xml:space="preserve">  Modified CGT treatment</w:t>
      </w:r>
      <w:bookmarkEnd w:id="361"/>
    </w:p>
    <w:p w14:paraId="7A6B9256" w14:textId="08EA7F7E" w:rsidR="00F675EE" w:rsidRPr="00322F3B" w:rsidRDefault="00F675EE" w:rsidP="00F675EE">
      <w:pPr>
        <w:pStyle w:val="subsection"/>
      </w:pPr>
      <w:r w:rsidRPr="00322F3B">
        <w:tab/>
        <w:t>(1)</w:t>
      </w:r>
      <w:r w:rsidRPr="00322F3B">
        <w:tab/>
        <w:t xml:space="preserve">This section applies if the issuing of a </w:t>
      </w:r>
      <w:r w:rsidR="009953FD" w:rsidRPr="009953FD">
        <w:rPr>
          <w:position w:val="6"/>
          <w:sz w:val="16"/>
        </w:rPr>
        <w:t>*</w:t>
      </w:r>
      <w:r w:rsidRPr="00322F3B">
        <w:t xml:space="preserve">share to an entity gives rise to an entitlement to a </w:t>
      </w:r>
      <w:r w:rsidR="009953FD" w:rsidRPr="009953FD">
        <w:rPr>
          <w:position w:val="6"/>
          <w:sz w:val="16"/>
        </w:rPr>
        <w:t>*</w:t>
      </w:r>
      <w:r w:rsidRPr="00322F3B">
        <w:t>tax offset under this Subdivision.</w:t>
      </w:r>
    </w:p>
    <w:p w14:paraId="0BD9EDBF" w14:textId="3CF4031E" w:rsidR="00F675EE" w:rsidRPr="00322F3B" w:rsidRDefault="00F675EE" w:rsidP="00F675EE">
      <w:pPr>
        <w:pStyle w:val="notetext"/>
      </w:pPr>
      <w:r w:rsidRPr="00322F3B">
        <w:t>Note:</w:t>
      </w:r>
      <w:r w:rsidRPr="00322F3B">
        <w:tab/>
        <w:t>This section applies to any share that gives rise to the entitlement, regardless of whether sub</w:t>
      </w:r>
      <w:r w:rsidR="009F5D03" w:rsidRPr="00322F3B">
        <w:t>section 3</w:t>
      </w:r>
      <w:r w:rsidRPr="00322F3B">
        <w:t>60</w:t>
      </w:r>
      <w:r w:rsidR="009953FD">
        <w:noBreakHyphen/>
      </w:r>
      <w:r w:rsidRPr="00322F3B">
        <w:t>25(2) reduces the amount of the tax offset.</w:t>
      </w:r>
    </w:p>
    <w:p w14:paraId="42827FA5" w14:textId="061E25F8" w:rsidR="00F675EE" w:rsidRPr="00322F3B" w:rsidRDefault="00F675EE" w:rsidP="00F675EE">
      <w:pPr>
        <w:pStyle w:val="subsection"/>
      </w:pPr>
      <w:r w:rsidRPr="00322F3B">
        <w:tab/>
        <w:t>(2)</w:t>
      </w:r>
      <w:r w:rsidRPr="00322F3B">
        <w:tab/>
        <w:t xml:space="preserve">The entity is taken to hold the </w:t>
      </w:r>
      <w:r w:rsidR="009953FD" w:rsidRPr="009953FD">
        <w:rPr>
          <w:position w:val="6"/>
          <w:sz w:val="16"/>
        </w:rPr>
        <w:t>*</w:t>
      </w:r>
      <w:r w:rsidRPr="00322F3B">
        <w:t>share on capital account.</w:t>
      </w:r>
    </w:p>
    <w:p w14:paraId="2367ACD1" w14:textId="60D4B2A7" w:rsidR="00F675EE" w:rsidRPr="00322F3B" w:rsidRDefault="00F675EE" w:rsidP="00F675EE">
      <w:pPr>
        <w:pStyle w:val="subsection"/>
      </w:pPr>
      <w:r w:rsidRPr="00322F3B">
        <w:lastRenderedPageBreak/>
        <w:tab/>
        <w:t>(3)</w:t>
      </w:r>
      <w:r w:rsidRPr="00322F3B">
        <w:tab/>
        <w:t xml:space="preserve">The entity must disregard any </w:t>
      </w:r>
      <w:r w:rsidR="009953FD" w:rsidRPr="009953FD">
        <w:rPr>
          <w:position w:val="6"/>
          <w:sz w:val="16"/>
        </w:rPr>
        <w:t>*</w:t>
      </w:r>
      <w:r w:rsidRPr="00322F3B">
        <w:t xml:space="preserve">capital loss it makes from any </w:t>
      </w:r>
      <w:r w:rsidR="009953FD" w:rsidRPr="009953FD">
        <w:rPr>
          <w:position w:val="6"/>
          <w:sz w:val="16"/>
        </w:rPr>
        <w:t>*</w:t>
      </w:r>
      <w:r w:rsidRPr="00322F3B">
        <w:t xml:space="preserve">CGT event happening in relation to the </w:t>
      </w:r>
      <w:r w:rsidR="009953FD" w:rsidRPr="009953FD">
        <w:rPr>
          <w:position w:val="6"/>
          <w:sz w:val="16"/>
        </w:rPr>
        <w:t>*</w:t>
      </w:r>
      <w:r w:rsidRPr="00322F3B">
        <w:t>share if:</w:t>
      </w:r>
    </w:p>
    <w:p w14:paraId="5B5D9987" w14:textId="77777777" w:rsidR="00F675EE" w:rsidRPr="00322F3B" w:rsidRDefault="00F675EE" w:rsidP="00F675EE">
      <w:pPr>
        <w:pStyle w:val="paragraph"/>
      </w:pPr>
      <w:r w:rsidRPr="00322F3B">
        <w:tab/>
        <w:t>(a)</w:t>
      </w:r>
      <w:r w:rsidRPr="00322F3B">
        <w:tab/>
        <w:t>the entity has continuously held the share since its issue; and</w:t>
      </w:r>
    </w:p>
    <w:p w14:paraId="30D7B473" w14:textId="77777777" w:rsidR="00F675EE" w:rsidRPr="00322F3B" w:rsidRDefault="00F675EE" w:rsidP="00F675EE">
      <w:pPr>
        <w:pStyle w:val="paragraph"/>
      </w:pPr>
      <w:r w:rsidRPr="00322F3B">
        <w:tab/>
        <w:t>(b)</w:t>
      </w:r>
      <w:r w:rsidRPr="00322F3B">
        <w:tab/>
        <w:t>the CGT event happens before the tenth anniversary of the issue of the share.</w:t>
      </w:r>
    </w:p>
    <w:p w14:paraId="5E326289" w14:textId="4ED4601B" w:rsidR="00F675EE" w:rsidRPr="00322F3B" w:rsidRDefault="00F675EE" w:rsidP="00F675EE">
      <w:pPr>
        <w:pStyle w:val="subsection"/>
      </w:pPr>
      <w:r w:rsidRPr="00322F3B">
        <w:tab/>
        <w:t>(4)</w:t>
      </w:r>
      <w:r w:rsidRPr="00322F3B">
        <w:tab/>
        <w:t xml:space="preserve">The entity may disregard any </w:t>
      </w:r>
      <w:r w:rsidR="009953FD" w:rsidRPr="009953FD">
        <w:rPr>
          <w:position w:val="6"/>
          <w:sz w:val="16"/>
        </w:rPr>
        <w:t>*</w:t>
      </w:r>
      <w:r w:rsidRPr="00322F3B">
        <w:t xml:space="preserve">capital gain it makes from any </w:t>
      </w:r>
      <w:r w:rsidR="009953FD" w:rsidRPr="009953FD">
        <w:rPr>
          <w:position w:val="6"/>
          <w:sz w:val="16"/>
        </w:rPr>
        <w:t>*</w:t>
      </w:r>
      <w:r w:rsidRPr="00322F3B">
        <w:t xml:space="preserve">CGT event happening in relation to the </w:t>
      </w:r>
      <w:r w:rsidR="009953FD" w:rsidRPr="009953FD">
        <w:rPr>
          <w:position w:val="6"/>
          <w:sz w:val="16"/>
        </w:rPr>
        <w:t>*</w:t>
      </w:r>
      <w:r w:rsidRPr="00322F3B">
        <w:t>share if:</w:t>
      </w:r>
    </w:p>
    <w:p w14:paraId="4DFB1BE7" w14:textId="77777777" w:rsidR="00F675EE" w:rsidRPr="00322F3B" w:rsidRDefault="00F675EE" w:rsidP="00F675EE">
      <w:pPr>
        <w:pStyle w:val="paragraph"/>
      </w:pPr>
      <w:r w:rsidRPr="00322F3B">
        <w:tab/>
        <w:t>(a)</w:t>
      </w:r>
      <w:r w:rsidRPr="00322F3B">
        <w:tab/>
        <w:t>the entity has continuously held the share since its issue; and</w:t>
      </w:r>
    </w:p>
    <w:p w14:paraId="356A499B" w14:textId="77777777" w:rsidR="00F675EE" w:rsidRPr="00322F3B" w:rsidRDefault="00F675EE" w:rsidP="00F675EE">
      <w:pPr>
        <w:pStyle w:val="paragraph"/>
      </w:pPr>
      <w:r w:rsidRPr="00322F3B">
        <w:tab/>
        <w:t>(b)</w:t>
      </w:r>
      <w:r w:rsidRPr="00322F3B">
        <w:tab/>
        <w:t>the CGT event happens on or after the first anniversary, but before the tenth anniversary, of the issue of the share.</w:t>
      </w:r>
    </w:p>
    <w:p w14:paraId="49968D3C" w14:textId="177F14C8" w:rsidR="00F675EE" w:rsidRPr="00322F3B" w:rsidRDefault="00F675EE" w:rsidP="00F675EE">
      <w:pPr>
        <w:pStyle w:val="subsection"/>
      </w:pPr>
      <w:r w:rsidRPr="00322F3B">
        <w:tab/>
        <w:t>(5)</w:t>
      </w:r>
      <w:r w:rsidRPr="00322F3B">
        <w:tab/>
        <w:t xml:space="preserve">If the entity has continuously held the </w:t>
      </w:r>
      <w:r w:rsidR="009953FD" w:rsidRPr="009953FD">
        <w:rPr>
          <w:position w:val="6"/>
          <w:sz w:val="16"/>
        </w:rPr>
        <w:t>*</w:t>
      </w:r>
      <w:r w:rsidRPr="00322F3B">
        <w:t xml:space="preserve">share since its issue, the </w:t>
      </w:r>
      <w:r w:rsidR="009953FD" w:rsidRPr="009953FD">
        <w:rPr>
          <w:position w:val="6"/>
          <w:sz w:val="16"/>
        </w:rPr>
        <w:t>*</w:t>
      </w:r>
      <w:r w:rsidRPr="00322F3B">
        <w:t xml:space="preserve">first element of its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becomes, on the tenth anniversary of its issue, its </w:t>
      </w:r>
      <w:r w:rsidR="009953FD" w:rsidRPr="009953FD">
        <w:rPr>
          <w:position w:val="6"/>
          <w:sz w:val="16"/>
        </w:rPr>
        <w:t>*</w:t>
      </w:r>
      <w:r w:rsidRPr="00322F3B">
        <w:t>market value on that anniversary.</w:t>
      </w:r>
    </w:p>
    <w:p w14:paraId="2FB50D0A" w14:textId="4139C402" w:rsidR="00F675EE" w:rsidRPr="00322F3B" w:rsidRDefault="00F675EE" w:rsidP="00F675EE">
      <w:pPr>
        <w:pStyle w:val="ActHead5"/>
      </w:pPr>
      <w:bookmarkStart w:id="362" w:name="_Toc201755837"/>
      <w:r w:rsidRPr="00322F3B">
        <w:rPr>
          <w:rStyle w:val="CharSectno"/>
        </w:rPr>
        <w:t>360</w:t>
      </w:r>
      <w:r w:rsidR="009953FD">
        <w:rPr>
          <w:rStyle w:val="CharSectno"/>
        </w:rPr>
        <w:noBreakHyphen/>
      </w:r>
      <w:r w:rsidRPr="00322F3B">
        <w:rPr>
          <w:rStyle w:val="CharSectno"/>
        </w:rPr>
        <w:t>55</w:t>
      </w:r>
      <w:r w:rsidRPr="00322F3B">
        <w:t xml:space="preserve">  Modified CGT treatment—partnerships</w:t>
      </w:r>
      <w:bookmarkEnd w:id="362"/>
    </w:p>
    <w:p w14:paraId="4FC21518" w14:textId="0300935C" w:rsidR="00F675EE" w:rsidRPr="00322F3B" w:rsidRDefault="00F675EE" w:rsidP="00F675EE">
      <w:pPr>
        <w:pStyle w:val="subsection"/>
      </w:pPr>
      <w:r w:rsidRPr="00322F3B">
        <w:tab/>
        <w:t>(1)</w:t>
      </w:r>
      <w:r w:rsidRPr="00322F3B">
        <w:tab/>
        <w:t xml:space="preserve">The purpose of this section is to ensure that the modifications made by </w:t>
      </w:r>
      <w:r w:rsidR="009F5D03" w:rsidRPr="00322F3B">
        <w:t>section 3</w:t>
      </w:r>
      <w:r w:rsidRPr="00322F3B">
        <w:t>60</w:t>
      </w:r>
      <w:r w:rsidR="009953FD">
        <w:noBreakHyphen/>
      </w:r>
      <w:r w:rsidRPr="00322F3B">
        <w:t xml:space="preserve">50 apply to each partner in a partnership in a case where the partnership is the entity that is issued with the </w:t>
      </w:r>
      <w:r w:rsidR="009953FD" w:rsidRPr="009953FD">
        <w:rPr>
          <w:position w:val="6"/>
          <w:sz w:val="16"/>
        </w:rPr>
        <w:t>*</w:t>
      </w:r>
      <w:r w:rsidRPr="00322F3B">
        <w:t>share mentioned in sub</w:t>
      </w:r>
      <w:r w:rsidR="009F5D03" w:rsidRPr="00322F3B">
        <w:t>section 3</w:t>
      </w:r>
      <w:r w:rsidRPr="00322F3B">
        <w:t>60</w:t>
      </w:r>
      <w:r w:rsidR="009953FD">
        <w:noBreakHyphen/>
      </w:r>
      <w:r w:rsidRPr="00322F3B">
        <w:t>50(1).</w:t>
      </w:r>
    </w:p>
    <w:p w14:paraId="63B0191A" w14:textId="6520DD03" w:rsidR="00F675EE" w:rsidRPr="00322F3B" w:rsidRDefault="00F675EE" w:rsidP="00F675EE">
      <w:pPr>
        <w:pStyle w:val="subsection"/>
      </w:pPr>
      <w:r w:rsidRPr="00322F3B">
        <w:tab/>
        <w:t>(2)</w:t>
      </w:r>
      <w:r w:rsidRPr="00322F3B">
        <w:tab/>
        <w:t>In such a case, subsections</w:t>
      </w:r>
      <w:r w:rsidR="00825006" w:rsidRPr="00322F3B">
        <w:t> </w:t>
      </w:r>
      <w:r w:rsidRPr="00322F3B">
        <w:t>360</w:t>
      </w:r>
      <w:r w:rsidR="009953FD">
        <w:noBreakHyphen/>
      </w:r>
      <w:r w:rsidRPr="00322F3B">
        <w:t>50(2) to (4) apply as if:</w:t>
      </w:r>
    </w:p>
    <w:p w14:paraId="75BFDD0C" w14:textId="77777777" w:rsidR="00F675EE" w:rsidRPr="00322F3B" w:rsidRDefault="00F675EE" w:rsidP="00F675EE">
      <w:pPr>
        <w:pStyle w:val="paragraph"/>
      </w:pPr>
      <w:r w:rsidRPr="00322F3B">
        <w:tab/>
        <w:t>(a)</w:t>
      </w:r>
      <w:r w:rsidRPr="00322F3B">
        <w:tab/>
        <w:t>the first reference in those subsections to the entity were a reference to each partner in the partnership; and</w:t>
      </w:r>
    </w:p>
    <w:p w14:paraId="5C90170F" w14:textId="56703464" w:rsidR="00F675EE" w:rsidRPr="00322F3B" w:rsidRDefault="00F675EE" w:rsidP="00F675EE">
      <w:pPr>
        <w:pStyle w:val="paragraph"/>
      </w:pPr>
      <w:r w:rsidRPr="00322F3B">
        <w:tab/>
        <w:t>(b)</w:t>
      </w:r>
      <w:r w:rsidRPr="00322F3B">
        <w:tab/>
        <w:t xml:space="preserve">the first reference in those subsections to the </w:t>
      </w:r>
      <w:r w:rsidR="009953FD" w:rsidRPr="009953FD">
        <w:rPr>
          <w:position w:val="6"/>
          <w:sz w:val="16"/>
        </w:rPr>
        <w:t>*</w:t>
      </w:r>
      <w:r w:rsidRPr="00322F3B">
        <w:t>share were a reference to the partner’s interest in the share.</w:t>
      </w:r>
    </w:p>
    <w:p w14:paraId="1ED1847A" w14:textId="78403ABB" w:rsidR="00F675EE" w:rsidRPr="00322F3B" w:rsidRDefault="00F675EE" w:rsidP="00F675EE">
      <w:pPr>
        <w:pStyle w:val="notetext"/>
      </w:pPr>
      <w:r w:rsidRPr="00322F3B">
        <w:t>Note:</w:t>
      </w:r>
      <w:r w:rsidRPr="00322F3B">
        <w:tab/>
        <w:t>The references to the entity and the share in the paragraphs of subsections</w:t>
      </w:r>
      <w:r w:rsidR="00825006" w:rsidRPr="00322F3B">
        <w:t> </w:t>
      </w:r>
      <w:r w:rsidRPr="00322F3B">
        <w:t>360</w:t>
      </w:r>
      <w:r w:rsidR="009953FD">
        <w:noBreakHyphen/>
      </w:r>
      <w:r w:rsidRPr="00322F3B">
        <w:t>50(3) and (4) continue to apply unchanged.</w:t>
      </w:r>
    </w:p>
    <w:p w14:paraId="66D3F09E" w14:textId="27BE6F43" w:rsidR="00F675EE" w:rsidRPr="00322F3B" w:rsidRDefault="00F675EE" w:rsidP="00F675EE">
      <w:pPr>
        <w:pStyle w:val="subsection"/>
      </w:pPr>
      <w:r w:rsidRPr="00322F3B">
        <w:tab/>
        <w:t>(3)</w:t>
      </w:r>
      <w:r w:rsidRPr="00322F3B">
        <w:tab/>
        <w:t>In such a case, treat sub</w:t>
      </w:r>
      <w:r w:rsidR="009F5D03" w:rsidRPr="00322F3B">
        <w:t>section 3</w:t>
      </w:r>
      <w:r w:rsidRPr="00322F3B">
        <w:t>60</w:t>
      </w:r>
      <w:r w:rsidR="009953FD">
        <w:noBreakHyphen/>
      </w:r>
      <w:r w:rsidRPr="00322F3B">
        <w:t>50(5) as if it read as follows:</w:t>
      </w:r>
    </w:p>
    <w:p w14:paraId="6BC2D55B" w14:textId="1642D75D" w:rsidR="00F675EE" w:rsidRPr="00322F3B" w:rsidRDefault="00F675EE" w:rsidP="00F675EE">
      <w:pPr>
        <w:pStyle w:val="subsection2"/>
      </w:pPr>
      <w:r w:rsidRPr="00322F3B">
        <w:t xml:space="preserve">“If the partnership has continuously held the </w:t>
      </w:r>
      <w:r w:rsidR="009953FD" w:rsidRPr="009953FD">
        <w:rPr>
          <w:position w:val="6"/>
          <w:sz w:val="16"/>
        </w:rPr>
        <w:t>*</w:t>
      </w:r>
      <w:r w:rsidRPr="00322F3B">
        <w:t>share since its issue, on the tenth anniversary of its issue:</w:t>
      </w:r>
    </w:p>
    <w:p w14:paraId="2C7FFCD8" w14:textId="0E45E93E" w:rsidR="00F675EE" w:rsidRPr="00322F3B" w:rsidRDefault="00F675EE" w:rsidP="00F675EE">
      <w:pPr>
        <w:pStyle w:val="paragraph"/>
      </w:pPr>
      <w:r w:rsidRPr="00322F3B">
        <w:tab/>
        <w:t>(a)</w:t>
      </w:r>
      <w:r w:rsidRPr="00322F3B">
        <w:tab/>
        <w:t xml:space="preserve">the </w:t>
      </w:r>
      <w:r w:rsidR="009953FD" w:rsidRPr="009953FD">
        <w:rPr>
          <w:position w:val="6"/>
          <w:sz w:val="16"/>
        </w:rPr>
        <w:t>*</w:t>
      </w:r>
      <w:r w:rsidRPr="00322F3B">
        <w:t xml:space="preserve">first element of the </w:t>
      </w:r>
      <w:r w:rsidR="009953FD" w:rsidRPr="009953FD">
        <w:rPr>
          <w:position w:val="6"/>
          <w:sz w:val="16"/>
        </w:rPr>
        <w:t>*</w:t>
      </w:r>
      <w:r w:rsidRPr="00322F3B">
        <w:t xml:space="preserve">cost base for a partner’s interest in the share becomes so much of the share’s </w:t>
      </w:r>
      <w:r w:rsidR="009953FD" w:rsidRPr="009953FD">
        <w:rPr>
          <w:position w:val="6"/>
          <w:sz w:val="16"/>
        </w:rPr>
        <w:t>*</w:t>
      </w:r>
      <w:r w:rsidRPr="00322F3B">
        <w:t xml:space="preserve">market value on </w:t>
      </w:r>
      <w:r w:rsidRPr="00322F3B">
        <w:lastRenderedPageBreak/>
        <w:t>that anniversary as is calculated by reference to the partnership agreement, or partnership law if there is no agreement; and</w:t>
      </w:r>
    </w:p>
    <w:p w14:paraId="4513BCD1" w14:textId="166C4F10" w:rsidR="00F675EE" w:rsidRPr="00322F3B" w:rsidRDefault="00F675EE" w:rsidP="00F675EE">
      <w:pPr>
        <w:pStyle w:val="paragraph"/>
      </w:pPr>
      <w:r w:rsidRPr="00322F3B">
        <w:tab/>
        <w:t>(b)</w:t>
      </w:r>
      <w:r w:rsidRPr="00322F3B">
        <w:tab/>
        <w:t xml:space="preserve">the </w:t>
      </w:r>
      <w:r w:rsidR="009953FD" w:rsidRPr="009953FD">
        <w:rPr>
          <w:position w:val="6"/>
          <w:sz w:val="16"/>
        </w:rPr>
        <w:t>*</w:t>
      </w:r>
      <w:r w:rsidRPr="00322F3B">
        <w:t xml:space="preserve">first element of the </w:t>
      </w:r>
      <w:r w:rsidR="009953FD" w:rsidRPr="009953FD">
        <w:rPr>
          <w:position w:val="6"/>
          <w:sz w:val="16"/>
        </w:rPr>
        <w:t>*</w:t>
      </w:r>
      <w:r w:rsidRPr="00322F3B">
        <w:t>reduced cost base is worked out similarly.”.</w:t>
      </w:r>
    </w:p>
    <w:p w14:paraId="213F694E" w14:textId="6FD270D7" w:rsidR="00F675EE" w:rsidRPr="00322F3B" w:rsidRDefault="00F675EE" w:rsidP="00F675EE">
      <w:pPr>
        <w:pStyle w:val="ActHead5"/>
      </w:pPr>
      <w:bookmarkStart w:id="363" w:name="_Toc201755838"/>
      <w:r w:rsidRPr="00322F3B">
        <w:rPr>
          <w:rStyle w:val="CharSectno"/>
        </w:rPr>
        <w:t>360</w:t>
      </w:r>
      <w:r w:rsidR="009953FD">
        <w:rPr>
          <w:rStyle w:val="CharSectno"/>
        </w:rPr>
        <w:noBreakHyphen/>
      </w:r>
      <w:r w:rsidRPr="00322F3B">
        <w:rPr>
          <w:rStyle w:val="CharSectno"/>
        </w:rPr>
        <w:t>60</w:t>
      </w:r>
      <w:r w:rsidRPr="00322F3B">
        <w:t xml:space="preserve">  Modified CGT treatment—not affected by certain roll</w:t>
      </w:r>
      <w:r w:rsidR="009953FD">
        <w:noBreakHyphen/>
      </w:r>
      <w:r w:rsidRPr="00322F3B">
        <w:t>overs</w:t>
      </w:r>
      <w:bookmarkEnd w:id="363"/>
    </w:p>
    <w:p w14:paraId="18B7A4D6" w14:textId="470868B7" w:rsidR="00F675EE" w:rsidRPr="00322F3B" w:rsidRDefault="00F675EE" w:rsidP="00F675EE">
      <w:pPr>
        <w:pStyle w:val="subsection"/>
      </w:pPr>
      <w:r w:rsidRPr="00322F3B">
        <w:tab/>
        <w:t>(1)</w:t>
      </w:r>
      <w:r w:rsidRPr="00322F3B">
        <w:tab/>
        <w:t xml:space="preserve">The purpose of this section is to ensure that the modifications made by </w:t>
      </w:r>
      <w:r w:rsidR="009F5D03" w:rsidRPr="00322F3B">
        <w:t>section 3</w:t>
      </w:r>
      <w:r w:rsidRPr="00322F3B">
        <w:t>60</w:t>
      </w:r>
      <w:r w:rsidR="009953FD">
        <w:noBreakHyphen/>
      </w:r>
      <w:r w:rsidRPr="00322F3B">
        <w:t xml:space="preserve">50 are not affected merely because of one or more </w:t>
      </w:r>
      <w:r w:rsidR="009953FD" w:rsidRPr="009953FD">
        <w:rPr>
          <w:position w:val="6"/>
          <w:sz w:val="16"/>
        </w:rPr>
        <w:t>*</w:t>
      </w:r>
      <w:r w:rsidRPr="00322F3B">
        <w:t>same</w:t>
      </w:r>
      <w:r w:rsidR="009953FD">
        <w:noBreakHyphen/>
      </w:r>
      <w:r w:rsidRPr="00322F3B">
        <w:t>asset roll</w:t>
      </w:r>
      <w:r w:rsidR="009953FD">
        <w:noBreakHyphen/>
      </w:r>
      <w:r w:rsidRPr="00322F3B">
        <w:t xml:space="preserve">overs or </w:t>
      </w:r>
      <w:r w:rsidR="009953FD" w:rsidRPr="009953FD">
        <w:rPr>
          <w:position w:val="6"/>
          <w:sz w:val="16"/>
        </w:rPr>
        <w:t>*</w:t>
      </w:r>
      <w:r w:rsidRPr="00322F3B">
        <w:t>replacement</w:t>
      </w:r>
      <w:r w:rsidR="009953FD">
        <w:noBreakHyphen/>
      </w:r>
      <w:r w:rsidRPr="00322F3B">
        <w:t>asset roll</w:t>
      </w:r>
      <w:r w:rsidR="009953FD">
        <w:noBreakHyphen/>
      </w:r>
      <w:r w:rsidRPr="00322F3B">
        <w:t>overs (other than roll</w:t>
      </w:r>
      <w:r w:rsidR="009953FD">
        <w:noBreakHyphen/>
      </w:r>
      <w:r w:rsidRPr="00322F3B">
        <w:t>overs under Division</w:t>
      </w:r>
      <w:r w:rsidR="00825006" w:rsidRPr="00322F3B">
        <w:t> </w:t>
      </w:r>
      <w:r w:rsidRPr="00322F3B">
        <w:t>122 or Subdivision</w:t>
      </w:r>
      <w:r w:rsidR="00825006" w:rsidRPr="00322F3B">
        <w:t> </w:t>
      </w:r>
      <w:r w:rsidRPr="00322F3B">
        <w:t>124</w:t>
      </w:r>
      <w:r w:rsidR="009953FD">
        <w:noBreakHyphen/>
      </w:r>
      <w:r w:rsidRPr="00322F3B">
        <w:t>M).</w:t>
      </w:r>
    </w:p>
    <w:p w14:paraId="583B74DE" w14:textId="046C3DE1" w:rsidR="00F675EE" w:rsidRPr="00322F3B" w:rsidRDefault="00F675EE" w:rsidP="00F675EE">
      <w:pPr>
        <w:pStyle w:val="subsection"/>
      </w:pPr>
      <w:r w:rsidRPr="00322F3B">
        <w:tab/>
        <w:t>(2)</w:t>
      </w:r>
      <w:r w:rsidRPr="00322F3B">
        <w:tab/>
        <w:t>If, apart from those roll</w:t>
      </w:r>
      <w:r w:rsidR="009953FD">
        <w:noBreakHyphen/>
      </w:r>
      <w:r w:rsidRPr="00322F3B">
        <w:t xml:space="preserve">overs, the entity (the </w:t>
      </w:r>
      <w:r w:rsidRPr="00322F3B">
        <w:rPr>
          <w:b/>
          <w:i/>
        </w:rPr>
        <w:t>original entity</w:t>
      </w:r>
      <w:r w:rsidRPr="00322F3B">
        <w:t>) mentioned in sub</w:t>
      </w:r>
      <w:r w:rsidR="009F5D03" w:rsidRPr="00322F3B">
        <w:t>section 3</w:t>
      </w:r>
      <w:r w:rsidRPr="00322F3B">
        <w:t>60</w:t>
      </w:r>
      <w:r w:rsidR="009953FD">
        <w:noBreakHyphen/>
      </w:r>
      <w:r w:rsidRPr="00322F3B">
        <w:t xml:space="preserve">50(1) would continue to hold the </w:t>
      </w:r>
      <w:r w:rsidR="009953FD" w:rsidRPr="009953FD">
        <w:rPr>
          <w:position w:val="6"/>
          <w:sz w:val="16"/>
        </w:rPr>
        <w:t>*</w:t>
      </w:r>
      <w:r w:rsidRPr="00322F3B">
        <w:t xml:space="preserve">share (the </w:t>
      </w:r>
      <w:r w:rsidRPr="00322F3B">
        <w:rPr>
          <w:b/>
          <w:i/>
        </w:rPr>
        <w:t>original share</w:t>
      </w:r>
      <w:r w:rsidRPr="00322F3B">
        <w:t>) mentioned in that subsection, then subsections</w:t>
      </w:r>
      <w:r w:rsidR="00825006" w:rsidRPr="00322F3B">
        <w:t> </w:t>
      </w:r>
      <w:r w:rsidRPr="00322F3B">
        <w:t>360</w:t>
      </w:r>
      <w:r w:rsidR="009953FD">
        <w:noBreakHyphen/>
      </w:r>
      <w:r w:rsidRPr="00322F3B">
        <w:t>50(2) to (5) apply as if:</w:t>
      </w:r>
    </w:p>
    <w:p w14:paraId="7BFF3B4A" w14:textId="77777777" w:rsidR="00F675EE" w:rsidRPr="00322F3B" w:rsidRDefault="00F675EE" w:rsidP="00F675EE">
      <w:pPr>
        <w:pStyle w:val="paragraph"/>
      </w:pPr>
      <w:r w:rsidRPr="00322F3B">
        <w:tab/>
        <w:t>(a)</w:t>
      </w:r>
      <w:r w:rsidRPr="00322F3B">
        <w:tab/>
        <w:t>the following asset were the original share:</w:t>
      </w:r>
    </w:p>
    <w:p w14:paraId="09929380" w14:textId="45937FBC" w:rsidR="00F675EE" w:rsidRPr="00322F3B" w:rsidRDefault="00F675EE" w:rsidP="00F675EE">
      <w:pPr>
        <w:pStyle w:val="paragraphsub"/>
      </w:pPr>
      <w:r w:rsidRPr="00322F3B">
        <w:tab/>
        <w:t>(i)</w:t>
      </w:r>
      <w:r w:rsidRPr="00322F3B">
        <w:tab/>
        <w:t>if the last roll</w:t>
      </w:r>
      <w:r w:rsidR="009953FD">
        <w:noBreakHyphen/>
      </w:r>
      <w:r w:rsidRPr="00322F3B">
        <w:t xml:space="preserve">over is a </w:t>
      </w:r>
      <w:r w:rsidR="009953FD" w:rsidRPr="009953FD">
        <w:rPr>
          <w:position w:val="6"/>
          <w:sz w:val="16"/>
        </w:rPr>
        <w:t>*</w:t>
      </w:r>
      <w:r w:rsidRPr="00322F3B">
        <w:t>same</w:t>
      </w:r>
      <w:r w:rsidR="009953FD">
        <w:noBreakHyphen/>
      </w:r>
      <w:r w:rsidRPr="00322F3B">
        <w:t>asset roll</w:t>
      </w:r>
      <w:r w:rsidR="009953FD">
        <w:noBreakHyphen/>
      </w:r>
      <w:r w:rsidRPr="00322F3B">
        <w:t>over—the asset for the roll</w:t>
      </w:r>
      <w:r w:rsidR="009953FD">
        <w:noBreakHyphen/>
      </w:r>
      <w:r w:rsidRPr="00322F3B">
        <w:t>over;</w:t>
      </w:r>
    </w:p>
    <w:p w14:paraId="573154AA" w14:textId="58FE57E6" w:rsidR="00F675EE" w:rsidRPr="00322F3B" w:rsidRDefault="00F675EE" w:rsidP="00F675EE">
      <w:pPr>
        <w:pStyle w:val="paragraphsub"/>
      </w:pPr>
      <w:r w:rsidRPr="00322F3B">
        <w:tab/>
        <w:t>(ii)</w:t>
      </w:r>
      <w:r w:rsidRPr="00322F3B">
        <w:tab/>
        <w:t>if the last roll</w:t>
      </w:r>
      <w:r w:rsidR="009953FD">
        <w:noBreakHyphen/>
      </w:r>
      <w:r w:rsidRPr="00322F3B">
        <w:t xml:space="preserve">over is a </w:t>
      </w:r>
      <w:r w:rsidR="009953FD" w:rsidRPr="009953FD">
        <w:rPr>
          <w:position w:val="6"/>
          <w:sz w:val="16"/>
        </w:rPr>
        <w:t>*</w:t>
      </w:r>
      <w:r w:rsidRPr="00322F3B">
        <w:t>replacement</w:t>
      </w:r>
      <w:r w:rsidR="009953FD">
        <w:noBreakHyphen/>
      </w:r>
      <w:r w:rsidRPr="00322F3B">
        <w:t>asset roll</w:t>
      </w:r>
      <w:r w:rsidR="009953FD">
        <w:noBreakHyphen/>
      </w:r>
      <w:r w:rsidRPr="00322F3B">
        <w:t>over—the replacement asset for the roll</w:t>
      </w:r>
      <w:r w:rsidR="009953FD">
        <w:noBreakHyphen/>
      </w:r>
      <w:r w:rsidRPr="00322F3B">
        <w:t>over; and</w:t>
      </w:r>
    </w:p>
    <w:p w14:paraId="1A89DC52" w14:textId="7846D3F0" w:rsidR="00F675EE" w:rsidRPr="00322F3B" w:rsidRDefault="00F675EE" w:rsidP="00F675EE">
      <w:pPr>
        <w:pStyle w:val="noteToPara"/>
      </w:pPr>
      <w:r w:rsidRPr="00322F3B">
        <w:t>Note:</w:t>
      </w:r>
      <w:r w:rsidRPr="00322F3B">
        <w:tab/>
        <w:t xml:space="preserve">The asset for </w:t>
      </w:r>
      <w:r w:rsidR="00825006" w:rsidRPr="00322F3B">
        <w:t>subparagraph (</w:t>
      </w:r>
      <w:r w:rsidRPr="00322F3B">
        <w:t>i) will be the original share unless a replacement</w:t>
      </w:r>
      <w:r w:rsidR="009953FD">
        <w:noBreakHyphen/>
      </w:r>
      <w:r w:rsidRPr="00322F3B">
        <w:t>asset roll</w:t>
      </w:r>
      <w:r w:rsidR="009953FD">
        <w:noBreakHyphen/>
      </w:r>
      <w:r w:rsidRPr="00322F3B">
        <w:t>over happened beforehand.</w:t>
      </w:r>
    </w:p>
    <w:p w14:paraId="35D5F21B" w14:textId="77777777" w:rsidR="00F675EE" w:rsidRPr="00322F3B" w:rsidRDefault="00F675EE" w:rsidP="00F675EE">
      <w:pPr>
        <w:pStyle w:val="paragraph"/>
      </w:pPr>
      <w:r w:rsidRPr="00322F3B">
        <w:tab/>
        <w:t>(b)</w:t>
      </w:r>
      <w:r w:rsidRPr="00322F3B">
        <w:tab/>
        <w:t>that asset was issued when the original share was issued; and</w:t>
      </w:r>
    </w:p>
    <w:p w14:paraId="6BB5D81D" w14:textId="1319CF84" w:rsidR="00F675EE" w:rsidRPr="00322F3B" w:rsidRDefault="00F675EE" w:rsidP="00F675EE">
      <w:pPr>
        <w:pStyle w:val="paragraph"/>
      </w:pPr>
      <w:r w:rsidRPr="00322F3B">
        <w:tab/>
        <w:t>(c)</w:t>
      </w:r>
      <w:r w:rsidRPr="00322F3B">
        <w:tab/>
        <w:t xml:space="preserve">the entity that </w:t>
      </w:r>
      <w:r w:rsidR="009953FD" w:rsidRPr="009953FD">
        <w:rPr>
          <w:position w:val="6"/>
          <w:sz w:val="16"/>
        </w:rPr>
        <w:t>*</w:t>
      </w:r>
      <w:r w:rsidRPr="00322F3B">
        <w:t>acquired that asset for the roll</w:t>
      </w:r>
      <w:r w:rsidR="009953FD">
        <w:noBreakHyphen/>
      </w:r>
      <w:r w:rsidRPr="00322F3B">
        <w:t>over had continuously held that asset since the original share was issued; and</w:t>
      </w:r>
    </w:p>
    <w:p w14:paraId="3A30B65D" w14:textId="77777777" w:rsidR="00F675EE" w:rsidRPr="00322F3B" w:rsidRDefault="00F675EE" w:rsidP="00F675EE">
      <w:pPr>
        <w:pStyle w:val="paragraph"/>
      </w:pPr>
      <w:r w:rsidRPr="00322F3B">
        <w:tab/>
        <w:t>(d)</w:t>
      </w:r>
      <w:r w:rsidRPr="00322F3B">
        <w:tab/>
        <w:t>that entity were the original entity; and</w:t>
      </w:r>
    </w:p>
    <w:p w14:paraId="79D0E1ED" w14:textId="2FF31098" w:rsidR="00F675EE" w:rsidRPr="00322F3B" w:rsidRDefault="00F675EE" w:rsidP="00F675EE">
      <w:pPr>
        <w:pStyle w:val="paragraph"/>
      </w:pPr>
      <w:r w:rsidRPr="00322F3B">
        <w:tab/>
        <w:t>(e)</w:t>
      </w:r>
      <w:r w:rsidRPr="00322F3B">
        <w:tab/>
        <w:t>in a case where that entity is a partnership—</w:t>
      </w:r>
      <w:r w:rsidR="00825006" w:rsidRPr="00322F3B">
        <w:t>paragraphs (</w:t>
      </w:r>
      <w:r w:rsidRPr="00322F3B">
        <w:t>a) to (d) modify subsections</w:t>
      </w:r>
      <w:r w:rsidR="00825006" w:rsidRPr="00322F3B">
        <w:t> </w:t>
      </w:r>
      <w:r w:rsidRPr="00322F3B">
        <w:t>360</w:t>
      </w:r>
      <w:r w:rsidR="009953FD">
        <w:noBreakHyphen/>
      </w:r>
      <w:r w:rsidRPr="00322F3B">
        <w:t xml:space="preserve">50(2) to (5) as they apply with the modifications in </w:t>
      </w:r>
      <w:r w:rsidR="009F5D03" w:rsidRPr="00322F3B">
        <w:t>section 3</w:t>
      </w:r>
      <w:r w:rsidRPr="00322F3B">
        <w:t>60</w:t>
      </w:r>
      <w:r w:rsidR="009953FD">
        <w:noBreakHyphen/>
      </w:r>
      <w:r w:rsidRPr="00322F3B">
        <w:t>55; and</w:t>
      </w:r>
    </w:p>
    <w:p w14:paraId="5D7840A0" w14:textId="7A2A26DA" w:rsidR="00F675EE" w:rsidRPr="00322F3B" w:rsidRDefault="00F675EE" w:rsidP="00F675EE">
      <w:pPr>
        <w:pStyle w:val="paragraph"/>
      </w:pPr>
      <w:r w:rsidRPr="00322F3B">
        <w:tab/>
        <w:t>(f)</w:t>
      </w:r>
      <w:r w:rsidRPr="00322F3B">
        <w:tab/>
        <w:t>in a case where that entity is not a partnership but the entity that owned the original asset for the roll</w:t>
      </w:r>
      <w:r w:rsidR="009953FD">
        <w:noBreakHyphen/>
      </w:r>
      <w:r w:rsidRPr="00322F3B">
        <w:t>over is—</w:t>
      </w:r>
      <w:r w:rsidR="00825006" w:rsidRPr="00322F3B">
        <w:t>paragraphs (</w:t>
      </w:r>
      <w:r w:rsidRPr="00322F3B">
        <w:t>a) to (d) modify subsections</w:t>
      </w:r>
      <w:r w:rsidR="00825006" w:rsidRPr="00322F3B">
        <w:t> </w:t>
      </w:r>
      <w:r w:rsidRPr="00322F3B">
        <w:t>360</w:t>
      </w:r>
      <w:r w:rsidR="009953FD">
        <w:noBreakHyphen/>
      </w:r>
      <w:r w:rsidRPr="00322F3B">
        <w:t xml:space="preserve">50(2) to (5) as they apply without the modifications in </w:t>
      </w:r>
      <w:r w:rsidR="009F5D03" w:rsidRPr="00322F3B">
        <w:t>section 3</w:t>
      </w:r>
      <w:r w:rsidRPr="00322F3B">
        <w:t>60</w:t>
      </w:r>
      <w:r w:rsidR="009953FD">
        <w:noBreakHyphen/>
      </w:r>
      <w:r w:rsidRPr="00322F3B">
        <w:t>55.</w:t>
      </w:r>
    </w:p>
    <w:p w14:paraId="695419F5" w14:textId="36F8DDFD" w:rsidR="00F675EE" w:rsidRPr="00322F3B" w:rsidRDefault="00F675EE" w:rsidP="00F675EE">
      <w:pPr>
        <w:pStyle w:val="notetext"/>
      </w:pPr>
      <w:r w:rsidRPr="00322F3B">
        <w:lastRenderedPageBreak/>
        <w:t>Note:</w:t>
      </w:r>
      <w:r w:rsidRPr="00322F3B">
        <w:tab/>
        <w:t>A roll</w:t>
      </w:r>
      <w:r w:rsidR="009953FD">
        <w:noBreakHyphen/>
      </w:r>
      <w:r w:rsidRPr="00322F3B">
        <w:t>over under Division</w:t>
      </w:r>
      <w:r w:rsidR="00825006" w:rsidRPr="00322F3B">
        <w:t> </w:t>
      </w:r>
      <w:r w:rsidRPr="00322F3B">
        <w:t>122 (about wholly</w:t>
      </w:r>
      <w:r w:rsidR="009953FD">
        <w:noBreakHyphen/>
      </w:r>
      <w:r w:rsidRPr="00322F3B">
        <w:t>owned companies) or Subdivision</w:t>
      </w:r>
      <w:r w:rsidR="00825006" w:rsidRPr="00322F3B">
        <w:t> </w:t>
      </w:r>
      <w:r w:rsidRPr="00322F3B">
        <w:t>124</w:t>
      </w:r>
      <w:r w:rsidR="009953FD">
        <w:noBreakHyphen/>
      </w:r>
      <w:r w:rsidRPr="00322F3B">
        <w:t>M (about scrip for scrip roll</w:t>
      </w:r>
      <w:r w:rsidR="009953FD">
        <w:noBreakHyphen/>
      </w:r>
      <w:r w:rsidRPr="00322F3B">
        <w:t xml:space="preserve">overs) will stop the modified CGT treatment under </w:t>
      </w:r>
      <w:r w:rsidR="009F5D03" w:rsidRPr="00322F3B">
        <w:t>section 3</w:t>
      </w:r>
      <w:r w:rsidRPr="00322F3B">
        <w:t>60</w:t>
      </w:r>
      <w:r w:rsidR="009953FD">
        <w:noBreakHyphen/>
      </w:r>
      <w:r w:rsidRPr="00322F3B">
        <w:t>50 from continuing to apply.</w:t>
      </w:r>
    </w:p>
    <w:p w14:paraId="5A74B20E" w14:textId="0E1D337E" w:rsidR="00F675EE" w:rsidRPr="00322F3B" w:rsidRDefault="00F675EE" w:rsidP="00F675EE">
      <w:pPr>
        <w:pStyle w:val="ActHead5"/>
      </w:pPr>
      <w:bookmarkStart w:id="364" w:name="_Toc201755839"/>
      <w:r w:rsidRPr="00322F3B">
        <w:rPr>
          <w:rStyle w:val="CharSectno"/>
        </w:rPr>
        <w:t>360</w:t>
      </w:r>
      <w:r w:rsidR="009953FD">
        <w:rPr>
          <w:rStyle w:val="CharSectno"/>
        </w:rPr>
        <w:noBreakHyphen/>
      </w:r>
      <w:r w:rsidRPr="00322F3B">
        <w:rPr>
          <w:rStyle w:val="CharSectno"/>
        </w:rPr>
        <w:t>65</w:t>
      </w:r>
      <w:r w:rsidRPr="00322F3B">
        <w:t xml:space="preserve">  Separate modified CGT treatment for roll</w:t>
      </w:r>
      <w:r w:rsidR="009953FD">
        <w:noBreakHyphen/>
      </w:r>
      <w:r w:rsidRPr="00322F3B">
        <w:t>overs about wholly</w:t>
      </w:r>
      <w:r w:rsidR="009953FD">
        <w:noBreakHyphen/>
      </w:r>
      <w:r w:rsidRPr="00322F3B">
        <w:t>owned companies or scrip for scrip roll</w:t>
      </w:r>
      <w:r w:rsidR="009953FD">
        <w:noBreakHyphen/>
      </w:r>
      <w:r w:rsidRPr="00322F3B">
        <w:t>overs</w:t>
      </w:r>
      <w:bookmarkEnd w:id="364"/>
    </w:p>
    <w:p w14:paraId="49DFAC0F" w14:textId="77777777" w:rsidR="00F675EE" w:rsidRPr="00322F3B" w:rsidRDefault="00F675EE" w:rsidP="00F675EE">
      <w:pPr>
        <w:pStyle w:val="subsection"/>
      </w:pPr>
      <w:r w:rsidRPr="00322F3B">
        <w:tab/>
        <w:t>(1)</w:t>
      </w:r>
      <w:r w:rsidRPr="00322F3B">
        <w:tab/>
        <w:t>If:</w:t>
      </w:r>
    </w:p>
    <w:p w14:paraId="24D8A7A6" w14:textId="4A4D5513" w:rsidR="00F675EE" w:rsidRPr="00322F3B" w:rsidRDefault="00F675EE" w:rsidP="00F675EE">
      <w:pPr>
        <w:pStyle w:val="paragraph"/>
      </w:pPr>
      <w:r w:rsidRPr="00322F3B">
        <w:tab/>
        <w:t>(a)</w:t>
      </w:r>
      <w:r w:rsidRPr="00322F3B">
        <w:tab/>
        <w:t xml:space="preserve">a </w:t>
      </w:r>
      <w:r w:rsidR="009953FD" w:rsidRPr="009953FD">
        <w:rPr>
          <w:position w:val="6"/>
          <w:sz w:val="16"/>
        </w:rPr>
        <w:t>*</w:t>
      </w:r>
      <w:r w:rsidRPr="00322F3B">
        <w:t>share mentioned in sub</w:t>
      </w:r>
      <w:r w:rsidR="009F5D03" w:rsidRPr="00322F3B">
        <w:t>section 3</w:t>
      </w:r>
      <w:r w:rsidRPr="00322F3B">
        <w:t>60</w:t>
      </w:r>
      <w:r w:rsidR="009953FD">
        <w:noBreakHyphen/>
      </w:r>
      <w:r w:rsidRPr="00322F3B">
        <w:t>50(1) has been continuously held by the entity mentioned in that subsection; and</w:t>
      </w:r>
    </w:p>
    <w:p w14:paraId="26A449DF" w14:textId="77777777" w:rsidR="00F675EE" w:rsidRPr="00322F3B" w:rsidRDefault="00F675EE" w:rsidP="00F675EE">
      <w:pPr>
        <w:pStyle w:val="paragraph"/>
      </w:pPr>
      <w:r w:rsidRPr="00322F3B">
        <w:tab/>
        <w:t>(b)</w:t>
      </w:r>
      <w:r w:rsidRPr="00322F3B">
        <w:tab/>
        <w:t>then:</w:t>
      </w:r>
    </w:p>
    <w:p w14:paraId="07B2BD31" w14:textId="1F935CBF" w:rsidR="00F675EE" w:rsidRPr="00322F3B" w:rsidRDefault="00F675EE" w:rsidP="00F675EE">
      <w:pPr>
        <w:pStyle w:val="paragraphsub"/>
      </w:pPr>
      <w:r w:rsidRPr="00322F3B">
        <w:tab/>
        <w:t>(i)</w:t>
      </w:r>
      <w:r w:rsidRPr="00322F3B">
        <w:tab/>
        <w:t xml:space="preserve">the share, or interests in the share, are </w:t>
      </w:r>
      <w:r w:rsidR="009953FD" w:rsidRPr="009953FD">
        <w:rPr>
          <w:position w:val="6"/>
          <w:sz w:val="16"/>
        </w:rPr>
        <w:t>*</w:t>
      </w:r>
      <w:r w:rsidRPr="00322F3B">
        <w:t>disposed of in a way that gives rise to a trigger event (see section</w:t>
      </w:r>
      <w:r w:rsidR="00825006" w:rsidRPr="00322F3B">
        <w:t> </w:t>
      </w:r>
      <w:r w:rsidRPr="00322F3B">
        <w:t>122</w:t>
      </w:r>
      <w:r w:rsidR="009953FD">
        <w:noBreakHyphen/>
      </w:r>
      <w:r w:rsidRPr="00322F3B">
        <w:t>15 or 122</w:t>
      </w:r>
      <w:r w:rsidR="009953FD">
        <w:noBreakHyphen/>
      </w:r>
      <w:r w:rsidRPr="00322F3B">
        <w:t>125) for a roll</w:t>
      </w:r>
      <w:r w:rsidR="009953FD">
        <w:noBreakHyphen/>
      </w:r>
      <w:r w:rsidRPr="00322F3B">
        <w:t>over under Division</w:t>
      </w:r>
      <w:r w:rsidR="00825006" w:rsidRPr="00322F3B">
        <w:t> </w:t>
      </w:r>
      <w:r w:rsidRPr="00322F3B">
        <w:t>122; or</w:t>
      </w:r>
    </w:p>
    <w:p w14:paraId="6F10B7B8" w14:textId="1F5F3A2B" w:rsidR="00F675EE" w:rsidRPr="00322F3B" w:rsidRDefault="00F675EE" w:rsidP="00F675EE">
      <w:pPr>
        <w:pStyle w:val="paragraphsub"/>
      </w:pPr>
      <w:r w:rsidRPr="00322F3B">
        <w:tab/>
        <w:t>(ii)</w:t>
      </w:r>
      <w:r w:rsidRPr="00322F3B">
        <w:tab/>
        <w:t>the share becomes the original interest (see paragraph</w:t>
      </w:r>
      <w:r w:rsidR="00825006" w:rsidRPr="00322F3B">
        <w:t> </w:t>
      </w:r>
      <w:r w:rsidRPr="00322F3B">
        <w:t>124</w:t>
      </w:r>
      <w:r w:rsidR="009953FD">
        <w:noBreakHyphen/>
      </w:r>
      <w:r w:rsidRPr="00322F3B">
        <w:t>780(1)(a)) for a roll</w:t>
      </w:r>
      <w:r w:rsidR="009953FD">
        <w:noBreakHyphen/>
      </w:r>
      <w:r w:rsidRPr="00322F3B">
        <w:t>over under Subdivision</w:t>
      </w:r>
      <w:r w:rsidR="00825006" w:rsidRPr="00322F3B">
        <w:t> </w:t>
      </w:r>
      <w:r w:rsidRPr="00322F3B">
        <w:t>124</w:t>
      </w:r>
      <w:r w:rsidR="009953FD">
        <w:noBreakHyphen/>
      </w:r>
      <w:r w:rsidRPr="00322F3B">
        <w:t>M; and</w:t>
      </w:r>
    </w:p>
    <w:p w14:paraId="6F651383" w14:textId="7DF70D4D" w:rsidR="00F675EE" w:rsidRPr="00322F3B" w:rsidRDefault="00F675EE" w:rsidP="00F675EE">
      <w:pPr>
        <w:pStyle w:val="paragraph"/>
      </w:pPr>
      <w:r w:rsidRPr="00322F3B">
        <w:tab/>
        <w:t>(c)</w:t>
      </w:r>
      <w:r w:rsidRPr="00322F3B">
        <w:tab/>
        <w:t>the roll</w:t>
      </w:r>
      <w:r w:rsidR="009953FD">
        <w:noBreakHyphen/>
      </w:r>
      <w:r w:rsidRPr="00322F3B">
        <w:t>over happens on or after the first anniversary, but before the tenth anniversary, of the issue of the share;</w:t>
      </w:r>
    </w:p>
    <w:p w14:paraId="13AA8A98" w14:textId="5CDE3347" w:rsidR="00F675EE" w:rsidRPr="00322F3B" w:rsidRDefault="00F675EE" w:rsidP="00F675EE">
      <w:pPr>
        <w:pStyle w:val="subsection2"/>
      </w:pPr>
      <w:r w:rsidRPr="00322F3B">
        <w:t xml:space="preserve">the </w:t>
      </w:r>
      <w:r w:rsidR="009953FD" w:rsidRPr="009953FD">
        <w:rPr>
          <w:position w:val="6"/>
          <w:sz w:val="16"/>
        </w:rPr>
        <w:t>*</w:t>
      </w:r>
      <w:r w:rsidRPr="00322F3B">
        <w:t xml:space="preserve">first element of the </w:t>
      </w:r>
      <w:r w:rsidR="009953FD" w:rsidRPr="009953FD">
        <w:rPr>
          <w:position w:val="6"/>
          <w:sz w:val="16"/>
        </w:rPr>
        <w:t>*</w:t>
      </w:r>
      <w:r w:rsidRPr="00322F3B">
        <w:t xml:space="preserve">cost base and </w:t>
      </w:r>
      <w:r w:rsidR="009953FD" w:rsidRPr="009953FD">
        <w:rPr>
          <w:position w:val="6"/>
          <w:sz w:val="16"/>
        </w:rPr>
        <w:t>*</w:t>
      </w:r>
      <w:r w:rsidRPr="00322F3B">
        <w:t>reduced cost base of the share just before the roll</w:t>
      </w:r>
      <w:r w:rsidR="009953FD">
        <w:noBreakHyphen/>
      </w:r>
      <w:r w:rsidRPr="00322F3B">
        <w:t xml:space="preserve">over is taken to be its </w:t>
      </w:r>
      <w:r w:rsidR="009953FD" w:rsidRPr="009953FD">
        <w:rPr>
          <w:position w:val="6"/>
          <w:sz w:val="16"/>
        </w:rPr>
        <w:t>*</w:t>
      </w:r>
      <w:r w:rsidRPr="00322F3B">
        <w:t>market value at that time.</w:t>
      </w:r>
    </w:p>
    <w:p w14:paraId="1093A264" w14:textId="28399A2A" w:rsidR="00F675EE" w:rsidRPr="00322F3B" w:rsidRDefault="00F675EE" w:rsidP="00F675EE">
      <w:pPr>
        <w:pStyle w:val="notetext"/>
      </w:pPr>
      <w:r w:rsidRPr="00322F3B">
        <w:t>Note:</w:t>
      </w:r>
      <w:r w:rsidRPr="00322F3B">
        <w:tab/>
        <w:t xml:space="preserve">This subsection is a separate modified CGT treatment, and not a continuation of the modifications made by </w:t>
      </w:r>
      <w:r w:rsidR="009F5D03" w:rsidRPr="00322F3B">
        <w:t>section 3</w:t>
      </w:r>
      <w:r w:rsidRPr="00322F3B">
        <w:t>60</w:t>
      </w:r>
      <w:r w:rsidR="009953FD">
        <w:noBreakHyphen/>
      </w:r>
      <w:r w:rsidRPr="00322F3B">
        <w:t>50.</w:t>
      </w:r>
    </w:p>
    <w:p w14:paraId="0AC9A083" w14:textId="77777777" w:rsidR="00F675EE" w:rsidRPr="00322F3B" w:rsidRDefault="00F675EE" w:rsidP="00F675EE">
      <w:pPr>
        <w:pStyle w:val="subsection"/>
      </w:pPr>
      <w:r w:rsidRPr="00322F3B">
        <w:tab/>
        <w:t>(2)</w:t>
      </w:r>
      <w:r w:rsidRPr="00322F3B">
        <w:tab/>
        <w:t>If:</w:t>
      </w:r>
    </w:p>
    <w:p w14:paraId="741F6E52" w14:textId="7435B70D" w:rsidR="00F675EE" w:rsidRPr="00322F3B" w:rsidRDefault="00F675EE" w:rsidP="00F675EE">
      <w:pPr>
        <w:pStyle w:val="paragraph"/>
      </w:pPr>
      <w:r w:rsidRPr="00322F3B">
        <w:tab/>
        <w:t>(a)</w:t>
      </w:r>
      <w:r w:rsidRPr="00322F3B">
        <w:tab/>
        <w:t>an asset mentioned in paragraph</w:t>
      </w:r>
      <w:r w:rsidR="00825006" w:rsidRPr="00322F3B">
        <w:t> </w:t>
      </w:r>
      <w:r w:rsidRPr="00322F3B">
        <w:t>360</w:t>
      </w:r>
      <w:r w:rsidR="009953FD">
        <w:noBreakHyphen/>
      </w:r>
      <w:r w:rsidRPr="00322F3B">
        <w:t>60(2)(a) for a roll</w:t>
      </w:r>
      <w:r w:rsidR="009953FD">
        <w:noBreakHyphen/>
      </w:r>
      <w:r w:rsidRPr="00322F3B">
        <w:t xml:space="preserve">over has been continuously held by the entity that </w:t>
      </w:r>
      <w:r w:rsidR="009953FD" w:rsidRPr="009953FD">
        <w:rPr>
          <w:position w:val="6"/>
          <w:sz w:val="16"/>
        </w:rPr>
        <w:t>*</w:t>
      </w:r>
      <w:r w:rsidRPr="00322F3B">
        <w:t>acquired that asset for that roll</w:t>
      </w:r>
      <w:r w:rsidR="009953FD">
        <w:noBreakHyphen/>
      </w:r>
      <w:r w:rsidRPr="00322F3B">
        <w:t>over; and</w:t>
      </w:r>
    </w:p>
    <w:p w14:paraId="74D82A7C" w14:textId="77777777" w:rsidR="00F675EE" w:rsidRPr="00322F3B" w:rsidRDefault="00F675EE" w:rsidP="00F675EE">
      <w:pPr>
        <w:pStyle w:val="paragraph"/>
      </w:pPr>
      <w:r w:rsidRPr="00322F3B">
        <w:tab/>
        <w:t>(b)</w:t>
      </w:r>
      <w:r w:rsidRPr="00322F3B">
        <w:tab/>
        <w:t>then:</w:t>
      </w:r>
    </w:p>
    <w:p w14:paraId="23E2CA10" w14:textId="17B7E480" w:rsidR="00F675EE" w:rsidRPr="00322F3B" w:rsidRDefault="00F675EE" w:rsidP="00F675EE">
      <w:pPr>
        <w:pStyle w:val="paragraphsub"/>
      </w:pPr>
      <w:r w:rsidRPr="00322F3B">
        <w:tab/>
        <w:t>(i)</w:t>
      </w:r>
      <w:r w:rsidRPr="00322F3B">
        <w:tab/>
        <w:t xml:space="preserve">that asset, or interests in that asset, are </w:t>
      </w:r>
      <w:r w:rsidR="009953FD" w:rsidRPr="009953FD">
        <w:rPr>
          <w:position w:val="6"/>
          <w:sz w:val="16"/>
        </w:rPr>
        <w:t>*</w:t>
      </w:r>
      <w:r w:rsidRPr="00322F3B">
        <w:t>disposed of in a way that gives rise to a trigger event (see section</w:t>
      </w:r>
      <w:r w:rsidR="00825006" w:rsidRPr="00322F3B">
        <w:t> </w:t>
      </w:r>
      <w:r w:rsidRPr="00322F3B">
        <w:t>122</w:t>
      </w:r>
      <w:r w:rsidR="009953FD">
        <w:noBreakHyphen/>
      </w:r>
      <w:r w:rsidRPr="00322F3B">
        <w:t>15 or 122</w:t>
      </w:r>
      <w:r w:rsidR="009953FD">
        <w:noBreakHyphen/>
      </w:r>
      <w:r w:rsidRPr="00322F3B">
        <w:t>125) for a roll</w:t>
      </w:r>
      <w:r w:rsidR="009953FD">
        <w:noBreakHyphen/>
      </w:r>
      <w:r w:rsidRPr="00322F3B">
        <w:t>over under Division</w:t>
      </w:r>
      <w:r w:rsidR="00825006" w:rsidRPr="00322F3B">
        <w:t> </w:t>
      </w:r>
      <w:r w:rsidRPr="00322F3B">
        <w:t>122; or</w:t>
      </w:r>
    </w:p>
    <w:p w14:paraId="4E6E9AC2" w14:textId="77C305D7" w:rsidR="00F675EE" w:rsidRPr="00322F3B" w:rsidRDefault="00F675EE" w:rsidP="00F675EE">
      <w:pPr>
        <w:pStyle w:val="paragraphsub"/>
      </w:pPr>
      <w:r w:rsidRPr="00322F3B">
        <w:lastRenderedPageBreak/>
        <w:tab/>
        <w:t>(ii)</w:t>
      </w:r>
      <w:r w:rsidRPr="00322F3B">
        <w:tab/>
        <w:t>that asset becomes the original interest (see paragraph</w:t>
      </w:r>
      <w:r w:rsidR="00825006" w:rsidRPr="00322F3B">
        <w:t> </w:t>
      </w:r>
      <w:r w:rsidRPr="00322F3B">
        <w:t>124</w:t>
      </w:r>
      <w:r w:rsidR="009953FD">
        <w:noBreakHyphen/>
      </w:r>
      <w:r w:rsidRPr="00322F3B">
        <w:t>780(1)(a)) for a roll</w:t>
      </w:r>
      <w:r w:rsidR="009953FD">
        <w:noBreakHyphen/>
      </w:r>
      <w:r w:rsidRPr="00322F3B">
        <w:t>over under Subdivision</w:t>
      </w:r>
      <w:r w:rsidR="00825006" w:rsidRPr="00322F3B">
        <w:t> </w:t>
      </w:r>
      <w:r w:rsidRPr="00322F3B">
        <w:t>124</w:t>
      </w:r>
      <w:r w:rsidR="009953FD">
        <w:noBreakHyphen/>
      </w:r>
      <w:r w:rsidRPr="00322F3B">
        <w:t>M; and</w:t>
      </w:r>
    </w:p>
    <w:p w14:paraId="0433E13E" w14:textId="7F355704" w:rsidR="00F675EE" w:rsidRPr="00322F3B" w:rsidRDefault="00F675EE" w:rsidP="00F675EE">
      <w:pPr>
        <w:pStyle w:val="paragraph"/>
      </w:pPr>
      <w:r w:rsidRPr="00322F3B">
        <w:tab/>
        <w:t>(c)</w:t>
      </w:r>
      <w:r w:rsidRPr="00322F3B">
        <w:tab/>
        <w:t>the later roll</w:t>
      </w:r>
      <w:r w:rsidR="009953FD">
        <w:noBreakHyphen/>
      </w:r>
      <w:r w:rsidRPr="00322F3B">
        <w:t>over happens on or after the first anniversary, but before the tenth anniversary, of the issue of the original share (see sub</w:t>
      </w:r>
      <w:r w:rsidR="009F5D03" w:rsidRPr="00322F3B">
        <w:t>section 3</w:t>
      </w:r>
      <w:r w:rsidRPr="00322F3B">
        <w:t>60</w:t>
      </w:r>
      <w:r w:rsidR="009953FD">
        <w:noBreakHyphen/>
      </w:r>
      <w:r w:rsidRPr="00322F3B">
        <w:t>60(2) for the earlier roll</w:t>
      </w:r>
      <w:r w:rsidR="009953FD">
        <w:noBreakHyphen/>
      </w:r>
      <w:r w:rsidRPr="00322F3B">
        <w:t>over;</w:t>
      </w:r>
    </w:p>
    <w:p w14:paraId="5554B60E" w14:textId="4760853B" w:rsidR="00F675EE" w:rsidRPr="00322F3B" w:rsidRDefault="00F675EE" w:rsidP="00F675EE">
      <w:pPr>
        <w:pStyle w:val="subsection2"/>
      </w:pPr>
      <w:r w:rsidRPr="00322F3B">
        <w:t xml:space="preserve">the </w:t>
      </w:r>
      <w:r w:rsidR="009953FD" w:rsidRPr="009953FD">
        <w:rPr>
          <w:position w:val="6"/>
          <w:sz w:val="16"/>
        </w:rPr>
        <w:t>*</w:t>
      </w:r>
      <w:r w:rsidRPr="00322F3B">
        <w:t xml:space="preserve">first element of the </w:t>
      </w:r>
      <w:r w:rsidR="009953FD" w:rsidRPr="009953FD">
        <w:rPr>
          <w:position w:val="6"/>
          <w:sz w:val="16"/>
        </w:rPr>
        <w:t>*</w:t>
      </w:r>
      <w:r w:rsidRPr="00322F3B">
        <w:t xml:space="preserve">cost base and </w:t>
      </w:r>
      <w:r w:rsidR="009953FD" w:rsidRPr="009953FD">
        <w:rPr>
          <w:position w:val="6"/>
          <w:sz w:val="16"/>
        </w:rPr>
        <w:t>*</w:t>
      </w:r>
      <w:r w:rsidRPr="00322F3B">
        <w:t>reduced cost base of that asset just before the later roll</w:t>
      </w:r>
      <w:r w:rsidR="009953FD">
        <w:noBreakHyphen/>
      </w:r>
      <w:r w:rsidRPr="00322F3B">
        <w:t xml:space="preserve">over is taken to be its </w:t>
      </w:r>
      <w:r w:rsidR="009953FD" w:rsidRPr="009953FD">
        <w:rPr>
          <w:position w:val="6"/>
          <w:sz w:val="16"/>
        </w:rPr>
        <w:t>*</w:t>
      </w:r>
      <w:r w:rsidRPr="00322F3B">
        <w:t>market value at that time.</w:t>
      </w:r>
    </w:p>
    <w:p w14:paraId="2DD90935" w14:textId="17178B98" w:rsidR="00F675EE" w:rsidRPr="00322F3B" w:rsidRDefault="00F675EE" w:rsidP="00252281">
      <w:pPr>
        <w:pStyle w:val="notetext"/>
      </w:pPr>
      <w:r w:rsidRPr="00322F3B">
        <w:t>Note:</w:t>
      </w:r>
      <w:r w:rsidRPr="00322F3B">
        <w:tab/>
        <w:t xml:space="preserve">This subsection is a separate modified CGT treatment, and not a continuation of the modifications made by </w:t>
      </w:r>
      <w:r w:rsidR="009F5D03" w:rsidRPr="00322F3B">
        <w:t>section 3</w:t>
      </w:r>
      <w:r w:rsidRPr="00322F3B">
        <w:t>60</w:t>
      </w:r>
      <w:r w:rsidR="009953FD">
        <w:noBreakHyphen/>
      </w:r>
      <w:r w:rsidRPr="00322F3B">
        <w:t>50.</w:t>
      </w:r>
    </w:p>
    <w:p w14:paraId="7A431316" w14:textId="77777777" w:rsidR="0037072A" w:rsidRPr="00322F3B" w:rsidRDefault="0037072A" w:rsidP="0037072A">
      <w:pPr>
        <w:pStyle w:val="ActHead3"/>
        <w:pageBreakBefore/>
      </w:pPr>
      <w:bookmarkStart w:id="365" w:name="_Toc201755840"/>
      <w:r w:rsidRPr="00322F3B">
        <w:rPr>
          <w:rStyle w:val="CharDivNo"/>
        </w:rPr>
        <w:lastRenderedPageBreak/>
        <w:t>Division</w:t>
      </w:r>
      <w:r w:rsidR="00825006" w:rsidRPr="00322F3B">
        <w:rPr>
          <w:rStyle w:val="CharDivNo"/>
        </w:rPr>
        <w:t> </w:t>
      </w:r>
      <w:r w:rsidRPr="00322F3B">
        <w:rPr>
          <w:rStyle w:val="CharDivNo"/>
        </w:rPr>
        <w:t>376</w:t>
      </w:r>
      <w:r w:rsidRPr="00322F3B">
        <w:t>—</w:t>
      </w:r>
      <w:r w:rsidRPr="00322F3B">
        <w:rPr>
          <w:rStyle w:val="CharDivText"/>
        </w:rPr>
        <w:t>Films generally (tax offsets for Australian production expenditure)</w:t>
      </w:r>
      <w:bookmarkEnd w:id="365"/>
    </w:p>
    <w:p w14:paraId="7A403537" w14:textId="77777777" w:rsidR="0037072A" w:rsidRPr="00322F3B" w:rsidRDefault="0037072A" w:rsidP="0037072A">
      <w:pPr>
        <w:pStyle w:val="TofSectsHeading"/>
      </w:pPr>
      <w:r w:rsidRPr="00322F3B">
        <w:t>Table of Subdivisions</w:t>
      </w:r>
    </w:p>
    <w:p w14:paraId="0C46737F" w14:textId="7738A5AE" w:rsidR="0037072A" w:rsidRPr="00322F3B" w:rsidRDefault="0037072A" w:rsidP="0037072A">
      <w:pPr>
        <w:pStyle w:val="TofSectsSubdiv"/>
      </w:pPr>
      <w:r w:rsidRPr="00322F3B">
        <w:t>376</w:t>
      </w:r>
      <w:r w:rsidR="009953FD">
        <w:noBreakHyphen/>
      </w:r>
      <w:r w:rsidRPr="00322F3B">
        <w:t>A</w:t>
      </w:r>
      <w:r w:rsidRPr="00322F3B">
        <w:tab/>
        <w:t>Guide to Division</w:t>
      </w:r>
      <w:r w:rsidR="00825006" w:rsidRPr="00322F3B">
        <w:t> </w:t>
      </w:r>
      <w:r w:rsidRPr="00322F3B">
        <w:t>376</w:t>
      </w:r>
    </w:p>
    <w:p w14:paraId="05C99400" w14:textId="4DD2A399" w:rsidR="0037072A" w:rsidRPr="00322F3B" w:rsidRDefault="0037072A" w:rsidP="0037072A">
      <w:pPr>
        <w:pStyle w:val="TofSectsSubdiv"/>
      </w:pPr>
      <w:r w:rsidRPr="00322F3B">
        <w:t>376</w:t>
      </w:r>
      <w:r w:rsidR="009953FD">
        <w:noBreakHyphen/>
      </w:r>
      <w:r w:rsidRPr="00322F3B">
        <w:t>B</w:t>
      </w:r>
      <w:r w:rsidRPr="00322F3B">
        <w:tab/>
        <w:t>Tax offsets for Australian expenditure in making a film</w:t>
      </w:r>
    </w:p>
    <w:p w14:paraId="213F74B5" w14:textId="021CD2DD" w:rsidR="0037072A" w:rsidRPr="00322F3B" w:rsidRDefault="0037072A" w:rsidP="0037072A">
      <w:pPr>
        <w:pStyle w:val="TofSectsSubdiv"/>
      </w:pPr>
      <w:r w:rsidRPr="00322F3B">
        <w:t>376</w:t>
      </w:r>
      <w:r w:rsidR="009953FD">
        <w:noBreakHyphen/>
      </w:r>
      <w:r w:rsidRPr="00322F3B">
        <w:t>C</w:t>
      </w:r>
      <w:r w:rsidRPr="00322F3B">
        <w:tab/>
        <w:t>Production expenditure and qualifying Australian production expenditure</w:t>
      </w:r>
    </w:p>
    <w:p w14:paraId="1A6CF9C8" w14:textId="67712323" w:rsidR="0037072A" w:rsidRPr="00322F3B" w:rsidRDefault="0037072A" w:rsidP="0037072A">
      <w:pPr>
        <w:pStyle w:val="TofSectsSubdiv"/>
      </w:pPr>
      <w:r w:rsidRPr="00322F3B">
        <w:t>376</w:t>
      </w:r>
      <w:r w:rsidR="009953FD">
        <w:noBreakHyphen/>
      </w:r>
      <w:r w:rsidRPr="00322F3B">
        <w:t>D</w:t>
      </w:r>
      <w:r w:rsidRPr="00322F3B">
        <w:tab/>
        <w:t>Certificates for films and other matters</w:t>
      </w:r>
    </w:p>
    <w:p w14:paraId="61B71FB5" w14:textId="01B5C9CA" w:rsidR="0037072A" w:rsidRPr="00322F3B" w:rsidRDefault="0037072A" w:rsidP="0037072A">
      <w:pPr>
        <w:pStyle w:val="ActHead4"/>
      </w:pPr>
      <w:bookmarkStart w:id="366" w:name="_Toc201755841"/>
      <w:r w:rsidRPr="00322F3B">
        <w:rPr>
          <w:rStyle w:val="CharSubdNo"/>
        </w:rPr>
        <w:t>Subdivision</w:t>
      </w:r>
      <w:r w:rsidR="00825006" w:rsidRPr="00322F3B">
        <w:rPr>
          <w:rStyle w:val="CharSubdNo"/>
        </w:rPr>
        <w:t> </w:t>
      </w:r>
      <w:r w:rsidRPr="00322F3B">
        <w:rPr>
          <w:rStyle w:val="CharSubdNo"/>
        </w:rPr>
        <w:t>376</w:t>
      </w:r>
      <w:r w:rsidR="009953FD">
        <w:rPr>
          <w:rStyle w:val="CharSubdNo"/>
        </w:rPr>
        <w:noBreakHyphen/>
      </w:r>
      <w:r w:rsidRPr="00322F3B">
        <w:rPr>
          <w:rStyle w:val="CharSubdNo"/>
        </w:rPr>
        <w:t>A</w:t>
      </w:r>
      <w:r w:rsidRPr="00322F3B">
        <w:t>—</w:t>
      </w:r>
      <w:r w:rsidRPr="00322F3B">
        <w:rPr>
          <w:rStyle w:val="CharSubdText"/>
        </w:rPr>
        <w:t>Guide to Division</w:t>
      </w:r>
      <w:r w:rsidR="00825006" w:rsidRPr="00322F3B">
        <w:rPr>
          <w:rStyle w:val="CharSubdText"/>
        </w:rPr>
        <w:t> </w:t>
      </w:r>
      <w:r w:rsidRPr="00322F3B">
        <w:rPr>
          <w:rStyle w:val="CharSubdText"/>
        </w:rPr>
        <w:t>376</w:t>
      </w:r>
      <w:bookmarkEnd w:id="366"/>
    </w:p>
    <w:p w14:paraId="4948497B" w14:textId="05AC66C8" w:rsidR="0037072A" w:rsidRPr="00322F3B" w:rsidRDefault="0037072A" w:rsidP="0037072A">
      <w:pPr>
        <w:pStyle w:val="ActHead5"/>
      </w:pPr>
      <w:bookmarkStart w:id="367" w:name="_Toc201755842"/>
      <w:r w:rsidRPr="00322F3B">
        <w:rPr>
          <w:rStyle w:val="CharSectno"/>
        </w:rPr>
        <w:t>376</w:t>
      </w:r>
      <w:r w:rsidR="009953FD">
        <w:rPr>
          <w:rStyle w:val="CharSectno"/>
        </w:rPr>
        <w:noBreakHyphen/>
      </w:r>
      <w:r w:rsidRPr="00322F3B">
        <w:rPr>
          <w:rStyle w:val="CharSectno"/>
        </w:rPr>
        <w:t>1</w:t>
      </w:r>
      <w:r w:rsidRPr="00322F3B">
        <w:t xml:space="preserve">  What this Division is about</w:t>
      </w:r>
      <w:bookmarkEnd w:id="367"/>
    </w:p>
    <w:p w14:paraId="7537CEA5" w14:textId="77777777" w:rsidR="0037072A" w:rsidRPr="00322F3B" w:rsidRDefault="0037072A" w:rsidP="00B57F3F">
      <w:pPr>
        <w:pStyle w:val="SOText"/>
      </w:pPr>
      <w:r w:rsidRPr="00322F3B">
        <w:t>Companies may be entitled to 1 of 3 refundable tax offsets in relation to Australian expenditure incurred in making films. The offsets are designed to support and develop the Australian screen industry by providing concessional tax treatment for Australian expenditure.</w:t>
      </w:r>
    </w:p>
    <w:p w14:paraId="78FF7D69" w14:textId="77777777" w:rsidR="0037072A" w:rsidRPr="00322F3B" w:rsidRDefault="0037072A" w:rsidP="0037072A">
      <w:pPr>
        <w:pStyle w:val="TofSectsHeading"/>
      </w:pPr>
      <w:r w:rsidRPr="00322F3B">
        <w:t>Table of sections</w:t>
      </w:r>
    </w:p>
    <w:p w14:paraId="7C7B0D84" w14:textId="0733754D" w:rsidR="0037072A" w:rsidRPr="00322F3B" w:rsidRDefault="0037072A" w:rsidP="0037072A">
      <w:pPr>
        <w:pStyle w:val="TofSectsSection"/>
      </w:pPr>
      <w:r w:rsidRPr="00322F3B">
        <w:t>376</w:t>
      </w:r>
      <w:r w:rsidR="009953FD">
        <w:noBreakHyphen/>
      </w:r>
      <w:r w:rsidRPr="00322F3B">
        <w:t>2</w:t>
      </w:r>
      <w:r w:rsidRPr="00322F3B">
        <w:tab/>
        <w:t>Key features of the tax offsets for Australian production expenditure on films</w:t>
      </w:r>
    </w:p>
    <w:p w14:paraId="17C28235" w14:textId="79A2CBE3" w:rsidR="0037072A" w:rsidRPr="00322F3B" w:rsidRDefault="0037072A" w:rsidP="0037072A">
      <w:pPr>
        <w:pStyle w:val="TofSectsSection"/>
      </w:pPr>
      <w:r w:rsidRPr="00322F3B">
        <w:t>376</w:t>
      </w:r>
      <w:r w:rsidR="009953FD">
        <w:noBreakHyphen/>
      </w:r>
      <w:r w:rsidRPr="00322F3B">
        <w:t>5</w:t>
      </w:r>
      <w:r w:rsidRPr="00322F3B">
        <w:tab/>
        <w:t>Structure of this Division</w:t>
      </w:r>
    </w:p>
    <w:p w14:paraId="1C09EB78" w14:textId="1D2F9587" w:rsidR="0037072A" w:rsidRPr="00322F3B" w:rsidRDefault="0037072A" w:rsidP="0037072A">
      <w:pPr>
        <w:pStyle w:val="ActHead5"/>
      </w:pPr>
      <w:bookmarkStart w:id="368" w:name="_Toc201755843"/>
      <w:r w:rsidRPr="00322F3B">
        <w:rPr>
          <w:rStyle w:val="CharSectno"/>
        </w:rPr>
        <w:t>376</w:t>
      </w:r>
      <w:r w:rsidR="009953FD">
        <w:rPr>
          <w:rStyle w:val="CharSectno"/>
        </w:rPr>
        <w:noBreakHyphen/>
      </w:r>
      <w:r w:rsidRPr="00322F3B">
        <w:rPr>
          <w:rStyle w:val="CharSectno"/>
        </w:rPr>
        <w:t>2</w:t>
      </w:r>
      <w:r w:rsidRPr="00322F3B">
        <w:t xml:space="preserve">  Key features of the tax offsets for Australian production expenditure on films</w:t>
      </w:r>
      <w:bookmarkEnd w:id="368"/>
    </w:p>
    <w:p w14:paraId="439B279F" w14:textId="77777777" w:rsidR="0037072A" w:rsidRPr="00322F3B" w:rsidRDefault="0037072A" w:rsidP="0037072A">
      <w:pPr>
        <w:pStyle w:val="subsection"/>
      </w:pPr>
      <w:r w:rsidRPr="00322F3B">
        <w:tab/>
        <w:t>(1)</w:t>
      </w:r>
      <w:r w:rsidRPr="00322F3B">
        <w:tab/>
        <w:t>The 3 tax offsets are:</w:t>
      </w:r>
    </w:p>
    <w:p w14:paraId="324BCE1D" w14:textId="77777777" w:rsidR="0037072A" w:rsidRPr="00322F3B" w:rsidRDefault="0037072A" w:rsidP="0037072A">
      <w:pPr>
        <w:pStyle w:val="paragraph"/>
      </w:pPr>
      <w:r w:rsidRPr="00322F3B">
        <w:tab/>
        <w:t>(a)</w:t>
      </w:r>
      <w:r w:rsidRPr="00322F3B">
        <w:tab/>
        <w:t>a refundable tax offset for Australian expenditure in making an Australian film (the producer offset); and</w:t>
      </w:r>
    </w:p>
    <w:p w14:paraId="212EEFBA" w14:textId="77777777" w:rsidR="0037072A" w:rsidRPr="00322F3B" w:rsidRDefault="0037072A" w:rsidP="0037072A">
      <w:pPr>
        <w:pStyle w:val="paragraph"/>
      </w:pPr>
      <w:r w:rsidRPr="00322F3B">
        <w:tab/>
        <w:t>(b)</w:t>
      </w:r>
      <w:r w:rsidRPr="00322F3B">
        <w:tab/>
        <w:t>a refundable tax offset for Australian expenditure in making any film (the location offset); and</w:t>
      </w:r>
    </w:p>
    <w:p w14:paraId="20AF6719" w14:textId="77777777" w:rsidR="0037072A" w:rsidRPr="00322F3B" w:rsidRDefault="0037072A" w:rsidP="0037072A">
      <w:pPr>
        <w:pStyle w:val="paragraph"/>
      </w:pPr>
      <w:r w:rsidRPr="00322F3B">
        <w:lastRenderedPageBreak/>
        <w:tab/>
        <w:t>(c)</w:t>
      </w:r>
      <w:r w:rsidRPr="00322F3B">
        <w:tab/>
        <w:t>a refundable tax offset for Australian expenditure on post, digital and visual effects production for any film (the PDV offset).</w:t>
      </w:r>
    </w:p>
    <w:p w14:paraId="0412EA3A" w14:textId="77777777" w:rsidR="0037072A" w:rsidRPr="00322F3B" w:rsidRDefault="0037072A" w:rsidP="0037072A">
      <w:pPr>
        <w:pStyle w:val="subsection"/>
      </w:pPr>
      <w:r w:rsidRPr="00322F3B">
        <w:tab/>
        <w:t>(2)</w:t>
      </w:r>
      <w:r w:rsidRPr="00322F3B">
        <w:tab/>
        <w:t>A company is only entitled to one of these offsets in relation to a film.</w:t>
      </w:r>
    </w:p>
    <w:p w14:paraId="64B052C3" w14:textId="77777777" w:rsidR="0037072A" w:rsidRPr="00322F3B" w:rsidRDefault="0037072A" w:rsidP="0037072A">
      <w:pPr>
        <w:pStyle w:val="subsection"/>
      </w:pPr>
      <w:r w:rsidRPr="00322F3B">
        <w:tab/>
        <w:t>(3)</w:t>
      </w:r>
      <w:r w:rsidRPr="00322F3B">
        <w:tab/>
        <w:t>The amount of the offset is determined as a percentage of certain Australian expenditure incurred by a company in producing the film:</w:t>
      </w:r>
    </w:p>
    <w:p w14:paraId="5B63FCAC" w14:textId="77777777" w:rsidR="00F06FEB" w:rsidRPr="00322F3B" w:rsidRDefault="00F06FEB" w:rsidP="00F06FEB">
      <w:pPr>
        <w:pStyle w:val="paragraph"/>
      </w:pPr>
      <w:r w:rsidRPr="00322F3B">
        <w:tab/>
        <w:t>(a)</w:t>
      </w:r>
      <w:r w:rsidRPr="00322F3B">
        <w:tab/>
        <w:t>the amount of the producer offset is:</w:t>
      </w:r>
    </w:p>
    <w:p w14:paraId="25E139AA" w14:textId="77777777" w:rsidR="00F06FEB" w:rsidRPr="00322F3B" w:rsidRDefault="00F06FEB" w:rsidP="00F06FEB">
      <w:pPr>
        <w:pStyle w:val="paragraphsub"/>
      </w:pPr>
      <w:r w:rsidRPr="00322F3B">
        <w:tab/>
        <w:t>(i)</w:t>
      </w:r>
      <w:r w:rsidRPr="00322F3B">
        <w:tab/>
        <w:t>if the film is a feature film that was produced for commercial exhibition to the public in cinemas—40% of the company’s qualifying Australian production expenditure on the film; and</w:t>
      </w:r>
    </w:p>
    <w:p w14:paraId="4C6DE6CE" w14:textId="77777777" w:rsidR="00F06FEB" w:rsidRPr="00322F3B" w:rsidRDefault="00F06FEB" w:rsidP="00F06FEB">
      <w:pPr>
        <w:pStyle w:val="paragraphsub"/>
      </w:pPr>
      <w:r w:rsidRPr="00322F3B">
        <w:tab/>
        <w:t>(ii)</w:t>
      </w:r>
      <w:r w:rsidRPr="00322F3B">
        <w:tab/>
        <w:t>otherwise—30% of the company’s qualifying Australian production expenditure on the film; and</w:t>
      </w:r>
    </w:p>
    <w:p w14:paraId="2F3C4195" w14:textId="77777777" w:rsidR="0037072A" w:rsidRPr="00322F3B" w:rsidRDefault="0037072A" w:rsidP="0037072A">
      <w:pPr>
        <w:pStyle w:val="paragraph"/>
      </w:pPr>
      <w:r w:rsidRPr="00322F3B">
        <w:tab/>
        <w:t>(b)</w:t>
      </w:r>
      <w:r w:rsidRPr="00322F3B">
        <w:tab/>
        <w:t xml:space="preserve">the amount of the location offset is </w:t>
      </w:r>
      <w:r w:rsidR="005A6B4E" w:rsidRPr="00E13507">
        <w:t>30%</w:t>
      </w:r>
      <w:r w:rsidRPr="00322F3B">
        <w:t xml:space="preserve"> of the company’s qualifying Australian production expenditure on the film; and</w:t>
      </w:r>
    </w:p>
    <w:p w14:paraId="35ACB551" w14:textId="77777777" w:rsidR="0037072A" w:rsidRPr="00322F3B" w:rsidRDefault="0037072A" w:rsidP="0037072A">
      <w:pPr>
        <w:pStyle w:val="paragraph"/>
      </w:pPr>
      <w:r w:rsidRPr="00322F3B">
        <w:tab/>
        <w:t>(c)</w:t>
      </w:r>
      <w:r w:rsidRPr="00322F3B">
        <w:tab/>
        <w:t>the amount of the PDV offset is 30% of the company’s qualifying Australian production expenditure on the film that relates to post, digital and visual effects production for the film.</w:t>
      </w:r>
    </w:p>
    <w:p w14:paraId="3DB4A324" w14:textId="77777777" w:rsidR="0037072A" w:rsidRPr="00322F3B" w:rsidRDefault="0037072A" w:rsidP="0037072A">
      <w:pPr>
        <w:pStyle w:val="subsection"/>
      </w:pPr>
      <w:r w:rsidRPr="00322F3B">
        <w:tab/>
        <w:t>(4)</w:t>
      </w:r>
      <w:r w:rsidRPr="00322F3B">
        <w:tab/>
        <w:t>One of the requirements for entitlement to these offsets is that a company must be issued with a certificate for the film. The certificate will state the amount of Australian expenditure on which the offset will be determined.</w:t>
      </w:r>
    </w:p>
    <w:p w14:paraId="55E37731" w14:textId="77777777" w:rsidR="0037072A" w:rsidRPr="00322F3B" w:rsidRDefault="0037072A" w:rsidP="0037072A">
      <w:pPr>
        <w:pStyle w:val="subsection"/>
      </w:pPr>
      <w:r w:rsidRPr="00322F3B">
        <w:tab/>
        <w:t>(5)</w:t>
      </w:r>
      <w:r w:rsidRPr="00322F3B">
        <w:tab/>
        <w:t>The offset is claimed by a company in its income tax return.</w:t>
      </w:r>
    </w:p>
    <w:p w14:paraId="126067D9" w14:textId="35EBE7E2" w:rsidR="0037072A" w:rsidRPr="00322F3B" w:rsidRDefault="0037072A" w:rsidP="0037072A">
      <w:pPr>
        <w:pStyle w:val="ActHead5"/>
      </w:pPr>
      <w:bookmarkStart w:id="369" w:name="_Toc201755844"/>
      <w:r w:rsidRPr="00322F3B">
        <w:rPr>
          <w:rStyle w:val="CharSectno"/>
        </w:rPr>
        <w:t>376</w:t>
      </w:r>
      <w:r w:rsidR="009953FD">
        <w:rPr>
          <w:rStyle w:val="CharSectno"/>
        </w:rPr>
        <w:noBreakHyphen/>
      </w:r>
      <w:r w:rsidRPr="00322F3B">
        <w:rPr>
          <w:rStyle w:val="CharSectno"/>
        </w:rPr>
        <w:t>5</w:t>
      </w:r>
      <w:r w:rsidRPr="00322F3B">
        <w:t xml:space="preserve">  Structure of this Division</w:t>
      </w:r>
      <w:bookmarkEnd w:id="369"/>
    </w:p>
    <w:p w14:paraId="177CA988" w14:textId="05E1160A" w:rsidR="0037072A" w:rsidRPr="00322F3B" w:rsidRDefault="0037072A" w:rsidP="0037072A">
      <w:pPr>
        <w:pStyle w:val="subsection"/>
      </w:pPr>
      <w:r w:rsidRPr="00322F3B">
        <w:tab/>
        <w:t>(1)</w:t>
      </w:r>
      <w:r w:rsidRPr="00322F3B">
        <w:tab/>
        <w:t>Subdivision</w:t>
      </w:r>
      <w:r w:rsidR="00825006" w:rsidRPr="00322F3B">
        <w:t> </w:t>
      </w:r>
      <w:r w:rsidRPr="00322F3B">
        <w:t>376</w:t>
      </w:r>
      <w:r w:rsidR="009953FD">
        <w:noBreakHyphen/>
      </w:r>
      <w:r w:rsidRPr="00322F3B">
        <w:t>B tells you about the different tax offsets available for films, who can get each offset and what conditions must be met to get each offset. It also tells you how to work out the amount of each offset.</w:t>
      </w:r>
    </w:p>
    <w:p w14:paraId="248074A4" w14:textId="3FCF5054" w:rsidR="0037072A" w:rsidRPr="00322F3B" w:rsidRDefault="0037072A" w:rsidP="0037072A">
      <w:pPr>
        <w:pStyle w:val="subsection"/>
      </w:pPr>
      <w:r w:rsidRPr="00322F3B">
        <w:lastRenderedPageBreak/>
        <w:tab/>
        <w:t>(2)</w:t>
      </w:r>
      <w:r w:rsidRPr="00322F3B">
        <w:tab/>
        <w:t>Subdivision</w:t>
      </w:r>
      <w:r w:rsidR="00825006" w:rsidRPr="00322F3B">
        <w:t> </w:t>
      </w:r>
      <w:r w:rsidRPr="00322F3B">
        <w:t>376</w:t>
      </w:r>
      <w:r w:rsidR="009953FD">
        <w:noBreakHyphen/>
      </w:r>
      <w:r w:rsidRPr="00322F3B">
        <w:t>C explains what is meant by:</w:t>
      </w:r>
    </w:p>
    <w:p w14:paraId="6F076DD3" w14:textId="77777777" w:rsidR="0037072A" w:rsidRPr="00322F3B" w:rsidRDefault="0037072A" w:rsidP="0037072A">
      <w:pPr>
        <w:pStyle w:val="paragraph"/>
      </w:pPr>
      <w:r w:rsidRPr="00322F3B">
        <w:tab/>
        <w:t>(a)</w:t>
      </w:r>
      <w:r w:rsidRPr="00322F3B">
        <w:tab/>
        <w:t>production expenditure on a film; and</w:t>
      </w:r>
    </w:p>
    <w:p w14:paraId="0B0D24FA" w14:textId="77777777" w:rsidR="0037072A" w:rsidRPr="00322F3B" w:rsidRDefault="0037072A" w:rsidP="0037072A">
      <w:pPr>
        <w:pStyle w:val="paragraph"/>
      </w:pPr>
      <w:r w:rsidRPr="00322F3B">
        <w:tab/>
        <w:t>(b)</w:t>
      </w:r>
      <w:r w:rsidRPr="00322F3B">
        <w:tab/>
        <w:t>qualifying Australian production expenditure on a film.</w:t>
      </w:r>
    </w:p>
    <w:p w14:paraId="12503EE6" w14:textId="77777777" w:rsidR="0037072A" w:rsidRPr="00322F3B" w:rsidRDefault="0037072A" w:rsidP="0037072A">
      <w:pPr>
        <w:pStyle w:val="subsection2"/>
      </w:pPr>
      <w:r w:rsidRPr="00322F3B">
        <w:t>It also contains some rules for quantifying expenditure.</w:t>
      </w:r>
    </w:p>
    <w:p w14:paraId="2B89BA40" w14:textId="0F4451F6" w:rsidR="0037072A" w:rsidRPr="00322F3B" w:rsidRDefault="0037072A" w:rsidP="0037072A">
      <w:pPr>
        <w:pStyle w:val="subsection"/>
        <w:keepNext/>
      </w:pPr>
      <w:r w:rsidRPr="00322F3B">
        <w:tab/>
        <w:t>(3)</w:t>
      </w:r>
      <w:r w:rsidRPr="00322F3B">
        <w:tab/>
        <w:t>Subdivision</w:t>
      </w:r>
      <w:r w:rsidR="00825006" w:rsidRPr="00322F3B">
        <w:t> </w:t>
      </w:r>
      <w:r w:rsidRPr="00322F3B">
        <w:t>376</w:t>
      </w:r>
      <w:r w:rsidR="009953FD">
        <w:noBreakHyphen/>
      </w:r>
      <w:r w:rsidRPr="00322F3B">
        <w:t>D deals with a number of administrative matters:</w:t>
      </w:r>
    </w:p>
    <w:p w14:paraId="5DBAE1AB" w14:textId="77777777" w:rsidR="0037072A" w:rsidRPr="00322F3B" w:rsidRDefault="0037072A" w:rsidP="0037072A">
      <w:pPr>
        <w:pStyle w:val="paragraph"/>
      </w:pPr>
      <w:r w:rsidRPr="00322F3B">
        <w:tab/>
        <w:t>(a)</w:t>
      </w:r>
      <w:r w:rsidRPr="00322F3B">
        <w:tab/>
        <w:t>applying for a certificate for a film; and</w:t>
      </w:r>
    </w:p>
    <w:p w14:paraId="657054B4" w14:textId="77777777" w:rsidR="0037072A" w:rsidRPr="00322F3B" w:rsidRDefault="0037072A" w:rsidP="0037072A">
      <w:pPr>
        <w:pStyle w:val="paragraph"/>
      </w:pPr>
      <w:r w:rsidRPr="00322F3B">
        <w:tab/>
        <w:t>(b)</w:t>
      </w:r>
      <w:r w:rsidRPr="00322F3B">
        <w:tab/>
        <w:t>the issue and revocation of a certificate for a film; and</w:t>
      </w:r>
    </w:p>
    <w:p w14:paraId="216E79B3" w14:textId="77777777" w:rsidR="0037072A" w:rsidRPr="00322F3B" w:rsidRDefault="0037072A" w:rsidP="0037072A">
      <w:pPr>
        <w:pStyle w:val="paragraph"/>
      </w:pPr>
      <w:r w:rsidRPr="00322F3B">
        <w:tab/>
        <w:t>(c)</w:t>
      </w:r>
      <w:r w:rsidRPr="00322F3B">
        <w:tab/>
        <w:t>the making of rules by the Arts Minister (including rules for the establishment of the Film Certification Advisory Board) and the film authority; and</w:t>
      </w:r>
    </w:p>
    <w:p w14:paraId="263F889E" w14:textId="77777777" w:rsidR="0037072A" w:rsidRPr="00322F3B" w:rsidRDefault="0037072A" w:rsidP="0037072A">
      <w:pPr>
        <w:pStyle w:val="paragraph"/>
      </w:pPr>
      <w:r w:rsidRPr="00322F3B">
        <w:tab/>
        <w:t>(d)</w:t>
      </w:r>
      <w:r w:rsidRPr="00322F3B">
        <w:tab/>
        <w:t>review of decisions of the Arts Minister and the film authority; and</w:t>
      </w:r>
    </w:p>
    <w:p w14:paraId="6E68DEE7" w14:textId="77777777" w:rsidR="0037072A" w:rsidRPr="00322F3B" w:rsidRDefault="0037072A" w:rsidP="0037072A">
      <w:pPr>
        <w:pStyle w:val="paragraph"/>
      </w:pPr>
      <w:r w:rsidRPr="00322F3B">
        <w:tab/>
        <w:t>(e)</w:t>
      </w:r>
      <w:r w:rsidRPr="00322F3B">
        <w:tab/>
        <w:t>amendment of assessments following the revocation of a certificate for a film.</w:t>
      </w:r>
    </w:p>
    <w:p w14:paraId="483C2506" w14:textId="3486078E" w:rsidR="0037072A" w:rsidRPr="00322F3B" w:rsidRDefault="0037072A" w:rsidP="0037072A">
      <w:pPr>
        <w:pStyle w:val="ActHead4"/>
      </w:pPr>
      <w:bookmarkStart w:id="370" w:name="_Toc201755845"/>
      <w:r w:rsidRPr="00322F3B">
        <w:rPr>
          <w:rStyle w:val="CharSubdNo"/>
        </w:rPr>
        <w:t>Subdivision</w:t>
      </w:r>
      <w:r w:rsidR="00825006" w:rsidRPr="00322F3B">
        <w:rPr>
          <w:rStyle w:val="CharSubdNo"/>
        </w:rPr>
        <w:t> </w:t>
      </w:r>
      <w:r w:rsidRPr="00322F3B">
        <w:rPr>
          <w:rStyle w:val="CharSubdNo"/>
        </w:rPr>
        <w:t>376</w:t>
      </w:r>
      <w:r w:rsidR="009953FD">
        <w:rPr>
          <w:rStyle w:val="CharSubdNo"/>
        </w:rPr>
        <w:noBreakHyphen/>
      </w:r>
      <w:r w:rsidRPr="00322F3B">
        <w:rPr>
          <w:rStyle w:val="CharSubdNo"/>
        </w:rPr>
        <w:t>B</w:t>
      </w:r>
      <w:r w:rsidRPr="00322F3B">
        <w:t>—</w:t>
      </w:r>
      <w:r w:rsidRPr="00322F3B">
        <w:rPr>
          <w:rStyle w:val="CharSubdText"/>
        </w:rPr>
        <w:t>Tax offsets for Australian expenditure in making a film</w:t>
      </w:r>
      <w:bookmarkEnd w:id="370"/>
    </w:p>
    <w:p w14:paraId="4665409B" w14:textId="77777777" w:rsidR="0037072A" w:rsidRPr="00322F3B" w:rsidRDefault="0037072A" w:rsidP="0037072A">
      <w:pPr>
        <w:pStyle w:val="TofSectsHeading"/>
      </w:pPr>
      <w:r w:rsidRPr="00322F3B">
        <w:t>Table of sections</w:t>
      </w:r>
    </w:p>
    <w:p w14:paraId="356C4397" w14:textId="77777777" w:rsidR="0037072A" w:rsidRPr="00322F3B" w:rsidRDefault="0037072A" w:rsidP="0037072A">
      <w:pPr>
        <w:pStyle w:val="TofSectsGroupHeading"/>
      </w:pPr>
      <w:r w:rsidRPr="00322F3B">
        <w:t>Refundable tax offset for Australian expenditure in making a film (location offset)</w:t>
      </w:r>
    </w:p>
    <w:p w14:paraId="1569C40F" w14:textId="1A9FCF6E" w:rsidR="0037072A" w:rsidRPr="00322F3B" w:rsidRDefault="0037072A" w:rsidP="0037072A">
      <w:pPr>
        <w:pStyle w:val="TofSectsSection"/>
      </w:pPr>
      <w:r w:rsidRPr="00322F3B">
        <w:t>376</w:t>
      </w:r>
      <w:r w:rsidR="009953FD">
        <w:noBreakHyphen/>
      </w:r>
      <w:r w:rsidRPr="00322F3B">
        <w:t>10</w:t>
      </w:r>
      <w:r w:rsidRPr="00322F3B">
        <w:tab/>
        <w:t>Film production company entitled to refundable tax offset for Australian expenditure in making a film (location offset)</w:t>
      </w:r>
    </w:p>
    <w:p w14:paraId="159342E0" w14:textId="21344F60" w:rsidR="0037072A" w:rsidRPr="00322F3B" w:rsidRDefault="0037072A" w:rsidP="0037072A">
      <w:pPr>
        <w:pStyle w:val="TofSectsSection"/>
      </w:pPr>
      <w:r w:rsidRPr="00322F3B">
        <w:t>376</w:t>
      </w:r>
      <w:r w:rsidR="009953FD">
        <w:noBreakHyphen/>
      </w:r>
      <w:r w:rsidRPr="00322F3B">
        <w:t>15</w:t>
      </w:r>
      <w:r w:rsidRPr="00322F3B">
        <w:tab/>
        <w:t>Amount of the location offset</w:t>
      </w:r>
    </w:p>
    <w:p w14:paraId="4D795388" w14:textId="1C2141C8" w:rsidR="0037072A" w:rsidRPr="00322F3B" w:rsidRDefault="0037072A" w:rsidP="0037072A">
      <w:pPr>
        <w:pStyle w:val="TofSectsSection"/>
      </w:pPr>
      <w:r w:rsidRPr="00322F3B">
        <w:t>376</w:t>
      </w:r>
      <w:r w:rsidR="009953FD">
        <w:noBreakHyphen/>
      </w:r>
      <w:r w:rsidRPr="00322F3B">
        <w:t>20</w:t>
      </w:r>
      <w:r w:rsidRPr="00322F3B">
        <w:tab/>
        <w:t>Minister must issue certificate for a film for the location offset</w:t>
      </w:r>
    </w:p>
    <w:p w14:paraId="42865F2C" w14:textId="7366D5AC" w:rsidR="0037072A" w:rsidRPr="00322F3B" w:rsidRDefault="0037072A" w:rsidP="0037072A">
      <w:pPr>
        <w:pStyle w:val="TofSectsSection"/>
      </w:pPr>
      <w:r w:rsidRPr="00322F3B">
        <w:t>376</w:t>
      </w:r>
      <w:r w:rsidR="009953FD">
        <w:noBreakHyphen/>
      </w:r>
      <w:r w:rsidRPr="00322F3B">
        <w:t>25</w:t>
      </w:r>
      <w:r w:rsidRPr="00322F3B">
        <w:tab/>
        <w:t xml:space="preserve">Meaning of </w:t>
      </w:r>
      <w:r w:rsidRPr="00322F3B">
        <w:rPr>
          <w:b/>
          <w:i/>
        </w:rPr>
        <w:t>documentary</w:t>
      </w:r>
    </w:p>
    <w:p w14:paraId="37FE01DD" w14:textId="2B3DA115" w:rsidR="00D4604F" w:rsidRPr="00322F3B" w:rsidRDefault="00D4604F" w:rsidP="00D4604F">
      <w:pPr>
        <w:pStyle w:val="TofSectsSection"/>
      </w:pPr>
      <w:r w:rsidRPr="00322F3B">
        <w:t>376</w:t>
      </w:r>
      <w:r w:rsidR="009953FD">
        <w:noBreakHyphen/>
      </w:r>
      <w:r>
        <w:t>27</w:t>
      </w:r>
      <w:r w:rsidRPr="00322F3B">
        <w:tab/>
      </w:r>
      <w:r w:rsidRPr="00D4604F">
        <w:t>Minimum training expenditure requirement</w:t>
      </w:r>
    </w:p>
    <w:p w14:paraId="269A3DD3" w14:textId="61034508" w:rsidR="00D4604F" w:rsidRPr="00322F3B" w:rsidRDefault="00D4604F" w:rsidP="00D4604F">
      <w:pPr>
        <w:pStyle w:val="TofSectsSection"/>
      </w:pPr>
      <w:r w:rsidRPr="00322F3B">
        <w:t>376</w:t>
      </w:r>
      <w:r w:rsidR="009953FD">
        <w:noBreakHyphen/>
      </w:r>
      <w:r>
        <w:t>28</w:t>
      </w:r>
      <w:r w:rsidRPr="00322F3B">
        <w:tab/>
      </w:r>
      <w:r w:rsidRPr="00D4604F">
        <w:t>Minimum training expenditure exemption—permanent film infrastructure</w:t>
      </w:r>
    </w:p>
    <w:p w14:paraId="06428685" w14:textId="19F4C75E" w:rsidR="00D4604F" w:rsidRPr="00322F3B" w:rsidRDefault="00D4604F" w:rsidP="00D4604F">
      <w:pPr>
        <w:pStyle w:val="TofSectsSection"/>
      </w:pPr>
      <w:r w:rsidRPr="00322F3B">
        <w:t>376</w:t>
      </w:r>
      <w:r w:rsidR="009953FD">
        <w:noBreakHyphen/>
      </w:r>
      <w:r>
        <w:t>29</w:t>
      </w:r>
      <w:r w:rsidRPr="00322F3B">
        <w:tab/>
      </w:r>
      <w:r w:rsidRPr="00D4604F">
        <w:t>Minimum training expenditure exemption—training programs</w:t>
      </w:r>
    </w:p>
    <w:p w14:paraId="412F5F01" w14:textId="7E1ED7D0" w:rsidR="0037072A" w:rsidRPr="00322F3B" w:rsidRDefault="0037072A" w:rsidP="0037072A">
      <w:pPr>
        <w:pStyle w:val="TofSectsSection"/>
      </w:pPr>
      <w:r w:rsidRPr="00322F3B">
        <w:t>376</w:t>
      </w:r>
      <w:r w:rsidR="009953FD">
        <w:noBreakHyphen/>
      </w:r>
      <w:r w:rsidRPr="00322F3B">
        <w:t>30</w:t>
      </w:r>
      <w:r w:rsidRPr="00322F3B">
        <w:tab/>
        <w:t>Minister to determine a company’s qualifying Australian production expenditure for the location offset</w:t>
      </w:r>
    </w:p>
    <w:p w14:paraId="515C762A" w14:textId="3A84363B" w:rsidR="00D4604F" w:rsidRPr="00322F3B" w:rsidRDefault="00D4604F" w:rsidP="00D4604F">
      <w:pPr>
        <w:pStyle w:val="TofSectsSection"/>
      </w:pPr>
      <w:r w:rsidRPr="00322F3B">
        <w:t>376</w:t>
      </w:r>
      <w:r w:rsidR="009953FD">
        <w:noBreakHyphen/>
      </w:r>
      <w:r>
        <w:t>32</w:t>
      </w:r>
      <w:r w:rsidRPr="00322F3B">
        <w:tab/>
      </w:r>
      <w:r w:rsidRPr="00E13507">
        <w:t>Minister may require information</w:t>
      </w:r>
    </w:p>
    <w:p w14:paraId="632E0A10" w14:textId="77777777" w:rsidR="0037072A" w:rsidRPr="00322F3B" w:rsidRDefault="0037072A" w:rsidP="0037072A">
      <w:pPr>
        <w:pStyle w:val="TofSectsGroupHeading"/>
      </w:pPr>
      <w:r w:rsidRPr="00322F3B">
        <w:t>Refundable tax offset for post, digital and visual effects production for a film (PDV offset)</w:t>
      </w:r>
    </w:p>
    <w:p w14:paraId="7844FBB9" w14:textId="7F13D134" w:rsidR="0037072A" w:rsidRPr="00322F3B" w:rsidRDefault="0037072A" w:rsidP="0037072A">
      <w:pPr>
        <w:pStyle w:val="TofSectsSection"/>
      </w:pPr>
      <w:r w:rsidRPr="00322F3B">
        <w:lastRenderedPageBreak/>
        <w:t>376</w:t>
      </w:r>
      <w:r w:rsidR="009953FD">
        <w:noBreakHyphen/>
      </w:r>
      <w:r w:rsidRPr="00322F3B">
        <w:t>35</w:t>
      </w:r>
      <w:r w:rsidRPr="00322F3B">
        <w:tab/>
        <w:t>Film production company entitled to refundable tax offset for post, digital and visual effects production for a film (PDV offset)</w:t>
      </w:r>
    </w:p>
    <w:p w14:paraId="0979E857" w14:textId="5EDB7F9E" w:rsidR="0037072A" w:rsidRPr="00322F3B" w:rsidRDefault="0037072A" w:rsidP="0037072A">
      <w:pPr>
        <w:pStyle w:val="TofSectsSection"/>
      </w:pPr>
      <w:r w:rsidRPr="00322F3B">
        <w:t>376</w:t>
      </w:r>
      <w:r w:rsidR="009953FD">
        <w:noBreakHyphen/>
      </w:r>
      <w:r w:rsidRPr="00322F3B">
        <w:t>40</w:t>
      </w:r>
      <w:r w:rsidRPr="00322F3B">
        <w:tab/>
        <w:t>Amount of the PDV offset</w:t>
      </w:r>
    </w:p>
    <w:p w14:paraId="24D2F619" w14:textId="3021E26C" w:rsidR="0037072A" w:rsidRPr="00322F3B" w:rsidRDefault="0037072A" w:rsidP="0037072A">
      <w:pPr>
        <w:pStyle w:val="TofSectsSection"/>
      </w:pPr>
      <w:r w:rsidRPr="00322F3B">
        <w:t>376</w:t>
      </w:r>
      <w:r w:rsidR="009953FD">
        <w:noBreakHyphen/>
      </w:r>
      <w:r w:rsidRPr="00322F3B">
        <w:t>45</w:t>
      </w:r>
      <w:r w:rsidRPr="00322F3B">
        <w:tab/>
        <w:t>Minister must issue certificate for a film for the PDV offset</w:t>
      </w:r>
    </w:p>
    <w:p w14:paraId="4C37E22A" w14:textId="2E3B9A89" w:rsidR="0037072A" w:rsidRPr="00322F3B" w:rsidRDefault="0037072A" w:rsidP="0037072A">
      <w:pPr>
        <w:pStyle w:val="TofSectsSection"/>
      </w:pPr>
      <w:r w:rsidRPr="00322F3B">
        <w:t>376</w:t>
      </w:r>
      <w:r w:rsidR="009953FD">
        <w:noBreakHyphen/>
      </w:r>
      <w:r w:rsidRPr="00322F3B">
        <w:t>50</w:t>
      </w:r>
      <w:r w:rsidRPr="00322F3B">
        <w:tab/>
        <w:t>Minister to determine a company’s qualifying Australian production expenditure for the PDV offset</w:t>
      </w:r>
    </w:p>
    <w:p w14:paraId="16EC513B" w14:textId="77777777" w:rsidR="0037072A" w:rsidRPr="00322F3B" w:rsidRDefault="0037072A" w:rsidP="0037072A">
      <w:pPr>
        <w:pStyle w:val="TofSectsGroupHeading"/>
        <w:keepNext/>
      </w:pPr>
      <w:r w:rsidRPr="00322F3B">
        <w:t>Refundable tax offset for Australian expenditure in making an Australian film (producer offset)</w:t>
      </w:r>
    </w:p>
    <w:p w14:paraId="02F51476" w14:textId="1C8D4BD7" w:rsidR="0037072A" w:rsidRPr="00322F3B" w:rsidRDefault="0037072A" w:rsidP="0037072A">
      <w:pPr>
        <w:pStyle w:val="TofSectsSection"/>
      </w:pPr>
      <w:r w:rsidRPr="00322F3B">
        <w:t>376</w:t>
      </w:r>
      <w:r w:rsidR="009953FD">
        <w:noBreakHyphen/>
      </w:r>
      <w:r w:rsidRPr="00322F3B">
        <w:t>55</w:t>
      </w:r>
      <w:r w:rsidRPr="00322F3B">
        <w:tab/>
        <w:t>Film production company entitled to refundable tax offset for Australian expenditure in making an Australian film (producer offset)</w:t>
      </w:r>
    </w:p>
    <w:p w14:paraId="0F1EA60C" w14:textId="57A7F0A6" w:rsidR="0037072A" w:rsidRPr="00322F3B" w:rsidRDefault="0037072A" w:rsidP="0037072A">
      <w:pPr>
        <w:pStyle w:val="TofSectsSection"/>
      </w:pPr>
      <w:r w:rsidRPr="00322F3B">
        <w:t>376</w:t>
      </w:r>
      <w:r w:rsidR="009953FD">
        <w:noBreakHyphen/>
      </w:r>
      <w:r w:rsidRPr="00322F3B">
        <w:t>60</w:t>
      </w:r>
      <w:r w:rsidRPr="00322F3B">
        <w:tab/>
        <w:t>Amount of the producer offset</w:t>
      </w:r>
    </w:p>
    <w:p w14:paraId="25D4D02A" w14:textId="74CF6CAC" w:rsidR="0037072A" w:rsidRPr="00322F3B" w:rsidRDefault="0037072A" w:rsidP="0037072A">
      <w:pPr>
        <w:pStyle w:val="TofSectsSection"/>
      </w:pPr>
      <w:r w:rsidRPr="00322F3B">
        <w:t>376</w:t>
      </w:r>
      <w:r w:rsidR="009953FD">
        <w:noBreakHyphen/>
      </w:r>
      <w:r w:rsidRPr="00322F3B">
        <w:t>65</w:t>
      </w:r>
      <w:r w:rsidRPr="00322F3B">
        <w:tab/>
        <w:t>Film authority must issue certificate for an Australian film for the producer offset</w:t>
      </w:r>
    </w:p>
    <w:p w14:paraId="70428F68" w14:textId="27C2E57A" w:rsidR="0037072A" w:rsidRPr="00322F3B" w:rsidRDefault="0037072A" w:rsidP="0037072A">
      <w:pPr>
        <w:pStyle w:val="TofSectsSection"/>
      </w:pPr>
      <w:r w:rsidRPr="00322F3B">
        <w:t>376</w:t>
      </w:r>
      <w:r w:rsidR="009953FD">
        <w:noBreakHyphen/>
      </w:r>
      <w:r w:rsidRPr="00322F3B">
        <w:t>70</w:t>
      </w:r>
      <w:r w:rsidRPr="00322F3B">
        <w:tab/>
        <w:t>Determination of content of film</w:t>
      </w:r>
    </w:p>
    <w:p w14:paraId="448472CE" w14:textId="0A993CAA" w:rsidR="0037072A" w:rsidRPr="00322F3B" w:rsidRDefault="0037072A" w:rsidP="0037072A">
      <w:pPr>
        <w:pStyle w:val="TofSectsSection"/>
      </w:pPr>
      <w:r w:rsidRPr="00322F3B">
        <w:t>376</w:t>
      </w:r>
      <w:r w:rsidR="009953FD">
        <w:noBreakHyphen/>
      </w:r>
      <w:r w:rsidRPr="00322F3B">
        <w:t>75</w:t>
      </w:r>
      <w:r w:rsidRPr="00322F3B">
        <w:tab/>
        <w:t>Film authority to determine a company’s qualifying Australian production expenditure for the producer offset</w:t>
      </w:r>
    </w:p>
    <w:p w14:paraId="28352393" w14:textId="77777777" w:rsidR="0037072A" w:rsidRPr="00322F3B" w:rsidRDefault="0037072A" w:rsidP="0037072A">
      <w:pPr>
        <w:pStyle w:val="ActHead4"/>
      </w:pPr>
      <w:bookmarkStart w:id="371" w:name="_Toc201755846"/>
      <w:r w:rsidRPr="00322F3B">
        <w:t>Refundable tax offset for Australian expenditure in making a film (location offset)</w:t>
      </w:r>
      <w:bookmarkEnd w:id="371"/>
    </w:p>
    <w:p w14:paraId="19A296F8" w14:textId="5B9CF4B1" w:rsidR="0037072A" w:rsidRPr="00322F3B" w:rsidRDefault="0037072A" w:rsidP="0037072A">
      <w:pPr>
        <w:pStyle w:val="ActHead5"/>
      </w:pPr>
      <w:bookmarkStart w:id="372" w:name="_Toc201755847"/>
      <w:r w:rsidRPr="00322F3B">
        <w:rPr>
          <w:rStyle w:val="CharSectno"/>
        </w:rPr>
        <w:t>376</w:t>
      </w:r>
      <w:r w:rsidR="009953FD">
        <w:rPr>
          <w:rStyle w:val="CharSectno"/>
        </w:rPr>
        <w:noBreakHyphen/>
      </w:r>
      <w:r w:rsidRPr="00322F3B">
        <w:rPr>
          <w:rStyle w:val="CharSectno"/>
        </w:rPr>
        <w:t>10</w:t>
      </w:r>
      <w:r w:rsidRPr="00322F3B">
        <w:t xml:space="preserve">  Film production company entitled to refundable tax offset for Australian expenditure in making a film (location offset)</w:t>
      </w:r>
      <w:bookmarkEnd w:id="372"/>
    </w:p>
    <w:p w14:paraId="0D867666" w14:textId="28568314" w:rsidR="0037072A" w:rsidRPr="00322F3B" w:rsidRDefault="0037072A" w:rsidP="0037072A">
      <w:pPr>
        <w:pStyle w:val="subsection"/>
      </w:pPr>
      <w:r w:rsidRPr="00322F3B">
        <w:tab/>
        <w:t>(1)</w:t>
      </w:r>
      <w:r w:rsidRPr="00322F3B">
        <w:tab/>
        <w:t xml:space="preserve">A company is entitled to a </w:t>
      </w:r>
      <w:r w:rsidR="009953FD" w:rsidRPr="009953FD">
        <w:rPr>
          <w:position w:val="6"/>
          <w:sz w:val="16"/>
        </w:rPr>
        <w:t>*</w:t>
      </w:r>
      <w:r w:rsidRPr="00322F3B">
        <w:t xml:space="preserve">tax offset under this section (the </w:t>
      </w:r>
      <w:r w:rsidRPr="00322F3B">
        <w:rPr>
          <w:b/>
          <w:i/>
        </w:rPr>
        <w:t>location offset</w:t>
      </w:r>
      <w:r w:rsidRPr="00322F3B">
        <w:t xml:space="preserve">) for an income year in respect of a </w:t>
      </w:r>
      <w:r w:rsidR="009953FD" w:rsidRPr="009953FD">
        <w:rPr>
          <w:position w:val="6"/>
          <w:sz w:val="16"/>
        </w:rPr>
        <w:t>*</w:t>
      </w:r>
      <w:r w:rsidRPr="00322F3B">
        <w:t>film if:</w:t>
      </w:r>
    </w:p>
    <w:p w14:paraId="7A78D369" w14:textId="1100153E" w:rsidR="0037072A" w:rsidRPr="00322F3B" w:rsidRDefault="0037072A" w:rsidP="0037072A">
      <w:pPr>
        <w:pStyle w:val="paragraph"/>
      </w:pPr>
      <w:r w:rsidRPr="00322F3B">
        <w:tab/>
        <w:t>(b)</w:t>
      </w:r>
      <w:r w:rsidRPr="00322F3B">
        <w:tab/>
        <w:t xml:space="preserve">the company’s </w:t>
      </w:r>
      <w:r w:rsidR="009953FD" w:rsidRPr="009953FD">
        <w:rPr>
          <w:position w:val="6"/>
          <w:sz w:val="16"/>
        </w:rPr>
        <w:t>*</w:t>
      </w:r>
      <w:r w:rsidRPr="00322F3B">
        <w:t>qualifying Australian production expenditure on the film ceased being incurred in the income year; and</w:t>
      </w:r>
    </w:p>
    <w:p w14:paraId="0853515E" w14:textId="2C7E8BF3" w:rsidR="0037072A" w:rsidRPr="00322F3B" w:rsidRDefault="0037072A" w:rsidP="0037072A">
      <w:pPr>
        <w:pStyle w:val="paragraph"/>
      </w:pPr>
      <w:r w:rsidRPr="00322F3B">
        <w:tab/>
        <w:t>(c)</w:t>
      </w:r>
      <w:r w:rsidRPr="00322F3B">
        <w:tab/>
        <w:t xml:space="preserve">the Arts Minister has issued a certificate to the company for the film under </w:t>
      </w:r>
      <w:r w:rsidR="009F5D03" w:rsidRPr="00322F3B">
        <w:t>section 3</w:t>
      </w:r>
      <w:r w:rsidRPr="00322F3B">
        <w:t>76</w:t>
      </w:r>
      <w:r w:rsidR="009953FD">
        <w:noBreakHyphen/>
      </w:r>
      <w:r w:rsidRPr="00322F3B">
        <w:t>20 (certificate for the location offset); and</w:t>
      </w:r>
    </w:p>
    <w:p w14:paraId="7F653E1D" w14:textId="4BCDB7F6" w:rsidR="0037072A" w:rsidRPr="00322F3B" w:rsidRDefault="0037072A" w:rsidP="0037072A">
      <w:pPr>
        <w:pStyle w:val="paragraph"/>
      </w:pPr>
      <w:r w:rsidRPr="00322F3B">
        <w:tab/>
        <w:t>(d)</w:t>
      </w:r>
      <w:r w:rsidRPr="00322F3B">
        <w:tab/>
        <w:t xml:space="preserve">the company claims the offset in its </w:t>
      </w:r>
      <w:r w:rsidR="009953FD" w:rsidRPr="009953FD">
        <w:rPr>
          <w:position w:val="6"/>
          <w:sz w:val="16"/>
        </w:rPr>
        <w:t>*</w:t>
      </w:r>
      <w:r w:rsidRPr="00322F3B">
        <w:t>income tax return for the income year; and</w:t>
      </w:r>
    </w:p>
    <w:p w14:paraId="6A0CDCDD" w14:textId="77777777" w:rsidR="0037072A" w:rsidRPr="00322F3B" w:rsidRDefault="0037072A" w:rsidP="0037072A">
      <w:pPr>
        <w:pStyle w:val="paragraph"/>
      </w:pPr>
      <w:r w:rsidRPr="00322F3B">
        <w:tab/>
        <w:t>(e)</w:t>
      </w:r>
      <w:r w:rsidRPr="00322F3B">
        <w:tab/>
        <w:t>the company:</w:t>
      </w:r>
    </w:p>
    <w:p w14:paraId="0A81EDB8" w14:textId="77777777" w:rsidR="0037072A" w:rsidRPr="00322F3B" w:rsidRDefault="0037072A" w:rsidP="0037072A">
      <w:pPr>
        <w:pStyle w:val="paragraphsub"/>
      </w:pPr>
      <w:r w:rsidRPr="00322F3B">
        <w:tab/>
        <w:t>(i)</w:t>
      </w:r>
      <w:r w:rsidRPr="00322F3B">
        <w:tab/>
        <w:t>is an Australian resident; or</w:t>
      </w:r>
    </w:p>
    <w:p w14:paraId="358960BE" w14:textId="27002D3C" w:rsidR="0037072A" w:rsidRPr="00322F3B" w:rsidRDefault="0037072A" w:rsidP="0037072A">
      <w:pPr>
        <w:pStyle w:val="paragraphsub"/>
      </w:pPr>
      <w:r w:rsidRPr="00322F3B">
        <w:tab/>
        <w:t>(ii)</w:t>
      </w:r>
      <w:r w:rsidRPr="00322F3B">
        <w:tab/>
        <w:t xml:space="preserve">is a foreign resident but does have a </w:t>
      </w:r>
      <w:r w:rsidR="009953FD" w:rsidRPr="009953FD">
        <w:rPr>
          <w:position w:val="6"/>
          <w:sz w:val="16"/>
        </w:rPr>
        <w:t>*</w:t>
      </w:r>
      <w:r w:rsidRPr="00322F3B">
        <w:t xml:space="preserve">permanent establishment in Australia and does have an </w:t>
      </w:r>
      <w:r w:rsidR="009953FD" w:rsidRPr="009953FD">
        <w:rPr>
          <w:position w:val="6"/>
          <w:sz w:val="16"/>
        </w:rPr>
        <w:t>*</w:t>
      </w:r>
      <w:r w:rsidRPr="00322F3B">
        <w:t>ABN;</w:t>
      </w:r>
    </w:p>
    <w:p w14:paraId="72513C00" w14:textId="77777777" w:rsidR="0037072A" w:rsidRPr="00322F3B" w:rsidRDefault="0037072A" w:rsidP="0037072A">
      <w:pPr>
        <w:pStyle w:val="paragraph"/>
      </w:pPr>
      <w:r w:rsidRPr="00322F3B">
        <w:lastRenderedPageBreak/>
        <w:tab/>
      </w:r>
      <w:r w:rsidRPr="00322F3B">
        <w:tab/>
        <w:t>when the company lodges the income tax return and when the tax offset is due to be credited to the company.</w:t>
      </w:r>
    </w:p>
    <w:p w14:paraId="3177CA2E" w14:textId="77777777" w:rsidR="0037072A" w:rsidRPr="00322F3B" w:rsidRDefault="0037072A" w:rsidP="0037072A">
      <w:pPr>
        <w:pStyle w:val="subsection2"/>
      </w:pPr>
      <w:r w:rsidRPr="00322F3B">
        <w:t xml:space="preserve">The claim referred to in </w:t>
      </w:r>
      <w:r w:rsidR="00825006" w:rsidRPr="00322F3B">
        <w:t>paragraph (</w:t>
      </w:r>
      <w:r w:rsidRPr="00322F3B">
        <w:t>d) is irrevocable.</w:t>
      </w:r>
    </w:p>
    <w:p w14:paraId="5B941C0E" w14:textId="58C4D8B7" w:rsidR="0037072A" w:rsidRPr="00322F3B" w:rsidRDefault="0037072A" w:rsidP="0037072A">
      <w:pPr>
        <w:pStyle w:val="notetext"/>
      </w:pPr>
      <w:r w:rsidRPr="00322F3B">
        <w:t>Note:</w:t>
      </w:r>
      <w:r w:rsidRPr="00322F3B">
        <w:tab/>
        <w:t>The location offset is a refundable tax offset: see section</w:t>
      </w:r>
      <w:r w:rsidR="00825006" w:rsidRPr="00322F3B">
        <w:t> </w:t>
      </w:r>
      <w:r w:rsidRPr="00322F3B">
        <w:t>67</w:t>
      </w:r>
      <w:r w:rsidR="009953FD">
        <w:noBreakHyphen/>
      </w:r>
      <w:r w:rsidRPr="00322F3B">
        <w:t>23.</w:t>
      </w:r>
    </w:p>
    <w:p w14:paraId="5C051AA7" w14:textId="77777777" w:rsidR="0037072A" w:rsidRPr="00322F3B" w:rsidRDefault="0037072A" w:rsidP="0037072A">
      <w:pPr>
        <w:pStyle w:val="subsection"/>
      </w:pPr>
      <w:r w:rsidRPr="00322F3B">
        <w:tab/>
        <w:t>(2)</w:t>
      </w:r>
      <w:r w:rsidRPr="00322F3B">
        <w:tab/>
        <w:t>The company is not entitled to the location offset if:</w:t>
      </w:r>
    </w:p>
    <w:p w14:paraId="4ADC6324" w14:textId="037D2D57" w:rsidR="0037072A" w:rsidRPr="00322F3B" w:rsidRDefault="0037072A" w:rsidP="0037072A">
      <w:pPr>
        <w:pStyle w:val="paragraph"/>
      </w:pPr>
      <w:r w:rsidRPr="00322F3B">
        <w:tab/>
        <w:t>(a)</w:t>
      </w:r>
      <w:r w:rsidRPr="00322F3B">
        <w:tab/>
        <w:t xml:space="preserve">the company or someone else claims a deduction in relation to a unit of industrial property that relates to copyright in the </w:t>
      </w:r>
      <w:r w:rsidR="009953FD" w:rsidRPr="009953FD">
        <w:rPr>
          <w:position w:val="6"/>
          <w:sz w:val="16"/>
        </w:rPr>
        <w:t>*</w:t>
      </w:r>
      <w:r w:rsidRPr="00322F3B">
        <w:t>film under former Division</w:t>
      </w:r>
      <w:r w:rsidR="00825006" w:rsidRPr="00322F3B">
        <w:t> </w:t>
      </w:r>
      <w:r w:rsidRPr="00322F3B">
        <w:t xml:space="preserve">10B of Part III of the </w:t>
      </w:r>
      <w:r w:rsidRPr="00322F3B">
        <w:rPr>
          <w:i/>
        </w:rPr>
        <w:t>Income Tax Assessment Act 1936</w:t>
      </w:r>
      <w:r w:rsidRPr="00322F3B">
        <w:t>; or</w:t>
      </w:r>
    </w:p>
    <w:p w14:paraId="03D43A31" w14:textId="77777777" w:rsidR="0037072A" w:rsidRPr="00322F3B" w:rsidRDefault="0037072A" w:rsidP="0037072A">
      <w:pPr>
        <w:pStyle w:val="paragraph"/>
      </w:pPr>
      <w:r w:rsidRPr="00322F3B">
        <w:tab/>
        <w:t>(b)</w:t>
      </w:r>
      <w:r w:rsidRPr="00322F3B">
        <w:tab/>
        <w:t>a final certificate for the film has been issued at any time under former Division</w:t>
      </w:r>
      <w:r w:rsidR="00825006" w:rsidRPr="00322F3B">
        <w:t> </w:t>
      </w:r>
      <w:r w:rsidRPr="00322F3B">
        <w:t xml:space="preserve">10BA of Part III of the </w:t>
      </w:r>
      <w:r w:rsidRPr="00322F3B">
        <w:rPr>
          <w:i/>
        </w:rPr>
        <w:t>Income Tax Assessment Act 1936</w:t>
      </w:r>
      <w:r w:rsidRPr="00322F3B">
        <w:t xml:space="preserve"> (whether or not the certificate is still in force); or</w:t>
      </w:r>
    </w:p>
    <w:p w14:paraId="7FC922AB" w14:textId="200A6E23" w:rsidR="0037072A" w:rsidRPr="00322F3B" w:rsidRDefault="0037072A" w:rsidP="0037072A">
      <w:pPr>
        <w:pStyle w:val="paragraph"/>
      </w:pPr>
      <w:r w:rsidRPr="00322F3B">
        <w:tab/>
        <w:t>(c)</w:t>
      </w:r>
      <w:r w:rsidRPr="00322F3B">
        <w:tab/>
        <w:t xml:space="preserve">a certificate for the film has been issued at any time under </w:t>
      </w:r>
      <w:r w:rsidR="009F5D03" w:rsidRPr="00322F3B">
        <w:t>section 3</w:t>
      </w:r>
      <w:r w:rsidRPr="00322F3B">
        <w:t>76</w:t>
      </w:r>
      <w:r w:rsidR="009953FD">
        <w:noBreakHyphen/>
      </w:r>
      <w:r w:rsidRPr="00322F3B">
        <w:t>45 (certificate for the PDV offset) (whether or not the certificate is still in force); or</w:t>
      </w:r>
    </w:p>
    <w:p w14:paraId="6243F527" w14:textId="0AE24F56" w:rsidR="0037072A" w:rsidRPr="00322F3B" w:rsidRDefault="0037072A" w:rsidP="0037072A">
      <w:pPr>
        <w:pStyle w:val="paragraph"/>
      </w:pPr>
      <w:r w:rsidRPr="00322F3B">
        <w:tab/>
        <w:t>(d)</w:t>
      </w:r>
      <w:r w:rsidRPr="00322F3B">
        <w:tab/>
        <w:t>a certificate for the film has been issued at any time under section376</w:t>
      </w:r>
      <w:r w:rsidR="009953FD">
        <w:noBreakHyphen/>
      </w:r>
      <w:r w:rsidRPr="00322F3B">
        <w:t>65 (certificate for the producer offset) (whether or not the certificate is still in force).</w:t>
      </w:r>
    </w:p>
    <w:p w14:paraId="6420BCE5" w14:textId="4E98C216" w:rsidR="0037072A" w:rsidRPr="00322F3B" w:rsidRDefault="0037072A" w:rsidP="0037072A">
      <w:pPr>
        <w:pStyle w:val="ActHead5"/>
      </w:pPr>
      <w:bookmarkStart w:id="373" w:name="_Toc201755848"/>
      <w:r w:rsidRPr="00322F3B">
        <w:rPr>
          <w:rStyle w:val="CharSectno"/>
        </w:rPr>
        <w:t>376</w:t>
      </w:r>
      <w:r w:rsidR="009953FD">
        <w:rPr>
          <w:rStyle w:val="CharSectno"/>
        </w:rPr>
        <w:noBreakHyphen/>
      </w:r>
      <w:r w:rsidRPr="00322F3B">
        <w:rPr>
          <w:rStyle w:val="CharSectno"/>
        </w:rPr>
        <w:t>15</w:t>
      </w:r>
      <w:r w:rsidRPr="00322F3B">
        <w:t xml:space="preserve">  Amount of the location offset</w:t>
      </w:r>
      <w:bookmarkEnd w:id="373"/>
    </w:p>
    <w:p w14:paraId="56FB9454" w14:textId="01DCFCC0" w:rsidR="0037072A" w:rsidRPr="00322F3B" w:rsidRDefault="0037072A" w:rsidP="0037072A">
      <w:pPr>
        <w:pStyle w:val="subsection"/>
      </w:pPr>
      <w:r w:rsidRPr="00322F3B">
        <w:tab/>
      </w:r>
      <w:r w:rsidRPr="00322F3B">
        <w:tab/>
        <w:t xml:space="preserve">The amount of the location offset is </w:t>
      </w:r>
      <w:r w:rsidR="005A6B4E" w:rsidRPr="00E13507">
        <w:t>30%</w:t>
      </w:r>
      <w:r w:rsidRPr="00322F3B">
        <w:t xml:space="preserve"> of 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30).</w:t>
      </w:r>
    </w:p>
    <w:p w14:paraId="0C762D04" w14:textId="29B590EF" w:rsidR="0037072A" w:rsidRPr="00322F3B" w:rsidRDefault="0037072A" w:rsidP="0037072A">
      <w:pPr>
        <w:pStyle w:val="ActHead5"/>
      </w:pPr>
      <w:bookmarkStart w:id="374" w:name="_Toc201755849"/>
      <w:r w:rsidRPr="00322F3B">
        <w:rPr>
          <w:rStyle w:val="CharSectno"/>
        </w:rPr>
        <w:t>376</w:t>
      </w:r>
      <w:r w:rsidR="009953FD">
        <w:rPr>
          <w:rStyle w:val="CharSectno"/>
        </w:rPr>
        <w:noBreakHyphen/>
      </w:r>
      <w:r w:rsidRPr="00322F3B">
        <w:rPr>
          <w:rStyle w:val="CharSectno"/>
        </w:rPr>
        <w:t>20</w:t>
      </w:r>
      <w:r w:rsidRPr="00322F3B">
        <w:t xml:space="preserve">  Minister must issue certificate for a film for the location offset</w:t>
      </w:r>
      <w:bookmarkEnd w:id="374"/>
    </w:p>
    <w:p w14:paraId="2CA9A568" w14:textId="671217A8"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Pr="00322F3B">
        <w:t xml:space="preserve">Arts Minister must issue a certificate to a company for a </w:t>
      </w:r>
      <w:r w:rsidR="009953FD" w:rsidRPr="009953FD">
        <w:rPr>
          <w:position w:val="6"/>
          <w:sz w:val="16"/>
        </w:rPr>
        <w:t>*</w:t>
      </w:r>
      <w:r w:rsidRPr="00322F3B">
        <w:t xml:space="preserve">film in relation to the location offset if the Minister is satisfied that the conditions in </w:t>
      </w:r>
      <w:r w:rsidR="00825006" w:rsidRPr="00322F3B">
        <w:t>subsections (</w:t>
      </w:r>
      <w:r w:rsidRPr="00322F3B">
        <w:t>2), (3)</w:t>
      </w:r>
      <w:r w:rsidR="005A6B4E" w:rsidRPr="00E13507">
        <w:t>, (5), (7) and (8)</w:t>
      </w:r>
      <w:r w:rsidR="005A6B4E">
        <w:t xml:space="preserve"> </w:t>
      </w:r>
      <w:r w:rsidRPr="00322F3B">
        <w:t>are met.</w:t>
      </w:r>
    </w:p>
    <w:p w14:paraId="033B4E0B" w14:textId="63254682" w:rsidR="005A6B4E" w:rsidRPr="00E13507" w:rsidRDefault="005A6B4E" w:rsidP="005A6B4E">
      <w:pPr>
        <w:pStyle w:val="notetext"/>
      </w:pPr>
      <w:r w:rsidRPr="00E13507">
        <w:t>Note:</w:t>
      </w:r>
      <w:r w:rsidRPr="00E13507">
        <w:tab/>
        <w:t>The Minister may require the company to provide information to the Minister before issuing the certificate: see section 376</w:t>
      </w:r>
      <w:r w:rsidR="009953FD">
        <w:noBreakHyphen/>
      </w:r>
      <w:r w:rsidRPr="00E13507">
        <w:t>32.</w:t>
      </w:r>
    </w:p>
    <w:p w14:paraId="152DA582" w14:textId="77777777" w:rsidR="0037072A" w:rsidRPr="00322F3B" w:rsidRDefault="0037072A" w:rsidP="0037072A">
      <w:pPr>
        <w:pStyle w:val="SubsectionHead"/>
      </w:pPr>
      <w:r w:rsidRPr="00322F3B">
        <w:lastRenderedPageBreak/>
        <w:t>Type of film</w:t>
      </w:r>
    </w:p>
    <w:p w14:paraId="133337D6" w14:textId="77777777" w:rsidR="0037072A" w:rsidRPr="00322F3B" w:rsidRDefault="0037072A" w:rsidP="0037072A">
      <w:pPr>
        <w:pStyle w:val="subsection"/>
      </w:pPr>
      <w:r w:rsidRPr="00322F3B">
        <w:tab/>
        <w:t>(2)</w:t>
      </w:r>
      <w:r w:rsidRPr="00322F3B">
        <w:tab/>
        <w:t>The conditions in this subsection are that:</w:t>
      </w:r>
    </w:p>
    <w:p w14:paraId="2EF1BB6D" w14:textId="12EE21B0"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film was produced for:</w:t>
      </w:r>
    </w:p>
    <w:p w14:paraId="0AAFFE4C" w14:textId="77777777" w:rsidR="0037072A" w:rsidRPr="00322F3B" w:rsidRDefault="0037072A" w:rsidP="0037072A">
      <w:pPr>
        <w:pStyle w:val="paragraphsub"/>
      </w:pPr>
      <w:r w:rsidRPr="00322F3B">
        <w:tab/>
        <w:t>(i)</w:t>
      </w:r>
      <w:r w:rsidRPr="00322F3B">
        <w:tab/>
        <w:t xml:space="preserve">exhibition to the public in cinemas or by way of television broadcasting (including broadcasting by way of the delivery of a television program by a broadcasting service within the meaning of the </w:t>
      </w:r>
      <w:r w:rsidRPr="00322F3B">
        <w:rPr>
          <w:i/>
        </w:rPr>
        <w:t>Broadcasting Services Act 1992</w:t>
      </w:r>
      <w:r w:rsidRPr="00322F3B">
        <w:t>); or</w:t>
      </w:r>
    </w:p>
    <w:p w14:paraId="1CBB57D8" w14:textId="77777777" w:rsidR="0037072A" w:rsidRPr="00322F3B" w:rsidRDefault="0037072A" w:rsidP="0037072A">
      <w:pPr>
        <w:pStyle w:val="paragraphsub"/>
      </w:pPr>
      <w:r w:rsidRPr="00322F3B">
        <w:tab/>
        <w:t>(ii)</w:t>
      </w:r>
      <w:r w:rsidRPr="00322F3B">
        <w:tab/>
        <w:t>distribution to the public as a video recording (whether on video tapes, digital video disks or otherwise); and</w:t>
      </w:r>
    </w:p>
    <w:p w14:paraId="5A25AFB7" w14:textId="77777777" w:rsidR="0037072A" w:rsidRPr="00322F3B" w:rsidRDefault="0037072A" w:rsidP="0037072A">
      <w:pPr>
        <w:pStyle w:val="paragraph"/>
      </w:pPr>
      <w:r w:rsidRPr="00322F3B">
        <w:tab/>
        <w:t>(b)</w:t>
      </w:r>
      <w:r w:rsidRPr="00322F3B">
        <w:tab/>
        <w:t>the film is:</w:t>
      </w:r>
    </w:p>
    <w:p w14:paraId="72D2ECCC" w14:textId="123004C2"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feature film or a film of a like nature; or</w:t>
      </w:r>
    </w:p>
    <w:p w14:paraId="20D34ED7" w14:textId="5E85997C" w:rsidR="0037072A" w:rsidRPr="00322F3B" w:rsidRDefault="0037072A" w:rsidP="0037072A">
      <w:pPr>
        <w:pStyle w:val="paragraphsub"/>
      </w:pPr>
      <w:r w:rsidRPr="00322F3B">
        <w:tab/>
        <w:t>(ii)</w:t>
      </w:r>
      <w:r w:rsidRPr="00322F3B">
        <w:tab/>
        <w:t>a mini</w:t>
      </w:r>
      <w:r w:rsidR="009953FD">
        <w:noBreakHyphen/>
      </w:r>
      <w:r w:rsidRPr="00322F3B">
        <w:t>series of television drama; or</w:t>
      </w:r>
    </w:p>
    <w:p w14:paraId="658443FA" w14:textId="77777777" w:rsidR="0037072A" w:rsidRPr="00322F3B" w:rsidRDefault="0037072A" w:rsidP="0037072A">
      <w:pPr>
        <w:pStyle w:val="paragraphsub"/>
      </w:pPr>
      <w:r w:rsidRPr="00322F3B">
        <w:tab/>
        <w:t>(iii)</w:t>
      </w:r>
      <w:r w:rsidRPr="00322F3B">
        <w:tab/>
        <w:t xml:space="preserve">a television series that is not covered by </w:t>
      </w:r>
      <w:r w:rsidR="00825006" w:rsidRPr="00322F3B">
        <w:t>subparagraph (</w:t>
      </w:r>
      <w:r w:rsidRPr="00322F3B">
        <w:t>i) or (ii); and</w:t>
      </w:r>
    </w:p>
    <w:p w14:paraId="1E30BEAA" w14:textId="77777777" w:rsidR="0037072A" w:rsidRPr="00322F3B" w:rsidRDefault="0037072A" w:rsidP="0037072A">
      <w:pPr>
        <w:pStyle w:val="paragraph"/>
      </w:pPr>
      <w:r w:rsidRPr="00322F3B">
        <w:tab/>
        <w:t>(c)</w:t>
      </w:r>
      <w:r w:rsidRPr="00322F3B">
        <w:tab/>
        <w:t>the film is not, or is not to a substantial extent:</w:t>
      </w:r>
    </w:p>
    <w:p w14:paraId="4F0F485D" w14:textId="62997EF1" w:rsidR="0037072A" w:rsidRPr="00322F3B" w:rsidRDefault="0037072A" w:rsidP="0037072A">
      <w:pPr>
        <w:pStyle w:val="paragraphsub"/>
      </w:pPr>
      <w:r w:rsidRPr="00322F3B">
        <w:tab/>
        <w:t>(i)</w:t>
      </w:r>
      <w:r w:rsidRPr="00322F3B">
        <w:tab/>
        <w:t xml:space="preserve">if the film is covered by </w:t>
      </w:r>
      <w:r w:rsidR="00825006" w:rsidRPr="00322F3B">
        <w:t>subparagraph (</w:t>
      </w:r>
      <w:r w:rsidRPr="00322F3B">
        <w:t xml:space="preserve">b)(i) or (ii)—a </w:t>
      </w:r>
      <w:r w:rsidR="009953FD" w:rsidRPr="009953FD">
        <w:rPr>
          <w:position w:val="6"/>
          <w:sz w:val="16"/>
        </w:rPr>
        <w:t>*</w:t>
      </w:r>
      <w:r w:rsidRPr="00322F3B">
        <w:t>documentary; or</w:t>
      </w:r>
    </w:p>
    <w:p w14:paraId="1857F200" w14:textId="77777777" w:rsidR="0037072A" w:rsidRPr="00322F3B" w:rsidRDefault="0037072A" w:rsidP="0037072A">
      <w:pPr>
        <w:pStyle w:val="paragraphsub"/>
      </w:pPr>
      <w:r w:rsidRPr="00322F3B">
        <w:tab/>
        <w:t>(ii)</w:t>
      </w:r>
      <w:r w:rsidRPr="00322F3B">
        <w:tab/>
        <w:t>a film for exhibition as an advertising program or a commercial; or</w:t>
      </w:r>
    </w:p>
    <w:p w14:paraId="00EBB828" w14:textId="77777777" w:rsidR="0037072A" w:rsidRPr="00322F3B" w:rsidRDefault="0037072A" w:rsidP="0037072A">
      <w:pPr>
        <w:pStyle w:val="paragraphsub"/>
      </w:pPr>
      <w:r w:rsidRPr="00322F3B">
        <w:tab/>
        <w:t>(iii)</w:t>
      </w:r>
      <w:r w:rsidRPr="00322F3B">
        <w:tab/>
        <w:t>a film for exhibition as a discussion program, a quiz program, game show, a panel program, a variety program or a program of a like nature; or</w:t>
      </w:r>
    </w:p>
    <w:p w14:paraId="6E0474F3" w14:textId="77777777" w:rsidR="0037072A" w:rsidRPr="00322F3B" w:rsidRDefault="0037072A" w:rsidP="0037072A">
      <w:pPr>
        <w:pStyle w:val="paragraphsub"/>
      </w:pPr>
      <w:r w:rsidRPr="00322F3B">
        <w:tab/>
        <w:t>(iv)</w:t>
      </w:r>
      <w:r w:rsidRPr="00322F3B">
        <w:tab/>
        <w:t>a film of a public event; or</w:t>
      </w:r>
    </w:p>
    <w:p w14:paraId="3C0784BE" w14:textId="77777777" w:rsidR="0037072A" w:rsidRPr="00322F3B" w:rsidRDefault="0037072A" w:rsidP="0037072A">
      <w:pPr>
        <w:pStyle w:val="paragraphsub"/>
      </w:pPr>
      <w:r w:rsidRPr="00322F3B">
        <w:tab/>
        <w:t>(v)</w:t>
      </w:r>
      <w:r w:rsidRPr="00322F3B">
        <w:tab/>
        <w:t xml:space="preserve">if the film is covered by </w:t>
      </w:r>
      <w:r w:rsidR="00825006" w:rsidRPr="00322F3B">
        <w:t>subparagraph (</w:t>
      </w:r>
      <w:r w:rsidRPr="00322F3B">
        <w:t>b)(i) or (ii)—a film forming part of a drama program series that is, or is intended to be, of a continuing nature; or</w:t>
      </w:r>
    </w:p>
    <w:p w14:paraId="077C32C9" w14:textId="77777777" w:rsidR="0037072A" w:rsidRPr="00322F3B" w:rsidRDefault="0037072A" w:rsidP="0037072A">
      <w:pPr>
        <w:pStyle w:val="paragraphsub"/>
      </w:pPr>
      <w:r w:rsidRPr="00322F3B">
        <w:tab/>
        <w:t>(vi)</w:t>
      </w:r>
      <w:r w:rsidRPr="00322F3B">
        <w:tab/>
        <w:t>a training film; or</w:t>
      </w:r>
    </w:p>
    <w:p w14:paraId="42B5009E" w14:textId="77777777" w:rsidR="0037072A" w:rsidRPr="00322F3B" w:rsidRDefault="0037072A" w:rsidP="0037072A">
      <w:pPr>
        <w:pStyle w:val="paragraphsub"/>
      </w:pPr>
      <w:r w:rsidRPr="00322F3B">
        <w:tab/>
        <w:t>(vii)</w:t>
      </w:r>
      <w:r w:rsidRPr="00322F3B">
        <w:tab/>
        <w:t xml:space="preserve">a computer game (within the meaning of the </w:t>
      </w:r>
      <w:r w:rsidRPr="00322F3B">
        <w:rPr>
          <w:i/>
        </w:rPr>
        <w:t>Classification (Publications, Films and Computer Games) Act 1995</w:t>
      </w:r>
      <w:r w:rsidRPr="00322F3B">
        <w:t>).</w:t>
      </w:r>
    </w:p>
    <w:p w14:paraId="34E57EB2" w14:textId="77777777" w:rsidR="0037072A" w:rsidRPr="00322F3B" w:rsidRDefault="0037072A" w:rsidP="0037072A">
      <w:pPr>
        <w:pStyle w:val="SubsectionHead"/>
      </w:pPr>
      <w:r w:rsidRPr="00322F3B">
        <w:t>Television series</w:t>
      </w:r>
    </w:p>
    <w:p w14:paraId="633A4F93" w14:textId="77777777" w:rsidR="0037072A" w:rsidRPr="00322F3B" w:rsidRDefault="0037072A" w:rsidP="0037072A">
      <w:pPr>
        <w:pStyle w:val="subsection"/>
      </w:pPr>
      <w:r w:rsidRPr="00322F3B">
        <w:tab/>
        <w:t>(3)</w:t>
      </w:r>
      <w:r w:rsidRPr="00322F3B">
        <w:tab/>
        <w:t>The conditions in this subsection are that:</w:t>
      </w:r>
    </w:p>
    <w:p w14:paraId="4F0B9D3B" w14:textId="00F98168" w:rsidR="0037072A" w:rsidRPr="00322F3B" w:rsidRDefault="0037072A" w:rsidP="0037072A">
      <w:pPr>
        <w:pStyle w:val="paragraph"/>
      </w:pPr>
      <w:r w:rsidRPr="00322F3B">
        <w:lastRenderedPageBreak/>
        <w:tab/>
        <w:t>(a)</w:t>
      </w:r>
      <w:r w:rsidRPr="00322F3B">
        <w:tab/>
        <w:t xml:space="preserve">if the </w:t>
      </w:r>
      <w:r w:rsidR="009953FD" w:rsidRPr="009953FD">
        <w:rPr>
          <w:position w:val="6"/>
          <w:sz w:val="16"/>
        </w:rPr>
        <w:t>*</w:t>
      </w:r>
      <w:r w:rsidRPr="00322F3B">
        <w:t xml:space="preserve">film is a television series that is not covered by </w:t>
      </w:r>
      <w:r w:rsidR="00825006" w:rsidRPr="00322F3B">
        <w:t>subparagraph (</w:t>
      </w:r>
      <w:r w:rsidRPr="00322F3B">
        <w:t>2)(b)(i) or (ii), it is made up of 2 or more episodes that:</w:t>
      </w:r>
    </w:p>
    <w:p w14:paraId="0B9BD0AE" w14:textId="77777777" w:rsidR="0037072A" w:rsidRPr="00322F3B" w:rsidRDefault="0037072A" w:rsidP="0037072A">
      <w:pPr>
        <w:pStyle w:val="paragraphsub"/>
      </w:pPr>
      <w:r w:rsidRPr="00322F3B">
        <w:tab/>
        <w:t>(i)</w:t>
      </w:r>
      <w:r w:rsidRPr="00322F3B">
        <w:tab/>
        <w:t>are produced wholly or principally for exhibition to the public on television under a single title; and</w:t>
      </w:r>
    </w:p>
    <w:p w14:paraId="73A15A6E" w14:textId="77777777" w:rsidR="0037072A" w:rsidRPr="00322F3B" w:rsidRDefault="0037072A" w:rsidP="0037072A">
      <w:pPr>
        <w:pStyle w:val="paragraphsub"/>
      </w:pPr>
      <w:r w:rsidRPr="00322F3B">
        <w:tab/>
        <w:t>(ii)</w:t>
      </w:r>
      <w:r w:rsidRPr="00322F3B">
        <w:tab/>
        <w:t>contain a common theme or themes; and</w:t>
      </w:r>
    </w:p>
    <w:p w14:paraId="10172925" w14:textId="77777777" w:rsidR="0037072A" w:rsidRPr="00322F3B" w:rsidRDefault="0037072A" w:rsidP="0037072A">
      <w:pPr>
        <w:pStyle w:val="paragraphsub"/>
      </w:pPr>
      <w:r w:rsidRPr="00322F3B">
        <w:tab/>
        <w:t>(iii)</w:t>
      </w:r>
      <w:r w:rsidRPr="00322F3B">
        <w:tab/>
        <w:t>contain dramatic elements that form a narrative structure; and</w:t>
      </w:r>
    </w:p>
    <w:p w14:paraId="63923B98" w14:textId="77777777" w:rsidR="0037072A" w:rsidRPr="00322F3B" w:rsidRDefault="0037072A" w:rsidP="0037072A">
      <w:pPr>
        <w:pStyle w:val="paragraphsub"/>
      </w:pPr>
      <w:r w:rsidRPr="00322F3B">
        <w:tab/>
        <w:t>(iv)</w:t>
      </w:r>
      <w:r w:rsidRPr="00322F3B">
        <w:tab/>
        <w:t>are produced wholly or principally</w:t>
      </w:r>
      <w:r w:rsidRPr="00322F3B">
        <w:rPr>
          <w:i/>
        </w:rPr>
        <w:t xml:space="preserve"> </w:t>
      </w:r>
      <w:r w:rsidRPr="00322F3B">
        <w:t>for exhibition together, for a national market or national markets; and</w:t>
      </w:r>
    </w:p>
    <w:p w14:paraId="7C05172C" w14:textId="77777777" w:rsidR="0037072A" w:rsidRPr="00322F3B" w:rsidRDefault="0037072A" w:rsidP="0037072A">
      <w:pPr>
        <w:pStyle w:val="noteToPara"/>
      </w:pPr>
      <w:r w:rsidRPr="00322F3B">
        <w:t>Note:</w:t>
      </w:r>
      <w:r w:rsidRPr="00322F3B">
        <w:tab/>
        <w:t>A documentary can be a television series.</w:t>
      </w:r>
    </w:p>
    <w:p w14:paraId="6A56F4D5" w14:textId="77777777" w:rsidR="0037072A" w:rsidRPr="00322F3B" w:rsidRDefault="0037072A" w:rsidP="0037072A">
      <w:pPr>
        <w:pStyle w:val="paragraph"/>
      </w:pPr>
      <w:r w:rsidRPr="00322F3B">
        <w:tab/>
        <w:t>(b)</w:t>
      </w:r>
      <w:r w:rsidRPr="00322F3B">
        <w:tab/>
        <w:t xml:space="preserve">if the film is a television series that is not covered by </w:t>
      </w:r>
      <w:r w:rsidR="00825006" w:rsidRPr="00322F3B">
        <w:t>subparagraph (</w:t>
      </w:r>
      <w:r w:rsidRPr="00322F3B">
        <w:t>2)(b)(i) or (ii):</w:t>
      </w:r>
    </w:p>
    <w:p w14:paraId="24FB8757" w14:textId="5E9E606A" w:rsidR="0037072A" w:rsidRPr="00322F3B" w:rsidRDefault="0037072A" w:rsidP="0037072A">
      <w:pPr>
        <w:pStyle w:val="paragraphsub"/>
      </w:pPr>
      <w:r w:rsidRPr="00322F3B">
        <w:tab/>
        <w:t>(i)</w:t>
      </w:r>
      <w:r w:rsidRPr="00322F3B">
        <w:tab/>
        <w:t xml:space="preserve">for a television series that is predominantly a digital animation or other animation—the </w:t>
      </w:r>
      <w:r w:rsidR="009953FD" w:rsidRPr="009953FD">
        <w:rPr>
          <w:position w:val="6"/>
          <w:sz w:val="16"/>
        </w:rPr>
        <w:t>*</w:t>
      </w:r>
      <w:r w:rsidRPr="00322F3B">
        <w:t>making of the television series (other than a pilot episode, if any, or activities mentioned in paragraph</w:t>
      </w:r>
      <w:r w:rsidR="00825006" w:rsidRPr="00322F3B">
        <w:t> </w:t>
      </w:r>
      <w:r w:rsidRPr="00322F3B">
        <w:t>376</w:t>
      </w:r>
      <w:r w:rsidR="009953FD">
        <w:noBreakHyphen/>
      </w:r>
      <w:r w:rsidRPr="00322F3B">
        <w:t>125(3)(a)) takes place within a period of not longer than 36 months; or</w:t>
      </w:r>
    </w:p>
    <w:p w14:paraId="6083E706" w14:textId="77777777" w:rsidR="0037072A" w:rsidRPr="00322F3B" w:rsidRDefault="0037072A" w:rsidP="0037072A">
      <w:pPr>
        <w:pStyle w:val="paragraphsub"/>
      </w:pPr>
      <w:r w:rsidRPr="00322F3B">
        <w:tab/>
        <w:t>(ii)</w:t>
      </w:r>
      <w:r w:rsidRPr="00322F3B">
        <w:tab/>
        <w:t>otherwise—all principal photography for the television series (other than a pilot episode, if any) takes place within a period of not longer than 12 months; and</w:t>
      </w:r>
    </w:p>
    <w:p w14:paraId="3F42C9E4" w14:textId="77777777" w:rsidR="0037072A" w:rsidRPr="00322F3B" w:rsidRDefault="0037072A" w:rsidP="0037072A">
      <w:pPr>
        <w:pStyle w:val="paragraph"/>
      </w:pPr>
      <w:r w:rsidRPr="00322F3B">
        <w:tab/>
        <w:t>(c)</w:t>
      </w:r>
      <w:r w:rsidRPr="00322F3B">
        <w:tab/>
        <w:t xml:space="preserve">if the film is a television series that is not covered by </w:t>
      </w:r>
      <w:r w:rsidR="00825006" w:rsidRPr="00322F3B">
        <w:t>subparagraph (</w:t>
      </w:r>
      <w:r w:rsidRPr="00322F3B">
        <w:t xml:space="preserve">2)(b)(i) or (ii)—the amount worked out for the film under </w:t>
      </w:r>
      <w:r w:rsidR="00825006" w:rsidRPr="00322F3B">
        <w:t>subsection (</w:t>
      </w:r>
      <w:r w:rsidRPr="00322F3B">
        <w:t xml:space="preserve">6) is at least </w:t>
      </w:r>
      <w:r w:rsidR="005A6B4E" w:rsidRPr="00E13507">
        <w:t>$1.5 million</w:t>
      </w:r>
      <w:r w:rsidRPr="00322F3B">
        <w:t>.</w:t>
      </w:r>
    </w:p>
    <w:p w14:paraId="0047FB36" w14:textId="1326EBEA" w:rsidR="0037072A" w:rsidRPr="00322F3B" w:rsidRDefault="0037072A" w:rsidP="0037072A">
      <w:pPr>
        <w:pStyle w:val="subsection"/>
      </w:pPr>
      <w:r w:rsidRPr="00322F3B">
        <w:tab/>
        <w:t>(4)</w:t>
      </w:r>
      <w:r w:rsidRPr="00322F3B">
        <w:tab/>
        <w:t xml:space="preserve">To avoid doubt, and without limiting </w:t>
      </w:r>
      <w:r w:rsidR="00825006" w:rsidRPr="00322F3B">
        <w:t>subparagraph (</w:t>
      </w:r>
      <w:r w:rsidRPr="00322F3B">
        <w:t xml:space="preserve">3)(a)(iii), a </w:t>
      </w:r>
      <w:r w:rsidR="009953FD" w:rsidRPr="009953FD">
        <w:rPr>
          <w:position w:val="6"/>
          <w:sz w:val="16"/>
        </w:rPr>
        <w:t>*</w:t>
      </w:r>
      <w:r w:rsidRPr="00322F3B">
        <w:t>film satisfies the requirement in that subparagraph if:</w:t>
      </w:r>
    </w:p>
    <w:p w14:paraId="647CEFC0" w14:textId="77777777" w:rsidR="0037072A" w:rsidRPr="00322F3B" w:rsidRDefault="0037072A" w:rsidP="0037072A">
      <w:pPr>
        <w:pStyle w:val="paragraph"/>
      </w:pPr>
      <w:r w:rsidRPr="00322F3B">
        <w:tab/>
        <w:t>(a)</w:t>
      </w:r>
      <w:r w:rsidRPr="00322F3B">
        <w:tab/>
        <w:t>the sole or dominant purpose of the film is to depict actual events, people or situations; and</w:t>
      </w:r>
    </w:p>
    <w:p w14:paraId="28068E3E" w14:textId="77777777" w:rsidR="0037072A" w:rsidRPr="00322F3B" w:rsidRDefault="0037072A" w:rsidP="0037072A">
      <w:pPr>
        <w:pStyle w:val="paragraph"/>
      </w:pPr>
      <w:r w:rsidRPr="00322F3B">
        <w:tab/>
        <w:t>(b)</w:t>
      </w:r>
      <w:r w:rsidRPr="00322F3B">
        <w:tab/>
        <w:t>the film depicts those events, people or situations in a dramatic or entertaining way, with a heavy emphasis on dramatic impact or entertainment value.</w:t>
      </w:r>
    </w:p>
    <w:p w14:paraId="1E8B9B32" w14:textId="77777777" w:rsidR="0037072A" w:rsidRPr="00322F3B" w:rsidRDefault="0037072A" w:rsidP="0037072A">
      <w:pPr>
        <w:pStyle w:val="SubsectionHead"/>
      </w:pPr>
      <w:r w:rsidRPr="00322F3B">
        <w:t>Conditions relating to expenditure thresholds</w:t>
      </w:r>
    </w:p>
    <w:p w14:paraId="6CCD8941" w14:textId="77777777" w:rsidR="0037072A" w:rsidRPr="00322F3B" w:rsidRDefault="0037072A" w:rsidP="0037072A">
      <w:pPr>
        <w:pStyle w:val="subsection"/>
      </w:pPr>
      <w:r w:rsidRPr="00322F3B">
        <w:tab/>
        <w:t>(5)</w:t>
      </w:r>
      <w:r w:rsidRPr="00322F3B">
        <w:tab/>
        <w:t>The conditions in this subsection are that:</w:t>
      </w:r>
    </w:p>
    <w:p w14:paraId="24177661" w14:textId="4680DDDE" w:rsidR="0037072A" w:rsidRPr="00322F3B" w:rsidRDefault="0037072A" w:rsidP="0037072A">
      <w:pPr>
        <w:pStyle w:val="paragraph"/>
      </w:pPr>
      <w:r w:rsidRPr="00322F3B">
        <w:lastRenderedPageBreak/>
        <w:tab/>
        <w:t>(a)</w:t>
      </w:r>
      <w:r w:rsidRPr="00322F3B">
        <w:tab/>
        <w:t xml:space="preserve">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 xml:space="preserve">30) is at least </w:t>
      </w:r>
      <w:r w:rsidR="005A6B4E" w:rsidRPr="00E13507">
        <w:t>$20 million</w:t>
      </w:r>
      <w:r w:rsidRPr="00322F3B">
        <w:t>; and</w:t>
      </w:r>
    </w:p>
    <w:p w14:paraId="33253324" w14:textId="77777777" w:rsidR="0037072A" w:rsidRPr="00322F3B" w:rsidRDefault="0037072A" w:rsidP="0037072A">
      <w:pPr>
        <w:pStyle w:val="paragraph"/>
      </w:pPr>
      <w:r w:rsidRPr="00322F3B">
        <w:tab/>
        <w:t>(c)</w:t>
      </w:r>
      <w:r w:rsidRPr="00322F3B">
        <w:tab/>
        <w:t>the company either carried out, or made the arrangements for the carrying out of, all the activities in Australia that were necessary for the making of the film.</w:t>
      </w:r>
    </w:p>
    <w:p w14:paraId="3527C5FE" w14:textId="07F37883" w:rsidR="0037072A" w:rsidRPr="00322F3B" w:rsidRDefault="0037072A" w:rsidP="0037072A">
      <w:pPr>
        <w:pStyle w:val="notetext"/>
      </w:pPr>
      <w:r w:rsidRPr="00322F3B">
        <w:t>Note:</w:t>
      </w:r>
      <w:r w:rsidRPr="00322F3B">
        <w:tab/>
        <w:t xml:space="preserve">The operation of </w:t>
      </w:r>
      <w:r w:rsidR="00825006" w:rsidRPr="00322F3B">
        <w:t>paragraph (</w:t>
      </w:r>
      <w:r w:rsidRPr="00322F3B">
        <w:t>c) is affected by paragraph</w:t>
      </w:r>
      <w:r w:rsidR="00825006" w:rsidRPr="00322F3B">
        <w:t> </w:t>
      </w:r>
      <w:r w:rsidRPr="00322F3B">
        <w:t>376</w:t>
      </w:r>
      <w:r w:rsidR="009953FD">
        <w:noBreakHyphen/>
      </w:r>
      <w:r w:rsidRPr="00322F3B">
        <w:t>180(1)(d) (which deals with the situation where one company takes over the making of a film from another company).</w:t>
      </w:r>
    </w:p>
    <w:p w14:paraId="51E379EA" w14:textId="36CD1F83" w:rsidR="0037072A" w:rsidRPr="00322F3B" w:rsidRDefault="0037072A" w:rsidP="0037072A">
      <w:pPr>
        <w:pStyle w:val="subsection"/>
      </w:pPr>
      <w:r w:rsidRPr="00322F3B">
        <w:tab/>
        <w:t>(6)</w:t>
      </w:r>
      <w:r w:rsidRPr="00322F3B">
        <w:tab/>
        <w:t xml:space="preserve">For the purposes of </w:t>
      </w:r>
      <w:r w:rsidR="00825006" w:rsidRPr="00322F3B">
        <w:t>paragraph (</w:t>
      </w:r>
      <w:r w:rsidRPr="00322F3B">
        <w:t xml:space="preserve">3)(c), the amount for a </w:t>
      </w:r>
      <w:r w:rsidR="009953FD" w:rsidRPr="009953FD">
        <w:rPr>
          <w:position w:val="6"/>
          <w:sz w:val="16"/>
        </w:rPr>
        <w:t>*</w:t>
      </w:r>
      <w:r w:rsidRPr="00322F3B">
        <w:t>film is worked out by using the formula:</w:t>
      </w:r>
    </w:p>
    <w:p w14:paraId="1EC8DB47" w14:textId="77777777" w:rsidR="0037072A" w:rsidRPr="00322F3B" w:rsidRDefault="0037072A" w:rsidP="0037072A">
      <w:pPr>
        <w:pStyle w:val="Formula"/>
      </w:pPr>
      <w:r w:rsidRPr="00322F3B">
        <w:rPr>
          <w:noProof/>
        </w:rPr>
        <w:drawing>
          <wp:inline distT="0" distB="0" distL="0" distR="0" wp14:anchorId="5C60AC1D" wp14:editId="03B7B247">
            <wp:extent cx="1343025" cy="533400"/>
            <wp:effectExtent l="0" t="0" r="0" b="0"/>
            <wp:docPr id="40" name="Picture 40" descr="Start formula start fraction Total QAPE over Duration of film in hour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43025" cy="533400"/>
                    </a:xfrm>
                    <a:prstGeom prst="rect">
                      <a:avLst/>
                    </a:prstGeom>
                    <a:noFill/>
                    <a:ln>
                      <a:noFill/>
                    </a:ln>
                  </pic:spPr>
                </pic:pic>
              </a:graphicData>
            </a:graphic>
          </wp:inline>
        </w:drawing>
      </w:r>
    </w:p>
    <w:p w14:paraId="1A910165" w14:textId="77777777" w:rsidR="0037072A" w:rsidRPr="00322F3B" w:rsidRDefault="0037072A" w:rsidP="0037072A">
      <w:pPr>
        <w:pStyle w:val="subsection2"/>
      </w:pPr>
      <w:r w:rsidRPr="00322F3B">
        <w:t>where:</w:t>
      </w:r>
    </w:p>
    <w:p w14:paraId="47EF47EC" w14:textId="5DAF6F91" w:rsidR="0037072A" w:rsidRPr="00322F3B" w:rsidRDefault="0037072A" w:rsidP="0037072A">
      <w:pPr>
        <w:pStyle w:val="Definition"/>
      </w:pPr>
      <w:r w:rsidRPr="00322F3B">
        <w:rPr>
          <w:b/>
          <w:i/>
        </w:rPr>
        <w:t>duration of film in hours</w:t>
      </w:r>
      <w:r w:rsidRPr="00322F3B">
        <w:t xml:space="preserve"> means the total length of the </w:t>
      </w:r>
      <w:r w:rsidR="009953FD" w:rsidRPr="009953FD">
        <w:rPr>
          <w:position w:val="6"/>
          <w:sz w:val="16"/>
        </w:rPr>
        <w:t>*</w:t>
      </w:r>
      <w:r w:rsidRPr="00322F3B">
        <w:t>film, measured in hours.</w:t>
      </w:r>
    </w:p>
    <w:p w14:paraId="41A70678" w14:textId="68B2DDBE" w:rsidR="0037072A" w:rsidRPr="00322F3B" w:rsidRDefault="0037072A" w:rsidP="0037072A">
      <w:pPr>
        <w:pStyle w:val="Definition"/>
      </w:pPr>
      <w:r w:rsidRPr="00322F3B">
        <w:rPr>
          <w:b/>
          <w:i/>
        </w:rPr>
        <w:t>total QAPE</w:t>
      </w:r>
      <w:r w:rsidRPr="00322F3B">
        <w:t xml:space="preserve"> means 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30).</w:t>
      </w:r>
    </w:p>
    <w:p w14:paraId="3FB00C59" w14:textId="77777777" w:rsidR="005A6B4E" w:rsidRPr="00E13507" w:rsidRDefault="005A6B4E" w:rsidP="005A6B4E">
      <w:pPr>
        <w:pStyle w:val="SubsectionHead"/>
      </w:pPr>
      <w:r w:rsidRPr="00E13507">
        <w:t>Use of resident entities for post, digital and visual effects production</w:t>
      </w:r>
    </w:p>
    <w:p w14:paraId="5FD69B9B" w14:textId="77777777" w:rsidR="005A6B4E" w:rsidRPr="00E13507" w:rsidRDefault="005A6B4E" w:rsidP="005A6B4E">
      <w:pPr>
        <w:pStyle w:val="subsection"/>
      </w:pPr>
      <w:r w:rsidRPr="00E13507">
        <w:tab/>
        <w:t>(7)</w:t>
      </w:r>
      <w:r w:rsidRPr="00E13507">
        <w:tab/>
        <w:t>The condition in this subsection is that:</w:t>
      </w:r>
    </w:p>
    <w:p w14:paraId="471C6B04" w14:textId="70984682" w:rsidR="005A6B4E" w:rsidRPr="00E13507" w:rsidRDefault="005A6B4E" w:rsidP="005A6B4E">
      <w:pPr>
        <w:pStyle w:val="paragraph"/>
      </w:pPr>
      <w:r w:rsidRPr="00E13507">
        <w:tab/>
        <w:t>(a)</w:t>
      </w:r>
      <w:r w:rsidRPr="00E13507">
        <w:tab/>
        <w:t xml:space="preserve">the company has entered into a contract for the provision of some or all of the </w:t>
      </w:r>
      <w:r w:rsidR="009953FD" w:rsidRPr="009953FD">
        <w:rPr>
          <w:position w:val="6"/>
          <w:sz w:val="16"/>
        </w:rPr>
        <w:t>*</w:t>
      </w:r>
      <w:r w:rsidRPr="00E13507">
        <w:t xml:space="preserve">post, digital and visual effects production for the </w:t>
      </w:r>
      <w:r w:rsidR="009953FD" w:rsidRPr="009953FD">
        <w:rPr>
          <w:position w:val="6"/>
          <w:sz w:val="16"/>
        </w:rPr>
        <w:t>*</w:t>
      </w:r>
      <w:r w:rsidRPr="00E13507">
        <w:t>film with an entity that:</w:t>
      </w:r>
    </w:p>
    <w:p w14:paraId="28424CE6" w14:textId="77777777" w:rsidR="005A6B4E" w:rsidRPr="00E13507" w:rsidRDefault="005A6B4E" w:rsidP="005A6B4E">
      <w:pPr>
        <w:pStyle w:val="paragraphsub"/>
      </w:pPr>
      <w:r w:rsidRPr="00E13507">
        <w:tab/>
        <w:t>(i)</w:t>
      </w:r>
      <w:r w:rsidRPr="00E13507">
        <w:tab/>
        <w:t>is an Australian resident; or</w:t>
      </w:r>
    </w:p>
    <w:p w14:paraId="128CE23C" w14:textId="59156234" w:rsidR="005A6B4E" w:rsidRPr="00E13507" w:rsidRDefault="005A6B4E" w:rsidP="005A6B4E">
      <w:pPr>
        <w:pStyle w:val="paragraphsub"/>
      </w:pPr>
      <w:r w:rsidRPr="00E13507">
        <w:tab/>
        <w:t>(ii)</w:t>
      </w:r>
      <w:r w:rsidRPr="00E13507">
        <w:tab/>
        <w:t xml:space="preserve">is a foreign resident but does have a </w:t>
      </w:r>
      <w:r w:rsidR="009953FD" w:rsidRPr="009953FD">
        <w:rPr>
          <w:position w:val="6"/>
          <w:sz w:val="16"/>
        </w:rPr>
        <w:t>*</w:t>
      </w:r>
      <w:r w:rsidRPr="00E13507">
        <w:t xml:space="preserve">permanent establishment in Australia and does have an </w:t>
      </w:r>
      <w:r w:rsidR="009953FD" w:rsidRPr="009953FD">
        <w:rPr>
          <w:position w:val="6"/>
          <w:sz w:val="16"/>
        </w:rPr>
        <w:t>*</w:t>
      </w:r>
      <w:r w:rsidRPr="00E13507">
        <w:t>ABN; and</w:t>
      </w:r>
    </w:p>
    <w:p w14:paraId="41CFC0A2" w14:textId="77777777" w:rsidR="005A6B4E" w:rsidRPr="00E13507" w:rsidRDefault="005A6B4E" w:rsidP="005A6B4E">
      <w:pPr>
        <w:pStyle w:val="paragraph"/>
      </w:pPr>
      <w:r w:rsidRPr="00E13507">
        <w:tab/>
        <w:t>(b)</w:t>
      </w:r>
      <w:r w:rsidRPr="00E13507">
        <w:tab/>
        <w:t xml:space="preserve">all or part of the post, digital and visual effects production (the </w:t>
      </w:r>
      <w:r w:rsidRPr="00E13507">
        <w:rPr>
          <w:b/>
          <w:i/>
        </w:rPr>
        <w:t>contracted post, digital and visual effects production</w:t>
      </w:r>
      <w:r w:rsidRPr="00E13507">
        <w:t>) to which that contract relates has, under the contract, been provided by the entity to the company; and</w:t>
      </w:r>
    </w:p>
    <w:p w14:paraId="5A1DE077" w14:textId="77777777" w:rsidR="005A6B4E" w:rsidRPr="00E13507" w:rsidRDefault="005A6B4E" w:rsidP="005A6B4E">
      <w:pPr>
        <w:pStyle w:val="paragraph"/>
      </w:pPr>
      <w:r w:rsidRPr="00E13507">
        <w:lastRenderedPageBreak/>
        <w:tab/>
        <w:t>(c)</w:t>
      </w:r>
      <w:r w:rsidRPr="00E13507">
        <w:tab/>
        <w:t>if the entity is a foreign resident—all or part</w:t>
      </w:r>
      <w:r w:rsidRPr="00E13507">
        <w:rPr>
          <w:i/>
        </w:rPr>
        <w:t xml:space="preserve"> </w:t>
      </w:r>
      <w:r w:rsidRPr="00E13507">
        <w:t>of the contracted post, digital and visual effects production that has been provided by the entity to the company was provided at or through the entity’s permanent establishment in Australia; and</w:t>
      </w:r>
    </w:p>
    <w:p w14:paraId="4739185C" w14:textId="5F6B8C55" w:rsidR="005A6B4E" w:rsidRPr="00E13507" w:rsidRDefault="005A6B4E" w:rsidP="005A6B4E">
      <w:pPr>
        <w:pStyle w:val="paragraph"/>
      </w:pPr>
      <w:r w:rsidRPr="00E13507">
        <w:tab/>
        <w:t>(d)</w:t>
      </w:r>
      <w:r w:rsidRPr="00E13507">
        <w:tab/>
        <w:t xml:space="preserve">all or part of the company’s expenditure on the contracted post, digital and visual effects production is </w:t>
      </w:r>
      <w:r w:rsidR="009953FD" w:rsidRPr="009953FD">
        <w:rPr>
          <w:position w:val="6"/>
          <w:sz w:val="16"/>
        </w:rPr>
        <w:t>*</w:t>
      </w:r>
      <w:r w:rsidRPr="00E13507">
        <w:t>qualifying Australian production expenditure of the company on the film.</w:t>
      </w:r>
    </w:p>
    <w:p w14:paraId="7468672C" w14:textId="77777777" w:rsidR="005A6B4E" w:rsidRPr="00E13507" w:rsidRDefault="005A6B4E" w:rsidP="005A6B4E">
      <w:pPr>
        <w:pStyle w:val="SubsectionHead"/>
      </w:pPr>
      <w:r w:rsidRPr="00E13507">
        <w:t>Minimum training expenditure requirement</w:t>
      </w:r>
    </w:p>
    <w:p w14:paraId="644AF672" w14:textId="77777777" w:rsidR="005A6B4E" w:rsidRPr="00E13507" w:rsidRDefault="005A6B4E" w:rsidP="005A6B4E">
      <w:pPr>
        <w:pStyle w:val="subsection"/>
      </w:pPr>
      <w:r w:rsidRPr="00E13507">
        <w:tab/>
        <w:t>(8)</w:t>
      </w:r>
      <w:r w:rsidRPr="00E13507">
        <w:tab/>
        <w:t>The condition in this subsection is that the company:</w:t>
      </w:r>
    </w:p>
    <w:p w14:paraId="2ADD702C" w14:textId="05DDEA83" w:rsidR="005A6B4E" w:rsidRPr="00E13507" w:rsidRDefault="005A6B4E" w:rsidP="005A6B4E">
      <w:pPr>
        <w:pStyle w:val="paragraph"/>
      </w:pPr>
      <w:r w:rsidRPr="00E13507">
        <w:tab/>
        <w:t>(a)</w:t>
      </w:r>
      <w:r w:rsidRPr="00E13507">
        <w:tab/>
        <w:t xml:space="preserve">satisfies the minimum training expenditure requirement for the </w:t>
      </w:r>
      <w:r w:rsidR="009953FD" w:rsidRPr="009953FD">
        <w:rPr>
          <w:position w:val="6"/>
          <w:sz w:val="16"/>
        </w:rPr>
        <w:t>*</w:t>
      </w:r>
      <w:r w:rsidRPr="00E13507">
        <w:t>film under subsection 376</w:t>
      </w:r>
      <w:r w:rsidR="009953FD">
        <w:noBreakHyphen/>
      </w:r>
      <w:r w:rsidRPr="00E13507">
        <w:t>27(1); or</w:t>
      </w:r>
    </w:p>
    <w:p w14:paraId="0C250C06" w14:textId="77777777" w:rsidR="005A6B4E" w:rsidRPr="00E13507" w:rsidRDefault="005A6B4E" w:rsidP="005A6B4E">
      <w:pPr>
        <w:pStyle w:val="paragraph"/>
      </w:pPr>
      <w:r w:rsidRPr="00E13507">
        <w:tab/>
        <w:t>(b)</w:t>
      </w:r>
      <w:r w:rsidRPr="00E13507">
        <w:tab/>
        <w:t>is exempt from that requirement for the film under:</w:t>
      </w:r>
    </w:p>
    <w:p w14:paraId="044AF2F6" w14:textId="51B455EC" w:rsidR="005A6B4E" w:rsidRPr="00E13507" w:rsidRDefault="005A6B4E" w:rsidP="005A6B4E">
      <w:pPr>
        <w:pStyle w:val="paragraphsub"/>
      </w:pPr>
      <w:r w:rsidRPr="00E13507">
        <w:tab/>
        <w:t>(i)</w:t>
      </w:r>
      <w:r w:rsidRPr="00E13507">
        <w:tab/>
        <w:t>section 376</w:t>
      </w:r>
      <w:r w:rsidR="009953FD">
        <w:noBreakHyphen/>
      </w:r>
      <w:r w:rsidRPr="00E13507">
        <w:t>28 (the permanent film infrastructure exemption); or</w:t>
      </w:r>
    </w:p>
    <w:p w14:paraId="4A57845C" w14:textId="592B456F" w:rsidR="005A6B4E" w:rsidRPr="00E13507" w:rsidRDefault="005A6B4E" w:rsidP="005A6B4E">
      <w:pPr>
        <w:pStyle w:val="paragraphsub"/>
      </w:pPr>
      <w:r w:rsidRPr="00E13507">
        <w:tab/>
        <w:t>(ii)</w:t>
      </w:r>
      <w:r w:rsidRPr="00E13507">
        <w:tab/>
        <w:t>section 376</w:t>
      </w:r>
      <w:r w:rsidR="009953FD">
        <w:noBreakHyphen/>
      </w:r>
      <w:r w:rsidRPr="00E13507">
        <w:t>29 (the training programs exemption).</w:t>
      </w:r>
    </w:p>
    <w:p w14:paraId="1A7D91B8" w14:textId="46F2C0B8" w:rsidR="0037072A" w:rsidRPr="00322F3B" w:rsidRDefault="0037072A" w:rsidP="0037072A">
      <w:pPr>
        <w:pStyle w:val="ActHead5"/>
      </w:pPr>
      <w:bookmarkStart w:id="375" w:name="_Toc201755850"/>
      <w:r w:rsidRPr="00322F3B">
        <w:rPr>
          <w:rStyle w:val="CharSectno"/>
        </w:rPr>
        <w:t>376</w:t>
      </w:r>
      <w:r w:rsidR="009953FD">
        <w:rPr>
          <w:rStyle w:val="CharSectno"/>
        </w:rPr>
        <w:noBreakHyphen/>
      </w:r>
      <w:r w:rsidRPr="00322F3B">
        <w:rPr>
          <w:rStyle w:val="CharSectno"/>
        </w:rPr>
        <w:t>25</w:t>
      </w:r>
      <w:r w:rsidRPr="00322F3B">
        <w:t xml:space="preserve">  Meaning of </w:t>
      </w:r>
      <w:r w:rsidRPr="00322F3B">
        <w:rPr>
          <w:i/>
        </w:rPr>
        <w:t>documentary</w:t>
      </w:r>
      <w:bookmarkEnd w:id="375"/>
    </w:p>
    <w:p w14:paraId="5E4C0095" w14:textId="77777777" w:rsidR="0037072A" w:rsidRPr="00322F3B" w:rsidRDefault="0037072A" w:rsidP="0037072A">
      <w:pPr>
        <w:pStyle w:val="SubsectionHead"/>
      </w:pPr>
      <w:r w:rsidRPr="00322F3B">
        <w:t>Meaning of documentary</w:t>
      </w:r>
    </w:p>
    <w:p w14:paraId="24BF2B92" w14:textId="4773EF7B"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film is a </w:t>
      </w:r>
      <w:r w:rsidRPr="00322F3B">
        <w:rPr>
          <w:b/>
          <w:i/>
        </w:rPr>
        <w:t>documentary</w:t>
      </w:r>
      <w:r w:rsidRPr="00322F3B">
        <w:t xml:space="preserve"> if the film is a creative treatment of actuality, having regard to:</w:t>
      </w:r>
    </w:p>
    <w:p w14:paraId="54F758E7" w14:textId="77777777" w:rsidR="0037072A" w:rsidRPr="00322F3B" w:rsidRDefault="0037072A" w:rsidP="0037072A">
      <w:pPr>
        <w:pStyle w:val="paragraph"/>
      </w:pPr>
      <w:r w:rsidRPr="00322F3B">
        <w:tab/>
        <w:t>(a)</w:t>
      </w:r>
      <w:r w:rsidRPr="00322F3B">
        <w:tab/>
        <w:t>the extent and purpose of any contrived situation featured in the film; and</w:t>
      </w:r>
    </w:p>
    <w:p w14:paraId="301A8018" w14:textId="77777777" w:rsidR="0037072A" w:rsidRPr="00322F3B" w:rsidRDefault="0037072A" w:rsidP="0037072A">
      <w:pPr>
        <w:pStyle w:val="paragraph"/>
      </w:pPr>
      <w:r w:rsidRPr="00322F3B">
        <w:tab/>
        <w:t>(b)</w:t>
      </w:r>
      <w:r w:rsidRPr="00322F3B">
        <w:tab/>
        <w:t>the extent to which the film explores an idea or a theme; and</w:t>
      </w:r>
    </w:p>
    <w:p w14:paraId="03B0DAF6" w14:textId="77777777" w:rsidR="0037072A" w:rsidRPr="00322F3B" w:rsidRDefault="0037072A" w:rsidP="0037072A">
      <w:pPr>
        <w:pStyle w:val="paragraph"/>
      </w:pPr>
      <w:r w:rsidRPr="00322F3B">
        <w:tab/>
        <w:t>(c)</w:t>
      </w:r>
      <w:r w:rsidRPr="00322F3B">
        <w:tab/>
        <w:t>the extent to which the film has an overall narrative structure; and</w:t>
      </w:r>
    </w:p>
    <w:p w14:paraId="32CCB25C" w14:textId="77777777" w:rsidR="0037072A" w:rsidRPr="00322F3B" w:rsidRDefault="0037072A" w:rsidP="0037072A">
      <w:pPr>
        <w:pStyle w:val="paragraph"/>
      </w:pPr>
      <w:r w:rsidRPr="00322F3B">
        <w:tab/>
        <w:t>(d)</w:t>
      </w:r>
      <w:r w:rsidRPr="00322F3B">
        <w:tab/>
        <w:t>any other relevant matters.</w:t>
      </w:r>
    </w:p>
    <w:p w14:paraId="71E34697" w14:textId="77777777" w:rsidR="0037072A" w:rsidRPr="00322F3B" w:rsidRDefault="0037072A" w:rsidP="0037072A">
      <w:pPr>
        <w:pStyle w:val="SubsectionHead"/>
      </w:pPr>
      <w:r w:rsidRPr="00322F3B">
        <w:t>Exclusion of infotainment or lifestyle programs and magazine programs</w:t>
      </w:r>
    </w:p>
    <w:p w14:paraId="37180086" w14:textId="1B6E6373" w:rsidR="0037072A" w:rsidRPr="00322F3B" w:rsidRDefault="0037072A" w:rsidP="0037072A">
      <w:pPr>
        <w:pStyle w:val="subsection"/>
      </w:pPr>
      <w:r w:rsidRPr="00322F3B">
        <w:tab/>
        <w:t>(2)</w:t>
      </w:r>
      <w:r w:rsidRPr="00322F3B">
        <w:tab/>
        <w:t xml:space="preserve">However, a </w:t>
      </w:r>
      <w:r w:rsidR="009953FD" w:rsidRPr="009953FD">
        <w:rPr>
          <w:position w:val="6"/>
          <w:sz w:val="16"/>
        </w:rPr>
        <w:t>*</w:t>
      </w:r>
      <w:r w:rsidRPr="00322F3B">
        <w:t xml:space="preserve">film is not a </w:t>
      </w:r>
      <w:r w:rsidRPr="00322F3B">
        <w:rPr>
          <w:b/>
          <w:i/>
        </w:rPr>
        <w:t>documentary</w:t>
      </w:r>
      <w:r w:rsidRPr="00322F3B">
        <w:t xml:space="preserve"> if it is:</w:t>
      </w:r>
    </w:p>
    <w:p w14:paraId="2ED8DD49" w14:textId="77777777" w:rsidR="0037072A" w:rsidRPr="00322F3B" w:rsidRDefault="0037072A" w:rsidP="0037072A">
      <w:pPr>
        <w:pStyle w:val="paragraph"/>
      </w:pPr>
      <w:r w:rsidRPr="00322F3B">
        <w:lastRenderedPageBreak/>
        <w:tab/>
        <w:t>(a)</w:t>
      </w:r>
      <w:r w:rsidRPr="00322F3B">
        <w:tab/>
        <w:t>an infotainment or lifestyle program (within the meaning of Schedule</w:t>
      </w:r>
      <w:r w:rsidR="00825006" w:rsidRPr="00322F3B">
        <w:t> </w:t>
      </w:r>
      <w:r w:rsidRPr="00322F3B">
        <w:t xml:space="preserve">6 to the </w:t>
      </w:r>
      <w:r w:rsidRPr="00322F3B">
        <w:rPr>
          <w:i/>
        </w:rPr>
        <w:t>Broadcasting Services Act 1992</w:t>
      </w:r>
      <w:r w:rsidRPr="00322F3B">
        <w:t>); or</w:t>
      </w:r>
    </w:p>
    <w:p w14:paraId="50AE13BC" w14:textId="77777777" w:rsidR="0037072A" w:rsidRPr="00322F3B" w:rsidRDefault="0037072A" w:rsidP="0037072A">
      <w:pPr>
        <w:pStyle w:val="paragraph"/>
      </w:pPr>
      <w:r w:rsidRPr="00322F3B">
        <w:tab/>
        <w:t>(b)</w:t>
      </w:r>
      <w:r w:rsidRPr="00322F3B">
        <w:tab/>
        <w:t>a film that:</w:t>
      </w:r>
    </w:p>
    <w:p w14:paraId="4137E173" w14:textId="77777777" w:rsidR="0037072A" w:rsidRPr="00322F3B" w:rsidRDefault="0037072A" w:rsidP="0037072A">
      <w:pPr>
        <w:pStyle w:val="paragraphsub"/>
      </w:pPr>
      <w:r w:rsidRPr="00322F3B">
        <w:tab/>
        <w:t>(i)</w:t>
      </w:r>
      <w:r w:rsidRPr="00322F3B">
        <w:tab/>
        <w:t>presents factual information; and</w:t>
      </w:r>
    </w:p>
    <w:p w14:paraId="17D0BD90" w14:textId="77777777" w:rsidR="0037072A" w:rsidRPr="00322F3B" w:rsidRDefault="0037072A" w:rsidP="0037072A">
      <w:pPr>
        <w:pStyle w:val="paragraphsub"/>
      </w:pPr>
      <w:r w:rsidRPr="00322F3B">
        <w:tab/>
        <w:t>(ii)</w:t>
      </w:r>
      <w:r w:rsidRPr="00322F3B">
        <w:tab/>
        <w:t>has 2 or more discrete parts, each dealing with a different subject or a different aspect of the same subject; and</w:t>
      </w:r>
    </w:p>
    <w:p w14:paraId="3E050D69" w14:textId="35F2050E" w:rsidR="0037072A" w:rsidRPr="00322F3B" w:rsidRDefault="0037072A" w:rsidP="0037072A">
      <w:pPr>
        <w:pStyle w:val="paragraphsub"/>
      </w:pPr>
      <w:r w:rsidRPr="00322F3B">
        <w:tab/>
        <w:t>(iii)</w:t>
      </w:r>
      <w:r w:rsidRPr="00322F3B">
        <w:tab/>
        <w:t>does not contain an over</w:t>
      </w:r>
      <w:r w:rsidR="009953FD">
        <w:noBreakHyphen/>
      </w:r>
      <w:r w:rsidRPr="00322F3B">
        <w:t>arching narrative structure or thesis.</w:t>
      </w:r>
    </w:p>
    <w:p w14:paraId="62E055A6" w14:textId="68B789FF" w:rsidR="005A6B4E" w:rsidRPr="00E13507" w:rsidRDefault="005A6B4E" w:rsidP="005A6B4E">
      <w:pPr>
        <w:pStyle w:val="ActHead5"/>
      </w:pPr>
      <w:bookmarkStart w:id="376" w:name="_Toc201755851"/>
      <w:r w:rsidRPr="00E13507">
        <w:rPr>
          <w:rStyle w:val="CharSectno"/>
        </w:rPr>
        <w:t>376</w:t>
      </w:r>
      <w:r w:rsidR="009953FD">
        <w:rPr>
          <w:rStyle w:val="CharSectno"/>
        </w:rPr>
        <w:noBreakHyphen/>
      </w:r>
      <w:r w:rsidRPr="00E13507">
        <w:rPr>
          <w:rStyle w:val="CharSectno"/>
        </w:rPr>
        <w:t>27</w:t>
      </w:r>
      <w:r w:rsidRPr="00E13507">
        <w:t xml:space="preserve">  Minimum training expenditure requirement</w:t>
      </w:r>
      <w:bookmarkEnd w:id="376"/>
    </w:p>
    <w:p w14:paraId="5342BFB5" w14:textId="50354F1D" w:rsidR="005A6B4E" w:rsidRPr="00E13507" w:rsidRDefault="005A6B4E" w:rsidP="005A6B4E">
      <w:pPr>
        <w:pStyle w:val="subsection"/>
      </w:pPr>
      <w:r w:rsidRPr="00E13507">
        <w:tab/>
        <w:t>(1)</w:t>
      </w:r>
      <w:r w:rsidRPr="00E13507">
        <w:tab/>
        <w:t xml:space="preserve">A company satisfies the minimum training expenditure requirement for a </w:t>
      </w:r>
      <w:r w:rsidR="009953FD" w:rsidRPr="009953FD">
        <w:rPr>
          <w:position w:val="6"/>
          <w:sz w:val="16"/>
        </w:rPr>
        <w:t>*</w:t>
      </w:r>
      <w:r w:rsidRPr="00E13507">
        <w:t xml:space="preserve">film under this subsection if the company incurs expenditure (the </w:t>
      </w:r>
      <w:r w:rsidRPr="00E13507">
        <w:rPr>
          <w:b/>
          <w:i/>
        </w:rPr>
        <w:t>training expenditure</w:t>
      </w:r>
      <w:r w:rsidRPr="00E13507">
        <w:t>) that satisfies the conditions in subsections (2), (3) and (5).</w:t>
      </w:r>
    </w:p>
    <w:p w14:paraId="42C16D01" w14:textId="5A1378FB" w:rsidR="005A6B4E" w:rsidRPr="00E13507" w:rsidRDefault="005A6B4E" w:rsidP="005A6B4E">
      <w:pPr>
        <w:pStyle w:val="subsection"/>
      </w:pPr>
      <w:r w:rsidRPr="00E13507">
        <w:tab/>
      </w:r>
      <w:bookmarkStart w:id="377" w:name="_Hlk153891265"/>
      <w:r w:rsidRPr="00E13507">
        <w:t>(2)</w:t>
      </w:r>
      <w:r w:rsidRPr="00E13507">
        <w:tab/>
        <w:t xml:space="preserve">The amount of the training expenditure must be at least the </w:t>
      </w:r>
      <w:r w:rsidR="009953FD" w:rsidRPr="009953FD">
        <w:rPr>
          <w:position w:val="6"/>
          <w:sz w:val="16"/>
        </w:rPr>
        <w:t>*</w:t>
      </w:r>
      <w:r w:rsidRPr="00E13507">
        <w:t xml:space="preserve">minimum training expenditure amount for the </w:t>
      </w:r>
      <w:r w:rsidR="009953FD" w:rsidRPr="009953FD">
        <w:rPr>
          <w:position w:val="6"/>
          <w:sz w:val="16"/>
        </w:rPr>
        <w:t>*</w:t>
      </w:r>
      <w:r w:rsidRPr="00E13507">
        <w:t>film.</w:t>
      </w:r>
    </w:p>
    <w:p w14:paraId="117F8892" w14:textId="77777777" w:rsidR="005A6B4E" w:rsidRPr="00E13507" w:rsidRDefault="005A6B4E" w:rsidP="005A6B4E">
      <w:pPr>
        <w:pStyle w:val="subsection"/>
      </w:pPr>
      <w:r w:rsidRPr="00E13507">
        <w:tab/>
        <w:t>(3)</w:t>
      </w:r>
      <w:r w:rsidRPr="00E13507">
        <w:tab/>
        <w:t>Each part of the training expenditure must be:</w:t>
      </w:r>
    </w:p>
    <w:p w14:paraId="64A70E45" w14:textId="77777777" w:rsidR="005A6B4E" w:rsidRPr="00E13507" w:rsidRDefault="005A6B4E" w:rsidP="005A6B4E">
      <w:pPr>
        <w:pStyle w:val="paragraph"/>
      </w:pPr>
      <w:r w:rsidRPr="00E13507">
        <w:tab/>
        <w:t>(a)</w:t>
      </w:r>
      <w:r w:rsidRPr="00E13507">
        <w:tab/>
        <w:t>expenditure that is both:</w:t>
      </w:r>
    </w:p>
    <w:p w14:paraId="77DB66F9" w14:textId="00292D10" w:rsidR="005A6B4E" w:rsidRPr="00E13507" w:rsidRDefault="005A6B4E" w:rsidP="005A6B4E">
      <w:pPr>
        <w:pStyle w:val="paragraphsub"/>
      </w:pPr>
      <w:r w:rsidRPr="00E13507">
        <w:tab/>
        <w:t>(i)</w:t>
      </w:r>
      <w:r w:rsidRPr="00E13507">
        <w:tab/>
      </w:r>
      <w:r w:rsidR="009953FD" w:rsidRPr="009953FD">
        <w:rPr>
          <w:position w:val="6"/>
          <w:sz w:val="16"/>
        </w:rPr>
        <w:t>*</w:t>
      </w:r>
      <w:r w:rsidRPr="00E13507">
        <w:t xml:space="preserve">qualifying Australian production expenditure of the company on the </w:t>
      </w:r>
      <w:r w:rsidR="009953FD" w:rsidRPr="009953FD">
        <w:rPr>
          <w:position w:val="6"/>
          <w:sz w:val="16"/>
        </w:rPr>
        <w:t>*</w:t>
      </w:r>
      <w:r w:rsidRPr="00E13507">
        <w:t>film; and</w:t>
      </w:r>
    </w:p>
    <w:p w14:paraId="370A4C9A" w14:textId="4705507D" w:rsidR="005A6B4E" w:rsidRPr="00E13507" w:rsidRDefault="005A6B4E" w:rsidP="005A6B4E">
      <w:pPr>
        <w:pStyle w:val="paragraphsub"/>
      </w:pPr>
      <w:r w:rsidRPr="00E13507">
        <w:tab/>
        <w:t>(ii)</w:t>
      </w:r>
      <w:r w:rsidRPr="00E13507">
        <w:tab/>
        <w:t xml:space="preserve">incurred for, or reasonably attributable to, eligible training that is provided to an individual that has worked on, or is working on, the </w:t>
      </w:r>
      <w:r w:rsidR="009953FD" w:rsidRPr="009953FD">
        <w:rPr>
          <w:position w:val="6"/>
          <w:sz w:val="16"/>
        </w:rPr>
        <w:t>*</w:t>
      </w:r>
      <w:r w:rsidRPr="00E13507">
        <w:t>making of the film; or</w:t>
      </w:r>
    </w:p>
    <w:p w14:paraId="21298A63" w14:textId="02DE3177" w:rsidR="005A6B4E" w:rsidRPr="00E13507" w:rsidRDefault="005A6B4E" w:rsidP="005A6B4E">
      <w:pPr>
        <w:pStyle w:val="paragraph"/>
      </w:pPr>
      <w:r w:rsidRPr="00E13507">
        <w:tab/>
      </w:r>
      <w:bookmarkStart w:id="378" w:name="_Hlk159416901"/>
      <w:r w:rsidRPr="00E13507">
        <w:t>(b)</w:t>
      </w:r>
      <w:r w:rsidRPr="00E13507">
        <w:tab/>
        <w:t xml:space="preserve">expenditure that consists of payments made (for any purpose) to an eligible provider (other than an eligible provider that is an </w:t>
      </w:r>
      <w:r w:rsidR="009953FD" w:rsidRPr="009953FD">
        <w:rPr>
          <w:position w:val="6"/>
          <w:sz w:val="16"/>
        </w:rPr>
        <w:t>*</w:t>
      </w:r>
      <w:r w:rsidRPr="00E13507">
        <w:t>associate of the company):</w:t>
      </w:r>
    </w:p>
    <w:p w14:paraId="51AEB4A8" w14:textId="77777777" w:rsidR="005A6B4E" w:rsidRPr="00E13507" w:rsidRDefault="005A6B4E" w:rsidP="005A6B4E">
      <w:pPr>
        <w:pStyle w:val="paragraphsub"/>
      </w:pPr>
      <w:r w:rsidRPr="00E13507">
        <w:tab/>
        <w:t>(i)</w:t>
      </w:r>
      <w:r w:rsidRPr="00E13507">
        <w:tab/>
        <w:t>after the production commencement day for the film; and</w:t>
      </w:r>
    </w:p>
    <w:p w14:paraId="36556FD1" w14:textId="77777777" w:rsidR="005A6B4E" w:rsidRPr="00E13507" w:rsidRDefault="005A6B4E" w:rsidP="005A6B4E">
      <w:pPr>
        <w:pStyle w:val="paragraphsub"/>
      </w:pPr>
      <w:r w:rsidRPr="00E13507">
        <w:tab/>
        <w:t>(ii)</w:t>
      </w:r>
      <w:r w:rsidRPr="00E13507">
        <w:tab/>
        <w:t>before either the making of the film ceases or the company’s qualifying Australian production expenditure on the film ceases being incurred (whichever is earlier).</w:t>
      </w:r>
    </w:p>
    <w:bookmarkEnd w:id="378"/>
    <w:p w14:paraId="06AF7627" w14:textId="37F7D895" w:rsidR="005A6B4E" w:rsidRPr="00E13507" w:rsidRDefault="005A6B4E" w:rsidP="005A6B4E">
      <w:pPr>
        <w:pStyle w:val="subsection"/>
      </w:pPr>
      <w:r w:rsidRPr="00E13507">
        <w:lastRenderedPageBreak/>
        <w:tab/>
        <w:t>(4)</w:t>
      </w:r>
      <w:r w:rsidRPr="00E13507">
        <w:tab/>
        <w:t xml:space="preserve">To avoid doubt, the expenditure referred to in paragraph (3)(b) need not be </w:t>
      </w:r>
      <w:r w:rsidR="009953FD" w:rsidRPr="009953FD">
        <w:rPr>
          <w:position w:val="6"/>
          <w:sz w:val="16"/>
        </w:rPr>
        <w:t>*</w:t>
      </w:r>
      <w:r w:rsidRPr="00E13507">
        <w:t xml:space="preserve">qualifying Australian production expenditure of the company on the </w:t>
      </w:r>
      <w:r w:rsidR="009953FD" w:rsidRPr="009953FD">
        <w:rPr>
          <w:position w:val="6"/>
          <w:sz w:val="16"/>
        </w:rPr>
        <w:t>*</w:t>
      </w:r>
      <w:r w:rsidRPr="00E13507">
        <w:t>film.</w:t>
      </w:r>
    </w:p>
    <w:p w14:paraId="145465C0" w14:textId="648A8540" w:rsidR="005A6B4E" w:rsidRPr="00E13507" w:rsidRDefault="005A6B4E" w:rsidP="005A6B4E">
      <w:pPr>
        <w:pStyle w:val="subsection"/>
      </w:pPr>
      <w:r w:rsidRPr="00E13507">
        <w:tab/>
        <w:t>(5)</w:t>
      </w:r>
      <w:r w:rsidRPr="00E13507">
        <w:tab/>
        <w:t xml:space="preserve">The amount of the training expenditure that is </w:t>
      </w:r>
      <w:r w:rsidR="009953FD" w:rsidRPr="009953FD">
        <w:rPr>
          <w:position w:val="6"/>
          <w:sz w:val="16"/>
        </w:rPr>
        <w:t>*</w:t>
      </w:r>
      <w:r w:rsidRPr="00E13507">
        <w:t xml:space="preserve">qualifying Australian production expenditure of the company on the </w:t>
      </w:r>
      <w:r w:rsidR="009953FD" w:rsidRPr="009953FD">
        <w:rPr>
          <w:position w:val="6"/>
          <w:sz w:val="16"/>
        </w:rPr>
        <w:t>*</w:t>
      </w:r>
      <w:r w:rsidRPr="00E13507">
        <w:t xml:space="preserve">film must be at least 50% of the </w:t>
      </w:r>
      <w:r w:rsidR="009953FD" w:rsidRPr="009953FD">
        <w:rPr>
          <w:position w:val="6"/>
          <w:sz w:val="16"/>
        </w:rPr>
        <w:t>*</w:t>
      </w:r>
      <w:r w:rsidRPr="00E13507">
        <w:t>minimum training expenditure amount for the film.</w:t>
      </w:r>
    </w:p>
    <w:bookmarkEnd w:id="377"/>
    <w:p w14:paraId="04D03758" w14:textId="77777777" w:rsidR="005A6B4E" w:rsidRPr="00E13507" w:rsidRDefault="005A6B4E" w:rsidP="005A6B4E">
      <w:pPr>
        <w:pStyle w:val="SubsectionHead"/>
      </w:pPr>
      <w:r w:rsidRPr="00E13507">
        <w:t>Meaning of minimum training expenditure amount</w:t>
      </w:r>
    </w:p>
    <w:p w14:paraId="42E7CE1C" w14:textId="77777777" w:rsidR="005A6B4E" w:rsidRPr="00E13507" w:rsidRDefault="005A6B4E" w:rsidP="005A6B4E">
      <w:pPr>
        <w:pStyle w:val="subsection"/>
      </w:pPr>
      <w:r w:rsidRPr="00E13507">
        <w:tab/>
        <w:t>(6)</w:t>
      </w:r>
      <w:r w:rsidRPr="00E13507">
        <w:tab/>
        <w:t xml:space="preserve">The </w:t>
      </w:r>
      <w:r w:rsidRPr="00E13507">
        <w:rPr>
          <w:b/>
          <w:i/>
        </w:rPr>
        <w:t>minimum training expenditure amount</w:t>
      </w:r>
      <w:r w:rsidRPr="00E13507">
        <w:t xml:space="preserve"> is:</w:t>
      </w:r>
    </w:p>
    <w:p w14:paraId="51DAE947" w14:textId="334D6E6A" w:rsidR="005A6B4E" w:rsidRPr="00E13507" w:rsidRDefault="005A6B4E" w:rsidP="005A6B4E">
      <w:pPr>
        <w:pStyle w:val="paragraph"/>
      </w:pPr>
      <w:r w:rsidRPr="00E13507">
        <w:tab/>
        <w:t>(a)</w:t>
      </w:r>
      <w:r w:rsidRPr="00E13507">
        <w:tab/>
        <w:t xml:space="preserve">for a </w:t>
      </w:r>
      <w:r w:rsidR="009953FD" w:rsidRPr="009953FD">
        <w:rPr>
          <w:position w:val="6"/>
          <w:sz w:val="16"/>
        </w:rPr>
        <w:t>*</w:t>
      </w:r>
      <w:r w:rsidRPr="00E13507">
        <w:t>film with a production commencement day that is on or after 1 July 2024 but before 1 July 2025—either:</w:t>
      </w:r>
    </w:p>
    <w:p w14:paraId="56343237" w14:textId="77777777" w:rsidR="005A6B4E" w:rsidRPr="00E13507" w:rsidRDefault="005A6B4E" w:rsidP="005A6B4E">
      <w:pPr>
        <w:pStyle w:val="paragraphsub"/>
      </w:pPr>
      <w:r w:rsidRPr="00E13507">
        <w:tab/>
        <w:t>(i)</w:t>
      </w:r>
      <w:r w:rsidRPr="00E13507">
        <w:tab/>
        <w:t>unless subparagraph (ii) applies—the lesser of $250,000 and 0.5% of the company’s total QAPE on the film; or</w:t>
      </w:r>
    </w:p>
    <w:p w14:paraId="2B7757A0" w14:textId="77777777" w:rsidR="005A6B4E" w:rsidRPr="00E13507" w:rsidRDefault="005A6B4E" w:rsidP="005A6B4E">
      <w:pPr>
        <w:pStyle w:val="paragraphsub"/>
      </w:pPr>
      <w:r w:rsidRPr="00E13507">
        <w:tab/>
        <w:t>(ii)</w:t>
      </w:r>
      <w:r w:rsidRPr="00E13507">
        <w:tab/>
        <w:t>if regulations have been made for the purposes of subsection (7)—the lesser of the prescribed monetary amount and the prescribed percentage of the company’s total QAPE on the film; or</w:t>
      </w:r>
    </w:p>
    <w:p w14:paraId="1C696154" w14:textId="77777777" w:rsidR="005A6B4E" w:rsidRPr="00E13507" w:rsidRDefault="005A6B4E" w:rsidP="005A6B4E">
      <w:pPr>
        <w:pStyle w:val="paragraph"/>
      </w:pPr>
      <w:r w:rsidRPr="00E13507">
        <w:tab/>
        <w:t>(b)</w:t>
      </w:r>
      <w:r w:rsidRPr="00E13507">
        <w:tab/>
        <w:t>for a film with a production commencement day that is on or after 1 July 2025—either:</w:t>
      </w:r>
    </w:p>
    <w:p w14:paraId="11C7A2F1" w14:textId="77777777" w:rsidR="005A6B4E" w:rsidRPr="00E13507" w:rsidRDefault="005A6B4E" w:rsidP="005A6B4E">
      <w:pPr>
        <w:pStyle w:val="paragraphsub"/>
      </w:pPr>
      <w:r w:rsidRPr="00E13507">
        <w:tab/>
        <w:t>(i)</w:t>
      </w:r>
      <w:r w:rsidRPr="00E13507">
        <w:tab/>
        <w:t>unless subparagraph (ii) applies—the lesser of $500,000 and 1% of the company’s total QAPE on the film; or</w:t>
      </w:r>
    </w:p>
    <w:p w14:paraId="32C2BFB5" w14:textId="77777777" w:rsidR="005A6B4E" w:rsidRPr="00E13507" w:rsidRDefault="005A6B4E" w:rsidP="005A6B4E">
      <w:pPr>
        <w:pStyle w:val="paragraphsub"/>
      </w:pPr>
      <w:r w:rsidRPr="00E13507">
        <w:tab/>
        <w:t>(ii)</w:t>
      </w:r>
      <w:r w:rsidRPr="00E13507">
        <w:tab/>
        <w:t>if regulations have been made for the purposes of subsection (7)—the lesser of the prescribed monetary amount and the prescribed percentage of the company’s total QAPE on the film.</w:t>
      </w:r>
    </w:p>
    <w:p w14:paraId="74415985" w14:textId="77777777" w:rsidR="005A6B4E" w:rsidRPr="00E13507" w:rsidRDefault="005A6B4E" w:rsidP="005A6B4E">
      <w:pPr>
        <w:pStyle w:val="SubsectionHead"/>
      </w:pPr>
      <w:r w:rsidRPr="00E13507">
        <w:t>Prescribed amount and prescribed percentage</w:t>
      </w:r>
    </w:p>
    <w:p w14:paraId="0A142A32" w14:textId="77777777" w:rsidR="005A6B4E" w:rsidRPr="00E13507" w:rsidRDefault="005A6B4E" w:rsidP="005A6B4E">
      <w:pPr>
        <w:pStyle w:val="subsection"/>
      </w:pPr>
      <w:r w:rsidRPr="00E13507">
        <w:tab/>
        <w:t>(7)</w:t>
      </w:r>
      <w:r w:rsidRPr="00E13507">
        <w:tab/>
        <w:t>Subject to subsection (8), regulations made for the purposes of this subsection may prescribe:</w:t>
      </w:r>
    </w:p>
    <w:p w14:paraId="42A382C7" w14:textId="77777777" w:rsidR="005A6B4E" w:rsidRPr="00E13507" w:rsidRDefault="005A6B4E" w:rsidP="005A6B4E">
      <w:pPr>
        <w:pStyle w:val="paragraph"/>
      </w:pPr>
      <w:r w:rsidRPr="00E13507">
        <w:tab/>
        <w:t>(a)</w:t>
      </w:r>
      <w:r w:rsidRPr="00E13507">
        <w:tab/>
        <w:t xml:space="preserve">a monetary amount (the </w:t>
      </w:r>
      <w:r w:rsidRPr="00E13507">
        <w:rPr>
          <w:b/>
          <w:i/>
        </w:rPr>
        <w:t>prescribed monetary amount</w:t>
      </w:r>
      <w:r w:rsidRPr="00E13507">
        <w:t>) not exceeding $750,000; and</w:t>
      </w:r>
    </w:p>
    <w:p w14:paraId="15DCD221" w14:textId="77777777" w:rsidR="005A6B4E" w:rsidRPr="00E13507" w:rsidRDefault="005A6B4E" w:rsidP="005A6B4E">
      <w:pPr>
        <w:pStyle w:val="paragraph"/>
      </w:pPr>
      <w:r w:rsidRPr="00E13507">
        <w:tab/>
        <w:t>(b)</w:t>
      </w:r>
      <w:r w:rsidRPr="00E13507">
        <w:tab/>
        <w:t xml:space="preserve">a percentage (the </w:t>
      </w:r>
      <w:r w:rsidRPr="00E13507">
        <w:rPr>
          <w:b/>
          <w:i/>
        </w:rPr>
        <w:t>prescribed percentage</w:t>
      </w:r>
      <w:r w:rsidRPr="00E13507">
        <w:t>) not exceeding 1%.</w:t>
      </w:r>
    </w:p>
    <w:p w14:paraId="5375FA8D" w14:textId="77777777" w:rsidR="005A6B4E" w:rsidRPr="00E13507" w:rsidRDefault="005A6B4E" w:rsidP="005A6B4E">
      <w:pPr>
        <w:pStyle w:val="subsection"/>
      </w:pPr>
      <w:r w:rsidRPr="00E13507">
        <w:lastRenderedPageBreak/>
        <w:tab/>
        <w:t>(8)</w:t>
      </w:r>
      <w:r w:rsidRPr="00E13507">
        <w:tab/>
        <w:t>If the regulations prescribe a monetary amount or a percentage, the regulations must prescribe both a monetary amount and a percentage.</w:t>
      </w:r>
    </w:p>
    <w:p w14:paraId="7019E6C2" w14:textId="77777777" w:rsidR="005A6B4E" w:rsidRPr="00E13507" w:rsidRDefault="005A6B4E" w:rsidP="005A6B4E">
      <w:pPr>
        <w:pStyle w:val="SubsectionHead"/>
      </w:pPr>
      <w:r w:rsidRPr="00E13507">
        <w:t>Definitions</w:t>
      </w:r>
    </w:p>
    <w:p w14:paraId="2CB6A421" w14:textId="77777777" w:rsidR="005A6B4E" w:rsidRPr="00E13507" w:rsidRDefault="005A6B4E" w:rsidP="005A6B4E">
      <w:pPr>
        <w:pStyle w:val="subsection"/>
      </w:pPr>
      <w:r w:rsidRPr="00E13507">
        <w:tab/>
        <w:t>(9)</w:t>
      </w:r>
      <w:r w:rsidRPr="00E13507">
        <w:tab/>
        <w:t>In this section:</w:t>
      </w:r>
    </w:p>
    <w:p w14:paraId="75C33F01" w14:textId="77777777" w:rsidR="005A6B4E" w:rsidRPr="00E13507" w:rsidRDefault="005A6B4E" w:rsidP="005A6B4E">
      <w:pPr>
        <w:pStyle w:val="Definition"/>
      </w:pPr>
      <w:bookmarkStart w:id="379" w:name="_Hlk159588921"/>
      <w:bookmarkStart w:id="380" w:name="_Hlk159416830"/>
      <w:r w:rsidRPr="00E13507">
        <w:rPr>
          <w:b/>
          <w:i/>
        </w:rPr>
        <w:t>eligible provider</w:t>
      </w:r>
      <w:r w:rsidRPr="00E13507">
        <w:t xml:space="preserve"> means an entity that either:</w:t>
      </w:r>
    </w:p>
    <w:p w14:paraId="5E551255" w14:textId="392C77C5" w:rsidR="005A6B4E" w:rsidRPr="00E13507" w:rsidRDefault="005A6B4E" w:rsidP="005A6B4E">
      <w:pPr>
        <w:pStyle w:val="paragraph"/>
      </w:pPr>
      <w:r w:rsidRPr="00E13507">
        <w:tab/>
        <w:t>(a)</w:t>
      </w:r>
      <w:r w:rsidRPr="00E13507">
        <w:tab/>
        <w:t xml:space="preserve">offers </w:t>
      </w:r>
      <w:r w:rsidR="009953FD" w:rsidRPr="009953FD">
        <w:rPr>
          <w:position w:val="6"/>
          <w:sz w:val="16"/>
        </w:rPr>
        <w:t>*</w:t>
      </w:r>
      <w:r w:rsidRPr="00E13507">
        <w:t>tertiary courses; or</w:t>
      </w:r>
    </w:p>
    <w:p w14:paraId="00AD2238" w14:textId="77777777" w:rsidR="005A6B4E" w:rsidRPr="00E13507" w:rsidRDefault="005A6B4E" w:rsidP="005A6B4E">
      <w:pPr>
        <w:pStyle w:val="paragraph"/>
      </w:pPr>
      <w:r w:rsidRPr="00E13507">
        <w:tab/>
        <w:t>(b)</w:t>
      </w:r>
      <w:r w:rsidRPr="00E13507">
        <w:tab/>
        <w:t xml:space="preserve">is an NVR registered training organisation (within the meaning of the </w:t>
      </w:r>
      <w:r w:rsidRPr="00E13507">
        <w:rPr>
          <w:i/>
        </w:rPr>
        <w:t>National Vocational Education and Training Regulator Act 2011</w:t>
      </w:r>
      <w:r w:rsidRPr="00E13507">
        <w:t>) that offers VET accredited courses (within the meaning of that Act);</w:t>
      </w:r>
    </w:p>
    <w:p w14:paraId="0D0681EF" w14:textId="77777777" w:rsidR="005A6B4E" w:rsidRPr="00E13507" w:rsidRDefault="005A6B4E" w:rsidP="005A6B4E">
      <w:pPr>
        <w:pStyle w:val="subsection2"/>
      </w:pPr>
      <w:r w:rsidRPr="00E13507">
        <w:t>provided that one or more of those courses include eligible training.</w:t>
      </w:r>
    </w:p>
    <w:bookmarkEnd w:id="379"/>
    <w:bookmarkEnd w:id="380"/>
    <w:p w14:paraId="4DB35B28" w14:textId="4EAEBD36" w:rsidR="005A6B4E" w:rsidRPr="00E13507" w:rsidRDefault="005A6B4E" w:rsidP="005A6B4E">
      <w:pPr>
        <w:pStyle w:val="Definition"/>
      </w:pPr>
      <w:r w:rsidRPr="00E13507">
        <w:rPr>
          <w:b/>
          <w:i/>
        </w:rPr>
        <w:t>eligible training</w:t>
      </w:r>
      <w:r w:rsidRPr="00E13507">
        <w:t xml:space="preserve"> means training or education provided in Australia that contributes to the knowledge, skills or experience of an individual in relation to the </w:t>
      </w:r>
      <w:r w:rsidR="009953FD" w:rsidRPr="009953FD">
        <w:rPr>
          <w:position w:val="6"/>
          <w:sz w:val="16"/>
        </w:rPr>
        <w:t>*</w:t>
      </w:r>
      <w:r w:rsidRPr="00E13507">
        <w:t xml:space="preserve">making of </w:t>
      </w:r>
      <w:r w:rsidR="009953FD" w:rsidRPr="009953FD">
        <w:rPr>
          <w:position w:val="6"/>
          <w:sz w:val="16"/>
        </w:rPr>
        <w:t>*</w:t>
      </w:r>
      <w:r w:rsidRPr="00E13507">
        <w:t>films.</w:t>
      </w:r>
    </w:p>
    <w:p w14:paraId="74BCEEBF" w14:textId="77777777" w:rsidR="005A6B4E" w:rsidRPr="00E13507" w:rsidRDefault="005A6B4E" w:rsidP="005A6B4E">
      <w:pPr>
        <w:pStyle w:val="Definition"/>
      </w:pPr>
      <w:r w:rsidRPr="00E13507">
        <w:rPr>
          <w:b/>
          <w:i/>
        </w:rPr>
        <w:t>prescribed monetary amount</w:t>
      </w:r>
      <w:r w:rsidRPr="00E13507">
        <w:t>: see paragraph (7)(a).</w:t>
      </w:r>
    </w:p>
    <w:p w14:paraId="0F201C69" w14:textId="77777777" w:rsidR="005A6B4E" w:rsidRPr="00E13507" w:rsidRDefault="005A6B4E" w:rsidP="005A6B4E">
      <w:pPr>
        <w:pStyle w:val="Definition"/>
      </w:pPr>
      <w:r w:rsidRPr="00E13507">
        <w:rPr>
          <w:b/>
          <w:i/>
        </w:rPr>
        <w:t>prescribed percentage</w:t>
      </w:r>
      <w:r w:rsidRPr="00E13507">
        <w:t>: see paragraph (7)(b).</w:t>
      </w:r>
    </w:p>
    <w:p w14:paraId="5DEEA7E8" w14:textId="5B381549" w:rsidR="005A6B4E" w:rsidRPr="00E13507" w:rsidRDefault="005A6B4E" w:rsidP="005A6B4E">
      <w:pPr>
        <w:pStyle w:val="Definition"/>
      </w:pPr>
      <w:r w:rsidRPr="00E13507">
        <w:rPr>
          <w:b/>
          <w:i/>
        </w:rPr>
        <w:t>production commencement day</w:t>
      </w:r>
      <w:r w:rsidRPr="00E13507">
        <w:t xml:space="preserve">, for a </w:t>
      </w:r>
      <w:r w:rsidR="009953FD" w:rsidRPr="009953FD">
        <w:rPr>
          <w:position w:val="6"/>
          <w:sz w:val="16"/>
        </w:rPr>
        <w:t>*</w:t>
      </w:r>
      <w:r w:rsidRPr="00E13507">
        <w:t>film, means the day that the following commenced:</w:t>
      </w:r>
    </w:p>
    <w:p w14:paraId="27AC5F3A" w14:textId="2C1F1BC7" w:rsidR="005A6B4E" w:rsidRPr="00E13507" w:rsidRDefault="005A6B4E" w:rsidP="005A6B4E">
      <w:pPr>
        <w:pStyle w:val="paragraph"/>
      </w:pPr>
      <w:r w:rsidRPr="00E13507">
        <w:tab/>
        <w:t>(a)</w:t>
      </w:r>
      <w:r w:rsidRPr="00E13507">
        <w:tab/>
        <w:t xml:space="preserve">for a film that is predominantly a digital animation or other animation—the </w:t>
      </w:r>
      <w:r w:rsidR="009953FD" w:rsidRPr="009953FD">
        <w:rPr>
          <w:position w:val="6"/>
          <w:sz w:val="16"/>
        </w:rPr>
        <w:t>*</w:t>
      </w:r>
      <w:r w:rsidRPr="00E13507">
        <w:t>making of the film;</w:t>
      </w:r>
    </w:p>
    <w:p w14:paraId="1ACDF5C9" w14:textId="77777777" w:rsidR="005A6B4E" w:rsidRPr="00E13507" w:rsidRDefault="005A6B4E" w:rsidP="005A6B4E">
      <w:pPr>
        <w:pStyle w:val="paragraph"/>
      </w:pPr>
      <w:r w:rsidRPr="00E13507">
        <w:tab/>
        <w:t>(b)</w:t>
      </w:r>
      <w:r w:rsidRPr="00E13507">
        <w:tab/>
        <w:t>otherwise—the principal photography for the film.</w:t>
      </w:r>
    </w:p>
    <w:p w14:paraId="6A5ADEF5" w14:textId="018A77D4" w:rsidR="005A6B4E" w:rsidRPr="00E13507" w:rsidRDefault="005A6B4E" w:rsidP="005A6B4E">
      <w:pPr>
        <w:pStyle w:val="Definition"/>
      </w:pPr>
      <w:r w:rsidRPr="00E13507">
        <w:rPr>
          <w:b/>
          <w:i/>
        </w:rPr>
        <w:t>total QAPE</w:t>
      </w:r>
      <w:r w:rsidRPr="00E13507">
        <w:t xml:space="preserve">, of a company on a </w:t>
      </w:r>
      <w:r w:rsidR="009953FD" w:rsidRPr="009953FD">
        <w:rPr>
          <w:position w:val="6"/>
          <w:sz w:val="16"/>
        </w:rPr>
        <w:t>*</w:t>
      </w:r>
      <w:r w:rsidRPr="00E13507">
        <w:t xml:space="preserve">film, means the total of the company’s </w:t>
      </w:r>
      <w:r w:rsidR="009953FD" w:rsidRPr="009953FD">
        <w:rPr>
          <w:position w:val="6"/>
          <w:sz w:val="16"/>
        </w:rPr>
        <w:t>*</w:t>
      </w:r>
      <w:r w:rsidRPr="00E13507">
        <w:t xml:space="preserve">qualifying Australian production expenditure on the film (as determined by the </w:t>
      </w:r>
      <w:r w:rsidR="009953FD" w:rsidRPr="009953FD">
        <w:rPr>
          <w:position w:val="6"/>
          <w:sz w:val="16"/>
        </w:rPr>
        <w:t>*</w:t>
      </w:r>
      <w:r w:rsidRPr="00E13507">
        <w:t>Arts Minister under section 376</w:t>
      </w:r>
      <w:r w:rsidR="009953FD">
        <w:noBreakHyphen/>
      </w:r>
      <w:r w:rsidRPr="00E13507">
        <w:t>30).</w:t>
      </w:r>
    </w:p>
    <w:p w14:paraId="3B284D06" w14:textId="448FD7E9" w:rsidR="005A6B4E" w:rsidRPr="00E13507" w:rsidRDefault="005A6B4E" w:rsidP="005A6B4E">
      <w:pPr>
        <w:pStyle w:val="ActHead5"/>
      </w:pPr>
      <w:bookmarkStart w:id="381" w:name="_Toc201755852"/>
      <w:r w:rsidRPr="00E13507">
        <w:rPr>
          <w:rStyle w:val="CharSectno"/>
        </w:rPr>
        <w:lastRenderedPageBreak/>
        <w:t>376</w:t>
      </w:r>
      <w:r w:rsidR="009953FD">
        <w:rPr>
          <w:rStyle w:val="CharSectno"/>
        </w:rPr>
        <w:noBreakHyphen/>
      </w:r>
      <w:r w:rsidRPr="00E13507">
        <w:rPr>
          <w:rStyle w:val="CharSectno"/>
        </w:rPr>
        <w:t>28</w:t>
      </w:r>
      <w:r w:rsidRPr="00E13507">
        <w:t xml:space="preserve">  Minimum training expenditure exemption—permanent film infrastructure</w:t>
      </w:r>
      <w:bookmarkEnd w:id="381"/>
    </w:p>
    <w:p w14:paraId="141FA7DD" w14:textId="4AE94E9F" w:rsidR="005A6B4E" w:rsidRPr="00E13507" w:rsidRDefault="005A6B4E" w:rsidP="005A6B4E">
      <w:pPr>
        <w:pStyle w:val="subsection"/>
      </w:pPr>
      <w:r w:rsidRPr="00E13507">
        <w:tab/>
        <w:t>(1)</w:t>
      </w:r>
      <w:r w:rsidRPr="00E13507">
        <w:tab/>
        <w:t>A company is exempt under this section from the minimum training expenditure requirement (see subsection 376</w:t>
      </w:r>
      <w:r w:rsidR="009953FD">
        <w:noBreakHyphen/>
      </w:r>
      <w:r w:rsidRPr="00E13507">
        <w:t>20(8) and section 376</w:t>
      </w:r>
      <w:r w:rsidR="009953FD">
        <w:noBreakHyphen/>
      </w:r>
      <w:r w:rsidRPr="00E13507">
        <w:t xml:space="preserve">27) for a </w:t>
      </w:r>
      <w:r w:rsidR="009953FD" w:rsidRPr="009953FD">
        <w:rPr>
          <w:position w:val="6"/>
          <w:sz w:val="16"/>
        </w:rPr>
        <w:t>*</w:t>
      </w:r>
      <w:r w:rsidRPr="00E13507">
        <w:t>film if:</w:t>
      </w:r>
    </w:p>
    <w:p w14:paraId="1D77841B" w14:textId="77777777" w:rsidR="005A6B4E" w:rsidRPr="00E13507" w:rsidRDefault="005A6B4E" w:rsidP="005A6B4E">
      <w:pPr>
        <w:pStyle w:val="paragraph"/>
      </w:pPr>
      <w:r w:rsidRPr="00E13507">
        <w:tab/>
        <w:t>(a)</w:t>
      </w:r>
      <w:r w:rsidRPr="00E13507">
        <w:tab/>
        <w:t>the company has materially contributed to the establishment or upgrading of a piece of film infrastructure in Australia (whether or not the establishment or upgrading is complete); and</w:t>
      </w:r>
    </w:p>
    <w:p w14:paraId="0D13C9D7" w14:textId="77777777" w:rsidR="005A6B4E" w:rsidRPr="00E13507" w:rsidRDefault="005A6B4E" w:rsidP="005A6B4E">
      <w:pPr>
        <w:pStyle w:val="paragraph"/>
      </w:pPr>
      <w:r w:rsidRPr="00E13507">
        <w:tab/>
        <w:t>(b)</w:t>
      </w:r>
      <w:r w:rsidRPr="00E13507">
        <w:tab/>
        <w:t>the film infrastructure is or will be, or the upgrades are or will be:</w:t>
      </w:r>
    </w:p>
    <w:p w14:paraId="4B330244" w14:textId="77777777" w:rsidR="005A6B4E" w:rsidRPr="00E13507" w:rsidRDefault="005A6B4E" w:rsidP="005A6B4E">
      <w:pPr>
        <w:pStyle w:val="paragraphsub"/>
      </w:pPr>
      <w:r w:rsidRPr="00E13507">
        <w:tab/>
        <w:t>(i)</w:t>
      </w:r>
      <w:r w:rsidRPr="00E13507">
        <w:tab/>
        <w:t>permanent; and</w:t>
      </w:r>
    </w:p>
    <w:p w14:paraId="7EEAB747" w14:textId="77777777" w:rsidR="005A6B4E" w:rsidRPr="00E13507" w:rsidRDefault="005A6B4E" w:rsidP="005A6B4E">
      <w:pPr>
        <w:pStyle w:val="paragraphsub"/>
      </w:pPr>
      <w:r w:rsidRPr="00E13507">
        <w:tab/>
        <w:t>(ii)</w:t>
      </w:r>
      <w:r w:rsidRPr="00E13507">
        <w:tab/>
        <w:t>reasonable in scale and cost, having regard to the scale and cost of the film; and</w:t>
      </w:r>
    </w:p>
    <w:p w14:paraId="0D861110" w14:textId="77777777" w:rsidR="005A6B4E" w:rsidRPr="00E13507" w:rsidRDefault="005A6B4E" w:rsidP="005A6B4E">
      <w:pPr>
        <w:pStyle w:val="paragraphsub"/>
      </w:pPr>
      <w:r w:rsidRPr="00E13507">
        <w:tab/>
        <w:t>(iii)</w:t>
      </w:r>
      <w:r w:rsidRPr="00E13507">
        <w:tab/>
        <w:t>reasonably located, having regard to the needs of the Australian screen industry; and</w:t>
      </w:r>
    </w:p>
    <w:p w14:paraId="6B494670" w14:textId="77777777" w:rsidR="005A6B4E" w:rsidRPr="00E13507" w:rsidRDefault="005A6B4E" w:rsidP="005A6B4E">
      <w:pPr>
        <w:pStyle w:val="paragraph"/>
      </w:pPr>
      <w:r w:rsidRPr="00E13507">
        <w:tab/>
        <w:t>(c)</w:t>
      </w:r>
      <w:r w:rsidRPr="00E13507">
        <w:tab/>
        <w:t>the establishment or upgrading of the film infrastructure occurs wholly or partly after the commencement of:</w:t>
      </w:r>
    </w:p>
    <w:p w14:paraId="7520164B" w14:textId="2B2B19A5" w:rsidR="005A6B4E" w:rsidRPr="00E13507" w:rsidRDefault="005A6B4E" w:rsidP="005A6B4E">
      <w:pPr>
        <w:pStyle w:val="paragraphsub"/>
      </w:pPr>
      <w:r w:rsidRPr="00E13507">
        <w:tab/>
        <w:t>(i)</w:t>
      </w:r>
      <w:r w:rsidRPr="00E13507">
        <w:tab/>
        <w:t xml:space="preserve">for a film that is predominantly a digital animation or other animation—the </w:t>
      </w:r>
      <w:r w:rsidR="009953FD" w:rsidRPr="009953FD">
        <w:rPr>
          <w:position w:val="6"/>
          <w:sz w:val="16"/>
        </w:rPr>
        <w:t>*</w:t>
      </w:r>
      <w:r w:rsidRPr="00E13507">
        <w:t>making of the film; or</w:t>
      </w:r>
    </w:p>
    <w:p w14:paraId="6B0432C1" w14:textId="77777777" w:rsidR="005A6B4E" w:rsidRPr="00E13507" w:rsidRDefault="005A6B4E" w:rsidP="005A6B4E">
      <w:pPr>
        <w:pStyle w:val="paragraphsub"/>
      </w:pPr>
      <w:r w:rsidRPr="00E13507">
        <w:tab/>
        <w:t>(ii)</w:t>
      </w:r>
      <w:r w:rsidRPr="00E13507">
        <w:tab/>
        <w:t>otherwise—the principal photography for the film; and</w:t>
      </w:r>
    </w:p>
    <w:p w14:paraId="1B1C0B87" w14:textId="77777777" w:rsidR="005A6B4E" w:rsidRPr="00E13507" w:rsidRDefault="005A6B4E" w:rsidP="005A6B4E">
      <w:pPr>
        <w:pStyle w:val="paragraph"/>
      </w:pPr>
      <w:r w:rsidRPr="00E13507">
        <w:tab/>
        <w:t>(d)</w:t>
      </w:r>
      <w:r w:rsidRPr="00E13507">
        <w:tab/>
        <w:t>if the establishment or upgrading of the film infrastructure is not complete—the establishment or upgrading will be completed within a reasonable period of time; and</w:t>
      </w:r>
    </w:p>
    <w:p w14:paraId="1DF305CC" w14:textId="77777777" w:rsidR="005A6B4E" w:rsidRPr="00E13507" w:rsidRDefault="005A6B4E" w:rsidP="005A6B4E">
      <w:pPr>
        <w:pStyle w:val="paragraph"/>
      </w:pPr>
      <w:r w:rsidRPr="00E13507">
        <w:tab/>
        <w:t>(e)</w:t>
      </w:r>
      <w:r w:rsidRPr="00E13507">
        <w:tab/>
        <w:t>the film infrastructure has, or the upgrades have, materially</w:t>
      </w:r>
      <w:r w:rsidRPr="00E13507">
        <w:rPr>
          <w:i/>
        </w:rPr>
        <w:t xml:space="preserve"> </w:t>
      </w:r>
      <w:r w:rsidRPr="00E13507">
        <w:t>contributed to alleviating capacity constraints in the Australian screen industry.</w:t>
      </w:r>
    </w:p>
    <w:p w14:paraId="0F322F17" w14:textId="711EB5A0" w:rsidR="005A6B4E" w:rsidRPr="00E13507" w:rsidRDefault="005A6B4E" w:rsidP="005A6B4E">
      <w:pPr>
        <w:pStyle w:val="subsection"/>
      </w:pPr>
      <w:r w:rsidRPr="00E13507">
        <w:tab/>
        <w:t>(2)</w:t>
      </w:r>
      <w:r w:rsidRPr="00E13507">
        <w:tab/>
        <w:t xml:space="preserve">In this section, </w:t>
      </w:r>
      <w:r w:rsidRPr="00E13507">
        <w:rPr>
          <w:b/>
          <w:i/>
        </w:rPr>
        <w:t>film infrastructure</w:t>
      </w:r>
      <w:r w:rsidRPr="00E13507">
        <w:t xml:space="preserve"> means buildings or other physical structures that can be used in the </w:t>
      </w:r>
      <w:r w:rsidR="009953FD" w:rsidRPr="009953FD">
        <w:rPr>
          <w:position w:val="6"/>
          <w:sz w:val="16"/>
        </w:rPr>
        <w:t>*</w:t>
      </w:r>
      <w:r w:rsidRPr="00E13507">
        <w:t xml:space="preserve">making of </w:t>
      </w:r>
      <w:r w:rsidR="009953FD" w:rsidRPr="009953FD">
        <w:rPr>
          <w:position w:val="6"/>
          <w:sz w:val="16"/>
        </w:rPr>
        <w:t>*</w:t>
      </w:r>
      <w:r w:rsidRPr="00E13507">
        <w:t>films.</w:t>
      </w:r>
    </w:p>
    <w:p w14:paraId="13453FE1" w14:textId="465D217F" w:rsidR="005A6B4E" w:rsidRPr="00E13507" w:rsidRDefault="005A6B4E" w:rsidP="005A6B4E">
      <w:pPr>
        <w:pStyle w:val="ActHead5"/>
      </w:pPr>
      <w:bookmarkStart w:id="382" w:name="_Toc201755853"/>
      <w:r w:rsidRPr="00E13507">
        <w:rPr>
          <w:rStyle w:val="CharSectno"/>
        </w:rPr>
        <w:lastRenderedPageBreak/>
        <w:t>376</w:t>
      </w:r>
      <w:r w:rsidR="009953FD">
        <w:rPr>
          <w:rStyle w:val="CharSectno"/>
        </w:rPr>
        <w:noBreakHyphen/>
      </w:r>
      <w:r w:rsidRPr="00E13507">
        <w:rPr>
          <w:rStyle w:val="CharSectno"/>
        </w:rPr>
        <w:t>29</w:t>
      </w:r>
      <w:r w:rsidRPr="00E13507">
        <w:t xml:space="preserve">  Minimum training expenditure exemption—training programs</w:t>
      </w:r>
      <w:bookmarkEnd w:id="382"/>
    </w:p>
    <w:p w14:paraId="62B048E4" w14:textId="77DDCB40" w:rsidR="005A6B4E" w:rsidRPr="00E13507" w:rsidRDefault="005A6B4E" w:rsidP="005A6B4E">
      <w:pPr>
        <w:pStyle w:val="subsection"/>
      </w:pPr>
      <w:r w:rsidRPr="00E13507">
        <w:tab/>
      </w:r>
      <w:bookmarkStart w:id="383" w:name="_Hlk153891293"/>
      <w:bookmarkStart w:id="384" w:name="_Hlk158827080"/>
      <w:r w:rsidRPr="00E13507">
        <w:t>(1)</w:t>
      </w:r>
      <w:r w:rsidRPr="00E13507">
        <w:tab/>
        <w:t>A company is exempt under this section from the minimum training expenditure requirement (see subsection 376</w:t>
      </w:r>
      <w:r w:rsidR="009953FD">
        <w:noBreakHyphen/>
      </w:r>
      <w:r w:rsidRPr="00E13507">
        <w:t>20(8) and section 376</w:t>
      </w:r>
      <w:r w:rsidR="009953FD">
        <w:noBreakHyphen/>
      </w:r>
      <w:r w:rsidRPr="00E13507">
        <w:t xml:space="preserve">27) for a </w:t>
      </w:r>
      <w:r w:rsidR="009953FD" w:rsidRPr="009953FD">
        <w:rPr>
          <w:position w:val="6"/>
          <w:sz w:val="16"/>
        </w:rPr>
        <w:t>*</w:t>
      </w:r>
      <w:r w:rsidRPr="00E13507">
        <w:t xml:space="preserve">film (the </w:t>
      </w:r>
      <w:r w:rsidRPr="00E13507">
        <w:rPr>
          <w:b/>
          <w:i/>
        </w:rPr>
        <w:t>relevant film</w:t>
      </w:r>
      <w:r w:rsidRPr="00E13507">
        <w:t>) if:</w:t>
      </w:r>
    </w:p>
    <w:p w14:paraId="1FE94ED6" w14:textId="1A08FC9F" w:rsidR="005A6B4E" w:rsidRPr="00E13507" w:rsidRDefault="005A6B4E" w:rsidP="005A6B4E">
      <w:pPr>
        <w:pStyle w:val="paragraph"/>
      </w:pPr>
      <w:r w:rsidRPr="00E13507">
        <w:tab/>
        <w:t>(a)</w:t>
      </w:r>
      <w:r w:rsidRPr="00E13507">
        <w:tab/>
        <w:t xml:space="preserve">an individual (the </w:t>
      </w:r>
      <w:r w:rsidRPr="00E13507">
        <w:rPr>
          <w:b/>
          <w:i/>
        </w:rPr>
        <w:t>trainee</w:t>
      </w:r>
      <w:r w:rsidRPr="00E13507">
        <w:t xml:space="preserve">) that has worked on the </w:t>
      </w:r>
      <w:r w:rsidR="009953FD" w:rsidRPr="009953FD">
        <w:rPr>
          <w:position w:val="6"/>
          <w:sz w:val="16"/>
        </w:rPr>
        <w:t>*</w:t>
      </w:r>
      <w:r w:rsidRPr="00E13507">
        <w:t>making of the relevant film has undertaken training under a training program; and</w:t>
      </w:r>
    </w:p>
    <w:p w14:paraId="548232D2" w14:textId="77777777" w:rsidR="005A6B4E" w:rsidRPr="00E13507" w:rsidRDefault="005A6B4E" w:rsidP="005A6B4E">
      <w:pPr>
        <w:pStyle w:val="paragraph"/>
      </w:pPr>
      <w:r w:rsidRPr="00E13507">
        <w:tab/>
        <w:t>(b)</w:t>
      </w:r>
      <w:r w:rsidRPr="00E13507">
        <w:tab/>
        <w:t>all or part of that training was undertaken by the trainee during the period when the trainee worked on the making of the relevant film; and</w:t>
      </w:r>
    </w:p>
    <w:p w14:paraId="21E47C48" w14:textId="7DA0D8BF" w:rsidR="005A6B4E" w:rsidRPr="00E13507" w:rsidRDefault="005A6B4E" w:rsidP="005A6B4E">
      <w:pPr>
        <w:pStyle w:val="paragraph"/>
      </w:pPr>
      <w:r w:rsidRPr="00E13507">
        <w:tab/>
        <w:t>(c)</w:t>
      </w:r>
      <w:r w:rsidRPr="00E13507">
        <w:tab/>
        <w:t xml:space="preserve">the company or an </w:t>
      </w:r>
      <w:r w:rsidR="009953FD" w:rsidRPr="009953FD">
        <w:rPr>
          <w:position w:val="6"/>
          <w:sz w:val="16"/>
        </w:rPr>
        <w:t>*</w:t>
      </w:r>
      <w:r w:rsidRPr="00E13507">
        <w:t>associate of the company has incurred expenditure that is for, or that is reasonably attributable to, the training undertaken by the trainee; and</w:t>
      </w:r>
    </w:p>
    <w:p w14:paraId="55808F67" w14:textId="77777777" w:rsidR="005A6B4E" w:rsidRPr="00E13507" w:rsidRDefault="005A6B4E" w:rsidP="005A6B4E">
      <w:pPr>
        <w:pStyle w:val="paragraph"/>
      </w:pPr>
      <w:r w:rsidRPr="00E13507">
        <w:tab/>
        <w:t>(d)</w:t>
      </w:r>
      <w:r w:rsidRPr="00E13507">
        <w:tab/>
        <w:t>the training program has materially contributed</w:t>
      </w:r>
      <w:r w:rsidRPr="00E13507">
        <w:rPr>
          <w:i/>
        </w:rPr>
        <w:t xml:space="preserve"> </w:t>
      </w:r>
      <w:r w:rsidRPr="00E13507">
        <w:t>to the making of the relevant film; and</w:t>
      </w:r>
    </w:p>
    <w:p w14:paraId="400A3391" w14:textId="77777777" w:rsidR="005A6B4E" w:rsidRPr="00E13507" w:rsidRDefault="005A6B4E" w:rsidP="005A6B4E">
      <w:pPr>
        <w:pStyle w:val="paragraph"/>
      </w:pPr>
      <w:r w:rsidRPr="00E13507">
        <w:tab/>
        <w:t>(e)</w:t>
      </w:r>
      <w:r w:rsidRPr="00E13507">
        <w:tab/>
        <w:t>the training program has materially contributed, or will materially contribute, to the making of at least 2 films, each of which satisfies or will satisfy subsection (2) (and one of which may be the relevant film); and</w:t>
      </w:r>
    </w:p>
    <w:p w14:paraId="626910A6" w14:textId="77777777" w:rsidR="005A6B4E" w:rsidRPr="00E13507" w:rsidRDefault="005A6B4E" w:rsidP="005A6B4E">
      <w:pPr>
        <w:pStyle w:val="paragraph"/>
      </w:pPr>
      <w:r w:rsidRPr="00E13507">
        <w:tab/>
        <w:t>(f)</w:t>
      </w:r>
      <w:r w:rsidRPr="00E13507">
        <w:tab/>
        <w:t>the training program has materially contributed</w:t>
      </w:r>
      <w:r w:rsidRPr="00E13507">
        <w:rPr>
          <w:i/>
        </w:rPr>
        <w:t xml:space="preserve"> </w:t>
      </w:r>
      <w:r w:rsidRPr="00E13507">
        <w:t>to alleviating capacity constraints in the Australian screen industry.</w:t>
      </w:r>
    </w:p>
    <w:p w14:paraId="73B09B60" w14:textId="65077B5F" w:rsidR="005A6B4E" w:rsidRPr="00E13507" w:rsidRDefault="005A6B4E" w:rsidP="005A6B4E">
      <w:pPr>
        <w:pStyle w:val="subsection"/>
      </w:pPr>
      <w:r w:rsidRPr="00E13507">
        <w:tab/>
        <w:t>(2)</w:t>
      </w:r>
      <w:r w:rsidRPr="00E13507">
        <w:tab/>
        <w:t xml:space="preserve">A </w:t>
      </w:r>
      <w:r w:rsidR="009953FD" w:rsidRPr="009953FD">
        <w:rPr>
          <w:position w:val="6"/>
          <w:sz w:val="16"/>
        </w:rPr>
        <w:t>*</w:t>
      </w:r>
      <w:r w:rsidRPr="00E13507">
        <w:t xml:space="preserve">film satisfies this subsection if a substantial proportion of the activities involved in the </w:t>
      </w:r>
      <w:r w:rsidR="009953FD" w:rsidRPr="009953FD">
        <w:rPr>
          <w:position w:val="6"/>
          <w:sz w:val="16"/>
        </w:rPr>
        <w:t>*</w:t>
      </w:r>
      <w:r w:rsidRPr="00E13507">
        <w:t>making of the film take place in Australia.</w:t>
      </w:r>
      <w:bookmarkEnd w:id="383"/>
    </w:p>
    <w:bookmarkEnd w:id="384"/>
    <w:p w14:paraId="5945A15E" w14:textId="77777777" w:rsidR="005A6B4E" w:rsidRPr="00E13507" w:rsidRDefault="005A6B4E" w:rsidP="005A6B4E">
      <w:pPr>
        <w:pStyle w:val="subsection"/>
      </w:pPr>
      <w:r w:rsidRPr="00E13507">
        <w:tab/>
        <w:t>(3)</w:t>
      </w:r>
      <w:r w:rsidRPr="00E13507">
        <w:tab/>
        <w:t>In determining whether a training program has contributed to a thing mentioned in paragraph (1)(f), the matters to which consideration may be given include, but are not limited to, the following:</w:t>
      </w:r>
    </w:p>
    <w:p w14:paraId="5F4C77C7" w14:textId="77777777" w:rsidR="005A6B4E" w:rsidRPr="00E13507" w:rsidRDefault="005A6B4E" w:rsidP="005A6B4E">
      <w:pPr>
        <w:pStyle w:val="paragraph"/>
      </w:pPr>
      <w:r w:rsidRPr="00E13507">
        <w:tab/>
        <w:t>(a)</w:t>
      </w:r>
      <w:r w:rsidRPr="00E13507">
        <w:tab/>
        <w:t>mentoring, industry partnerships and work experience placements facilitated by the training program;</w:t>
      </w:r>
    </w:p>
    <w:p w14:paraId="139BE4F6" w14:textId="77777777" w:rsidR="005A6B4E" w:rsidRPr="00E13507" w:rsidRDefault="005A6B4E" w:rsidP="005A6B4E">
      <w:pPr>
        <w:pStyle w:val="paragraph"/>
      </w:pPr>
      <w:r w:rsidRPr="00E13507">
        <w:tab/>
        <w:t>(b)</w:t>
      </w:r>
      <w:r w:rsidRPr="00E13507">
        <w:tab/>
        <w:t>skills shortages in the Australian screen industry that are addressed by the training program;</w:t>
      </w:r>
    </w:p>
    <w:p w14:paraId="5EAB78C6" w14:textId="77777777" w:rsidR="005A6B4E" w:rsidRPr="00E13507" w:rsidRDefault="005A6B4E" w:rsidP="005A6B4E">
      <w:pPr>
        <w:pStyle w:val="paragraph"/>
      </w:pPr>
      <w:r w:rsidRPr="00E13507">
        <w:lastRenderedPageBreak/>
        <w:tab/>
        <w:t>(c)</w:t>
      </w:r>
      <w:r w:rsidRPr="00E13507">
        <w:tab/>
        <w:t>activities connected with the training program that contribute to improving health and safety, and diversity and inclusion, in the Australian screen industry;</w:t>
      </w:r>
    </w:p>
    <w:p w14:paraId="734521BD" w14:textId="77777777" w:rsidR="005A6B4E" w:rsidRPr="00E13507" w:rsidRDefault="005A6B4E" w:rsidP="005A6B4E">
      <w:pPr>
        <w:pStyle w:val="paragraph"/>
      </w:pPr>
      <w:r w:rsidRPr="00E13507">
        <w:tab/>
        <w:t>(d)</w:t>
      </w:r>
      <w:r w:rsidRPr="00E13507">
        <w:tab/>
        <w:t>any matters specified in rules made under subsection (4).</w:t>
      </w:r>
    </w:p>
    <w:p w14:paraId="3E2C3962" w14:textId="680CEDF0" w:rsidR="005A6B4E" w:rsidRPr="00E13507" w:rsidRDefault="005A6B4E" w:rsidP="005A6B4E">
      <w:pPr>
        <w:pStyle w:val="subsection"/>
      </w:pPr>
      <w:r w:rsidRPr="00E13507">
        <w:tab/>
        <w:t>(4)</w:t>
      </w:r>
      <w:r w:rsidRPr="00E13507">
        <w:tab/>
        <w:t xml:space="preserve">Subject to subsection (5), the </w:t>
      </w:r>
      <w:r w:rsidR="009953FD" w:rsidRPr="009953FD">
        <w:rPr>
          <w:position w:val="6"/>
          <w:sz w:val="16"/>
        </w:rPr>
        <w:t>*</w:t>
      </w:r>
      <w:r w:rsidRPr="00E13507">
        <w:t>Arts Minister may, by legislative instrument, make rules specifying matters for the purposes of paragraph (3)(d), including matters of a kind referred to in any of paragraphs (3)(a) to (c).</w:t>
      </w:r>
    </w:p>
    <w:p w14:paraId="41A249D4" w14:textId="4C842DFB" w:rsidR="005A6B4E" w:rsidRPr="00E13507" w:rsidRDefault="005A6B4E" w:rsidP="005A6B4E">
      <w:pPr>
        <w:pStyle w:val="subsection"/>
      </w:pPr>
      <w:r w:rsidRPr="00E13507">
        <w:tab/>
        <w:t>(5)</w:t>
      </w:r>
      <w:r w:rsidRPr="00E13507">
        <w:tab/>
        <w:t xml:space="preserve">Before making rules under subsection (4), the </w:t>
      </w:r>
      <w:r w:rsidR="009953FD" w:rsidRPr="009953FD">
        <w:rPr>
          <w:position w:val="6"/>
          <w:sz w:val="16"/>
        </w:rPr>
        <w:t>*</w:t>
      </w:r>
      <w:r w:rsidRPr="00E13507">
        <w:t>Arts Minister must consult the Minister.</w:t>
      </w:r>
    </w:p>
    <w:p w14:paraId="09F73312" w14:textId="7CFF459D" w:rsidR="0037072A" w:rsidRPr="00322F3B" w:rsidRDefault="0037072A" w:rsidP="0037072A">
      <w:pPr>
        <w:pStyle w:val="ActHead5"/>
      </w:pPr>
      <w:bookmarkStart w:id="385" w:name="_Toc201755854"/>
      <w:r w:rsidRPr="00322F3B">
        <w:rPr>
          <w:rStyle w:val="CharSectno"/>
        </w:rPr>
        <w:t>376</w:t>
      </w:r>
      <w:r w:rsidR="009953FD">
        <w:rPr>
          <w:rStyle w:val="CharSectno"/>
        </w:rPr>
        <w:noBreakHyphen/>
      </w:r>
      <w:r w:rsidRPr="00322F3B">
        <w:rPr>
          <w:rStyle w:val="CharSectno"/>
        </w:rPr>
        <w:t>30</w:t>
      </w:r>
      <w:r w:rsidRPr="00322F3B">
        <w:t xml:space="preserve">  Minister to determine a company’s qualifying Australian production expenditure for the location offset</w:t>
      </w:r>
      <w:bookmarkEnd w:id="385"/>
    </w:p>
    <w:p w14:paraId="6B6EDFFA" w14:textId="5CADC723" w:rsidR="0037072A" w:rsidRPr="00322F3B" w:rsidRDefault="0037072A" w:rsidP="0037072A">
      <w:pPr>
        <w:pStyle w:val="subsection"/>
      </w:pPr>
      <w:r w:rsidRPr="00322F3B">
        <w:tab/>
        <w:t>(1)</w:t>
      </w:r>
      <w:r w:rsidRPr="00322F3B">
        <w:tab/>
        <w:t xml:space="preserve">If a company applies to the </w:t>
      </w:r>
      <w:r w:rsidR="009953FD" w:rsidRPr="009953FD">
        <w:rPr>
          <w:position w:val="6"/>
          <w:sz w:val="16"/>
        </w:rPr>
        <w:t>*</w:t>
      </w:r>
      <w:r w:rsidRPr="00322F3B">
        <w:t xml:space="preserve">Arts Minister for the issue of a certificate to the company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 xml:space="preserve">20 (certificate for the location offset), the Arts Minister must, as soon as practicable after receiving the application, determine in writing the total of the company’s </w:t>
      </w:r>
      <w:r w:rsidR="009953FD" w:rsidRPr="009953FD">
        <w:rPr>
          <w:position w:val="6"/>
          <w:sz w:val="16"/>
        </w:rPr>
        <w:t>*</w:t>
      </w:r>
      <w:r w:rsidRPr="00322F3B">
        <w:t>qualifying Australian production expenditure on the film for the purposes of the location offset.</w:t>
      </w:r>
    </w:p>
    <w:p w14:paraId="17935AA1" w14:textId="2AF44100" w:rsidR="0037072A" w:rsidRPr="00322F3B" w:rsidRDefault="0037072A" w:rsidP="0037072A">
      <w:pPr>
        <w:pStyle w:val="subsection"/>
      </w:pPr>
      <w:r w:rsidRPr="00322F3B">
        <w:tab/>
        <w:t>(2)</w:t>
      </w:r>
      <w:r w:rsidRPr="00322F3B">
        <w:tab/>
        <w:t xml:space="preserve">In making a determination under </w:t>
      </w:r>
      <w:r w:rsidR="00825006" w:rsidRPr="00322F3B">
        <w:t>subsection (</w:t>
      </w:r>
      <w:r w:rsidRPr="00322F3B">
        <w:t xml:space="preserve">1), the </w:t>
      </w:r>
      <w:r w:rsidR="009953FD" w:rsidRPr="009953FD">
        <w:rPr>
          <w:position w:val="6"/>
          <w:sz w:val="16"/>
        </w:rPr>
        <w:t>*</w:t>
      </w:r>
      <w:r w:rsidRPr="00322F3B">
        <w:t>Arts Minister must have regard to the matters in Subdivision</w:t>
      </w:r>
      <w:r w:rsidR="00825006" w:rsidRPr="00322F3B">
        <w:t> </w:t>
      </w:r>
      <w:r w:rsidRPr="00322F3B">
        <w:t>376</w:t>
      </w:r>
      <w:r w:rsidR="009953FD">
        <w:noBreakHyphen/>
      </w:r>
      <w:r w:rsidRPr="00322F3B">
        <w:t>C.</w:t>
      </w:r>
    </w:p>
    <w:p w14:paraId="0B08A00B" w14:textId="5FDE154C"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Arts Minister must give the company written notice of the determination.</w:t>
      </w:r>
    </w:p>
    <w:p w14:paraId="64F07965" w14:textId="77777777" w:rsidR="0037072A" w:rsidRPr="00322F3B" w:rsidRDefault="0037072A" w:rsidP="0037072A">
      <w:pPr>
        <w:pStyle w:val="subsection"/>
      </w:pPr>
      <w:r w:rsidRPr="00322F3B">
        <w:tab/>
        <w:t>(4)</w:t>
      </w:r>
      <w:r w:rsidRPr="00322F3B">
        <w:tab/>
        <w:t xml:space="preserve">A determination made under </w:t>
      </w:r>
      <w:r w:rsidR="00825006" w:rsidRPr="00322F3B">
        <w:t>subsection (</w:t>
      </w:r>
      <w:r w:rsidRPr="00322F3B">
        <w:t>1) is not a legislative instrument.</w:t>
      </w:r>
    </w:p>
    <w:p w14:paraId="786E08C1" w14:textId="0C02A89F" w:rsidR="005A6B4E" w:rsidRPr="00E13507" w:rsidRDefault="005A6B4E" w:rsidP="005A6B4E">
      <w:pPr>
        <w:pStyle w:val="ActHead5"/>
      </w:pPr>
      <w:bookmarkStart w:id="386" w:name="_Toc201755855"/>
      <w:r w:rsidRPr="00E13507">
        <w:rPr>
          <w:rStyle w:val="CharSectno"/>
        </w:rPr>
        <w:t>376</w:t>
      </w:r>
      <w:r w:rsidR="009953FD">
        <w:rPr>
          <w:rStyle w:val="CharSectno"/>
        </w:rPr>
        <w:noBreakHyphen/>
      </w:r>
      <w:r w:rsidRPr="00E13507">
        <w:rPr>
          <w:rStyle w:val="CharSectno"/>
        </w:rPr>
        <w:t>32</w:t>
      </w:r>
      <w:r w:rsidRPr="00E13507">
        <w:t xml:space="preserve">  Minister may require information</w:t>
      </w:r>
      <w:bookmarkEnd w:id="386"/>
    </w:p>
    <w:p w14:paraId="3052D7FD" w14:textId="77777777" w:rsidR="005A6B4E" w:rsidRPr="00E13507" w:rsidRDefault="005A6B4E" w:rsidP="005A6B4E">
      <w:pPr>
        <w:pStyle w:val="subsection"/>
      </w:pPr>
      <w:r w:rsidRPr="00E13507">
        <w:tab/>
        <w:t>(1)</w:t>
      </w:r>
      <w:r w:rsidRPr="00E13507">
        <w:tab/>
        <w:t>Either:</w:t>
      </w:r>
    </w:p>
    <w:p w14:paraId="7534D2C2" w14:textId="65047F76" w:rsidR="005A6B4E" w:rsidRPr="00E13507" w:rsidRDefault="005A6B4E" w:rsidP="005A6B4E">
      <w:pPr>
        <w:pStyle w:val="paragraph"/>
      </w:pPr>
      <w:r w:rsidRPr="00E13507">
        <w:tab/>
        <w:t>(a)</w:t>
      </w:r>
      <w:r w:rsidRPr="00E13507">
        <w:tab/>
        <w:t xml:space="preserve">before determining a company’s </w:t>
      </w:r>
      <w:r w:rsidR="009953FD" w:rsidRPr="009953FD">
        <w:rPr>
          <w:position w:val="6"/>
          <w:sz w:val="16"/>
        </w:rPr>
        <w:t>*</w:t>
      </w:r>
      <w:r w:rsidRPr="00E13507">
        <w:t xml:space="preserve">qualifying Australian production expenditure on a </w:t>
      </w:r>
      <w:r w:rsidR="009953FD" w:rsidRPr="009953FD">
        <w:rPr>
          <w:position w:val="6"/>
          <w:sz w:val="16"/>
        </w:rPr>
        <w:t>*</w:t>
      </w:r>
      <w:r w:rsidRPr="00E13507">
        <w:t>film under subsection 376</w:t>
      </w:r>
      <w:r w:rsidR="009953FD">
        <w:noBreakHyphen/>
      </w:r>
      <w:r w:rsidRPr="00E13507">
        <w:t>30(1) for the purposes of the location offset; or</w:t>
      </w:r>
    </w:p>
    <w:p w14:paraId="0686521E" w14:textId="288CDC1C" w:rsidR="005A6B4E" w:rsidRPr="00E13507" w:rsidRDefault="005A6B4E" w:rsidP="005A6B4E">
      <w:pPr>
        <w:pStyle w:val="paragraph"/>
      </w:pPr>
      <w:r w:rsidRPr="00E13507">
        <w:lastRenderedPageBreak/>
        <w:tab/>
        <w:t>(b)</w:t>
      </w:r>
      <w:r w:rsidRPr="00E13507">
        <w:tab/>
        <w:t>before issuing a certificate to the company for the film under section 376</w:t>
      </w:r>
      <w:r w:rsidR="009953FD">
        <w:noBreakHyphen/>
      </w:r>
      <w:r w:rsidRPr="00E13507">
        <w:t>20 (certificate for the location offset);</w:t>
      </w:r>
    </w:p>
    <w:p w14:paraId="6A090344" w14:textId="60B170D0" w:rsidR="005A6B4E" w:rsidRPr="00E13507" w:rsidRDefault="005A6B4E" w:rsidP="005A6B4E">
      <w:pPr>
        <w:pStyle w:val="subsection2"/>
      </w:pPr>
      <w:r w:rsidRPr="00E13507">
        <w:t xml:space="preserve">the </w:t>
      </w:r>
      <w:r w:rsidR="009953FD" w:rsidRPr="009953FD">
        <w:rPr>
          <w:position w:val="6"/>
          <w:sz w:val="16"/>
        </w:rPr>
        <w:t>*</w:t>
      </w:r>
      <w:r w:rsidRPr="00E13507">
        <w:t>Arts Minister may, by written notice given to the company, require that the company provide to the Arts Minister information specified in the notice.</w:t>
      </w:r>
    </w:p>
    <w:p w14:paraId="76CF34A5" w14:textId="7FA4ED65" w:rsidR="005A6B4E" w:rsidRPr="00E13507" w:rsidRDefault="005A6B4E" w:rsidP="005A6B4E">
      <w:pPr>
        <w:pStyle w:val="subsection"/>
      </w:pPr>
      <w:r w:rsidRPr="00E13507">
        <w:tab/>
        <w:t>(2)</w:t>
      </w:r>
      <w:r w:rsidRPr="00E13507">
        <w:tab/>
        <w:t xml:space="preserve">The information specified in the notice must be information that the </w:t>
      </w:r>
      <w:r w:rsidR="009953FD" w:rsidRPr="009953FD">
        <w:rPr>
          <w:position w:val="6"/>
          <w:sz w:val="16"/>
        </w:rPr>
        <w:t>*</w:t>
      </w:r>
      <w:r w:rsidRPr="00E13507">
        <w:t>Arts Minister considers relevant to:</w:t>
      </w:r>
    </w:p>
    <w:p w14:paraId="0623A232" w14:textId="6EC55F20" w:rsidR="005A6B4E" w:rsidRPr="00E13507" w:rsidRDefault="005A6B4E" w:rsidP="005A6B4E">
      <w:pPr>
        <w:pStyle w:val="paragraph"/>
      </w:pPr>
      <w:r w:rsidRPr="00E13507">
        <w:tab/>
        <w:t>(a)</w:t>
      </w:r>
      <w:r w:rsidRPr="00E13507">
        <w:tab/>
        <w:t xml:space="preserve">determining the company’s </w:t>
      </w:r>
      <w:r w:rsidR="009953FD" w:rsidRPr="009953FD">
        <w:rPr>
          <w:position w:val="6"/>
          <w:sz w:val="16"/>
        </w:rPr>
        <w:t>*</w:t>
      </w:r>
      <w:r w:rsidRPr="00E13507">
        <w:t>qualifying Australian production expenditure or issuing the certificate to the company; or</w:t>
      </w:r>
    </w:p>
    <w:p w14:paraId="2011FC35" w14:textId="77777777" w:rsidR="005A6B4E" w:rsidRPr="00E13507" w:rsidRDefault="005A6B4E" w:rsidP="005A6B4E">
      <w:pPr>
        <w:pStyle w:val="paragraph"/>
      </w:pPr>
      <w:r w:rsidRPr="00E13507">
        <w:tab/>
        <w:t>(b)</w:t>
      </w:r>
      <w:r w:rsidRPr="00E13507">
        <w:tab/>
        <w:t>assessing the benefit of the film to the Australian screen industry.</w:t>
      </w:r>
    </w:p>
    <w:p w14:paraId="6D053EE3" w14:textId="77777777" w:rsidR="005A6B4E" w:rsidRPr="00E13507" w:rsidRDefault="005A6B4E" w:rsidP="005A6B4E">
      <w:pPr>
        <w:pStyle w:val="subsection"/>
      </w:pPr>
      <w:r w:rsidRPr="00E13507">
        <w:tab/>
        <w:t>(3)</w:t>
      </w:r>
      <w:r w:rsidRPr="00E13507">
        <w:tab/>
        <w:t>The notice must specify the time by which the information is to be provided (which must be at least 30 business days after the notice is given).</w:t>
      </w:r>
    </w:p>
    <w:p w14:paraId="7D4A8F29" w14:textId="269DA43B" w:rsidR="005A6B4E" w:rsidRPr="00E13507" w:rsidRDefault="005A6B4E" w:rsidP="005A6B4E">
      <w:pPr>
        <w:pStyle w:val="subsection"/>
      </w:pPr>
      <w:r w:rsidRPr="00E13507">
        <w:tab/>
        <w:t>(4)</w:t>
      </w:r>
      <w:r w:rsidRPr="00E13507">
        <w:tab/>
        <w:t xml:space="preserve">The </w:t>
      </w:r>
      <w:r w:rsidR="009953FD" w:rsidRPr="009953FD">
        <w:rPr>
          <w:position w:val="6"/>
          <w:sz w:val="16"/>
        </w:rPr>
        <w:t>*</w:t>
      </w:r>
      <w:r w:rsidRPr="00E13507">
        <w:t>Arts Minister may, on request by the company, extend the time by written notice given to the company.</w:t>
      </w:r>
    </w:p>
    <w:p w14:paraId="30630C1C" w14:textId="1711B678" w:rsidR="005A6B4E" w:rsidRPr="00E13507" w:rsidRDefault="005A6B4E" w:rsidP="005A6B4E">
      <w:pPr>
        <w:pStyle w:val="subsection"/>
      </w:pPr>
      <w:r w:rsidRPr="00E13507">
        <w:tab/>
        <w:t>(5)</w:t>
      </w:r>
      <w:r w:rsidRPr="00E13507">
        <w:tab/>
        <w:t xml:space="preserve">If the information is not provided by the specified time (including any extensions), the </w:t>
      </w:r>
      <w:r w:rsidR="009953FD" w:rsidRPr="009953FD">
        <w:rPr>
          <w:position w:val="6"/>
          <w:sz w:val="16"/>
        </w:rPr>
        <w:t>*</w:t>
      </w:r>
      <w:r w:rsidRPr="00E13507">
        <w:t xml:space="preserve">Arts Minister may refuse to determine the company’s </w:t>
      </w:r>
      <w:r w:rsidR="009953FD" w:rsidRPr="009953FD">
        <w:rPr>
          <w:position w:val="6"/>
          <w:sz w:val="16"/>
        </w:rPr>
        <w:t>*</w:t>
      </w:r>
      <w:r w:rsidRPr="00E13507">
        <w:t>qualifying Australian production expenditure or issue the certificate to the company.</w:t>
      </w:r>
    </w:p>
    <w:p w14:paraId="62D45D85" w14:textId="77777777" w:rsidR="0037072A" w:rsidRPr="00322F3B" w:rsidRDefault="0037072A" w:rsidP="0037072A">
      <w:pPr>
        <w:pStyle w:val="ActHead4"/>
      </w:pPr>
      <w:bookmarkStart w:id="387" w:name="_Toc201755856"/>
      <w:r w:rsidRPr="00322F3B">
        <w:t>Refundable tax offset for post, digital and visual effects production for a film (PDV offset)</w:t>
      </w:r>
      <w:bookmarkEnd w:id="387"/>
    </w:p>
    <w:p w14:paraId="08149EDF" w14:textId="7102BD26" w:rsidR="0037072A" w:rsidRPr="00322F3B" w:rsidRDefault="0037072A" w:rsidP="0037072A">
      <w:pPr>
        <w:pStyle w:val="ActHead5"/>
      </w:pPr>
      <w:bookmarkStart w:id="388" w:name="_Toc201755857"/>
      <w:r w:rsidRPr="00322F3B">
        <w:rPr>
          <w:rStyle w:val="CharSectno"/>
        </w:rPr>
        <w:t>376</w:t>
      </w:r>
      <w:r w:rsidR="009953FD">
        <w:rPr>
          <w:rStyle w:val="CharSectno"/>
        </w:rPr>
        <w:noBreakHyphen/>
      </w:r>
      <w:r w:rsidRPr="00322F3B">
        <w:rPr>
          <w:rStyle w:val="CharSectno"/>
        </w:rPr>
        <w:t>35</w:t>
      </w:r>
      <w:r w:rsidRPr="00322F3B">
        <w:t xml:space="preserve">  Film production company entitled to refundable tax offset for post, digital and visual effects production for a film (PDV offset)</w:t>
      </w:r>
      <w:bookmarkEnd w:id="388"/>
    </w:p>
    <w:p w14:paraId="1A1F858A" w14:textId="56659FA5" w:rsidR="0037072A" w:rsidRPr="00322F3B" w:rsidRDefault="0037072A" w:rsidP="0037072A">
      <w:pPr>
        <w:pStyle w:val="subsection"/>
      </w:pPr>
      <w:r w:rsidRPr="00322F3B">
        <w:tab/>
        <w:t>(1)</w:t>
      </w:r>
      <w:r w:rsidRPr="00322F3B">
        <w:tab/>
        <w:t xml:space="preserve">A company is entitled to a </w:t>
      </w:r>
      <w:r w:rsidR="009953FD" w:rsidRPr="009953FD">
        <w:rPr>
          <w:position w:val="6"/>
          <w:sz w:val="16"/>
        </w:rPr>
        <w:t>*</w:t>
      </w:r>
      <w:r w:rsidRPr="00322F3B">
        <w:t xml:space="preserve">tax offset under this section (the </w:t>
      </w:r>
      <w:r w:rsidRPr="00322F3B">
        <w:rPr>
          <w:b/>
          <w:i/>
        </w:rPr>
        <w:t>PDV offset</w:t>
      </w:r>
      <w:r w:rsidRPr="00322F3B">
        <w:t xml:space="preserve">) for an income year in respect of a </w:t>
      </w:r>
      <w:r w:rsidR="009953FD" w:rsidRPr="009953FD">
        <w:rPr>
          <w:position w:val="6"/>
          <w:sz w:val="16"/>
        </w:rPr>
        <w:t>*</w:t>
      </w:r>
      <w:r w:rsidRPr="00322F3B">
        <w:t>film if:</w:t>
      </w:r>
    </w:p>
    <w:p w14:paraId="4652BF45" w14:textId="5CC4D053" w:rsidR="0037072A" w:rsidRPr="00322F3B" w:rsidRDefault="0037072A" w:rsidP="0037072A">
      <w:pPr>
        <w:pStyle w:val="paragraph"/>
      </w:pPr>
      <w:r w:rsidRPr="00322F3B">
        <w:tab/>
        <w:t>(a)</w:t>
      </w:r>
      <w:r w:rsidRPr="00322F3B">
        <w:tab/>
        <w:t xml:space="preserve">the company’s </w:t>
      </w:r>
      <w:r w:rsidR="009953FD" w:rsidRPr="009953FD">
        <w:rPr>
          <w:position w:val="6"/>
          <w:sz w:val="16"/>
        </w:rPr>
        <w:t>*</w:t>
      </w:r>
      <w:r w:rsidRPr="00322F3B">
        <w:t xml:space="preserve">qualifying Australian production expenditure on the film, to the extent that it relates to </w:t>
      </w:r>
      <w:r w:rsidR="009953FD" w:rsidRPr="009953FD">
        <w:rPr>
          <w:position w:val="6"/>
          <w:sz w:val="16"/>
        </w:rPr>
        <w:t>*</w:t>
      </w:r>
      <w:r w:rsidRPr="00322F3B">
        <w:t>post, digital and visual effects production for the film, ceased being incurred in the income year; and</w:t>
      </w:r>
    </w:p>
    <w:p w14:paraId="6F80A67C" w14:textId="0BC22F3F" w:rsidR="0037072A" w:rsidRPr="00322F3B" w:rsidRDefault="0037072A" w:rsidP="0037072A">
      <w:pPr>
        <w:pStyle w:val="paragraph"/>
      </w:pPr>
      <w:r w:rsidRPr="00322F3B">
        <w:lastRenderedPageBreak/>
        <w:tab/>
        <w:t>(b)</w:t>
      </w:r>
      <w:r w:rsidRPr="00322F3B">
        <w:tab/>
        <w:t xml:space="preserve">the </w:t>
      </w:r>
      <w:r w:rsidR="009953FD" w:rsidRPr="009953FD">
        <w:rPr>
          <w:position w:val="6"/>
          <w:sz w:val="16"/>
        </w:rPr>
        <w:t>*</w:t>
      </w:r>
      <w:r w:rsidRPr="00322F3B">
        <w:t xml:space="preserve">Arts Minister has issued a certificate to the company for the post, digital and visual effects production for the film under </w:t>
      </w:r>
      <w:r w:rsidR="009F5D03" w:rsidRPr="00322F3B">
        <w:t>section 3</w:t>
      </w:r>
      <w:r w:rsidRPr="00322F3B">
        <w:t>76</w:t>
      </w:r>
      <w:r w:rsidR="009953FD">
        <w:noBreakHyphen/>
      </w:r>
      <w:r w:rsidRPr="00322F3B">
        <w:t>45 (certificate for the PDV offset); and</w:t>
      </w:r>
    </w:p>
    <w:p w14:paraId="357FDCE2" w14:textId="64B61BCF" w:rsidR="0037072A" w:rsidRPr="00322F3B" w:rsidRDefault="0037072A" w:rsidP="0037072A">
      <w:pPr>
        <w:pStyle w:val="paragraph"/>
      </w:pPr>
      <w:r w:rsidRPr="00322F3B">
        <w:tab/>
        <w:t>(c)</w:t>
      </w:r>
      <w:r w:rsidRPr="00322F3B">
        <w:tab/>
        <w:t xml:space="preserve">the company claims the offset in its </w:t>
      </w:r>
      <w:r w:rsidR="009953FD" w:rsidRPr="009953FD">
        <w:rPr>
          <w:position w:val="6"/>
          <w:sz w:val="16"/>
        </w:rPr>
        <w:t>*</w:t>
      </w:r>
      <w:r w:rsidRPr="00322F3B">
        <w:t>income tax return for the income year; and</w:t>
      </w:r>
    </w:p>
    <w:p w14:paraId="05498B11" w14:textId="77777777" w:rsidR="0037072A" w:rsidRPr="00322F3B" w:rsidRDefault="0037072A" w:rsidP="0037072A">
      <w:pPr>
        <w:pStyle w:val="paragraph"/>
      </w:pPr>
      <w:r w:rsidRPr="00322F3B">
        <w:tab/>
        <w:t>(d)</w:t>
      </w:r>
      <w:r w:rsidRPr="00322F3B">
        <w:tab/>
        <w:t>the company:</w:t>
      </w:r>
    </w:p>
    <w:p w14:paraId="7168D128" w14:textId="77777777" w:rsidR="0037072A" w:rsidRPr="00322F3B" w:rsidRDefault="0037072A" w:rsidP="0037072A">
      <w:pPr>
        <w:pStyle w:val="paragraphsub"/>
      </w:pPr>
      <w:r w:rsidRPr="00322F3B">
        <w:tab/>
        <w:t>(i)</w:t>
      </w:r>
      <w:r w:rsidRPr="00322F3B">
        <w:tab/>
        <w:t>is an Australian resident; or</w:t>
      </w:r>
    </w:p>
    <w:p w14:paraId="5D2CDE65" w14:textId="48EBD0A2" w:rsidR="0037072A" w:rsidRPr="00322F3B" w:rsidRDefault="0037072A" w:rsidP="0037072A">
      <w:pPr>
        <w:pStyle w:val="paragraphsub"/>
      </w:pPr>
      <w:r w:rsidRPr="00322F3B">
        <w:tab/>
        <w:t>(ii)</w:t>
      </w:r>
      <w:r w:rsidRPr="00322F3B">
        <w:tab/>
        <w:t xml:space="preserve">is a foreign resident but does have a </w:t>
      </w:r>
      <w:r w:rsidR="009953FD" w:rsidRPr="009953FD">
        <w:rPr>
          <w:position w:val="6"/>
          <w:sz w:val="16"/>
        </w:rPr>
        <w:t>*</w:t>
      </w:r>
      <w:r w:rsidRPr="00322F3B">
        <w:t xml:space="preserve">permanent establishment in Australia and does have an </w:t>
      </w:r>
      <w:r w:rsidR="009953FD" w:rsidRPr="009953FD">
        <w:rPr>
          <w:position w:val="6"/>
          <w:sz w:val="16"/>
        </w:rPr>
        <w:t>*</w:t>
      </w:r>
      <w:r w:rsidRPr="00322F3B">
        <w:t>ABN;</w:t>
      </w:r>
    </w:p>
    <w:p w14:paraId="1D5CB411" w14:textId="77777777" w:rsidR="0037072A" w:rsidRPr="00322F3B" w:rsidRDefault="0037072A" w:rsidP="0037072A">
      <w:pPr>
        <w:pStyle w:val="paragraph"/>
      </w:pPr>
      <w:r w:rsidRPr="00322F3B">
        <w:tab/>
      </w:r>
      <w:r w:rsidRPr="00322F3B">
        <w:tab/>
        <w:t>when the company lodges the income tax return and when the tax offset is due to be credited to the company.</w:t>
      </w:r>
    </w:p>
    <w:p w14:paraId="0874AED2" w14:textId="77777777" w:rsidR="0037072A" w:rsidRPr="00322F3B" w:rsidRDefault="0037072A" w:rsidP="0037072A">
      <w:pPr>
        <w:pStyle w:val="subsection2"/>
      </w:pPr>
      <w:r w:rsidRPr="00322F3B">
        <w:t xml:space="preserve">The claim referred to in </w:t>
      </w:r>
      <w:r w:rsidR="00825006" w:rsidRPr="00322F3B">
        <w:t>paragraph (</w:t>
      </w:r>
      <w:r w:rsidRPr="00322F3B">
        <w:t>c) is irrevocable.</w:t>
      </w:r>
    </w:p>
    <w:p w14:paraId="7F635C11" w14:textId="4465FFC3" w:rsidR="0037072A" w:rsidRPr="00322F3B" w:rsidRDefault="0037072A" w:rsidP="0037072A">
      <w:pPr>
        <w:pStyle w:val="notetext"/>
      </w:pPr>
      <w:r w:rsidRPr="00322F3B">
        <w:t>Note:</w:t>
      </w:r>
      <w:r w:rsidRPr="00322F3B">
        <w:tab/>
        <w:t>The PDV offset is a refundable tax offset: see section</w:t>
      </w:r>
      <w:r w:rsidR="00825006" w:rsidRPr="00322F3B">
        <w:t> </w:t>
      </w:r>
      <w:r w:rsidRPr="00322F3B">
        <w:t>67</w:t>
      </w:r>
      <w:r w:rsidR="009953FD">
        <w:noBreakHyphen/>
      </w:r>
      <w:r w:rsidRPr="00322F3B">
        <w:t>23.</w:t>
      </w:r>
    </w:p>
    <w:p w14:paraId="21CFF7B5" w14:textId="068FCBA7" w:rsidR="0037072A" w:rsidRPr="00322F3B" w:rsidRDefault="0037072A" w:rsidP="0037072A">
      <w:pPr>
        <w:pStyle w:val="subsection"/>
      </w:pPr>
      <w:r w:rsidRPr="00322F3B">
        <w:tab/>
        <w:t>(2)</w:t>
      </w:r>
      <w:r w:rsidRPr="00322F3B">
        <w:tab/>
      </w:r>
      <w:r w:rsidRPr="00322F3B">
        <w:rPr>
          <w:b/>
          <w:i/>
        </w:rPr>
        <w:t>Post, digital and visual effects production</w:t>
      </w:r>
      <w:r w:rsidRPr="00322F3B">
        <w:t xml:space="preserve"> for a </w:t>
      </w:r>
      <w:r w:rsidR="009953FD" w:rsidRPr="009953FD">
        <w:rPr>
          <w:position w:val="6"/>
          <w:sz w:val="16"/>
        </w:rPr>
        <w:t>*</w:t>
      </w:r>
      <w:r w:rsidRPr="00322F3B">
        <w:t>film means:</w:t>
      </w:r>
    </w:p>
    <w:p w14:paraId="425E9439" w14:textId="77777777" w:rsidR="0037072A" w:rsidRPr="00322F3B" w:rsidRDefault="0037072A" w:rsidP="0037072A">
      <w:pPr>
        <w:pStyle w:val="paragraph"/>
      </w:pPr>
      <w:r w:rsidRPr="00322F3B">
        <w:tab/>
        <w:t>(a)</w:t>
      </w:r>
      <w:r w:rsidRPr="00322F3B">
        <w:tab/>
        <w:t>the creation of audio or visual elements (other than principal photography, pick ups or the creation of physical elements such as sets, props or costumes) for the film; and</w:t>
      </w:r>
    </w:p>
    <w:p w14:paraId="416934C2" w14:textId="77777777" w:rsidR="0037072A" w:rsidRPr="00322F3B" w:rsidRDefault="0037072A" w:rsidP="0037072A">
      <w:pPr>
        <w:pStyle w:val="paragraph"/>
      </w:pPr>
      <w:r w:rsidRPr="00322F3B">
        <w:tab/>
        <w:t>(b)</w:t>
      </w:r>
      <w:r w:rsidRPr="00322F3B">
        <w:tab/>
        <w:t>the manipulation of audio or visual elements (other than pick ups or physical elements such as sets, props or costumes) for the film; and</w:t>
      </w:r>
    </w:p>
    <w:p w14:paraId="7C19DF73" w14:textId="77777777" w:rsidR="0037072A" w:rsidRPr="00322F3B" w:rsidRDefault="0037072A" w:rsidP="0037072A">
      <w:pPr>
        <w:pStyle w:val="paragraph"/>
      </w:pPr>
      <w:r w:rsidRPr="00322F3B">
        <w:tab/>
        <w:t>(c)</w:t>
      </w:r>
      <w:r w:rsidRPr="00322F3B">
        <w:tab/>
        <w:t xml:space="preserve">activities that are necessarily related to the activities mentioned in </w:t>
      </w:r>
      <w:r w:rsidR="00825006" w:rsidRPr="00322F3B">
        <w:t>paragraph (</w:t>
      </w:r>
      <w:r w:rsidRPr="00322F3B">
        <w:t>a) or (b).</w:t>
      </w:r>
    </w:p>
    <w:p w14:paraId="079E2AFA" w14:textId="77777777" w:rsidR="0037072A" w:rsidRPr="00322F3B" w:rsidRDefault="0037072A" w:rsidP="0037072A">
      <w:pPr>
        <w:pStyle w:val="notetext"/>
      </w:pPr>
      <w:r w:rsidRPr="00322F3B">
        <w:t>Note:</w:t>
      </w:r>
      <w:r w:rsidRPr="00322F3B">
        <w:tab/>
        <w:t>3D animation, digital compositing and music composition and recording are examples of post, digital and visual effects production.</w:t>
      </w:r>
    </w:p>
    <w:p w14:paraId="59E37762" w14:textId="77777777" w:rsidR="0037072A" w:rsidRPr="00322F3B" w:rsidRDefault="0037072A" w:rsidP="0037072A">
      <w:pPr>
        <w:pStyle w:val="subsection"/>
      </w:pPr>
      <w:r w:rsidRPr="00322F3B">
        <w:tab/>
        <w:t>(3)</w:t>
      </w:r>
      <w:r w:rsidRPr="00322F3B">
        <w:tab/>
        <w:t>The company is not entitled to the PDV offset if:</w:t>
      </w:r>
    </w:p>
    <w:p w14:paraId="0667DE25" w14:textId="58D19376" w:rsidR="0037072A" w:rsidRPr="00322F3B" w:rsidRDefault="0037072A" w:rsidP="0037072A">
      <w:pPr>
        <w:pStyle w:val="paragraph"/>
      </w:pPr>
      <w:r w:rsidRPr="00322F3B">
        <w:tab/>
        <w:t>(a)</w:t>
      </w:r>
      <w:r w:rsidRPr="00322F3B">
        <w:tab/>
        <w:t xml:space="preserve">the company or someone else claims a deduction in relation to a unit of industrial property that relates to copyright in the </w:t>
      </w:r>
      <w:r w:rsidR="009953FD" w:rsidRPr="009953FD">
        <w:rPr>
          <w:position w:val="6"/>
          <w:sz w:val="16"/>
        </w:rPr>
        <w:t>*</w:t>
      </w:r>
      <w:r w:rsidRPr="00322F3B">
        <w:t>film under former Division</w:t>
      </w:r>
      <w:r w:rsidR="00825006" w:rsidRPr="00322F3B">
        <w:t> </w:t>
      </w:r>
      <w:r w:rsidRPr="00322F3B">
        <w:t xml:space="preserve">10B of Part III of the </w:t>
      </w:r>
      <w:r w:rsidRPr="00322F3B">
        <w:rPr>
          <w:i/>
        </w:rPr>
        <w:t>Income Tax Assessment Act 1936</w:t>
      </w:r>
      <w:r w:rsidRPr="00322F3B">
        <w:t>; or</w:t>
      </w:r>
    </w:p>
    <w:p w14:paraId="59C1E85D" w14:textId="77777777" w:rsidR="0037072A" w:rsidRPr="00322F3B" w:rsidRDefault="0037072A" w:rsidP="0037072A">
      <w:pPr>
        <w:pStyle w:val="paragraph"/>
      </w:pPr>
      <w:r w:rsidRPr="00322F3B">
        <w:tab/>
        <w:t>(b)</w:t>
      </w:r>
      <w:r w:rsidRPr="00322F3B">
        <w:tab/>
        <w:t>a final certificate for the film has been issued at any time under former Division</w:t>
      </w:r>
      <w:r w:rsidR="00825006" w:rsidRPr="00322F3B">
        <w:t> </w:t>
      </w:r>
      <w:r w:rsidRPr="00322F3B">
        <w:t xml:space="preserve">10BA of Part III of the </w:t>
      </w:r>
      <w:r w:rsidRPr="00322F3B">
        <w:rPr>
          <w:i/>
        </w:rPr>
        <w:t>Income Tax Assessment Act 1936</w:t>
      </w:r>
      <w:r w:rsidRPr="00322F3B">
        <w:t xml:space="preserve"> (whether or not the certificate is still in force); or</w:t>
      </w:r>
    </w:p>
    <w:p w14:paraId="7EFC1717" w14:textId="79DB4CBC" w:rsidR="0037072A" w:rsidRPr="00322F3B" w:rsidRDefault="0037072A" w:rsidP="0037072A">
      <w:pPr>
        <w:pStyle w:val="paragraph"/>
      </w:pPr>
      <w:r w:rsidRPr="00322F3B">
        <w:lastRenderedPageBreak/>
        <w:tab/>
        <w:t>(c)</w:t>
      </w:r>
      <w:r w:rsidRPr="00322F3B">
        <w:tab/>
        <w:t xml:space="preserve">a certificate for the film has been issued at any time under </w:t>
      </w:r>
      <w:r w:rsidR="009F5D03" w:rsidRPr="00322F3B">
        <w:t>section 3</w:t>
      </w:r>
      <w:r w:rsidRPr="00322F3B">
        <w:t>76</w:t>
      </w:r>
      <w:r w:rsidR="009953FD">
        <w:noBreakHyphen/>
      </w:r>
      <w:r w:rsidRPr="00322F3B">
        <w:t>20 (certificate for the location offset) (whether or not the certificate is still in force); or</w:t>
      </w:r>
    </w:p>
    <w:p w14:paraId="280ECF5C" w14:textId="5C131D40" w:rsidR="0037072A" w:rsidRPr="00322F3B" w:rsidRDefault="0037072A" w:rsidP="0037072A">
      <w:pPr>
        <w:pStyle w:val="paragraph"/>
      </w:pPr>
      <w:r w:rsidRPr="00322F3B">
        <w:tab/>
        <w:t>(d)</w:t>
      </w:r>
      <w:r w:rsidRPr="00322F3B">
        <w:tab/>
        <w:t xml:space="preserve">a certificate for the film has been issued at any time under </w:t>
      </w:r>
      <w:r w:rsidR="009F5D03" w:rsidRPr="00322F3B">
        <w:t>section 3</w:t>
      </w:r>
      <w:r w:rsidRPr="00322F3B">
        <w:t>76</w:t>
      </w:r>
      <w:r w:rsidR="009953FD">
        <w:noBreakHyphen/>
      </w:r>
      <w:r w:rsidRPr="00322F3B">
        <w:t>65 (certificate for the producer offset) (whether or not the certificate is still in force).</w:t>
      </w:r>
    </w:p>
    <w:p w14:paraId="5B35B597" w14:textId="5447F4EB" w:rsidR="0037072A" w:rsidRPr="00322F3B" w:rsidRDefault="0037072A" w:rsidP="0037072A">
      <w:pPr>
        <w:pStyle w:val="ActHead5"/>
      </w:pPr>
      <w:bookmarkStart w:id="389" w:name="_Toc201755858"/>
      <w:r w:rsidRPr="00322F3B">
        <w:rPr>
          <w:rStyle w:val="CharSectno"/>
        </w:rPr>
        <w:t>376</w:t>
      </w:r>
      <w:r w:rsidR="009953FD">
        <w:rPr>
          <w:rStyle w:val="CharSectno"/>
        </w:rPr>
        <w:noBreakHyphen/>
      </w:r>
      <w:r w:rsidRPr="00322F3B">
        <w:rPr>
          <w:rStyle w:val="CharSectno"/>
        </w:rPr>
        <w:t>40</w:t>
      </w:r>
      <w:r w:rsidRPr="00322F3B">
        <w:t xml:space="preserve">  Amount of the PDV offset</w:t>
      </w:r>
      <w:bookmarkEnd w:id="389"/>
    </w:p>
    <w:p w14:paraId="36845266" w14:textId="5FFAC310" w:rsidR="0037072A" w:rsidRPr="00322F3B" w:rsidRDefault="0037072A" w:rsidP="0037072A">
      <w:pPr>
        <w:pStyle w:val="subsection"/>
      </w:pPr>
      <w:r w:rsidRPr="00322F3B">
        <w:tab/>
      </w:r>
      <w:r w:rsidRPr="00322F3B">
        <w:tab/>
        <w:t xml:space="preserve">The amount of the PDV offset is 30% of the total of the company’s </w:t>
      </w:r>
      <w:r w:rsidR="009953FD" w:rsidRPr="009953FD">
        <w:rPr>
          <w:position w:val="6"/>
          <w:sz w:val="16"/>
        </w:rPr>
        <w:t>*</w:t>
      </w:r>
      <w:r w:rsidRPr="00322F3B">
        <w:t xml:space="preserve">qualifying Australian production expenditure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 xml:space="preserve">50) on a </w:t>
      </w:r>
      <w:r w:rsidR="009953FD" w:rsidRPr="009953FD">
        <w:rPr>
          <w:position w:val="6"/>
          <w:sz w:val="16"/>
        </w:rPr>
        <w:t>*</w:t>
      </w:r>
      <w:r w:rsidRPr="00322F3B">
        <w:t xml:space="preserve">film, to the extent that it relates to </w:t>
      </w:r>
      <w:r w:rsidR="009953FD" w:rsidRPr="009953FD">
        <w:rPr>
          <w:position w:val="6"/>
          <w:sz w:val="16"/>
        </w:rPr>
        <w:t>*</w:t>
      </w:r>
      <w:r w:rsidRPr="00322F3B">
        <w:t>post, digital and visual effects production for the film.</w:t>
      </w:r>
    </w:p>
    <w:p w14:paraId="0D59E627" w14:textId="0A416AFC" w:rsidR="0037072A" w:rsidRPr="00322F3B" w:rsidRDefault="0037072A" w:rsidP="0037072A">
      <w:pPr>
        <w:pStyle w:val="ActHead5"/>
      </w:pPr>
      <w:bookmarkStart w:id="390" w:name="_Toc201755859"/>
      <w:r w:rsidRPr="00322F3B">
        <w:rPr>
          <w:rStyle w:val="CharSectno"/>
        </w:rPr>
        <w:t>376</w:t>
      </w:r>
      <w:r w:rsidR="009953FD">
        <w:rPr>
          <w:rStyle w:val="CharSectno"/>
        </w:rPr>
        <w:noBreakHyphen/>
      </w:r>
      <w:r w:rsidRPr="00322F3B">
        <w:rPr>
          <w:rStyle w:val="CharSectno"/>
        </w:rPr>
        <w:t>45</w:t>
      </w:r>
      <w:r w:rsidRPr="00322F3B">
        <w:t xml:space="preserve">  Minister must issue certificate for a film for the PDV offset</w:t>
      </w:r>
      <w:bookmarkEnd w:id="390"/>
    </w:p>
    <w:p w14:paraId="4CDF2A81" w14:textId="38ABBA6B"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Pr="00322F3B">
        <w:t xml:space="preserve">Arts Minister must issue a certificate to a company for the </w:t>
      </w:r>
      <w:r w:rsidR="009953FD" w:rsidRPr="009953FD">
        <w:rPr>
          <w:position w:val="6"/>
          <w:sz w:val="16"/>
        </w:rPr>
        <w:t>*</w:t>
      </w:r>
      <w:r w:rsidRPr="00322F3B">
        <w:t xml:space="preserve">post, digital and visual effects production for a </w:t>
      </w:r>
      <w:r w:rsidR="009953FD" w:rsidRPr="009953FD">
        <w:rPr>
          <w:position w:val="6"/>
          <w:sz w:val="16"/>
        </w:rPr>
        <w:t>*</w:t>
      </w:r>
      <w:r w:rsidRPr="00322F3B">
        <w:t xml:space="preserve">film in relation to the PDV offset if the Minister is satisfied that the conditions in </w:t>
      </w:r>
      <w:r w:rsidR="00825006" w:rsidRPr="00322F3B">
        <w:t>subsections (</w:t>
      </w:r>
      <w:r w:rsidRPr="00322F3B">
        <w:t>2), (3) and (5) are met.</w:t>
      </w:r>
    </w:p>
    <w:p w14:paraId="286E6384" w14:textId="77777777" w:rsidR="0037072A" w:rsidRPr="00322F3B" w:rsidRDefault="0037072A" w:rsidP="0037072A">
      <w:pPr>
        <w:pStyle w:val="SubsectionHead"/>
      </w:pPr>
      <w:r w:rsidRPr="00322F3B">
        <w:t>Type of film</w:t>
      </w:r>
    </w:p>
    <w:p w14:paraId="2DEC91D3" w14:textId="77777777" w:rsidR="0037072A" w:rsidRPr="00322F3B" w:rsidRDefault="0037072A" w:rsidP="0037072A">
      <w:pPr>
        <w:pStyle w:val="subsection"/>
        <w:rPr>
          <w:lang w:eastAsia="en-US"/>
        </w:rPr>
      </w:pPr>
      <w:r w:rsidRPr="00322F3B">
        <w:rPr>
          <w:lang w:eastAsia="en-US"/>
        </w:rPr>
        <w:tab/>
        <w:t>(2)</w:t>
      </w:r>
      <w:r w:rsidRPr="00322F3B">
        <w:rPr>
          <w:lang w:eastAsia="en-US"/>
        </w:rPr>
        <w:tab/>
        <w:t>The conditions in this subsection are that:</w:t>
      </w:r>
    </w:p>
    <w:p w14:paraId="67A32171" w14:textId="49BB4E69"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film was produced for:</w:t>
      </w:r>
    </w:p>
    <w:p w14:paraId="7846EB6D" w14:textId="77777777" w:rsidR="0037072A" w:rsidRPr="00322F3B" w:rsidRDefault="0037072A" w:rsidP="0037072A">
      <w:pPr>
        <w:pStyle w:val="paragraphsub"/>
      </w:pPr>
      <w:r w:rsidRPr="00322F3B">
        <w:tab/>
        <w:t>(i)</w:t>
      </w:r>
      <w:r w:rsidRPr="00322F3B">
        <w:tab/>
        <w:t xml:space="preserve">exhibition to the public in cinemas or by way of television broadcasting (including broadcasting by way of the delivery of a television program by a broadcasting service within the meaning of the </w:t>
      </w:r>
      <w:r w:rsidRPr="00322F3B">
        <w:rPr>
          <w:i/>
        </w:rPr>
        <w:t>Broadcasting Services Act 1992</w:t>
      </w:r>
      <w:r w:rsidRPr="00322F3B">
        <w:t>); or</w:t>
      </w:r>
    </w:p>
    <w:p w14:paraId="53C2ACB5" w14:textId="77777777" w:rsidR="0037072A" w:rsidRPr="00322F3B" w:rsidRDefault="0037072A" w:rsidP="0037072A">
      <w:pPr>
        <w:pStyle w:val="paragraphsub"/>
      </w:pPr>
      <w:r w:rsidRPr="00322F3B">
        <w:tab/>
        <w:t>(ii)</w:t>
      </w:r>
      <w:r w:rsidRPr="00322F3B">
        <w:tab/>
        <w:t>distribution to the public as a video recording (whether on video tapes, digital video disks or otherwise); and</w:t>
      </w:r>
    </w:p>
    <w:p w14:paraId="6E687C2F" w14:textId="77777777" w:rsidR="0037072A" w:rsidRPr="00322F3B" w:rsidRDefault="0037072A" w:rsidP="0037072A">
      <w:pPr>
        <w:pStyle w:val="paragraph"/>
      </w:pPr>
      <w:r w:rsidRPr="00322F3B">
        <w:tab/>
        <w:t>(b)</w:t>
      </w:r>
      <w:r w:rsidRPr="00322F3B">
        <w:tab/>
        <w:t>the film is:</w:t>
      </w:r>
    </w:p>
    <w:p w14:paraId="39710E83" w14:textId="13F995F6"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feature film or a film of a like nature; or</w:t>
      </w:r>
    </w:p>
    <w:p w14:paraId="41467FBF" w14:textId="70497626" w:rsidR="0037072A" w:rsidRPr="00322F3B" w:rsidRDefault="0037072A" w:rsidP="0037072A">
      <w:pPr>
        <w:pStyle w:val="paragraphsub"/>
      </w:pPr>
      <w:r w:rsidRPr="00322F3B">
        <w:tab/>
        <w:t>(ii)</w:t>
      </w:r>
      <w:r w:rsidRPr="00322F3B">
        <w:tab/>
        <w:t>a mini</w:t>
      </w:r>
      <w:r w:rsidR="009953FD">
        <w:noBreakHyphen/>
      </w:r>
      <w:r w:rsidRPr="00322F3B">
        <w:t>series of television drama; or</w:t>
      </w:r>
    </w:p>
    <w:p w14:paraId="489F9927" w14:textId="77777777" w:rsidR="0037072A" w:rsidRPr="00322F3B" w:rsidRDefault="0037072A" w:rsidP="0037072A">
      <w:pPr>
        <w:pStyle w:val="paragraphsub"/>
      </w:pPr>
      <w:r w:rsidRPr="00322F3B">
        <w:lastRenderedPageBreak/>
        <w:tab/>
        <w:t>(iii)</w:t>
      </w:r>
      <w:r w:rsidRPr="00322F3B">
        <w:tab/>
        <w:t xml:space="preserve">a television series that is not covered by </w:t>
      </w:r>
      <w:r w:rsidR="00825006" w:rsidRPr="00322F3B">
        <w:t>subparagraph (</w:t>
      </w:r>
      <w:r w:rsidRPr="00322F3B">
        <w:t>i) or (ii); and</w:t>
      </w:r>
    </w:p>
    <w:p w14:paraId="2DC3540C" w14:textId="77777777" w:rsidR="0037072A" w:rsidRPr="00322F3B" w:rsidRDefault="0037072A" w:rsidP="0037072A">
      <w:pPr>
        <w:pStyle w:val="paragraph"/>
        <w:keepNext/>
        <w:keepLines/>
      </w:pPr>
      <w:r w:rsidRPr="00322F3B">
        <w:tab/>
        <w:t>(c)</w:t>
      </w:r>
      <w:r w:rsidRPr="00322F3B">
        <w:tab/>
        <w:t>the film is not, or is not to a substantial extent:</w:t>
      </w:r>
    </w:p>
    <w:p w14:paraId="397C12E5" w14:textId="73AB06F7" w:rsidR="0037072A" w:rsidRPr="00322F3B" w:rsidRDefault="0037072A" w:rsidP="0037072A">
      <w:pPr>
        <w:pStyle w:val="paragraphsub"/>
        <w:keepNext/>
        <w:keepLines/>
      </w:pPr>
      <w:r w:rsidRPr="00322F3B">
        <w:tab/>
        <w:t>(i)</w:t>
      </w:r>
      <w:r w:rsidRPr="00322F3B">
        <w:tab/>
        <w:t xml:space="preserve">if the film is covered by </w:t>
      </w:r>
      <w:r w:rsidR="00825006" w:rsidRPr="00322F3B">
        <w:t>subparagraph (</w:t>
      </w:r>
      <w:r w:rsidRPr="00322F3B">
        <w:t xml:space="preserve">b)(i) or (ii)—a </w:t>
      </w:r>
      <w:r w:rsidR="009953FD" w:rsidRPr="009953FD">
        <w:rPr>
          <w:position w:val="6"/>
          <w:sz w:val="16"/>
        </w:rPr>
        <w:t>*</w:t>
      </w:r>
      <w:r w:rsidRPr="00322F3B">
        <w:t>documentary; or</w:t>
      </w:r>
    </w:p>
    <w:p w14:paraId="67EDC06B" w14:textId="77777777" w:rsidR="0037072A" w:rsidRPr="00322F3B" w:rsidRDefault="0037072A" w:rsidP="0037072A">
      <w:pPr>
        <w:pStyle w:val="paragraphsub"/>
      </w:pPr>
      <w:r w:rsidRPr="00322F3B">
        <w:tab/>
        <w:t>(ii)</w:t>
      </w:r>
      <w:r w:rsidRPr="00322F3B">
        <w:tab/>
        <w:t>a film for exhibition as an advertising program or a commercial; or</w:t>
      </w:r>
    </w:p>
    <w:p w14:paraId="26FBB1EC" w14:textId="77777777" w:rsidR="0037072A" w:rsidRPr="00322F3B" w:rsidRDefault="0037072A" w:rsidP="0037072A">
      <w:pPr>
        <w:pStyle w:val="paragraphsub"/>
      </w:pPr>
      <w:r w:rsidRPr="00322F3B">
        <w:tab/>
        <w:t>(iii)</w:t>
      </w:r>
      <w:r w:rsidRPr="00322F3B">
        <w:tab/>
        <w:t>a film for exhibition as a discussion program, a quiz program, game show, a panel program, a variety program or a program of a like nature; or</w:t>
      </w:r>
    </w:p>
    <w:p w14:paraId="20E5778A" w14:textId="77777777" w:rsidR="0037072A" w:rsidRPr="00322F3B" w:rsidRDefault="0037072A" w:rsidP="0037072A">
      <w:pPr>
        <w:pStyle w:val="paragraphsub"/>
      </w:pPr>
      <w:r w:rsidRPr="00322F3B">
        <w:tab/>
        <w:t>(iv)</w:t>
      </w:r>
      <w:r w:rsidRPr="00322F3B">
        <w:tab/>
        <w:t>a film of a public event; or</w:t>
      </w:r>
    </w:p>
    <w:p w14:paraId="1E27A394" w14:textId="77777777" w:rsidR="0037072A" w:rsidRPr="00322F3B" w:rsidRDefault="0037072A" w:rsidP="0037072A">
      <w:pPr>
        <w:pStyle w:val="paragraphsub"/>
      </w:pPr>
      <w:r w:rsidRPr="00322F3B">
        <w:tab/>
        <w:t>(v)</w:t>
      </w:r>
      <w:r w:rsidRPr="00322F3B">
        <w:tab/>
        <w:t xml:space="preserve">if the film is covered by </w:t>
      </w:r>
      <w:r w:rsidR="00825006" w:rsidRPr="00322F3B">
        <w:t>subparagraph (</w:t>
      </w:r>
      <w:r w:rsidRPr="00322F3B">
        <w:t>b)(i) or (ii)—a film forming part of a drama program series that is, or is intended to be, of a continuing nature; or</w:t>
      </w:r>
    </w:p>
    <w:p w14:paraId="71BB3250" w14:textId="77777777" w:rsidR="0037072A" w:rsidRPr="00322F3B" w:rsidRDefault="0037072A" w:rsidP="0037072A">
      <w:pPr>
        <w:pStyle w:val="paragraphsub"/>
      </w:pPr>
      <w:r w:rsidRPr="00322F3B">
        <w:tab/>
        <w:t>(vi)</w:t>
      </w:r>
      <w:r w:rsidRPr="00322F3B">
        <w:tab/>
        <w:t>a training film; or</w:t>
      </w:r>
    </w:p>
    <w:p w14:paraId="35862731" w14:textId="77777777" w:rsidR="0037072A" w:rsidRPr="00322F3B" w:rsidRDefault="0037072A" w:rsidP="0037072A">
      <w:pPr>
        <w:pStyle w:val="paragraphsub"/>
      </w:pPr>
      <w:r w:rsidRPr="00322F3B">
        <w:tab/>
        <w:t>(vii)</w:t>
      </w:r>
      <w:r w:rsidRPr="00322F3B">
        <w:tab/>
        <w:t xml:space="preserve">a computer game (within the meaning of the </w:t>
      </w:r>
      <w:r w:rsidRPr="00322F3B">
        <w:rPr>
          <w:i/>
        </w:rPr>
        <w:t>Classification (Publications, Films and Computer Games) Act 1995</w:t>
      </w:r>
      <w:r w:rsidRPr="00322F3B">
        <w:t>).</w:t>
      </w:r>
    </w:p>
    <w:p w14:paraId="769A4DA7" w14:textId="77777777" w:rsidR="0037072A" w:rsidRPr="00322F3B" w:rsidRDefault="0037072A" w:rsidP="0037072A">
      <w:pPr>
        <w:pStyle w:val="SubsectionHead"/>
      </w:pPr>
      <w:r w:rsidRPr="00322F3B">
        <w:t>Television series</w:t>
      </w:r>
    </w:p>
    <w:p w14:paraId="18A1EB1E" w14:textId="7863A57B" w:rsidR="0037072A" w:rsidRPr="00322F3B" w:rsidRDefault="0037072A" w:rsidP="0037072A">
      <w:pPr>
        <w:pStyle w:val="subsection"/>
      </w:pPr>
      <w:r w:rsidRPr="00322F3B">
        <w:tab/>
        <w:t>(3)</w:t>
      </w:r>
      <w:r w:rsidRPr="00322F3B">
        <w:tab/>
        <w:t xml:space="preserve">The condition in this subsection is that, if the </w:t>
      </w:r>
      <w:r w:rsidR="009953FD" w:rsidRPr="009953FD">
        <w:rPr>
          <w:position w:val="6"/>
          <w:sz w:val="16"/>
        </w:rPr>
        <w:t>*</w:t>
      </w:r>
      <w:r w:rsidRPr="00322F3B">
        <w:t xml:space="preserve">film is a television series that is not covered by </w:t>
      </w:r>
      <w:r w:rsidR="00825006" w:rsidRPr="00322F3B">
        <w:t>subparagraph (</w:t>
      </w:r>
      <w:r w:rsidRPr="00322F3B">
        <w:t>2)(b)(i) or (ii), it is made up of 2 or more episodes that:</w:t>
      </w:r>
    </w:p>
    <w:p w14:paraId="16C5A3A9" w14:textId="77777777" w:rsidR="0037072A" w:rsidRPr="00322F3B" w:rsidRDefault="0037072A" w:rsidP="0037072A">
      <w:pPr>
        <w:pStyle w:val="paragraph"/>
        <w:rPr>
          <w:lang w:eastAsia="en-US"/>
        </w:rPr>
      </w:pPr>
      <w:r w:rsidRPr="00322F3B">
        <w:tab/>
      </w:r>
      <w:r w:rsidRPr="00322F3B">
        <w:rPr>
          <w:lang w:eastAsia="en-US"/>
        </w:rPr>
        <w:t>(a)</w:t>
      </w:r>
      <w:r w:rsidRPr="00322F3B">
        <w:rPr>
          <w:lang w:eastAsia="en-US"/>
        </w:rPr>
        <w:tab/>
        <w:t>are produced wholly or principally for exhibition to the public on television under a single title; and</w:t>
      </w:r>
    </w:p>
    <w:p w14:paraId="372441FE" w14:textId="77777777" w:rsidR="0037072A" w:rsidRPr="00322F3B" w:rsidRDefault="0037072A" w:rsidP="0037072A">
      <w:pPr>
        <w:pStyle w:val="paragraph"/>
        <w:rPr>
          <w:lang w:eastAsia="en-US"/>
        </w:rPr>
      </w:pPr>
      <w:r w:rsidRPr="00322F3B">
        <w:rPr>
          <w:lang w:eastAsia="en-US"/>
        </w:rPr>
        <w:tab/>
        <w:t>(b)</w:t>
      </w:r>
      <w:r w:rsidRPr="00322F3B">
        <w:rPr>
          <w:lang w:eastAsia="en-US"/>
        </w:rPr>
        <w:tab/>
        <w:t>contain a common theme or themes; and</w:t>
      </w:r>
    </w:p>
    <w:p w14:paraId="05047E93" w14:textId="77777777" w:rsidR="0037072A" w:rsidRPr="00322F3B" w:rsidRDefault="0037072A" w:rsidP="0037072A">
      <w:pPr>
        <w:pStyle w:val="paragraph"/>
        <w:rPr>
          <w:lang w:eastAsia="en-US"/>
        </w:rPr>
      </w:pPr>
      <w:r w:rsidRPr="00322F3B">
        <w:rPr>
          <w:lang w:eastAsia="en-US"/>
        </w:rPr>
        <w:tab/>
        <w:t>(c)</w:t>
      </w:r>
      <w:r w:rsidRPr="00322F3B">
        <w:rPr>
          <w:lang w:eastAsia="en-US"/>
        </w:rPr>
        <w:tab/>
        <w:t>contain dramatic elements that form a narrative structure; and</w:t>
      </w:r>
    </w:p>
    <w:p w14:paraId="187883F4" w14:textId="77777777" w:rsidR="0037072A" w:rsidRPr="00322F3B" w:rsidRDefault="0037072A" w:rsidP="0037072A">
      <w:pPr>
        <w:pStyle w:val="paragraph"/>
      </w:pPr>
      <w:r w:rsidRPr="00322F3B">
        <w:rPr>
          <w:lang w:eastAsia="en-US"/>
        </w:rPr>
        <w:tab/>
        <w:t>(d)</w:t>
      </w:r>
      <w:r w:rsidRPr="00322F3B">
        <w:rPr>
          <w:lang w:eastAsia="en-US"/>
        </w:rPr>
        <w:tab/>
        <w:t>are produced wholly or principally for exhibition togethe</w:t>
      </w:r>
      <w:r w:rsidRPr="00322F3B">
        <w:t>r, for a national market or national markets.</w:t>
      </w:r>
    </w:p>
    <w:p w14:paraId="626AE41B" w14:textId="77777777" w:rsidR="0037072A" w:rsidRPr="00322F3B" w:rsidRDefault="0037072A" w:rsidP="0037072A">
      <w:pPr>
        <w:pStyle w:val="notetext"/>
      </w:pPr>
      <w:r w:rsidRPr="00322F3B">
        <w:t>Note:</w:t>
      </w:r>
      <w:r w:rsidRPr="00322F3B">
        <w:tab/>
        <w:t>A documentary can be a television series.</w:t>
      </w:r>
    </w:p>
    <w:p w14:paraId="39BDD00D" w14:textId="50C7DE0D" w:rsidR="0037072A" w:rsidRPr="00322F3B" w:rsidRDefault="0037072A" w:rsidP="0037072A">
      <w:pPr>
        <w:pStyle w:val="subsection"/>
      </w:pPr>
      <w:r w:rsidRPr="00322F3B">
        <w:tab/>
        <w:t>(4)</w:t>
      </w:r>
      <w:r w:rsidRPr="00322F3B">
        <w:tab/>
        <w:t xml:space="preserve">To avoid doubt, and without limiting </w:t>
      </w:r>
      <w:r w:rsidR="00825006" w:rsidRPr="00322F3B">
        <w:t>paragraph (</w:t>
      </w:r>
      <w:r w:rsidRPr="00322F3B">
        <w:t xml:space="preserve">3)(c), a </w:t>
      </w:r>
      <w:r w:rsidR="009953FD" w:rsidRPr="009953FD">
        <w:rPr>
          <w:position w:val="6"/>
          <w:sz w:val="16"/>
        </w:rPr>
        <w:t>*</w:t>
      </w:r>
      <w:r w:rsidRPr="00322F3B">
        <w:t>film satisfies the requirement in that paragraph if:</w:t>
      </w:r>
    </w:p>
    <w:p w14:paraId="41E3604F" w14:textId="77777777" w:rsidR="0037072A" w:rsidRPr="00322F3B" w:rsidRDefault="0037072A" w:rsidP="0037072A">
      <w:pPr>
        <w:pStyle w:val="paragraph"/>
      </w:pPr>
      <w:r w:rsidRPr="00322F3B">
        <w:tab/>
        <w:t>(a)</w:t>
      </w:r>
      <w:r w:rsidRPr="00322F3B">
        <w:tab/>
        <w:t>the sole or dominant purpose of the film is to depict actual events, people or situations; and</w:t>
      </w:r>
    </w:p>
    <w:p w14:paraId="4AF28B85" w14:textId="77777777" w:rsidR="0037072A" w:rsidRPr="00322F3B" w:rsidRDefault="0037072A" w:rsidP="0037072A">
      <w:pPr>
        <w:pStyle w:val="paragraph"/>
      </w:pPr>
      <w:r w:rsidRPr="00322F3B">
        <w:lastRenderedPageBreak/>
        <w:tab/>
        <w:t>(b)</w:t>
      </w:r>
      <w:r w:rsidRPr="00322F3B">
        <w:tab/>
        <w:t>the film depicts those events, people or situations in a dramatic or entertaining way, with a heavy emphasis on dramatic impact or entertainment value.</w:t>
      </w:r>
    </w:p>
    <w:p w14:paraId="55DF3878" w14:textId="77777777" w:rsidR="0037072A" w:rsidRPr="00322F3B" w:rsidRDefault="0037072A" w:rsidP="0037072A">
      <w:pPr>
        <w:pStyle w:val="SubsectionHead"/>
        <w:keepNext w:val="0"/>
        <w:keepLines w:val="0"/>
      </w:pPr>
      <w:r w:rsidRPr="00322F3B">
        <w:t>Conditions relating to expenditure thresholds</w:t>
      </w:r>
    </w:p>
    <w:p w14:paraId="6F86348C" w14:textId="77777777" w:rsidR="0037072A" w:rsidRPr="00322F3B" w:rsidRDefault="0037072A" w:rsidP="0037072A">
      <w:pPr>
        <w:pStyle w:val="subsection"/>
      </w:pPr>
      <w:r w:rsidRPr="00322F3B">
        <w:tab/>
        <w:t>(5)</w:t>
      </w:r>
      <w:r w:rsidRPr="00322F3B">
        <w:tab/>
        <w:t>The conditions of this subsection are that:</w:t>
      </w:r>
    </w:p>
    <w:p w14:paraId="0A9AE0B7" w14:textId="53FF41A8" w:rsidR="0037072A" w:rsidRPr="00322F3B" w:rsidRDefault="0037072A" w:rsidP="0037072A">
      <w:pPr>
        <w:pStyle w:val="paragraph"/>
      </w:pPr>
      <w:r w:rsidRPr="00322F3B">
        <w:tab/>
        <w:t>(a)</w:t>
      </w:r>
      <w:r w:rsidRPr="00322F3B">
        <w:tab/>
        <w:t xml:space="preserve">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 xml:space="preserve">50), to the extent that it relates to </w:t>
      </w:r>
      <w:r w:rsidR="009953FD" w:rsidRPr="009953FD">
        <w:rPr>
          <w:position w:val="6"/>
          <w:sz w:val="16"/>
        </w:rPr>
        <w:t>*</w:t>
      </w:r>
      <w:r w:rsidRPr="00322F3B">
        <w:t>post, digital and visual effects production for the film, is at least $500,000; and</w:t>
      </w:r>
    </w:p>
    <w:p w14:paraId="72AB77B6" w14:textId="77777777" w:rsidR="0037072A" w:rsidRPr="00322F3B" w:rsidRDefault="0037072A" w:rsidP="0037072A">
      <w:pPr>
        <w:pStyle w:val="paragraph"/>
      </w:pPr>
      <w:r w:rsidRPr="00322F3B">
        <w:tab/>
        <w:t>(b)</w:t>
      </w:r>
      <w:r w:rsidRPr="00322F3B">
        <w:tab/>
        <w:t>the company either carried out, or made the arrangements for the carrying out of, all the activities in Australia that were necessary for the post, digital and visual effects production for the film.</w:t>
      </w:r>
    </w:p>
    <w:p w14:paraId="371C79E7" w14:textId="7F09E885" w:rsidR="0037072A" w:rsidRPr="00322F3B" w:rsidRDefault="0037072A" w:rsidP="0037072A">
      <w:pPr>
        <w:pStyle w:val="notetext"/>
      </w:pPr>
      <w:r w:rsidRPr="00322F3B">
        <w:t>Note:</w:t>
      </w:r>
      <w:r w:rsidRPr="00322F3B">
        <w:tab/>
        <w:t xml:space="preserve">The operation of </w:t>
      </w:r>
      <w:r w:rsidR="00825006" w:rsidRPr="00322F3B">
        <w:t>paragraph (</w:t>
      </w:r>
      <w:r w:rsidRPr="00322F3B">
        <w:t>b) is affected by paragraph</w:t>
      </w:r>
      <w:r w:rsidR="00825006" w:rsidRPr="00322F3B">
        <w:t> </w:t>
      </w:r>
      <w:r w:rsidRPr="00322F3B">
        <w:t>376</w:t>
      </w:r>
      <w:r w:rsidR="009953FD">
        <w:noBreakHyphen/>
      </w:r>
      <w:r w:rsidRPr="00322F3B">
        <w:t>180(1)(d) (which deals with the situation where one company takes over the making of a film from another company).</w:t>
      </w:r>
    </w:p>
    <w:p w14:paraId="5A7D6543" w14:textId="0094485E" w:rsidR="0037072A" w:rsidRPr="00322F3B" w:rsidRDefault="0037072A" w:rsidP="0037072A">
      <w:pPr>
        <w:pStyle w:val="ActHead5"/>
      </w:pPr>
      <w:bookmarkStart w:id="391" w:name="_Toc201755860"/>
      <w:r w:rsidRPr="00322F3B">
        <w:rPr>
          <w:rStyle w:val="CharSectno"/>
        </w:rPr>
        <w:t>376</w:t>
      </w:r>
      <w:r w:rsidR="009953FD">
        <w:rPr>
          <w:rStyle w:val="CharSectno"/>
        </w:rPr>
        <w:noBreakHyphen/>
      </w:r>
      <w:r w:rsidRPr="00322F3B">
        <w:rPr>
          <w:rStyle w:val="CharSectno"/>
        </w:rPr>
        <w:t>50</w:t>
      </w:r>
      <w:r w:rsidRPr="00322F3B">
        <w:t xml:space="preserve">  Minister to determine a company’s qualifying Australian production expenditure for the PDV offset</w:t>
      </w:r>
      <w:bookmarkEnd w:id="391"/>
    </w:p>
    <w:p w14:paraId="17A2AD15" w14:textId="29750DAF" w:rsidR="0037072A" w:rsidRPr="00322F3B" w:rsidRDefault="0037072A" w:rsidP="0037072A">
      <w:pPr>
        <w:pStyle w:val="subsection"/>
      </w:pPr>
      <w:r w:rsidRPr="00322F3B">
        <w:tab/>
        <w:t>(1)</w:t>
      </w:r>
      <w:r w:rsidRPr="00322F3B">
        <w:tab/>
        <w:t xml:space="preserve">If a company applies to the </w:t>
      </w:r>
      <w:r w:rsidR="009953FD" w:rsidRPr="009953FD">
        <w:rPr>
          <w:position w:val="6"/>
          <w:sz w:val="16"/>
        </w:rPr>
        <w:t>*</w:t>
      </w:r>
      <w:r w:rsidRPr="00322F3B">
        <w:t xml:space="preserve">Arts Minister for the issue of a certificate to the company for the </w:t>
      </w:r>
      <w:r w:rsidR="009953FD" w:rsidRPr="009953FD">
        <w:rPr>
          <w:position w:val="6"/>
          <w:sz w:val="16"/>
        </w:rPr>
        <w:t>*</w:t>
      </w:r>
      <w:r w:rsidRPr="00322F3B">
        <w:t xml:space="preserve">post, digital and visual effects production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 xml:space="preserve">45 (certificate for the PDV offset), the Arts Minister must, as soon as practicable after receiving the application, determine in writing the total of the company’s </w:t>
      </w:r>
      <w:r w:rsidR="009953FD" w:rsidRPr="009953FD">
        <w:rPr>
          <w:position w:val="6"/>
          <w:sz w:val="16"/>
        </w:rPr>
        <w:t>*</w:t>
      </w:r>
      <w:r w:rsidRPr="00322F3B">
        <w:t>qualifying Australian production expenditure, to the extent that it relates to post, digital and visual effects production for the film, for the purposes of the PDV offset.</w:t>
      </w:r>
    </w:p>
    <w:p w14:paraId="56D6CE20" w14:textId="6F3674F6" w:rsidR="0037072A" w:rsidRPr="00322F3B" w:rsidRDefault="0037072A" w:rsidP="0037072A">
      <w:pPr>
        <w:pStyle w:val="subsection"/>
      </w:pPr>
      <w:r w:rsidRPr="00322F3B">
        <w:tab/>
        <w:t>(2)</w:t>
      </w:r>
      <w:r w:rsidRPr="00322F3B">
        <w:tab/>
        <w:t xml:space="preserve">In making a determination under </w:t>
      </w:r>
      <w:r w:rsidR="00825006" w:rsidRPr="00322F3B">
        <w:t>subsection (</w:t>
      </w:r>
      <w:r w:rsidRPr="00322F3B">
        <w:t xml:space="preserve">1), the </w:t>
      </w:r>
      <w:r w:rsidR="009953FD" w:rsidRPr="009953FD">
        <w:rPr>
          <w:position w:val="6"/>
          <w:sz w:val="16"/>
        </w:rPr>
        <w:t>*</w:t>
      </w:r>
      <w:r w:rsidRPr="00322F3B">
        <w:t>Arts Minister must have regard to the matters in Subdivision</w:t>
      </w:r>
      <w:r w:rsidR="00825006" w:rsidRPr="00322F3B">
        <w:t> </w:t>
      </w:r>
      <w:r w:rsidRPr="00322F3B">
        <w:t>376</w:t>
      </w:r>
      <w:r w:rsidR="009953FD">
        <w:noBreakHyphen/>
      </w:r>
      <w:r w:rsidRPr="00322F3B">
        <w:t>C.</w:t>
      </w:r>
    </w:p>
    <w:p w14:paraId="09AE971E" w14:textId="743C722A"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Arts Minister must give the company written notice of the determination.</w:t>
      </w:r>
    </w:p>
    <w:p w14:paraId="09E8062F" w14:textId="77777777" w:rsidR="0037072A" w:rsidRPr="00322F3B" w:rsidRDefault="0037072A" w:rsidP="0037072A">
      <w:pPr>
        <w:pStyle w:val="subsection"/>
      </w:pPr>
      <w:r w:rsidRPr="00322F3B">
        <w:lastRenderedPageBreak/>
        <w:tab/>
        <w:t>(4)</w:t>
      </w:r>
      <w:r w:rsidRPr="00322F3B">
        <w:tab/>
        <w:t xml:space="preserve">A determination made under </w:t>
      </w:r>
      <w:r w:rsidR="00825006" w:rsidRPr="00322F3B">
        <w:t>subsection (</w:t>
      </w:r>
      <w:r w:rsidRPr="00322F3B">
        <w:t>1) is not a legislative instrument.</w:t>
      </w:r>
    </w:p>
    <w:p w14:paraId="2541F9F7" w14:textId="77777777" w:rsidR="0037072A" w:rsidRPr="00322F3B" w:rsidRDefault="0037072A" w:rsidP="0037072A">
      <w:pPr>
        <w:pStyle w:val="ActHead4"/>
      </w:pPr>
      <w:bookmarkStart w:id="392" w:name="_Toc201755861"/>
      <w:r w:rsidRPr="00322F3B">
        <w:t>Refundable tax offset for Australian expenditure in making an Australian film (producer offset)</w:t>
      </w:r>
      <w:bookmarkEnd w:id="392"/>
    </w:p>
    <w:p w14:paraId="6F1F37BE" w14:textId="01BE439D" w:rsidR="0037072A" w:rsidRPr="00322F3B" w:rsidRDefault="0037072A" w:rsidP="0037072A">
      <w:pPr>
        <w:pStyle w:val="ActHead5"/>
      </w:pPr>
      <w:bookmarkStart w:id="393" w:name="_Toc201755862"/>
      <w:r w:rsidRPr="00322F3B">
        <w:rPr>
          <w:rStyle w:val="CharSectno"/>
        </w:rPr>
        <w:t>376</w:t>
      </w:r>
      <w:r w:rsidR="009953FD">
        <w:rPr>
          <w:rStyle w:val="CharSectno"/>
        </w:rPr>
        <w:noBreakHyphen/>
      </w:r>
      <w:r w:rsidRPr="00322F3B">
        <w:rPr>
          <w:rStyle w:val="CharSectno"/>
        </w:rPr>
        <w:t>55</w:t>
      </w:r>
      <w:r w:rsidRPr="00322F3B">
        <w:t xml:space="preserve">  Film production company entitled to refundable tax offset for Australian expenditure in making an Australian film (producer offset)</w:t>
      </w:r>
      <w:bookmarkEnd w:id="393"/>
    </w:p>
    <w:p w14:paraId="1BAA6B03" w14:textId="30007DBB" w:rsidR="0037072A" w:rsidRPr="00322F3B" w:rsidRDefault="0037072A" w:rsidP="0037072A">
      <w:pPr>
        <w:pStyle w:val="subsection"/>
      </w:pPr>
      <w:r w:rsidRPr="00322F3B">
        <w:tab/>
        <w:t>(1)</w:t>
      </w:r>
      <w:r w:rsidRPr="00322F3B">
        <w:tab/>
        <w:t xml:space="preserve">A company is entitled to a </w:t>
      </w:r>
      <w:r w:rsidR="009953FD" w:rsidRPr="009953FD">
        <w:rPr>
          <w:position w:val="6"/>
          <w:sz w:val="16"/>
        </w:rPr>
        <w:t>*</w:t>
      </w:r>
      <w:r w:rsidRPr="00322F3B">
        <w:t xml:space="preserve">tax offset under this section (the </w:t>
      </w:r>
      <w:r w:rsidRPr="00322F3B">
        <w:rPr>
          <w:b/>
          <w:i/>
        </w:rPr>
        <w:t>producer offset</w:t>
      </w:r>
      <w:r w:rsidRPr="00322F3B">
        <w:t xml:space="preserve">) for an income year in respect of a </w:t>
      </w:r>
      <w:r w:rsidR="009953FD" w:rsidRPr="009953FD">
        <w:rPr>
          <w:position w:val="6"/>
          <w:sz w:val="16"/>
        </w:rPr>
        <w:t>*</w:t>
      </w:r>
      <w:r w:rsidRPr="00322F3B">
        <w:t>film if:</w:t>
      </w:r>
    </w:p>
    <w:p w14:paraId="73D816A5" w14:textId="559E3595" w:rsidR="0037072A" w:rsidRPr="00322F3B" w:rsidRDefault="0037072A" w:rsidP="0037072A">
      <w:pPr>
        <w:pStyle w:val="paragraph"/>
      </w:pPr>
      <w:r w:rsidRPr="00322F3B">
        <w:tab/>
        <w:t>(a)</w:t>
      </w:r>
      <w:r w:rsidRPr="00322F3B">
        <w:tab/>
        <w:t xml:space="preserve">the film was </w:t>
      </w:r>
      <w:r w:rsidR="009953FD" w:rsidRPr="009953FD">
        <w:rPr>
          <w:position w:val="6"/>
          <w:sz w:val="16"/>
        </w:rPr>
        <w:t>*</w:t>
      </w:r>
      <w:r w:rsidRPr="00322F3B">
        <w:t>completed in the income year; and</w:t>
      </w:r>
    </w:p>
    <w:p w14:paraId="43E9BFDD" w14:textId="40171C3E"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film authority has issued a certificate to the company under </w:t>
      </w:r>
      <w:r w:rsidR="009F5D03" w:rsidRPr="00322F3B">
        <w:t>section 3</w:t>
      </w:r>
      <w:r w:rsidRPr="00322F3B">
        <w:t>76</w:t>
      </w:r>
      <w:r w:rsidR="009953FD">
        <w:noBreakHyphen/>
      </w:r>
      <w:r w:rsidRPr="00322F3B">
        <w:t>65 (certificate for the producer offset) for the film; and</w:t>
      </w:r>
    </w:p>
    <w:p w14:paraId="797247F0" w14:textId="7F85C604" w:rsidR="0037072A" w:rsidRPr="00322F3B" w:rsidRDefault="0037072A" w:rsidP="0037072A">
      <w:pPr>
        <w:pStyle w:val="paragraph"/>
      </w:pPr>
      <w:r w:rsidRPr="00322F3B">
        <w:tab/>
        <w:t>(c)</w:t>
      </w:r>
      <w:r w:rsidRPr="00322F3B">
        <w:tab/>
        <w:t xml:space="preserve">the company claims the offset in its </w:t>
      </w:r>
      <w:r w:rsidR="009953FD" w:rsidRPr="009953FD">
        <w:rPr>
          <w:position w:val="6"/>
          <w:sz w:val="16"/>
        </w:rPr>
        <w:t>*</w:t>
      </w:r>
      <w:r w:rsidRPr="00322F3B">
        <w:t>income tax return for the income year; and</w:t>
      </w:r>
    </w:p>
    <w:p w14:paraId="303ECD68" w14:textId="77777777" w:rsidR="0037072A" w:rsidRPr="00322F3B" w:rsidRDefault="0037072A" w:rsidP="0037072A">
      <w:pPr>
        <w:pStyle w:val="paragraph"/>
      </w:pPr>
      <w:r w:rsidRPr="00322F3B">
        <w:tab/>
        <w:t>(d)</w:t>
      </w:r>
      <w:r w:rsidRPr="00322F3B">
        <w:tab/>
        <w:t>the company:</w:t>
      </w:r>
    </w:p>
    <w:p w14:paraId="745AD523" w14:textId="77777777" w:rsidR="0037072A" w:rsidRPr="00322F3B" w:rsidRDefault="0037072A" w:rsidP="0037072A">
      <w:pPr>
        <w:pStyle w:val="paragraphsub"/>
      </w:pPr>
      <w:r w:rsidRPr="00322F3B">
        <w:tab/>
        <w:t>(i)</w:t>
      </w:r>
      <w:r w:rsidRPr="00322F3B">
        <w:tab/>
        <w:t>is an Australian resident; or</w:t>
      </w:r>
    </w:p>
    <w:p w14:paraId="5BAF8F0F" w14:textId="01D0ECC3" w:rsidR="0037072A" w:rsidRPr="00322F3B" w:rsidRDefault="0037072A" w:rsidP="0037072A">
      <w:pPr>
        <w:pStyle w:val="paragraphsub"/>
      </w:pPr>
      <w:r w:rsidRPr="00322F3B">
        <w:tab/>
        <w:t>(ii)</w:t>
      </w:r>
      <w:r w:rsidRPr="00322F3B">
        <w:tab/>
        <w:t xml:space="preserve">is a foreign resident but does have a </w:t>
      </w:r>
      <w:r w:rsidR="009953FD" w:rsidRPr="009953FD">
        <w:rPr>
          <w:position w:val="6"/>
          <w:sz w:val="16"/>
        </w:rPr>
        <w:t>*</w:t>
      </w:r>
      <w:r w:rsidRPr="00322F3B">
        <w:t xml:space="preserve">permanent establishment in Australia and does have an </w:t>
      </w:r>
      <w:r w:rsidR="009953FD" w:rsidRPr="009953FD">
        <w:rPr>
          <w:position w:val="6"/>
          <w:sz w:val="16"/>
        </w:rPr>
        <w:t>*</w:t>
      </w:r>
      <w:r w:rsidRPr="00322F3B">
        <w:t>ABN;</w:t>
      </w:r>
    </w:p>
    <w:p w14:paraId="7910094A" w14:textId="77777777" w:rsidR="0037072A" w:rsidRPr="00322F3B" w:rsidRDefault="0037072A" w:rsidP="0037072A">
      <w:pPr>
        <w:pStyle w:val="paragraph"/>
      </w:pPr>
      <w:r w:rsidRPr="00322F3B">
        <w:tab/>
      </w:r>
      <w:r w:rsidRPr="00322F3B">
        <w:tab/>
        <w:t>when the company lodges the income tax return and when the tax offset is due to be credited to the company.</w:t>
      </w:r>
    </w:p>
    <w:p w14:paraId="774149BA" w14:textId="77777777" w:rsidR="0037072A" w:rsidRPr="00322F3B" w:rsidRDefault="0037072A" w:rsidP="0037072A">
      <w:pPr>
        <w:pStyle w:val="subsection2"/>
      </w:pPr>
      <w:r w:rsidRPr="00322F3B">
        <w:t xml:space="preserve">The claim referred to in </w:t>
      </w:r>
      <w:r w:rsidR="00825006" w:rsidRPr="00322F3B">
        <w:t>paragraph (</w:t>
      </w:r>
      <w:r w:rsidRPr="00322F3B">
        <w:t>c) is irrevocable.</w:t>
      </w:r>
    </w:p>
    <w:p w14:paraId="1EB64980" w14:textId="6DC5529B" w:rsidR="0037072A" w:rsidRPr="00322F3B" w:rsidRDefault="0037072A" w:rsidP="0037072A">
      <w:pPr>
        <w:pStyle w:val="notetext"/>
      </w:pPr>
      <w:r w:rsidRPr="00322F3B">
        <w:t>Note:</w:t>
      </w:r>
      <w:r w:rsidRPr="00322F3B">
        <w:tab/>
        <w:t>The producer offset is a refundable tax offset: see section</w:t>
      </w:r>
      <w:r w:rsidR="00825006" w:rsidRPr="00322F3B">
        <w:t> </w:t>
      </w:r>
      <w:r w:rsidRPr="00322F3B">
        <w:t>67</w:t>
      </w:r>
      <w:r w:rsidR="009953FD">
        <w:noBreakHyphen/>
      </w:r>
      <w:r w:rsidRPr="00322F3B">
        <w:t>23.</w:t>
      </w:r>
    </w:p>
    <w:p w14:paraId="522E80C0" w14:textId="7427C000" w:rsidR="0037072A" w:rsidRPr="00322F3B" w:rsidRDefault="0037072A" w:rsidP="0037072A">
      <w:pPr>
        <w:pStyle w:val="subsection"/>
      </w:pPr>
      <w:r w:rsidRPr="00322F3B">
        <w:tab/>
        <w:t>(2)</w:t>
      </w:r>
      <w:r w:rsidRPr="00322F3B">
        <w:tab/>
        <w:t xml:space="preserve">A </w:t>
      </w:r>
      <w:r w:rsidR="009953FD" w:rsidRPr="009953FD">
        <w:rPr>
          <w:position w:val="6"/>
          <w:sz w:val="16"/>
        </w:rPr>
        <w:t>*</w:t>
      </w:r>
      <w:r w:rsidRPr="00322F3B">
        <w:t xml:space="preserve">film is </w:t>
      </w:r>
      <w:r w:rsidRPr="00322F3B">
        <w:rPr>
          <w:b/>
          <w:i/>
        </w:rPr>
        <w:t>completed</w:t>
      </w:r>
      <w:r w:rsidRPr="00322F3B">
        <w:t>:</w:t>
      </w:r>
    </w:p>
    <w:p w14:paraId="5D0E2A01" w14:textId="77777777" w:rsidR="0037072A" w:rsidRPr="00322F3B" w:rsidRDefault="0037072A" w:rsidP="0037072A">
      <w:pPr>
        <w:pStyle w:val="paragraph"/>
      </w:pPr>
      <w:r w:rsidRPr="00322F3B">
        <w:tab/>
        <w:t>(a)</w:t>
      </w:r>
      <w:r w:rsidRPr="00322F3B">
        <w:tab/>
        <w:t xml:space="preserve">for a film that is </w:t>
      </w:r>
      <w:r w:rsidR="00F06FEB" w:rsidRPr="00322F3B">
        <w:t>not covered by paragraph (b) or (c)</w:t>
      </w:r>
      <w:r w:rsidRPr="00322F3B">
        <w:t>—when it is first in a state where it could reasonably be regarded as ready to be distributed, broadcast or exhibited to the general public; or</w:t>
      </w:r>
    </w:p>
    <w:p w14:paraId="036E438E" w14:textId="77777777" w:rsidR="0037072A" w:rsidRPr="00322F3B" w:rsidRDefault="0037072A" w:rsidP="0037072A">
      <w:pPr>
        <w:pStyle w:val="paragraph"/>
      </w:pPr>
      <w:r w:rsidRPr="00322F3B">
        <w:tab/>
        <w:t>(b)</w:t>
      </w:r>
      <w:r w:rsidRPr="00322F3B">
        <w:tab/>
        <w:t>for a series</w:t>
      </w:r>
      <w:r w:rsidR="00F06FEB" w:rsidRPr="00322F3B">
        <w:t xml:space="preserve"> other than a drama series</w:t>
      </w:r>
      <w:r w:rsidRPr="00322F3B">
        <w:t>—at the earlier of:</w:t>
      </w:r>
    </w:p>
    <w:p w14:paraId="3822543C" w14:textId="77777777" w:rsidR="0037072A" w:rsidRPr="00322F3B" w:rsidRDefault="0037072A" w:rsidP="0037072A">
      <w:pPr>
        <w:pStyle w:val="paragraphsub"/>
      </w:pPr>
      <w:r w:rsidRPr="00322F3B">
        <w:tab/>
        <w:t>(i)</w:t>
      </w:r>
      <w:r w:rsidRPr="00322F3B">
        <w:tab/>
        <w:t xml:space="preserve">the time when the episode in which the 65th commercial hour is reached is first in a state where it could </w:t>
      </w:r>
      <w:r w:rsidRPr="00322F3B">
        <w:lastRenderedPageBreak/>
        <w:t>reasonably be regarded as ready to be distributed, broadcast or exhibited to the general public; and</w:t>
      </w:r>
    </w:p>
    <w:p w14:paraId="18065DBD" w14:textId="77777777" w:rsidR="0037072A" w:rsidRPr="00322F3B" w:rsidRDefault="0037072A" w:rsidP="0037072A">
      <w:pPr>
        <w:pStyle w:val="paragraphsub"/>
      </w:pPr>
      <w:r w:rsidRPr="00322F3B">
        <w:tab/>
        <w:t>(ii)</w:t>
      </w:r>
      <w:r w:rsidRPr="00322F3B">
        <w:tab/>
        <w:t>the time when the series is first in such a state; and</w:t>
      </w:r>
    </w:p>
    <w:p w14:paraId="4746CA44" w14:textId="77777777" w:rsidR="0037072A" w:rsidRPr="00322F3B" w:rsidRDefault="0037072A" w:rsidP="0037072A">
      <w:pPr>
        <w:pStyle w:val="paragraph"/>
        <w:keepNext/>
        <w:keepLines/>
      </w:pPr>
      <w:r w:rsidRPr="00322F3B">
        <w:tab/>
        <w:t>(c)</w:t>
      </w:r>
      <w:r w:rsidRPr="00322F3B">
        <w:tab/>
        <w:t>for a season of a series</w:t>
      </w:r>
      <w:r w:rsidR="00F06FEB" w:rsidRPr="00322F3B">
        <w:t xml:space="preserve"> other than a drama series</w:t>
      </w:r>
      <w:r w:rsidRPr="00322F3B">
        <w:t>—at the earlier of:</w:t>
      </w:r>
    </w:p>
    <w:p w14:paraId="01CA6BCC" w14:textId="77777777" w:rsidR="0037072A" w:rsidRPr="00322F3B" w:rsidRDefault="0037072A" w:rsidP="0037072A">
      <w:pPr>
        <w:pStyle w:val="paragraphsub"/>
      </w:pPr>
      <w:r w:rsidRPr="00322F3B">
        <w:tab/>
        <w:t>(i)</w:t>
      </w:r>
      <w:r w:rsidRPr="00322F3B">
        <w:tab/>
        <w:t>the time when the episode in which the 65th commercial hour is reached is first in a state where it could reasonably be regarded as ready to be distributed, broadcast or exhibited to the general public; and</w:t>
      </w:r>
    </w:p>
    <w:p w14:paraId="4D962376" w14:textId="77777777" w:rsidR="0037072A" w:rsidRPr="00322F3B" w:rsidRDefault="0037072A" w:rsidP="0037072A">
      <w:pPr>
        <w:pStyle w:val="paragraphsub"/>
      </w:pPr>
      <w:r w:rsidRPr="00322F3B">
        <w:tab/>
        <w:t>(ii)</w:t>
      </w:r>
      <w:r w:rsidRPr="00322F3B">
        <w:tab/>
        <w:t>the time when the season is first in such a state.</w:t>
      </w:r>
    </w:p>
    <w:p w14:paraId="13DB421C" w14:textId="77777777" w:rsidR="0037072A" w:rsidRPr="00322F3B" w:rsidRDefault="0037072A" w:rsidP="0037072A">
      <w:pPr>
        <w:pStyle w:val="subsection"/>
      </w:pPr>
      <w:r w:rsidRPr="00322F3B">
        <w:tab/>
        <w:t>(3)</w:t>
      </w:r>
      <w:r w:rsidRPr="00322F3B">
        <w:tab/>
      </w:r>
      <w:r w:rsidRPr="00322F3B">
        <w:rPr>
          <w:b/>
          <w:i/>
        </w:rPr>
        <w:t>Film authority</w:t>
      </w:r>
      <w:r w:rsidRPr="00322F3B">
        <w:t xml:space="preserve"> means Screen Australia.</w:t>
      </w:r>
    </w:p>
    <w:p w14:paraId="5D83E74A" w14:textId="77777777" w:rsidR="0037072A" w:rsidRPr="00322F3B" w:rsidRDefault="0037072A" w:rsidP="0037072A">
      <w:pPr>
        <w:pStyle w:val="subsection"/>
      </w:pPr>
      <w:r w:rsidRPr="00322F3B">
        <w:tab/>
        <w:t>(4)</w:t>
      </w:r>
      <w:r w:rsidRPr="00322F3B">
        <w:tab/>
        <w:t>The company is not entitled to the producer offset if:</w:t>
      </w:r>
    </w:p>
    <w:p w14:paraId="284CE7C9" w14:textId="256AC32E" w:rsidR="0037072A" w:rsidRPr="00322F3B" w:rsidRDefault="0037072A" w:rsidP="0037072A">
      <w:pPr>
        <w:pStyle w:val="paragraph"/>
      </w:pPr>
      <w:r w:rsidRPr="00322F3B">
        <w:tab/>
        <w:t>(a)</w:t>
      </w:r>
      <w:r w:rsidRPr="00322F3B">
        <w:tab/>
        <w:t xml:space="preserve">the company or someone else claims a deduction in relation to a unit of industrial property that relates to copyright in the </w:t>
      </w:r>
      <w:r w:rsidR="009953FD" w:rsidRPr="009953FD">
        <w:rPr>
          <w:position w:val="6"/>
          <w:sz w:val="16"/>
        </w:rPr>
        <w:t>*</w:t>
      </w:r>
      <w:r w:rsidRPr="00322F3B">
        <w:t>film under former Division</w:t>
      </w:r>
      <w:r w:rsidR="00825006" w:rsidRPr="00322F3B">
        <w:t> </w:t>
      </w:r>
      <w:r w:rsidRPr="00322F3B">
        <w:t xml:space="preserve">10B of Part III of the </w:t>
      </w:r>
      <w:r w:rsidRPr="00322F3B">
        <w:rPr>
          <w:i/>
        </w:rPr>
        <w:t>Income Tax Assessment Act 1936</w:t>
      </w:r>
      <w:r w:rsidRPr="00322F3B">
        <w:t>; or</w:t>
      </w:r>
    </w:p>
    <w:p w14:paraId="2964E50F" w14:textId="77777777" w:rsidR="0037072A" w:rsidRPr="00322F3B" w:rsidRDefault="0037072A" w:rsidP="0037072A">
      <w:pPr>
        <w:pStyle w:val="paragraph"/>
      </w:pPr>
      <w:r w:rsidRPr="00322F3B">
        <w:tab/>
        <w:t>(b)</w:t>
      </w:r>
      <w:r w:rsidRPr="00322F3B">
        <w:tab/>
        <w:t>a final certificate for the film has been issued at any time under former Division</w:t>
      </w:r>
      <w:r w:rsidR="00825006" w:rsidRPr="00322F3B">
        <w:t> </w:t>
      </w:r>
      <w:r w:rsidRPr="00322F3B">
        <w:t xml:space="preserve">10BA of Part III of the </w:t>
      </w:r>
      <w:r w:rsidRPr="00322F3B">
        <w:rPr>
          <w:i/>
        </w:rPr>
        <w:t>Income Tax Assessment Act 1936</w:t>
      </w:r>
      <w:r w:rsidRPr="00322F3B">
        <w:t xml:space="preserve"> (whether or not the certificate is still in force); or</w:t>
      </w:r>
    </w:p>
    <w:p w14:paraId="1EB43E87" w14:textId="600CED69" w:rsidR="0037072A" w:rsidRPr="00322F3B" w:rsidRDefault="0037072A" w:rsidP="0037072A">
      <w:pPr>
        <w:pStyle w:val="paragraph"/>
      </w:pPr>
      <w:r w:rsidRPr="00322F3B">
        <w:tab/>
        <w:t>(c)</w:t>
      </w:r>
      <w:r w:rsidRPr="00322F3B">
        <w:tab/>
        <w:t xml:space="preserve">a certificate for the film has been issued at any time under </w:t>
      </w:r>
      <w:r w:rsidR="009F5D03" w:rsidRPr="00322F3B">
        <w:t>section 3</w:t>
      </w:r>
      <w:r w:rsidRPr="00322F3B">
        <w:t>76</w:t>
      </w:r>
      <w:r w:rsidR="009953FD">
        <w:noBreakHyphen/>
      </w:r>
      <w:r w:rsidRPr="00322F3B">
        <w:t>20 (certificate for the location offset) (whether or not the certificate is still in force); or</w:t>
      </w:r>
    </w:p>
    <w:p w14:paraId="03CF7EDD" w14:textId="7EB73E57" w:rsidR="0037072A" w:rsidRPr="00322F3B" w:rsidRDefault="0037072A" w:rsidP="0037072A">
      <w:pPr>
        <w:pStyle w:val="paragraph"/>
      </w:pPr>
      <w:r w:rsidRPr="00322F3B">
        <w:tab/>
        <w:t>(d)</w:t>
      </w:r>
      <w:r w:rsidRPr="00322F3B">
        <w:tab/>
        <w:t xml:space="preserve">a certificate for the film has been issued at any time under </w:t>
      </w:r>
      <w:r w:rsidR="009F5D03" w:rsidRPr="00322F3B">
        <w:t>section 3</w:t>
      </w:r>
      <w:r w:rsidRPr="00322F3B">
        <w:t>76</w:t>
      </w:r>
      <w:r w:rsidR="009953FD">
        <w:noBreakHyphen/>
      </w:r>
      <w:r w:rsidRPr="00322F3B">
        <w:t>45 (certificate for the PDV offset) (whether or not the certificate is still in force); or</w:t>
      </w:r>
    </w:p>
    <w:p w14:paraId="4A429224" w14:textId="0A97AA16" w:rsidR="0037072A" w:rsidRPr="00322F3B" w:rsidRDefault="0037072A" w:rsidP="0037072A">
      <w:pPr>
        <w:pStyle w:val="paragraph"/>
      </w:pPr>
      <w:r w:rsidRPr="00322F3B">
        <w:tab/>
        <w:t>(f)</w:t>
      </w:r>
      <w:r w:rsidRPr="00322F3B">
        <w:tab/>
        <w:t xml:space="preserve">production assistance (other than </w:t>
      </w:r>
      <w:r w:rsidR="009953FD" w:rsidRPr="009953FD">
        <w:rPr>
          <w:position w:val="6"/>
          <w:sz w:val="16"/>
        </w:rPr>
        <w:t>*</w:t>
      </w:r>
      <w:r w:rsidRPr="00322F3B">
        <w:t xml:space="preserve">development assistance) for the film has been received by the company or anyone else before </w:t>
      </w:r>
      <w:r w:rsidR="00F233ED" w:rsidRPr="00322F3B">
        <w:t>1 July</w:t>
      </w:r>
      <w:r w:rsidRPr="00322F3B">
        <w:t xml:space="preserve"> 2007 from any of the following bodies:</w:t>
      </w:r>
    </w:p>
    <w:p w14:paraId="76ED4F35" w14:textId="77777777" w:rsidR="0037072A" w:rsidRPr="00322F3B" w:rsidRDefault="0037072A" w:rsidP="0037072A">
      <w:pPr>
        <w:pStyle w:val="paragraphsub"/>
      </w:pPr>
      <w:r w:rsidRPr="00322F3B">
        <w:tab/>
        <w:t>(i)</w:t>
      </w:r>
      <w:r w:rsidRPr="00322F3B">
        <w:tab/>
        <w:t>the Film Finance Corporation Australia Limited;</w:t>
      </w:r>
    </w:p>
    <w:p w14:paraId="0904A62F" w14:textId="77777777" w:rsidR="0037072A" w:rsidRPr="00322F3B" w:rsidRDefault="0037072A" w:rsidP="0037072A">
      <w:pPr>
        <w:pStyle w:val="paragraphsub"/>
      </w:pPr>
      <w:r w:rsidRPr="00322F3B">
        <w:tab/>
        <w:t>(ii)</w:t>
      </w:r>
      <w:r w:rsidRPr="00322F3B">
        <w:tab/>
        <w:t>Film Australia Limited;</w:t>
      </w:r>
    </w:p>
    <w:p w14:paraId="12680B5B" w14:textId="77777777" w:rsidR="0037072A" w:rsidRPr="00322F3B" w:rsidRDefault="0037072A" w:rsidP="0037072A">
      <w:pPr>
        <w:pStyle w:val="paragraphsub"/>
      </w:pPr>
      <w:r w:rsidRPr="00322F3B">
        <w:tab/>
        <w:t>(iii)</w:t>
      </w:r>
      <w:r w:rsidRPr="00322F3B">
        <w:tab/>
        <w:t>the Australian Film Commission;</w:t>
      </w:r>
    </w:p>
    <w:p w14:paraId="3C8850F7" w14:textId="77777777" w:rsidR="0037072A" w:rsidRPr="00322F3B" w:rsidRDefault="0037072A" w:rsidP="0037072A">
      <w:pPr>
        <w:pStyle w:val="paragraphsub"/>
      </w:pPr>
      <w:r w:rsidRPr="00322F3B">
        <w:tab/>
        <w:t>(iv)</w:t>
      </w:r>
      <w:r w:rsidRPr="00322F3B">
        <w:tab/>
        <w:t>the Australian Film, Television and Radio School; or</w:t>
      </w:r>
    </w:p>
    <w:p w14:paraId="5496E254" w14:textId="6F5C0A64" w:rsidR="0037072A" w:rsidRPr="00322F3B" w:rsidRDefault="0037072A" w:rsidP="0037072A">
      <w:pPr>
        <w:pStyle w:val="paragraph"/>
      </w:pPr>
      <w:r w:rsidRPr="00322F3B">
        <w:lastRenderedPageBreak/>
        <w:tab/>
        <w:t>(g)</w:t>
      </w:r>
      <w:r w:rsidRPr="00322F3B">
        <w:tab/>
        <w:t xml:space="preserve">the </w:t>
      </w:r>
      <w:r w:rsidR="009953FD" w:rsidRPr="009953FD">
        <w:rPr>
          <w:position w:val="6"/>
          <w:sz w:val="16"/>
        </w:rPr>
        <w:t>*</w:t>
      </w:r>
      <w:r w:rsidRPr="00322F3B">
        <w:t>film authority’s Producer Equity Program has provided financial assistance to the company or anyone else for the making of the film.</w:t>
      </w:r>
    </w:p>
    <w:p w14:paraId="3B759F1C" w14:textId="74E952AF" w:rsidR="0037072A" w:rsidRPr="00322F3B" w:rsidRDefault="0037072A" w:rsidP="0037072A">
      <w:pPr>
        <w:pStyle w:val="subsection"/>
        <w:keepNext/>
        <w:keepLines/>
      </w:pPr>
      <w:r w:rsidRPr="00322F3B">
        <w:tab/>
        <w:t>(5)</w:t>
      </w:r>
      <w:r w:rsidRPr="00322F3B">
        <w:tab/>
      </w:r>
      <w:r w:rsidRPr="00322F3B">
        <w:rPr>
          <w:b/>
          <w:i/>
        </w:rPr>
        <w:t>Development assistance</w:t>
      </w:r>
      <w:r w:rsidRPr="00322F3B">
        <w:t xml:space="preserve"> for a </w:t>
      </w:r>
      <w:r w:rsidR="009953FD" w:rsidRPr="009953FD">
        <w:rPr>
          <w:position w:val="6"/>
          <w:sz w:val="16"/>
        </w:rPr>
        <w:t>*</w:t>
      </w:r>
      <w:r w:rsidRPr="00322F3B">
        <w:t>film means financial assistance provided to assist with meeting the development costs for the film, and includes assistance to the extent to which it is provided in relation to any of the following:</w:t>
      </w:r>
    </w:p>
    <w:p w14:paraId="2A65D2E9" w14:textId="77777777" w:rsidR="0037072A" w:rsidRPr="00322F3B" w:rsidRDefault="0037072A" w:rsidP="0037072A">
      <w:pPr>
        <w:pStyle w:val="paragraph"/>
      </w:pPr>
      <w:r w:rsidRPr="00322F3B">
        <w:tab/>
        <w:t>(a)</w:t>
      </w:r>
      <w:r w:rsidRPr="00322F3B">
        <w:tab/>
        <w:t>location surveys and other activities undertaken to assess locations for possible use in the film;</w:t>
      </w:r>
    </w:p>
    <w:p w14:paraId="1F58F10A" w14:textId="77777777" w:rsidR="0037072A" w:rsidRPr="00322F3B" w:rsidRDefault="0037072A" w:rsidP="0037072A">
      <w:pPr>
        <w:pStyle w:val="paragraph"/>
      </w:pPr>
      <w:r w:rsidRPr="00322F3B">
        <w:tab/>
        <w:t>(b)</w:t>
      </w:r>
      <w:r w:rsidRPr="00322F3B">
        <w:tab/>
        <w:t>storyboarding for the film;</w:t>
      </w:r>
    </w:p>
    <w:p w14:paraId="3223CF8C" w14:textId="77777777" w:rsidR="0037072A" w:rsidRPr="00322F3B" w:rsidRDefault="0037072A" w:rsidP="0037072A">
      <w:pPr>
        <w:pStyle w:val="paragraph"/>
      </w:pPr>
      <w:r w:rsidRPr="00322F3B">
        <w:tab/>
        <w:t>(c)</w:t>
      </w:r>
      <w:r w:rsidRPr="00322F3B">
        <w:tab/>
        <w:t>scriptwriting for the film;</w:t>
      </w:r>
    </w:p>
    <w:p w14:paraId="22DDE934" w14:textId="77777777" w:rsidR="0037072A" w:rsidRPr="00322F3B" w:rsidRDefault="0037072A" w:rsidP="0037072A">
      <w:pPr>
        <w:pStyle w:val="paragraph"/>
      </w:pPr>
      <w:r w:rsidRPr="00322F3B">
        <w:tab/>
        <w:t>(d)</w:t>
      </w:r>
      <w:r w:rsidRPr="00322F3B">
        <w:tab/>
        <w:t>research for the film;</w:t>
      </w:r>
    </w:p>
    <w:p w14:paraId="36484456" w14:textId="77777777" w:rsidR="0037072A" w:rsidRPr="00322F3B" w:rsidRDefault="0037072A" w:rsidP="0037072A">
      <w:pPr>
        <w:pStyle w:val="paragraph"/>
        <w:keepNext/>
        <w:keepLines/>
      </w:pPr>
      <w:r w:rsidRPr="00322F3B">
        <w:tab/>
        <w:t>(e)</w:t>
      </w:r>
      <w:r w:rsidRPr="00322F3B">
        <w:tab/>
        <w:t>casting actors for the film;</w:t>
      </w:r>
    </w:p>
    <w:p w14:paraId="0D7265EC" w14:textId="77777777" w:rsidR="0037072A" w:rsidRPr="00322F3B" w:rsidRDefault="0037072A" w:rsidP="0037072A">
      <w:pPr>
        <w:pStyle w:val="paragraph"/>
        <w:keepNext/>
        <w:keepLines/>
      </w:pPr>
      <w:r w:rsidRPr="00322F3B">
        <w:tab/>
        <w:t>(f)</w:t>
      </w:r>
      <w:r w:rsidRPr="00322F3B">
        <w:tab/>
        <w:t>developing a budget for the film;</w:t>
      </w:r>
    </w:p>
    <w:p w14:paraId="78BCB791" w14:textId="77777777" w:rsidR="0037072A" w:rsidRPr="00322F3B" w:rsidRDefault="0037072A" w:rsidP="0037072A">
      <w:pPr>
        <w:pStyle w:val="paragraph"/>
      </w:pPr>
      <w:r w:rsidRPr="00322F3B">
        <w:tab/>
        <w:t>(g)</w:t>
      </w:r>
      <w:r w:rsidRPr="00322F3B">
        <w:tab/>
        <w:t>developing a shooting schedule for the film.</w:t>
      </w:r>
    </w:p>
    <w:p w14:paraId="7ADB35A6" w14:textId="57F91CD4" w:rsidR="0037072A" w:rsidRPr="00322F3B" w:rsidRDefault="0037072A" w:rsidP="0037072A">
      <w:pPr>
        <w:pStyle w:val="ActHead5"/>
      </w:pPr>
      <w:bookmarkStart w:id="394" w:name="_Toc201755863"/>
      <w:r w:rsidRPr="00322F3B">
        <w:rPr>
          <w:rStyle w:val="CharSectno"/>
        </w:rPr>
        <w:t>376</w:t>
      </w:r>
      <w:r w:rsidR="009953FD">
        <w:rPr>
          <w:rStyle w:val="CharSectno"/>
        </w:rPr>
        <w:noBreakHyphen/>
      </w:r>
      <w:r w:rsidRPr="00322F3B">
        <w:rPr>
          <w:rStyle w:val="CharSectno"/>
        </w:rPr>
        <w:t>60</w:t>
      </w:r>
      <w:r w:rsidRPr="00322F3B">
        <w:t xml:space="preserve">  Amount of the producer offset</w:t>
      </w:r>
      <w:bookmarkEnd w:id="394"/>
    </w:p>
    <w:p w14:paraId="46A62ACC" w14:textId="77777777" w:rsidR="0037072A" w:rsidRPr="00322F3B" w:rsidRDefault="0037072A" w:rsidP="0037072A">
      <w:pPr>
        <w:pStyle w:val="subsection"/>
        <w:keepNext/>
        <w:keepLines/>
      </w:pPr>
      <w:r w:rsidRPr="00322F3B">
        <w:tab/>
      </w:r>
      <w:r w:rsidRPr="00322F3B">
        <w:tab/>
        <w:t>The amount of the producer offset is:</w:t>
      </w:r>
    </w:p>
    <w:p w14:paraId="6FC4B9EF" w14:textId="34DF819A" w:rsidR="00F06FEB" w:rsidRPr="00322F3B" w:rsidRDefault="00F06FEB" w:rsidP="00F06FEB">
      <w:pPr>
        <w:pStyle w:val="paragraph"/>
      </w:pPr>
      <w:r w:rsidRPr="00322F3B">
        <w:tab/>
        <w:t>(a)</w:t>
      </w:r>
      <w:r w:rsidRPr="00322F3B">
        <w:tab/>
        <w:t xml:space="preserve">if the </w:t>
      </w:r>
      <w:r w:rsidR="009953FD" w:rsidRPr="009953FD">
        <w:rPr>
          <w:position w:val="6"/>
          <w:sz w:val="16"/>
        </w:rPr>
        <w:t>*</w:t>
      </w:r>
      <w:r w:rsidRPr="00322F3B">
        <w:t xml:space="preserve">film is a </w:t>
      </w:r>
      <w:r w:rsidR="009953FD" w:rsidRPr="009953FD">
        <w:rPr>
          <w:position w:val="6"/>
          <w:sz w:val="16"/>
        </w:rPr>
        <w:t>*</w:t>
      </w:r>
      <w:r w:rsidRPr="00322F3B">
        <w:t>feature film that was produced for commercial exhibition to the public in cinemas—40%; or</w:t>
      </w:r>
    </w:p>
    <w:p w14:paraId="691E0041" w14:textId="77777777" w:rsidR="00F06FEB" w:rsidRPr="00322F3B" w:rsidRDefault="00F06FEB" w:rsidP="00F06FEB">
      <w:pPr>
        <w:pStyle w:val="paragraph"/>
      </w:pPr>
      <w:r w:rsidRPr="00322F3B">
        <w:tab/>
        <w:t>(b)</w:t>
      </w:r>
      <w:r w:rsidRPr="00322F3B">
        <w:tab/>
        <w:t>otherwise—30%;</w:t>
      </w:r>
    </w:p>
    <w:p w14:paraId="3EFCB653" w14:textId="241D3286" w:rsidR="0037072A" w:rsidRPr="00322F3B" w:rsidRDefault="0037072A" w:rsidP="0037072A">
      <w:pPr>
        <w:pStyle w:val="subsection2"/>
      </w:pPr>
      <w:r w:rsidRPr="00322F3B">
        <w:t xml:space="preserve">of the total of the company’s </w:t>
      </w:r>
      <w:r w:rsidR="009953FD" w:rsidRPr="009953FD">
        <w:rPr>
          <w:position w:val="6"/>
          <w:sz w:val="16"/>
        </w:rPr>
        <w:t>*</w:t>
      </w:r>
      <w:r w:rsidRPr="00322F3B">
        <w:t xml:space="preserve">qualifying Australian production expenditure on the film (as determined by the </w:t>
      </w:r>
      <w:r w:rsidR="009953FD" w:rsidRPr="009953FD">
        <w:rPr>
          <w:position w:val="6"/>
          <w:sz w:val="16"/>
        </w:rPr>
        <w:t>*</w:t>
      </w:r>
      <w:r w:rsidRPr="00322F3B">
        <w:t xml:space="preserve">film authority under </w:t>
      </w:r>
      <w:r w:rsidR="009F5D03" w:rsidRPr="00322F3B">
        <w:t>section 3</w:t>
      </w:r>
      <w:r w:rsidRPr="00322F3B">
        <w:t>76</w:t>
      </w:r>
      <w:r w:rsidR="009953FD">
        <w:noBreakHyphen/>
      </w:r>
      <w:r w:rsidRPr="00322F3B">
        <w:t>75).</w:t>
      </w:r>
    </w:p>
    <w:p w14:paraId="7FEB5987" w14:textId="2C85E42D" w:rsidR="0037072A" w:rsidRPr="00322F3B" w:rsidRDefault="0037072A" w:rsidP="0037072A">
      <w:pPr>
        <w:pStyle w:val="ActHead5"/>
      </w:pPr>
      <w:bookmarkStart w:id="395" w:name="_Toc201755864"/>
      <w:r w:rsidRPr="00322F3B">
        <w:rPr>
          <w:rStyle w:val="CharSectno"/>
        </w:rPr>
        <w:t>376</w:t>
      </w:r>
      <w:r w:rsidR="009953FD">
        <w:rPr>
          <w:rStyle w:val="CharSectno"/>
        </w:rPr>
        <w:noBreakHyphen/>
      </w:r>
      <w:r w:rsidRPr="00322F3B">
        <w:rPr>
          <w:rStyle w:val="CharSectno"/>
        </w:rPr>
        <w:t>65</w:t>
      </w:r>
      <w:r w:rsidRPr="00322F3B">
        <w:t xml:space="preserve">  Film authority must issue certificate for an Australian film for the producer offset</w:t>
      </w:r>
      <w:bookmarkEnd w:id="395"/>
    </w:p>
    <w:p w14:paraId="02D685E9" w14:textId="68537F57"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Pr="00322F3B">
        <w:t xml:space="preserve">film authority must issue a certificate to a company for a </w:t>
      </w:r>
      <w:r w:rsidR="009953FD" w:rsidRPr="009953FD">
        <w:rPr>
          <w:position w:val="6"/>
          <w:sz w:val="16"/>
        </w:rPr>
        <w:t>*</w:t>
      </w:r>
      <w:r w:rsidRPr="00322F3B">
        <w:t>film in relation to the producer offset if the film authority is satisfied that:</w:t>
      </w:r>
    </w:p>
    <w:p w14:paraId="7ADBE47A" w14:textId="1B0D4F24" w:rsidR="0037072A" w:rsidRPr="00322F3B" w:rsidRDefault="0037072A" w:rsidP="0037072A">
      <w:pPr>
        <w:pStyle w:val="paragraph"/>
      </w:pPr>
      <w:r w:rsidRPr="00322F3B">
        <w:tab/>
        <w:t>(a)</w:t>
      </w:r>
      <w:r w:rsidRPr="00322F3B">
        <w:tab/>
        <w:t xml:space="preserve">the company either carried out, or made the arrangements for the carrying out of, all the activities that were necessary for the </w:t>
      </w:r>
      <w:r w:rsidR="009953FD" w:rsidRPr="009953FD">
        <w:rPr>
          <w:position w:val="6"/>
          <w:sz w:val="16"/>
        </w:rPr>
        <w:t>*</w:t>
      </w:r>
      <w:r w:rsidRPr="00322F3B">
        <w:t>making of the film; and</w:t>
      </w:r>
    </w:p>
    <w:p w14:paraId="60D91C4C" w14:textId="77777777" w:rsidR="0037072A" w:rsidRPr="00322F3B" w:rsidRDefault="0037072A" w:rsidP="0037072A">
      <w:pPr>
        <w:pStyle w:val="paragraph"/>
      </w:pPr>
      <w:r w:rsidRPr="00322F3B">
        <w:lastRenderedPageBreak/>
        <w:tab/>
        <w:t>(b)</w:t>
      </w:r>
      <w:r w:rsidRPr="00322F3B">
        <w:tab/>
        <w:t xml:space="preserve">the conditions in </w:t>
      </w:r>
      <w:r w:rsidR="00825006" w:rsidRPr="00322F3B">
        <w:t>subsections (</w:t>
      </w:r>
      <w:r w:rsidRPr="00322F3B">
        <w:t>2) to (6) are met.</w:t>
      </w:r>
    </w:p>
    <w:p w14:paraId="041F89D2" w14:textId="009E8730" w:rsidR="0037072A" w:rsidRPr="00322F3B" w:rsidRDefault="0037072A" w:rsidP="0037072A">
      <w:pPr>
        <w:pStyle w:val="notetext"/>
      </w:pPr>
      <w:r w:rsidRPr="00322F3B">
        <w:t>Note:</w:t>
      </w:r>
      <w:r w:rsidRPr="00322F3B">
        <w:tab/>
        <w:t xml:space="preserve">The operation of </w:t>
      </w:r>
      <w:r w:rsidR="00825006" w:rsidRPr="00322F3B">
        <w:t>paragraph (</w:t>
      </w:r>
      <w:r w:rsidRPr="00322F3B">
        <w:t>a) is affected by paragraph</w:t>
      </w:r>
      <w:r w:rsidR="00825006" w:rsidRPr="00322F3B">
        <w:t> </w:t>
      </w:r>
      <w:r w:rsidRPr="00322F3B">
        <w:t>376</w:t>
      </w:r>
      <w:r w:rsidR="009953FD">
        <w:noBreakHyphen/>
      </w:r>
      <w:r w:rsidRPr="00322F3B">
        <w:t>180(1)(d) (which deals with the situation where one company takes over the making of a film from another company).</w:t>
      </w:r>
    </w:p>
    <w:p w14:paraId="48F6FA95" w14:textId="77777777" w:rsidR="0037072A" w:rsidRPr="00322F3B" w:rsidRDefault="0037072A" w:rsidP="0037072A">
      <w:pPr>
        <w:pStyle w:val="SubsectionHead"/>
      </w:pPr>
      <w:r w:rsidRPr="00322F3B">
        <w:t>Type of film</w:t>
      </w:r>
    </w:p>
    <w:p w14:paraId="45F7EFEF" w14:textId="77777777" w:rsidR="0037072A" w:rsidRPr="00322F3B" w:rsidRDefault="0037072A" w:rsidP="0037072A">
      <w:pPr>
        <w:pStyle w:val="subsection"/>
        <w:keepNext/>
      </w:pPr>
      <w:r w:rsidRPr="00322F3B">
        <w:tab/>
        <w:t>(2)</w:t>
      </w:r>
      <w:r w:rsidRPr="00322F3B">
        <w:tab/>
        <w:t>The conditions in this subsection are that:</w:t>
      </w:r>
    </w:p>
    <w:p w14:paraId="53BC7A71" w14:textId="224FD528" w:rsidR="0037072A" w:rsidRPr="00322F3B" w:rsidRDefault="0037072A" w:rsidP="0037072A">
      <w:pPr>
        <w:pStyle w:val="paragraph"/>
        <w:keepNext/>
      </w:pPr>
      <w:r w:rsidRPr="00322F3B">
        <w:tab/>
        <w:t>(a)</w:t>
      </w:r>
      <w:r w:rsidRPr="00322F3B">
        <w:tab/>
        <w:t xml:space="preserve">the </w:t>
      </w:r>
      <w:r w:rsidR="009953FD" w:rsidRPr="009953FD">
        <w:rPr>
          <w:position w:val="6"/>
          <w:sz w:val="16"/>
        </w:rPr>
        <w:t>*</w:t>
      </w:r>
      <w:r w:rsidRPr="00322F3B">
        <w:t>film:</w:t>
      </w:r>
    </w:p>
    <w:p w14:paraId="00B219FF" w14:textId="21B2D4B9" w:rsidR="0037072A" w:rsidRPr="00322F3B" w:rsidRDefault="0037072A" w:rsidP="0037072A">
      <w:pPr>
        <w:pStyle w:val="paragraphsub"/>
      </w:pPr>
      <w:r w:rsidRPr="00322F3B">
        <w:tab/>
        <w:t>(i)</w:t>
      </w:r>
      <w:r w:rsidRPr="00322F3B">
        <w:tab/>
        <w:t xml:space="preserve">has a significant Australian content (see </w:t>
      </w:r>
      <w:r w:rsidR="009F5D03" w:rsidRPr="00322F3B">
        <w:t>section 3</w:t>
      </w:r>
      <w:r w:rsidRPr="00322F3B">
        <w:t>76</w:t>
      </w:r>
      <w:r w:rsidR="009953FD">
        <w:noBreakHyphen/>
      </w:r>
      <w:r w:rsidRPr="00322F3B">
        <w:t>70); or</w:t>
      </w:r>
    </w:p>
    <w:p w14:paraId="4B9BF00D" w14:textId="058EAA3E" w:rsidR="0037072A" w:rsidRPr="00322F3B" w:rsidRDefault="0037072A" w:rsidP="0037072A">
      <w:pPr>
        <w:pStyle w:val="paragraphsub"/>
      </w:pPr>
      <w:r w:rsidRPr="00322F3B">
        <w:tab/>
        <w:t>(ii)</w:t>
      </w:r>
      <w:r w:rsidRPr="00322F3B">
        <w:tab/>
        <w:t xml:space="preserve">has been made under an </w:t>
      </w:r>
      <w:r w:rsidR="009953FD" w:rsidRPr="009953FD">
        <w:rPr>
          <w:position w:val="6"/>
          <w:sz w:val="16"/>
        </w:rPr>
        <w:t>*</w:t>
      </w:r>
      <w:r w:rsidRPr="00322F3B">
        <w:t>arrangement entered into between the Commonwealth or an authority of the Commonwealth and a foreign country or an authority of the foreign country; and</w:t>
      </w:r>
    </w:p>
    <w:p w14:paraId="38550734" w14:textId="77777777" w:rsidR="0037072A" w:rsidRPr="00322F3B" w:rsidRDefault="0037072A" w:rsidP="0037072A">
      <w:pPr>
        <w:pStyle w:val="paragraph"/>
        <w:keepNext/>
        <w:keepLines/>
      </w:pPr>
      <w:r w:rsidRPr="00322F3B">
        <w:tab/>
        <w:t>(b)</w:t>
      </w:r>
      <w:r w:rsidRPr="00322F3B">
        <w:tab/>
        <w:t>the film was produced for:</w:t>
      </w:r>
    </w:p>
    <w:p w14:paraId="31022B16" w14:textId="77777777" w:rsidR="0037072A" w:rsidRPr="00322F3B" w:rsidRDefault="0037072A" w:rsidP="0037072A">
      <w:pPr>
        <w:pStyle w:val="paragraphsub"/>
      </w:pPr>
      <w:r w:rsidRPr="00322F3B">
        <w:tab/>
        <w:t>(i)</w:t>
      </w:r>
      <w:r w:rsidRPr="00322F3B">
        <w:tab/>
        <w:t xml:space="preserve">exhibition to the public in cinemas or by way of television broadcasting (including broadcasting by way of the delivery of a television program by a broadcasting service within the meaning of the </w:t>
      </w:r>
      <w:r w:rsidRPr="00322F3B">
        <w:rPr>
          <w:i/>
        </w:rPr>
        <w:t>Broadcasting Services Act 1992</w:t>
      </w:r>
      <w:r w:rsidRPr="00322F3B">
        <w:t>); or</w:t>
      </w:r>
    </w:p>
    <w:p w14:paraId="3B3BB2A0" w14:textId="77777777" w:rsidR="0037072A" w:rsidRPr="00322F3B" w:rsidRDefault="0037072A" w:rsidP="0037072A">
      <w:pPr>
        <w:pStyle w:val="paragraphsub"/>
      </w:pPr>
      <w:r w:rsidRPr="00322F3B">
        <w:tab/>
        <w:t>(ii)</w:t>
      </w:r>
      <w:r w:rsidRPr="00322F3B">
        <w:tab/>
        <w:t>distribution to the public as a video recording (whether on video tapes, digital video disks or otherwise); and</w:t>
      </w:r>
    </w:p>
    <w:p w14:paraId="7C407079" w14:textId="77777777" w:rsidR="0037072A" w:rsidRPr="00322F3B" w:rsidRDefault="0037072A" w:rsidP="0037072A">
      <w:pPr>
        <w:pStyle w:val="paragraph"/>
      </w:pPr>
      <w:r w:rsidRPr="00322F3B">
        <w:tab/>
        <w:t>(c)</w:t>
      </w:r>
      <w:r w:rsidRPr="00322F3B">
        <w:tab/>
        <w:t>the film is:</w:t>
      </w:r>
    </w:p>
    <w:p w14:paraId="4F27D5AE" w14:textId="3EBBF538"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feature film; or</w:t>
      </w:r>
    </w:p>
    <w:p w14:paraId="463D5AA3" w14:textId="77777777" w:rsidR="0037072A" w:rsidRPr="00322F3B" w:rsidRDefault="0037072A" w:rsidP="0037072A">
      <w:pPr>
        <w:pStyle w:val="paragraphsub"/>
      </w:pPr>
      <w:r w:rsidRPr="00322F3B">
        <w:tab/>
        <w:t>(ii)</w:t>
      </w:r>
      <w:r w:rsidRPr="00322F3B">
        <w:tab/>
        <w:t>a single episode program; or</w:t>
      </w:r>
    </w:p>
    <w:p w14:paraId="3ACB04AB" w14:textId="77777777" w:rsidR="0037072A" w:rsidRPr="00322F3B" w:rsidRDefault="0037072A" w:rsidP="0037072A">
      <w:pPr>
        <w:pStyle w:val="paragraphsub"/>
      </w:pPr>
      <w:r w:rsidRPr="00322F3B">
        <w:tab/>
        <w:t>(iii)</w:t>
      </w:r>
      <w:r w:rsidRPr="00322F3B">
        <w:tab/>
        <w:t>a series; or</w:t>
      </w:r>
    </w:p>
    <w:p w14:paraId="197EEBB7" w14:textId="77777777" w:rsidR="0037072A" w:rsidRPr="00322F3B" w:rsidRDefault="0037072A" w:rsidP="0037072A">
      <w:pPr>
        <w:pStyle w:val="paragraphsub"/>
      </w:pPr>
      <w:r w:rsidRPr="00322F3B">
        <w:tab/>
        <w:t>(iv)</w:t>
      </w:r>
      <w:r w:rsidRPr="00322F3B">
        <w:tab/>
        <w:t>a season of a series; or</w:t>
      </w:r>
    </w:p>
    <w:p w14:paraId="35258BEB" w14:textId="77777777" w:rsidR="0037072A" w:rsidRPr="00322F3B" w:rsidRDefault="0037072A" w:rsidP="0037072A">
      <w:pPr>
        <w:pStyle w:val="paragraphsub"/>
      </w:pPr>
      <w:r w:rsidRPr="00322F3B">
        <w:tab/>
        <w:t>(v)</w:t>
      </w:r>
      <w:r w:rsidRPr="00322F3B">
        <w:tab/>
        <w:t xml:space="preserve">a short form animated film that is not covered by </w:t>
      </w:r>
      <w:r w:rsidR="00825006" w:rsidRPr="00322F3B">
        <w:t>subparagraph (</w:t>
      </w:r>
      <w:r w:rsidRPr="00322F3B">
        <w:t>i), (ii), (iii) or (iv); and</w:t>
      </w:r>
    </w:p>
    <w:p w14:paraId="7C75984D" w14:textId="77777777" w:rsidR="0037072A" w:rsidRPr="00322F3B" w:rsidRDefault="0037072A" w:rsidP="0037072A">
      <w:pPr>
        <w:pStyle w:val="paragraph"/>
      </w:pPr>
      <w:r w:rsidRPr="00322F3B">
        <w:tab/>
        <w:t>(d)</w:t>
      </w:r>
      <w:r w:rsidRPr="00322F3B">
        <w:tab/>
        <w:t>the film is not, or is not to a substantial extent:</w:t>
      </w:r>
    </w:p>
    <w:p w14:paraId="4660AB52" w14:textId="77777777" w:rsidR="0037072A" w:rsidRPr="00322F3B" w:rsidRDefault="0037072A" w:rsidP="0037072A">
      <w:pPr>
        <w:pStyle w:val="paragraphsub"/>
      </w:pPr>
      <w:r w:rsidRPr="00322F3B">
        <w:tab/>
        <w:t>(i)</w:t>
      </w:r>
      <w:r w:rsidRPr="00322F3B">
        <w:tab/>
        <w:t>a film for exhibition as an advertising program or a commercial; or</w:t>
      </w:r>
    </w:p>
    <w:p w14:paraId="0599519E" w14:textId="77777777" w:rsidR="0037072A" w:rsidRPr="00322F3B" w:rsidRDefault="0037072A" w:rsidP="0037072A">
      <w:pPr>
        <w:pStyle w:val="paragraphsub"/>
      </w:pPr>
      <w:r w:rsidRPr="00322F3B">
        <w:tab/>
        <w:t>(ii)</w:t>
      </w:r>
      <w:r w:rsidRPr="00322F3B">
        <w:tab/>
        <w:t>a film for exhibition as a discussion program, a quiz program, game show, a panel program, a variety program or a program of a like nature; or</w:t>
      </w:r>
    </w:p>
    <w:p w14:paraId="65DCD24B" w14:textId="6B7EE835" w:rsidR="0037072A" w:rsidRPr="00322F3B" w:rsidRDefault="0037072A" w:rsidP="0037072A">
      <w:pPr>
        <w:pStyle w:val="paragraphsub"/>
      </w:pPr>
      <w:r w:rsidRPr="00322F3B">
        <w:lastRenderedPageBreak/>
        <w:tab/>
        <w:t>(iii)</w:t>
      </w:r>
      <w:r w:rsidRPr="00322F3B">
        <w:tab/>
        <w:t xml:space="preserve">a film of a public event (other than a </w:t>
      </w:r>
      <w:r w:rsidR="009953FD" w:rsidRPr="009953FD">
        <w:rPr>
          <w:position w:val="6"/>
          <w:sz w:val="16"/>
        </w:rPr>
        <w:t>*</w:t>
      </w:r>
      <w:r w:rsidRPr="00322F3B">
        <w:t>documentary); or</w:t>
      </w:r>
    </w:p>
    <w:p w14:paraId="637C746A" w14:textId="77777777" w:rsidR="0037072A" w:rsidRPr="00322F3B" w:rsidRDefault="0037072A" w:rsidP="0037072A">
      <w:pPr>
        <w:pStyle w:val="paragraphsub"/>
      </w:pPr>
      <w:r w:rsidRPr="00322F3B">
        <w:tab/>
        <w:t>(iv)</w:t>
      </w:r>
      <w:r w:rsidRPr="00322F3B">
        <w:tab/>
        <w:t>a training film; or</w:t>
      </w:r>
    </w:p>
    <w:p w14:paraId="388AF94C" w14:textId="77777777" w:rsidR="0037072A" w:rsidRPr="00322F3B" w:rsidRDefault="0037072A" w:rsidP="0037072A">
      <w:pPr>
        <w:pStyle w:val="paragraphsub"/>
      </w:pPr>
      <w:r w:rsidRPr="00322F3B">
        <w:tab/>
        <w:t>(v)</w:t>
      </w:r>
      <w:r w:rsidRPr="00322F3B">
        <w:tab/>
        <w:t xml:space="preserve">a computer game (within the meaning of the </w:t>
      </w:r>
      <w:r w:rsidRPr="00322F3B">
        <w:rPr>
          <w:i/>
        </w:rPr>
        <w:t>Classification (Publications, Films and Computer Games) Act 1995</w:t>
      </w:r>
      <w:r w:rsidRPr="00322F3B">
        <w:t>); or</w:t>
      </w:r>
    </w:p>
    <w:p w14:paraId="468ABCF0" w14:textId="77777777" w:rsidR="0037072A" w:rsidRPr="00322F3B" w:rsidRDefault="0037072A" w:rsidP="0037072A">
      <w:pPr>
        <w:pStyle w:val="paragraphsub"/>
      </w:pPr>
      <w:r w:rsidRPr="00322F3B">
        <w:tab/>
        <w:t>(vi)</w:t>
      </w:r>
      <w:r w:rsidRPr="00322F3B">
        <w:tab/>
        <w:t>a news or current affairs program; or</w:t>
      </w:r>
    </w:p>
    <w:p w14:paraId="537F2558" w14:textId="77777777" w:rsidR="0037072A" w:rsidRPr="00322F3B" w:rsidRDefault="0037072A" w:rsidP="0037072A">
      <w:pPr>
        <w:pStyle w:val="paragraphsub"/>
      </w:pPr>
      <w:r w:rsidRPr="00322F3B">
        <w:tab/>
        <w:t>(vii)</w:t>
      </w:r>
      <w:r w:rsidRPr="00322F3B">
        <w:tab/>
        <w:t>a reality program (other than a documentary).</w:t>
      </w:r>
    </w:p>
    <w:p w14:paraId="4FC878DC" w14:textId="77777777" w:rsidR="0037072A" w:rsidRPr="00322F3B" w:rsidRDefault="0037072A" w:rsidP="0037072A">
      <w:pPr>
        <w:pStyle w:val="SubsectionHead"/>
        <w:rPr>
          <w:lang w:eastAsia="en-US"/>
        </w:rPr>
      </w:pPr>
      <w:r w:rsidRPr="00322F3B">
        <w:rPr>
          <w:lang w:eastAsia="en-US"/>
        </w:rPr>
        <w:t>Single episode programs</w:t>
      </w:r>
    </w:p>
    <w:p w14:paraId="58D16C3B" w14:textId="3A30347F" w:rsidR="0037072A" w:rsidRPr="00322F3B" w:rsidRDefault="0037072A" w:rsidP="0037072A">
      <w:pPr>
        <w:pStyle w:val="subsection"/>
      </w:pPr>
      <w:r w:rsidRPr="00322F3B">
        <w:tab/>
        <w:t>(3)</w:t>
      </w:r>
      <w:r w:rsidRPr="00322F3B">
        <w:tab/>
        <w:t xml:space="preserve">The conditions in this subsection are that, if the </w:t>
      </w:r>
      <w:r w:rsidR="009953FD" w:rsidRPr="009953FD">
        <w:rPr>
          <w:position w:val="6"/>
          <w:sz w:val="16"/>
        </w:rPr>
        <w:t>*</w:t>
      </w:r>
      <w:r w:rsidRPr="00322F3B">
        <w:t>film is a single episode program, it:</w:t>
      </w:r>
    </w:p>
    <w:p w14:paraId="75320B3E" w14:textId="440AD240" w:rsidR="0037072A" w:rsidRPr="00322F3B" w:rsidRDefault="0037072A" w:rsidP="0037072A">
      <w:pPr>
        <w:pStyle w:val="paragraph"/>
      </w:pPr>
      <w:r w:rsidRPr="00322F3B">
        <w:tab/>
        <w:t>(a)</w:t>
      </w:r>
      <w:r w:rsidRPr="00322F3B">
        <w:tab/>
        <w:t xml:space="preserve">is of a like nature to a </w:t>
      </w:r>
      <w:r w:rsidR="009953FD" w:rsidRPr="009953FD">
        <w:rPr>
          <w:position w:val="6"/>
          <w:sz w:val="16"/>
        </w:rPr>
        <w:t>*</w:t>
      </w:r>
      <w:r w:rsidRPr="00322F3B">
        <w:t>feature film; and</w:t>
      </w:r>
    </w:p>
    <w:p w14:paraId="1BE63460" w14:textId="77777777" w:rsidR="0037072A" w:rsidRPr="00322F3B" w:rsidRDefault="0037072A" w:rsidP="0037072A">
      <w:pPr>
        <w:pStyle w:val="paragraph"/>
        <w:keepNext/>
        <w:keepLines/>
      </w:pPr>
      <w:r w:rsidRPr="00322F3B">
        <w:tab/>
        <w:t>(b)</w:t>
      </w:r>
      <w:r w:rsidRPr="00322F3B">
        <w:tab/>
        <w:t>is produced for:</w:t>
      </w:r>
    </w:p>
    <w:p w14:paraId="6973FB3F" w14:textId="77777777" w:rsidR="0037072A" w:rsidRPr="00322F3B" w:rsidRDefault="0037072A" w:rsidP="0037072A">
      <w:pPr>
        <w:pStyle w:val="paragraphsub"/>
        <w:keepNext/>
        <w:keepLines/>
      </w:pPr>
      <w:r w:rsidRPr="00322F3B">
        <w:tab/>
        <w:t>(i)</w:t>
      </w:r>
      <w:r w:rsidRPr="00322F3B">
        <w:tab/>
        <w:t xml:space="preserve">exhibition to the public by way of television broadcasting (including broadcasting by way of the delivery of a television program by a broadcasting service within the meaning of the </w:t>
      </w:r>
      <w:r w:rsidRPr="00322F3B">
        <w:rPr>
          <w:i/>
        </w:rPr>
        <w:t>Broadcasting Services Act 1992</w:t>
      </w:r>
      <w:r w:rsidRPr="00322F3B">
        <w:t>); or</w:t>
      </w:r>
    </w:p>
    <w:p w14:paraId="217A9ED1" w14:textId="77777777" w:rsidR="0037072A" w:rsidRPr="00322F3B" w:rsidRDefault="0037072A" w:rsidP="0037072A">
      <w:pPr>
        <w:pStyle w:val="paragraphsub"/>
      </w:pPr>
      <w:r w:rsidRPr="00322F3B">
        <w:tab/>
        <w:t>(ii)</w:t>
      </w:r>
      <w:r w:rsidRPr="00322F3B">
        <w:tab/>
        <w:t>distribution to the public as a video recording (whether on video tapes, digital video disks or otherwise); and</w:t>
      </w:r>
    </w:p>
    <w:p w14:paraId="782B8639" w14:textId="5E5DF4D6" w:rsidR="0037072A" w:rsidRPr="00322F3B" w:rsidRDefault="0037072A" w:rsidP="0037072A">
      <w:pPr>
        <w:pStyle w:val="paragraph"/>
      </w:pPr>
      <w:r w:rsidRPr="00322F3B">
        <w:tab/>
        <w:t>(c)</w:t>
      </w:r>
      <w:r w:rsidRPr="00322F3B">
        <w:tab/>
        <w:t xml:space="preserve">if the program is a </w:t>
      </w:r>
      <w:r w:rsidR="009953FD" w:rsidRPr="009953FD">
        <w:rPr>
          <w:position w:val="6"/>
          <w:sz w:val="16"/>
        </w:rPr>
        <w:t>*</w:t>
      </w:r>
      <w:r w:rsidRPr="00322F3B">
        <w:t>documentary—is of at least one half of a commercial hour in duration; and</w:t>
      </w:r>
    </w:p>
    <w:p w14:paraId="38C931CB" w14:textId="77777777" w:rsidR="0037072A" w:rsidRPr="00322F3B" w:rsidRDefault="0037072A" w:rsidP="0037072A">
      <w:pPr>
        <w:pStyle w:val="paragraph"/>
      </w:pPr>
      <w:r w:rsidRPr="00322F3B">
        <w:tab/>
        <w:t>(d)</w:t>
      </w:r>
      <w:r w:rsidRPr="00322F3B">
        <w:tab/>
        <w:t>if the program is not a documentary—is of at least one commercial hour in duration.</w:t>
      </w:r>
    </w:p>
    <w:p w14:paraId="1988009B" w14:textId="77777777" w:rsidR="0037072A" w:rsidRPr="00322F3B" w:rsidRDefault="0037072A" w:rsidP="0037072A">
      <w:pPr>
        <w:pStyle w:val="SubsectionHead"/>
      </w:pPr>
      <w:r w:rsidRPr="00322F3B">
        <w:t>Short form animated film</w:t>
      </w:r>
    </w:p>
    <w:p w14:paraId="118BF535" w14:textId="29137836" w:rsidR="0037072A" w:rsidRPr="00322F3B" w:rsidRDefault="0037072A" w:rsidP="0037072A">
      <w:pPr>
        <w:pStyle w:val="subsection"/>
      </w:pPr>
      <w:r w:rsidRPr="00322F3B">
        <w:tab/>
        <w:t>(4)</w:t>
      </w:r>
      <w:r w:rsidRPr="00322F3B">
        <w:tab/>
        <w:t xml:space="preserve">The conditions in this subsection are that, if the </w:t>
      </w:r>
      <w:r w:rsidR="009953FD" w:rsidRPr="009953FD">
        <w:rPr>
          <w:position w:val="6"/>
          <w:sz w:val="16"/>
        </w:rPr>
        <w:t>*</w:t>
      </w:r>
      <w:r w:rsidRPr="00322F3B">
        <w:t>film is a short form animated film, it:</w:t>
      </w:r>
    </w:p>
    <w:p w14:paraId="414A9CE3" w14:textId="77777777" w:rsidR="0037072A" w:rsidRPr="00322F3B" w:rsidRDefault="0037072A" w:rsidP="0037072A">
      <w:pPr>
        <w:pStyle w:val="paragraph"/>
      </w:pPr>
      <w:r w:rsidRPr="00322F3B">
        <w:tab/>
        <w:t>(a)</w:t>
      </w:r>
      <w:r w:rsidRPr="00322F3B">
        <w:tab/>
        <w:t>is a program comprising one or more episodes which are produced wholly or principally for exhibition together, for a national market or national markets under a single title; and</w:t>
      </w:r>
    </w:p>
    <w:p w14:paraId="667197DD" w14:textId="77777777" w:rsidR="0037072A" w:rsidRPr="00322F3B" w:rsidRDefault="0037072A" w:rsidP="0037072A">
      <w:pPr>
        <w:pStyle w:val="paragraph"/>
      </w:pPr>
      <w:r w:rsidRPr="00322F3B">
        <w:tab/>
        <w:t>(b)</w:t>
      </w:r>
      <w:r w:rsidRPr="00322F3B">
        <w:tab/>
        <w:t>is predominantly made using cell, stop motion, digital or other animation; and</w:t>
      </w:r>
    </w:p>
    <w:p w14:paraId="2EDBEC9A" w14:textId="77777777" w:rsidR="0037072A" w:rsidRPr="00322F3B" w:rsidRDefault="0037072A" w:rsidP="0037072A">
      <w:pPr>
        <w:pStyle w:val="paragraph"/>
      </w:pPr>
      <w:r w:rsidRPr="00322F3B">
        <w:tab/>
        <w:t>(c)</w:t>
      </w:r>
      <w:r w:rsidRPr="00322F3B">
        <w:tab/>
        <w:t>contains a common theme or themes; and</w:t>
      </w:r>
    </w:p>
    <w:p w14:paraId="46109853" w14:textId="77777777" w:rsidR="0037072A" w:rsidRPr="00322F3B" w:rsidRDefault="0037072A" w:rsidP="0037072A">
      <w:pPr>
        <w:pStyle w:val="paragraph"/>
      </w:pPr>
      <w:r w:rsidRPr="00322F3B">
        <w:lastRenderedPageBreak/>
        <w:tab/>
        <w:t>(d)</w:t>
      </w:r>
      <w:r w:rsidRPr="00322F3B">
        <w:tab/>
        <w:t>is of at least one quarter of a commercial hour in duration.</w:t>
      </w:r>
    </w:p>
    <w:p w14:paraId="05B093D4" w14:textId="77777777" w:rsidR="0037072A" w:rsidRPr="00322F3B" w:rsidRDefault="0037072A" w:rsidP="0037072A">
      <w:pPr>
        <w:pStyle w:val="SubsectionHead"/>
        <w:ind w:left="414" w:firstLine="720"/>
      </w:pPr>
      <w:r w:rsidRPr="00322F3B">
        <w:t>Series and seasons of series</w:t>
      </w:r>
    </w:p>
    <w:p w14:paraId="6223E02A" w14:textId="77777777" w:rsidR="0037072A" w:rsidRPr="00322F3B" w:rsidRDefault="0037072A" w:rsidP="0037072A">
      <w:pPr>
        <w:pStyle w:val="subsection"/>
      </w:pPr>
      <w:r w:rsidRPr="00322F3B">
        <w:tab/>
        <w:t>(5)</w:t>
      </w:r>
      <w:r w:rsidRPr="00322F3B">
        <w:tab/>
        <w:t>The conditions in this subsection are that:</w:t>
      </w:r>
    </w:p>
    <w:p w14:paraId="155B9549" w14:textId="34E8649C" w:rsidR="0037072A" w:rsidRPr="00322F3B" w:rsidRDefault="0037072A" w:rsidP="0037072A">
      <w:pPr>
        <w:pStyle w:val="paragraph"/>
      </w:pPr>
      <w:r w:rsidRPr="00322F3B">
        <w:tab/>
        <w:t>(a)</w:t>
      </w:r>
      <w:r w:rsidRPr="00322F3B">
        <w:tab/>
        <w:t xml:space="preserve">if the application for the certificate is for a </w:t>
      </w:r>
      <w:r w:rsidR="009953FD" w:rsidRPr="009953FD">
        <w:rPr>
          <w:position w:val="6"/>
          <w:sz w:val="16"/>
        </w:rPr>
        <w:t>*</w:t>
      </w:r>
      <w:r w:rsidRPr="00322F3B">
        <w:t>film that is a series and not for a film that is a season of that series:</w:t>
      </w:r>
    </w:p>
    <w:p w14:paraId="757AC5D1" w14:textId="77777777" w:rsidR="0037072A" w:rsidRPr="00322F3B" w:rsidRDefault="0037072A" w:rsidP="0037072A">
      <w:pPr>
        <w:pStyle w:val="paragraphsub"/>
      </w:pPr>
      <w:r w:rsidRPr="00322F3B">
        <w:tab/>
        <w:t>(i)</w:t>
      </w:r>
      <w:r w:rsidRPr="00322F3B">
        <w:tab/>
        <w:t>the series is made up of at least 2 episodes; and</w:t>
      </w:r>
    </w:p>
    <w:p w14:paraId="0203DAE4" w14:textId="77777777" w:rsidR="0037072A" w:rsidRPr="00322F3B" w:rsidRDefault="0037072A" w:rsidP="0037072A">
      <w:pPr>
        <w:pStyle w:val="paragraphsub"/>
      </w:pPr>
      <w:r w:rsidRPr="00322F3B">
        <w:tab/>
        <w:t>(ii)</w:t>
      </w:r>
      <w:r w:rsidRPr="00322F3B">
        <w:tab/>
        <w:t>each episode of the series is at least one half of a commercial hour in duration, except where the film is predominantly made using cell, stop motion, digital or other animation, in which case each episode is at least one quarter of a commercial hour in duration; and</w:t>
      </w:r>
    </w:p>
    <w:p w14:paraId="68F108F5" w14:textId="212F56B9" w:rsidR="0037072A" w:rsidRPr="00322F3B" w:rsidRDefault="0037072A" w:rsidP="0037072A">
      <w:pPr>
        <w:pStyle w:val="paragraphsub"/>
      </w:pPr>
      <w:r w:rsidRPr="00322F3B">
        <w:tab/>
        <w:t>(iii)</w:t>
      </w:r>
      <w:r w:rsidRPr="00322F3B">
        <w:tab/>
      </w:r>
      <w:r w:rsidR="00F06FEB" w:rsidRPr="00322F3B">
        <w:t>in the case of a series other than a drama series—</w:t>
      </w:r>
      <w:r w:rsidRPr="00322F3B">
        <w:t xml:space="preserve">the series has a new creative concept (see </w:t>
      </w:r>
      <w:r w:rsidR="009F5D03" w:rsidRPr="00322F3B">
        <w:t>section 3</w:t>
      </w:r>
      <w:r w:rsidRPr="00322F3B">
        <w:t>76</w:t>
      </w:r>
      <w:r w:rsidR="009953FD">
        <w:noBreakHyphen/>
      </w:r>
      <w:r w:rsidRPr="00322F3B">
        <w:t>70); and</w:t>
      </w:r>
    </w:p>
    <w:p w14:paraId="01F19EB0" w14:textId="77777777" w:rsidR="0037072A" w:rsidRPr="00322F3B" w:rsidRDefault="0037072A" w:rsidP="0037072A">
      <w:pPr>
        <w:pStyle w:val="paragraph"/>
      </w:pPr>
      <w:r w:rsidRPr="00322F3B">
        <w:tab/>
        <w:t>(b)</w:t>
      </w:r>
      <w:r w:rsidRPr="00322F3B">
        <w:tab/>
        <w:t>if the application for the certificate is for a film that is a season of a series:</w:t>
      </w:r>
    </w:p>
    <w:p w14:paraId="2D617DD6" w14:textId="77777777" w:rsidR="0037072A" w:rsidRPr="00322F3B" w:rsidRDefault="0037072A" w:rsidP="0037072A">
      <w:pPr>
        <w:pStyle w:val="paragraphsub"/>
      </w:pPr>
      <w:r w:rsidRPr="00322F3B">
        <w:tab/>
        <w:t>(i)</w:t>
      </w:r>
      <w:r w:rsidRPr="00322F3B">
        <w:tab/>
        <w:t>the season is made up of at least 2 episodes; and</w:t>
      </w:r>
    </w:p>
    <w:p w14:paraId="1025418E" w14:textId="77777777" w:rsidR="0037072A" w:rsidRPr="00322F3B" w:rsidRDefault="0037072A" w:rsidP="0037072A">
      <w:pPr>
        <w:pStyle w:val="paragraphsub"/>
      </w:pPr>
      <w:r w:rsidRPr="00322F3B">
        <w:tab/>
        <w:t>(ii)</w:t>
      </w:r>
      <w:r w:rsidRPr="00322F3B">
        <w:tab/>
        <w:t>each episode of the series is at least one half of a commercial hour in duration, except where the film is predominantly made using cell, stop motion, digital or other animation, in which case each episode is at least one quarter of a commercial hour in duration; and</w:t>
      </w:r>
    </w:p>
    <w:p w14:paraId="0050A1A8" w14:textId="24D71E1E" w:rsidR="0037072A" w:rsidRPr="00322F3B" w:rsidRDefault="0037072A" w:rsidP="0037072A">
      <w:pPr>
        <w:pStyle w:val="paragraphsub"/>
      </w:pPr>
      <w:r w:rsidRPr="00322F3B">
        <w:tab/>
        <w:t>(iii)</w:t>
      </w:r>
      <w:r w:rsidRPr="00322F3B">
        <w:tab/>
      </w:r>
      <w:r w:rsidR="00F06FEB" w:rsidRPr="00322F3B">
        <w:t>in the case of a series other than a drama series—</w:t>
      </w:r>
      <w:r w:rsidRPr="00322F3B">
        <w:t xml:space="preserve">the series has a new creative concept (see </w:t>
      </w:r>
      <w:r w:rsidR="009F5D03" w:rsidRPr="00322F3B">
        <w:t>section 3</w:t>
      </w:r>
      <w:r w:rsidRPr="00322F3B">
        <w:t>76</w:t>
      </w:r>
      <w:r w:rsidR="009953FD">
        <w:noBreakHyphen/>
      </w:r>
      <w:r w:rsidRPr="00322F3B">
        <w:t>70).</w:t>
      </w:r>
    </w:p>
    <w:p w14:paraId="30565EEF" w14:textId="77777777" w:rsidR="0037072A" w:rsidRPr="00322F3B" w:rsidRDefault="0037072A" w:rsidP="0037072A">
      <w:pPr>
        <w:pStyle w:val="SubsectionHead"/>
      </w:pPr>
      <w:r w:rsidRPr="00322F3B">
        <w:t>Expenditure thresholds</w:t>
      </w:r>
    </w:p>
    <w:p w14:paraId="7C84B370" w14:textId="77777777" w:rsidR="0037072A" w:rsidRPr="00322F3B" w:rsidRDefault="0037072A" w:rsidP="0037072A">
      <w:pPr>
        <w:pStyle w:val="subsection"/>
      </w:pPr>
      <w:r w:rsidRPr="00322F3B">
        <w:tab/>
        <w:t>(6)</w:t>
      </w:r>
      <w:r w:rsidRPr="00322F3B">
        <w:tab/>
      </w:r>
      <w:r w:rsidR="008046AD" w:rsidRPr="00E13507">
        <w:t>Subject to subsection (6A), the conditions</w:t>
      </w:r>
      <w:r w:rsidRPr="00322F3B">
        <w:t xml:space="preserve"> in this subsection are as set out in the table.</w:t>
      </w:r>
    </w:p>
    <w:p w14:paraId="09E4DC42" w14:textId="77777777" w:rsidR="0037072A" w:rsidRPr="00322F3B" w:rsidRDefault="0037072A" w:rsidP="0037072A">
      <w:pPr>
        <w:pStyle w:val="Tabletext"/>
      </w:pPr>
    </w:p>
    <w:tbl>
      <w:tblPr>
        <w:tblW w:w="0" w:type="auto"/>
        <w:tblInd w:w="113" w:type="dxa"/>
        <w:tblLayout w:type="fixed"/>
        <w:tblLook w:val="0000" w:firstRow="0" w:lastRow="0" w:firstColumn="0" w:lastColumn="0" w:noHBand="0" w:noVBand="0"/>
      </w:tblPr>
      <w:tblGrid>
        <w:gridCol w:w="714"/>
        <w:gridCol w:w="2125"/>
        <w:gridCol w:w="2125"/>
        <w:gridCol w:w="2125"/>
      </w:tblGrid>
      <w:tr w:rsidR="0037072A" w:rsidRPr="00322F3B" w14:paraId="2A755ADA" w14:textId="77777777" w:rsidTr="00F301A2">
        <w:trPr>
          <w:tblHeader/>
        </w:trPr>
        <w:tc>
          <w:tcPr>
            <w:tcW w:w="7089" w:type="dxa"/>
            <w:gridSpan w:val="4"/>
            <w:tcBorders>
              <w:top w:val="single" w:sz="12" w:space="0" w:color="auto"/>
              <w:bottom w:val="single" w:sz="6" w:space="0" w:color="auto"/>
            </w:tcBorders>
            <w:shd w:val="clear" w:color="auto" w:fill="auto"/>
          </w:tcPr>
          <w:p w14:paraId="2BE27A2A" w14:textId="77777777" w:rsidR="0037072A" w:rsidRPr="00322F3B" w:rsidRDefault="0037072A" w:rsidP="00F301A2">
            <w:pPr>
              <w:pStyle w:val="Tabletext"/>
              <w:keepNext/>
              <w:rPr>
                <w:b/>
              </w:rPr>
            </w:pPr>
            <w:r w:rsidRPr="00322F3B">
              <w:rPr>
                <w:b/>
              </w:rPr>
              <w:lastRenderedPageBreak/>
              <w:t>Expenditure thresholds</w:t>
            </w:r>
          </w:p>
        </w:tc>
      </w:tr>
      <w:tr w:rsidR="0037072A" w:rsidRPr="00322F3B" w14:paraId="1CF70B6C" w14:textId="77777777" w:rsidTr="00F301A2">
        <w:trPr>
          <w:tblHeader/>
        </w:trPr>
        <w:tc>
          <w:tcPr>
            <w:tcW w:w="714" w:type="dxa"/>
            <w:tcBorders>
              <w:top w:val="single" w:sz="6" w:space="0" w:color="auto"/>
              <w:bottom w:val="single" w:sz="12" w:space="0" w:color="auto"/>
            </w:tcBorders>
            <w:shd w:val="clear" w:color="auto" w:fill="auto"/>
          </w:tcPr>
          <w:p w14:paraId="732B1C82" w14:textId="77777777" w:rsidR="0037072A" w:rsidRPr="00322F3B" w:rsidRDefault="0037072A" w:rsidP="00F301A2">
            <w:pPr>
              <w:pStyle w:val="Tabletext"/>
              <w:keepNext/>
              <w:rPr>
                <w:b/>
              </w:rPr>
            </w:pPr>
            <w:r w:rsidRPr="00322F3B">
              <w:rPr>
                <w:b/>
              </w:rPr>
              <w:t>Item</w:t>
            </w:r>
          </w:p>
        </w:tc>
        <w:tc>
          <w:tcPr>
            <w:tcW w:w="2125" w:type="dxa"/>
            <w:tcBorders>
              <w:top w:val="single" w:sz="6" w:space="0" w:color="auto"/>
              <w:bottom w:val="single" w:sz="12" w:space="0" w:color="auto"/>
            </w:tcBorders>
            <w:shd w:val="clear" w:color="auto" w:fill="auto"/>
          </w:tcPr>
          <w:p w14:paraId="57F193B9" w14:textId="77777777" w:rsidR="0037072A" w:rsidRPr="00322F3B" w:rsidRDefault="0037072A" w:rsidP="00F301A2">
            <w:pPr>
              <w:pStyle w:val="Tabletext"/>
              <w:keepNext/>
              <w:rPr>
                <w:b/>
              </w:rPr>
            </w:pPr>
            <w:r w:rsidRPr="00322F3B">
              <w:rPr>
                <w:b/>
              </w:rPr>
              <w:t>For this type of film ...</w:t>
            </w:r>
          </w:p>
        </w:tc>
        <w:tc>
          <w:tcPr>
            <w:tcW w:w="2125" w:type="dxa"/>
            <w:tcBorders>
              <w:top w:val="single" w:sz="6" w:space="0" w:color="auto"/>
              <w:bottom w:val="single" w:sz="12" w:space="0" w:color="auto"/>
            </w:tcBorders>
            <w:shd w:val="clear" w:color="auto" w:fill="auto"/>
          </w:tcPr>
          <w:p w14:paraId="69BCFAA5" w14:textId="203CF0BE" w:rsidR="0037072A" w:rsidRPr="00322F3B" w:rsidRDefault="0037072A" w:rsidP="00F301A2">
            <w:pPr>
              <w:pStyle w:val="Tabletext"/>
              <w:keepNext/>
              <w:rPr>
                <w:b/>
              </w:rPr>
            </w:pPr>
            <w:r w:rsidRPr="00322F3B">
              <w:rPr>
                <w:b/>
              </w:rPr>
              <w:t xml:space="preserve">The total of the company’s qualifying Australian production expenditure on the film (as determined by the film authority under </w:t>
            </w:r>
            <w:r w:rsidR="009F5D03" w:rsidRPr="00322F3B">
              <w:rPr>
                <w:b/>
              </w:rPr>
              <w:t>section 3</w:t>
            </w:r>
            <w:r w:rsidRPr="00322F3B">
              <w:rPr>
                <w:b/>
              </w:rPr>
              <w:t>76</w:t>
            </w:r>
            <w:r w:rsidR="009953FD">
              <w:rPr>
                <w:b/>
              </w:rPr>
              <w:noBreakHyphen/>
            </w:r>
            <w:r w:rsidRPr="00322F3B">
              <w:rPr>
                <w:b/>
              </w:rPr>
              <w:t>75) is at least ...</w:t>
            </w:r>
          </w:p>
        </w:tc>
        <w:tc>
          <w:tcPr>
            <w:tcW w:w="2125" w:type="dxa"/>
            <w:tcBorders>
              <w:top w:val="single" w:sz="6" w:space="0" w:color="auto"/>
              <w:bottom w:val="single" w:sz="12" w:space="0" w:color="auto"/>
            </w:tcBorders>
            <w:shd w:val="clear" w:color="auto" w:fill="auto"/>
          </w:tcPr>
          <w:p w14:paraId="11E86F00" w14:textId="77777777" w:rsidR="0037072A" w:rsidRPr="00322F3B" w:rsidRDefault="0037072A" w:rsidP="00F301A2">
            <w:pPr>
              <w:pStyle w:val="Tabletext"/>
              <w:keepNext/>
              <w:rPr>
                <w:b/>
              </w:rPr>
            </w:pPr>
            <w:r w:rsidRPr="00322F3B">
              <w:rPr>
                <w:b/>
              </w:rPr>
              <w:t xml:space="preserve">and the amount for the film worked out under </w:t>
            </w:r>
            <w:r w:rsidR="00825006" w:rsidRPr="00322F3B">
              <w:rPr>
                <w:b/>
              </w:rPr>
              <w:t>subsection (</w:t>
            </w:r>
            <w:r w:rsidRPr="00322F3B">
              <w:rPr>
                <w:b/>
              </w:rPr>
              <w:t>7) is at least ...</w:t>
            </w:r>
          </w:p>
        </w:tc>
      </w:tr>
      <w:tr w:rsidR="0037072A" w:rsidRPr="00322F3B" w14:paraId="2217CBC7" w14:textId="77777777" w:rsidTr="00F301A2">
        <w:tc>
          <w:tcPr>
            <w:tcW w:w="714" w:type="dxa"/>
            <w:tcBorders>
              <w:top w:val="single" w:sz="12" w:space="0" w:color="auto"/>
              <w:bottom w:val="single" w:sz="2" w:space="0" w:color="auto"/>
            </w:tcBorders>
            <w:shd w:val="clear" w:color="auto" w:fill="auto"/>
          </w:tcPr>
          <w:p w14:paraId="4C7DFF75" w14:textId="77777777" w:rsidR="0037072A" w:rsidRPr="00322F3B" w:rsidRDefault="0037072A" w:rsidP="00F301A2">
            <w:pPr>
              <w:pStyle w:val="Tabletext"/>
            </w:pPr>
            <w:r w:rsidRPr="00322F3B">
              <w:t>1</w:t>
            </w:r>
          </w:p>
        </w:tc>
        <w:tc>
          <w:tcPr>
            <w:tcW w:w="2125" w:type="dxa"/>
            <w:tcBorders>
              <w:top w:val="single" w:sz="12" w:space="0" w:color="auto"/>
              <w:bottom w:val="single" w:sz="2" w:space="0" w:color="auto"/>
            </w:tcBorders>
            <w:shd w:val="clear" w:color="auto" w:fill="auto"/>
          </w:tcPr>
          <w:p w14:paraId="18BE0173" w14:textId="0D502A5F" w:rsidR="0037072A" w:rsidRPr="00322F3B" w:rsidRDefault="0037072A" w:rsidP="00F301A2">
            <w:pPr>
              <w:pStyle w:val="Tabletext"/>
            </w:pPr>
            <w:r w:rsidRPr="00322F3B">
              <w:t xml:space="preserve">A </w:t>
            </w:r>
            <w:r w:rsidR="009953FD" w:rsidRPr="009953FD">
              <w:rPr>
                <w:position w:val="6"/>
                <w:sz w:val="16"/>
              </w:rPr>
              <w:t>*</w:t>
            </w:r>
            <w:r w:rsidRPr="00322F3B">
              <w:t>feature film</w:t>
            </w:r>
          </w:p>
        </w:tc>
        <w:tc>
          <w:tcPr>
            <w:tcW w:w="2125" w:type="dxa"/>
            <w:tcBorders>
              <w:top w:val="single" w:sz="12" w:space="0" w:color="auto"/>
              <w:bottom w:val="single" w:sz="2" w:space="0" w:color="auto"/>
            </w:tcBorders>
            <w:shd w:val="clear" w:color="auto" w:fill="auto"/>
          </w:tcPr>
          <w:p w14:paraId="4C4A595D" w14:textId="77777777" w:rsidR="0037072A" w:rsidRPr="00322F3B" w:rsidRDefault="0037072A" w:rsidP="00F301A2">
            <w:pPr>
              <w:pStyle w:val="Tabletext"/>
            </w:pPr>
            <w:r w:rsidRPr="00322F3B">
              <w:t>$500,000</w:t>
            </w:r>
          </w:p>
        </w:tc>
        <w:tc>
          <w:tcPr>
            <w:tcW w:w="2125" w:type="dxa"/>
            <w:tcBorders>
              <w:top w:val="single" w:sz="12" w:space="0" w:color="auto"/>
              <w:bottom w:val="single" w:sz="2" w:space="0" w:color="auto"/>
            </w:tcBorders>
            <w:shd w:val="clear" w:color="auto" w:fill="auto"/>
          </w:tcPr>
          <w:p w14:paraId="5B5334A7" w14:textId="77777777" w:rsidR="0037072A" w:rsidRPr="00322F3B" w:rsidRDefault="0037072A" w:rsidP="00F301A2">
            <w:pPr>
              <w:pStyle w:val="Tabletext"/>
            </w:pPr>
            <w:r w:rsidRPr="00322F3B">
              <w:t>not applicable</w:t>
            </w:r>
          </w:p>
        </w:tc>
      </w:tr>
      <w:tr w:rsidR="0037072A" w:rsidRPr="00322F3B" w14:paraId="62C7B347" w14:textId="77777777" w:rsidTr="00F301A2">
        <w:tc>
          <w:tcPr>
            <w:tcW w:w="714" w:type="dxa"/>
            <w:tcBorders>
              <w:top w:val="single" w:sz="2" w:space="0" w:color="auto"/>
              <w:bottom w:val="single" w:sz="2" w:space="0" w:color="auto"/>
            </w:tcBorders>
            <w:shd w:val="clear" w:color="auto" w:fill="auto"/>
          </w:tcPr>
          <w:p w14:paraId="05F1545C" w14:textId="77777777" w:rsidR="0037072A" w:rsidRPr="00322F3B" w:rsidRDefault="0037072A" w:rsidP="00F301A2">
            <w:pPr>
              <w:pStyle w:val="Tabletext"/>
            </w:pPr>
            <w:r w:rsidRPr="00322F3B">
              <w:t>2</w:t>
            </w:r>
          </w:p>
        </w:tc>
        <w:tc>
          <w:tcPr>
            <w:tcW w:w="2125" w:type="dxa"/>
            <w:tcBorders>
              <w:top w:val="single" w:sz="2" w:space="0" w:color="auto"/>
              <w:bottom w:val="single" w:sz="2" w:space="0" w:color="auto"/>
            </w:tcBorders>
            <w:shd w:val="clear" w:color="auto" w:fill="auto"/>
          </w:tcPr>
          <w:p w14:paraId="163DF057" w14:textId="6F37283F" w:rsidR="0037072A" w:rsidRPr="00322F3B" w:rsidRDefault="0037072A" w:rsidP="00F301A2">
            <w:pPr>
              <w:pStyle w:val="Tabletext"/>
            </w:pPr>
            <w:r w:rsidRPr="00322F3B">
              <w:t xml:space="preserve">A single episode program other than a </w:t>
            </w:r>
            <w:r w:rsidR="009953FD" w:rsidRPr="009953FD">
              <w:rPr>
                <w:position w:val="6"/>
                <w:sz w:val="16"/>
              </w:rPr>
              <w:t>*</w:t>
            </w:r>
            <w:r w:rsidRPr="00322F3B">
              <w:t>documentary</w:t>
            </w:r>
          </w:p>
        </w:tc>
        <w:tc>
          <w:tcPr>
            <w:tcW w:w="2125" w:type="dxa"/>
            <w:tcBorders>
              <w:top w:val="single" w:sz="2" w:space="0" w:color="auto"/>
              <w:bottom w:val="single" w:sz="2" w:space="0" w:color="auto"/>
            </w:tcBorders>
            <w:shd w:val="clear" w:color="auto" w:fill="auto"/>
          </w:tcPr>
          <w:p w14:paraId="613A05CE" w14:textId="77777777" w:rsidR="0037072A" w:rsidRPr="00322F3B" w:rsidRDefault="0037072A" w:rsidP="00F301A2">
            <w:pPr>
              <w:pStyle w:val="Tabletext"/>
            </w:pPr>
            <w:r w:rsidRPr="00322F3B">
              <w:t>$500,000</w:t>
            </w:r>
          </w:p>
        </w:tc>
        <w:tc>
          <w:tcPr>
            <w:tcW w:w="2125" w:type="dxa"/>
            <w:tcBorders>
              <w:top w:val="single" w:sz="2" w:space="0" w:color="auto"/>
              <w:bottom w:val="single" w:sz="2" w:space="0" w:color="auto"/>
            </w:tcBorders>
            <w:shd w:val="clear" w:color="auto" w:fill="auto"/>
          </w:tcPr>
          <w:p w14:paraId="09FDA5A0" w14:textId="77777777" w:rsidR="0037072A" w:rsidRPr="00322F3B" w:rsidRDefault="0037072A" w:rsidP="00F301A2">
            <w:pPr>
              <w:pStyle w:val="Tabletext"/>
            </w:pPr>
            <w:r w:rsidRPr="00322F3B">
              <w:t>not applicable</w:t>
            </w:r>
          </w:p>
        </w:tc>
      </w:tr>
      <w:tr w:rsidR="0037072A" w:rsidRPr="00322F3B" w14:paraId="5D8F03C0" w14:textId="77777777" w:rsidTr="00F301A2">
        <w:tc>
          <w:tcPr>
            <w:tcW w:w="714" w:type="dxa"/>
            <w:tcBorders>
              <w:top w:val="single" w:sz="2" w:space="0" w:color="auto"/>
              <w:bottom w:val="single" w:sz="2" w:space="0" w:color="auto"/>
            </w:tcBorders>
            <w:shd w:val="clear" w:color="auto" w:fill="auto"/>
          </w:tcPr>
          <w:p w14:paraId="2235A7ED" w14:textId="77777777" w:rsidR="0037072A" w:rsidRPr="00322F3B" w:rsidRDefault="0037072A" w:rsidP="00F301A2">
            <w:pPr>
              <w:pStyle w:val="Tabletext"/>
            </w:pPr>
            <w:r w:rsidRPr="00322F3B">
              <w:t>3</w:t>
            </w:r>
          </w:p>
        </w:tc>
        <w:tc>
          <w:tcPr>
            <w:tcW w:w="2125" w:type="dxa"/>
            <w:tcBorders>
              <w:top w:val="single" w:sz="2" w:space="0" w:color="auto"/>
              <w:bottom w:val="single" w:sz="2" w:space="0" w:color="auto"/>
            </w:tcBorders>
            <w:shd w:val="clear" w:color="auto" w:fill="auto"/>
          </w:tcPr>
          <w:p w14:paraId="7F77EF9B" w14:textId="2A97304F" w:rsidR="0037072A" w:rsidRPr="00322F3B" w:rsidRDefault="0037072A" w:rsidP="00F301A2">
            <w:pPr>
              <w:pStyle w:val="Tabletext"/>
            </w:pPr>
            <w:r w:rsidRPr="00322F3B">
              <w:t xml:space="preserve">A single episode program that is a </w:t>
            </w:r>
            <w:r w:rsidR="009953FD" w:rsidRPr="009953FD">
              <w:rPr>
                <w:position w:val="6"/>
                <w:sz w:val="16"/>
              </w:rPr>
              <w:t>*</w:t>
            </w:r>
            <w:r w:rsidRPr="00322F3B">
              <w:t>documentary</w:t>
            </w:r>
          </w:p>
        </w:tc>
        <w:tc>
          <w:tcPr>
            <w:tcW w:w="2125" w:type="dxa"/>
            <w:tcBorders>
              <w:top w:val="single" w:sz="2" w:space="0" w:color="auto"/>
              <w:bottom w:val="single" w:sz="2" w:space="0" w:color="auto"/>
            </w:tcBorders>
            <w:shd w:val="clear" w:color="auto" w:fill="auto"/>
          </w:tcPr>
          <w:p w14:paraId="37301C93" w14:textId="77777777" w:rsidR="0037072A" w:rsidRPr="00322F3B" w:rsidRDefault="0037072A" w:rsidP="00F301A2">
            <w:pPr>
              <w:pStyle w:val="Tabletext"/>
            </w:pPr>
            <w:r w:rsidRPr="00322F3B">
              <w:t>$500,000</w:t>
            </w:r>
          </w:p>
        </w:tc>
        <w:tc>
          <w:tcPr>
            <w:tcW w:w="2125" w:type="dxa"/>
            <w:tcBorders>
              <w:top w:val="single" w:sz="2" w:space="0" w:color="auto"/>
              <w:bottom w:val="single" w:sz="2" w:space="0" w:color="auto"/>
            </w:tcBorders>
            <w:shd w:val="clear" w:color="auto" w:fill="auto"/>
          </w:tcPr>
          <w:p w14:paraId="4BC4F244" w14:textId="77777777" w:rsidR="0037072A" w:rsidRPr="00322F3B" w:rsidRDefault="0037072A" w:rsidP="00F301A2">
            <w:pPr>
              <w:pStyle w:val="Tabletext"/>
            </w:pPr>
            <w:r w:rsidRPr="00322F3B">
              <w:t>$250,000</w:t>
            </w:r>
          </w:p>
        </w:tc>
      </w:tr>
      <w:tr w:rsidR="0037072A" w:rsidRPr="00322F3B" w14:paraId="60DE5B91" w14:textId="77777777" w:rsidTr="00F301A2">
        <w:tc>
          <w:tcPr>
            <w:tcW w:w="714" w:type="dxa"/>
            <w:tcBorders>
              <w:top w:val="single" w:sz="2" w:space="0" w:color="auto"/>
              <w:bottom w:val="single" w:sz="2" w:space="0" w:color="auto"/>
            </w:tcBorders>
            <w:shd w:val="clear" w:color="auto" w:fill="auto"/>
          </w:tcPr>
          <w:p w14:paraId="528FCFEA" w14:textId="77777777" w:rsidR="0037072A" w:rsidRPr="00322F3B" w:rsidRDefault="0037072A" w:rsidP="00F301A2">
            <w:pPr>
              <w:pStyle w:val="Tabletext"/>
            </w:pPr>
            <w:r w:rsidRPr="00322F3B">
              <w:t>4</w:t>
            </w:r>
          </w:p>
        </w:tc>
        <w:tc>
          <w:tcPr>
            <w:tcW w:w="2125" w:type="dxa"/>
            <w:tcBorders>
              <w:top w:val="single" w:sz="2" w:space="0" w:color="auto"/>
              <w:bottom w:val="single" w:sz="2" w:space="0" w:color="auto"/>
            </w:tcBorders>
            <w:shd w:val="clear" w:color="auto" w:fill="auto"/>
          </w:tcPr>
          <w:p w14:paraId="722824D0" w14:textId="7B97C8BA" w:rsidR="0037072A" w:rsidRPr="00322F3B" w:rsidRDefault="0037072A" w:rsidP="00F301A2">
            <w:pPr>
              <w:pStyle w:val="Tabletext"/>
            </w:pPr>
            <w:r w:rsidRPr="00322F3B">
              <w:t xml:space="preserve">A short form animated film that is not a </w:t>
            </w:r>
            <w:r w:rsidR="009953FD" w:rsidRPr="009953FD">
              <w:rPr>
                <w:position w:val="6"/>
                <w:sz w:val="16"/>
              </w:rPr>
              <w:t>*</w:t>
            </w:r>
            <w:r w:rsidRPr="00322F3B">
              <w:t>feature film, a single episode program, a series or a season of a series</w:t>
            </w:r>
          </w:p>
        </w:tc>
        <w:tc>
          <w:tcPr>
            <w:tcW w:w="2125" w:type="dxa"/>
            <w:tcBorders>
              <w:top w:val="single" w:sz="2" w:space="0" w:color="auto"/>
              <w:bottom w:val="single" w:sz="2" w:space="0" w:color="auto"/>
            </w:tcBorders>
            <w:shd w:val="clear" w:color="auto" w:fill="auto"/>
          </w:tcPr>
          <w:p w14:paraId="0919337B" w14:textId="77777777" w:rsidR="0037072A" w:rsidRPr="00322F3B" w:rsidRDefault="0037072A" w:rsidP="00F301A2">
            <w:pPr>
              <w:pStyle w:val="Tabletext"/>
            </w:pPr>
            <w:r w:rsidRPr="00322F3B">
              <w:t>$250,000</w:t>
            </w:r>
          </w:p>
        </w:tc>
        <w:tc>
          <w:tcPr>
            <w:tcW w:w="2125" w:type="dxa"/>
            <w:tcBorders>
              <w:top w:val="single" w:sz="2" w:space="0" w:color="auto"/>
              <w:bottom w:val="single" w:sz="2" w:space="0" w:color="auto"/>
            </w:tcBorders>
            <w:shd w:val="clear" w:color="auto" w:fill="auto"/>
          </w:tcPr>
          <w:p w14:paraId="26D8A929" w14:textId="77777777" w:rsidR="0037072A" w:rsidRPr="00322F3B" w:rsidRDefault="0037072A" w:rsidP="00F301A2">
            <w:pPr>
              <w:pStyle w:val="Tabletext"/>
            </w:pPr>
            <w:r w:rsidRPr="00322F3B">
              <w:t>$1,000,000</w:t>
            </w:r>
          </w:p>
        </w:tc>
      </w:tr>
      <w:tr w:rsidR="0037072A" w:rsidRPr="00322F3B" w14:paraId="0EB9DD41" w14:textId="77777777" w:rsidTr="00F301A2">
        <w:trPr>
          <w:cantSplit/>
        </w:trPr>
        <w:tc>
          <w:tcPr>
            <w:tcW w:w="714" w:type="dxa"/>
            <w:tcBorders>
              <w:top w:val="single" w:sz="2" w:space="0" w:color="auto"/>
              <w:bottom w:val="single" w:sz="2" w:space="0" w:color="auto"/>
            </w:tcBorders>
            <w:shd w:val="clear" w:color="auto" w:fill="auto"/>
          </w:tcPr>
          <w:p w14:paraId="4D6BA311" w14:textId="77777777" w:rsidR="0037072A" w:rsidRPr="00322F3B" w:rsidRDefault="0037072A" w:rsidP="00F301A2">
            <w:pPr>
              <w:pStyle w:val="Tabletext"/>
            </w:pPr>
            <w:r w:rsidRPr="00322F3B">
              <w:t>5</w:t>
            </w:r>
          </w:p>
        </w:tc>
        <w:tc>
          <w:tcPr>
            <w:tcW w:w="2125" w:type="dxa"/>
            <w:tcBorders>
              <w:top w:val="single" w:sz="2" w:space="0" w:color="auto"/>
              <w:bottom w:val="single" w:sz="2" w:space="0" w:color="auto"/>
            </w:tcBorders>
            <w:shd w:val="clear" w:color="auto" w:fill="auto"/>
          </w:tcPr>
          <w:p w14:paraId="355B9167" w14:textId="08DC6439" w:rsidR="0037072A" w:rsidRPr="00322F3B" w:rsidRDefault="0037072A" w:rsidP="00F301A2">
            <w:pPr>
              <w:pStyle w:val="Tabletext"/>
            </w:pPr>
            <w:r w:rsidRPr="00322F3B">
              <w:t xml:space="preserve">A </w:t>
            </w:r>
            <w:r w:rsidR="009953FD" w:rsidRPr="009953FD">
              <w:rPr>
                <w:position w:val="6"/>
                <w:sz w:val="16"/>
              </w:rPr>
              <w:t>*</w:t>
            </w:r>
            <w:r w:rsidRPr="00322F3B">
              <w:t xml:space="preserve">film where the application for the certificate is for a series and not for a season of that series, and the series is not a </w:t>
            </w:r>
            <w:r w:rsidR="009953FD" w:rsidRPr="009953FD">
              <w:rPr>
                <w:position w:val="6"/>
                <w:sz w:val="16"/>
              </w:rPr>
              <w:t>*</w:t>
            </w:r>
            <w:r w:rsidRPr="00322F3B">
              <w:t>documentary</w:t>
            </w:r>
          </w:p>
        </w:tc>
        <w:tc>
          <w:tcPr>
            <w:tcW w:w="2125" w:type="dxa"/>
            <w:tcBorders>
              <w:top w:val="single" w:sz="2" w:space="0" w:color="auto"/>
              <w:bottom w:val="single" w:sz="2" w:space="0" w:color="auto"/>
            </w:tcBorders>
            <w:shd w:val="clear" w:color="auto" w:fill="auto"/>
          </w:tcPr>
          <w:p w14:paraId="14E5E82C" w14:textId="77777777" w:rsidR="0037072A" w:rsidRPr="00322F3B" w:rsidRDefault="0037072A" w:rsidP="00F301A2">
            <w:pPr>
              <w:pStyle w:val="Tabletext"/>
            </w:pPr>
            <w:r w:rsidRPr="00322F3B">
              <w:t>$1 million</w:t>
            </w:r>
          </w:p>
        </w:tc>
        <w:tc>
          <w:tcPr>
            <w:tcW w:w="2125" w:type="dxa"/>
            <w:tcBorders>
              <w:top w:val="single" w:sz="2" w:space="0" w:color="auto"/>
              <w:bottom w:val="single" w:sz="2" w:space="0" w:color="auto"/>
            </w:tcBorders>
            <w:shd w:val="clear" w:color="auto" w:fill="auto"/>
          </w:tcPr>
          <w:p w14:paraId="5308ABF6" w14:textId="77777777" w:rsidR="0037072A" w:rsidRPr="00322F3B" w:rsidRDefault="0037072A" w:rsidP="00F301A2">
            <w:pPr>
              <w:pStyle w:val="Tabletext"/>
            </w:pPr>
            <w:r w:rsidRPr="00322F3B">
              <w:t>$500,000</w:t>
            </w:r>
          </w:p>
        </w:tc>
      </w:tr>
      <w:tr w:rsidR="0037072A" w:rsidRPr="00322F3B" w14:paraId="1B4E8105" w14:textId="77777777" w:rsidTr="00F301A2">
        <w:trPr>
          <w:cantSplit/>
        </w:trPr>
        <w:tc>
          <w:tcPr>
            <w:tcW w:w="714" w:type="dxa"/>
            <w:tcBorders>
              <w:top w:val="single" w:sz="2" w:space="0" w:color="auto"/>
              <w:bottom w:val="single" w:sz="2" w:space="0" w:color="auto"/>
            </w:tcBorders>
            <w:shd w:val="clear" w:color="auto" w:fill="auto"/>
          </w:tcPr>
          <w:p w14:paraId="0B69B4C6" w14:textId="77777777" w:rsidR="0037072A" w:rsidRPr="00322F3B" w:rsidRDefault="0037072A" w:rsidP="00F301A2">
            <w:pPr>
              <w:pStyle w:val="Tabletext"/>
            </w:pPr>
            <w:r w:rsidRPr="00322F3B">
              <w:t>6</w:t>
            </w:r>
          </w:p>
        </w:tc>
        <w:tc>
          <w:tcPr>
            <w:tcW w:w="2125" w:type="dxa"/>
            <w:tcBorders>
              <w:top w:val="single" w:sz="2" w:space="0" w:color="auto"/>
              <w:bottom w:val="single" w:sz="2" w:space="0" w:color="auto"/>
            </w:tcBorders>
            <w:shd w:val="clear" w:color="auto" w:fill="auto"/>
          </w:tcPr>
          <w:p w14:paraId="7148BF35" w14:textId="19C10B42" w:rsidR="0037072A" w:rsidRPr="00322F3B" w:rsidRDefault="0037072A" w:rsidP="00F301A2">
            <w:pPr>
              <w:pStyle w:val="Tabletext"/>
            </w:pPr>
            <w:r w:rsidRPr="00322F3B">
              <w:t xml:space="preserve">A </w:t>
            </w:r>
            <w:r w:rsidR="009953FD" w:rsidRPr="009953FD">
              <w:rPr>
                <w:position w:val="6"/>
                <w:sz w:val="16"/>
              </w:rPr>
              <w:t>*</w:t>
            </w:r>
            <w:r w:rsidRPr="00322F3B">
              <w:t xml:space="preserve">film where the application for the certificate is for a series and not for a season of that series, and the series is a </w:t>
            </w:r>
            <w:r w:rsidR="009953FD" w:rsidRPr="009953FD">
              <w:rPr>
                <w:position w:val="6"/>
                <w:sz w:val="16"/>
              </w:rPr>
              <w:t>*</w:t>
            </w:r>
            <w:r w:rsidRPr="00322F3B">
              <w:t>documentary</w:t>
            </w:r>
          </w:p>
        </w:tc>
        <w:tc>
          <w:tcPr>
            <w:tcW w:w="2125" w:type="dxa"/>
            <w:tcBorders>
              <w:top w:val="single" w:sz="2" w:space="0" w:color="auto"/>
              <w:bottom w:val="single" w:sz="2" w:space="0" w:color="auto"/>
            </w:tcBorders>
            <w:shd w:val="clear" w:color="auto" w:fill="auto"/>
          </w:tcPr>
          <w:p w14:paraId="0EDC45B3" w14:textId="77777777" w:rsidR="0037072A" w:rsidRPr="00322F3B" w:rsidRDefault="0037072A" w:rsidP="00F301A2">
            <w:pPr>
              <w:pStyle w:val="Tabletext"/>
            </w:pPr>
            <w:r w:rsidRPr="00322F3B">
              <w:t>$500,000</w:t>
            </w:r>
          </w:p>
        </w:tc>
        <w:tc>
          <w:tcPr>
            <w:tcW w:w="2125" w:type="dxa"/>
            <w:tcBorders>
              <w:top w:val="single" w:sz="2" w:space="0" w:color="auto"/>
              <w:bottom w:val="single" w:sz="2" w:space="0" w:color="auto"/>
            </w:tcBorders>
            <w:shd w:val="clear" w:color="auto" w:fill="auto"/>
          </w:tcPr>
          <w:p w14:paraId="336A97CE" w14:textId="77777777" w:rsidR="0037072A" w:rsidRPr="00322F3B" w:rsidRDefault="0037072A" w:rsidP="00F301A2">
            <w:pPr>
              <w:pStyle w:val="Tabletext"/>
            </w:pPr>
            <w:r w:rsidRPr="00322F3B">
              <w:t>$250,000</w:t>
            </w:r>
          </w:p>
        </w:tc>
      </w:tr>
      <w:tr w:rsidR="0037072A" w:rsidRPr="00322F3B" w14:paraId="3AACA476" w14:textId="77777777" w:rsidTr="00F301A2">
        <w:trPr>
          <w:cantSplit/>
        </w:trPr>
        <w:tc>
          <w:tcPr>
            <w:tcW w:w="714" w:type="dxa"/>
            <w:tcBorders>
              <w:top w:val="single" w:sz="2" w:space="0" w:color="auto"/>
              <w:bottom w:val="single" w:sz="2" w:space="0" w:color="auto"/>
            </w:tcBorders>
            <w:shd w:val="clear" w:color="auto" w:fill="auto"/>
          </w:tcPr>
          <w:p w14:paraId="2DB865B9" w14:textId="77777777" w:rsidR="0037072A" w:rsidRPr="00322F3B" w:rsidRDefault="0037072A" w:rsidP="00F301A2">
            <w:pPr>
              <w:pStyle w:val="Tabletext"/>
            </w:pPr>
            <w:r w:rsidRPr="00322F3B">
              <w:lastRenderedPageBreak/>
              <w:t>7</w:t>
            </w:r>
          </w:p>
        </w:tc>
        <w:tc>
          <w:tcPr>
            <w:tcW w:w="2125" w:type="dxa"/>
            <w:tcBorders>
              <w:top w:val="single" w:sz="2" w:space="0" w:color="auto"/>
              <w:bottom w:val="single" w:sz="2" w:space="0" w:color="auto"/>
            </w:tcBorders>
            <w:shd w:val="clear" w:color="auto" w:fill="auto"/>
          </w:tcPr>
          <w:p w14:paraId="162339EF" w14:textId="32D4D0C5" w:rsidR="0037072A" w:rsidRPr="00322F3B" w:rsidRDefault="0037072A" w:rsidP="00F301A2">
            <w:pPr>
              <w:pStyle w:val="Tabletext"/>
            </w:pPr>
            <w:r w:rsidRPr="00322F3B">
              <w:t>A</w:t>
            </w:r>
            <w:r w:rsidR="009953FD" w:rsidRPr="009953FD">
              <w:rPr>
                <w:position w:val="6"/>
                <w:sz w:val="16"/>
              </w:rPr>
              <w:t>*</w:t>
            </w:r>
            <w:r w:rsidRPr="00322F3B">
              <w:t xml:space="preserve"> film where the application for the certificate is for a season of a series, and the series is not a </w:t>
            </w:r>
            <w:r w:rsidR="009953FD" w:rsidRPr="009953FD">
              <w:rPr>
                <w:position w:val="6"/>
                <w:sz w:val="16"/>
              </w:rPr>
              <w:t>*</w:t>
            </w:r>
            <w:r w:rsidRPr="00322F3B">
              <w:t>documentary</w:t>
            </w:r>
          </w:p>
        </w:tc>
        <w:tc>
          <w:tcPr>
            <w:tcW w:w="2125" w:type="dxa"/>
            <w:tcBorders>
              <w:top w:val="single" w:sz="2" w:space="0" w:color="auto"/>
              <w:bottom w:val="single" w:sz="2" w:space="0" w:color="auto"/>
            </w:tcBorders>
            <w:shd w:val="clear" w:color="auto" w:fill="auto"/>
          </w:tcPr>
          <w:p w14:paraId="6072437D" w14:textId="77777777" w:rsidR="0037072A" w:rsidRPr="00322F3B" w:rsidRDefault="0037072A" w:rsidP="00F301A2">
            <w:pPr>
              <w:pStyle w:val="Tabletext"/>
            </w:pPr>
            <w:r w:rsidRPr="00322F3B">
              <w:t>$1 million</w:t>
            </w:r>
          </w:p>
        </w:tc>
        <w:tc>
          <w:tcPr>
            <w:tcW w:w="2125" w:type="dxa"/>
            <w:tcBorders>
              <w:top w:val="single" w:sz="2" w:space="0" w:color="auto"/>
              <w:bottom w:val="single" w:sz="2" w:space="0" w:color="auto"/>
            </w:tcBorders>
            <w:shd w:val="clear" w:color="auto" w:fill="auto"/>
          </w:tcPr>
          <w:p w14:paraId="1A93FF0F" w14:textId="77777777" w:rsidR="0037072A" w:rsidRPr="00322F3B" w:rsidRDefault="0037072A" w:rsidP="00F301A2">
            <w:pPr>
              <w:pStyle w:val="Tabletext"/>
            </w:pPr>
            <w:r w:rsidRPr="00322F3B">
              <w:t>$500,000</w:t>
            </w:r>
          </w:p>
        </w:tc>
      </w:tr>
      <w:tr w:rsidR="008046AD" w:rsidRPr="00322F3B" w14:paraId="28890D00" w14:textId="77777777" w:rsidTr="00F301A2">
        <w:trPr>
          <w:cantSplit/>
        </w:trPr>
        <w:tc>
          <w:tcPr>
            <w:tcW w:w="714" w:type="dxa"/>
            <w:tcBorders>
              <w:top w:val="single" w:sz="2" w:space="0" w:color="auto"/>
              <w:bottom w:val="single" w:sz="2" w:space="0" w:color="auto"/>
            </w:tcBorders>
            <w:shd w:val="clear" w:color="auto" w:fill="auto"/>
          </w:tcPr>
          <w:p w14:paraId="0C2E1DAF" w14:textId="77777777" w:rsidR="008046AD" w:rsidRPr="00322F3B" w:rsidRDefault="008046AD" w:rsidP="008046AD">
            <w:pPr>
              <w:pStyle w:val="Tabletext"/>
            </w:pPr>
            <w:r w:rsidRPr="00E13507">
              <w:t>7A</w:t>
            </w:r>
          </w:p>
        </w:tc>
        <w:tc>
          <w:tcPr>
            <w:tcW w:w="2125" w:type="dxa"/>
            <w:tcBorders>
              <w:top w:val="single" w:sz="2" w:space="0" w:color="auto"/>
              <w:bottom w:val="single" w:sz="2" w:space="0" w:color="auto"/>
            </w:tcBorders>
            <w:shd w:val="clear" w:color="auto" w:fill="auto"/>
          </w:tcPr>
          <w:p w14:paraId="60357BBE" w14:textId="79D4FF5D" w:rsidR="008046AD" w:rsidRPr="00E13507" w:rsidRDefault="008046AD" w:rsidP="008046AD">
            <w:pPr>
              <w:pStyle w:val="Tabletext"/>
            </w:pPr>
            <w:r w:rsidRPr="00E13507">
              <w:t xml:space="preserve">A </w:t>
            </w:r>
            <w:r w:rsidR="009953FD" w:rsidRPr="009953FD">
              <w:rPr>
                <w:position w:val="6"/>
                <w:sz w:val="16"/>
              </w:rPr>
              <w:t>*</w:t>
            </w:r>
            <w:r w:rsidRPr="00E13507">
              <w:t>film where:</w:t>
            </w:r>
          </w:p>
          <w:p w14:paraId="7ED91890" w14:textId="77777777" w:rsidR="008046AD" w:rsidRPr="00E13507" w:rsidRDefault="008046AD" w:rsidP="008046AD">
            <w:pPr>
              <w:pStyle w:val="Tablea"/>
            </w:pPr>
            <w:r w:rsidRPr="00E13507">
              <w:t>(a) the application for the certificate is for a season of a series; and</w:t>
            </w:r>
          </w:p>
          <w:p w14:paraId="699045C5" w14:textId="77777777" w:rsidR="008046AD" w:rsidRPr="00E13507" w:rsidRDefault="008046AD" w:rsidP="008046AD">
            <w:pPr>
              <w:pStyle w:val="Tablea"/>
            </w:pPr>
            <w:r w:rsidRPr="00E13507">
              <w:t>(b) the series is a drama series; and</w:t>
            </w:r>
          </w:p>
          <w:p w14:paraId="5ED18156" w14:textId="1D5C4101" w:rsidR="008046AD" w:rsidRPr="00E13507" w:rsidRDefault="008046AD" w:rsidP="008046AD">
            <w:pPr>
              <w:pStyle w:val="Tablea"/>
            </w:pPr>
            <w:r w:rsidRPr="00E13507">
              <w:t xml:space="preserve">(c) the series is not a </w:t>
            </w:r>
            <w:r w:rsidR="009953FD" w:rsidRPr="009953FD">
              <w:rPr>
                <w:position w:val="6"/>
                <w:sz w:val="16"/>
              </w:rPr>
              <w:t>*</w:t>
            </w:r>
            <w:r w:rsidRPr="00E13507">
              <w:t>documentary; and</w:t>
            </w:r>
          </w:p>
          <w:p w14:paraId="265BBA3A" w14:textId="77777777" w:rsidR="008046AD" w:rsidRPr="00322F3B" w:rsidRDefault="008046AD" w:rsidP="008046AD">
            <w:pPr>
              <w:pStyle w:val="Tabletext"/>
            </w:pPr>
            <w:r w:rsidRPr="00E13507">
              <w:t>(d) the season meets the conditions in subsection (6B)</w:t>
            </w:r>
          </w:p>
        </w:tc>
        <w:tc>
          <w:tcPr>
            <w:tcW w:w="2125" w:type="dxa"/>
            <w:tcBorders>
              <w:top w:val="single" w:sz="2" w:space="0" w:color="auto"/>
              <w:bottom w:val="single" w:sz="2" w:space="0" w:color="auto"/>
            </w:tcBorders>
            <w:shd w:val="clear" w:color="auto" w:fill="auto"/>
          </w:tcPr>
          <w:p w14:paraId="280411D2" w14:textId="77777777" w:rsidR="008046AD" w:rsidRPr="00322F3B" w:rsidRDefault="008046AD" w:rsidP="008046AD">
            <w:pPr>
              <w:pStyle w:val="Tabletext"/>
            </w:pPr>
            <w:r w:rsidRPr="00E13507">
              <w:t>$35 million</w:t>
            </w:r>
          </w:p>
        </w:tc>
        <w:tc>
          <w:tcPr>
            <w:tcW w:w="2125" w:type="dxa"/>
            <w:tcBorders>
              <w:top w:val="single" w:sz="2" w:space="0" w:color="auto"/>
              <w:bottom w:val="single" w:sz="2" w:space="0" w:color="auto"/>
            </w:tcBorders>
            <w:shd w:val="clear" w:color="auto" w:fill="auto"/>
          </w:tcPr>
          <w:p w14:paraId="3F2C7B75" w14:textId="77777777" w:rsidR="008046AD" w:rsidRPr="00322F3B" w:rsidRDefault="008046AD" w:rsidP="008046AD">
            <w:pPr>
              <w:pStyle w:val="Tabletext"/>
            </w:pPr>
            <w:r w:rsidRPr="00E13507">
              <w:t>not applicable</w:t>
            </w:r>
          </w:p>
        </w:tc>
      </w:tr>
      <w:tr w:rsidR="0037072A" w:rsidRPr="00322F3B" w14:paraId="47A27AE6" w14:textId="77777777" w:rsidTr="00F301A2">
        <w:tc>
          <w:tcPr>
            <w:tcW w:w="714" w:type="dxa"/>
            <w:tcBorders>
              <w:top w:val="single" w:sz="2" w:space="0" w:color="auto"/>
              <w:bottom w:val="single" w:sz="12" w:space="0" w:color="auto"/>
            </w:tcBorders>
            <w:shd w:val="clear" w:color="auto" w:fill="auto"/>
          </w:tcPr>
          <w:p w14:paraId="2CC47625" w14:textId="77777777" w:rsidR="0037072A" w:rsidRPr="00322F3B" w:rsidRDefault="0037072A" w:rsidP="00F301A2">
            <w:pPr>
              <w:pStyle w:val="Tabletext"/>
            </w:pPr>
            <w:r w:rsidRPr="00322F3B">
              <w:t>8</w:t>
            </w:r>
          </w:p>
        </w:tc>
        <w:tc>
          <w:tcPr>
            <w:tcW w:w="2125" w:type="dxa"/>
            <w:tcBorders>
              <w:top w:val="single" w:sz="2" w:space="0" w:color="auto"/>
              <w:bottom w:val="single" w:sz="12" w:space="0" w:color="auto"/>
            </w:tcBorders>
            <w:shd w:val="clear" w:color="auto" w:fill="auto"/>
          </w:tcPr>
          <w:p w14:paraId="07F52550" w14:textId="40D1252C" w:rsidR="0037072A" w:rsidRPr="00322F3B" w:rsidRDefault="0037072A" w:rsidP="00F301A2">
            <w:pPr>
              <w:pStyle w:val="Tabletext"/>
            </w:pPr>
            <w:r w:rsidRPr="00322F3B">
              <w:t xml:space="preserve">A </w:t>
            </w:r>
            <w:r w:rsidR="009953FD" w:rsidRPr="009953FD">
              <w:rPr>
                <w:position w:val="6"/>
                <w:sz w:val="16"/>
              </w:rPr>
              <w:t>*</w:t>
            </w:r>
            <w:r w:rsidRPr="00322F3B">
              <w:t xml:space="preserve">film where the application for the certificate is for a season of a series, and the series is a </w:t>
            </w:r>
            <w:r w:rsidR="009953FD" w:rsidRPr="009953FD">
              <w:rPr>
                <w:position w:val="6"/>
                <w:sz w:val="16"/>
              </w:rPr>
              <w:t>*</w:t>
            </w:r>
            <w:r w:rsidRPr="00322F3B">
              <w:t>documentary</w:t>
            </w:r>
          </w:p>
        </w:tc>
        <w:tc>
          <w:tcPr>
            <w:tcW w:w="2125" w:type="dxa"/>
            <w:tcBorders>
              <w:top w:val="single" w:sz="2" w:space="0" w:color="auto"/>
              <w:bottom w:val="single" w:sz="12" w:space="0" w:color="auto"/>
            </w:tcBorders>
            <w:shd w:val="clear" w:color="auto" w:fill="auto"/>
          </w:tcPr>
          <w:p w14:paraId="62A5268F" w14:textId="77777777" w:rsidR="0037072A" w:rsidRPr="00322F3B" w:rsidRDefault="0037072A" w:rsidP="00F301A2">
            <w:pPr>
              <w:pStyle w:val="Tabletext"/>
            </w:pPr>
            <w:r w:rsidRPr="00322F3B">
              <w:t>$500,000</w:t>
            </w:r>
          </w:p>
        </w:tc>
        <w:tc>
          <w:tcPr>
            <w:tcW w:w="2125" w:type="dxa"/>
            <w:tcBorders>
              <w:top w:val="single" w:sz="2" w:space="0" w:color="auto"/>
              <w:bottom w:val="single" w:sz="12" w:space="0" w:color="auto"/>
            </w:tcBorders>
            <w:shd w:val="clear" w:color="auto" w:fill="auto"/>
          </w:tcPr>
          <w:p w14:paraId="74C51423" w14:textId="77777777" w:rsidR="0037072A" w:rsidRPr="00322F3B" w:rsidRDefault="0037072A" w:rsidP="00F301A2">
            <w:pPr>
              <w:pStyle w:val="Tabletext"/>
            </w:pPr>
            <w:r w:rsidRPr="00322F3B">
              <w:t>$250,000</w:t>
            </w:r>
          </w:p>
        </w:tc>
      </w:tr>
    </w:tbl>
    <w:p w14:paraId="3F51B0E2" w14:textId="3DD11012" w:rsidR="00887632" w:rsidRPr="00E13507" w:rsidRDefault="00887632" w:rsidP="00887632">
      <w:pPr>
        <w:pStyle w:val="subsection"/>
      </w:pPr>
      <w:r w:rsidRPr="00E13507">
        <w:tab/>
        <w:t>(6A)</w:t>
      </w:r>
      <w:r w:rsidRPr="00E13507">
        <w:tab/>
        <w:t xml:space="preserve">A </w:t>
      </w:r>
      <w:r w:rsidR="009953FD" w:rsidRPr="009953FD">
        <w:rPr>
          <w:position w:val="6"/>
          <w:sz w:val="16"/>
        </w:rPr>
        <w:t>*</w:t>
      </w:r>
      <w:r w:rsidRPr="00E13507">
        <w:t xml:space="preserve">film that is both of the type referred to in item 7, and of the type referred to in item 7A, of the table in subsection (6) meets the </w:t>
      </w:r>
      <w:r w:rsidRPr="00E13507">
        <w:lastRenderedPageBreak/>
        <w:t>conditions in that subsection if the film meets the conditions set out in one or both of those items.</w:t>
      </w:r>
    </w:p>
    <w:p w14:paraId="3BFB9416" w14:textId="77777777" w:rsidR="00887632" w:rsidRPr="00E13507" w:rsidRDefault="00887632" w:rsidP="00887632">
      <w:pPr>
        <w:pStyle w:val="subsection"/>
      </w:pPr>
      <w:r w:rsidRPr="00E13507">
        <w:tab/>
        <w:t>(6B)</w:t>
      </w:r>
      <w:r w:rsidRPr="00E13507">
        <w:tab/>
        <w:t>The conditions in this subsection are that:</w:t>
      </w:r>
    </w:p>
    <w:p w14:paraId="3D6CDC7F" w14:textId="77777777" w:rsidR="00887632" w:rsidRPr="00E13507" w:rsidRDefault="00887632" w:rsidP="00887632">
      <w:pPr>
        <w:pStyle w:val="paragraph"/>
      </w:pPr>
      <w:r w:rsidRPr="00E13507">
        <w:tab/>
        <w:t>(a)</w:t>
      </w:r>
      <w:r w:rsidRPr="00E13507">
        <w:tab/>
        <w:t>the season is made up of 2 or more episodes that are produced wholly or principally for exhibition together under a single title; and</w:t>
      </w:r>
    </w:p>
    <w:p w14:paraId="1453B913" w14:textId="77777777" w:rsidR="00887632" w:rsidRPr="00E13507" w:rsidRDefault="00887632" w:rsidP="00887632">
      <w:pPr>
        <w:pStyle w:val="paragraph"/>
      </w:pPr>
      <w:r w:rsidRPr="00E13507">
        <w:tab/>
        <w:t>(b)</w:t>
      </w:r>
      <w:r w:rsidRPr="00E13507">
        <w:tab/>
        <w:t>the season is produced for:</w:t>
      </w:r>
    </w:p>
    <w:p w14:paraId="6AEFC592" w14:textId="77777777" w:rsidR="00887632" w:rsidRPr="00E13507" w:rsidRDefault="00887632" w:rsidP="00887632">
      <w:pPr>
        <w:pStyle w:val="paragraphsub"/>
      </w:pPr>
      <w:r w:rsidRPr="00E13507">
        <w:tab/>
        <w:t>(i)</w:t>
      </w:r>
      <w:r w:rsidRPr="00E13507">
        <w:tab/>
        <w:t xml:space="preserve">exhibition to the public by way of television broadcasting (including broadcasting by way of the delivery of a television program by a broadcasting service within the meaning of the </w:t>
      </w:r>
      <w:r w:rsidRPr="00E13507">
        <w:rPr>
          <w:i/>
        </w:rPr>
        <w:t>Broadcasting Services Act 1992</w:t>
      </w:r>
      <w:r w:rsidRPr="00E13507">
        <w:t>); or</w:t>
      </w:r>
    </w:p>
    <w:p w14:paraId="0B7B70AC" w14:textId="77777777" w:rsidR="00887632" w:rsidRPr="00E13507" w:rsidRDefault="00887632" w:rsidP="00887632">
      <w:pPr>
        <w:pStyle w:val="paragraphsub"/>
      </w:pPr>
      <w:r w:rsidRPr="00E13507">
        <w:tab/>
        <w:t>(ii)</w:t>
      </w:r>
      <w:r w:rsidRPr="00E13507">
        <w:tab/>
        <w:t>distribution to the public as a video recording (whether on video tapes, digital video disks or otherwise); and</w:t>
      </w:r>
    </w:p>
    <w:p w14:paraId="199E2910" w14:textId="77777777" w:rsidR="00887632" w:rsidRPr="00E13507" w:rsidRDefault="00887632" w:rsidP="00887632">
      <w:pPr>
        <w:pStyle w:val="paragraph"/>
      </w:pPr>
      <w:r w:rsidRPr="00E13507">
        <w:tab/>
        <w:t>(c)</w:t>
      </w:r>
      <w:r w:rsidRPr="00E13507">
        <w:tab/>
        <w:t>either:</w:t>
      </w:r>
    </w:p>
    <w:p w14:paraId="639A1597" w14:textId="118A1AE3" w:rsidR="00887632" w:rsidRPr="00E13507" w:rsidRDefault="00887632" w:rsidP="00887632">
      <w:pPr>
        <w:pStyle w:val="paragraphsub"/>
      </w:pPr>
      <w:r w:rsidRPr="00E13507">
        <w:tab/>
        <w:t>(i)</w:t>
      </w:r>
      <w:r w:rsidRPr="00E13507">
        <w:tab/>
        <w:t xml:space="preserve">for a season that is predominantly a digital animation or other animation—the </w:t>
      </w:r>
      <w:r w:rsidR="009953FD" w:rsidRPr="009953FD">
        <w:rPr>
          <w:position w:val="6"/>
          <w:sz w:val="16"/>
        </w:rPr>
        <w:t>*</w:t>
      </w:r>
      <w:r w:rsidRPr="00E13507">
        <w:t>making of the season (other than a pilot episode, if any) takes place within a period of not longer than 36 months; or</w:t>
      </w:r>
    </w:p>
    <w:p w14:paraId="293B2656" w14:textId="77777777" w:rsidR="00887632" w:rsidRPr="00E13507" w:rsidRDefault="00887632" w:rsidP="00887632">
      <w:pPr>
        <w:pStyle w:val="paragraphsub"/>
      </w:pPr>
      <w:r w:rsidRPr="00E13507">
        <w:tab/>
        <w:t>(ii)</w:t>
      </w:r>
      <w:r w:rsidRPr="00E13507">
        <w:tab/>
        <w:t>otherwise—all principal photography for the season (other than a pilot episode, if any) takes place within a period of not longer than 12 months.</w:t>
      </w:r>
    </w:p>
    <w:p w14:paraId="5D3A7AF8" w14:textId="0AF0F45B" w:rsidR="0037072A" w:rsidRPr="00322F3B" w:rsidRDefault="0037072A" w:rsidP="0037072A">
      <w:pPr>
        <w:pStyle w:val="subsection"/>
        <w:keepNext/>
        <w:keepLines/>
      </w:pPr>
      <w:r w:rsidRPr="00322F3B">
        <w:tab/>
        <w:t>(7)</w:t>
      </w:r>
      <w:r w:rsidRPr="00322F3B">
        <w:tab/>
        <w:t xml:space="preserve">The amount worked out for a </w:t>
      </w:r>
      <w:r w:rsidR="009953FD" w:rsidRPr="009953FD">
        <w:rPr>
          <w:position w:val="6"/>
          <w:sz w:val="16"/>
        </w:rPr>
        <w:t>*</w:t>
      </w:r>
      <w:r w:rsidRPr="00322F3B">
        <w:t>film under this subsection is the amount worked out using the formula:</w:t>
      </w:r>
    </w:p>
    <w:p w14:paraId="278C721C" w14:textId="77777777" w:rsidR="0037072A" w:rsidRPr="00322F3B" w:rsidRDefault="0037072A" w:rsidP="0037072A">
      <w:pPr>
        <w:pStyle w:val="Formula"/>
      </w:pPr>
      <w:r w:rsidRPr="00322F3B">
        <w:rPr>
          <w:noProof/>
        </w:rPr>
        <w:drawing>
          <wp:inline distT="0" distB="0" distL="0" distR="0" wp14:anchorId="393EEF49" wp14:editId="3E6EA4C7">
            <wp:extent cx="1343025" cy="533400"/>
            <wp:effectExtent l="0" t="0" r="0" b="0"/>
            <wp:docPr id="41" name="Picture 41" descr="Start formula start fraction Total QAPE over Duration of film in hour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43025" cy="533400"/>
                    </a:xfrm>
                    <a:prstGeom prst="rect">
                      <a:avLst/>
                    </a:prstGeom>
                    <a:noFill/>
                    <a:ln>
                      <a:noFill/>
                    </a:ln>
                  </pic:spPr>
                </pic:pic>
              </a:graphicData>
            </a:graphic>
          </wp:inline>
        </w:drawing>
      </w:r>
    </w:p>
    <w:p w14:paraId="520252DE" w14:textId="77777777" w:rsidR="0037072A" w:rsidRPr="00322F3B" w:rsidRDefault="0037072A" w:rsidP="0037072A">
      <w:pPr>
        <w:pStyle w:val="subsection2"/>
      </w:pPr>
      <w:r w:rsidRPr="00322F3B">
        <w:t>where:</w:t>
      </w:r>
    </w:p>
    <w:p w14:paraId="3E31FF6A" w14:textId="6459E4F9" w:rsidR="0037072A" w:rsidRPr="00322F3B" w:rsidRDefault="0037072A" w:rsidP="0037072A">
      <w:pPr>
        <w:pStyle w:val="Definition"/>
      </w:pPr>
      <w:r w:rsidRPr="00322F3B">
        <w:rPr>
          <w:b/>
          <w:i/>
        </w:rPr>
        <w:t>duration of film in hours</w:t>
      </w:r>
      <w:r w:rsidRPr="00322F3B">
        <w:t xml:space="preserve"> means the total length of the </w:t>
      </w:r>
      <w:r w:rsidR="009953FD" w:rsidRPr="009953FD">
        <w:rPr>
          <w:position w:val="6"/>
          <w:sz w:val="16"/>
        </w:rPr>
        <w:t>*</w:t>
      </w:r>
      <w:r w:rsidRPr="00322F3B">
        <w:t>film, measured in hours.</w:t>
      </w:r>
    </w:p>
    <w:p w14:paraId="1F206D83" w14:textId="15C6C7CD" w:rsidR="0037072A" w:rsidRPr="00322F3B" w:rsidRDefault="0037072A" w:rsidP="0037072A">
      <w:pPr>
        <w:pStyle w:val="Definition"/>
      </w:pPr>
      <w:r w:rsidRPr="00322F3B">
        <w:rPr>
          <w:b/>
          <w:i/>
        </w:rPr>
        <w:t>total QAPE</w:t>
      </w:r>
      <w:r w:rsidRPr="00322F3B">
        <w:t xml:space="preserve"> means 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film authority under </w:t>
      </w:r>
      <w:r w:rsidR="009F5D03" w:rsidRPr="00322F3B">
        <w:t>section 3</w:t>
      </w:r>
      <w:r w:rsidRPr="00322F3B">
        <w:t>76</w:t>
      </w:r>
      <w:r w:rsidR="009953FD">
        <w:noBreakHyphen/>
      </w:r>
      <w:r w:rsidRPr="00322F3B">
        <w:t>75).</w:t>
      </w:r>
    </w:p>
    <w:p w14:paraId="3A15F290" w14:textId="7316870A" w:rsidR="0037072A" w:rsidRPr="00322F3B" w:rsidRDefault="0037072A" w:rsidP="0037072A">
      <w:pPr>
        <w:pStyle w:val="ActHead5"/>
      </w:pPr>
      <w:bookmarkStart w:id="396" w:name="_Toc201755865"/>
      <w:r w:rsidRPr="00322F3B">
        <w:rPr>
          <w:rStyle w:val="CharSectno"/>
        </w:rPr>
        <w:lastRenderedPageBreak/>
        <w:t>376</w:t>
      </w:r>
      <w:r w:rsidR="009953FD">
        <w:rPr>
          <w:rStyle w:val="CharSectno"/>
        </w:rPr>
        <w:noBreakHyphen/>
      </w:r>
      <w:r w:rsidRPr="00322F3B">
        <w:rPr>
          <w:rStyle w:val="CharSectno"/>
        </w:rPr>
        <w:t>70</w:t>
      </w:r>
      <w:r w:rsidRPr="00322F3B">
        <w:t xml:space="preserve">  Determination of content of film</w:t>
      </w:r>
      <w:bookmarkEnd w:id="396"/>
    </w:p>
    <w:p w14:paraId="77074C16" w14:textId="54990604" w:rsidR="0037072A" w:rsidRPr="00322F3B" w:rsidRDefault="0037072A" w:rsidP="0037072A">
      <w:pPr>
        <w:pStyle w:val="subsection"/>
        <w:keepNext/>
        <w:keepLines/>
      </w:pPr>
      <w:r w:rsidRPr="00322F3B">
        <w:tab/>
        <w:t>(1)</w:t>
      </w:r>
      <w:r w:rsidRPr="00322F3B">
        <w:tab/>
        <w:t xml:space="preserve">In determining for the purposes of </w:t>
      </w:r>
      <w:r w:rsidR="009F5D03" w:rsidRPr="00322F3B">
        <w:t>section 3</w:t>
      </w:r>
      <w:r w:rsidRPr="00322F3B">
        <w:t>76</w:t>
      </w:r>
      <w:r w:rsidR="009953FD">
        <w:noBreakHyphen/>
      </w:r>
      <w:r w:rsidRPr="00322F3B">
        <w:t xml:space="preserve">65 (certificate for the producer offset) whether a </w:t>
      </w:r>
      <w:r w:rsidR="009953FD" w:rsidRPr="009953FD">
        <w:rPr>
          <w:position w:val="6"/>
          <w:sz w:val="16"/>
        </w:rPr>
        <w:t>*</w:t>
      </w:r>
      <w:r w:rsidRPr="00322F3B">
        <w:t xml:space="preserve">film has a significant Australian content, the </w:t>
      </w:r>
      <w:r w:rsidR="009953FD" w:rsidRPr="009953FD">
        <w:rPr>
          <w:position w:val="6"/>
          <w:sz w:val="16"/>
        </w:rPr>
        <w:t>*</w:t>
      </w:r>
      <w:r w:rsidRPr="00322F3B">
        <w:t>film authority must have regard to the following:</w:t>
      </w:r>
    </w:p>
    <w:p w14:paraId="6DFED6A9" w14:textId="77777777" w:rsidR="0037072A" w:rsidRPr="00322F3B" w:rsidRDefault="0037072A" w:rsidP="0037072A">
      <w:pPr>
        <w:pStyle w:val="paragraph"/>
        <w:keepNext/>
        <w:keepLines/>
      </w:pPr>
      <w:r w:rsidRPr="00322F3B">
        <w:tab/>
        <w:t>(a)</w:t>
      </w:r>
      <w:r w:rsidRPr="00322F3B">
        <w:tab/>
        <w:t>the subject matter of the film;</w:t>
      </w:r>
    </w:p>
    <w:p w14:paraId="647DF62C" w14:textId="77777777" w:rsidR="0037072A" w:rsidRPr="00322F3B" w:rsidRDefault="0037072A" w:rsidP="0037072A">
      <w:pPr>
        <w:pStyle w:val="paragraph"/>
        <w:keepNext/>
        <w:keepLines/>
      </w:pPr>
      <w:r w:rsidRPr="00322F3B">
        <w:tab/>
        <w:t>(b)</w:t>
      </w:r>
      <w:r w:rsidRPr="00322F3B">
        <w:tab/>
        <w:t>the place where the film was made;</w:t>
      </w:r>
    </w:p>
    <w:p w14:paraId="4F59DBA9" w14:textId="4C86EF98" w:rsidR="0037072A" w:rsidRPr="00322F3B" w:rsidRDefault="0037072A" w:rsidP="0037072A">
      <w:pPr>
        <w:pStyle w:val="paragraph"/>
      </w:pPr>
      <w:r w:rsidRPr="00322F3B">
        <w:tab/>
        <w:t>(c)</w:t>
      </w:r>
      <w:r w:rsidRPr="00322F3B">
        <w:tab/>
        <w:t xml:space="preserve">the nationalities and places of residence of the persons who took </w:t>
      </w:r>
      <w:r w:rsidR="00E14995" w:rsidRPr="00322F3B">
        <w:t>part i</w:t>
      </w:r>
      <w:r w:rsidRPr="00322F3B">
        <w:t xml:space="preserve">n the </w:t>
      </w:r>
      <w:r w:rsidR="009953FD" w:rsidRPr="009953FD">
        <w:rPr>
          <w:position w:val="6"/>
          <w:sz w:val="16"/>
        </w:rPr>
        <w:t>*</w:t>
      </w:r>
      <w:r w:rsidRPr="00322F3B">
        <w:t>making of the film;</w:t>
      </w:r>
    </w:p>
    <w:p w14:paraId="454CCEE4" w14:textId="47E642A1" w:rsidR="0037072A" w:rsidRPr="00322F3B" w:rsidRDefault="0037072A" w:rsidP="0037072A">
      <w:pPr>
        <w:pStyle w:val="paragraph"/>
      </w:pPr>
      <w:r w:rsidRPr="00322F3B">
        <w:tab/>
        <w:t>(d)</w:t>
      </w:r>
      <w:r w:rsidRPr="00322F3B">
        <w:tab/>
        <w:t xml:space="preserve">the details of the </w:t>
      </w:r>
      <w:r w:rsidR="009953FD" w:rsidRPr="009953FD">
        <w:rPr>
          <w:position w:val="6"/>
          <w:sz w:val="16"/>
        </w:rPr>
        <w:t>*</w:t>
      </w:r>
      <w:r w:rsidRPr="00322F3B">
        <w:t>production expenditure incurred in respect of the film;</w:t>
      </w:r>
    </w:p>
    <w:p w14:paraId="2EA9DB45" w14:textId="77777777" w:rsidR="0037072A" w:rsidRPr="00322F3B" w:rsidRDefault="0037072A" w:rsidP="0037072A">
      <w:pPr>
        <w:pStyle w:val="paragraph"/>
      </w:pPr>
      <w:r w:rsidRPr="00322F3B">
        <w:tab/>
        <w:t>(e)</w:t>
      </w:r>
      <w:r w:rsidRPr="00322F3B">
        <w:tab/>
        <w:t>any other matters that the film authority considers to be relevant.</w:t>
      </w:r>
    </w:p>
    <w:p w14:paraId="454DA2C2" w14:textId="299A1AB8" w:rsidR="0037072A" w:rsidRPr="00322F3B" w:rsidRDefault="0037072A" w:rsidP="0037072A">
      <w:pPr>
        <w:pStyle w:val="subsection"/>
      </w:pPr>
      <w:r w:rsidRPr="00322F3B">
        <w:tab/>
        <w:t>(2)</w:t>
      </w:r>
      <w:r w:rsidRPr="00322F3B">
        <w:tab/>
        <w:t xml:space="preserve">In determining for the purposes of </w:t>
      </w:r>
      <w:r w:rsidR="009F5D03" w:rsidRPr="00322F3B">
        <w:t>section 3</w:t>
      </w:r>
      <w:r w:rsidRPr="00322F3B">
        <w:t>76</w:t>
      </w:r>
      <w:r w:rsidR="009953FD">
        <w:noBreakHyphen/>
      </w:r>
      <w:r w:rsidRPr="00322F3B">
        <w:t xml:space="preserve">65 (certificate for the producer offset) whether a </w:t>
      </w:r>
      <w:r w:rsidR="009953FD" w:rsidRPr="009953FD">
        <w:rPr>
          <w:position w:val="6"/>
          <w:sz w:val="16"/>
        </w:rPr>
        <w:t>*</w:t>
      </w:r>
      <w:r w:rsidRPr="00322F3B">
        <w:t xml:space="preserve">film that is a series has a new creative concept, the </w:t>
      </w:r>
      <w:r w:rsidR="009953FD" w:rsidRPr="009953FD">
        <w:rPr>
          <w:position w:val="6"/>
          <w:sz w:val="16"/>
        </w:rPr>
        <w:t>*</w:t>
      </w:r>
      <w:r w:rsidRPr="00322F3B">
        <w:t>film authority must have regard to the following:</w:t>
      </w:r>
    </w:p>
    <w:p w14:paraId="4E69CB43" w14:textId="77777777" w:rsidR="0037072A" w:rsidRPr="00322F3B" w:rsidRDefault="0037072A" w:rsidP="0037072A">
      <w:pPr>
        <w:pStyle w:val="paragraph"/>
      </w:pPr>
      <w:r w:rsidRPr="00322F3B">
        <w:tab/>
        <w:t>(a)</w:t>
      </w:r>
      <w:r w:rsidRPr="00322F3B">
        <w:tab/>
        <w:t>the title of the series;</w:t>
      </w:r>
    </w:p>
    <w:p w14:paraId="4BA79A90" w14:textId="48BC2E8C" w:rsidR="0037072A" w:rsidRPr="00322F3B" w:rsidRDefault="0037072A" w:rsidP="0037072A">
      <w:pPr>
        <w:pStyle w:val="paragraph"/>
      </w:pPr>
      <w:r w:rsidRPr="00322F3B">
        <w:tab/>
        <w:t>(b)</w:t>
      </w:r>
      <w:r w:rsidRPr="00322F3B">
        <w:tab/>
        <w:t xml:space="preserve">whether the series has substantially different characters, settings, production locations and individuals involved in the </w:t>
      </w:r>
      <w:r w:rsidR="009953FD" w:rsidRPr="009953FD">
        <w:rPr>
          <w:position w:val="6"/>
          <w:sz w:val="16"/>
        </w:rPr>
        <w:t>*</w:t>
      </w:r>
      <w:r w:rsidRPr="00322F3B">
        <w:t>making of the series than any other series;</w:t>
      </w:r>
    </w:p>
    <w:p w14:paraId="77E15C41" w14:textId="77777777" w:rsidR="0037072A" w:rsidRPr="00322F3B" w:rsidRDefault="0037072A" w:rsidP="0037072A">
      <w:pPr>
        <w:pStyle w:val="paragraph"/>
      </w:pPr>
      <w:r w:rsidRPr="00322F3B">
        <w:tab/>
        <w:t>(c)</w:t>
      </w:r>
      <w:r w:rsidRPr="00322F3B">
        <w:tab/>
        <w:t>any other matters that the film authority considers to be relevant.</w:t>
      </w:r>
    </w:p>
    <w:p w14:paraId="1B9D1091" w14:textId="6D005AEB" w:rsidR="0037072A" w:rsidRPr="00322F3B" w:rsidRDefault="0037072A" w:rsidP="0037072A">
      <w:pPr>
        <w:pStyle w:val="ActHead5"/>
      </w:pPr>
      <w:bookmarkStart w:id="397" w:name="_Toc201755866"/>
      <w:r w:rsidRPr="00322F3B">
        <w:rPr>
          <w:rStyle w:val="CharSectno"/>
        </w:rPr>
        <w:t>376</w:t>
      </w:r>
      <w:r w:rsidR="009953FD">
        <w:rPr>
          <w:rStyle w:val="CharSectno"/>
        </w:rPr>
        <w:noBreakHyphen/>
      </w:r>
      <w:r w:rsidRPr="00322F3B">
        <w:rPr>
          <w:rStyle w:val="CharSectno"/>
        </w:rPr>
        <w:t>75</w:t>
      </w:r>
      <w:r w:rsidRPr="00322F3B">
        <w:t xml:space="preserve">  Film authority to determine a company’s qualifying Australian production expenditure for the producer offset</w:t>
      </w:r>
      <w:bookmarkEnd w:id="397"/>
    </w:p>
    <w:p w14:paraId="73915454" w14:textId="31BDA55C" w:rsidR="0037072A" w:rsidRPr="00322F3B" w:rsidRDefault="0037072A" w:rsidP="0037072A">
      <w:pPr>
        <w:pStyle w:val="subsection"/>
      </w:pPr>
      <w:r w:rsidRPr="00322F3B">
        <w:tab/>
        <w:t>(1)</w:t>
      </w:r>
      <w:r w:rsidRPr="00322F3B">
        <w:tab/>
        <w:t xml:space="preserve">If a company applies to the </w:t>
      </w:r>
      <w:r w:rsidR="009953FD" w:rsidRPr="009953FD">
        <w:rPr>
          <w:position w:val="6"/>
          <w:sz w:val="16"/>
        </w:rPr>
        <w:t>*</w:t>
      </w:r>
      <w:r w:rsidRPr="00322F3B">
        <w:t xml:space="preserve">film authority for the issue of a certificate to the company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 xml:space="preserve">65 (certificate for the producer offset), the film authority must, as soon as practicable after receiving the application, determine in writing the total of the company’s </w:t>
      </w:r>
      <w:r w:rsidR="009953FD" w:rsidRPr="009953FD">
        <w:rPr>
          <w:position w:val="6"/>
          <w:sz w:val="16"/>
        </w:rPr>
        <w:t>*</w:t>
      </w:r>
      <w:r w:rsidRPr="00322F3B">
        <w:t>qualifying Australian production expenditure on the film for the purposes of the producer offset.</w:t>
      </w:r>
    </w:p>
    <w:p w14:paraId="295D0990" w14:textId="10778501" w:rsidR="0037072A" w:rsidRPr="00322F3B" w:rsidRDefault="0037072A" w:rsidP="0037072A">
      <w:pPr>
        <w:pStyle w:val="subsection"/>
      </w:pPr>
      <w:r w:rsidRPr="00322F3B">
        <w:tab/>
        <w:t>(2)</w:t>
      </w:r>
      <w:r w:rsidRPr="00322F3B">
        <w:tab/>
        <w:t xml:space="preserve">In making a determination under </w:t>
      </w:r>
      <w:r w:rsidR="00825006" w:rsidRPr="00322F3B">
        <w:t>subsection (</w:t>
      </w:r>
      <w:r w:rsidRPr="00322F3B">
        <w:t xml:space="preserve">1), the </w:t>
      </w:r>
      <w:r w:rsidR="009953FD" w:rsidRPr="009953FD">
        <w:rPr>
          <w:position w:val="6"/>
          <w:sz w:val="16"/>
        </w:rPr>
        <w:t>*</w:t>
      </w:r>
      <w:r w:rsidRPr="00322F3B">
        <w:t>film authority must have regard to the matters in Subdivision</w:t>
      </w:r>
      <w:r w:rsidR="00825006" w:rsidRPr="00322F3B">
        <w:t> </w:t>
      </w:r>
      <w:r w:rsidRPr="00322F3B">
        <w:t>376</w:t>
      </w:r>
      <w:r w:rsidR="009953FD">
        <w:noBreakHyphen/>
      </w:r>
      <w:r w:rsidRPr="00322F3B">
        <w:t>C.</w:t>
      </w:r>
    </w:p>
    <w:p w14:paraId="71449447" w14:textId="3B6CDEEB" w:rsidR="0037072A" w:rsidRPr="00322F3B" w:rsidRDefault="0037072A" w:rsidP="0037072A">
      <w:pPr>
        <w:pStyle w:val="subsection"/>
      </w:pPr>
      <w:r w:rsidRPr="00322F3B">
        <w:lastRenderedPageBreak/>
        <w:tab/>
        <w:t>(3)</w:t>
      </w:r>
      <w:r w:rsidRPr="00322F3B">
        <w:tab/>
        <w:t xml:space="preserve">The </w:t>
      </w:r>
      <w:r w:rsidR="009953FD" w:rsidRPr="009953FD">
        <w:rPr>
          <w:position w:val="6"/>
          <w:sz w:val="16"/>
        </w:rPr>
        <w:t>*</w:t>
      </w:r>
      <w:r w:rsidRPr="00322F3B">
        <w:t>film authority must give the company written notice of the determination.</w:t>
      </w:r>
    </w:p>
    <w:p w14:paraId="6EF9661F" w14:textId="77777777" w:rsidR="0037072A" w:rsidRPr="00322F3B" w:rsidRDefault="0037072A" w:rsidP="0037072A">
      <w:pPr>
        <w:pStyle w:val="subsection"/>
      </w:pPr>
      <w:r w:rsidRPr="00322F3B">
        <w:tab/>
        <w:t>(4)</w:t>
      </w:r>
      <w:r w:rsidRPr="00322F3B">
        <w:tab/>
        <w:t xml:space="preserve">A determination made under </w:t>
      </w:r>
      <w:r w:rsidR="00825006" w:rsidRPr="00322F3B">
        <w:t>subsection (</w:t>
      </w:r>
      <w:r w:rsidRPr="00322F3B">
        <w:t>1) is not a legislative instrument.</w:t>
      </w:r>
    </w:p>
    <w:p w14:paraId="70CF96B0" w14:textId="1F86D9BC" w:rsidR="0037072A" w:rsidRPr="00322F3B" w:rsidRDefault="0037072A" w:rsidP="0037072A">
      <w:pPr>
        <w:pStyle w:val="ActHead4"/>
        <w:keepNext w:val="0"/>
        <w:keepLines w:val="0"/>
      </w:pPr>
      <w:bookmarkStart w:id="398" w:name="_Toc201755867"/>
      <w:r w:rsidRPr="00322F3B">
        <w:rPr>
          <w:rStyle w:val="CharSubdNo"/>
        </w:rPr>
        <w:t>Subdivision</w:t>
      </w:r>
      <w:r w:rsidR="00825006" w:rsidRPr="00322F3B">
        <w:rPr>
          <w:rStyle w:val="CharSubdNo"/>
        </w:rPr>
        <w:t> </w:t>
      </w:r>
      <w:r w:rsidRPr="00322F3B">
        <w:rPr>
          <w:rStyle w:val="CharSubdNo"/>
        </w:rPr>
        <w:t>376</w:t>
      </w:r>
      <w:r w:rsidR="009953FD">
        <w:rPr>
          <w:rStyle w:val="CharSubdNo"/>
        </w:rPr>
        <w:noBreakHyphen/>
      </w:r>
      <w:r w:rsidRPr="00322F3B">
        <w:rPr>
          <w:rStyle w:val="CharSubdNo"/>
        </w:rPr>
        <w:t>C</w:t>
      </w:r>
      <w:r w:rsidRPr="00322F3B">
        <w:t>—</w:t>
      </w:r>
      <w:r w:rsidRPr="00322F3B">
        <w:rPr>
          <w:rStyle w:val="CharSubdText"/>
        </w:rPr>
        <w:t>Production expenditure and qualifying Australian production expenditure</w:t>
      </w:r>
      <w:bookmarkEnd w:id="398"/>
    </w:p>
    <w:p w14:paraId="66D4DFA3" w14:textId="77777777" w:rsidR="0037072A" w:rsidRPr="00322F3B" w:rsidRDefault="0037072A" w:rsidP="0037072A">
      <w:pPr>
        <w:pStyle w:val="TofSectsHeading"/>
      </w:pPr>
      <w:r w:rsidRPr="00322F3B">
        <w:t>Table of sections</w:t>
      </w:r>
    </w:p>
    <w:p w14:paraId="0F945A3E" w14:textId="77777777" w:rsidR="0037072A" w:rsidRPr="00322F3B" w:rsidRDefault="0037072A" w:rsidP="0037072A">
      <w:pPr>
        <w:pStyle w:val="TofSectsGroupHeading"/>
        <w:keepLines w:val="0"/>
      </w:pPr>
      <w:r w:rsidRPr="00322F3B">
        <w:t>Production expenditure—common rules</w:t>
      </w:r>
    </w:p>
    <w:p w14:paraId="4956B0D3" w14:textId="2E7EC38C" w:rsidR="0037072A" w:rsidRPr="00322F3B" w:rsidRDefault="0037072A" w:rsidP="0037072A">
      <w:pPr>
        <w:pStyle w:val="TofSectsSection"/>
        <w:keepLines w:val="0"/>
      </w:pPr>
      <w:r w:rsidRPr="00322F3B">
        <w:t>376</w:t>
      </w:r>
      <w:r w:rsidR="009953FD">
        <w:noBreakHyphen/>
      </w:r>
      <w:r w:rsidRPr="00322F3B">
        <w:t>125</w:t>
      </w:r>
      <w:r w:rsidRPr="00322F3B">
        <w:tab/>
        <w:t>Production expenditure—general test</w:t>
      </w:r>
    </w:p>
    <w:p w14:paraId="1DCA6040" w14:textId="0B8B1BB3" w:rsidR="0037072A" w:rsidRPr="00322F3B" w:rsidRDefault="0037072A" w:rsidP="0037072A">
      <w:pPr>
        <w:pStyle w:val="TofSectsSection"/>
        <w:keepLines w:val="0"/>
      </w:pPr>
      <w:r w:rsidRPr="00322F3B">
        <w:t>376</w:t>
      </w:r>
      <w:r w:rsidR="009953FD">
        <w:noBreakHyphen/>
      </w:r>
      <w:r w:rsidRPr="00322F3B">
        <w:t>130</w:t>
      </w:r>
      <w:r w:rsidRPr="00322F3B">
        <w:tab/>
        <w:t>Production expenditure—special qualifying Australian production expenditure</w:t>
      </w:r>
    </w:p>
    <w:p w14:paraId="77DB49AB" w14:textId="4169C64C" w:rsidR="0037072A" w:rsidRPr="00322F3B" w:rsidRDefault="0037072A" w:rsidP="0037072A">
      <w:pPr>
        <w:pStyle w:val="TofSectsSection"/>
        <w:keepLines w:val="0"/>
      </w:pPr>
      <w:r w:rsidRPr="00322F3B">
        <w:t>376</w:t>
      </w:r>
      <w:r w:rsidR="009953FD">
        <w:noBreakHyphen/>
      </w:r>
      <w:r w:rsidRPr="00322F3B">
        <w:t>135</w:t>
      </w:r>
      <w:r w:rsidRPr="00322F3B">
        <w:tab/>
        <w:t>Production expenditure—specific exclusions</w:t>
      </w:r>
    </w:p>
    <w:p w14:paraId="32A61DD5" w14:textId="77777777" w:rsidR="0037072A" w:rsidRPr="00322F3B" w:rsidRDefault="0037072A" w:rsidP="0037072A">
      <w:pPr>
        <w:pStyle w:val="TofSectsGroupHeading"/>
        <w:keepLines w:val="0"/>
      </w:pPr>
      <w:r w:rsidRPr="00322F3B">
        <w:t>Production expenditure—special rules for the location offset</w:t>
      </w:r>
    </w:p>
    <w:p w14:paraId="29D33FD5" w14:textId="3B68131A" w:rsidR="0037072A" w:rsidRPr="00322F3B" w:rsidRDefault="0037072A" w:rsidP="0037072A">
      <w:pPr>
        <w:pStyle w:val="TofSectsSection"/>
        <w:keepLines w:val="0"/>
      </w:pPr>
      <w:r w:rsidRPr="00322F3B">
        <w:t>376</w:t>
      </w:r>
      <w:r w:rsidR="009953FD">
        <w:noBreakHyphen/>
      </w:r>
      <w:r w:rsidRPr="00322F3B">
        <w:t>140</w:t>
      </w:r>
      <w:r w:rsidRPr="00322F3B">
        <w:tab/>
        <w:t>Production expenditure—special rules for the location offset</w:t>
      </w:r>
    </w:p>
    <w:p w14:paraId="2844A4D9" w14:textId="77777777" w:rsidR="0037072A" w:rsidRPr="00322F3B" w:rsidRDefault="0037072A" w:rsidP="0037072A">
      <w:pPr>
        <w:pStyle w:val="TofSectsGroupHeading"/>
        <w:keepLines w:val="0"/>
      </w:pPr>
      <w:r w:rsidRPr="00322F3B">
        <w:t>Qualifying Australian production expenditure—common rules</w:t>
      </w:r>
    </w:p>
    <w:p w14:paraId="6C74E3D5" w14:textId="13E35497" w:rsidR="0037072A" w:rsidRPr="00322F3B" w:rsidRDefault="0037072A" w:rsidP="0037072A">
      <w:pPr>
        <w:pStyle w:val="TofSectsSection"/>
        <w:keepLines w:val="0"/>
      </w:pPr>
      <w:r w:rsidRPr="00322F3B">
        <w:t>376</w:t>
      </w:r>
      <w:r w:rsidR="009953FD">
        <w:noBreakHyphen/>
      </w:r>
      <w:r w:rsidRPr="00322F3B">
        <w:t>145</w:t>
      </w:r>
      <w:r w:rsidRPr="00322F3B">
        <w:tab/>
        <w:t>Qualifying Australian production expenditure—general test</w:t>
      </w:r>
    </w:p>
    <w:p w14:paraId="5B555BC3" w14:textId="5796DC21" w:rsidR="0037072A" w:rsidRPr="00322F3B" w:rsidRDefault="0037072A" w:rsidP="0037072A">
      <w:pPr>
        <w:pStyle w:val="TofSectsSection"/>
        <w:keepLines w:val="0"/>
      </w:pPr>
      <w:r w:rsidRPr="00322F3B">
        <w:t>376</w:t>
      </w:r>
      <w:r w:rsidR="009953FD">
        <w:noBreakHyphen/>
      </w:r>
      <w:r w:rsidRPr="00322F3B">
        <w:t>150</w:t>
      </w:r>
      <w:r w:rsidRPr="00322F3B">
        <w:tab/>
        <w:t>Qualifying Australian production expenditure—specific inclusions</w:t>
      </w:r>
    </w:p>
    <w:p w14:paraId="74AE2B91" w14:textId="62F99FC4" w:rsidR="0037072A" w:rsidRPr="00322F3B" w:rsidRDefault="0037072A" w:rsidP="0037072A">
      <w:pPr>
        <w:pStyle w:val="TofSectsSection"/>
        <w:keepLines w:val="0"/>
      </w:pPr>
      <w:r w:rsidRPr="00322F3B">
        <w:t>376</w:t>
      </w:r>
      <w:r w:rsidR="009953FD">
        <w:noBreakHyphen/>
      </w:r>
      <w:r w:rsidRPr="00322F3B">
        <w:t>155</w:t>
      </w:r>
      <w:r w:rsidRPr="00322F3B">
        <w:tab/>
        <w:t>Qualifying Australian production expenditure—specific exclusions</w:t>
      </w:r>
    </w:p>
    <w:p w14:paraId="58CA50D0" w14:textId="623E6102" w:rsidR="0037072A" w:rsidRPr="00322F3B" w:rsidRDefault="0037072A" w:rsidP="0037072A">
      <w:pPr>
        <w:pStyle w:val="TofSectsSection"/>
        <w:keepLines w:val="0"/>
      </w:pPr>
      <w:r w:rsidRPr="00322F3B">
        <w:t>376</w:t>
      </w:r>
      <w:r w:rsidR="009953FD">
        <w:noBreakHyphen/>
      </w:r>
      <w:r w:rsidRPr="00322F3B">
        <w:t>160</w:t>
      </w:r>
      <w:r w:rsidRPr="00322F3B">
        <w:tab/>
        <w:t>Qualifying Australian production expenditure—treatment of services embodied in goods</w:t>
      </w:r>
    </w:p>
    <w:p w14:paraId="648B0E35" w14:textId="77777777" w:rsidR="0037072A" w:rsidRPr="00322F3B" w:rsidRDefault="0037072A" w:rsidP="0037072A">
      <w:pPr>
        <w:pStyle w:val="TofSectsGroupHeading"/>
      </w:pPr>
      <w:r w:rsidRPr="00322F3B">
        <w:t>Qualifying Australian production expenditure—special rules for the location offset and the PDV offset</w:t>
      </w:r>
    </w:p>
    <w:p w14:paraId="45ACEE81" w14:textId="7349B627" w:rsidR="0037072A" w:rsidRPr="00322F3B" w:rsidRDefault="0037072A" w:rsidP="0037072A">
      <w:pPr>
        <w:pStyle w:val="TofSectsSection"/>
      </w:pPr>
      <w:r w:rsidRPr="00322F3B">
        <w:t>376</w:t>
      </w:r>
      <w:r w:rsidR="009953FD">
        <w:noBreakHyphen/>
      </w:r>
      <w:r w:rsidRPr="00322F3B">
        <w:t>165</w:t>
      </w:r>
      <w:r w:rsidRPr="00322F3B">
        <w:tab/>
        <w:t>Qualifying Australian production expenditure—special rules for the location offset and the PDV offset</w:t>
      </w:r>
    </w:p>
    <w:p w14:paraId="1646B03E" w14:textId="77777777" w:rsidR="0037072A" w:rsidRPr="00322F3B" w:rsidRDefault="0037072A" w:rsidP="0037072A">
      <w:pPr>
        <w:pStyle w:val="TofSectsGroupHeading"/>
      </w:pPr>
      <w:r w:rsidRPr="00322F3B">
        <w:t>Qualifying Australian production expenditure—special rules for the producer offset</w:t>
      </w:r>
    </w:p>
    <w:p w14:paraId="30E40B26" w14:textId="776F6A30" w:rsidR="0037072A" w:rsidRPr="00322F3B" w:rsidRDefault="0037072A" w:rsidP="0037072A">
      <w:pPr>
        <w:pStyle w:val="TofSectsSection"/>
      </w:pPr>
      <w:r w:rsidRPr="00322F3B">
        <w:t>376</w:t>
      </w:r>
      <w:r w:rsidR="009953FD">
        <w:noBreakHyphen/>
      </w:r>
      <w:r w:rsidRPr="00322F3B">
        <w:t>170</w:t>
      </w:r>
      <w:r w:rsidRPr="00322F3B">
        <w:tab/>
        <w:t>Qualifying Australian production expenditure—special rules for the producer offset</w:t>
      </w:r>
    </w:p>
    <w:p w14:paraId="378C755D" w14:textId="77777777" w:rsidR="0037072A" w:rsidRPr="00322F3B" w:rsidRDefault="0037072A" w:rsidP="0037072A">
      <w:pPr>
        <w:pStyle w:val="TofSectsGroupHeading"/>
        <w:keepNext/>
      </w:pPr>
      <w:r w:rsidRPr="00322F3B">
        <w:lastRenderedPageBreak/>
        <w:t>Expenditure generally—common rules</w:t>
      </w:r>
    </w:p>
    <w:p w14:paraId="227F5258" w14:textId="0B58908A" w:rsidR="0037072A" w:rsidRPr="00322F3B" w:rsidRDefault="0037072A" w:rsidP="0037072A">
      <w:pPr>
        <w:pStyle w:val="TofSectsSection"/>
      </w:pPr>
      <w:r w:rsidRPr="00322F3B">
        <w:t>376</w:t>
      </w:r>
      <w:r w:rsidR="009953FD">
        <w:noBreakHyphen/>
      </w:r>
      <w:r w:rsidRPr="00322F3B">
        <w:t>175</w:t>
      </w:r>
      <w:r w:rsidRPr="00322F3B">
        <w:tab/>
        <w:t>Expenditure to be worked out on an arm’s length basis</w:t>
      </w:r>
    </w:p>
    <w:p w14:paraId="0986C07B" w14:textId="26F08EEC" w:rsidR="0037072A" w:rsidRPr="00322F3B" w:rsidRDefault="0037072A" w:rsidP="0037072A">
      <w:pPr>
        <w:pStyle w:val="TofSectsSection"/>
      </w:pPr>
      <w:r w:rsidRPr="00322F3B">
        <w:t>376</w:t>
      </w:r>
      <w:r w:rsidR="009953FD">
        <w:noBreakHyphen/>
      </w:r>
      <w:r w:rsidRPr="00322F3B">
        <w:t>180</w:t>
      </w:r>
      <w:r w:rsidRPr="00322F3B">
        <w:tab/>
        <w:t>Expenditure incurred by prior production companies</w:t>
      </w:r>
    </w:p>
    <w:p w14:paraId="1192DF3E" w14:textId="3DC35D66" w:rsidR="0037072A" w:rsidRPr="00322F3B" w:rsidRDefault="0037072A" w:rsidP="0037072A">
      <w:pPr>
        <w:pStyle w:val="TofSectsSection"/>
      </w:pPr>
      <w:r w:rsidRPr="00322F3B">
        <w:t>376</w:t>
      </w:r>
      <w:r w:rsidR="009953FD">
        <w:noBreakHyphen/>
      </w:r>
      <w:r w:rsidRPr="00322F3B">
        <w:t>185</w:t>
      </w:r>
      <w:r w:rsidRPr="00322F3B">
        <w:tab/>
        <w:t>Expenditure to be worked out excluding GST</w:t>
      </w:r>
    </w:p>
    <w:p w14:paraId="4A8AF59C" w14:textId="77777777" w:rsidR="0037072A" w:rsidRPr="00322F3B" w:rsidRDefault="0037072A" w:rsidP="0037072A">
      <w:pPr>
        <w:pStyle w:val="ActHead4"/>
      </w:pPr>
      <w:bookmarkStart w:id="399" w:name="_Toc201755868"/>
      <w:r w:rsidRPr="00322F3B">
        <w:rPr>
          <w:rStyle w:val="CharSubdNo"/>
        </w:rPr>
        <w:t>Production expenditure</w:t>
      </w:r>
      <w:r w:rsidRPr="00322F3B">
        <w:t>—</w:t>
      </w:r>
      <w:r w:rsidRPr="00322F3B">
        <w:rPr>
          <w:rStyle w:val="CharSubdText"/>
        </w:rPr>
        <w:t>common rules</w:t>
      </w:r>
      <w:bookmarkEnd w:id="399"/>
    </w:p>
    <w:p w14:paraId="4FFD4254" w14:textId="3E5E036A" w:rsidR="0037072A" w:rsidRPr="00322F3B" w:rsidRDefault="0037072A" w:rsidP="0037072A">
      <w:pPr>
        <w:pStyle w:val="ActHead5"/>
      </w:pPr>
      <w:bookmarkStart w:id="400" w:name="_Toc201755869"/>
      <w:r w:rsidRPr="00322F3B">
        <w:rPr>
          <w:rStyle w:val="CharSectno"/>
        </w:rPr>
        <w:t>376</w:t>
      </w:r>
      <w:r w:rsidR="009953FD">
        <w:rPr>
          <w:rStyle w:val="CharSectno"/>
        </w:rPr>
        <w:noBreakHyphen/>
      </w:r>
      <w:r w:rsidRPr="00322F3B">
        <w:rPr>
          <w:rStyle w:val="CharSectno"/>
        </w:rPr>
        <w:t>125</w:t>
      </w:r>
      <w:r w:rsidRPr="00322F3B">
        <w:t xml:space="preserve">  Production expenditure—general test</w:t>
      </w:r>
      <w:bookmarkEnd w:id="400"/>
    </w:p>
    <w:p w14:paraId="41E6767E" w14:textId="47CAABCA" w:rsidR="0037072A" w:rsidRPr="00322F3B" w:rsidRDefault="0037072A" w:rsidP="0037072A">
      <w:pPr>
        <w:pStyle w:val="subsection"/>
      </w:pPr>
      <w:r w:rsidRPr="00322F3B">
        <w:tab/>
        <w:t>(1)</w:t>
      </w:r>
      <w:r w:rsidRPr="00322F3B">
        <w:tab/>
        <w:t xml:space="preserve">A company’s </w:t>
      </w:r>
      <w:r w:rsidRPr="00322F3B">
        <w:rPr>
          <w:b/>
          <w:i/>
        </w:rPr>
        <w:t>production expenditure</w:t>
      </w:r>
      <w:r w:rsidRPr="00322F3B">
        <w:t xml:space="preserve"> on a </w:t>
      </w:r>
      <w:r w:rsidR="009953FD" w:rsidRPr="009953FD">
        <w:rPr>
          <w:position w:val="6"/>
          <w:sz w:val="16"/>
        </w:rPr>
        <w:t>*</w:t>
      </w:r>
      <w:r w:rsidRPr="00322F3B">
        <w:t>film is expenditure that the company incurs to the extent to which it:</w:t>
      </w:r>
    </w:p>
    <w:p w14:paraId="415CA1C8" w14:textId="74FAD3E4" w:rsidR="0037072A" w:rsidRPr="00322F3B" w:rsidRDefault="0037072A" w:rsidP="0037072A">
      <w:pPr>
        <w:pStyle w:val="paragraph"/>
      </w:pPr>
      <w:r w:rsidRPr="00322F3B">
        <w:tab/>
        <w:t>(a)</w:t>
      </w:r>
      <w:r w:rsidRPr="00322F3B">
        <w:tab/>
        <w:t xml:space="preserve">is incurred in, or in relation to, the </w:t>
      </w:r>
      <w:r w:rsidR="009953FD" w:rsidRPr="009953FD">
        <w:rPr>
          <w:position w:val="6"/>
          <w:sz w:val="16"/>
        </w:rPr>
        <w:t>*</w:t>
      </w:r>
      <w:r w:rsidRPr="00322F3B">
        <w:t>making of the film; or</w:t>
      </w:r>
    </w:p>
    <w:p w14:paraId="19B73F9D" w14:textId="77777777" w:rsidR="0037072A" w:rsidRPr="00322F3B" w:rsidRDefault="0037072A" w:rsidP="0037072A">
      <w:pPr>
        <w:pStyle w:val="paragraph"/>
      </w:pPr>
      <w:r w:rsidRPr="00322F3B">
        <w:tab/>
        <w:t>(b)</w:t>
      </w:r>
      <w:r w:rsidRPr="00322F3B">
        <w:tab/>
        <w:t>is reasonably attributable to:</w:t>
      </w:r>
    </w:p>
    <w:p w14:paraId="2610283A" w14:textId="77777777" w:rsidR="0037072A" w:rsidRPr="00322F3B" w:rsidRDefault="0037072A" w:rsidP="0037072A">
      <w:pPr>
        <w:pStyle w:val="paragraphsub"/>
      </w:pPr>
      <w:r w:rsidRPr="00322F3B">
        <w:tab/>
        <w:t>(i)</w:t>
      </w:r>
      <w:r w:rsidRPr="00322F3B">
        <w:tab/>
        <w:t>the use of equipment or other facilities for; or</w:t>
      </w:r>
    </w:p>
    <w:p w14:paraId="54E409C4" w14:textId="77777777" w:rsidR="0037072A" w:rsidRPr="00322F3B" w:rsidRDefault="0037072A" w:rsidP="0037072A">
      <w:pPr>
        <w:pStyle w:val="paragraphsub"/>
      </w:pPr>
      <w:r w:rsidRPr="00322F3B">
        <w:tab/>
        <w:t>(ii)</w:t>
      </w:r>
      <w:r w:rsidRPr="00322F3B">
        <w:tab/>
        <w:t>activities undertaken in;</w:t>
      </w:r>
    </w:p>
    <w:p w14:paraId="4B579618" w14:textId="77777777" w:rsidR="0037072A" w:rsidRPr="00322F3B" w:rsidRDefault="0037072A" w:rsidP="0037072A">
      <w:pPr>
        <w:pStyle w:val="paragraph"/>
      </w:pPr>
      <w:r w:rsidRPr="00322F3B">
        <w:tab/>
      </w:r>
      <w:r w:rsidRPr="00322F3B">
        <w:tab/>
        <w:t>the making of the film.</w:t>
      </w:r>
    </w:p>
    <w:p w14:paraId="7A25F427" w14:textId="6F0A117F" w:rsidR="0037072A" w:rsidRPr="00322F3B" w:rsidRDefault="0037072A" w:rsidP="0037072A">
      <w:pPr>
        <w:pStyle w:val="subsection"/>
      </w:pPr>
      <w:r w:rsidRPr="00322F3B">
        <w:tab/>
        <w:t>(2)</w:t>
      </w:r>
      <w:r w:rsidRPr="00322F3B">
        <w:tab/>
        <w:t xml:space="preserve">The </w:t>
      </w:r>
      <w:r w:rsidRPr="00322F3B">
        <w:rPr>
          <w:b/>
          <w:i/>
        </w:rPr>
        <w:t>making</w:t>
      </w:r>
      <w:r w:rsidRPr="00322F3B">
        <w:t xml:space="preserve"> of a </w:t>
      </w:r>
      <w:r w:rsidR="009953FD" w:rsidRPr="009953FD">
        <w:rPr>
          <w:position w:val="6"/>
          <w:sz w:val="16"/>
        </w:rPr>
        <w:t>*</w:t>
      </w:r>
      <w:r w:rsidRPr="00322F3B">
        <w:t>film means the doing of the things necessary for the production of the first copy of the film.</w:t>
      </w:r>
    </w:p>
    <w:p w14:paraId="1D14696A" w14:textId="00B21B31" w:rsidR="0037072A" w:rsidRPr="00322F3B" w:rsidRDefault="0037072A" w:rsidP="0037072A">
      <w:pPr>
        <w:pStyle w:val="subsection"/>
      </w:pPr>
      <w:r w:rsidRPr="00322F3B">
        <w:tab/>
        <w:t>(3)</w:t>
      </w:r>
      <w:r w:rsidRPr="00322F3B">
        <w:tab/>
        <w:t xml:space="preserve">The </w:t>
      </w:r>
      <w:r w:rsidRPr="00322F3B">
        <w:rPr>
          <w:b/>
          <w:i/>
        </w:rPr>
        <w:t>making</w:t>
      </w:r>
      <w:r w:rsidRPr="00322F3B">
        <w:t xml:space="preserve"> of a </w:t>
      </w:r>
      <w:r w:rsidR="009953FD" w:rsidRPr="009953FD">
        <w:rPr>
          <w:position w:val="6"/>
          <w:sz w:val="16"/>
        </w:rPr>
        <w:t>*</w:t>
      </w:r>
      <w:r w:rsidRPr="00322F3B">
        <w:t>film includes:</w:t>
      </w:r>
    </w:p>
    <w:p w14:paraId="331CDB0E" w14:textId="601D171D" w:rsidR="0037072A" w:rsidRPr="00322F3B" w:rsidRDefault="0037072A" w:rsidP="0037072A">
      <w:pPr>
        <w:pStyle w:val="paragraph"/>
      </w:pPr>
      <w:r w:rsidRPr="00322F3B">
        <w:tab/>
        <w:t>(a)</w:t>
      </w:r>
      <w:r w:rsidRPr="00322F3B">
        <w:tab/>
        <w:t>pre</w:t>
      </w:r>
      <w:r w:rsidR="009953FD">
        <w:noBreakHyphen/>
      </w:r>
      <w:r w:rsidRPr="00322F3B">
        <w:t>production activities in relation to the film; and</w:t>
      </w:r>
    </w:p>
    <w:p w14:paraId="750C6FDD" w14:textId="1844E5CA" w:rsidR="0037072A" w:rsidRPr="00322F3B" w:rsidRDefault="0037072A" w:rsidP="0037072A">
      <w:pPr>
        <w:pStyle w:val="paragraph"/>
      </w:pPr>
      <w:r w:rsidRPr="00322F3B">
        <w:tab/>
        <w:t>(b)</w:t>
      </w:r>
      <w:r w:rsidRPr="00322F3B">
        <w:tab/>
        <w:t>post</w:t>
      </w:r>
      <w:r w:rsidR="009953FD">
        <w:noBreakHyphen/>
      </w:r>
      <w:r w:rsidRPr="00322F3B">
        <w:t>production activities in relation to the film; and</w:t>
      </w:r>
    </w:p>
    <w:p w14:paraId="792C71EF" w14:textId="77777777" w:rsidR="0037072A" w:rsidRPr="00322F3B" w:rsidRDefault="0037072A" w:rsidP="0037072A">
      <w:pPr>
        <w:pStyle w:val="paragraph"/>
      </w:pPr>
      <w:r w:rsidRPr="00322F3B">
        <w:tab/>
        <w:t>(c)</w:t>
      </w:r>
      <w:r w:rsidRPr="00322F3B">
        <w:tab/>
        <w:t>any other activities undertaken to bring the film up to the state where it could reasonably be regarded as ready to be distributed, broadcast or exhibited to the general public.</w:t>
      </w:r>
    </w:p>
    <w:p w14:paraId="391BD962" w14:textId="17D93DB6" w:rsidR="0037072A" w:rsidRPr="00322F3B" w:rsidRDefault="0037072A" w:rsidP="0037072A">
      <w:pPr>
        <w:pStyle w:val="subsection"/>
      </w:pPr>
      <w:r w:rsidRPr="00322F3B">
        <w:tab/>
        <w:t>(4)</w:t>
      </w:r>
      <w:r w:rsidRPr="00322F3B">
        <w:tab/>
        <w:t xml:space="preserve">The </w:t>
      </w:r>
      <w:r w:rsidRPr="00322F3B">
        <w:rPr>
          <w:b/>
          <w:i/>
        </w:rPr>
        <w:t>making</w:t>
      </w:r>
      <w:r w:rsidRPr="00322F3B">
        <w:t xml:space="preserve"> of a </w:t>
      </w:r>
      <w:r w:rsidR="009953FD" w:rsidRPr="009953FD">
        <w:rPr>
          <w:position w:val="6"/>
          <w:sz w:val="16"/>
        </w:rPr>
        <w:t>*</w:t>
      </w:r>
      <w:r w:rsidRPr="00322F3B">
        <w:t>film does not include:</w:t>
      </w:r>
    </w:p>
    <w:p w14:paraId="7C6F4C4E" w14:textId="0A9CE054" w:rsidR="0037072A" w:rsidRPr="00322F3B" w:rsidRDefault="0037072A" w:rsidP="0037072A">
      <w:pPr>
        <w:pStyle w:val="paragraph"/>
      </w:pPr>
      <w:r w:rsidRPr="00322F3B">
        <w:tab/>
        <w:t>(a)</w:t>
      </w:r>
      <w:r w:rsidRPr="00322F3B">
        <w:tab/>
        <w:t xml:space="preserve">developing the proposal for the </w:t>
      </w:r>
      <w:r w:rsidR="009953FD" w:rsidRPr="009953FD">
        <w:rPr>
          <w:position w:val="6"/>
          <w:sz w:val="16"/>
        </w:rPr>
        <w:t>*</w:t>
      </w:r>
      <w:r w:rsidRPr="00322F3B">
        <w:t>making of the film; or</w:t>
      </w:r>
    </w:p>
    <w:p w14:paraId="54CF4605" w14:textId="77777777" w:rsidR="0037072A" w:rsidRPr="00322F3B" w:rsidRDefault="0037072A" w:rsidP="0037072A">
      <w:pPr>
        <w:pStyle w:val="paragraph"/>
      </w:pPr>
      <w:r w:rsidRPr="00322F3B">
        <w:tab/>
        <w:t>(b)</w:t>
      </w:r>
      <w:r w:rsidRPr="00322F3B">
        <w:tab/>
        <w:t>arranging or obtaining finance for the film; or</w:t>
      </w:r>
    </w:p>
    <w:p w14:paraId="2EBE070F" w14:textId="23E1CAA5" w:rsidR="0037072A" w:rsidRPr="00322F3B" w:rsidRDefault="0037072A" w:rsidP="0037072A">
      <w:pPr>
        <w:pStyle w:val="paragraph"/>
      </w:pPr>
      <w:r w:rsidRPr="00322F3B">
        <w:tab/>
        <w:t>(c)</w:t>
      </w:r>
      <w:r w:rsidRPr="00322F3B">
        <w:tab/>
        <w:t xml:space="preserve">distributing the film (other than the activities listed in </w:t>
      </w:r>
      <w:r w:rsidR="00825006" w:rsidRPr="00322F3B">
        <w:t>paragraphs (</w:t>
      </w:r>
      <w:r w:rsidRPr="00322F3B">
        <w:t>a) to (e) of item</w:t>
      </w:r>
      <w:r w:rsidR="00825006" w:rsidRPr="00322F3B">
        <w:t> </w:t>
      </w:r>
      <w:r w:rsidRPr="00322F3B">
        <w:t>7 of the table in sub</w:t>
      </w:r>
      <w:r w:rsidR="009F5D03" w:rsidRPr="00322F3B">
        <w:t>section 3</w:t>
      </w:r>
      <w:r w:rsidRPr="00322F3B">
        <w:t>76</w:t>
      </w:r>
      <w:r w:rsidR="009953FD">
        <w:noBreakHyphen/>
      </w:r>
      <w:r w:rsidRPr="00322F3B">
        <w:t>170(2)); or</w:t>
      </w:r>
    </w:p>
    <w:p w14:paraId="4B218ABD" w14:textId="77777777" w:rsidR="0037072A" w:rsidRPr="00322F3B" w:rsidRDefault="0037072A" w:rsidP="0037072A">
      <w:pPr>
        <w:pStyle w:val="paragraph"/>
      </w:pPr>
      <w:r w:rsidRPr="00322F3B">
        <w:tab/>
        <w:t>(d)</w:t>
      </w:r>
      <w:r w:rsidRPr="00322F3B">
        <w:tab/>
        <w:t>promoting the film.</w:t>
      </w:r>
    </w:p>
    <w:p w14:paraId="60D448A7" w14:textId="7AB027D9" w:rsidR="0037072A" w:rsidRPr="00322F3B" w:rsidRDefault="0037072A" w:rsidP="0037072A">
      <w:pPr>
        <w:pStyle w:val="subsection"/>
      </w:pPr>
      <w:r w:rsidRPr="00322F3B">
        <w:tab/>
        <w:t>(5)</w:t>
      </w:r>
      <w:r w:rsidRPr="00322F3B">
        <w:tab/>
        <w:t xml:space="preserve">Without limiting </w:t>
      </w:r>
      <w:r w:rsidR="00825006" w:rsidRPr="00322F3B">
        <w:t>subsection (</w:t>
      </w:r>
      <w:r w:rsidRPr="00322F3B">
        <w:t xml:space="preserve">1), a company’s </w:t>
      </w:r>
      <w:r w:rsidRPr="00322F3B">
        <w:rPr>
          <w:b/>
          <w:i/>
        </w:rPr>
        <w:t>production expenditure</w:t>
      </w:r>
      <w:r w:rsidRPr="00322F3B">
        <w:t xml:space="preserve"> on a </w:t>
      </w:r>
      <w:r w:rsidR="009953FD" w:rsidRPr="009953FD">
        <w:rPr>
          <w:position w:val="6"/>
          <w:sz w:val="16"/>
        </w:rPr>
        <w:t>*</w:t>
      </w:r>
      <w:r w:rsidRPr="00322F3B">
        <w:t>film:</w:t>
      </w:r>
    </w:p>
    <w:p w14:paraId="4AF42042" w14:textId="34F0CC4B" w:rsidR="0037072A" w:rsidRPr="00322F3B" w:rsidRDefault="0037072A" w:rsidP="0037072A">
      <w:pPr>
        <w:pStyle w:val="paragraph"/>
      </w:pPr>
      <w:r w:rsidRPr="00322F3B">
        <w:lastRenderedPageBreak/>
        <w:tab/>
        <w:t>(a)</w:t>
      </w:r>
      <w:r w:rsidRPr="00322F3B">
        <w:tab/>
        <w:t xml:space="preserve">may be expenditure that is incurred in the income year for which the </w:t>
      </w:r>
      <w:r w:rsidR="009953FD" w:rsidRPr="009953FD">
        <w:rPr>
          <w:position w:val="6"/>
          <w:sz w:val="16"/>
        </w:rPr>
        <w:t>*</w:t>
      </w:r>
      <w:r w:rsidRPr="00322F3B">
        <w:t>tax offset is sought or in an earlier income year; and</w:t>
      </w:r>
    </w:p>
    <w:p w14:paraId="12866BE8" w14:textId="77777777" w:rsidR="0037072A" w:rsidRPr="00322F3B" w:rsidRDefault="0037072A" w:rsidP="0037072A">
      <w:pPr>
        <w:pStyle w:val="paragraph"/>
      </w:pPr>
      <w:r w:rsidRPr="00322F3B">
        <w:tab/>
        <w:t>(b)</w:t>
      </w:r>
      <w:r w:rsidRPr="00322F3B">
        <w:tab/>
        <w:t>may be expenditure of either a capital or a revenue nature; and</w:t>
      </w:r>
    </w:p>
    <w:p w14:paraId="49E65449" w14:textId="77777777" w:rsidR="0037072A" w:rsidRPr="00322F3B" w:rsidRDefault="0037072A" w:rsidP="0037072A">
      <w:pPr>
        <w:pStyle w:val="paragraph"/>
        <w:keepNext/>
        <w:keepLines/>
      </w:pPr>
      <w:r w:rsidRPr="00322F3B">
        <w:tab/>
        <w:t>(c)</w:t>
      </w:r>
      <w:r w:rsidRPr="00322F3B">
        <w:tab/>
        <w:t>may be expenditure that gives rise to a deduction.</w:t>
      </w:r>
    </w:p>
    <w:p w14:paraId="243C466B" w14:textId="1B050545" w:rsidR="0037072A" w:rsidRPr="00322F3B" w:rsidRDefault="00825006" w:rsidP="0037072A">
      <w:pPr>
        <w:pStyle w:val="subsection2"/>
      </w:pPr>
      <w:r w:rsidRPr="00322F3B">
        <w:t>Paragraph (</w:t>
      </w:r>
      <w:r w:rsidR="0037072A" w:rsidRPr="00322F3B">
        <w:t>c) has effect subject to item</w:t>
      </w:r>
      <w:r w:rsidRPr="00322F3B">
        <w:t> </w:t>
      </w:r>
      <w:r w:rsidR="0037072A" w:rsidRPr="00322F3B">
        <w:t xml:space="preserve">10 of the table in </w:t>
      </w:r>
      <w:r w:rsidR="009F5D03" w:rsidRPr="00322F3B">
        <w:t>section 3</w:t>
      </w:r>
      <w:r w:rsidR="0037072A" w:rsidRPr="00322F3B">
        <w:t>76</w:t>
      </w:r>
      <w:r w:rsidR="009953FD">
        <w:noBreakHyphen/>
      </w:r>
      <w:r w:rsidR="0037072A" w:rsidRPr="00322F3B">
        <w:t>135 (which deals with capital allowances).</w:t>
      </w:r>
    </w:p>
    <w:p w14:paraId="37663ECE" w14:textId="77777777" w:rsidR="0037072A" w:rsidRPr="00322F3B" w:rsidRDefault="0037072A" w:rsidP="0037072A">
      <w:pPr>
        <w:pStyle w:val="subsection"/>
      </w:pPr>
      <w:r w:rsidRPr="00322F3B">
        <w:tab/>
        <w:t>(6)</w:t>
      </w:r>
      <w:r w:rsidRPr="00322F3B">
        <w:tab/>
        <w:t>If:</w:t>
      </w:r>
    </w:p>
    <w:p w14:paraId="688426B2" w14:textId="77777777" w:rsidR="0037072A" w:rsidRPr="00322F3B" w:rsidRDefault="0037072A" w:rsidP="0037072A">
      <w:pPr>
        <w:pStyle w:val="paragraph"/>
      </w:pPr>
      <w:r w:rsidRPr="00322F3B">
        <w:tab/>
        <w:t>(a)</w:t>
      </w:r>
      <w:r w:rsidRPr="00322F3B">
        <w:tab/>
        <w:t>a company:</w:t>
      </w:r>
    </w:p>
    <w:p w14:paraId="30CD6DE8" w14:textId="77557584" w:rsidR="0037072A" w:rsidRPr="00322F3B" w:rsidRDefault="0037072A" w:rsidP="0037072A">
      <w:pPr>
        <w:pStyle w:val="paragraphsub"/>
      </w:pPr>
      <w:r w:rsidRPr="00322F3B">
        <w:tab/>
        <w:t>(i)</w:t>
      </w:r>
      <w:r w:rsidRPr="00322F3B">
        <w:tab/>
      </w:r>
      <w:r w:rsidR="009953FD" w:rsidRPr="009953FD">
        <w:rPr>
          <w:position w:val="6"/>
          <w:sz w:val="16"/>
        </w:rPr>
        <w:t>*</w:t>
      </w:r>
      <w:r w:rsidRPr="00322F3B">
        <w:t xml:space="preserve">holds a </w:t>
      </w:r>
      <w:r w:rsidR="009953FD" w:rsidRPr="009953FD">
        <w:rPr>
          <w:position w:val="6"/>
          <w:sz w:val="16"/>
        </w:rPr>
        <w:t>*</w:t>
      </w:r>
      <w:r w:rsidRPr="00322F3B">
        <w:t>depreciating asset; and</w:t>
      </w:r>
    </w:p>
    <w:p w14:paraId="53FE1EB1" w14:textId="14D30538" w:rsidR="0037072A" w:rsidRPr="00322F3B" w:rsidRDefault="0037072A" w:rsidP="0037072A">
      <w:pPr>
        <w:pStyle w:val="paragraphsub"/>
      </w:pPr>
      <w:r w:rsidRPr="00322F3B">
        <w:tab/>
        <w:t>(ii)</w:t>
      </w:r>
      <w:r w:rsidRPr="00322F3B">
        <w:tab/>
        <w:t xml:space="preserve">uses the asset, while held, in the </w:t>
      </w:r>
      <w:r w:rsidR="009953FD" w:rsidRPr="009953FD">
        <w:rPr>
          <w:position w:val="6"/>
          <w:sz w:val="16"/>
        </w:rPr>
        <w:t>*</w:t>
      </w:r>
      <w:r w:rsidRPr="00322F3B">
        <w:t xml:space="preserve">making of a </w:t>
      </w:r>
      <w:r w:rsidR="009953FD" w:rsidRPr="009953FD">
        <w:rPr>
          <w:position w:val="6"/>
          <w:sz w:val="16"/>
        </w:rPr>
        <w:t>*</w:t>
      </w:r>
      <w:r w:rsidRPr="00322F3B">
        <w:t>film; and</w:t>
      </w:r>
    </w:p>
    <w:p w14:paraId="56EC5C18" w14:textId="77777777" w:rsidR="0037072A" w:rsidRPr="00322F3B" w:rsidRDefault="0037072A" w:rsidP="0037072A">
      <w:pPr>
        <w:pStyle w:val="paragraph"/>
      </w:pPr>
      <w:r w:rsidRPr="00322F3B">
        <w:tab/>
        <w:t>(b)</w:t>
      </w:r>
      <w:r w:rsidRPr="00322F3B">
        <w:tab/>
        <w:t>deductions in relation to the asset are available under Division</w:t>
      </w:r>
      <w:r w:rsidR="00825006" w:rsidRPr="00322F3B">
        <w:t> </w:t>
      </w:r>
      <w:r w:rsidRPr="00322F3B">
        <w:t>40 (which deals with capital allowances);</w:t>
      </w:r>
    </w:p>
    <w:p w14:paraId="4495DEDC" w14:textId="77777777" w:rsidR="0037072A" w:rsidRPr="00322F3B" w:rsidRDefault="0037072A" w:rsidP="0037072A">
      <w:pPr>
        <w:pStyle w:val="subsection2"/>
      </w:pPr>
      <w:r w:rsidRPr="00322F3B">
        <w:t xml:space="preserve">the </w:t>
      </w:r>
      <w:r w:rsidRPr="00322F3B">
        <w:rPr>
          <w:b/>
          <w:i/>
        </w:rPr>
        <w:t>production expenditure</w:t>
      </w:r>
      <w:r w:rsidRPr="00322F3B">
        <w:t xml:space="preserve"> of the company on the film includes an amount equal to the decline in the value of the asset to the extent to which that decline is reasonably attributable to the use of the asset in the making of the film (the </w:t>
      </w:r>
      <w:r w:rsidRPr="00322F3B">
        <w:rPr>
          <w:b/>
          <w:i/>
        </w:rPr>
        <w:t>film proportion</w:t>
      </w:r>
      <w:r w:rsidRPr="00322F3B">
        <w:t>). The decline in value of the asset is to be worked out using Division</w:t>
      </w:r>
      <w:r w:rsidR="00825006" w:rsidRPr="00322F3B">
        <w:t> </w:t>
      </w:r>
      <w:r w:rsidRPr="00322F3B">
        <w:t>40.</w:t>
      </w:r>
    </w:p>
    <w:p w14:paraId="4493651B" w14:textId="0544EDAC" w:rsidR="0037072A" w:rsidRPr="00322F3B" w:rsidRDefault="0037072A" w:rsidP="0037072A">
      <w:pPr>
        <w:pStyle w:val="notetext"/>
      </w:pPr>
      <w:r w:rsidRPr="00322F3B">
        <w:t>Note:</w:t>
      </w:r>
      <w:r w:rsidRPr="00322F3B">
        <w:tab/>
        <w:t>Under item</w:t>
      </w:r>
      <w:r w:rsidR="00825006" w:rsidRPr="00322F3B">
        <w:t> </w:t>
      </w:r>
      <w:r w:rsidRPr="00322F3B">
        <w:t xml:space="preserve">10 of the table in </w:t>
      </w:r>
      <w:r w:rsidR="009F5D03" w:rsidRPr="00322F3B">
        <w:t>section 3</w:t>
      </w:r>
      <w:r w:rsidRPr="00322F3B">
        <w:t>76</w:t>
      </w:r>
      <w:r w:rsidR="009953FD">
        <w:noBreakHyphen/>
      </w:r>
      <w:r w:rsidRPr="00322F3B">
        <w:t>135, expenditure that sets or increases the cost of the asset does not count as production expenditure.</w:t>
      </w:r>
    </w:p>
    <w:p w14:paraId="659A85B6" w14:textId="34F7D417" w:rsidR="0037072A" w:rsidRPr="00322F3B" w:rsidRDefault="0037072A" w:rsidP="0037072A">
      <w:pPr>
        <w:pStyle w:val="subsection"/>
      </w:pPr>
      <w:r w:rsidRPr="00322F3B">
        <w:tab/>
        <w:t>(7)</w:t>
      </w:r>
      <w:r w:rsidRPr="00322F3B">
        <w:tab/>
        <w:t xml:space="preserve">If a </w:t>
      </w:r>
      <w:r w:rsidR="009953FD" w:rsidRPr="009953FD">
        <w:rPr>
          <w:position w:val="6"/>
          <w:sz w:val="16"/>
        </w:rPr>
        <w:t>*</w:t>
      </w:r>
      <w:r w:rsidRPr="00322F3B">
        <w:t>balancing adjustment event occurs for the asset</w:t>
      </w:r>
      <w:r w:rsidRPr="00322F3B">
        <w:rPr>
          <w:i/>
        </w:rPr>
        <w:t xml:space="preserve"> </w:t>
      </w:r>
      <w:r w:rsidRPr="00322F3B">
        <w:t xml:space="preserve">before the film is </w:t>
      </w:r>
      <w:r w:rsidR="009953FD" w:rsidRPr="009953FD">
        <w:rPr>
          <w:position w:val="6"/>
          <w:sz w:val="16"/>
        </w:rPr>
        <w:t>*</w:t>
      </w:r>
      <w:r w:rsidRPr="00322F3B">
        <w:t>completed:</w:t>
      </w:r>
    </w:p>
    <w:p w14:paraId="74088D34" w14:textId="5B0FD6EB" w:rsidR="0037072A" w:rsidRPr="00322F3B" w:rsidRDefault="0037072A" w:rsidP="0037072A">
      <w:pPr>
        <w:pStyle w:val="paragraph"/>
      </w:pPr>
      <w:r w:rsidRPr="00322F3B">
        <w:tab/>
        <w:t>(a)</w:t>
      </w:r>
      <w:r w:rsidRPr="00322F3B">
        <w:tab/>
        <w:t xml:space="preserve">if the asset’s </w:t>
      </w:r>
      <w:r w:rsidR="009953FD" w:rsidRPr="009953FD">
        <w:rPr>
          <w:position w:val="6"/>
          <w:sz w:val="16"/>
        </w:rPr>
        <w:t>*</w:t>
      </w:r>
      <w:r w:rsidRPr="00322F3B">
        <w:t xml:space="preserve">termination value is more than its </w:t>
      </w:r>
      <w:r w:rsidR="009953FD" w:rsidRPr="009953FD">
        <w:rPr>
          <w:position w:val="6"/>
          <w:sz w:val="16"/>
        </w:rPr>
        <w:t>*</w:t>
      </w:r>
      <w:r w:rsidRPr="00322F3B">
        <w:t xml:space="preserve">adjustable value just before the event occurred—the </w:t>
      </w:r>
      <w:r w:rsidRPr="00322F3B">
        <w:rPr>
          <w:b/>
          <w:i/>
        </w:rPr>
        <w:t>production expenditure</w:t>
      </w:r>
      <w:r w:rsidRPr="00322F3B">
        <w:t xml:space="preserve"> of the company on the film is reduced by the film proportion of the difference; or</w:t>
      </w:r>
    </w:p>
    <w:p w14:paraId="071DE7EC" w14:textId="77777777" w:rsidR="0037072A" w:rsidRPr="00322F3B" w:rsidRDefault="0037072A" w:rsidP="0037072A">
      <w:pPr>
        <w:pStyle w:val="paragraph"/>
      </w:pPr>
      <w:r w:rsidRPr="00322F3B">
        <w:tab/>
        <w:t>(b)</w:t>
      </w:r>
      <w:r w:rsidRPr="00322F3B">
        <w:tab/>
        <w:t xml:space="preserve">if the asset’s termination value is less than its adjustable value just before the event occurred—the </w:t>
      </w:r>
      <w:r w:rsidRPr="00322F3B">
        <w:rPr>
          <w:b/>
          <w:i/>
        </w:rPr>
        <w:t>production expenditure</w:t>
      </w:r>
      <w:r w:rsidRPr="00322F3B">
        <w:t xml:space="preserve"> of the company on the film includes the film proportion of the difference.</w:t>
      </w:r>
    </w:p>
    <w:p w14:paraId="21570F18" w14:textId="05D44914" w:rsidR="0037072A" w:rsidRPr="00322F3B" w:rsidRDefault="0037072A" w:rsidP="007F401A">
      <w:pPr>
        <w:pStyle w:val="ActHead5"/>
      </w:pPr>
      <w:bookmarkStart w:id="401" w:name="_Toc201755870"/>
      <w:r w:rsidRPr="00322F3B">
        <w:rPr>
          <w:rStyle w:val="CharSectno"/>
        </w:rPr>
        <w:lastRenderedPageBreak/>
        <w:t>376</w:t>
      </w:r>
      <w:r w:rsidR="009953FD">
        <w:rPr>
          <w:rStyle w:val="CharSectno"/>
        </w:rPr>
        <w:noBreakHyphen/>
      </w:r>
      <w:r w:rsidRPr="00322F3B">
        <w:rPr>
          <w:rStyle w:val="CharSectno"/>
        </w:rPr>
        <w:t>130</w:t>
      </w:r>
      <w:r w:rsidRPr="00322F3B">
        <w:t xml:space="preserve">  Production expenditure—special qualifying Australian production expenditure</w:t>
      </w:r>
      <w:bookmarkEnd w:id="401"/>
    </w:p>
    <w:p w14:paraId="23EAD4B3" w14:textId="47A5A296" w:rsidR="0037072A" w:rsidRPr="00322F3B" w:rsidRDefault="0037072A" w:rsidP="007F401A">
      <w:pPr>
        <w:pStyle w:val="subsection"/>
        <w:keepNext/>
        <w:keepLines/>
      </w:pPr>
      <w:r w:rsidRPr="00322F3B">
        <w:tab/>
      </w:r>
      <w:r w:rsidRPr="00322F3B">
        <w:tab/>
        <w:t xml:space="preserve">Expenditure of a company is also </w:t>
      </w:r>
      <w:r w:rsidRPr="00322F3B">
        <w:rPr>
          <w:b/>
          <w:i/>
        </w:rPr>
        <w:t>production expenditure</w:t>
      </w:r>
      <w:r w:rsidRPr="00322F3B">
        <w:t xml:space="preserve"> of the company on a </w:t>
      </w:r>
      <w:r w:rsidR="009953FD" w:rsidRPr="009953FD">
        <w:rPr>
          <w:position w:val="6"/>
          <w:sz w:val="16"/>
        </w:rPr>
        <w:t>*</w:t>
      </w:r>
      <w:r w:rsidRPr="00322F3B">
        <w:t xml:space="preserve">film if it is </w:t>
      </w:r>
      <w:r w:rsidR="009953FD" w:rsidRPr="009953FD">
        <w:rPr>
          <w:position w:val="6"/>
          <w:sz w:val="16"/>
        </w:rPr>
        <w:t>*</w:t>
      </w:r>
      <w:r w:rsidRPr="00322F3B">
        <w:t xml:space="preserve">qualifying Australian production expenditure of the company on the film under </w:t>
      </w:r>
      <w:r w:rsidR="009F5D03" w:rsidRPr="00322F3B">
        <w:t>section 3</w:t>
      </w:r>
      <w:r w:rsidRPr="00322F3B">
        <w:t>76</w:t>
      </w:r>
      <w:r w:rsidR="009953FD">
        <w:noBreakHyphen/>
      </w:r>
      <w:r w:rsidRPr="00322F3B">
        <w:t>150 or 376</w:t>
      </w:r>
      <w:r w:rsidR="009953FD">
        <w:noBreakHyphen/>
      </w:r>
      <w:r w:rsidRPr="00322F3B">
        <w:t>165.</w:t>
      </w:r>
    </w:p>
    <w:p w14:paraId="02EEADB9" w14:textId="15B925CA" w:rsidR="0037072A" w:rsidRPr="00322F3B" w:rsidRDefault="0037072A" w:rsidP="0037072A">
      <w:pPr>
        <w:pStyle w:val="notetext"/>
        <w:keepNext/>
        <w:keepLines/>
      </w:pPr>
      <w:r w:rsidRPr="00322F3B">
        <w:t>Note:</w:t>
      </w:r>
      <w:r w:rsidRPr="00322F3B">
        <w:tab/>
        <w:t>This means that the special qualifying Australian production expenditure in sections</w:t>
      </w:r>
      <w:r w:rsidR="00825006" w:rsidRPr="00322F3B">
        <w:t> </w:t>
      </w:r>
      <w:r w:rsidRPr="00322F3B">
        <w:t>376</w:t>
      </w:r>
      <w:r w:rsidR="009953FD">
        <w:noBreakHyphen/>
      </w:r>
      <w:r w:rsidRPr="00322F3B">
        <w:t>150 and 376</w:t>
      </w:r>
      <w:r w:rsidR="009953FD">
        <w:noBreakHyphen/>
      </w:r>
      <w:r w:rsidRPr="00322F3B">
        <w:t>165 is taken into account both in working out the total amount of the company’s qualifying Australian production expenditure and in working out the total amount of all the company’s production expenditure on the film.</w:t>
      </w:r>
    </w:p>
    <w:p w14:paraId="198B4BC1" w14:textId="35DB5C7D" w:rsidR="0037072A" w:rsidRPr="00322F3B" w:rsidRDefault="0037072A" w:rsidP="0037072A">
      <w:pPr>
        <w:pStyle w:val="ActHead5"/>
      </w:pPr>
      <w:bookmarkStart w:id="402" w:name="_Toc201755871"/>
      <w:r w:rsidRPr="00322F3B">
        <w:rPr>
          <w:rStyle w:val="CharSectno"/>
        </w:rPr>
        <w:t>376</w:t>
      </w:r>
      <w:r w:rsidR="009953FD">
        <w:rPr>
          <w:rStyle w:val="CharSectno"/>
        </w:rPr>
        <w:noBreakHyphen/>
      </w:r>
      <w:r w:rsidRPr="00322F3B">
        <w:rPr>
          <w:rStyle w:val="CharSectno"/>
        </w:rPr>
        <w:t>135</w:t>
      </w:r>
      <w:r w:rsidRPr="00322F3B">
        <w:t xml:space="preserve">  Production expenditure—specific exclusions</w:t>
      </w:r>
      <w:bookmarkEnd w:id="402"/>
    </w:p>
    <w:p w14:paraId="0FE5F1C7" w14:textId="1CA2E957" w:rsidR="0037072A" w:rsidRPr="00322F3B" w:rsidRDefault="0037072A" w:rsidP="0037072A">
      <w:pPr>
        <w:pStyle w:val="subsection"/>
      </w:pPr>
      <w:r w:rsidRPr="00322F3B">
        <w:tab/>
      </w:r>
      <w:r w:rsidRPr="00322F3B">
        <w:tab/>
        <w:t>Despite sections</w:t>
      </w:r>
      <w:r w:rsidR="00825006" w:rsidRPr="00322F3B">
        <w:t> </w:t>
      </w:r>
      <w:r w:rsidRPr="00322F3B">
        <w:t>376</w:t>
      </w:r>
      <w:r w:rsidR="009953FD">
        <w:noBreakHyphen/>
      </w:r>
      <w:r w:rsidRPr="00322F3B">
        <w:t>125 and 376</w:t>
      </w:r>
      <w:r w:rsidR="009953FD">
        <w:noBreakHyphen/>
      </w:r>
      <w:r w:rsidRPr="00322F3B">
        <w:t xml:space="preserve">130, the following expenditure of a company is not </w:t>
      </w:r>
      <w:r w:rsidRPr="00322F3B">
        <w:rPr>
          <w:b/>
          <w:i/>
        </w:rPr>
        <w:t>production expenditure</w:t>
      </w:r>
      <w:r w:rsidRPr="00322F3B">
        <w:t xml:space="preserve"> of the company on a </w:t>
      </w:r>
      <w:r w:rsidR="009953FD" w:rsidRPr="009953FD">
        <w:rPr>
          <w:position w:val="6"/>
          <w:sz w:val="16"/>
        </w:rPr>
        <w:t>*</w:t>
      </w:r>
      <w:r w:rsidRPr="00322F3B">
        <w:t>film, except to the extent, if any, as mentioned in column 3 of the table:</w:t>
      </w:r>
    </w:p>
    <w:p w14:paraId="03790E6D" w14:textId="77777777" w:rsidR="0037072A" w:rsidRPr="00322F3B" w:rsidRDefault="0037072A" w:rsidP="0037072A">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3115"/>
        <w:gridCol w:w="3116"/>
      </w:tblGrid>
      <w:tr w:rsidR="0037072A" w:rsidRPr="00322F3B" w14:paraId="50C6BCE4" w14:textId="77777777" w:rsidTr="00F301A2">
        <w:trPr>
          <w:cantSplit/>
          <w:tblHeader/>
        </w:trPr>
        <w:tc>
          <w:tcPr>
            <w:tcW w:w="6945" w:type="dxa"/>
            <w:gridSpan w:val="3"/>
            <w:tcBorders>
              <w:top w:val="single" w:sz="12" w:space="0" w:color="auto"/>
              <w:left w:val="nil"/>
              <w:bottom w:val="nil"/>
              <w:right w:val="nil"/>
            </w:tcBorders>
          </w:tcPr>
          <w:p w14:paraId="562B28BD" w14:textId="77777777" w:rsidR="0037072A" w:rsidRPr="00322F3B" w:rsidRDefault="0037072A" w:rsidP="00F301A2">
            <w:pPr>
              <w:pStyle w:val="Tabletext"/>
              <w:keepNext/>
              <w:rPr>
                <w:b/>
              </w:rPr>
            </w:pPr>
            <w:r w:rsidRPr="00322F3B">
              <w:rPr>
                <w:b/>
              </w:rPr>
              <w:t>Expenditure that does not count as production expenditure on a film</w:t>
            </w:r>
          </w:p>
        </w:tc>
      </w:tr>
      <w:tr w:rsidR="0037072A" w:rsidRPr="00322F3B" w14:paraId="3B8E4466" w14:textId="77777777" w:rsidTr="00F301A2">
        <w:trPr>
          <w:cantSplit/>
          <w:tblHeader/>
        </w:trPr>
        <w:tc>
          <w:tcPr>
            <w:tcW w:w="714" w:type="dxa"/>
            <w:tcBorders>
              <w:top w:val="single" w:sz="6" w:space="0" w:color="auto"/>
              <w:left w:val="nil"/>
              <w:bottom w:val="single" w:sz="12" w:space="0" w:color="auto"/>
              <w:right w:val="nil"/>
            </w:tcBorders>
          </w:tcPr>
          <w:p w14:paraId="734955AF" w14:textId="77777777" w:rsidR="0037072A" w:rsidRPr="00322F3B" w:rsidRDefault="0037072A" w:rsidP="00F301A2">
            <w:pPr>
              <w:pStyle w:val="Tabletext"/>
              <w:keepNext/>
              <w:rPr>
                <w:b/>
              </w:rPr>
            </w:pPr>
            <w:r w:rsidRPr="00322F3B">
              <w:rPr>
                <w:b/>
              </w:rPr>
              <w:t>Item</w:t>
            </w:r>
          </w:p>
        </w:tc>
        <w:tc>
          <w:tcPr>
            <w:tcW w:w="3115" w:type="dxa"/>
            <w:tcBorders>
              <w:top w:val="single" w:sz="6" w:space="0" w:color="auto"/>
              <w:left w:val="nil"/>
              <w:bottom w:val="single" w:sz="12" w:space="0" w:color="auto"/>
              <w:right w:val="nil"/>
            </w:tcBorders>
          </w:tcPr>
          <w:p w14:paraId="5F691920" w14:textId="77777777" w:rsidR="0037072A" w:rsidRPr="00322F3B" w:rsidRDefault="0037072A" w:rsidP="00F301A2">
            <w:pPr>
              <w:pStyle w:val="Tabletext"/>
              <w:keepNext/>
              <w:rPr>
                <w:b/>
              </w:rPr>
            </w:pPr>
            <w:r w:rsidRPr="00322F3B">
              <w:rPr>
                <w:b/>
              </w:rPr>
              <w:t>This kind of expenditure by the company is not production expenditure ...</w:t>
            </w:r>
          </w:p>
        </w:tc>
        <w:tc>
          <w:tcPr>
            <w:tcW w:w="3116" w:type="dxa"/>
            <w:tcBorders>
              <w:top w:val="single" w:sz="6" w:space="0" w:color="auto"/>
              <w:left w:val="nil"/>
              <w:bottom w:val="single" w:sz="12" w:space="0" w:color="auto"/>
              <w:right w:val="nil"/>
            </w:tcBorders>
          </w:tcPr>
          <w:p w14:paraId="5DF5D8E2" w14:textId="77777777" w:rsidR="0037072A" w:rsidRPr="00322F3B" w:rsidRDefault="0037072A" w:rsidP="00F301A2">
            <w:pPr>
              <w:pStyle w:val="Tabletext"/>
              <w:keepNext/>
              <w:rPr>
                <w:b/>
              </w:rPr>
            </w:pPr>
            <w:r w:rsidRPr="00322F3B">
              <w:rPr>
                <w:b/>
              </w:rPr>
              <w:t>except to the extent to which the expenditure is ...</w:t>
            </w:r>
          </w:p>
        </w:tc>
      </w:tr>
      <w:tr w:rsidR="0037072A" w:rsidRPr="00322F3B" w14:paraId="670EAC93" w14:textId="77777777" w:rsidTr="00F301A2">
        <w:trPr>
          <w:cantSplit/>
        </w:trPr>
        <w:tc>
          <w:tcPr>
            <w:tcW w:w="714" w:type="dxa"/>
            <w:tcBorders>
              <w:top w:val="single" w:sz="12" w:space="0" w:color="auto"/>
              <w:left w:val="nil"/>
              <w:bottom w:val="single" w:sz="2" w:space="0" w:color="auto"/>
              <w:right w:val="nil"/>
            </w:tcBorders>
            <w:shd w:val="clear" w:color="auto" w:fill="auto"/>
          </w:tcPr>
          <w:p w14:paraId="5BE2BEEA" w14:textId="77777777" w:rsidR="0037072A" w:rsidRPr="00322F3B" w:rsidRDefault="0037072A" w:rsidP="00F301A2">
            <w:pPr>
              <w:pStyle w:val="Tabletext"/>
            </w:pPr>
            <w:r w:rsidRPr="00322F3B">
              <w:t>1</w:t>
            </w:r>
          </w:p>
        </w:tc>
        <w:tc>
          <w:tcPr>
            <w:tcW w:w="3115" w:type="dxa"/>
            <w:tcBorders>
              <w:top w:val="single" w:sz="12" w:space="0" w:color="auto"/>
              <w:left w:val="nil"/>
              <w:bottom w:val="single" w:sz="2" w:space="0" w:color="auto"/>
              <w:right w:val="nil"/>
            </w:tcBorders>
            <w:shd w:val="clear" w:color="auto" w:fill="auto"/>
          </w:tcPr>
          <w:p w14:paraId="24C30A40" w14:textId="77777777" w:rsidR="0037072A" w:rsidRPr="00322F3B" w:rsidRDefault="0037072A" w:rsidP="00F301A2">
            <w:pPr>
              <w:pStyle w:val="Tabletext"/>
            </w:pPr>
            <w:r w:rsidRPr="00322F3B">
              <w:rPr>
                <w:i/>
              </w:rPr>
              <w:t>Financing expenditure</w:t>
            </w:r>
          </w:p>
          <w:p w14:paraId="696CFAA9" w14:textId="5E2EF3C2" w:rsidR="0037072A" w:rsidRPr="00322F3B" w:rsidRDefault="0037072A" w:rsidP="00F301A2">
            <w:pPr>
              <w:pStyle w:val="Tabletext"/>
            </w:pPr>
            <w:r w:rsidRPr="00322F3B">
              <w:t xml:space="preserve">expenditure incurred by way of, or in relation to, the financing of the </w:t>
            </w:r>
            <w:r w:rsidR="009953FD" w:rsidRPr="009953FD">
              <w:rPr>
                <w:position w:val="6"/>
                <w:sz w:val="16"/>
              </w:rPr>
              <w:t>*</w:t>
            </w:r>
            <w:r w:rsidRPr="00322F3B">
              <w:t>film (including returns payable on amounts invested in the film and expenditure in relation to raising and servicing finance for the film)</w:t>
            </w:r>
          </w:p>
        </w:tc>
        <w:tc>
          <w:tcPr>
            <w:tcW w:w="3116" w:type="dxa"/>
            <w:tcBorders>
              <w:top w:val="single" w:sz="12" w:space="0" w:color="auto"/>
              <w:left w:val="nil"/>
              <w:bottom w:val="single" w:sz="2" w:space="0" w:color="auto"/>
              <w:right w:val="nil"/>
            </w:tcBorders>
            <w:shd w:val="clear" w:color="auto" w:fill="auto"/>
          </w:tcPr>
          <w:p w14:paraId="14D91531" w14:textId="1BCA9A29"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6 of the table in sub</w:t>
            </w:r>
            <w:r w:rsidR="009F5D03" w:rsidRPr="00322F3B">
              <w:t>section 3</w:t>
            </w:r>
            <w:r w:rsidR="0037072A" w:rsidRPr="00322F3B">
              <w:t>76</w:t>
            </w:r>
            <w:r>
              <w:noBreakHyphen/>
            </w:r>
            <w:r w:rsidR="0037072A" w:rsidRPr="00322F3B">
              <w:t xml:space="preserve">150(1) and </w:t>
            </w:r>
            <w:r w:rsidR="00825006" w:rsidRPr="00322F3B">
              <w:t>paragraph (</w:t>
            </w:r>
            <w:r w:rsidR="0037072A" w:rsidRPr="00322F3B">
              <w:t>a) of item</w:t>
            </w:r>
            <w:r w:rsidR="00825006" w:rsidRPr="00322F3B">
              <w:t> </w:t>
            </w:r>
            <w:r w:rsidR="0037072A" w:rsidRPr="00322F3B">
              <w:t>5 of the table in sub</w:t>
            </w:r>
            <w:r w:rsidR="009F5D03" w:rsidRPr="00322F3B">
              <w:t>section 3</w:t>
            </w:r>
            <w:r w:rsidR="0037072A" w:rsidRPr="00322F3B">
              <w:t>76</w:t>
            </w:r>
            <w:r>
              <w:noBreakHyphen/>
            </w:r>
            <w:r w:rsidR="0037072A" w:rsidRPr="00322F3B">
              <w:t>170(2)</w:t>
            </w:r>
          </w:p>
        </w:tc>
      </w:tr>
      <w:tr w:rsidR="0037072A" w:rsidRPr="00322F3B" w14:paraId="4D50A25C" w14:textId="77777777" w:rsidTr="00A36C83">
        <w:trPr>
          <w:cantSplit/>
        </w:trPr>
        <w:tc>
          <w:tcPr>
            <w:tcW w:w="714" w:type="dxa"/>
            <w:tcBorders>
              <w:top w:val="single" w:sz="2" w:space="0" w:color="auto"/>
              <w:left w:val="nil"/>
              <w:bottom w:val="single" w:sz="2" w:space="0" w:color="auto"/>
              <w:right w:val="nil"/>
            </w:tcBorders>
            <w:shd w:val="clear" w:color="auto" w:fill="auto"/>
          </w:tcPr>
          <w:p w14:paraId="38FF70F3" w14:textId="77777777" w:rsidR="0037072A" w:rsidRPr="00322F3B" w:rsidRDefault="0037072A" w:rsidP="00F301A2">
            <w:pPr>
              <w:pStyle w:val="Tabletext"/>
            </w:pPr>
            <w:r w:rsidRPr="00322F3B">
              <w:t>2</w:t>
            </w:r>
          </w:p>
        </w:tc>
        <w:tc>
          <w:tcPr>
            <w:tcW w:w="3115" w:type="dxa"/>
            <w:tcBorders>
              <w:top w:val="single" w:sz="2" w:space="0" w:color="auto"/>
              <w:left w:val="nil"/>
              <w:bottom w:val="single" w:sz="2" w:space="0" w:color="auto"/>
              <w:right w:val="nil"/>
            </w:tcBorders>
            <w:shd w:val="clear" w:color="auto" w:fill="auto"/>
          </w:tcPr>
          <w:p w14:paraId="3A9CE32F" w14:textId="77777777" w:rsidR="0037072A" w:rsidRPr="00322F3B" w:rsidRDefault="0037072A" w:rsidP="00F301A2">
            <w:pPr>
              <w:pStyle w:val="Tabletext"/>
            </w:pPr>
            <w:r w:rsidRPr="00322F3B">
              <w:rPr>
                <w:i/>
              </w:rPr>
              <w:t>Development expenditure</w:t>
            </w:r>
          </w:p>
          <w:p w14:paraId="2FC451CD" w14:textId="51C8DE97" w:rsidR="0037072A" w:rsidRPr="00322F3B" w:rsidRDefault="009953FD" w:rsidP="00F301A2">
            <w:pPr>
              <w:pStyle w:val="Tabletext"/>
            </w:pPr>
            <w:r w:rsidRPr="009953FD">
              <w:rPr>
                <w:position w:val="6"/>
                <w:sz w:val="16"/>
              </w:rPr>
              <w:t>*</w:t>
            </w:r>
            <w:r w:rsidR="0037072A" w:rsidRPr="00322F3B">
              <w:t xml:space="preserve">development expenditure on the </w:t>
            </w:r>
            <w:r w:rsidRPr="009953FD">
              <w:rPr>
                <w:position w:val="6"/>
                <w:sz w:val="16"/>
              </w:rPr>
              <w:t>*</w:t>
            </w:r>
            <w:r w:rsidR="0037072A" w:rsidRPr="00322F3B">
              <w:t>film</w:t>
            </w:r>
          </w:p>
        </w:tc>
        <w:tc>
          <w:tcPr>
            <w:tcW w:w="3116" w:type="dxa"/>
            <w:tcBorders>
              <w:top w:val="single" w:sz="2" w:space="0" w:color="auto"/>
              <w:left w:val="nil"/>
              <w:bottom w:val="single" w:sz="2" w:space="0" w:color="auto"/>
              <w:right w:val="nil"/>
            </w:tcBorders>
            <w:shd w:val="clear" w:color="auto" w:fill="auto"/>
          </w:tcPr>
          <w:p w14:paraId="1982E324" w14:textId="5F4783E5"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1 of the table in sub</w:t>
            </w:r>
            <w:r w:rsidR="009F5D03" w:rsidRPr="00322F3B">
              <w:t>section 3</w:t>
            </w:r>
            <w:r w:rsidR="0037072A" w:rsidRPr="00322F3B">
              <w:t>76</w:t>
            </w:r>
            <w:r>
              <w:noBreakHyphen/>
            </w:r>
            <w:r w:rsidR="0037072A" w:rsidRPr="00322F3B">
              <w:t>150(1)</w:t>
            </w:r>
          </w:p>
        </w:tc>
      </w:tr>
      <w:tr w:rsidR="0037072A" w:rsidRPr="00322F3B" w14:paraId="3724BD22" w14:textId="77777777" w:rsidTr="00A36C83">
        <w:trPr>
          <w:cantSplit/>
        </w:trPr>
        <w:tc>
          <w:tcPr>
            <w:tcW w:w="714" w:type="dxa"/>
            <w:tcBorders>
              <w:top w:val="single" w:sz="2" w:space="0" w:color="auto"/>
              <w:left w:val="nil"/>
              <w:bottom w:val="single" w:sz="4" w:space="0" w:color="auto"/>
              <w:right w:val="nil"/>
            </w:tcBorders>
            <w:shd w:val="clear" w:color="auto" w:fill="auto"/>
          </w:tcPr>
          <w:p w14:paraId="29718BCC" w14:textId="77777777" w:rsidR="0037072A" w:rsidRPr="00322F3B" w:rsidRDefault="0037072A" w:rsidP="00F301A2">
            <w:pPr>
              <w:pStyle w:val="Tabletext"/>
            </w:pPr>
            <w:r w:rsidRPr="00322F3B">
              <w:lastRenderedPageBreak/>
              <w:t>3</w:t>
            </w:r>
          </w:p>
        </w:tc>
        <w:tc>
          <w:tcPr>
            <w:tcW w:w="3115" w:type="dxa"/>
            <w:tcBorders>
              <w:top w:val="single" w:sz="2" w:space="0" w:color="auto"/>
              <w:left w:val="nil"/>
              <w:bottom w:val="single" w:sz="4" w:space="0" w:color="auto"/>
              <w:right w:val="nil"/>
            </w:tcBorders>
            <w:shd w:val="clear" w:color="auto" w:fill="auto"/>
          </w:tcPr>
          <w:p w14:paraId="040CEBED" w14:textId="77777777" w:rsidR="0037072A" w:rsidRPr="00322F3B" w:rsidRDefault="0037072A" w:rsidP="00F301A2">
            <w:pPr>
              <w:pStyle w:val="Tabletext"/>
            </w:pPr>
            <w:r w:rsidRPr="00322F3B">
              <w:rPr>
                <w:i/>
              </w:rPr>
              <w:t>Copyright acquisition expenditure</w:t>
            </w:r>
          </w:p>
          <w:p w14:paraId="7EC39C44" w14:textId="56ED765B" w:rsidR="0037072A" w:rsidRPr="00322F3B" w:rsidRDefault="0037072A" w:rsidP="00F301A2">
            <w:pPr>
              <w:pStyle w:val="Tabletext"/>
            </w:pPr>
            <w:r w:rsidRPr="00322F3B">
              <w:t>expenditure incurred in acquiring copyright, or a licence in relation to copyright, in a pre</w:t>
            </w:r>
            <w:r w:rsidR="009953FD">
              <w:noBreakHyphen/>
            </w:r>
            <w:r w:rsidRPr="00322F3B">
              <w:t xml:space="preserve">existing work for use in the </w:t>
            </w:r>
            <w:r w:rsidR="009953FD" w:rsidRPr="009953FD">
              <w:rPr>
                <w:position w:val="6"/>
                <w:sz w:val="16"/>
              </w:rPr>
              <w:t>*</w:t>
            </w:r>
            <w:r w:rsidRPr="00322F3B">
              <w:t>film</w:t>
            </w:r>
          </w:p>
        </w:tc>
        <w:tc>
          <w:tcPr>
            <w:tcW w:w="3116" w:type="dxa"/>
            <w:tcBorders>
              <w:top w:val="single" w:sz="2" w:space="0" w:color="auto"/>
              <w:left w:val="nil"/>
              <w:bottom w:val="single" w:sz="4" w:space="0" w:color="auto"/>
              <w:right w:val="nil"/>
            </w:tcBorders>
            <w:shd w:val="clear" w:color="auto" w:fill="auto"/>
          </w:tcPr>
          <w:p w14:paraId="314ECD3F" w14:textId="001BB4D2"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2 of the table in sub</w:t>
            </w:r>
            <w:r w:rsidR="009F5D03" w:rsidRPr="00322F3B">
              <w:t>section 3</w:t>
            </w:r>
            <w:r w:rsidR="0037072A" w:rsidRPr="00322F3B">
              <w:t>76</w:t>
            </w:r>
            <w:r>
              <w:noBreakHyphen/>
            </w:r>
            <w:r w:rsidR="0037072A" w:rsidRPr="00322F3B">
              <w:t>150(1)</w:t>
            </w:r>
          </w:p>
        </w:tc>
      </w:tr>
      <w:tr w:rsidR="0037072A" w:rsidRPr="00322F3B" w14:paraId="208C3653" w14:textId="77777777" w:rsidTr="00A36C83">
        <w:trPr>
          <w:cantSplit/>
        </w:trPr>
        <w:tc>
          <w:tcPr>
            <w:tcW w:w="714" w:type="dxa"/>
            <w:tcBorders>
              <w:top w:val="single" w:sz="4" w:space="0" w:color="auto"/>
              <w:left w:val="nil"/>
              <w:bottom w:val="single" w:sz="2" w:space="0" w:color="auto"/>
              <w:right w:val="nil"/>
            </w:tcBorders>
            <w:shd w:val="clear" w:color="auto" w:fill="auto"/>
          </w:tcPr>
          <w:p w14:paraId="177893A0" w14:textId="77777777" w:rsidR="0037072A" w:rsidRPr="00322F3B" w:rsidRDefault="0037072A" w:rsidP="00F301A2">
            <w:pPr>
              <w:pStyle w:val="Tabletext"/>
            </w:pPr>
            <w:r w:rsidRPr="00322F3B">
              <w:t>4</w:t>
            </w:r>
          </w:p>
        </w:tc>
        <w:tc>
          <w:tcPr>
            <w:tcW w:w="3115" w:type="dxa"/>
            <w:tcBorders>
              <w:top w:val="single" w:sz="4" w:space="0" w:color="auto"/>
              <w:left w:val="nil"/>
              <w:bottom w:val="single" w:sz="2" w:space="0" w:color="auto"/>
              <w:right w:val="nil"/>
            </w:tcBorders>
            <w:shd w:val="clear" w:color="auto" w:fill="auto"/>
          </w:tcPr>
          <w:p w14:paraId="07C4258A" w14:textId="77777777" w:rsidR="0037072A" w:rsidRPr="00322F3B" w:rsidRDefault="0037072A" w:rsidP="00F301A2">
            <w:pPr>
              <w:pStyle w:val="Tabletext"/>
            </w:pPr>
            <w:r w:rsidRPr="00322F3B">
              <w:rPr>
                <w:i/>
              </w:rPr>
              <w:t>General business overheads</w:t>
            </w:r>
          </w:p>
          <w:p w14:paraId="0AE0CC65" w14:textId="77777777" w:rsidR="0037072A" w:rsidRPr="00322F3B" w:rsidRDefault="0037072A" w:rsidP="00F301A2">
            <w:pPr>
              <w:pStyle w:val="Tabletext"/>
            </w:pPr>
            <w:r w:rsidRPr="00322F3B">
              <w:t>expenditure incurred to meet the general business overheads of the company that:</w:t>
            </w:r>
          </w:p>
          <w:p w14:paraId="6D0DE713" w14:textId="7216DA84" w:rsidR="0037072A" w:rsidRPr="00322F3B" w:rsidRDefault="0037072A" w:rsidP="00F301A2">
            <w:pPr>
              <w:pStyle w:val="Tablea"/>
            </w:pPr>
            <w:r w:rsidRPr="00322F3B">
              <w:t xml:space="preserve">(a) are not incurred in, or in relation to, the </w:t>
            </w:r>
            <w:r w:rsidR="009953FD" w:rsidRPr="009953FD">
              <w:rPr>
                <w:position w:val="6"/>
                <w:sz w:val="16"/>
              </w:rPr>
              <w:t>*</w:t>
            </w:r>
            <w:r w:rsidRPr="00322F3B">
              <w:t xml:space="preserve">making of the </w:t>
            </w:r>
            <w:r w:rsidR="009953FD" w:rsidRPr="009953FD">
              <w:rPr>
                <w:position w:val="6"/>
                <w:sz w:val="16"/>
              </w:rPr>
              <w:t>*</w:t>
            </w:r>
            <w:r w:rsidRPr="00322F3B">
              <w:t>film; and</w:t>
            </w:r>
          </w:p>
          <w:p w14:paraId="4966C06F" w14:textId="77777777" w:rsidR="0037072A" w:rsidRPr="00322F3B" w:rsidRDefault="0037072A" w:rsidP="00F301A2">
            <w:pPr>
              <w:pStyle w:val="Tablea"/>
            </w:pPr>
            <w:r w:rsidRPr="00322F3B">
              <w:t>(b) are not reasonably attributable to:</w:t>
            </w:r>
          </w:p>
          <w:p w14:paraId="05F137F9" w14:textId="77777777" w:rsidR="0037072A" w:rsidRPr="00322F3B" w:rsidRDefault="0037072A" w:rsidP="00F301A2">
            <w:pPr>
              <w:pStyle w:val="Tablei"/>
            </w:pPr>
            <w:r w:rsidRPr="00322F3B">
              <w:t>(i) the use of equipment or other facilities for; or</w:t>
            </w:r>
          </w:p>
          <w:p w14:paraId="11FCF02D" w14:textId="77777777" w:rsidR="0037072A" w:rsidRPr="00322F3B" w:rsidRDefault="0037072A" w:rsidP="00F301A2">
            <w:pPr>
              <w:pStyle w:val="Tablei"/>
            </w:pPr>
            <w:r w:rsidRPr="00322F3B">
              <w:t>(ii) activities undertaken in;</w:t>
            </w:r>
          </w:p>
          <w:p w14:paraId="2F96A1F9" w14:textId="77777777" w:rsidR="0037072A" w:rsidRPr="00322F3B" w:rsidRDefault="0037072A" w:rsidP="00F301A2">
            <w:pPr>
              <w:pStyle w:val="Tablea"/>
            </w:pPr>
            <w:r w:rsidRPr="00322F3B">
              <w:tab/>
              <w:t>the making of the film</w:t>
            </w:r>
          </w:p>
        </w:tc>
        <w:tc>
          <w:tcPr>
            <w:tcW w:w="3116" w:type="dxa"/>
            <w:tcBorders>
              <w:top w:val="single" w:sz="4" w:space="0" w:color="auto"/>
              <w:left w:val="nil"/>
              <w:bottom w:val="single" w:sz="2" w:space="0" w:color="auto"/>
              <w:right w:val="nil"/>
            </w:tcBorders>
            <w:shd w:val="clear" w:color="auto" w:fill="auto"/>
          </w:tcPr>
          <w:p w14:paraId="40D0AD11" w14:textId="6C60A458"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1 of the table in sub</w:t>
            </w:r>
            <w:r w:rsidR="009F5D03" w:rsidRPr="00322F3B">
              <w:t>section 3</w:t>
            </w:r>
            <w:r w:rsidR="0037072A" w:rsidRPr="00322F3B">
              <w:t>76</w:t>
            </w:r>
            <w:r>
              <w:noBreakHyphen/>
            </w:r>
            <w:r w:rsidR="0037072A" w:rsidRPr="00322F3B">
              <w:t>165(1) or item</w:t>
            </w:r>
            <w:r w:rsidR="00825006" w:rsidRPr="00322F3B">
              <w:t> </w:t>
            </w:r>
            <w:r w:rsidR="0037072A" w:rsidRPr="00322F3B">
              <w:t>1 of the table in sub</w:t>
            </w:r>
            <w:r w:rsidR="009F5D03" w:rsidRPr="00322F3B">
              <w:t>section 3</w:t>
            </w:r>
            <w:r w:rsidR="0037072A" w:rsidRPr="00322F3B">
              <w:t>76</w:t>
            </w:r>
            <w:r>
              <w:noBreakHyphen/>
            </w:r>
            <w:r w:rsidR="0037072A" w:rsidRPr="00322F3B">
              <w:t>170(2)</w:t>
            </w:r>
          </w:p>
        </w:tc>
      </w:tr>
      <w:tr w:rsidR="0037072A" w:rsidRPr="00322F3B" w14:paraId="07DAEA90" w14:textId="77777777" w:rsidTr="00F301A2">
        <w:trPr>
          <w:cantSplit/>
        </w:trPr>
        <w:tc>
          <w:tcPr>
            <w:tcW w:w="714" w:type="dxa"/>
            <w:tcBorders>
              <w:top w:val="single" w:sz="2" w:space="0" w:color="auto"/>
              <w:left w:val="nil"/>
              <w:bottom w:val="single" w:sz="2" w:space="0" w:color="auto"/>
              <w:right w:val="nil"/>
            </w:tcBorders>
            <w:shd w:val="clear" w:color="auto" w:fill="auto"/>
          </w:tcPr>
          <w:p w14:paraId="3E0CDD21" w14:textId="77777777" w:rsidR="0037072A" w:rsidRPr="00322F3B" w:rsidRDefault="0037072A" w:rsidP="00F301A2">
            <w:pPr>
              <w:pStyle w:val="Tabletext"/>
            </w:pPr>
            <w:r w:rsidRPr="00322F3B">
              <w:t>5</w:t>
            </w:r>
          </w:p>
        </w:tc>
        <w:tc>
          <w:tcPr>
            <w:tcW w:w="3115" w:type="dxa"/>
            <w:tcBorders>
              <w:top w:val="single" w:sz="2" w:space="0" w:color="auto"/>
              <w:left w:val="nil"/>
              <w:bottom w:val="single" w:sz="2" w:space="0" w:color="auto"/>
              <w:right w:val="nil"/>
            </w:tcBorders>
            <w:shd w:val="clear" w:color="auto" w:fill="auto"/>
          </w:tcPr>
          <w:p w14:paraId="0E8BFFB3" w14:textId="77777777" w:rsidR="0037072A" w:rsidRPr="00322F3B" w:rsidRDefault="0037072A" w:rsidP="00F301A2">
            <w:pPr>
              <w:pStyle w:val="Tabletext"/>
            </w:pPr>
            <w:r w:rsidRPr="00322F3B">
              <w:rPr>
                <w:i/>
              </w:rPr>
              <w:t>Publicity and promotion expenditure</w:t>
            </w:r>
          </w:p>
          <w:p w14:paraId="2BDD3F29" w14:textId="230AA4FA" w:rsidR="0037072A" w:rsidRPr="00322F3B" w:rsidRDefault="0037072A" w:rsidP="00F301A2">
            <w:pPr>
              <w:pStyle w:val="Tabletext"/>
            </w:pPr>
            <w:r w:rsidRPr="00322F3B">
              <w:t xml:space="preserve">expenditure incurred in publicising or otherwise promoting the </w:t>
            </w:r>
            <w:r w:rsidR="009953FD" w:rsidRPr="009953FD">
              <w:rPr>
                <w:position w:val="6"/>
                <w:sz w:val="16"/>
              </w:rPr>
              <w:t>*</w:t>
            </w:r>
            <w:r w:rsidRPr="00322F3B">
              <w:t>film (including press expenses, still photography, videotapes, public relations and other similar expenses)</w:t>
            </w:r>
          </w:p>
        </w:tc>
        <w:tc>
          <w:tcPr>
            <w:tcW w:w="3116" w:type="dxa"/>
            <w:tcBorders>
              <w:top w:val="single" w:sz="2" w:space="0" w:color="auto"/>
              <w:left w:val="nil"/>
              <w:bottom w:val="single" w:sz="2" w:space="0" w:color="auto"/>
              <w:right w:val="nil"/>
            </w:tcBorders>
            <w:shd w:val="clear" w:color="auto" w:fill="auto"/>
          </w:tcPr>
          <w:p w14:paraId="61CCC629" w14:textId="2A0D4EFF"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3 or 4 of the table in sub</w:t>
            </w:r>
            <w:r w:rsidR="009F5D03" w:rsidRPr="00322F3B">
              <w:t>section 3</w:t>
            </w:r>
            <w:r w:rsidR="0037072A" w:rsidRPr="00322F3B">
              <w:t>76</w:t>
            </w:r>
            <w:r>
              <w:noBreakHyphen/>
            </w:r>
            <w:r w:rsidR="0037072A" w:rsidRPr="00322F3B">
              <w:t>150(1) or item</w:t>
            </w:r>
            <w:r w:rsidR="00825006" w:rsidRPr="00322F3B">
              <w:t> </w:t>
            </w:r>
            <w:r w:rsidR="0037072A" w:rsidRPr="00322F3B">
              <w:t>6 of the table in sub</w:t>
            </w:r>
            <w:r w:rsidR="009F5D03" w:rsidRPr="00322F3B">
              <w:t>section 3</w:t>
            </w:r>
            <w:r w:rsidR="0037072A" w:rsidRPr="00322F3B">
              <w:t>76</w:t>
            </w:r>
            <w:r>
              <w:noBreakHyphen/>
            </w:r>
            <w:r w:rsidR="0037072A" w:rsidRPr="00322F3B">
              <w:t>170(2)</w:t>
            </w:r>
          </w:p>
        </w:tc>
      </w:tr>
      <w:tr w:rsidR="0037072A" w:rsidRPr="00322F3B" w14:paraId="59187AA2" w14:textId="77777777" w:rsidTr="00A36C83">
        <w:trPr>
          <w:cantSplit/>
        </w:trPr>
        <w:tc>
          <w:tcPr>
            <w:tcW w:w="714" w:type="dxa"/>
            <w:tcBorders>
              <w:top w:val="single" w:sz="2" w:space="0" w:color="auto"/>
              <w:left w:val="nil"/>
              <w:bottom w:val="single" w:sz="2" w:space="0" w:color="auto"/>
              <w:right w:val="nil"/>
            </w:tcBorders>
            <w:shd w:val="clear" w:color="auto" w:fill="auto"/>
          </w:tcPr>
          <w:p w14:paraId="74655DB7" w14:textId="77777777" w:rsidR="0037072A" w:rsidRPr="00322F3B" w:rsidRDefault="0037072A" w:rsidP="00F301A2">
            <w:pPr>
              <w:pStyle w:val="Tabletext"/>
            </w:pPr>
            <w:r w:rsidRPr="00322F3B">
              <w:t>6</w:t>
            </w:r>
          </w:p>
        </w:tc>
        <w:tc>
          <w:tcPr>
            <w:tcW w:w="3115" w:type="dxa"/>
            <w:tcBorders>
              <w:top w:val="single" w:sz="2" w:space="0" w:color="auto"/>
              <w:left w:val="nil"/>
              <w:bottom w:val="single" w:sz="2" w:space="0" w:color="auto"/>
              <w:right w:val="nil"/>
            </w:tcBorders>
            <w:shd w:val="clear" w:color="auto" w:fill="auto"/>
          </w:tcPr>
          <w:p w14:paraId="6FC939A7" w14:textId="77777777" w:rsidR="0037072A" w:rsidRPr="00322F3B" w:rsidRDefault="0037072A" w:rsidP="00F301A2">
            <w:pPr>
              <w:pStyle w:val="Tabletext"/>
            </w:pPr>
            <w:r w:rsidRPr="00322F3B">
              <w:rPr>
                <w:i/>
              </w:rPr>
              <w:t>Deferments</w:t>
            </w:r>
          </w:p>
          <w:p w14:paraId="15B5A565" w14:textId="18D5165A" w:rsidR="0037072A" w:rsidRPr="00322F3B" w:rsidRDefault="0037072A" w:rsidP="00F301A2">
            <w:pPr>
              <w:pStyle w:val="Tabletext"/>
            </w:pPr>
            <w:r w:rsidRPr="00322F3B">
              <w:t xml:space="preserve">amounts that are payable only out of the receipts, earnings or profits from the </w:t>
            </w:r>
            <w:r w:rsidR="009953FD" w:rsidRPr="009953FD">
              <w:rPr>
                <w:position w:val="6"/>
                <w:sz w:val="16"/>
              </w:rPr>
              <w:t>*</w:t>
            </w:r>
            <w:r w:rsidRPr="00322F3B">
              <w:t>film</w:t>
            </w:r>
          </w:p>
        </w:tc>
        <w:tc>
          <w:tcPr>
            <w:tcW w:w="3116" w:type="dxa"/>
            <w:tcBorders>
              <w:top w:val="single" w:sz="2" w:space="0" w:color="auto"/>
              <w:left w:val="nil"/>
              <w:bottom w:val="single" w:sz="2" w:space="0" w:color="auto"/>
              <w:right w:val="nil"/>
            </w:tcBorders>
            <w:shd w:val="clear" w:color="auto" w:fill="auto"/>
          </w:tcPr>
          <w:p w14:paraId="7496D28E" w14:textId="77777777" w:rsidR="0037072A" w:rsidRPr="00322F3B" w:rsidRDefault="0037072A" w:rsidP="00F301A2">
            <w:pPr>
              <w:pStyle w:val="Tabletext"/>
            </w:pPr>
          </w:p>
        </w:tc>
      </w:tr>
      <w:tr w:rsidR="0037072A" w:rsidRPr="00322F3B" w14:paraId="592F4032" w14:textId="77777777" w:rsidTr="00A36C83">
        <w:trPr>
          <w:cantSplit/>
        </w:trPr>
        <w:tc>
          <w:tcPr>
            <w:tcW w:w="714" w:type="dxa"/>
            <w:tcBorders>
              <w:top w:val="single" w:sz="2" w:space="0" w:color="auto"/>
              <w:left w:val="nil"/>
              <w:bottom w:val="single" w:sz="4" w:space="0" w:color="auto"/>
              <w:right w:val="nil"/>
            </w:tcBorders>
            <w:shd w:val="clear" w:color="auto" w:fill="auto"/>
          </w:tcPr>
          <w:p w14:paraId="1B258C2B" w14:textId="77777777" w:rsidR="0037072A" w:rsidRPr="00322F3B" w:rsidRDefault="0037072A" w:rsidP="00F301A2">
            <w:pPr>
              <w:pStyle w:val="Tabletext"/>
            </w:pPr>
            <w:r w:rsidRPr="00322F3B">
              <w:lastRenderedPageBreak/>
              <w:t>7</w:t>
            </w:r>
          </w:p>
        </w:tc>
        <w:tc>
          <w:tcPr>
            <w:tcW w:w="3115" w:type="dxa"/>
            <w:tcBorders>
              <w:top w:val="single" w:sz="2" w:space="0" w:color="auto"/>
              <w:left w:val="nil"/>
              <w:bottom w:val="single" w:sz="4" w:space="0" w:color="auto"/>
              <w:right w:val="nil"/>
            </w:tcBorders>
            <w:shd w:val="clear" w:color="auto" w:fill="auto"/>
          </w:tcPr>
          <w:p w14:paraId="0A7F1601" w14:textId="77777777" w:rsidR="0037072A" w:rsidRPr="00322F3B" w:rsidRDefault="0037072A" w:rsidP="00F301A2">
            <w:pPr>
              <w:pStyle w:val="Tabletext"/>
            </w:pPr>
            <w:r w:rsidRPr="00322F3B">
              <w:rPr>
                <w:i/>
              </w:rPr>
              <w:t>Profit participation</w:t>
            </w:r>
          </w:p>
          <w:p w14:paraId="487BE9AC" w14:textId="77777777" w:rsidR="0037072A" w:rsidRPr="00322F3B" w:rsidRDefault="0037072A" w:rsidP="00F301A2">
            <w:pPr>
              <w:pStyle w:val="Tabletext"/>
            </w:pPr>
            <w:r w:rsidRPr="00322F3B">
              <w:t>amounts that:</w:t>
            </w:r>
          </w:p>
          <w:p w14:paraId="54C045FF" w14:textId="10C1C57B" w:rsidR="0037072A" w:rsidRPr="00322F3B" w:rsidRDefault="0037072A" w:rsidP="00F301A2">
            <w:pPr>
              <w:pStyle w:val="Tablea"/>
            </w:pPr>
            <w:r w:rsidRPr="00322F3B">
              <w:t xml:space="preserve">(a) depend on the receipts, earnings or profits from the </w:t>
            </w:r>
            <w:r w:rsidR="009953FD" w:rsidRPr="009953FD">
              <w:rPr>
                <w:position w:val="6"/>
                <w:sz w:val="16"/>
              </w:rPr>
              <w:t>*</w:t>
            </w:r>
            <w:r w:rsidRPr="00322F3B">
              <w:t>film; or</w:t>
            </w:r>
          </w:p>
          <w:p w14:paraId="6F4A31A8" w14:textId="77777777" w:rsidR="0037072A" w:rsidRPr="00322F3B" w:rsidRDefault="0037072A" w:rsidP="00F301A2">
            <w:pPr>
              <w:pStyle w:val="Tablea"/>
            </w:pPr>
            <w:r w:rsidRPr="00322F3B">
              <w:t>(b) are otherwise dependent on the commercial performance of the film</w:t>
            </w:r>
          </w:p>
        </w:tc>
        <w:tc>
          <w:tcPr>
            <w:tcW w:w="3116" w:type="dxa"/>
            <w:tcBorders>
              <w:top w:val="single" w:sz="2" w:space="0" w:color="auto"/>
              <w:left w:val="nil"/>
              <w:bottom w:val="single" w:sz="4" w:space="0" w:color="auto"/>
              <w:right w:val="nil"/>
            </w:tcBorders>
            <w:shd w:val="clear" w:color="auto" w:fill="auto"/>
          </w:tcPr>
          <w:p w14:paraId="0C5FFB10" w14:textId="77777777" w:rsidR="0037072A" w:rsidRPr="00322F3B" w:rsidRDefault="0037072A" w:rsidP="00F301A2">
            <w:pPr>
              <w:pStyle w:val="Tabletext"/>
            </w:pPr>
          </w:p>
        </w:tc>
      </w:tr>
      <w:tr w:rsidR="0037072A" w:rsidRPr="00322F3B" w14:paraId="085FFF9F" w14:textId="77777777" w:rsidTr="00A36C83">
        <w:trPr>
          <w:cantSplit/>
        </w:trPr>
        <w:tc>
          <w:tcPr>
            <w:tcW w:w="714" w:type="dxa"/>
            <w:tcBorders>
              <w:top w:val="single" w:sz="4" w:space="0" w:color="auto"/>
              <w:left w:val="nil"/>
              <w:bottom w:val="single" w:sz="2" w:space="0" w:color="auto"/>
              <w:right w:val="nil"/>
            </w:tcBorders>
            <w:shd w:val="clear" w:color="auto" w:fill="auto"/>
          </w:tcPr>
          <w:p w14:paraId="04BE9E87" w14:textId="77777777" w:rsidR="0037072A" w:rsidRPr="00322F3B" w:rsidRDefault="0037072A" w:rsidP="00F301A2">
            <w:pPr>
              <w:pStyle w:val="Tabletext"/>
            </w:pPr>
            <w:r w:rsidRPr="00322F3B">
              <w:t>8</w:t>
            </w:r>
          </w:p>
        </w:tc>
        <w:tc>
          <w:tcPr>
            <w:tcW w:w="3115" w:type="dxa"/>
            <w:tcBorders>
              <w:top w:val="single" w:sz="4" w:space="0" w:color="auto"/>
              <w:left w:val="nil"/>
              <w:bottom w:val="single" w:sz="2" w:space="0" w:color="auto"/>
              <w:right w:val="nil"/>
            </w:tcBorders>
            <w:shd w:val="clear" w:color="auto" w:fill="auto"/>
          </w:tcPr>
          <w:p w14:paraId="1FD444C9" w14:textId="77777777" w:rsidR="0037072A" w:rsidRPr="00322F3B" w:rsidRDefault="0037072A" w:rsidP="00F301A2">
            <w:pPr>
              <w:pStyle w:val="Tabletext"/>
            </w:pPr>
            <w:r w:rsidRPr="00322F3B">
              <w:rPr>
                <w:i/>
              </w:rPr>
              <w:t>Residuals</w:t>
            </w:r>
          </w:p>
          <w:p w14:paraId="2D5F9F26" w14:textId="77777777" w:rsidR="0037072A" w:rsidRPr="00322F3B" w:rsidRDefault="0037072A" w:rsidP="00F301A2">
            <w:pPr>
              <w:pStyle w:val="Tabletext"/>
            </w:pPr>
            <w:r w:rsidRPr="00322F3B">
              <w:t>amounts payable in satisfaction of the residual rights of a person who is a member of the cast</w:t>
            </w:r>
          </w:p>
        </w:tc>
        <w:tc>
          <w:tcPr>
            <w:tcW w:w="3116" w:type="dxa"/>
            <w:tcBorders>
              <w:top w:val="single" w:sz="4" w:space="0" w:color="auto"/>
              <w:left w:val="nil"/>
              <w:bottom w:val="single" w:sz="2" w:space="0" w:color="auto"/>
              <w:right w:val="nil"/>
            </w:tcBorders>
            <w:shd w:val="clear" w:color="auto" w:fill="auto"/>
          </w:tcPr>
          <w:p w14:paraId="48693D43" w14:textId="5C9B20D2" w:rsidR="0037072A" w:rsidRPr="00322F3B" w:rsidRDefault="0037072A" w:rsidP="00F301A2">
            <w:pPr>
              <w:pStyle w:val="Tabletext"/>
            </w:pPr>
            <w:r w:rsidRPr="00322F3B">
              <w:t xml:space="preserve">paid out by the company before the </w:t>
            </w:r>
            <w:r w:rsidR="009953FD" w:rsidRPr="009953FD">
              <w:rPr>
                <w:position w:val="6"/>
                <w:sz w:val="16"/>
              </w:rPr>
              <w:t>*</w:t>
            </w:r>
            <w:r w:rsidRPr="00322F3B">
              <w:t xml:space="preserve">film is </w:t>
            </w:r>
            <w:r w:rsidR="009953FD" w:rsidRPr="009953FD">
              <w:rPr>
                <w:position w:val="6"/>
                <w:sz w:val="16"/>
              </w:rPr>
              <w:t>*</w:t>
            </w:r>
            <w:r w:rsidRPr="00322F3B">
              <w:t>completed</w:t>
            </w:r>
          </w:p>
        </w:tc>
      </w:tr>
      <w:tr w:rsidR="0037072A" w:rsidRPr="00322F3B" w14:paraId="1AECA287" w14:textId="77777777" w:rsidTr="00F301A2">
        <w:trPr>
          <w:cantSplit/>
        </w:trPr>
        <w:tc>
          <w:tcPr>
            <w:tcW w:w="714" w:type="dxa"/>
            <w:tcBorders>
              <w:top w:val="single" w:sz="2" w:space="0" w:color="auto"/>
              <w:left w:val="nil"/>
              <w:bottom w:val="single" w:sz="2" w:space="0" w:color="auto"/>
              <w:right w:val="nil"/>
            </w:tcBorders>
            <w:shd w:val="clear" w:color="auto" w:fill="auto"/>
          </w:tcPr>
          <w:p w14:paraId="65DE26CA" w14:textId="77777777" w:rsidR="0037072A" w:rsidRPr="00322F3B" w:rsidRDefault="0037072A" w:rsidP="00F301A2">
            <w:pPr>
              <w:pStyle w:val="Tabletext"/>
            </w:pPr>
            <w:r w:rsidRPr="00322F3B">
              <w:t>9</w:t>
            </w:r>
          </w:p>
        </w:tc>
        <w:tc>
          <w:tcPr>
            <w:tcW w:w="3115" w:type="dxa"/>
            <w:tcBorders>
              <w:top w:val="single" w:sz="2" w:space="0" w:color="auto"/>
              <w:left w:val="nil"/>
              <w:bottom w:val="single" w:sz="2" w:space="0" w:color="auto"/>
              <w:right w:val="nil"/>
            </w:tcBorders>
            <w:shd w:val="clear" w:color="auto" w:fill="auto"/>
          </w:tcPr>
          <w:p w14:paraId="1682FDC9" w14:textId="77777777" w:rsidR="0037072A" w:rsidRPr="00322F3B" w:rsidRDefault="0037072A" w:rsidP="00F301A2">
            <w:pPr>
              <w:pStyle w:val="Tabletext"/>
            </w:pPr>
            <w:r w:rsidRPr="00322F3B">
              <w:rPr>
                <w:i/>
              </w:rPr>
              <w:t>Advances</w:t>
            </w:r>
          </w:p>
          <w:p w14:paraId="3A4EB8CC" w14:textId="77777777" w:rsidR="0037072A" w:rsidRPr="00322F3B" w:rsidRDefault="0037072A" w:rsidP="00F301A2">
            <w:pPr>
              <w:pStyle w:val="Tabletext"/>
            </w:pPr>
            <w:r w:rsidRPr="00322F3B">
              <w:t>amounts paid by way of advance on a payment to which item</w:t>
            </w:r>
            <w:r w:rsidR="00825006" w:rsidRPr="00322F3B">
              <w:t> </w:t>
            </w:r>
            <w:r w:rsidRPr="00322F3B">
              <w:t>6, 7 or 8 applies to the extent to which it may become repayable by the person to whom it is paid</w:t>
            </w:r>
          </w:p>
        </w:tc>
        <w:tc>
          <w:tcPr>
            <w:tcW w:w="3116" w:type="dxa"/>
            <w:tcBorders>
              <w:top w:val="single" w:sz="2" w:space="0" w:color="auto"/>
              <w:left w:val="nil"/>
              <w:bottom w:val="single" w:sz="2" w:space="0" w:color="auto"/>
              <w:right w:val="nil"/>
            </w:tcBorders>
            <w:shd w:val="clear" w:color="auto" w:fill="auto"/>
          </w:tcPr>
          <w:p w14:paraId="79144D76" w14:textId="77777777" w:rsidR="0037072A" w:rsidRPr="00322F3B" w:rsidRDefault="0037072A" w:rsidP="00F301A2">
            <w:pPr>
              <w:pStyle w:val="Tabletext"/>
            </w:pPr>
          </w:p>
        </w:tc>
      </w:tr>
      <w:tr w:rsidR="0037072A" w:rsidRPr="00322F3B" w14:paraId="31AFC5EA" w14:textId="77777777" w:rsidTr="00F301A2">
        <w:trPr>
          <w:cantSplit/>
        </w:trPr>
        <w:tc>
          <w:tcPr>
            <w:tcW w:w="714" w:type="dxa"/>
            <w:tcBorders>
              <w:top w:val="single" w:sz="2" w:space="0" w:color="auto"/>
              <w:left w:val="nil"/>
              <w:bottom w:val="single" w:sz="2" w:space="0" w:color="auto"/>
              <w:right w:val="nil"/>
            </w:tcBorders>
            <w:shd w:val="clear" w:color="auto" w:fill="auto"/>
          </w:tcPr>
          <w:p w14:paraId="0323D5DC" w14:textId="77777777" w:rsidR="0037072A" w:rsidRPr="00322F3B" w:rsidRDefault="0037072A" w:rsidP="00F301A2">
            <w:pPr>
              <w:pStyle w:val="Tabletext"/>
            </w:pPr>
            <w:r w:rsidRPr="00322F3B">
              <w:t>10</w:t>
            </w:r>
          </w:p>
        </w:tc>
        <w:tc>
          <w:tcPr>
            <w:tcW w:w="3115" w:type="dxa"/>
            <w:tcBorders>
              <w:top w:val="single" w:sz="2" w:space="0" w:color="auto"/>
              <w:left w:val="nil"/>
              <w:bottom w:val="single" w:sz="2" w:space="0" w:color="auto"/>
              <w:right w:val="nil"/>
            </w:tcBorders>
            <w:shd w:val="clear" w:color="auto" w:fill="auto"/>
          </w:tcPr>
          <w:p w14:paraId="10D010F9" w14:textId="77777777" w:rsidR="0037072A" w:rsidRPr="00322F3B" w:rsidRDefault="0037072A" w:rsidP="00F301A2">
            <w:pPr>
              <w:pStyle w:val="Tabletext"/>
            </w:pPr>
            <w:r w:rsidRPr="00322F3B">
              <w:rPr>
                <w:i/>
              </w:rPr>
              <w:t>Acquisition of depreciating asset</w:t>
            </w:r>
          </w:p>
          <w:p w14:paraId="1927CED8" w14:textId="737151AC" w:rsidR="0037072A" w:rsidRPr="00322F3B" w:rsidRDefault="0037072A" w:rsidP="00F301A2">
            <w:pPr>
              <w:pStyle w:val="Tabletext"/>
            </w:pPr>
            <w:r w:rsidRPr="00322F3B">
              <w:t xml:space="preserve">expenditure to the extent to which it sets, or increases, the </w:t>
            </w:r>
            <w:r w:rsidR="009953FD" w:rsidRPr="009953FD">
              <w:rPr>
                <w:position w:val="6"/>
                <w:sz w:val="16"/>
              </w:rPr>
              <w:t>*</w:t>
            </w:r>
            <w:r w:rsidRPr="00322F3B">
              <w:t xml:space="preserve">cost of a </w:t>
            </w:r>
            <w:r w:rsidR="009953FD" w:rsidRPr="009953FD">
              <w:rPr>
                <w:position w:val="6"/>
                <w:sz w:val="16"/>
              </w:rPr>
              <w:t>*</w:t>
            </w:r>
            <w:r w:rsidRPr="00322F3B">
              <w:t>depreciating asset</w:t>
            </w:r>
          </w:p>
          <w:p w14:paraId="2736E94C" w14:textId="15DB6103" w:rsidR="0037072A" w:rsidRPr="00322F3B" w:rsidRDefault="0037072A" w:rsidP="00F301A2">
            <w:pPr>
              <w:pStyle w:val="Tabletext"/>
            </w:pPr>
            <w:r w:rsidRPr="00322F3B">
              <w:t>This item has effect subject to subsections</w:t>
            </w:r>
            <w:r w:rsidR="00825006" w:rsidRPr="00322F3B">
              <w:t> </w:t>
            </w:r>
            <w:r w:rsidRPr="00322F3B">
              <w:t>376</w:t>
            </w:r>
            <w:r w:rsidR="009953FD">
              <w:noBreakHyphen/>
            </w:r>
            <w:r w:rsidRPr="00322F3B">
              <w:t>125(6) and (7).</w:t>
            </w:r>
          </w:p>
        </w:tc>
        <w:tc>
          <w:tcPr>
            <w:tcW w:w="3116" w:type="dxa"/>
            <w:tcBorders>
              <w:top w:val="single" w:sz="2" w:space="0" w:color="auto"/>
              <w:left w:val="nil"/>
              <w:bottom w:val="single" w:sz="2" w:space="0" w:color="auto"/>
              <w:right w:val="nil"/>
            </w:tcBorders>
            <w:shd w:val="clear" w:color="auto" w:fill="auto"/>
          </w:tcPr>
          <w:p w14:paraId="00A0BE43" w14:textId="7189E52B" w:rsidR="0037072A" w:rsidRPr="00322F3B" w:rsidRDefault="009953FD" w:rsidP="00F301A2">
            <w:pPr>
              <w:pStyle w:val="Tabletext"/>
            </w:pPr>
            <w:r w:rsidRPr="009953FD">
              <w:rPr>
                <w:position w:val="6"/>
                <w:sz w:val="16"/>
              </w:rPr>
              <w:t>*</w:t>
            </w:r>
            <w:r w:rsidR="0037072A" w:rsidRPr="00322F3B">
              <w:t>qualifying Australian production expenditure under item</w:t>
            </w:r>
            <w:r w:rsidR="00825006" w:rsidRPr="00322F3B">
              <w:t> </w:t>
            </w:r>
            <w:r w:rsidR="0037072A" w:rsidRPr="00322F3B">
              <w:t>2 of the table in sub</w:t>
            </w:r>
            <w:r w:rsidR="009F5D03" w:rsidRPr="00322F3B">
              <w:t>section 3</w:t>
            </w:r>
            <w:r w:rsidR="0037072A" w:rsidRPr="00322F3B">
              <w:t>76</w:t>
            </w:r>
            <w:r>
              <w:noBreakHyphen/>
            </w:r>
            <w:r w:rsidR="0037072A" w:rsidRPr="00322F3B">
              <w:t>150(1)</w:t>
            </w:r>
          </w:p>
        </w:tc>
      </w:tr>
      <w:tr w:rsidR="0037072A" w:rsidRPr="00322F3B" w14:paraId="768456F1" w14:textId="77777777" w:rsidTr="00F301A2">
        <w:trPr>
          <w:cantSplit/>
        </w:trPr>
        <w:tc>
          <w:tcPr>
            <w:tcW w:w="714" w:type="dxa"/>
            <w:tcBorders>
              <w:top w:val="single" w:sz="2" w:space="0" w:color="auto"/>
              <w:left w:val="nil"/>
              <w:bottom w:val="single" w:sz="12" w:space="0" w:color="auto"/>
              <w:right w:val="nil"/>
            </w:tcBorders>
          </w:tcPr>
          <w:p w14:paraId="3F4876FA" w14:textId="77777777" w:rsidR="0037072A" w:rsidRPr="00322F3B" w:rsidRDefault="0037072A" w:rsidP="00F301A2">
            <w:pPr>
              <w:pStyle w:val="Tabletext"/>
            </w:pPr>
            <w:r w:rsidRPr="00322F3B">
              <w:t>11</w:t>
            </w:r>
          </w:p>
        </w:tc>
        <w:tc>
          <w:tcPr>
            <w:tcW w:w="3115" w:type="dxa"/>
            <w:tcBorders>
              <w:top w:val="single" w:sz="2" w:space="0" w:color="auto"/>
              <w:left w:val="nil"/>
              <w:bottom w:val="single" w:sz="12" w:space="0" w:color="auto"/>
              <w:right w:val="nil"/>
            </w:tcBorders>
          </w:tcPr>
          <w:p w14:paraId="5A093969" w14:textId="77777777" w:rsidR="0037072A" w:rsidRPr="00322F3B" w:rsidRDefault="0037072A" w:rsidP="00F301A2">
            <w:pPr>
              <w:pStyle w:val="Tabletext"/>
            </w:pPr>
            <w:r w:rsidRPr="00322F3B">
              <w:rPr>
                <w:i/>
              </w:rPr>
              <w:t>Regulations</w:t>
            </w:r>
          </w:p>
          <w:p w14:paraId="2EEC588C" w14:textId="77777777" w:rsidR="0037072A" w:rsidRPr="00322F3B" w:rsidRDefault="0037072A" w:rsidP="00F301A2">
            <w:pPr>
              <w:pStyle w:val="Tabletext"/>
            </w:pPr>
            <w:r w:rsidRPr="00322F3B">
              <w:t>expenditure specified in regulations</w:t>
            </w:r>
          </w:p>
        </w:tc>
        <w:tc>
          <w:tcPr>
            <w:tcW w:w="3116" w:type="dxa"/>
            <w:tcBorders>
              <w:top w:val="single" w:sz="2" w:space="0" w:color="auto"/>
              <w:left w:val="nil"/>
              <w:bottom w:val="single" w:sz="12" w:space="0" w:color="auto"/>
              <w:right w:val="nil"/>
            </w:tcBorders>
          </w:tcPr>
          <w:p w14:paraId="3C0DBFD0" w14:textId="77777777" w:rsidR="0037072A" w:rsidRPr="00322F3B" w:rsidRDefault="0037072A" w:rsidP="00F301A2">
            <w:pPr>
              <w:pStyle w:val="Tabletext"/>
            </w:pPr>
          </w:p>
        </w:tc>
      </w:tr>
    </w:tbl>
    <w:p w14:paraId="4E084739" w14:textId="77777777" w:rsidR="0037072A" w:rsidRPr="00322F3B" w:rsidRDefault="0037072A" w:rsidP="007F401A">
      <w:pPr>
        <w:pStyle w:val="ActHead4"/>
      </w:pPr>
      <w:bookmarkStart w:id="403" w:name="_Toc201755872"/>
      <w:r w:rsidRPr="00322F3B">
        <w:rPr>
          <w:rStyle w:val="CharSubdNo"/>
        </w:rPr>
        <w:lastRenderedPageBreak/>
        <w:t>Production expenditure</w:t>
      </w:r>
      <w:r w:rsidRPr="00322F3B">
        <w:t>—</w:t>
      </w:r>
      <w:r w:rsidRPr="00322F3B">
        <w:rPr>
          <w:rStyle w:val="CharSubdText"/>
        </w:rPr>
        <w:t>special rules for the location offset</w:t>
      </w:r>
      <w:bookmarkEnd w:id="403"/>
    </w:p>
    <w:p w14:paraId="2EA1304C" w14:textId="6F10D445" w:rsidR="0037072A" w:rsidRPr="00322F3B" w:rsidRDefault="0037072A" w:rsidP="007F401A">
      <w:pPr>
        <w:pStyle w:val="ActHead5"/>
      </w:pPr>
      <w:bookmarkStart w:id="404" w:name="_Toc201755873"/>
      <w:r w:rsidRPr="00322F3B">
        <w:rPr>
          <w:rStyle w:val="CharSectno"/>
        </w:rPr>
        <w:t>376</w:t>
      </w:r>
      <w:r w:rsidR="009953FD">
        <w:rPr>
          <w:rStyle w:val="CharSectno"/>
        </w:rPr>
        <w:noBreakHyphen/>
      </w:r>
      <w:r w:rsidRPr="00322F3B">
        <w:rPr>
          <w:rStyle w:val="CharSectno"/>
        </w:rPr>
        <w:t>140</w:t>
      </w:r>
      <w:r w:rsidRPr="00322F3B">
        <w:t xml:space="preserve">  Production expenditure—special rules for the location offset</w:t>
      </w:r>
      <w:bookmarkEnd w:id="404"/>
    </w:p>
    <w:p w14:paraId="78C69E3C" w14:textId="230D6254" w:rsidR="0037072A" w:rsidRPr="00322F3B" w:rsidRDefault="0037072A" w:rsidP="007F401A">
      <w:pPr>
        <w:pStyle w:val="subsection"/>
        <w:keepNext/>
        <w:keepLines/>
      </w:pPr>
      <w:r w:rsidRPr="00322F3B">
        <w:tab/>
      </w:r>
      <w:r w:rsidRPr="00322F3B">
        <w:tab/>
        <w:t>Despite sections</w:t>
      </w:r>
      <w:r w:rsidR="00825006" w:rsidRPr="00322F3B">
        <w:t> </w:t>
      </w:r>
      <w:r w:rsidRPr="00322F3B">
        <w:t>376</w:t>
      </w:r>
      <w:r w:rsidR="009953FD">
        <w:noBreakHyphen/>
      </w:r>
      <w:r w:rsidRPr="00322F3B">
        <w:t>125 and 376</w:t>
      </w:r>
      <w:r w:rsidR="009953FD">
        <w:noBreakHyphen/>
      </w:r>
      <w:r w:rsidRPr="00322F3B">
        <w:t xml:space="preserve">130, the expenditure of a company is not </w:t>
      </w:r>
      <w:r w:rsidRPr="00322F3B">
        <w:rPr>
          <w:b/>
          <w:i/>
        </w:rPr>
        <w:t>production expenditure</w:t>
      </w:r>
      <w:r w:rsidRPr="00322F3B">
        <w:t xml:space="preserve"> of the company on a </w:t>
      </w:r>
      <w:r w:rsidR="009953FD" w:rsidRPr="009953FD">
        <w:rPr>
          <w:position w:val="6"/>
          <w:sz w:val="16"/>
        </w:rPr>
        <w:t>*</w:t>
      </w:r>
      <w:r w:rsidRPr="00322F3B">
        <w:t>film in relation to the location offset if:</w:t>
      </w:r>
    </w:p>
    <w:p w14:paraId="76B160B3" w14:textId="3C6FD247" w:rsidR="0037072A" w:rsidRPr="00322F3B" w:rsidRDefault="0037072A" w:rsidP="0037072A">
      <w:pPr>
        <w:pStyle w:val="paragraph"/>
      </w:pPr>
      <w:r w:rsidRPr="00322F3B">
        <w:tab/>
        <w:t>(a)</w:t>
      </w:r>
      <w:r w:rsidRPr="00322F3B">
        <w:tab/>
        <w:t xml:space="preserve">the film is a television series that is not a </w:t>
      </w:r>
      <w:r w:rsidR="009953FD" w:rsidRPr="009953FD">
        <w:rPr>
          <w:position w:val="6"/>
          <w:sz w:val="16"/>
        </w:rPr>
        <w:t>*</w:t>
      </w:r>
      <w:r w:rsidRPr="00322F3B">
        <w:t>feature film or a mini</w:t>
      </w:r>
      <w:r w:rsidR="009953FD">
        <w:noBreakHyphen/>
      </w:r>
      <w:r w:rsidRPr="00322F3B">
        <w:t>series of television drama; and</w:t>
      </w:r>
    </w:p>
    <w:p w14:paraId="0DD7AB71" w14:textId="77777777" w:rsidR="0037072A" w:rsidRPr="00322F3B" w:rsidRDefault="0037072A" w:rsidP="0037072A">
      <w:pPr>
        <w:pStyle w:val="paragraph"/>
      </w:pPr>
      <w:r w:rsidRPr="00322F3B">
        <w:tab/>
        <w:t>(b)</w:t>
      </w:r>
      <w:r w:rsidRPr="00322F3B">
        <w:tab/>
        <w:t>the expenditure is reasonably attributable to the production of a pilot episode to the television series; and</w:t>
      </w:r>
    </w:p>
    <w:p w14:paraId="25D8BDA2" w14:textId="1E50CC31" w:rsidR="0037072A" w:rsidRPr="00322F3B" w:rsidRDefault="0037072A" w:rsidP="0037072A">
      <w:pPr>
        <w:pStyle w:val="paragraph"/>
      </w:pPr>
      <w:r w:rsidRPr="00322F3B">
        <w:tab/>
        <w:t>(c)</w:t>
      </w:r>
      <w:r w:rsidRPr="00322F3B">
        <w:tab/>
        <w:t xml:space="preserve">the expenditure, apart from this subsection, would be production expenditure that was not </w:t>
      </w:r>
      <w:r w:rsidR="009953FD" w:rsidRPr="009953FD">
        <w:rPr>
          <w:position w:val="6"/>
          <w:sz w:val="16"/>
        </w:rPr>
        <w:t>*</w:t>
      </w:r>
      <w:r w:rsidRPr="00322F3B">
        <w:t>qualifying Australian production expenditure.</w:t>
      </w:r>
    </w:p>
    <w:p w14:paraId="06EFB072" w14:textId="77777777" w:rsidR="0037072A" w:rsidRPr="00322F3B" w:rsidRDefault="0037072A" w:rsidP="0037072A">
      <w:pPr>
        <w:pStyle w:val="ActHead4"/>
      </w:pPr>
      <w:bookmarkStart w:id="405" w:name="_Toc201755874"/>
      <w:r w:rsidRPr="00322F3B">
        <w:rPr>
          <w:rStyle w:val="CharSubdNo"/>
        </w:rPr>
        <w:t>Qualifying Australian production expenditure</w:t>
      </w:r>
      <w:r w:rsidRPr="00322F3B">
        <w:t>—</w:t>
      </w:r>
      <w:r w:rsidRPr="00322F3B">
        <w:rPr>
          <w:rStyle w:val="CharSubdText"/>
        </w:rPr>
        <w:t>common rules</w:t>
      </w:r>
      <w:bookmarkEnd w:id="405"/>
    </w:p>
    <w:p w14:paraId="3450A88E" w14:textId="591AFFDA" w:rsidR="0037072A" w:rsidRPr="00322F3B" w:rsidRDefault="0037072A" w:rsidP="0037072A">
      <w:pPr>
        <w:pStyle w:val="ActHead5"/>
      </w:pPr>
      <w:bookmarkStart w:id="406" w:name="_Toc201755875"/>
      <w:r w:rsidRPr="00322F3B">
        <w:rPr>
          <w:rStyle w:val="CharSectno"/>
        </w:rPr>
        <w:t>376</w:t>
      </w:r>
      <w:r w:rsidR="009953FD">
        <w:rPr>
          <w:rStyle w:val="CharSectno"/>
        </w:rPr>
        <w:noBreakHyphen/>
      </w:r>
      <w:r w:rsidRPr="00322F3B">
        <w:rPr>
          <w:rStyle w:val="CharSectno"/>
        </w:rPr>
        <w:t>145</w:t>
      </w:r>
      <w:r w:rsidRPr="00322F3B">
        <w:t xml:space="preserve">  Qualifying Australian production expenditure—general test</w:t>
      </w:r>
      <w:bookmarkEnd w:id="406"/>
    </w:p>
    <w:p w14:paraId="155F30B2" w14:textId="21423B40" w:rsidR="0037072A" w:rsidRPr="00322F3B" w:rsidRDefault="0037072A" w:rsidP="0037072A">
      <w:pPr>
        <w:pStyle w:val="subsection"/>
      </w:pPr>
      <w:r w:rsidRPr="00322F3B">
        <w:tab/>
      </w:r>
      <w:r w:rsidRPr="00322F3B">
        <w:tab/>
        <w:t xml:space="preserve">A company’s </w:t>
      </w:r>
      <w:r w:rsidRPr="00322F3B">
        <w:rPr>
          <w:b/>
          <w:i/>
        </w:rPr>
        <w:t>qualifying Australian production expenditure</w:t>
      </w:r>
      <w:r w:rsidRPr="00322F3B">
        <w:t xml:space="preserve"> on a </w:t>
      </w:r>
      <w:r w:rsidR="009953FD" w:rsidRPr="009953FD">
        <w:rPr>
          <w:position w:val="6"/>
          <w:sz w:val="16"/>
        </w:rPr>
        <w:t>*</w:t>
      </w:r>
      <w:r w:rsidRPr="00322F3B">
        <w:t xml:space="preserve">film is the company’s </w:t>
      </w:r>
      <w:r w:rsidR="009953FD" w:rsidRPr="009953FD">
        <w:rPr>
          <w:position w:val="6"/>
          <w:sz w:val="16"/>
        </w:rPr>
        <w:t>*</w:t>
      </w:r>
      <w:r w:rsidRPr="00322F3B">
        <w:t>production expenditure on the film to the extent to which it is incurred for, or is reasonably attributable to:</w:t>
      </w:r>
    </w:p>
    <w:p w14:paraId="7FDBDFB9" w14:textId="77777777" w:rsidR="0037072A" w:rsidRPr="00322F3B" w:rsidRDefault="0037072A" w:rsidP="0037072A">
      <w:pPr>
        <w:pStyle w:val="paragraph"/>
      </w:pPr>
      <w:r w:rsidRPr="00322F3B">
        <w:tab/>
        <w:t>(a)</w:t>
      </w:r>
      <w:r w:rsidRPr="00322F3B">
        <w:tab/>
        <w:t>goods and services provided in Australia; or</w:t>
      </w:r>
    </w:p>
    <w:p w14:paraId="3122ABDA" w14:textId="77777777" w:rsidR="0037072A" w:rsidRPr="00322F3B" w:rsidRDefault="0037072A" w:rsidP="0037072A">
      <w:pPr>
        <w:pStyle w:val="paragraph"/>
      </w:pPr>
      <w:r w:rsidRPr="00322F3B">
        <w:tab/>
        <w:t>(b)</w:t>
      </w:r>
      <w:r w:rsidRPr="00322F3B">
        <w:tab/>
        <w:t>the use of land located in Australia; or</w:t>
      </w:r>
    </w:p>
    <w:p w14:paraId="1A27968D" w14:textId="4E0E29B8" w:rsidR="0037072A" w:rsidRPr="00322F3B" w:rsidRDefault="0037072A" w:rsidP="0037072A">
      <w:pPr>
        <w:pStyle w:val="paragraph"/>
      </w:pPr>
      <w:r w:rsidRPr="00322F3B">
        <w:tab/>
        <w:t>(c)</w:t>
      </w:r>
      <w:r w:rsidRPr="00322F3B">
        <w:tab/>
        <w:t xml:space="preserve">the use of goods that are located in Australia at the time they are used in the </w:t>
      </w:r>
      <w:r w:rsidR="009953FD" w:rsidRPr="009953FD">
        <w:rPr>
          <w:position w:val="6"/>
          <w:sz w:val="16"/>
        </w:rPr>
        <w:t>*</w:t>
      </w:r>
      <w:r w:rsidRPr="00322F3B">
        <w:t>making of the film.</w:t>
      </w:r>
    </w:p>
    <w:p w14:paraId="7BC75637" w14:textId="25BF079E" w:rsidR="0037072A" w:rsidRPr="00322F3B" w:rsidRDefault="0037072A" w:rsidP="0037072A">
      <w:pPr>
        <w:pStyle w:val="ActHead5"/>
      </w:pPr>
      <w:bookmarkStart w:id="407" w:name="_Toc201755876"/>
      <w:r w:rsidRPr="00322F3B">
        <w:rPr>
          <w:rStyle w:val="CharSectno"/>
        </w:rPr>
        <w:t>376</w:t>
      </w:r>
      <w:r w:rsidR="009953FD">
        <w:rPr>
          <w:rStyle w:val="CharSectno"/>
        </w:rPr>
        <w:noBreakHyphen/>
      </w:r>
      <w:r w:rsidRPr="00322F3B">
        <w:rPr>
          <w:rStyle w:val="CharSectno"/>
        </w:rPr>
        <w:t>150</w:t>
      </w:r>
      <w:r w:rsidRPr="00322F3B">
        <w:t xml:space="preserve">  Qualifying Australian production expenditure—specific inclusions</w:t>
      </w:r>
      <w:bookmarkEnd w:id="407"/>
    </w:p>
    <w:p w14:paraId="2943889F" w14:textId="4B9DCB21" w:rsidR="0037072A" w:rsidRPr="00322F3B" w:rsidRDefault="0037072A" w:rsidP="0037072A">
      <w:pPr>
        <w:pStyle w:val="subsection"/>
      </w:pPr>
      <w:r w:rsidRPr="00322F3B">
        <w:tab/>
        <w:t>(1)</w:t>
      </w:r>
      <w:r w:rsidRPr="00322F3B">
        <w:tab/>
        <w:t xml:space="preserve">The following expenditure of a company is also </w:t>
      </w:r>
      <w:r w:rsidRPr="00322F3B">
        <w:rPr>
          <w:b/>
          <w:i/>
        </w:rPr>
        <w:t>qualifying Australian production expenditure</w:t>
      </w:r>
      <w:r w:rsidRPr="00322F3B">
        <w:t xml:space="preserve"> of the company on a </w:t>
      </w:r>
      <w:r w:rsidR="009953FD" w:rsidRPr="009953FD">
        <w:rPr>
          <w:position w:val="6"/>
          <w:sz w:val="16"/>
        </w:rPr>
        <w:t>*</w:t>
      </w:r>
      <w:r w:rsidRPr="00322F3B">
        <w:t>film:</w:t>
      </w:r>
    </w:p>
    <w:p w14:paraId="1EDD135B" w14:textId="77777777" w:rsidR="0037072A" w:rsidRPr="00322F3B" w:rsidRDefault="0037072A" w:rsidP="0037072A">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6231"/>
      </w:tblGrid>
      <w:tr w:rsidR="0037072A" w:rsidRPr="00322F3B" w14:paraId="7E02CC11" w14:textId="77777777" w:rsidTr="00F301A2">
        <w:trPr>
          <w:tblHeader/>
        </w:trPr>
        <w:tc>
          <w:tcPr>
            <w:tcW w:w="6945" w:type="dxa"/>
            <w:gridSpan w:val="2"/>
            <w:tcBorders>
              <w:top w:val="single" w:sz="12" w:space="0" w:color="auto"/>
              <w:bottom w:val="single" w:sz="6" w:space="0" w:color="auto"/>
            </w:tcBorders>
            <w:shd w:val="clear" w:color="auto" w:fill="auto"/>
          </w:tcPr>
          <w:p w14:paraId="223C4A80" w14:textId="77777777" w:rsidR="0037072A" w:rsidRPr="00322F3B" w:rsidRDefault="0037072A" w:rsidP="00F301A2">
            <w:pPr>
              <w:pStyle w:val="Tabletext"/>
              <w:keepNext/>
              <w:rPr>
                <w:b/>
              </w:rPr>
            </w:pPr>
            <w:r w:rsidRPr="00322F3B">
              <w:rPr>
                <w:b/>
              </w:rPr>
              <w:lastRenderedPageBreak/>
              <w:t>Special Australian expenditure</w:t>
            </w:r>
          </w:p>
        </w:tc>
      </w:tr>
      <w:tr w:rsidR="0037072A" w:rsidRPr="00322F3B" w14:paraId="189BF520" w14:textId="77777777" w:rsidTr="00F301A2">
        <w:trPr>
          <w:tblHeader/>
        </w:trPr>
        <w:tc>
          <w:tcPr>
            <w:tcW w:w="714" w:type="dxa"/>
            <w:tcBorders>
              <w:top w:val="single" w:sz="6" w:space="0" w:color="auto"/>
              <w:bottom w:val="single" w:sz="12" w:space="0" w:color="auto"/>
            </w:tcBorders>
            <w:shd w:val="clear" w:color="auto" w:fill="auto"/>
          </w:tcPr>
          <w:p w14:paraId="4C5B9186" w14:textId="77777777" w:rsidR="0037072A" w:rsidRPr="00322F3B" w:rsidRDefault="0037072A" w:rsidP="00F301A2">
            <w:pPr>
              <w:pStyle w:val="Tabletext"/>
              <w:keepNext/>
              <w:rPr>
                <w:b/>
              </w:rPr>
            </w:pPr>
            <w:r w:rsidRPr="00322F3B">
              <w:rPr>
                <w:b/>
              </w:rPr>
              <w:t>Item</w:t>
            </w:r>
          </w:p>
        </w:tc>
        <w:tc>
          <w:tcPr>
            <w:tcW w:w="6231" w:type="dxa"/>
            <w:tcBorders>
              <w:top w:val="single" w:sz="6" w:space="0" w:color="auto"/>
              <w:bottom w:val="single" w:sz="12" w:space="0" w:color="auto"/>
            </w:tcBorders>
            <w:shd w:val="clear" w:color="auto" w:fill="auto"/>
          </w:tcPr>
          <w:p w14:paraId="6FEAAA80" w14:textId="77777777" w:rsidR="0037072A" w:rsidRPr="00322F3B" w:rsidRDefault="0037072A" w:rsidP="00F301A2">
            <w:pPr>
              <w:pStyle w:val="Tabletext"/>
              <w:keepNext/>
              <w:rPr>
                <w:b/>
              </w:rPr>
            </w:pPr>
            <w:r w:rsidRPr="00322F3B">
              <w:rPr>
                <w:b/>
              </w:rPr>
              <w:t>Type of expenditure</w:t>
            </w:r>
          </w:p>
        </w:tc>
      </w:tr>
      <w:tr w:rsidR="0037072A" w:rsidRPr="00322F3B" w14:paraId="2951558C" w14:textId="77777777" w:rsidTr="00F301A2">
        <w:tc>
          <w:tcPr>
            <w:tcW w:w="714" w:type="dxa"/>
            <w:tcBorders>
              <w:top w:val="single" w:sz="12" w:space="0" w:color="auto"/>
              <w:bottom w:val="single" w:sz="2" w:space="0" w:color="auto"/>
            </w:tcBorders>
            <w:shd w:val="clear" w:color="auto" w:fill="auto"/>
          </w:tcPr>
          <w:p w14:paraId="32179395" w14:textId="77777777" w:rsidR="0037072A" w:rsidRPr="00322F3B" w:rsidRDefault="0037072A" w:rsidP="00F301A2">
            <w:pPr>
              <w:pStyle w:val="Tabletext"/>
            </w:pPr>
            <w:r w:rsidRPr="00322F3B">
              <w:t>1</w:t>
            </w:r>
          </w:p>
        </w:tc>
        <w:tc>
          <w:tcPr>
            <w:tcW w:w="6231" w:type="dxa"/>
            <w:tcBorders>
              <w:top w:val="single" w:sz="12" w:space="0" w:color="auto"/>
              <w:bottom w:val="single" w:sz="2" w:space="0" w:color="auto"/>
            </w:tcBorders>
            <w:shd w:val="clear" w:color="auto" w:fill="auto"/>
          </w:tcPr>
          <w:p w14:paraId="4D85957E" w14:textId="77777777" w:rsidR="0037072A" w:rsidRPr="00322F3B" w:rsidRDefault="0037072A" w:rsidP="00F301A2">
            <w:pPr>
              <w:pStyle w:val="Tabletext"/>
            </w:pPr>
            <w:r w:rsidRPr="00322F3B">
              <w:rPr>
                <w:i/>
              </w:rPr>
              <w:t>Australian development expenditure</w:t>
            </w:r>
          </w:p>
          <w:p w14:paraId="18C4DEDD" w14:textId="22F0AF6B" w:rsidR="0037072A" w:rsidRPr="00322F3B" w:rsidRDefault="009953FD" w:rsidP="00F301A2">
            <w:pPr>
              <w:pStyle w:val="Tabletext"/>
            </w:pPr>
            <w:r w:rsidRPr="009953FD">
              <w:rPr>
                <w:position w:val="6"/>
                <w:sz w:val="16"/>
              </w:rPr>
              <w:t>*</w:t>
            </w:r>
            <w:r w:rsidR="0037072A" w:rsidRPr="00322F3B">
              <w:t xml:space="preserve">development expenditure on the </w:t>
            </w:r>
            <w:r w:rsidRPr="009953FD">
              <w:rPr>
                <w:position w:val="6"/>
                <w:sz w:val="16"/>
              </w:rPr>
              <w:t>*</w:t>
            </w:r>
            <w:r w:rsidR="0037072A" w:rsidRPr="00322F3B">
              <w:t>film to the extent to which it is incurred for, or is reasonably attributable to:</w:t>
            </w:r>
          </w:p>
          <w:p w14:paraId="53A680D4" w14:textId="77777777" w:rsidR="0037072A" w:rsidRPr="00322F3B" w:rsidRDefault="0037072A" w:rsidP="00F301A2">
            <w:pPr>
              <w:pStyle w:val="Tablea"/>
            </w:pPr>
            <w:r w:rsidRPr="00322F3B">
              <w:t>(a) goods and services provided in Australia; or</w:t>
            </w:r>
          </w:p>
          <w:p w14:paraId="35A915DD" w14:textId="77777777" w:rsidR="0037072A" w:rsidRPr="00322F3B" w:rsidRDefault="0037072A" w:rsidP="00F301A2">
            <w:pPr>
              <w:pStyle w:val="Tablea"/>
            </w:pPr>
            <w:r w:rsidRPr="00322F3B">
              <w:t>(b) the use of land located in Australia; or</w:t>
            </w:r>
          </w:p>
          <w:p w14:paraId="32B898C0" w14:textId="6E72E364" w:rsidR="0037072A" w:rsidRPr="00322F3B" w:rsidRDefault="0037072A" w:rsidP="00F301A2">
            <w:pPr>
              <w:pStyle w:val="Tablea"/>
            </w:pPr>
            <w:r w:rsidRPr="00322F3B">
              <w:t xml:space="preserve">(c) the use of goods that are located in Australia at the time they are used in the </w:t>
            </w:r>
            <w:r w:rsidR="009953FD" w:rsidRPr="009953FD">
              <w:rPr>
                <w:position w:val="6"/>
                <w:sz w:val="16"/>
              </w:rPr>
              <w:t>*</w:t>
            </w:r>
            <w:r w:rsidRPr="00322F3B">
              <w:t>making of the film</w:t>
            </w:r>
          </w:p>
          <w:p w14:paraId="6EC8D2F1" w14:textId="77777777" w:rsidR="0037072A" w:rsidRPr="00322F3B" w:rsidRDefault="0037072A" w:rsidP="00F301A2">
            <w:pPr>
              <w:pStyle w:val="Tabletext"/>
            </w:pPr>
            <w:r w:rsidRPr="00322F3B">
              <w:t xml:space="preserve">[see </w:t>
            </w:r>
            <w:r w:rsidR="00825006" w:rsidRPr="00322F3B">
              <w:t>subsection (</w:t>
            </w:r>
            <w:r w:rsidRPr="00322F3B">
              <w:t>2)]</w:t>
            </w:r>
          </w:p>
        </w:tc>
      </w:tr>
      <w:tr w:rsidR="0037072A" w:rsidRPr="00322F3B" w14:paraId="427C3B99" w14:textId="77777777" w:rsidTr="00F301A2">
        <w:tc>
          <w:tcPr>
            <w:tcW w:w="714" w:type="dxa"/>
            <w:tcBorders>
              <w:top w:val="single" w:sz="2" w:space="0" w:color="auto"/>
              <w:bottom w:val="single" w:sz="2" w:space="0" w:color="auto"/>
            </w:tcBorders>
            <w:shd w:val="clear" w:color="auto" w:fill="auto"/>
          </w:tcPr>
          <w:p w14:paraId="304BA836" w14:textId="77777777" w:rsidR="0037072A" w:rsidRPr="00322F3B" w:rsidRDefault="0037072A" w:rsidP="001C3E0B">
            <w:pPr>
              <w:pStyle w:val="Tabletext"/>
            </w:pPr>
            <w:r w:rsidRPr="00322F3B">
              <w:t>2</w:t>
            </w:r>
          </w:p>
        </w:tc>
        <w:tc>
          <w:tcPr>
            <w:tcW w:w="6231" w:type="dxa"/>
            <w:tcBorders>
              <w:top w:val="single" w:sz="2" w:space="0" w:color="auto"/>
              <w:bottom w:val="single" w:sz="2" w:space="0" w:color="auto"/>
            </w:tcBorders>
            <w:shd w:val="clear" w:color="auto" w:fill="auto"/>
          </w:tcPr>
          <w:p w14:paraId="6180FCFA" w14:textId="77777777" w:rsidR="0037072A" w:rsidRPr="00322F3B" w:rsidRDefault="0037072A" w:rsidP="00F301A2">
            <w:pPr>
              <w:pStyle w:val="Tabletext"/>
              <w:keepNext/>
            </w:pPr>
            <w:r w:rsidRPr="00322F3B">
              <w:rPr>
                <w:i/>
              </w:rPr>
              <w:t>Expenditure incurred in acquiring Australian copyright</w:t>
            </w:r>
          </w:p>
          <w:p w14:paraId="2C75E919" w14:textId="0154079B" w:rsidR="0037072A" w:rsidRPr="00322F3B" w:rsidRDefault="0037072A" w:rsidP="00F301A2">
            <w:pPr>
              <w:pStyle w:val="Tabletext"/>
              <w:keepNext/>
            </w:pPr>
            <w:r w:rsidRPr="00322F3B">
              <w:t>expenditure incurred to acquire copyright, or a licence in relation to copyright, in a pre</w:t>
            </w:r>
            <w:r w:rsidR="009953FD">
              <w:noBreakHyphen/>
            </w:r>
            <w:r w:rsidRPr="00322F3B">
              <w:t xml:space="preserve">existing work for use in the </w:t>
            </w:r>
            <w:r w:rsidR="009953FD" w:rsidRPr="009953FD">
              <w:rPr>
                <w:position w:val="6"/>
                <w:sz w:val="16"/>
              </w:rPr>
              <w:t>*</w:t>
            </w:r>
            <w:r w:rsidRPr="00322F3B">
              <w:t>film if the copyright is held by an individual or a company that is an Australian resident</w:t>
            </w:r>
          </w:p>
        </w:tc>
      </w:tr>
      <w:tr w:rsidR="0037072A" w:rsidRPr="00322F3B" w14:paraId="6AB2BBEE" w14:textId="77777777" w:rsidTr="00F301A2">
        <w:tc>
          <w:tcPr>
            <w:tcW w:w="714" w:type="dxa"/>
            <w:tcBorders>
              <w:top w:val="single" w:sz="2" w:space="0" w:color="auto"/>
              <w:bottom w:val="single" w:sz="2" w:space="0" w:color="auto"/>
            </w:tcBorders>
            <w:shd w:val="clear" w:color="auto" w:fill="auto"/>
          </w:tcPr>
          <w:p w14:paraId="33073C6B" w14:textId="77777777" w:rsidR="0037072A" w:rsidRPr="00322F3B" w:rsidRDefault="0037072A" w:rsidP="001C3E0B">
            <w:pPr>
              <w:pStyle w:val="Tabletext"/>
            </w:pPr>
            <w:r w:rsidRPr="00322F3B">
              <w:t>3</w:t>
            </w:r>
          </w:p>
        </w:tc>
        <w:tc>
          <w:tcPr>
            <w:tcW w:w="6231" w:type="dxa"/>
            <w:tcBorders>
              <w:top w:val="single" w:sz="2" w:space="0" w:color="auto"/>
              <w:bottom w:val="single" w:sz="2" w:space="0" w:color="auto"/>
            </w:tcBorders>
            <w:shd w:val="clear" w:color="auto" w:fill="auto"/>
          </w:tcPr>
          <w:p w14:paraId="37A59490" w14:textId="77777777" w:rsidR="0037072A" w:rsidRPr="00322F3B" w:rsidRDefault="0037072A" w:rsidP="00F301A2">
            <w:pPr>
              <w:pStyle w:val="Tabletext"/>
              <w:keepNext/>
            </w:pPr>
            <w:r w:rsidRPr="00322F3B">
              <w:rPr>
                <w:i/>
              </w:rPr>
              <w:t>Expenditure incurred in producing Australian copyrighted promotional material</w:t>
            </w:r>
          </w:p>
          <w:p w14:paraId="66411AEC" w14:textId="1B819210" w:rsidR="0037072A" w:rsidRPr="00322F3B" w:rsidRDefault="0037072A" w:rsidP="00F301A2">
            <w:pPr>
              <w:pStyle w:val="Tabletext"/>
              <w:keepNext/>
            </w:pPr>
            <w:r w:rsidRPr="00322F3B">
              <w:t xml:space="preserve">expenditure incurred in producing material for use in publicising or otherwise promoting the </w:t>
            </w:r>
            <w:r w:rsidR="009953FD" w:rsidRPr="009953FD">
              <w:rPr>
                <w:position w:val="6"/>
                <w:sz w:val="16"/>
              </w:rPr>
              <w:t>*</w:t>
            </w:r>
            <w:r w:rsidRPr="00322F3B">
              <w:t>film if the copyright in the material is held by an individual or a company that is an Australian resident</w:t>
            </w:r>
          </w:p>
        </w:tc>
      </w:tr>
      <w:tr w:rsidR="0037072A" w:rsidRPr="00322F3B" w14:paraId="3A390230" w14:textId="77777777" w:rsidTr="00F301A2">
        <w:tc>
          <w:tcPr>
            <w:tcW w:w="714" w:type="dxa"/>
            <w:tcBorders>
              <w:top w:val="single" w:sz="2" w:space="0" w:color="auto"/>
              <w:bottom w:val="single" w:sz="2" w:space="0" w:color="auto"/>
            </w:tcBorders>
            <w:shd w:val="clear" w:color="auto" w:fill="auto"/>
          </w:tcPr>
          <w:p w14:paraId="65E07E63" w14:textId="77777777" w:rsidR="0037072A" w:rsidRPr="00322F3B" w:rsidRDefault="0037072A" w:rsidP="00F301A2">
            <w:pPr>
              <w:pStyle w:val="Tabletext"/>
            </w:pPr>
            <w:r w:rsidRPr="00322F3B">
              <w:t>4</w:t>
            </w:r>
          </w:p>
        </w:tc>
        <w:tc>
          <w:tcPr>
            <w:tcW w:w="6231" w:type="dxa"/>
            <w:tcBorders>
              <w:top w:val="single" w:sz="2" w:space="0" w:color="auto"/>
              <w:bottom w:val="single" w:sz="2" w:space="0" w:color="auto"/>
            </w:tcBorders>
            <w:shd w:val="clear" w:color="auto" w:fill="auto"/>
          </w:tcPr>
          <w:p w14:paraId="705D8F80" w14:textId="77777777" w:rsidR="0037072A" w:rsidRPr="00322F3B" w:rsidRDefault="0037072A" w:rsidP="00F301A2">
            <w:pPr>
              <w:pStyle w:val="Tabletext"/>
              <w:rPr>
                <w:i/>
              </w:rPr>
            </w:pPr>
            <w:r w:rsidRPr="00322F3B">
              <w:rPr>
                <w:i/>
              </w:rPr>
              <w:t>Expenditure incurred in producing additional content</w:t>
            </w:r>
          </w:p>
          <w:p w14:paraId="50572526" w14:textId="49ECA6C6" w:rsidR="0037072A" w:rsidRPr="00322F3B" w:rsidRDefault="0037072A" w:rsidP="00F301A2">
            <w:pPr>
              <w:pStyle w:val="Tabletext"/>
            </w:pPr>
            <w:r w:rsidRPr="00322F3B">
              <w:t xml:space="preserve">expenditure incurred in producing audio or visual content for the </w:t>
            </w:r>
            <w:r w:rsidR="009953FD" w:rsidRPr="009953FD">
              <w:rPr>
                <w:position w:val="6"/>
                <w:sz w:val="16"/>
              </w:rPr>
              <w:t>*</w:t>
            </w:r>
            <w:r w:rsidRPr="00322F3B">
              <w:t xml:space="preserve">film otherwise than for use in the first copy of the film, to the extent that the expenditure is incurred in Australia prior to the </w:t>
            </w:r>
            <w:r w:rsidR="009953FD" w:rsidRPr="009953FD">
              <w:rPr>
                <w:position w:val="6"/>
                <w:sz w:val="16"/>
              </w:rPr>
              <w:t>*</w:t>
            </w:r>
            <w:r w:rsidRPr="00322F3B">
              <w:t>completion of the film</w:t>
            </w:r>
          </w:p>
        </w:tc>
      </w:tr>
      <w:tr w:rsidR="0037072A" w:rsidRPr="00322F3B" w14:paraId="601F35B5" w14:textId="77777777" w:rsidTr="00F301A2">
        <w:tc>
          <w:tcPr>
            <w:tcW w:w="714" w:type="dxa"/>
            <w:tcBorders>
              <w:top w:val="single" w:sz="2" w:space="0" w:color="auto"/>
              <w:bottom w:val="single" w:sz="2" w:space="0" w:color="auto"/>
            </w:tcBorders>
            <w:shd w:val="clear" w:color="auto" w:fill="auto"/>
          </w:tcPr>
          <w:p w14:paraId="3815CE0B" w14:textId="77777777" w:rsidR="0037072A" w:rsidRPr="00322F3B" w:rsidRDefault="0037072A" w:rsidP="00F301A2">
            <w:pPr>
              <w:pStyle w:val="Tabletext"/>
            </w:pPr>
            <w:r w:rsidRPr="00322F3B">
              <w:t>5</w:t>
            </w:r>
          </w:p>
        </w:tc>
        <w:tc>
          <w:tcPr>
            <w:tcW w:w="6231" w:type="dxa"/>
            <w:tcBorders>
              <w:top w:val="single" w:sz="2" w:space="0" w:color="auto"/>
              <w:bottom w:val="single" w:sz="2" w:space="0" w:color="auto"/>
            </w:tcBorders>
            <w:shd w:val="clear" w:color="auto" w:fill="auto"/>
          </w:tcPr>
          <w:p w14:paraId="378E5756" w14:textId="77777777" w:rsidR="0037072A" w:rsidRPr="00322F3B" w:rsidRDefault="0037072A" w:rsidP="00F301A2">
            <w:pPr>
              <w:pStyle w:val="Tabletext"/>
            </w:pPr>
            <w:r w:rsidRPr="00322F3B">
              <w:rPr>
                <w:i/>
              </w:rPr>
              <w:t>Regulations</w:t>
            </w:r>
          </w:p>
          <w:p w14:paraId="6AB941D3" w14:textId="77777777" w:rsidR="0037072A" w:rsidRPr="00322F3B" w:rsidRDefault="0037072A" w:rsidP="00F301A2">
            <w:pPr>
              <w:pStyle w:val="Tabletext"/>
            </w:pPr>
            <w:r w:rsidRPr="00322F3B">
              <w:t>expenditure prescribed by the regulations</w:t>
            </w:r>
          </w:p>
        </w:tc>
      </w:tr>
      <w:tr w:rsidR="0037072A" w:rsidRPr="00322F3B" w14:paraId="5C11A7D2" w14:textId="77777777" w:rsidTr="001C3E0B">
        <w:trPr>
          <w:cantSplit/>
        </w:trPr>
        <w:tc>
          <w:tcPr>
            <w:tcW w:w="714" w:type="dxa"/>
            <w:tcBorders>
              <w:top w:val="single" w:sz="2" w:space="0" w:color="auto"/>
              <w:bottom w:val="single" w:sz="12" w:space="0" w:color="auto"/>
            </w:tcBorders>
            <w:shd w:val="clear" w:color="auto" w:fill="auto"/>
          </w:tcPr>
          <w:p w14:paraId="285C5CD6" w14:textId="77777777" w:rsidR="0037072A" w:rsidRPr="00322F3B" w:rsidRDefault="0037072A" w:rsidP="00F301A2">
            <w:pPr>
              <w:pStyle w:val="Tabletext"/>
            </w:pPr>
            <w:r w:rsidRPr="00322F3B">
              <w:lastRenderedPageBreak/>
              <w:t>6</w:t>
            </w:r>
          </w:p>
        </w:tc>
        <w:tc>
          <w:tcPr>
            <w:tcW w:w="6231" w:type="dxa"/>
            <w:tcBorders>
              <w:top w:val="single" w:sz="2" w:space="0" w:color="auto"/>
              <w:bottom w:val="single" w:sz="12" w:space="0" w:color="auto"/>
            </w:tcBorders>
            <w:shd w:val="clear" w:color="auto" w:fill="auto"/>
          </w:tcPr>
          <w:p w14:paraId="7A624FC9" w14:textId="77777777" w:rsidR="0037072A" w:rsidRPr="00322F3B" w:rsidRDefault="0037072A" w:rsidP="00F301A2">
            <w:pPr>
              <w:pStyle w:val="Tabletext"/>
              <w:rPr>
                <w:i/>
              </w:rPr>
            </w:pPr>
            <w:r w:rsidRPr="00322F3B">
              <w:rPr>
                <w:i/>
              </w:rPr>
              <w:t>Certain financing expenditure</w:t>
            </w:r>
          </w:p>
          <w:p w14:paraId="289BCE41" w14:textId="72B1BF2A" w:rsidR="0037072A" w:rsidRPr="00322F3B" w:rsidRDefault="0037072A" w:rsidP="00F301A2">
            <w:pPr>
              <w:pStyle w:val="Tabletext"/>
            </w:pPr>
            <w:r w:rsidRPr="00322F3B">
              <w:t xml:space="preserve">expenditure incurred in Australia prior to the end of the income year in which </w:t>
            </w:r>
            <w:r w:rsidR="009953FD" w:rsidRPr="009953FD">
              <w:rPr>
                <w:position w:val="6"/>
                <w:sz w:val="16"/>
              </w:rPr>
              <w:t>*</w:t>
            </w:r>
            <w:r w:rsidRPr="00322F3B">
              <w:t xml:space="preserve">completion of the </w:t>
            </w:r>
            <w:r w:rsidR="009953FD" w:rsidRPr="009953FD">
              <w:rPr>
                <w:position w:val="6"/>
                <w:sz w:val="16"/>
              </w:rPr>
              <w:t>*</w:t>
            </w:r>
            <w:r w:rsidRPr="00322F3B">
              <w:t>film occurs in respect of any of the following:</w:t>
            </w:r>
          </w:p>
          <w:p w14:paraId="7C444D61" w14:textId="77777777" w:rsidR="0037072A" w:rsidRPr="00322F3B" w:rsidRDefault="0037072A" w:rsidP="00F301A2">
            <w:pPr>
              <w:pStyle w:val="Tablea"/>
            </w:pPr>
            <w:r w:rsidRPr="00322F3B">
              <w:t>(a) insurance related to making the film;</w:t>
            </w:r>
          </w:p>
          <w:p w14:paraId="6359842A" w14:textId="77777777" w:rsidR="0037072A" w:rsidRPr="00322F3B" w:rsidRDefault="0037072A" w:rsidP="00F301A2">
            <w:pPr>
              <w:pStyle w:val="Tablea"/>
            </w:pPr>
            <w:r w:rsidRPr="00322F3B">
              <w:t>(b) fees for audit services and legal services provided in Australia in relation to raising and servicing the financing of the film which are incurred by the company that makes, or is responsible for making, the film;</w:t>
            </w:r>
          </w:p>
          <w:p w14:paraId="7C3017E5" w14:textId="77777777" w:rsidR="0037072A" w:rsidRPr="00322F3B" w:rsidRDefault="0037072A" w:rsidP="00F301A2">
            <w:pPr>
              <w:pStyle w:val="Tablea"/>
            </w:pPr>
            <w:r w:rsidRPr="00322F3B">
              <w:t>(c) fees for incorporation and liquidation of the company that makes or is responsible for making the film.</w:t>
            </w:r>
          </w:p>
        </w:tc>
      </w:tr>
    </w:tbl>
    <w:p w14:paraId="2C601867" w14:textId="77777777" w:rsidR="0037072A" w:rsidRPr="00322F3B" w:rsidRDefault="0037072A" w:rsidP="0037072A">
      <w:pPr>
        <w:pStyle w:val="subsection"/>
      </w:pPr>
      <w:r w:rsidRPr="00322F3B">
        <w:tab/>
        <w:t>(2)</w:t>
      </w:r>
      <w:r w:rsidRPr="00322F3B">
        <w:tab/>
        <w:t>Legal costs are covered by item</w:t>
      </w:r>
      <w:r w:rsidR="00825006" w:rsidRPr="00322F3B">
        <w:t> </w:t>
      </w:r>
      <w:r w:rsidRPr="00322F3B">
        <w:t xml:space="preserve">1 of the table in </w:t>
      </w:r>
      <w:r w:rsidR="00825006" w:rsidRPr="00322F3B">
        <w:t>subsection (</w:t>
      </w:r>
      <w:r w:rsidRPr="00322F3B">
        <w:t>1) only if they relate to:</w:t>
      </w:r>
    </w:p>
    <w:p w14:paraId="7D94FD95" w14:textId="77777777" w:rsidR="0037072A" w:rsidRPr="00322F3B" w:rsidRDefault="0037072A" w:rsidP="0037072A">
      <w:pPr>
        <w:pStyle w:val="paragraph"/>
      </w:pPr>
      <w:r w:rsidRPr="00322F3B">
        <w:tab/>
        <w:t>(a)</w:t>
      </w:r>
      <w:r w:rsidRPr="00322F3B">
        <w:tab/>
        <w:t>writers’ contracts; or</w:t>
      </w:r>
    </w:p>
    <w:p w14:paraId="57D138FC" w14:textId="77777777" w:rsidR="0037072A" w:rsidRPr="00322F3B" w:rsidRDefault="0037072A" w:rsidP="0037072A">
      <w:pPr>
        <w:pStyle w:val="paragraph"/>
      </w:pPr>
      <w:r w:rsidRPr="00322F3B">
        <w:tab/>
        <w:t>(b)</w:t>
      </w:r>
      <w:r w:rsidRPr="00322F3B">
        <w:tab/>
        <w:t>chain of title and other copyright issues.</w:t>
      </w:r>
    </w:p>
    <w:p w14:paraId="1083FF21" w14:textId="7C98C1DB" w:rsidR="0037072A" w:rsidRPr="00322F3B" w:rsidRDefault="0037072A" w:rsidP="0037072A">
      <w:pPr>
        <w:pStyle w:val="ActHead5"/>
      </w:pPr>
      <w:bookmarkStart w:id="408" w:name="_Toc201755877"/>
      <w:r w:rsidRPr="00322F3B">
        <w:rPr>
          <w:rStyle w:val="CharSectno"/>
        </w:rPr>
        <w:t>376</w:t>
      </w:r>
      <w:r w:rsidR="009953FD">
        <w:rPr>
          <w:rStyle w:val="CharSectno"/>
        </w:rPr>
        <w:noBreakHyphen/>
      </w:r>
      <w:r w:rsidRPr="00322F3B">
        <w:rPr>
          <w:rStyle w:val="CharSectno"/>
        </w:rPr>
        <w:t>155</w:t>
      </w:r>
      <w:r w:rsidRPr="00322F3B">
        <w:t xml:space="preserve">  Qualifying Australian production expenditure—specific exclusions</w:t>
      </w:r>
      <w:bookmarkEnd w:id="408"/>
    </w:p>
    <w:p w14:paraId="32DF57D3" w14:textId="1505EB83" w:rsidR="0037072A" w:rsidRPr="00322F3B" w:rsidRDefault="0037072A" w:rsidP="0037072A">
      <w:pPr>
        <w:pStyle w:val="subsection"/>
        <w:keepNext/>
        <w:keepLines/>
      </w:pPr>
      <w:r w:rsidRPr="00322F3B">
        <w:tab/>
      </w:r>
      <w:r w:rsidRPr="00322F3B">
        <w:tab/>
        <w:t>Despite sections</w:t>
      </w:r>
      <w:r w:rsidR="00825006" w:rsidRPr="00322F3B">
        <w:t> </w:t>
      </w:r>
      <w:r w:rsidRPr="00322F3B">
        <w:t>376</w:t>
      </w:r>
      <w:r w:rsidR="009953FD">
        <w:noBreakHyphen/>
      </w:r>
      <w:r w:rsidRPr="00322F3B">
        <w:t>145, 376</w:t>
      </w:r>
      <w:r w:rsidR="009953FD">
        <w:noBreakHyphen/>
      </w:r>
      <w:r w:rsidRPr="00322F3B">
        <w:t>150, 376</w:t>
      </w:r>
      <w:r w:rsidR="009953FD">
        <w:noBreakHyphen/>
      </w:r>
      <w:r w:rsidRPr="00322F3B">
        <w:t>165 and 376</w:t>
      </w:r>
      <w:r w:rsidR="009953FD">
        <w:noBreakHyphen/>
      </w:r>
      <w:r w:rsidRPr="00322F3B">
        <w:t xml:space="preserve">170, the following expenditure of a company is not </w:t>
      </w:r>
      <w:r w:rsidRPr="00322F3B">
        <w:rPr>
          <w:b/>
          <w:i/>
        </w:rPr>
        <w:t>qualifying Australian production expenditure</w:t>
      </w:r>
      <w:r w:rsidRPr="00322F3B">
        <w:t xml:space="preserve"> of a company on a </w:t>
      </w:r>
      <w:r w:rsidR="009953FD" w:rsidRPr="009953FD">
        <w:rPr>
          <w:position w:val="6"/>
          <w:sz w:val="16"/>
        </w:rPr>
        <w:t>*</w:t>
      </w:r>
      <w:r w:rsidRPr="00322F3B">
        <w:t>film:</w:t>
      </w:r>
    </w:p>
    <w:p w14:paraId="3D391464" w14:textId="77777777" w:rsidR="0037072A" w:rsidRPr="00322F3B" w:rsidRDefault="0037072A" w:rsidP="0037072A">
      <w:pPr>
        <w:pStyle w:val="paragraph"/>
      </w:pPr>
      <w:r w:rsidRPr="00322F3B">
        <w:tab/>
        <w:t>(a)</w:t>
      </w:r>
      <w:r w:rsidRPr="00322F3B">
        <w:tab/>
        <w:t>expenditure that is incurred when:</w:t>
      </w:r>
    </w:p>
    <w:p w14:paraId="51D018E5" w14:textId="77777777" w:rsidR="0037072A" w:rsidRPr="00322F3B" w:rsidRDefault="0037072A" w:rsidP="0037072A">
      <w:pPr>
        <w:pStyle w:val="paragraphsub"/>
      </w:pPr>
      <w:r w:rsidRPr="00322F3B">
        <w:tab/>
        <w:t>(i)</w:t>
      </w:r>
      <w:r w:rsidRPr="00322F3B">
        <w:tab/>
        <w:t>the company is a foreign resident; and</w:t>
      </w:r>
    </w:p>
    <w:p w14:paraId="3757D77E" w14:textId="3854BB0C" w:rsidR="0037072A" w:rsidRPr="00322F3B" w:rsidRDefault="0037072A" w:rsidP="0037072A">
      <w:pPr>
        <w:pStyle w:val="paragraphsub"/>
      </w:pPr>
      <w:r w:rsidRPr="00322F3B">
        <w:tab/>
        <w:t>(ii)</w:t>
      </w:r>
      <w:r w:rsidRPr="00322F3B">
        <w:tab/>
        <w:t xml:space="preserve">the company does not have both a </w:t>
      </w:r>
      <w:r w:rsidR="009953FD" w:rsidRPr="009953FD">
        <w:rPr>
          <w:position w:val="6"/>
          <w:sz w:val="16"/>
        </w:rPr>
        <w:t>*</w:t>
      </w:r>
      <w:r w:rsidRPr="00322F3B">
        <w:t xml:space="preserve">permanent establishment in Australia and an </w:t>
      </w:r>
      <w:r w:rsidR="009953FD" w:rsidRPr="009953FD">
        <w:rPr>
          <w:position w:val="6"/>
          <w:sz w:val="16"/>
        </w:rPr>
        <w:t>*</w:t>
      </w:r>
      <w:r w:rsidRPr="00322F3B">
        <w:t>ABN;</w:t>
      </w:r>
    </w:p>
    <w:p w14:paraId="3FF2CF7F" w14:textId="77777777" w:rsidR="0037072A" w:rsidRPr="00322F3B" w:rsidRDefault="0037072A" w:rsidP="0037072A">
      <w:pPr>
        <w:pStyle w:val="paragraph"/>
      </w:pPr>
      <w:r w:rsidRPr="00322F3B">
        <w:tab/>
        <w:t>(b)</w:t>
      </w:r>
      <w:r w:rsidRPr="00322F3B">
        <w:tab/>
        <w:t>expenditure in relation to:</w:t>
      </w:r>
    </w:p>
    <w:p w14:paraId="610F02FE" w14:textId="6B0DA6C6" w:rsidR="0037072A" w:rsidRPr="00322F3B" w:rsidRDefault="0037072A" w:rsidP="0037072A">
      <w:pPr>
        <w:pStyle w:val="paragraphsub"/>
      </w:pPr>
      <w:r w:rsidRPr="00322F3B">
        <w:tab/>
        <w:t>(i)</w:t>
      </w:r>
      <w:r w:rsidRPr="00322F3B">
        <w:tab/>
        <w:t xml:space="preserve">remuneration and other benefits provided to an individual for the individual’s services in relation to the </w:t>
      </w:r>
      <w:r w:rsidR="009953FD" w:rsidRPr="009953FD">
        <w:rPr>
          <w:position w:val="6"/>
          <w:sz w:val="16"/>
        </w:rPr>
        <w:t>*</w:t>
      </w:r>
      <w:r w:rsidRPr="00322F3B">
        <w:t>making of the film; or</w:t>
      </w:r>
    </w:p>
    <w:p w14:paraId="17F2AB88" w14:textId="77777777" w:rsidR="0037072A" w:rsidRPr="00322F3B" w:rsidRDefault="0037072A" w:rsidP="0037072A">
      <w:pPr>
        <w:pStyle w:val="paragraphsub"/>
      </w:pPr>
      <w:r w:rsidRPr="00322F3B">
        <w:tab/>
        <w:t>(ii)</w:t>
      </w:r>
      <w:r w:rsidRPr="00322F3B">
        <w:tab/>
        <w:t>travel and other costs associated with the services an individual provides in relation to the making of the film;</w:t>
      </w:r>
    </w:p>
    <w:p w14:paraId="53AB5167" w14:textId="77777777" w:rsidR="0037072A" w:rsidRPr="00322F3B" w:rsidRDefault="0037072A" w:rsidP="0037072A">
      <w:pPr>
        <w:pStyle w:val="paragraph"/>
      </w:pPr>
      <w:r w:rsidRPr="00322F3B">
        <w:tab/>
      </w:r>
      <w:r w:rsidRPr="00322F3B">
        <w:tab/>
        <w:t>if the individual:</w:t>
      </w:r>
    </w:p>
    <w:p w14:paraId="6E5EC3D1" w14:textId="77777777" w:rsidR="0037072A" w:rsidRPr="00322F3B" w:rsidRDefault="0037072A" w:rsidP="0037072A">
      <w:pPr>
        <w:pStyle w:val="paragraphsub"/>
      </w:pPr>
      <w:r w:rsidRPr="00322F3B">
        <w:lastRenderedPageBreak/>
        <w:tab/>
        <w:t>(iii)</w:t>
      </w:r>
      <w:r w:rsidRPr="00322F3B">
        <w:tab/>
        <w:t>is not a member of the cast; and</w:t>
      </w:r>
    </w:p>
    <w:p w14:paraId="448B1C3E" w14:textId="77777777" w:rsidR="0037072A" w:rsidRPr="00322F3B" w:rsidRDefault="0037072A" w:rsidP="0037072A">
      <w:pPr>
        <w:pStyle w:val="paragraphsub"/>
      </w:pPr>
      <w:r w:rsidRPr="00322F3B">
        <w:tab/>
        <w:t>(iv)</w:t>
      </w:r>
      <w:r w:rsidRPr="00322F3B">
        <w:tab/>
        <w:t>enters Australia to work on the film for less than 2 consecutive calendar weeks;</w:t>
      </w:r>
    </w:p>
    <w:p w14:paraId="27C73EFB" w14:textId="77777777" w:rsidR="0037072A" w:rsidRPr="00322F3B" w:rsidRDefault="0037072A" w:rsidP="0037072A">
      <w:pPr>
        <w:pStyle w:val="paragraph"/>
      </w:pPr>
      <w:r w:rsidRPr="00322F3B">
        <w:tab/>
        <w:t>(c)</w:t>
      </w:r>
      <w:r w:rsidRPr="00322F3B">
        <w:tab/>
        <w:t>expenditure prescribed by the regulations.</w:t>
      </w:r>
    </w:p>
    <w:p w14:paraId="21C7EF76" w14:textId="4F23F405" w:rsidR="0037072A" w:rsidRPr="00322F3B" w:rsidRDefault="0037072A" w:rsidP="0037072A">
      <w:pPr>
        <w:pStyle w:val="ActHead5"/>
      </w:pPr>
      <w:bookmarkStart w:id="409" w:name="_Toc201755878"/>
      <w:r w:rsidRPr="00322F3B">
        <w:rPr>
          <w:rStyle w:val="CharSectno"/>
        </w:rPr>
        <w:t>376</w:t>
      </w:r>
      <w:r w:rsidR="009953FD">
        <w:rPr>
          <w:rStyle w:val="CharSectno"/>
        </w:rPr>
        <w:noBreakHyphen/>
      </w:r>
      <w:r w:rsidRPr="00322F3B">
        <w:rPr>
          <w:rStyle w:val="CharSectno"/>
        </w:rPr>
        <w:t>160</w:t>
      </w:r>
      <w:r w:rsidRPr="00322F3B">
        <w:t xml:space="preserve">  Qualifying Australian production expenditure—treatment of services embodied in goods</w:t>
      </w:r>
      <w:bookmarkEnd w:id="409"/>
    </w:p>
    <w:p w14:paraId="0E3A5843" w14:textId="77777777" w:rsidR="0037072A" w:rsidRPr="00322F3B" w:rsidRDefault="0037072A" w:rsidP="0037072A">
      <w:pPr>
        <w:pStyle w:val="subsection"/>
        <w:keepNext/>
        <w:keepLines/>
      </w:pPr>
      <w:r w:rsidRPr="00322F3B">
        <w:tab/>
      </w:r>
      <w:r w:rsidRPr="00322F3B">
        <w:tab/>
        <w:t>If:</w:t>
      </w:r>
    </w:p>
    <w:p w14:paraId="6F58C65F" w14:textId="77777777" w:rsidR="0037072A" w:rsidRPr="00322F3B" w:rsidRDefault="0037072A" w:rsidP="0037072A">
      <w:pPr>
        <w:pStyle w:val="paragraph"/>
      </w:pPr>
      <w:r w:rsidRPr="00322F3B">
        <w:tab/>
        <w:t>(a)</w:t>
      </w:r>
      <w:r w:rsidRPr="00322F3B">
        <w:tab/>
        <w:t>a company incurs expenditure for the provision of what is essentially a service; and</w:t>
      </w:r>
    </w:p>
    <w:p w14:paraId="3BBF2804" w14:textId="77777777" w:rsidR="0037072A" w:rsidRPr="00322F3B" w:rsidRDefault="0037072A" w:rsidP="0037072A">
      <w:pPr>
        <w:pStyle w:val="paragraph"/>
      </w:pPr>
      <w:r w:rsidRPr="00322F3B">
        <w:tab/>
        <w:t>(b)</w:t>
      </w:r>
      <w:r w:rsidRPr="00322F3B">
        <w:tab/>
        <w:t>the results of the service are provided to the company by being embodied in goods that are delivered to the company; and</w:t>
      </w:r>
    </w:p>
    <w:p w14:paraId="2F6F04E2" w14:textId="77777777" w:rsidR="0037072A" w:rsidRPr="00322F3B" w:rsidRDefault="0037072A" w:rsidP="0037072A">
      <w:pPr>
        <w:pStyle w:val="paragraph"/>
      </w:pPr>
      <w:r w:rsidRPr="00322F3B">
        <w:tab/>
        <w:t>(c)</w:t>
      </w:r>
      <w:r w:rsidRPr="00322F3B">
        <w:tab/>
        <w:t>the service that is embodied in the goods was predominantly performed outside Australia;</w:t>
      </w:r>
    </w:p>
    <w:p w14:paraId="511B2D5D" w14:textId="77777777" w:rsidR="0037072A" w:rsidRPr="00322F3B" w:rsidRDefault="0037072A" w:rsidP="0037072A">
      <w:pPr>
        <w:pStyle w:val="subsection2"/>
      </w:pPr>
      <w:r w:rsidRPr="00322F3B">
        <w:t>the service is not provided to the company in Australia merely because the goods are delivered to the company in Australia.</w:t>
      </w:r>
    </w:p>
    <w:p w14:paraId="1AA82BC5" w14:textId="77777777" w:rsidR="0037072A" w:rsidRPr="00322F3B" w:rsidRDefault="0037072A" w:rsidP="0037072A">
      <w:pPr>
        <w:pStyle w:val="notetext"/>
      </w:pPr>
      <w:r w:rsidRPr="00322F3B">
        <w:t>Note:</w:t>
      </w:r>
      <w:r w:rsidRPr="00322F3B">
        <w:tab/>
      </w:r>
      <w:r w:rsidR="00825006" w:rsidRPr="00322F3B">
        <w:t>Paragraph (</w:t>
      </w:r>
      <w:r w:rsidRPr="00322F3B">
        <w:t>b)—a document, for example, might set out legal or other professional advice or a computer disk might contain a program that has been made or data that has been compiled.</w:t>
      </w:r>
    </w:p>
    <w:p w14:paraId="40A3D605" w14:textId="77777777" w:rsidR="0037072A" w:rsidRPr="00322F3B" w:rsidRDefault="0037072A" w:rsidP="0037072A">
      <w:pPr>
        <w:pStyle w:val="ActHead4"/>
      </w:pPr>
      <w:bookmarkStart w:id="410" w:name="_Toc201755879"/>
      <w:r w:rsidRPr="00322F3B">
        <w:rPr>
          <w:rStyle w:val="CharSubdNo"/>
        </w:rPr>
        <w:t>Qualifying Australian production expenditure</w:t>
      </w:r>
      <w:r w:rsidRPr="00322F3B">
        <w:t>—</w:t>
      </w:r>
      <w:r w:rsidRPr="00322F3B">
        <w:rPr>
          <w:rStyle w:val="CharSubdText"/>
        </w:rPr>
        <w:t>special rules for the location offset and the PDV offset</w:t>
      </w:r>
      <w:bookmarkEnd w:id="410"/>
    </w:p>
    <w:p w14:paraId="68565328" w14:textId="4F9669D8" w:rsidR="0037072A" w:rsidRPr="00322F3B" w:rsidRDefault="0037072A" w:rsidP="0037072A">
      <w:pPr>
        <w:pStyle w:val="ActHead5"/>
      </w:pPr>
      <w:bookmarkStart w:id="411" w:name="_Toc201755880"/>
      <w:r w:rsidRPr="00322F3B">
        <w:rPr>
          <w:rStyle w:val="CharSectno"/>
        </w:rPr>
        <w:t>376</w:t>
      </w:r>
      <w:r w:rsidR="009953FD">
        <w:rPr>
          <w:rStyle w:val="CharSectno"/>
        </w:rPr>
        <w:noBreakHyphen/>
      </w:r>
      <w:r w:rsidRPr="00322F3B">
        <w:rPr>
          <w:rStyle w:val="CharSectno"/>
        </w:rPr>
        <w:t>165</w:t>
      </w:r>
      <w:r w:rsidRPr="00322F3B">
        <w:t xml:space="preserve">  Qualifying Australian production expenditure—special rules for the location offset and the PDV offset</w:t>
      </w:r>
      <w:bookmarkEnd w:id="411"/>
    </w:p>
    <w:p w14:paraId="52C12176" w14:textId="469CC759" w:rsidR="0037072A" w:rsidRPr="00322F3B" w:rsidRDefault="0037072A" w:rsidP="0037072A">
      <w:pPr>
        <w:pStyle w:val="subsection"/>
      </w:pPr>
      <w:r w:rsidRPr="00322F3B">
        <w:tab/>
        <w:t>(1)</w:t>
      </w:r>
      <w:r w:rsidRPr="00322F3B">
        <w:tab/>
        <w:t xml:space="preserve">For the purposes of the location offset and the PDV offset, the following expenditure of a company is also </w:t>
      </w:r>
      <w:r w:rsidRPr="00322F3B">
        <w:rPr>
          <w:b/>
          <w:i/>
        </w:rPr>
        <w:t>qualifying Australian production expenditure</w:t>
      </w:r>
      <w:r w:rsidRPr="00322F3B">
        <w:t xml:space="preserve"> of the company on a </w:t>
      </w:r>
      <w:r w:rsidR="009953FD" w:rsidRPr="009953FD">
        <w:rPr>
          <w:position w:val="6"/>
          <w:sz w:val="16"/>
        </w:rPr>
        <w:t>*</w:t>
      </w:r>
      <w:r w:rsidRPr="00322F3B">
        <w:t>film:</w:t>
      </w:r>
    </w:p>
    <w:p w14:paraId="562D9657" w14:textId="77777777" w:rsidR="0037072A" w:rsidRPr="00322F3B" w:rsidRDefault="0037072A" w:rsidP="0037072A">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6231"/>
      </w:tblGrid>
      <w:tr w:rsidR="0037072A" w:rsidRPr="00322F3B" w14:paraId="0763FCB8" w14:textId="77777777" w:rsidTr="00F301A2">
        <w:trPr>
          <w:tblHeader/>
        </w:trPr>
        <w:tc>
          <w:tcPr>
            <w:tcW w:w="6945" w:type="dxa"/>
            <w:gridSpan w:val="2"/>
            <w:tcBorders>
              <w:top w:val="single" w:sz="12" w:space="0" w:color="auto"/>
              <w:bottom w:val="single" w:sz="6" w:space="0" w:color="auto"/>
            </w:tcBorders>
            <w:shd w:val="clear" w:color="auto" w:fill="auto"/>
          </w:tcPr>
          <w:p w14:paraId="2DED65B8" w14:textId="77777777" w:rsidR="0037072A" w:rsidRPr="00322F3B" w:rsidRDefault="0037072A" w:rsidP="00F301A2">
            <w:pPr>
              <w:pStyle w:val="Tabletext"/>
              <w:keepNext/>
              <w:rPr>
                <w:b/>
              </w:rPr>
            </w:pPr>
            <w:r w:rsidRPr="00322F3B">
              <w:rPr>
                <w:b/>
              </w:rPr>
              <w:lastRenderedPageBreak/>
              <w:t>Special Australian expenditure—location offset and PDV offset</w:t>
            </w:r>
          </w:p>
        </w:tc>
      </w:tr>
      <w:tr w:rsidR="0037072A" w:rsidRPr="00322F3B" w14:paraId="3265AECD" w14:textId="77777777" w:rsidTr="00F301A2">
        <w:trPr>
          <w:tblHeader/>
        </w:trPr>
        <w:tc>
          <w:tcPr>
            <w:tcW w:w="714" w:type="dxa"/>
            <w:tcBorders>
              <w:top w:val="single" w:sz="6" w:space="0" w:color="auto"/>
              <w:bottom w:val="single" w:sz="12" w:space="0" w:color="auto"/>
            </w:tcBorders>
            <w:shd w:val="clear" w:color="auto" w:fill="auto"/>
          </w:tcPr>
          <w:p w14:paraId="21E2CD27" w14:textId="77777777" w:rsidR="0037072A" w:rsidRPr="00322F3B" w:rsidRDefault="0037072A" w:rsidP="00F301A2">
            <w:pPr>
              <w:pStyle w:val="Tabletext"/>
              <w:keepNext/>
              <w:rPr>
                <w:b/>
              </w:rPr>
            </w:pPr>
            <w:r w:rsidRPr="00322F3B">
              <w:rPr>
                <w:b/>
              </w:rPr>
              <w:t>Item</w:t>
            </w:r>
          </w:p>
        </w:tc>
        <w:tc>
          <w:tcPr>
            <w:tcW w:w="6231" w:type="dxa"/>
            <w:tcBorders>
              <w:top w:val="single" w:sz="6" w:space="0" w:color="auto"/>
              <w:bottom w:val="single" w:sz="12" w:space="0" w:color="auto"/>
            </w:tcBorders>
            <w:shd w:val="clear" w:color="auto" w:fill="auto"/>
          </w:tcPr>
          <w:p w14:paraId="14E50E63" w14:textId="77777777" w:rsidR="0037072A" w:rsidRPr="00322F3B" w:rsidRDefault="0037072A" w:rsidP="00F301A2">
            <w:pPr>
              <w:pStyle w:val="Tabletext"/>
              <w:keepNext/>
              <w:rPr>
                <w:b/>
              </w:rPr>
            </w:pPr>
            <w:r w:rsidRPr="00322F3B">
              <w:rPr>
                <w:b/>
              </w:rPr>
              <w:t>Type of expenditure</w:t>
            </w:r>
          </w:p>
        </w:tc>
      </w:tr>
      <w:tr w:rsidR="0037072A" w:rsidRPr="00322F3B" w14:paraId="21226DEB" w14:textId="77777777" w:rsidTr="001C3E0B">
        <w:trPr>
          <w:cantSplit/>
        </w:trPr>
        <w:tc>
          <w:tcPr>
            <w:tcW w:w="714" w:type="dxa"/>
            <w:tcBorders>
              <w:top w:val="single" w:sz="12" w:space="0" w:color="auto"/>
              <w:bottom w:val="single" w:sz="2" w:space="0" w:color="auto"/>
            </w:tcBorders>
            <w:shd w:val="clear" w:color="auto" w:fill="auto"/>
          </w:tcPr>
          <w:p w14:paraId="01EFC937" w14:textId="77777777" w:rsidR="0037072A" w:rsidRPr="00322F3B" w:rsidRDefault="0037072A" w:rsidP="00F301A2">
            <w:pPr>
              <w:pStyle w:val="Tabletext"/>
            </w:pPr>
            <w:r w:rsidRPr="00322F3B">
              <w:t>1</w:t>
            </w:r>
          </w:p>
        </w:tc>
        <w:tc>
          <w:tcPr>
            <w:tcW w:w="6231" w:type="dxa"/>
            <w:tcBorders>
              <w:top w:val="single" w:sz="12" w:space="0" w:color="auto"/>
              <w:bottom w:val="single" w:sz="2" w:space="0" w:color="auto"/>
            </w:tcBorders>
            <w:shd w:val="clear" w:color="auto" w:fill="auto"/>
          </w:tcPr>
          <w:p w14:paraId="6706F52E" w14:textId="77777777" w:rsidR="0037072A" w:rsidRPr="00322F3B" w:rsidRDefault="0037072A" w:rsidP="00F301A2">
            <w:pPr>
              <w:pStyle w:val="Tabletext"/>
            </w:pPr>
            <w:r w:rsidRPr="00322F3B">
              <w:rPr>
                <w:i/>
              </w:rPr>
              <w:t>Australian business overheads</w:t>
            </w:r>
          </w:p>
          <w:p w14:paraId="10F8DA61" w14:textId="77777777" w:rsidR="0037072A" w:rsidRPr="00322F3B" w:rsidRDefault="0037072A" w:rsidP="00F301A2">
            <w:pPr>
              <w:pStyle w:val="Tabletext"/>
            </w:pPr>
            <w:r w:rsidRPr="00322F3B">
              <w:t>general business overheads of the company that:</w:t>
            </w:r>
          </w:p>
          <w:p w14:paraId="35DE7E9A" w14:textId="06C5F0D4" w:rsidR="0037072A" w:rsidRPr="00322F3B" w:rsidRDefault="0037072A" w:rsidP="00F301A2">
            <w:pPr>
              <w:pStyle w:val="Tablea"/>
            </w:pPr>
            <w:r w:rsidRPr="00322F3B">
              <w:t xml:space="preserve">(a) are not incurred in, or in relation to, the </w:t>
            </w:r>
            <w:r w:rsidR="009953FD" w:rsidRPr="009953FD">
              <w:rPr>
                <w:position w:val="6"/>
                <w:sz w:val="16"/>
              </w:rPr>
              <w:t>*</w:t>
            </w:r>
            <w:r w:rsidRPr="00322F3B">
              <w:t xml:space="preserve">making of the </w:t>
            </w:r>
            <w:r w:rsidR="009953FD" w:rsidRPr="009953FD">
              <w:rPr>
                <w:position w:val="6"/>
                <w:sz w:val="16"/>
              </w:rPr>
              <w:t>*</w:t>
            </w:r>
            <w:r w:rsidRPr="00322F3B">
              <w:t>film; and</w:t>
            </w:r>
          </w:p>
          <w:p w14:paraId="33AB98BC" w14:textId="77777777" w:rsidR="0037072A" w:rsidRPr="00322F3B" w:rsidRDefault="0037072A" w:rsidP="00F301A2">
            <w:pPr>
              <w:pStyle w:val="Tablea"/>
            </w:pPr>
            <w:r w:rsidRPr="00322F3B">
              <w:t>(b) are not reasonably attributable to:</w:t>
            </w:r>
          </w:p>
          <w:p w14:paraId="590F4660" w14:textId="77777777" w:rsidR="0037072A" w:rsidRPr="00322F3B" w:rsidRDefault="0037072A" w:rsidP="00F301A2">
            <w:pPr>
              <w:pStyle w:val="Tablei"/>
            </w:pPr>
            <w:r w:rsidRPr="00322F3B">
              <w:t>(i) the use of equipment or other facilities for; or</w:t>
            </w:r>
          </w:p>
          <w:p w14:paraId="3A0BC829" w14:textId="77777777" w:rsidR="0037072A" w:rsidRPr="00322F3B" w:rsidRDefault="0037072A" w:rsidP="00F301A2">
            <w:pPr>
              <w:pStyle w:val="Tablei"/>
            </w:pPr>
            <w:r w:rsidRPr="00322F3B">
              <w:t>(ii) activities undertaken in;</w:t>
            </w:r>
          </w:p>
          <w:p w14:paraId="710AAD53" w14:textId="77777777" w:rsidR="0037072A" w:rsidRPr="00322F3B" w:rsidRDefault="0037072A" w:rsidP="00F301A2">
            <w:pPr>
              <w:pStyle w:val="Tablea"/>
            </w:pPr>
            <w:r w:rsidRPr="00322F3B">
              <w:tab/>
              <w:t>the making of the film;</w:t>
            </w:r>
          </w:p>
          <w:p w14:paraId="41A84097" w14:textId="77777777" w:rsidR="0037072A" w:rsidRPr="00322F3B" w:rsidRDefault="0037072A" w:rsidP="00F301A2">
            <w:pPr>
              <w:pStyle w:val="Tabletext"/>
            </w:pPr>
            <w:r w:rsidRPr="00322F3B">
              <w:t>to the extent to which they:</w:t>
            </w:r>
          </w:p>
          <w:p w14:paraId="6EC2A902" w14:textId="77777777" w:rsidR="0037072A" w:rsidRPr="00322F3B" w:rsidRDefault="0037072A" w:rsidP="00F301A2">
            <w:pPr>
              <w:pStyle w:val="Tablea"/>
            </w:pPr>
            <w:r w:rsidRPr="00322F3B">
              <w:t>(c) are incurred for, or are reasonably attributable to:</w:t>
            </w:r>
          </w:p>
          <w:p w14:paraId="3CDAAEDB" w14:textId="77777777" w:rsidR="0037072A" w:rsidRPr="00322F3B" w:rsidRDefault="0037072A" w:rsidP="00F301A2">
            <w:pPr>
              <w:pStyle w:val="Tablei"/>
            </w:pPr>
            <w:r w:rsidRPr="00322F3B">
              <w:t>(i) goods and services provided in Australia; or</w:t>
            </w:r>
          </w:p>
          <w:p w14:paraId="2C72EE96" w14:textId="77777777" w:rsidR="0037072A" w:rsidRPr="00322F3B" w:rsidRDefault="0037072A" w:rsidP="00F301A2">
            <w:pPr>
              <w:pStyle w:val="Tablei"/>
            </w:pPr>
            <w:r w:rsidRPr="00322F3B">
              <w:t>(ii) the use of land located in Australia; or</w:t>
            </w:r>
          </w:p>
          <w:p w14:paraId="5037C0F7" w14:textId="77777777" w:rsidR="0037072A" w:rsidRPr="00322F3B" w:rsidRDefault="0037072A" w:rsidP="00F301A2">
            <w:pPr>
              <w:pStyle w:val="Tablei"/>
            </w:pPr>
            <w:r w:rsidRPr="00322F3B">
              <w:t>(iii) the use of goods that are located in Australia at the time they are used in the making of the film; and</w:t>
            </w:r>
          </w:p>
          <w:p w14:paraId="05F2A0B8" w14:textId="77777777" w:rsidR="0037072A" w:rsidRPr="00322F3B" w:rsidRDefault="0037072A" w:rsidP="00F301A2">
            <w:pPr>
              <w:pStyle w:val="Tablea"/>
            </w:pPr>
            <w:r w:rsidRPr="00322F3B">
              <w:t>(d) represent a reasonable apportionment of those overheads between the making of the film and the other activities undertaken by the company</w:t>
            </w:r>
          </w:p>
          <w:p w14:paraId="480C7647" w14:textId="77777777" w:rsidR="0037072A" w:rsidRPr="00322F3B" w:rsidRDefault="0037072A" w:rsidP="00F301A2">
            <w:pPr>
              <w:pStyle w:val="Tabletext"/>
            </w:pPr>
            <w:r w:rsidRPr="00322F3B">
              <w:t xml:space="preserve">This item has effect subject to </w:t>
            </w:r>
            <w:r w:rsidR="00825006" w:rsidRPr="00322F3B">
              <w:t>subsection (</w:t>
            </w:r>
            <w:r w:rsidRPr="00322F3B">
              <w:t>2).</w:t>
            </w:r>
          </w:p>
        </w:tc>
      </w:tr>
      <w:tr w:rsidR="0037072A" w:rsidRPr="00322F3B" w14:paraId="46CC91FE" w14:textId="77777777" w:rsidTr="00F301A2">
        <w:tc>
          <w:tcPr>
            <w:tcW w:w="714" w:type="dxa"/>
            <w:tcBorders>
              <w:top w:val="single" w:sz="2" w:space="0" w:color="auto"/>
              <w:bottom w:val="single" w:sz="2" w:space="0" w:color="auto"/>
            </w:tcBorders>
            <w:shd w:val="clear" w:color="auto" w:fill="auto"/>
          </w:tcPr>
          <w:p w14:paraId="40DF87F8" w14:textId="77777777" w:rsidR="0037072A" w:rsidRPr="00322F3B" w:rsidRDefault="0037072A" w:rsidP="00F301A2">
            <w:pPr>
              <w:pStyle w:val="Tabletext"/>
            </w:pPr>
            <w:r w:rsidRPr="00322F3B">
              <w:t>2</w:t>
            </w:r>
          </w:p>
        </w:tc>
        <w:tc>
          <w:tcPr>
            <w:tcW w:w="6231" w:type="dxa"/>
            <w:tcBorders>
              <w:top w:val="single" w:sz="2" w:space="0" w:color="auto"/>
              <w:bottom w:val="single" w:sz="2" w:space="0" w:color="auto"/>
            </w:tcBorders>
            <w:shd w:val="clear" w:color="auto" w:fill="auto"/>
          </w:tcPr>
          <w:p w14:paraId="5A700664" w14:textId="77777777" w:rsidR="0037072A" w:rsidRPr="00322F3B" w:rsidRDefault="0037072A" w:rsidP="00F301A2">
            <w:pPr>
              <w:pStyle w:val="Tabletext"/>
            </w:pPr>
            <w:r w:rsidRPr="00322F3B">
              <w:rPr>
                <w:i/>
              </w:rPr>
              <w:t>Travel to Australia</w:t>
            </w:r>
          </w:p>
          <w:p w14:paraId="16B2073E" w14:textId="15BB872F" w:rsidR="0037072A" w:rsidRPr="00322F3B" w:rsidRDefault="0037072A" w:rsidP="00F301A2">
            <w:pPr>
              <w:pStyle w:val="Tabletext"/>
            </w:pPr>
            <w:r w:rsidRPr="00322F3B">
              <w:t xml:space="preserve">expenditure of the company in relation to an individual’s travel to Australia to undertake activities in Australia in relation to the </w:t>
            </w:r>
            <w:r w:rsidR="009953FD" w:rsidRPr="009953FD">
              <w:rPr>
                <w:position w:val="6"/>
                <w:sz w:val="16"/>
              </w:rPr>
              <w:t>*</w:t>
            </w:r>
            <w:r w:rsidRPr="00322F3B">
              <w:t xml:space="preserve">making of the </w:t>
            </w:r>
            <w:r w:rsidR="009953FD" w:rsidRPr="009953FD">
              <w:rPr>
                <w:position w:val="6"/>
                <w:sz w:val="16"/>
              </w:rPr>
              <w:t>*</w:t>
            </w:r>
            <w:r w:rsidRPr="00322F3B">
              <w:t xml:space="preserve">film, if the remuneration paid to the individual for those activities is </w:t>
            </w:r>
            <w:r w:rsidR="009953FD" w:rsidRPr="009953FD">
              <w:rPr>
                <w:position w:val="6"/>
                <w:sz w:val="16"/>
              </w:rPr>
              <w:t>*</w:t>
            </w:r>
            <w:r w:rsidRPr="00322F3B">
              <w:t>qualifying Australian production expenditure of the company</w:t>
            </w:r>
          </w:p>
        </w:tc>
      </w:tr>
      <w:tr w:rsidR="0037072A" w:rsidRPr="00322F3B" w14:paraId="73D41BF9" w14:textId="77777777" w:rsidTr="00F301A2">
        <w:tc>
          <w:tcPr>
            <w:tcW w:w="714" w:type="dxa"/>
            <w:tcBorders>
              <w:top w:val="single" w:sz="2" w:space="0" w:color="auto"/>
              <w:bottom w:val="single" w:sz="12" w:space="0" w:color="auto"/>
            </w:tcBorders>
            <w:shd w:val="clear" w:color="auto" w:fill="auto"/>
          </w:tcPr>
          <w:p w14:paraId="31098727" w14:textId="77777777" w:rsidR="0037072A" w:rsidRPr="00322F3B" w:rsidRDefault="0037072A" w:rsidP="00F301A2">
            <w:pPr>
              <w:pStyle w:val="Tabletext"/>
            </w:pPr>
            <w:r w:rsidRPr="00322F3B">
              <w:t>3</w:t>
            </w:r>
          </w:p>
        </w:tc>
        <w:tc>
          <w:tcPr>
            <w:tcW w:w="6231" w:type="dxa"/>
            <w:tcBorders>
              <w:top w:val="single" w:sz="2" w:space="0" w:color="auto"/>
              <w:bottom w:val="single" w:sz="12" w:space="0" w:color="auto"/>
            </w:tcBorders>
            <w:shd w:val="clear" w:color="auto" w:fill="auto"/>
          </w:tcPr>
          <w:p w14:paraId="5592C0C1" w14:textId="77777777" w:rsidR="0037072A" w:rsidRPr="00322F3B" w:rsidRDefault="0037072A" w:rsidP="00F301A2">
            <w:pPr>
              <w:pStyle w:val="Tabletext"/>
              <w:rPr>
                <w:i/>
              </w:rPr>
            </w:pPr>
            <w:r w:rsidRPr="00322F3B">
              <w:rPr>
                <w:i/>
              </w:rPr>
              <w:t>Expenditure incurred in freighting goods to Australia</w:t>
            </w:r>
          </w:p>
          <w:p w14:paraId="79F980EE" w14:textId="71EF00CF" w:rsidR="0037072A" w:rsidRPr="00322F3B" w:rsidRDefault="0037072A" w:rsidP="00F301A2">
            <w:pPr>
              <w:pStyle w:val="Tabletext"/>
            </w:pPr>
            <w:r w:rsidRPr="00322F3B">
              <w:t xml:space="preserve">expenditure incurred in freighting goods to Australia, to the extent that the goods will be used in the </w:t>
            </w:r>
            <w:r w:rsidR="009953FD" w:rsidRPr="009953FD">
              <w:rPr>
                <w:position w:val="6"/>
                <w:sz w:val="16"/>
              </w:rPr>
              <w:t>*</w:t>
            </w:r>
            <w:r w:rsidRPr="00322F3B">
              <w:t xml:space="preserve">making of the </w:t>
            </w:r>
            <w:r w:rsidR="009953FD" w:rsidRPr="009953FD">
              <w:rPr>
                <w:position w:val="6"/>
                <w:sz w:val="16"/>
              </w:rPr>
              <w:t>*</w:t>
            </w:r>
            <w:r w:rsidRPr="00322F3B">
              <w:t>film</w:t>
            </w:r>
          </w:p>
        </w:tc>
      </w:tr>
    </w:tbl>
    <w:p w14:paraId="2B4226DB" w14:textId="77777777" w:rsidR="0037072A" w:rsidRPr="00322F3B" w:rsidRDefault="0037072A" w:rsidP="0037072A">
      <w:pPr>
        <w:pStyle w:val="subsection"/>
      </w:pPr>
      <w:r w:rsidRPr="00322F3B">
        <w:tab/>
        <w:t>(2)</w:t>
      </w:r>
      <w:r w:rsidRPr="00322F3B">
        <w:tab/>
        <w:t>General business overheads of the company are covered by item</w:t>
      </w:r>
      <w:r w:rsidR="00825006" w:rsidRPr="00322F3B">
        <w:t> </w:t>
      </w:r>
      <w:r w:rsidRPr="00322F3B">
        <w:t xml:space="preserve">1 of the table in </w:t>
      </w:r>
      <w:r w:rsidR="00825006" w:rsidRPr="00322F3B">
        <w:t>subsection (</w:t>
      </w:r>
      <w:r w:rsidRPr="00322F3B">
        <w:t>1) only to the extent to which they do not exceed the lesser of:</w:t>
      </w:r>
    </w:p>
    <w:p w14:paraId="23D95BBA" w14:textId="49618B5C" w:rsidR="0037072A" w:rsidRPr="00322F3B" w:rsidRDefault="0037072A" w:rsidP="0037072A">
      <w:pPr>
        <w:pStyle w:val="paragraph"/>
      </w:pPr>
      <w:r w:rsidRPr="00322F3B">
        <w:tab/>
        <w:t>(a)</w:t>
      </w:r>
      <w:r w:rsidRPr="00322F3B">
        <w:tab/>
        <w:t xml:space="preserve">2% of the total of all the company’s </w:t>
      </w:r>
      <w:r w:rsidR="009953FD" w:rsidRPr="009953FD">
        <w:rPr>
          <w:position w:val="6"/>
          <w:sz w:val="16"/>
        </w:rPr>
        <w:t>*</w:t>
      </w:r>
      <w:r w:rsidRPr="00322F3B">
        <w:t xml:space="preserve">production expenditure on the </w:t>
      </w:r>
      <w:r w:rsidR="009953FD" w:rsidRPr="009953FD">
        <w:rPr>
          <w:position w:val="6"/>
          <w:sz w:val="16"/>
        </w:rPr>
        <w:t>*</w:t>
      </w:r>
      <w:r w:rsidRPr="00322F3B">
        <w:t>film; and</w:t>
      </w:r>
    </w:p>
    <w:p w14:paraId="64A0C2F0" w14:textId="77777777" w:rsidR="0037072A" w:rsidRPr="00322F3B" w:rsidRDefault="0037072A" w:rsidP="0037072A">
      <w:pPr>
        <w:pStyle w:val="paragraph"/>
      </w:pPr>
      <w:r w:rsidRPr="00322F3B">
        <w:tab/>
        <w:t>(b)</w:t>
      </w:r>
      <w:r w:rsidRPr="00322F3B">
        <w:tab/>
        <w:t>$500,000.</w:t>
      </w:r>
    </w:p>
    <w:p w14:paraId="06635F43" w14:textId="77777777" w:rsidR="0037072A" w:rsidRPr="00322F3B" w:rsidRDefault="0037072A" w:rsidP="0037072A">
      <w:pPr>
        <w:pStyle w:val="ActHead4"/>
      </w:pPr>
      <w:bookmarkStart w:id="412" w:name="_Toc201755881"/>
      <w:r w:rsidRPr="00322F3B">
        <w:rPr>
          <w:rStyle w:val="CharSubdNo"/>
        </w:rPr>
        <w:lastRenderedPageBreak/>
        <w:t>Qualifying Australian production expenditure</w:t>
      </w:r>
      <w:r w:rsidRPr="00322F3B">
        <w:t>—</w:t>
      </w:r>
      <w:r w:rsidRPr="00322F3B">
        <w:rPr>
          <w:rStyle w:val="CharSubdText"/>
        </w:rPr>
        <w:t>special rules for the producer offset</w:t>
      </w:r>
      <w:bookmarkEnd w:id="412"/>
    </w:p>
    <w:p w14:paraId="2D4A3A4C" w14:textId="7E4080DD" w:rsidR="0037072A" w:rsidRPr="00322F3B" w:rsidRDefault="0037072A" w:rsidP="0037072A">
      <w:pPr>
        <w:pStyle w:val="ActHead5"/>
      </w:pPr>
      <w:bookmarkStart w:id="413" w:name="_Toc201755882"/>
      <w:r w:rsidRPr="00322F3B">
        <w:rPr>
          <w:rStyle w:val="CharSectno"/>
        </w:rPr>
        <w:t>376</w:t>
      </w:r>
      <w:r w:rsidR="009953FD">
        <w:rPr>
          <w:rStyle w:val="CharSectno"/>
        </w:rPr>
        <w:noBreakHyphen/>
      </w:r>
      <w:r w:rsidRPr="00322F3B">
        <w:rPr>
          <w:rStyle w:val="CharSectno"/>
        </w:rPr>
        <w:t>170</w:t>
      </w:r>
      <w:r w:rsidRPr="00322F3B">
        <w:t xml:space="preserve">  Qualifying Australian production expenditure—special rules for the producer offset</w:t>
      </w:r>
      <w:bookmarkEnd w:id="413"/>
    </w:p>
    <w:p w14:paraId="13AB4EDA" w14:textId="77777777" w:rsidR="0037072A" w:rsidRPr="00322F3B" w:rsidRDefault="0037072A" w:rsidP="0037072A">
      <w:pPr>
        <w:pStyle w:val="SubsectionHead"/>
      </w:pPr>
      <w:r w:rsidRPr="00322F3B">
        <w:t>Expenditure that is qualifying Australian production expenditure</w:t>
      </w:r>
    </w:p>
    <w:p w14:paraId="2DFCC17C" w14:textId="3DACBBB4" w:rsidR="0037072A" w:rsidRPr="00322F3B" w:rsidRDefault="0037072A" w:rsidP="0037072A">
      <w:pPr>
        <w:pStyle w:val="subsection"/>
      </w:pPr>
      <w:r w:rsidRPr="00322F3B">
        <w:tab/>
        <w:t>(1)</w:t>
      </w:r>
      <w:r w:rsidRPr="00322F3B">
        <w:tab/>
        <w:t>For the purposes of subsections</w:t>
      </w:r>
      <w:r w:rsidR="00825006" w:rsidRPr="00322F3B">
        <w:t> </w:t>
      </w:r>
      <w:r w:rsidRPr="00322F3B">
        <w:t>376</w:t>
      </w:r>
      <w:r w:rsidR="009953FD">
        <w:noBreakHyphen/>
      </w:r>
      <w:r w:rsidRPr="00322F3B">
        <w:t xml:space="preserve">65(6) and (7), expenditure on a </w:t>
      </w:r>
      <w:r w:rsidR="009953FD" w:rsidRPr="009953FD">
        <w:rPr>
          <w:position w:val="6"/>
          <w:sz w:val="16"/>
        </w:rPr>
        <w:t>*</w:t>
      </w:r>
      <w:r w:rsidRPr="00322F3B">
        <w:t xml:space="preserve">film incurred in a foreign country is </w:t>
      </w:r>
      <w:r w:rsidRPr="00322F3B">
        <w:rPr>
          <w:b/>
          <w:i/>
        </w:rPr>
        <w:t>qualifying Australian production expenditure</w:t>
      </w:r>
      <w:r w:rsidRPr="00322F3B">
        <w:t xml:space="preserve"> of a company on the film if:</w:t>
      </w:r>
    </w:p>
    <w:p w14:paraId="5497860A" w14:textId="57E975FC" w:rsidR="0037072A" w:rsidRPr="00322F3B" w:rsidRDefault="0037072A" w:rsidP="0037072A">
      <w:pPr>
        <w:pStyle w:val="paragraph"/>
      </w:pPr>
      <w:r w:rsidRPr="00322F3B">
        <w:tab/>
        <w:t>(a)</w:t>
      </w:r>
      <w:r w:rsidRPr="00322F3B">
        <w:tab/>
        <w:t xml:space="preserve">the expenditure is incurred by the company claiming the offset, or by another entity that is involved in the </w:t>
      </w:r>
      <w:r w:rsidR="009953FD" w:rsidRPr="009953FD">
        <w:rPr>
          <w:position w:val="6"/>
          <w:sz w:val="16"/>
        </w:rPr>
        <w:t>*</w:t>
      </w:r>
      <w:r w:rsidRPr="00322F3B">
        <w:t>making of the film; and</w:t>
      </w:r>
    </w:p>
    <w:p w14:paraId="53FE1F39" w14:textId="77777777" w:rsidR="0037072A" w:rsidRPr="00322F3B" w:rsidRDefault="0037072A" w:rsidP="0037072A">
      <w:pPr>
        <w:pStyle w:val="paragraph"/>
      </w:pPr>
      <w:r w:rsidRPr="00322F3B">
        <w:tab/>
        <w:t>(b)</w:t>
      </w:r>
      <w:r w:rsidRPr="00322F3B">
        <w:tab/>
        <w:t>the expenditure would be qualifying Australian production expenditure if it had been incurred for, or reasonably attributable to:</w:t>
      </w:r>
    </w:p>
    <w:p w14:paraId="5700B5A2" w14:textId="77777777" w:rsidR="0037072A" w:rsidRPr="00322F3B" w:rsidRDefault="0037072A" w:rsidP="0037072A">
      <w:pPr>
        <w:pStyle w:val="paragraphsub"/>
      </w:pPr>
      <w:r w:rsidRPr="00322F3B">
        <w:tab/>
        <w:t>(i)</w:t>
      </w:r>
      <w:r w:rsidRPr="00322F3B">
        <w:tab/>
        <w:t>goods and services provided in Australia; or</w:t>
      </w:r>
    </w:p>
    <w:p w14:paraId="5144DF38" w14:textId="77777777" w:rsidR="0037072A" w:rsidRPr="00322F3B" w:rsidRDefault="0037072A" w:rsidP="0037072A">
      <w:pPr>
        <w:pStyle w:val="paragraphsub"/>
      </w:pPr>
      <w:r w:rsidRPr="00322F3B">
        <w:tab/>
        <w:t>(ii)</w:t>
      </w:r>
      <w:r w:rsidRPr="00322F3B">
        <w:tab/>
        <w:t>the use of land located in Australia; or</w:t>
      </w:r>
    </w:p>
    <w:p w14:paraId="5A34393D" w14:textId="30576126" w:rsidR="0037072A" w:rsidRPr="00322F3B" w:rsidRDefault="0037072A" w:rsidP="0037072A">
      <w:pPr>
        <w:pStyle w:val="paragraphsub"/>
      </w:pPr>
      <w:r w:rsidRPr="00322F3B">
        <w:tab/>
        <w:t>(iii)</w:t>
      </w:r>
      <w:r w:rsidRPr="00322F3B">
        <w:tab/>
        <w:t xml:space="preserve">the use of goods that are located in Australia at the time they are used in the </w:t>
      </w:r>
      <w:r w:rsidR="009953FD" w:rsidRPr="009953FD">
        <w:rPr>
          <w:position w:val="6"/>
          <w:sz w:val="16"/>
        </w:rPr>
        <w:t>*</w:t>
      </w:r>
      <w:r w:rsidRPr="00322F3B">
        <w:t>making of the film; and</w:t>
      </w:r>
    </w:p>
    <w:p w14:paraId="2084C775" w14:textId="07EFF14A" w:rsidR="0037072A" w:rsidRPr="00322F3B" w:rsidRDefault="0037072A" w:rsidP="0037072A">
      <w:pPr>
        <w:pStyle w:val="paragraph"/>
      </w:pPr>
      <w:r w:rsidRPr="00322F3B">
        <w:tab/>
        <w:t>(c)</w:t>
      </w:r>
      <w:r w:rsidRPr="00322F3B">
        <w:tab/>
        <w:t xml:space="preserve">the film is made under an </w:t>
      </w:r>
      <w:r w:rsidR="009953FD" w:rsidRPr="009953FD">
        <w:rPr>
          <w:position w:val="6"/>
          <w:sz w:val="16"/>
        </w:rPr>
        <w:t>*</w:t>
      </w:r>
      <w:r w:rsidRPr="00322F3B">
        <w:t>arrangement entered into between the Commonwealth or an authority of the Commonwealth and the foreign country or an authority of the foreign country.</w:t>
      </w:r>
    </w:p>
    <w:p w14:paraId="20E4955E" w14:textId="45D679C2" w:rsidR="0037072A" w:rsidRPr="00322F3B" w:rsidRDefault="0037072A" w:rsidP="0037072A">
      <w:pPr>
        <w:pStyle w:val="notetext"/>
      </w:pPr>
      <w:r w:rsidRPr="00322F3B">
        <w:t>Note:</w:t>
      </w:r>
      <w:r w:rsidRPr="00322F3B">
        <w:tab/>
        <w:t xml:space="preserve">This means that such expenditure is taken into account for the purposes of determining whether to issue a certificate for the producer offset to the company under </w:t>
      </w:r>
      <w:r w:rsidR="009F5D03" w:rsidRPr="00322F3B">
        <w:t>section 3</w:t>
      </w:r>
      <w:r w:rsidRPr="00322F3B">
        <w:t>76</w:t>
      </w:r>
      <w:r w:rsidR="009953FD">
        <w:noBreakHyphen/>
      </w:r>
      <w:r w:rsidRPr="00322F3B">
        <w:t>65. It is not taken into account in working out the amount of the producer offset to which the company is entitled.</w:t>
      </w:r>
    </w:p>
    <w:p w14:paraId="7C430406" w14:textId="2A5CB279" w:rsidR="0037072A" w:rsidRPr="00322F3B" w:rsidRDefault="0037072A" w:rsidP="0037072A">
      <w:pPr>
        <w:pStyle w:val="subsection"/>
      </w:pPr>
      <w:r w:rsidRPr="00322F3B">
        <w:tab/>
        <w:t>(2)</w:t>
      </w:r>
      <w:r w:rsidRPr="00322F3B">
        <w:tab/>
        <w:t xml:space="preserve">For the purposes of the producer offset, the following expenditure of a company is also </w:t>
      </w:r>
      <w:r w:rsidRPr="00322F3B">
        <w:rPr>
          <w:b/>
          <w:i/>
        </w:rPr>
        <w:t>qualifying Australian production expenditure</w:t>
      </w:r>
      <w:r w:rsidRPr="00322F3B">
        <w:t xml:space="preserve"> of the company on a </w:t>
      </w:r>
      <w:r w:rsidR="009953FD" w:rsidRPr="009953FD">
        <w:rPr>
          <w:position w:val="6"/>
          <w:sz w:val="16"/>
        </w:rPr>
        <w:t>*</w:t>
      </w:r>
      <w:r w:rsidRPr="00322F3B">
        <w:t>film:</w:t>
      </w:r>
    </w:p>
    <w:p w14:paraId="31FE41F5" w14:textId="77777777" w:rsidR="0037072A" w:rsidRPr="00322F3B" w:rsidRDefault="0037072A" w:rsidP="0037072A">
      <w:pPr>
        <w:pStyle w:val="Tabletext"/>
        <w:keepN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6231"/>
      </w:tblGrid>
      <w:tr w:rsidR="0037072A" w:rsidRPr="00322F3B" w14:paraId="4AB9E555" w14:textId="77777777" w:rsidTr="00F301A2">
        <w:trPr>
          <w:tblHeader/>
        </w:trPr>
        <w:tc>
          <w:tcPr>
            <w:tcW w:w="6945" w:type="dxa"/>
            <w:gridSpan w:val="2"/>
            <w:tcBorders>
              <w:top w:val="single" w:sz="12" w:space="0" w:color="auto"/>
              <w:bottom w:val="single" w:sz="6" w:space="0" w:color="auto"/>
            </w:tcBorders>
            <w:shd w:val="clear" w:color="auto" w:fill="auto"/>
          </w:tcPr>
          <w:p w14:paraId="02351D83" w14:textId="77777777" w:rsidR="0037072A" w:rsidRPr="00322F3B" w:rsidRDefault="0037072A" w:rsidP="00F301A2">
            <w:pPr>
              <w:pStyle w:val="Tabletext"/>
              <w:keepNext/>
              <w:rPr>
                <w:b/>
              </w:rPr>
            </w:pPr>
            <w:r w:rsidRPr="00322F3B">
              <w:rPr>
                <w:b/>
              </w:rPr>
              <w:t>Special Australian expenditure—producer offset</w:t>
            </w:r>
          </w:p>
        </w:tc>
      </w:tr>
      <w:tr w:rsidR="0037072A" w:rsidRPr="00322F3B" w14:paraId="18ABB5E6" w14:textId="77777777" w:rsidTr="00F301A2">
        <w:trPr>
          <w:tblHeader/>
        </w:trPr>
        <w:tc>
          <w:tcPr>
            <w:tcW w:w="714" w:type="dxa"/>
            <w:tcBorders>
              <w:top w:val="single" w:sz="6" w:space="0" w:color="auto"/>
              <w:bottom w:val="single" w:sz="12" w:space="0" w:color="auto"/>
            </w:tcBorders>
            <w:shd w:val="clear" w:color="auto" w:fill="auto"/>
          </w:tcPr>
          <w:p w14:paraId="589FD74E" w14:textId="77777777" w:rsidR="0037072A" w:rsidRPr="00322F3B" w:rsidRDefault="0037072A" w:rsidP="00F301A2">
            <w:pPr>
              <w:pStyle w:val="Tabletext"/>
              <w:keepNext/>
              <w:rPr>
                <w:b/>
              </w:rPr>
            </w:pPr>
            <w:r w:rsidRPr="00322F3B">
              <w:rPr>
                <w:b/>
              </w:rPr>
              <w:t>Item</w:t>
            </w:r>
          </w:p>
        </w:tc>
        <w:tc>
          <w:tcPr>
            <w:tcW w:w="6231" w:type="dxa"/>
            <w:tcBorders>
              <w:top w:val="single" w:sz="6" w:space="0" w:color="auto"/>
              <w:bottom w:val="single" w:sz="12" w:space="0" w:color="auto"/>
            </w:tcBorders>
            <w:shd w:val="clear" w:color="auto" w:fill="auto"/>
          </w:tcPr>
          <w:p w14:paraId="0713AB9F" w14:textId="77777777" w:rsidR="0037072A" w:rsidRPr="00322F3B" w:rsidRDefault="0037072A" w:rsidP="00F301A2">
            <w:pPr>
              <w:pStyle w:val="Tabletext"/>
              <w:keepNext/>
              <w:rPr>
                <w:b/>
              </w:rPr>
            </w:pPr>
            <w:r w:rsidRPr="00322F3B">
              <w:rPr>
                <w:b/>
              </w:rPr>
              <w:t>Type of expenditure</w:t>
            </w:r>
          </w:p>
        </w:tc>
      </w:tr>
      <w:tr w:rsidR="0037072A" w:rsidRPr="00322F3B" w14:paraId="6327082D" w14:textId="77777777" w:rsidTr="00F301A2">
        <w:tc>
          <w:tcPr>
            <w:tcW w:w="714" w:type="dxa"/>
            <w:tcBorders>
              <w:top w:val="single" w:sz="12" w:space="0" w:color="auto"/>
              <w:bottom w:val="single" w:sz="2" w:space="0" w:color="auto"/>
            </w:tcBorders>
            <w:shd w:val="clear" w:color="auto" w:fill="auto"/>
          </w:tcPr>
          <w:p w14:paraId="0E6E08CE" w14:textId="77777777" w:rsidR="0037072A" w:rsidRPr="00322F3B" w:rsidRDefault="0037072A" w:rsidP="00F301A2">
            <w:pPr>
              <w:pStyle w:val="Tabletext"/>
              <w:keepNext/>
            </w:pPr>
            <w:r w:rsidRPr="00322F3B">
              <w:t>1</w:t>
            </w:r>
          </w:p>
        </w:tc>
        <w:tc>
          <w:tcPr>
            <w:tcW w:w="6231" w:type="dxa"/>
            <w:tcBorders>
              <w:top w:val="single" w:sz="12" w:space="0" w:color="auto"/>
              <w:bottom w:val="single" w:sz="2" w:space="0" w:color="auto"/>
            </w:tcBorders>
            <w:shd w:val="clear" w:color="auto" w:fill="auto"/>
          </w:tcPr>
          <w:p w14:paraId="2E548EEB" w14:textId="77777777" w:rsidR="0037072A" w:rsidRPr="00322F3B" w:rsidRDefault="0037072A" w:rsidP="00F301A2">
            <w:pPr>
              <w:pStyle w:val="Tabletext"/>
              <w:keepNext/>
            </w:pPr>
            <w:r w:rsidRPr="00322F3B">
              <w:rPr>
                <w:i/>
              </w:rPr>
              <w:t>Australian business overheads</w:t>
            </w:r>
          </w:p>
          <w:p w14:paraId="7CFB9D2B" w14:textId="77777777" w:rsidR="0037072A" w:rsidRPr="00322F3B" w:rsidRDefault="0037072A" w:rsidP="00F301A2">
            <w:pPr>
              <w:pStyle w:val="Tabletext"/>
              <w:keepNext/>
            </w:pPr>
            <w:r w:rsidRPr="00322F3B">
              <w:t>general business overheads of the company that:</w:t>
            </w:r>
          </w:p>
          <w:p w14:paraId="5BC9659E" w14:textId="2BF3B68F" w:rsidR="0037072A" w:rsidRPr="00322F3B" w:rsidRDefault="0037072A" w:rsidP="00F301A2">
            <w:pPr>
              <w:pStyle w:val="Tablea"/>
              <w:keepNext/>
            </w:pPr>
            <w:r w:rsidRPr="00322F3B">
              <w:t xml:space="preserve">(a) are not incurred in, or in relation to, the </w:t>
            </w:r>
            <w:r w:rsidR="009953FD" w:rsidRPr="009953FD">
              <w:rPr>
                <w:position w:val="6"/>
                <w:sz w:val="16"/>
              </w:rPr>
              <w:t>*</w:t>
            </w:r>
            <w:r w:rsidRPr="00322F3B">
              <w:t xml:space="preserve">making of the </w:t>
            </w:r>
            <w:r w:rsidR="009953FD" w:rsidRPr="009953FD">
              <w:rPr>
                <w:position w:val="6"/>
                <w:sz w:val="16"/>
              </w:rPr>
              <w:t>*</w:t>
            </w:r>
            <w:r w:rsidRPr="00322F3B">
              <w:t>film; and</w:t>
            </w:r>
          </w:p>
          <w:p w14:paraId="584C46EC" w14:textId="77777777" w:rsidR="0037072A" w:rsidRPr="00322F3B" w:rsidRDefault="0037072A" w:rsidP="00F301A2">
            <w:pPr>
              <w:pStyle w:val="Tablea"/>
              <w:keepNext/>
            </w:pPr>
            <w:r w:rsidRPr="00322F3B">
              <w:t>(b) are not reasonably attributable to:</w:t>
            </w:r>
          </w:p>
          <w:p w14:paraId="0149B47D" w14:textId="77777777" w:rsidR="0037072A" w:rsidRPr="00322F3B" w:rsidRDefault="0037072A" w:rsidP="00F301A2">
            <w:pPr>
              <w:pStyle w:val="Tablei"/>
              <w:keepNext/>
            </w:pPr>
            <w:r w:rsidRPr="00322F3B">
              <w:t>(i) the use of equipment or other facilities for; or</w:t>
            </w:r>
          </w:p>
          <w:p w14:paraId="039DD058" w14:textId="77777777" w:rsidR="0037072A" w:rsidRPr="00322F3B" w:rsidRDefault="0037072A" w:rsidP="00F301A2">
            <w:pPr>
              <w:pStyle w:val="Tablei"/>
              <w:keepNext/>
            </w:pPr>
            <w:r w:rsidRPr="00322F3B">
              <w:t>(ii) activities undertaken in;</w:t>
            </w:r>
          </w:p>
          <w:p w14:paraId="584E6489" w14:textId="77777777" w:rsidR="0037072A" w:rsidRPr="00322F3B" w:rsidRDefault="0037072A" w:rsidP="00F301A2">
            <w:pPr>
              <w:pStyle w:val="Tablea"/>
              <w:keepNext/>
            </w:pPr>
            <w:r w:rsidRPr="00322F3B">
              <w:tab/>
              <w:t>the making of the film;</w:t>
            </w:r>
          </w:p>
          <w:p w14:paraId="5273B351" w14:textId="77777777" w:rsidR="0037072A" w:rsidRPr="00322F3B" w:rsidRDefault="0037072A" w:rsidP="00F301A2">
            <w:pPr>
              <w:pStyle w:val="Tabletext"/>
              <w:keepNext/>
            </w:pPr>
            <w:r w:rsidRPr="00322F3B">
              <w:t>to the extent to which they:</w:t>
            </w:r>
          </w:p>
          <w:p w14:paraId="3BB31952" w14:textId="77777777" w:rsidR="0037072A" w:rsidRPr="00322F3B" w:rsidRDefault="0037072A" w:rsidP="00F301A2">
            <w:pPr>
              <w:pStyle w:val="Tablea"/>
              <w:keepNext/>
            </w:pPr>
            <w:r w:rsidRPr="00322F3B">
              <w:t>(c) are incurred for, or are reasonably attributable to:</w:t>
            </w:r>
          </w:p>
          <w:p w14:paraId="60DF3208" w14:textId="77777777" w:rsidR="0037072A" w:rsidRPr="00322F3B" w:rsidRDefault="0037072A" w:rsidP="00F301A2">
            <w:pPr>
              <w:pStyle w:val="Tablei"/>
              <w:keepNext/>
            </w:pPr>
            <w:r w:rsidRPr="00322F3B">
              <w:t>(i) goods and services provided in Australia; or</w:t>
            </w:r>
          </w:p>
          <w:p w14:paraId="6D8F558A" w14:textId="77777777" w:rsidR="0037072A" w:rsidRPr="00322F3B" w:rsidRDefault="0037072A" w:rsidP="00F301A2">
            <w:pPr>
              <w:pStyle w:val="Tablei"/>
              <w:keepNext/>
            </w:pPr>
            <w:r w:rsidRPr="00322F3B">
              <w:t>(ii) the use of land located in Australia; or</w:t>
            </w:r>
          </w:p>
          <w:p w14:paraId="2ED179E8" w14:textId="77777777" w:rsidR="0037072A" w:rsidRPr="00322F3B" w:rsidRDefault="0037072A" w:rsidP="00F301A2">
            <w:pPr>
              <w:pStyle w:val="Tablei"/>
              <w:keepNext/>
            </w:pPr>
            <w:r w:rsidRPr="00322F3B">
              <w:t>(iii) the use of goods that are located in Australia at the time they are used in the making of the film; and</w:t>
            </w:r>
          </w:p>
          <w:p w14:paraId="353E8CFA" w14:textId="77777777" w:rsidR="0037072A" w:rsidRPr="00322F3B" w:rsidRDefault="0037072A" w:rsidP="00F301A2">
            <w:pPr>
              <w:pStyle w:val="Tablea"/>
              <w:keepNext/>
            </w:pPr>
            <w:r w:rsidRPr="00322F3B">
              <w:t>(d) represent a reasonable apportionment of those overheads between the making of the film and the other activities undertaken by the company</w:t>
            </w:r>
          </w:p>
          <w:p w14:paraId="3BB3288A" w14:textId="77777777" w:rsidR="0037072A" w:rsidRPr="00322F3B" w:rsidRDefault="0037072A" w:rsidP="00F301A2">
            <w:pPr>
              <w:pStyle w:val="Tabletext"/>
              <w:keepNext/>
            </w:pPr>
            <w:r w:rsidRPr="00322F3B">
              <w:t xml:space="preserve">This item has effect subject to </w:t>
            </w:r>
            <w:r w:rsidR="00825006" w:rsidRPr="00322F3B">
              <w:t>subsection (</w:t>
            </w:r>
            <w:r w:rsidRPr="00322F3B">
              <w:t>3).</w:t>
            </w:r>
          </w:p>
        </w:tc>
      </w:tr>
      <w:tr w:rsidR="0037072A" w:rsidRPr="00322F3B" w14:paraId="5490F3EA" w14:textId="77777777" w:rsidTr="00A36C83">
        <w:tc>
          <w:tcPr>
            <w:tcW w:w="714" w:type="dxa"/>
            <w:tcBorders>
              <w:top w:val="single" w:sz="2" w:space="0" w:color="auto"/>
              <w:bottom w:val="single" w:sz="2" w:space="0" w:color="auto"/>
            </w:tcBorders>
            <w:shd w:val="clear" w:color="auto" w:fill="auto"/>
          </w:tcPr>
          <w:p w14:paraId="6B71A294" w14:textId="77777777" w:rsidR="0037072A" w:rsidRPr="00322F3B" w:rsidRDefault="0037072A" w:rsidP="00F301A2">
            <w:pPr>
              <w:pStyle w:val="Tabletext"/>
              <w:keepNext/>
            </w:pPr>
            <w:r w:rsidRPr="00322F3B">
              <w:t>2</w:t>
            </w:r>
          </w:p>
        </w:tc>
        <w:tc>
          <w:tcPr>
            <w:tcW w:w="6231" w:type="dxa"/>
            <w:tcBorders>
              <w:top w:val="single" w:sz="2" w:space="0" w:color="auto"/>
              <w:bottom w:val="single" w:sz="2" w:space="0" w:color="auto"/>
            </w:tcBorders>
            <w:shd w:val="clear" w:color="auto" w:fill="auto"/>
          </w:tcPr>
          <w:p w14:paraId="0176E7C1" w14:textId="77777777" w:rsidR="0037072A" w:rsidRPr="00322F3B" w:rsidRDefault="0037072A" w:rsidP="00F301A2">
            <w:pPr>
              <w:pStyle w:val="Tabletext"/>
              <w:keepNext/>
            </w:pPr>
            <w:r w:rsidRPr="00322F3B">
              <w:rPr>
                <w:i/>
              </w:rPr>
              <w:t>Travel to Australia and other countries</w:t>
            </w:r>
          </w:p>
          <w:p w14:paraId="49A57E73" w14:textId="77777777" w:rsidR="0037072A" w:rsidRPr="00322F3B" w:rsidRDefault="0037072A" w:rsidP="00F301A2">
            <w:pPr>
              <w:pStyle w:val="Tabletext"/>
              <w:keepNext/>
            </w:pPr>
            <w:r w:rsidRPr="00322F3B">
              <w:t>expenditure of the company in relation to an individual’s travel:</w:t>
            </w:r>
          </w:p>
          <w:p w14:paraId="6CF0E97A" w14:textId="37DD64EB" w:rsidR="0037072A" w:rsidRPr="00322F3B" w:rsidRDefault="0037072A" w:rsidP="00F301A2">
            <w:pPr>
              <w:pStyle w:val="Tablea"/>
              <w:keepNext/>
            </w:pPr>
            <w:r w:rsidRPr="00322F3B">
              <w:t xml:space="preserve">(a) to Australia, to undertake activities in relation to the </w:t>
            </w:r>
            <w:r w:rsidR="009953FD" w:rsidRPr="009953FD">
              <w:rPr>
                <w:position w:val="6"/>
                <w:sz w:val="16"/>
              </w:rPr>
              <w:t>*</w:t>
            </w:r>
            <w:r w:rsidRPr="00322F3B">
              <w:t xml:space="preserve">making of the </w:t>
            </w:r>
            <w:r w:rsidR="009953FD" w:rsidRPr="009953FD">
              <w:rPr>
                <w:position w:val="6"/>
                <w:sz w:val="16"/>
              </w:rPr>
              <w:t>*</w:t>
            </w:r>
            <w:r w:rsidRPr="00322F3B">
              <w:t>film; and</w:t>
            </w:r>
          </w:p>
          <w:p w14:paraId="7139E19B" w14:textId="078AF362" w:rsidR="0037072A" w:rsidRPr="00322F3B" w:rsidRDefault="0037072A" w:rsidP="00F301A2">
            <w:pPr>
              <w:pStyle w:val="Tablea"/>
              <w:keepNext/>
            </w:pPr>
            <w:r w:rsidRPr="00322F3B">
              <w:t xml:space="preserve">(b) to or within any other country, to undertake activities in relation to the making of the film, if the remuneration paid to the individual for those activities would be </w:t>
            </w:r>
            <w:r w:rsidR="009953FD" w:rsidRPr="009953FD">
              <w:rPr>
                <w:position w:val="6"/>
                <w:sz w:val="16"/>
              </w:rPr>
              <w:t>*</w:t>
            </w:r>
            <w:r w:rsidRPr="00322F3B">
              <w:t>qualifying Australian production expenditure of the company under item</w:t>
            </w:r>
            <w:r w:rsidR="00825006" w:rsidRPr="00322F3B">
              <w:t> </w:t>
            </w:r>
            <w:r w:rsidRPr="00322F3B">
              <w:t>4 of this table.</w:t>
            </w:r>
          </w:p>
        </w:tc>
      </w:tr>
      <w:tr w:rsidR="0037072A" w:rsidRPr="00322F3B" w14:paraId="3D480423" w14:textId="77777777" w:rsidTr="00A36C83">
        <w:tc>
          <w:tcPr>
            <w:tcW w:w="714" w:type="dxa"/>
            <w:tcBorders>
              <w:top w:val="single" w:sz="2" w:space="0" w:color="auto"/>
              <w:bottom w:val="single" w:sz="4" w:space="0" w:color="auto"/>
            </w:tcBorders>
            <w:shd w:val="clear" w:color="auto" w:fill="auto"/>
          </w:tcPr>
          <w:p w14:paraId="57EA348B" w14:textId="77777777" w:rsidR="0037072A" w:rsidRPr="00322F3B" w:rsidRDefault="0037072A" w:rsidP="00F301A2">
            <w:pPr>
              <w:pStyle w:val="Tabletext"/>
            </w:pPr>
            <w:r w:rsidRPr="00322F3B">
              <w:t>3</w:t>
            </w:r>
          </w:p>
        </w:tc>
        <w:tc>
          <w:tcPr>
            <w:tcW w:w="6231" w:type="dxa"/>
            <w:tcBorders>
              <w:top w:val="single" w:sz="2" w:space="0" w:color="auto"/>
              <w:bottom w:val="single" w:sz="4" w:space="0" w:color="auto"/>
            </w:tcBorders>
            <w:shd w:val="clear" w:color="auto" w:fill="auto"/>
          </w:tcPr>
          <w:p w14:paraId="4EEE9ED9" w14:textId="77777777" w:rsidR="0037072A" w:rsidRPr="00322F3B" w:rsidRDefault="0037072A" w:rsidP="00F301A2">
            <w:pPr>
              <w:pStyle w:val="Tabletext"/>
              <w:rPr>
                <w:i/>
              </w:rPr>
            </w:pPr>
            <w:r w:rsidRPr="00322F3B">
              <w:rPr>
                <w:i/>
              </w:rPr>
              <w:t>Expenditure incurred in freighting goods within and between countries</w:t>
            </w:r>
          </w:p>
          <w:p w14:paraId="3350C951" w14:textId="2A995BE4" w:rsidR="0037072A" w:rsidRPr="00322F3B" w:rsidRDefault="0037072A" w:rsidP="00F301A2">
            <w:pPr>
              <w:pStyle w:val="Tabletext"/>
            </w:pPr>
            <w:r w:rsidRPr="00322F3B">
              <w:t xml:space="preserve">expenditure incurred in freighting goods within and between countries, to the extent that the goods will be used in the </w:t>
            </w:r>
            <w:r w:rsidR="009953FD" w:rsidRPr="009953FD">
              <w:rPr>
                <w:position w:val="6"/>
                <w:sz w:val="16"/>
              </w:rPr>
              <w:t>*</w:t>
            </w:r>
            <w:r w:rsidRPr="00322F3B">
              <w:t xml:space="preserve">making of the </w:t>
            </w:r>
            <w:r w:rsidR="009953FD" w:rsidRPr="009953FD">
              <w:rPr>
                <w:position w:val="6"/>
                <w:sz w:val="16"/>
              </w:rPr>
              <w:t>*</w:t>
            </w:r>
            <w:r w:rsidRPr="00322F3B">
              <w:t>film.</w:t>
            </w:r>
          </w:p>
        </w:tc>
      </w:tr>
      <w:tr w:rsidR="0037072A" w:rsidRPr="00322F3B" w14:paraId="74133C0F" w14:textId="77777777" w:rsidTr="00A36C83">
        <w:tc>
          <w:tcPr>
            <w:tcW w:w="714" w:type="dxa"/>
            <w:tcBorders>
              <w:top w:val="single" w:sz="4" w:space="0" w:color="auto"/>
              <w:bottom w:val="single" w:sz="2" w:space="0" w:color="auto"/>
            </w:tcBorders>
            <w:shd w:val="clear" w:color="auto" w:fill="auto"/>
          </w:tcPr>
          <w:p w14:paraId="0ED39925" w14:textId="77777777" w:rsidR="0037072A" w:rsidRPr="00322F3B" w:rsidRDefault="0037072A" w:rsidP="00F301A2">
            <w:pPr>
              <w:pStyle w:val="Tabletext"/>
              <w:keepNext/>
            </w:pPr>
            <w:r w:rsidRPr="00322F3B">
              <w:lastRenderedPageBreak/>
              <w:t>4</w:t>
            </w:r>
          </w:p>
        </w:tc>
        <w:tc>
          <w:tcPr>
            <w:tcW w:w="6231" w:type="dxa"/>
            <w:tcBorders>
              <w:top w:val="single" w:sz="4" w:space="0" w:color="auto"/>
              <w:bottom w:val="single" w:sz="2" w:space="0" w:color="auto"/>
            </w:tcBorders>
            <w:shd w:val="clear" w:color="auto" w:fill="auto"/>
          </w:tcPr>
          <w:p w14:paraId="66A6DF87" w14:textId="77777777" w:rsidR="0037072A" w:rsidRPr="00322F3B" w:rsidRDefault="0037072A" w:rsidP="00F301A2">
            <w:pPr>
              <w:pStyle w:val="Tabletext"/>
              <w:keepNext/>
              <w:rPr>
                <w:i/>
              </w:rPr>
            </w:pPr>
            <w:r w:rsidRPr="00322F3B">
              <w:rPr>
                <w:i/>
              </w:rPr>
              <w:t>Expenditure incurred in other countries</w:t>
            </w:r>
          </w:p>
          <w:p w14:paraId="2ADA3C00" w14:textId="77777777" w:rsidR="0037072A" w:rsidRPr="00322F3B" w:rsidRDefault="0037072A" w:rsidP="00F301A2">
            <w:pPr>
              <w:pStyle w:val="Tabletext"/>
              <w:keepNext/>
            </w:pPr>
            <w:r w:rsidRPr="00322F3B">
              <w:t>expenditure incurred outside Australia:</w:t>
            </w:r>
          </w:p>
          <w:p w14:paraId="113C8C71" w14:textId="7E9661A0" w:rsidR="0037072A" w:rsidRPr="00322F3B" w:rsidRDefault="0037072A" w:rsidP="00F301A2">
            <w:pPr>
              <w:pStyle w:val="Tablea"/>
              <w:keepNext/>
            </w:pPr>
            <w:r w:rsidRPr="00322F3B">
              <w:t xml:space="preserve">(a) for the remuneration of an Australian resident, or the purchase of goods or services from companies or </w:t>
            </w:r>
            <w:r w:rsidR="009953FD" w:rsidRPr="009953FD">
              <w:rPr>
                <w:position w:val="6"/>
                <w:sz w:val="16"/>
              </w:rPr>
              <w:t>*</w:t>
            </w:r>
            <w:r w:rsidRPr="00322F3B">
              <w:t xml:space="preserve">permanent establishments that have an </w:t>
            </w:r>
            <w:r w:rsidR="009953FD" w:rsidRPr="009953FD">
              <w:rPr>
                <w:position w:val="6"/>
                <w:sz w:val="16"/>
              </w:rPr>
              <w:t>*</w:t>
            </w:r>
            <w:r w:rsidRPr="00322F3B">
              <w:t>ABN; and</w:t>
            </w:r>
          </w:p>
          <w:p w14:paraId="5AE4869E" w14:textId="77777777" w:rsidR="0037072A" w:rsidRPr="00322F3B" w:rsidRDefault="0037072A" w:rsidP="00F301A2">
            <w:pPr>
              <w:pStyle w:val="Tablea"/>
              <w:keepNext/>
            </w:pPr>
            <w:r w:rsidRPr="00322F3B">
              <w:t>(b) during the period in which principal photography for the film takes place outside Australia</w:t>
            </w:r>
          </w:p>
          <w:p w14:paraId="0C0D44C0" w14:textId="77777777" w:rsidR="0037072A" w:rsidRPr="00322F3B" w:rsidRDefault="0037072A" w:rsidP="00F301A2">
            <w:pPr>
              <w:pStyle w:val="Tabletext"/>
              <w:keepNext/>
              <w:rPr>
                <w:i/>
              </w:rPr>
            </w:pPr>
            <w:r w:rsidRPr="00322F3B">
              <w:t>if the subject matter of the film reasonably requires the location in which the expenditure is incurred to be used for principal photography.</w:t>
            </w:r>
          </w:p>
        </w:tc>
      </w:tr>
      <w:tr w:rsidR="0037072A" w:rsidRPr="00322F3B" w14:paraId="7FA0317D" w14:textId="77777777" w:rsidTr="00F301A2">
        <w:tblPrEx>
          <w:tblBorders>
            <w:top w:val="single" w:sz="4" w:space="0" w:color="auto"/>
            <w:bottom w:val="single" w:sz="2" w:space="0" w:color="auto"/>
            <w:insideH w:val="single" w:sz="4" w:space="0" w:color="auto"/>
          </w:tblBorders>
        </w:tblPrEx>
        <w:tc>
          <w:tcPr>
            <w:tcW w:w="714" w:type="dxa"/>
            <w:tcBorders>
              <w:top w:val="nil"/>
              <w:bottom w:val="single" w:sz="4" w:space="0" w:color="auto"/>
            </w:tcBorders>
            <w:shd w:val="clear" w:color="auto" w:fill="auto"/>
          </w:tcPr>
          <w:p w14:paraId="20F40223" w14:textId="77777777" w:rsidR="0037072A" w:rsidRPr="00322F3B" w:rsidRDefault="0037072A" w:rsidP="00F301A2">
            <w:pPr>
              <w:pStyle w:val="Tabletext"/>
            </w:pPr>
            <w:r w:rsidRPr="00322F3B">
              <w:t>5</w:t>
            </w:r>
          </w:p>
        </w:tc>
        <w:tc>
          <w:tcPr>
            <w:tcW w:w="6231" w:type="dxa"/>
            <w:tcBorders>
              <w:top w:val="nil"/>
              <w:bottom w:val="single" w:sz="4" w:space="0" w:color="auto"/>
            </w:tcBorders>
            <w:shd w:val="clear" w:color="auto" w:fill="auto"/>
          </w:tcPr>
          <w:p w14:paraId="4C02C7C4" w14:textId="77777777" w:rsidR="0037072A" w:rsidRPr="00322F3B" w:rsidRDefault="0037072A" w:rsidP="00F301A2">
            <w:pPr>
              <w:pStyle w:val="Tabletext"/>
              <w:rPr>
                <w:i/>
              </w:rPr>
            </w:pPr>
            <w:r w:rsidRPr="00322F3B">
              <w:rPr>
                <w:i/>
              </w:rPr>
              <w:t>Other expenditure</w:t>
            </w:r>
          </w:p>
          <w:p w14:paraId="21B675E2" w14:textId="77777777" w:rsidR="0037072A" w:rsidRPr="00322F3B" w:rsidRDefault="0037072A" w:rsidP="00F301A2">
            <w:pPr>
              <w:pStyle w:val="Tabletext"/>
            </w:pPr>
            <w:r w:rsidRPr="00322F3B">
              <w:t>expenditure incurred in Australia in respect of any of the following:</w:t>
            </w:r>
          </w:p>
          <w:p w14:paraId="6FD5241C" w14:textId="3CD7C8C0" w:rsidR="0037072A" w:rsidRPr="00322F3B" w:rsidRDefault="0037072A" w:rsidP="00F301A2">
            <w:pPr>
              <w:pStyle w:val="Tablea"/>
            </w:pPr>
            <w:r w:rsidRPr="00322F3B">
              <w:t xml:space="preserve">(a) obtaining an independent opinion of the amount of a film’s </w:t>
            </w:r>
            <w:r w:rsidR="009953FD" w:rsidRPr="009953FD">
              <w:rPr>
                <w:position w:val="6"/>
                <w:sz w:val="16"/>
              </w:rPr>
              <w:t>*</w:t>
            </w:r>
            <w:r w:rsidRPr="00322F3B">
              <w:t>qualifying Australian production expenditure required for use in relation to the financing of the film;</w:t>
            </w:r>
          </w:p>
          <w:p w14:paraId="5ED72B2C" w14:textId="77777777" w:rsidR="0037072A" w:rsidRPr="00322F3B" w:rsidRDefault="0037072A" w:rsidP="00F301A2">
            <w:pPr>
              <w:pStyle w:val="Tablea"/>
            </w:pPr>
            <w:r w:rsidRPr="00322F3B">
              <w:t>(b) offset carbon emissions created during the making of the film.</w:t>
            </w:r>
          </w:p>
        </w:tc>
      </w:tr>
      <w:tr w:rsidR="0037072A" w:rsidRPr="00322F3B" w14:paraId="3E580EEF" w14:textId="77777777" w:rsidTr="001C3E0B">
        <w:tblPrEx>
          <w:tblBorders>
            <w:top w:val="single" w:sz="4" w:space="0" w:color="auto"/>
            <w:bottom w:val="single" w:sz="2" w:space="0" w:color="auto"/>
            <w:insideH w:val="single" w:sz="4" w:space="0" w:color="auto"/>
          </w:tblBorders>
        </w:tblPrEx>
        <w:tc>
          <w:tcPr>
            <w:tcW w:w="714" w:type="dxa"/>
            <w:tcBorders>
              <w:top w:val="single" w:sz="4" w:space="0" w:color="auto"/>
              <w:bottom w:val="single" w:sz="4" w:space="0" w:color="auto"/>
            </w:tcBorders>
            <w:shd w:val="clear" w:color="auto" w:fill="auto"/>
          </w:tcPr>
          <w:p w14:paraId="3F9787F0" w14:textId="77777777" w:rsidR="0037072A" w:rsidRPr="00322F3B" w:rsidRDefault="0037072A" w:rsidP="00F301A2">
            <w:pPr>
              <w:pStyle w:val="Tabletext"/>
            </w:pPr>
            <w:r w:rsidRPr="00322F3B">
              <w:t>6</w:t>
            </w:r>
          </w:p>
        </w:tc>
        <w:tc>
          <w:tcPr>
            <w:tcW w:w="6231" w:type="dxa"/>
            <w:tcBorders>
              <w:top w:val="single" w:sz="4" w:space="0" w:color="auto"/>
              <w:bottom w:val="single" w:sz="4" w:space="0" w:color="auto"/>
            </w:tcBorders>
            <w:shd w:val="clear" w:color="auto" w:fill="auto"/>
          </w:tcPr>
          <w:p w14:paraId="3346E206" w14:textId="77777777" w:rsidR="0037072A" w:rsidRPr="00322F3B" w:rsidRDefault="0037072A" w:rsidP="00F301A2">
            <w:pPr>
              <w:pStyle w:val="Tabletext"/>
              <w:rPr>
                <w:i/>
              </w:rPr>
            </w:pPr>
            <w:r w:rsidRPr="00322F3B">
              <w:rPr>
                <w:i/>
              </w:rPr>
              <w:t>Expenditure incurred in producing Australian copyright promotional material</w:t>
            </w:r>
          </w:p>
          <w:p w14:paraId="4159BFDE" w14:textId="66D7A0CB" w:rsidR="0037072A" w:rsidRPr="00322F3B" w:rsidRDefault="0037072A" w:rsidP="00F301A2">
            <w:pPr>
              <w:pStyle w:val="Tabletext"/>
            </w:pPr>
            <w:r w:rsidRPr="00322F3B">
              <w:t xml:space="preserve">expenditure incurred in Australia in the income year of the </w:t>
            </w:r>
            <w:r w:rsidR="009953FD" w:rsidRPr="009953FD">
              <w:rPr>
                <w:position w:val="6"/>
                <w:sz w:val="16"/>
              </w:rPr>
              <w:t>*</w:t>
            </w:r>
            <w:r w:rsidRPr="00322F3B">
              <w:t xml:space="preserve">completion of the </w:t>
            </w:r>
            <w:r w:rsidR="009953FD" w:rsidRPr="009953FD">
              <w:rPr>
                <w:position w:val="6"/>
                <w:sz w:val="16"/>
              </w:rPr>
              <w:t>*</w:t>
            </w:r>
            <w:r w:rsidRPr="00322F3B">
              <w:t>film or an earlier year in respect of any of the following:</w:t>
            </w:r>
          </w:p>
          <w:p w14:paraId="2B2290A0" w14:textId="77777777" w:rsidR="0037072A" w:rsidRPr="00322F3B" w:rsidRDefault="0037072A" w:rsidP="00F301A2">
            <w:pPr>
              <w:pStyle w:val="Tablea"/>
            </w:pPr>
            <w:r w:rsidRPr="00322F3B">
              <w:t>(a) producing material for publicising or otherwise promoting the film where the copyright in the material is held or partially held by a company that is an Australian resident;</w:t>
            </w:r>
          </w:p>
          <w:p w14:paraId="68130FF5" w14:textId="77777777" w:rsidR="0037072A" w:rsidRPr="00322F3B" w:rsidRDefault="0037072A" w:rsidP="00F301A2">
            <w:pPr>
              <w:pStyle w:val="Tablea"/>
            </w:pPr>
            <w:r w:rsidRPr="00322F3B">
              <w:t>(b) unit publicist fees.</w:t>
            </w:r>
          </w:p>
        </w:tc>
      </w:tr>
      <w:tr w:rsidR="0037072A" w:rsidRPr="00322F3B" w14:paraId="47534BE9" w14:textId="77777777" w:rsidTr="001C3E0B">
        <w:tblPrEx>
          <w:tblBorders>
            <w:top w:val="single" w:sz="4" w:space="0" w:color="auto"/>
            <w:bottom w:val="single" w:sz="2" w:space="0" w:color="auto"/>
            <w:insideH w:val="single" w:sz="4" w:space="0" w:color="auto"/>
          </w:tblBorders>
        </w:tblPrEx>
        <w:trPr>
          <w:cantSplit/>
        </w:trPr>
        <w:tc>
          <w:tcPr>
            <w:tcW w:w="714" w:type="dxa"/>
            <w:tcBorders>
              <w:bottom w:val="single" w:sz="12" w:space="0" w:color="auto"/>
            </w:tcBorders>
            <w:shd w:val="clear" w:color="auto" w:fill="auto"/>
          </w:tcPr>
          <w:p w14:paraId="5341B400" w14:textId="77777777" w:rsidR="0037072A" w:rsidRPr="00322F3B" w:rsidRDefault="0037072A" w:rsidP="00F301A2">
            <w:pPr>
              <w:pStyle w:val="Tabletext"/>
            </w:pPr>
            <w:r w:rsidRPr="00322F3B">
              <w:lastRenderedPageBreak/>
              <w:t>7</w:t>
            </w:r>
          </w:p>
        </w:tc>
        <w:tc>
          <w:tcPr>
            <w:tcW w:w="6231" w:type="dxa"/>
            <w:tcBorders>
              <w:bottom w:val="single" w:sz="12" w:space="0" w:color="auto"/>
            </w:tcBorders>
            <w:shd w:val="clear" w:color="auto" w:fill="auto"/>
          </w:tcPr>
          <w:p w14:paraId="1AA3414A" w14:textId="77777777" w:rsidR="0037072A" w:rsidRPr="00322F3B" w:rsidRDefault="0037072A" w:rsidP="00F301A2">
            <w:pPr>
              <w:pStyle w:val="Tabletext"/>
              <w:rPr>
                <w:i/>
              </w:rPr>
            </w:pPr>
            <w:r w:rsidRPr="00322F3B">
              <w:rPr>
                <w:i/>
              </w:rPr>
              <w:t>Expenditure incurred in delivering or distributing the film</w:t>
            </w:r>
          </w:p>
          <w:p w14:paraId="040C6CD5" w14:textId="37047779" w:rsidR="0037072A" w:rsidRPr="00322F3B" w:rsidRDefault="0037072A" w:rsidP="00F301A2">
            <w:pPr>
              <w:pStyle w:val="Tabletext"/>
            </w:pPr>
            <w:r w:rsidRPr="00322F3B">
              <w:t xml:space="preserve">expenditure incurred by the applicant company in delivering or distributing the film prior to the end of the income year in which the </w:t>
            </w:r>
            <w:r w:rsidR="009953FD" w:rsidRPr="009953FD">
              <w:rPr>
                <w:position w:val="6"/>
                <w:sz w:val="16"/>
              </w:rPr>
              <w:t>*</w:t>
            </w:r>
            <w:r w:rsidRPr="00322F3B">
              <w:t>film is complete to the extent to which it is incurred for, or reasonably attributable to, any of the following:</w:t>
            </w:r>
          </w:p>
          <w:p w14:paraId="6BB7DCA7" w14:textId="77777777" w:rsidR="0037072A" w:rsidRPr="00322F3B" w:rsidRDefault="0037072A" w:rsidP="00F301A2">
            <w:pPr>
              <w:pStyle w:val="Tablea"/>
            </w:pPr>
            <w:r w:rsidRPr="00322F3B">
              <w:t>(a) acquiring Australian classification certificates;</w:t>
            </w:r>
          </w:p>
          <w:p w14:paraId="0798D221" w14:textId="77777777" w:rsidR="0037072A" w:rsidRPr="00322F3B" w:rsidRDefault="0037072A" w:rsidP="00F301A2">
            <w:pPr>
              <w:pStyle w:val="Tablea"/>
            </w:pPr>
            <w:r w:rsidRPr="00322F3B">
              <w:t>(b) sound mix mastering licenses;</w:t>
            </w:r>
          </w:p>
          <w:p w14:paraId="0CC1FF5A" w14:textId="28E451C5" w:rsidR="0037072A" w:rsidRPr="00322F3B" w:rsidRDefault="0037072A" w:rsidP="00F301A2">
            <w:pPr>
              <w:pStyle w:val="Tablea"/>
            </w:pPr>
            <w:r w:rsidRPr="00322F3B">
              <w:t>(c) re</w:t>
            </w:r>
            <w:r w:rsidR="009953FD">
              <w:noBreakHyphen/>
            </w:r>
            <w:r w:rsidRPr="00322F3B">
              <w:t>versioning the film in Australia;</w:t>
            </w:r>
          </w:p>
          <w:p w14:paraId="096DDE7D" w14:textId="77777777" w:rsidR="0037072A" w:rsidRPr="00322F3B" w:rsidRDefault="0037072A" w:rsidP="00F301A2">
            <w:pPr>
              <w:pStyle w:val="Tablea"/>
            </w:pPr>
            <w:r w:rsidRPr="00322F3B">
              <w:t>(d) freight services provided by a company in Australia for delivery of contracted deliverables in relation to the film;</w:t>
            </w:r>
          </w:p>
          <w:p w14:paraId="56FD1D20" w14:textId="77777777" w:rsidR="0037072A" w:rsidRPr="00322F3B" w:rsidRDefault="0037072A" w:rsidP="00F301A2">
            <w:pPr>
              <w:pStyle w:val="Tablea"/>
            </w:pPr>
            <w:r w:rsidRPr="00322F3B">
              <w:t>(e) storing the film in a film vault in Australia.</w:t>
            </w:r>
          </w:p>
        </w:tc>
      </w:tr>
    </w:tbl>
    <w:p w14:paraId="61940A13" w14:textId="77777777" w:rsidR="0037072A" w:rsidRPr="00322F3B" w:rsidRDefault="0037072A" w:rsidP="0037072A">
      <w:pPr>
        <w:pStyle w:val="subsection"/>
      </w:pPr>
      <w:r w:rsidRPr="00322F3B">
        <w:tab/>
        <w:t>(3)</w:t>
      </w:r>
      <w:r w:rsidRPr="00322F3B">
        <w:tab/>
        <w:t>General business overheads of the company are covered by item</w:t>
      </w:r>
      <w:r w:rsidR="00825006" w:rsidRPr="00322F3B">
        <w:t> </w:t>
      </w:r>
      <w:r w:rsidRPr="00322F3B">
        <w:t xml:space="preserve">1 of the table in </w:t>
      </w:r>
      <w:r w:rsidR="00825006" w:rsidRPr="00322F3B">
        <w:t>subsection (</w:t>
      </w:r>
      <w:r w:rsidRPr="00322F3B">
        <w:t>2) only to the extent to which they do not exceed the lesser of:</w:t>
      </w:r>
    </w:p>
    <w:p w14:paraId="07537258" w14:textId="02B4492A" w:rsidR="0037072A" w:rsidRPr="00322F3B" w:rsidRDefault="0037072A" w:rsidP="0037072A">
      <w:pPr>
        <w:pStyle w:val="paragraph"/>
      </w:pPr>
      <w:r w:rsidRPr="00322F3B">
        <w:tab/>
        <w:t>(a)</w:t>
      </w:r>
      <w:r w:rsidRPr="00322F3B">
        <w:tab/>
        <w:t xml:space="preserve">5% of the total of all the company’s </w:t>
      </w:r>
      <w:r w:rsidR="009953FD" w:rsidRPr="009953FD">
        <w:rPr>
          <w:position w:val="6"/>
          <w:sz w:val="16"/>
        </w:rPr>
        <w:t>*</w:t>
      </w:r>
      <w:r w:rsidRPr="00322F3B">
        <w:t xml:space="preserve">total film expenditure on the </w:t>
      </w:r>
      <w:r w:rsidR="009953FD" w:rsidRPr="009953FD">
        <w:rPr>
          <w:position w:val="6"/>
          <w:sz w:val="16"/>
        </w:rPr>
        <w:t>*</w:t>
      </w:r>
      <w:r w:rsidRPr="00322F3B">
        <w:t>film; and</w:t>
      </w:r>
    </w:p>
    <w:p w14:paraId="27563B9D" w14:textId="77777777" w:rsidR="0037072A" w:rsidRPr="00322F3B" w:rsidRDefault="0037072A" w:rsidP="0037072A">
      <w:pPr>
        <w:pStyle w:val="paragraph"/>
      </w:pPr>
      <w:r w:rsidRPr="00322F3B">
        <w:tab/>
        <w:t>(b)</w:t>
      </w:r>
      <w:r w:rsidRPr="00322F3B">
        <w:tab/>
        <w:t>$500,000.</w:t>
      </w:r>
    </w:p>
    <w:p w14:paraId="3239BEDE" w14:textId="77777777" w:rsidR="00A3615B" w:rsidRPr="00322F3B" w:rsidRDefault="00A3615B" w:rsidP="00A3615B">
      <w:pPr>
        <w:pStyle w:val="subsection"/>
      </w:pPr>
      <w:r w:rsidRPr="00322F3B">
        <w:tab/>
        <w:t>(3A)</w:t>
      </w:r>
      <w:r w:rsidRPr="00322F3B">
        <w:tab/>
        <w:t>Expenditure incurred for the purchase of services is not covered by item</w:t>
      </w:r>
      <w:r w:rsidR="00825006" w:rsidRPr="00322F3B">
        <w:t> </w:t>
      </w:r>
      <w:r w:rsidRPr="00322F3B">
        <w:t xml:space="preserve">4 of the table in </w:t>
      </w:r>
      <w:r w:rsidR="00825006" w:rsidRPr="00322F3B">
        <w:t>subsection (</w:t>
      </w:r>
      <w:r w:rsidRPr="00322F3B">
        <w:t>2) if the services are, to any extent, performed by an individual who is not an Australian resident.</w:t>
      </w:r>
    </w:p>
    <w:p w14:paraId="6C5C1367" w14:textId="77777777" w:rsidR="0037072A" w:rsidRPr="00322F3B" w:rsidRDefault="0037072A" w:rsidP="0037072A">
      <w:pPr>
        <w:pStyle w:val="SubsectionHead"/>
      </w:pPr>
      <w:r w:rsidRPr="00322F3B">
        <w:t>Expenditure that is not qualifying Australian production expenditure</w:t>
      </w:r>
    </w:p>
    <w:p w14:paraId="23613E92" w14:textId="74100B24" w:rsidR="0037072A" w:rsidRPr="00322F3B" w:rsidRDefault="0037072A" w:rsidP="0037072A">
      <w:pPr>
        <w:pStyle w:val="subsection"/>
      </w:pPr>
      <w:r w:rsidRPr="00322F3B">
        <w:tab/>
        <w:t>(4)</w:t>
      </w:r>
      <w:r w:rsidRPr="00322F3B">
        <w:tab/>
        <w:t xml:space="preserve">For the purposes of the producer offset, the following expenditure of a company is not </w:t>
      </w:r>
      <w:r w:rsidRPr="00322F3B">
        <w:rPr>
          <w:b/>
          <w:i/>
        </w:rPr>
        <w:t>qualifying Australian production expenditure</w:t>
      </w:r>
      <w:r w:rsidRPr="00322F3B">
        <w:t xml:space="preserve"> of a company on a </w:t>
      </w:r>
      <w:r w:rsidR="009953FD" w:rsidRPr="009953FD">
        <w:rPr>
          <w:position w:val="6"/>
          <w:sz w:val="16"/>
        </w:rPr>
        <w:t>*</w:t>
      </w:r>
      <w:r w:rsidRPr="00322F3B">
        <w:t>film:</w:t>
      </w:r>
    </w:p>
    <w:p w14:paraId="64AA2D18" w14:textId="562BF5FA" w:rsidR="0037072A" w:rsidRPr="00322F3B" w:rsidRDefault="0037072A" w:rsidP="0037072A">
      <w:pPr>
        <w:pStyle w:val="paragraph"/>
      </w:pPr>
      <w:r w:rsidRPr="00322F3B">
        <w:tab/>
        <w:t>(a)</w:t>
      </w:r>
      <w:r w:rsidRPr="00322F3B">
        <w:tab/>
        <w:t xml:space="preserve">expenditure on the film that is paid for with </w:t>
      </w:r>
      <w:r w:rsidR="009953FD" w:rsidRPr="009953FD">
        <w:rPr>
          <w:position w:val="6"/>
          <w:sz w:val="16"/>
        </w:rPr>
        <w:t>*</w:t>
      </w:r>
      <w:r w:rsidRPr="00322F3B">
        <w:t>development assistance received from any of the following bodies:</w:t>
      </w:r>
    </w:p>
    <w:p w14:paraId="6F90EB8D" w14:textId="77777777" w:rsidR="0037072A" w:rsidRPr="00322F3B" w:rsidRDefault="0037072A" w:rsidP="0037072A">
      <w:pPr>
        <w:pStyle w:val="paragraphsub"/>
      </w:pPr>
      <w:r w:rsidRPr="00322F3B">
        <w:tab/>
        <w:t>(ii)</w:t>
      </w:r>
      <w:r w:rsidRPr="00322F3B">
        <w:tab/>
        <w:t>Film Australia Limited;</w:t>
      </w:r>
    </w:p>
    <w:p w14:paraId="25A96767" w14:textId="77777777" w:rsidR="0037072A" w:rsidRPr="00322F3B" w:rsidRDefault="0037072A" w:rsidP="0037072A">
      <w:pPr>
        <w:pStyle w:val="paragraphsub"/>
      </w:pPr>
      <w:r w:rsidRPr="00322F3B">
        <w:tab/>
        <w:t>(iii)</w:t>
      </w:r>
      <w:r w:rsidRPr="00322F3B">
        <w:tab/>
        <w:t>the Australian Film Commission;</w:t>
      </w:r>
    </w:p>
    <w:p w14:paraId="6EF09289" w14:textId="77777777" w:rsidR="0037072A" w:rsidRPr="00322F3B" w:rsidRDefault="0037072A" w:rsidP="0037072A">
      <w:pPr>
        <w:pStyle w:val="paragraphsub"/>
      </w:pPr>
      <w:r w:rsidRPr="00322F3B">
        <w:lastRenderedPageBreak/>
        <w:tab/>
        <w:t>(iv)</w:t>
      </w:r>
      <w:r w:rsidRPr="00322F3B">
        <w:tab/>
        <w:t>the Australian Film, Television and Radio School;</w:t>
      </w:r>
    </w:p>
    <w:p w14:paraId="1E3293D9" w14:textId="77777777" w:rsidR="0037072A" w:rsidRPr="00322F3B" w:rsidRDefault="0037072A" w:rsidP="0037072A">
      <w:pPr>
        <w:pStyle w:val="paragraphsub"/>
      </w:pPr>
      <w:r w:rsidRPr="00322F3B">
        <w:tab/>
        <w:t>(v)</w:t>
      </w:r>
      <w:r w:rsidRPr="00322F3B">
        <w:tab/>
        <w:t>Screen Australia;</w:t>
      </w:r>
    </w:p>
    <w:p w14:paraId="155EABE6" w14:textId="77777777" w:rsidR="0037072A" w:rsidRPr="00322F3B" w:rsidRDefault="0037072A" w:rsidP="0037072A">
      <w:pPr>
        <w:pStyle w:val="paragraph"/>
      </w:pPr>
      <w:r w:rsidRPr="00322F3B">
        <w:tab/>
      </w:r>
      <w:r w:rsidRPr="00322F3B">
        <w:tab/>
        <w:t>unless the amount or value of the assistance has been repaid;</w:t>
      </w:r>
    </w:p>
    <w:p w14:paraId="6BF555A4" w14:textId="77777777" w:rsidR="0037072A" w:rsidRPr="00322F3B" w:rsidRDefault="0037072A" w:rsidP="0037072A">
      <w:pPr>
        <w:pStyle w:val="paragraph"/>
      </w:pPr>
      <w:r w:rsidRPr="00322F3B">
        <w:tab/>
        <w:t>(b)</w:t>
      </w:r>
      <w:r w:rsidRPr="00322F3B">
        <w:tab/>
        <w:t xml:space="preserve">subject to </w:t>
      </w:r>
      <w:r w:rsidR="00825006" w:rsidRPr="00322F3B">
        <w:t>subsection (</w:t>
      </w:r>
      <w:r w:rsidRPr="00322F3B">
        <w:t>4A), the following expenditure:</w:t>
      </w:r>
    </w:p>
    <w:p w14:paraId="3DE37288" w14:textId="5F970530" w:rsidR="0037072A" w:rsidRPr="00322F3B" w:rsidRDefault="0037072A" w:rsidP="0037072A">
      <w:pPr>
        <w:pStyle w:val="paragraphsub"/>
      </w:pPr>
      <w:r w:rsidRPr="00322F3B">
        <w:tab/>
        <w:t>(i)</w:t>
      </w:r>
      <w:r w:rsidRPr="00322F3B">
        <w:tab/>
      </w:r>
      <w:r w:rsidR="009953FD" w:rsidRPr="009953FD">
        <w:rPr>
          <w:position w:val="6"/>
          <w:sz w:val="16"/>
        </w:rPr>
        <w:t>*</w:t>
      </w:r>
      <w:r w:rsidRPr="00322F3B">
        <w:t>development expenditure on the film;</w:t>
      </w:r>
    </w:p>
    <w:p w14:paraId="59ADB248" w14:textId="77777777" w:rsidR="0037072A" w:rsidRPr="00322F3B" w:rsidRDefault="0037072A" w:rsidP="0037072A">
      <w:pPr>
        <w:pStyle w:val="paragraphsub"/>
      </w:pPr>
      <w:r w:rsidRPr="00322F3B">
        <w:tab/>
        <w:t>(ii)</w:t>
      </w:r>
      <w:r w:rsidRPr="00322F3B">
        <w:tab/>
        <w:t>remuneration provided to the principal director, producers and principal cast associated with the film;</w:t>
      </w:r>
    </w:p>
    <w:p w14:paraId="779D5D0E" w14:textId="36617222" w:rsidR="0037072A" w:rsidRPr="00322F3B" w:rsidRDefault="0037072A" w:rsidP="0037072A">
      <w:pPr>
        <w:pStyle w:val="paragraph"/>
      </w:pPr>
      <w:r w:rsidRPr="00322F3B">
        <w:tab/>
      </w:r>
      <w:r w:rsidRPr="00322F3B">
        <w:tab/>
        <w:t xml:space="preserve">to the extent that such expenditure comprises greater than 20% of the company’s </w:t>
      </w:r>
      <w:r w:rsidR="009953FD" w:rsidRPr="009953FD">
        <w:rPr>
          <w:position w:val="6"/>
          <w:sz w:val="16"/>
        </w:rPr>
        <w:t>*</w:t>
      </w:r>
      <w:r w:rsidRPr="00322F3B">
        <w:t>total film expenditure on the film;</w:t>
      </w:r>
    </w:p>
    <w:p w14:paraId="6B07C750" w14:textId="77777777" w:rsidR="0037072A" w:rsidRPr="00322F3B" w:rsidRDefault="0037072A" w:rsidP="0037072A">
      <w:pPr>
        <w:pStyle w:val="paragraph"/>
      </w:pPr>
      <w:r w:rsidRPr="00322F3B">
        <w:tab/>
        <w:t>(c)</w:t>
      </w:r>
      <w:r w:rsidRPr="00322F3B">
        <w:tab/>
      </w:r>
      <w:r w:rsidR="00F06FEB" w:rsidRPr="00322F3B">
        <w:t>for a series other than a drama series, or a season of a series other than a drama series</w:t>
      </w:r>
      <w:r w:rsidRPr="00322F3B">
        <w:t>—expenditure on an episode beyond the episode in which the 65th commercial hour of the series is reached.</w:t>
      </w:r>
    </w:p>
    <w:p w14:paraId="24763130" w14:textId="7D77AE7D" w:rsidR="0037072A" w:rsidRPr="00322F3B" w:rsidRDefault="0037072A" w:rsidP="0037072A">
      <w:pPr>
        <w:pStyle w:val="subsection"/>
      </w:pPr>
      <w:r w:rsidRPr="00322F3B">
        <w:tab/>
        <w:t>(4A)</w:t>
      </w:r>
      <w:r w:rsidRPr="00322F3B">
        <w:tab/>
      </w:r>
      <w:r w:rsidR="00825006" w:rsidRPr="00322F3B">
        <w:t>Paragraph (</w:t>
      </w:r>
      <w:r w:rsidRPr="00322F3B">
        <w:t xml:space="preserve">4)(b) does not apply to a </w:t>
      </w:r>
      <w:r w:rsidR="009953FD" w:rsidRPr="009953FD">
        <w:rPr>
          <w:position w:val="6"/>
          <w:sz w:val="16"/>
        </w:rPr>
        <w:t>*</w:t>
      </w:r>
      <w:r w:rsidRPr="00322F3B">
        <w:t xml:space="preserve">film that is a </w:t>
      </w:r>
      <w:r w:rsidR="009953FD" w:rsidRPr="009953FD">
        <w:rPr>
          <w:position w:val="6"/>
          <w:sz w:val="16"/>
        </w:rPr>
        <w:t>*</w:t>
      </w:r>
      <w:r w:rsidRPr="00322F3B">
        <w:t>documentary.</w:t>
      </w:r>
    </w:p>
    <w:p w14:paraId="6549D248" w14:textId="77777777" w:rsidR="0037072A" w:rsidRPr="00322F3B" w:rsidRDefault="0037072A" w:rsidP="0037072A">
      <w:pPr>
        <w:pStyle w:val="subsection"/>
      </w:pPr>
      <w:r w:rsidRPr="00322F3B">
        <w:tab/>
        <w:t>(5)</w:t>
      </w:r>
      <w:r w:rsidRPr="00322F3B">
        <w:tab/>
        <w:t xml:space="preserve">In applying </w:t>
      </w:r>
      <w:r w:rsidR="00825006" w:rsidRPr="00322F3B">
        <w:t>paragraph (</w:t>
      </w:r>
      <w:r w:rsidRPr="00322F3B">
        <w:t xml:space="preserve">4)(c), episodes completed before </w:t>
      </w:r>
      <w:r w:rsidR="00F233ED" w:rsidRPr="00322F3B">
        <w:t>1 July</w:t>
      </w:r>
      <w:r w:rsidRPr="00322F3B">
        <w:t xml:space="preserve"> 2011 count towards the limit in that paragraph.</w:t>
      </w:r>
    </w:p>
    <w:p w14:paraId="5C14F7CF" w14:textId="77777777" w:rsidR="0037072A" w:rsidRPr="00322F3B" w:rsidRDefault="0037072A" w:rsidP="0037072A">
      <w:pPr>
        <w:pStyle w:val="subsection"/>
      </w:pPr>
      <w:r w:rsidRPr="00322F3B">
        <w:tab/>
        <w:t>(6)</w:t>
      </w:r>
      <w:r w:rsidRPr="00322F3B">
        <w:tab/>
      </w:r>
      <w:r w:rsidRPr="00322F3B">
        <w:rPr>
          <w:b/>
          <w:i/>
        </w:rPr>
        <w:t>Total film expenditure</w:t>
      </w:r>
      <w:r w:rsidRPr="00322F3B">
        <w:t xml:space="preserve"> on a film means:</w:t>
      </w:r>
    </w:p>
    <w:p w14:paraId="2B73B05E" w14:textId="599A2014" w:rsidR="0037072A" w:rsidRPr="00322F3B" w:rsidRDefault="0037072A" w:rsidP="0037072A">
      <w:pPr>
        <w:pStyle w:val="paragraph"/>
      </w:pPr>
      <w:r w:rsidRPr="00322F3B">
        <w:tab/>
        <w:t>(a)</w:t>
      </w:r>
      <w:r w:rsidRPr="00322F3B">
        <w:tab/>
        <w:t>expenditure covered by sections</w:t>
      </w:r>
      <w:r w:rsidR="00825006" w:rsidRPr="00322F3B">
        <w:t> </w:t>
      </w:r>
      <w:r w:rsidRPr="00322F3B">
        <w:t>376</w:t>
      </w:r>
      <w:r w:rsidR="009953FD">
        <w:noBreakHyphen/>
      </w:r>
      <w:r w:rsidRPr="00322F3B">
        <w:t>125, 376</w:t>
      </w:r>
      <w:r w:rsidR="009953FD">
        <w:noBreakHyphen/>
      </w:r>
      <w:r w:rsidRPr="00322F3B">
        <w:t>130, 376</w:t>
      </w:r>
      <w:r w:rsidR="009953FD">
        <w:noBreakHyphen/>
      </w:r>
      <w:r w:rsidRPr="00322F3B">
        <w:t>150 and 376</w:t>
      </w:r>
      <w:r w:rsidR="009953FD">
        <w:noBreakHyphen/>
      </w:r>
      <w:r w:rsidRPr="00322F3B">
        <w:t>170; and</w:t>
      </w:r>
    </w:p>
    <w:p w14:paraId="1041DCC5" w14:textId="4F3E4060" w:rsidR="0037072A" w:rsidRPr="00322F3B" w:rsidRDefault="0037072A" w:rsidP="0037072A">
      <w:pPr>
        <w:pStyle w:val="paragraph"/>
      </w:pPr>
      <w:r w:rsidRPr="00322F3B">
        <w:tab/>
        <w:t>(b)</w:t>
      </w:r>
      <w:r w:rsidRPr="00322F3B">
        <w:tab/>
        <w:t xml:space="preserve">expenditure mentioned in column 2 of the table in </w:t>
      </w:r>
      <w:r w:rsidR="009F5D03" w:rsidRPr="00322F3B">
        <w:t>section 3</w:t>
      </w:r>
      <w:r w:rsidRPr="00322F3B">
        <w:t>76</w:t>
      </w:r>
      <w:r w:rsidR="009953FD">
        <w:noBreakHyphen/>
      </w:r>
      <w:r w:rsidRPr="00322F3B">
        <w:t xml:space="preserve">135, to the extent that it is not covered by </w:t>
      </w:r>
      <w:r w:rsidR="00825006" w:rsidRPr="00322F3B">
        <w:t>paragraph (</w:t>
      </w:r>
      <w:r w:rsidRPr="00322F3B">
        <w:t>a).</w:t>
      </w:r>
    </w:p>
    <w:p w14:paraId="49BF2425" w14:textId="77777777" w:rsidR="0037072A" w:rsidRPr="00322F3B" w:rsidRDefault="0037072A" w:rsidP="0037072A">
      <w:pPr>
        <w:pStyle w:val="ActHead4"/>
      </w:pPr>
      <w:bookmarkStart w:id="414" w:name="_Toc201755883"/>
      <w:r w:rsidRPr="00322F3B">
        <w:rPr>
          <w:rStyle w:val="CharSubdNo"/>
        </w:rPr>
        <w:t>Expenditure generally</w:t>
      </w:r>
      <w:r w:rsidRPr="00322F3B">
        <w:t>—</w:t>
      </w:r>
      <w:r w:rsidRPr="00322F3B">
        <w:rPr>
          <w:rStyle w:val="CharSubdText"/>
        </w:rPr>
        <w:t>common rules</w:t>
      </w:r>
      <w:bookmarkEnd w:id="414"/>
    </w:p>
    <w:p w14:paraId="44DA6A38" w14:textId="6BCA8D83" w:rsidR="0037072A" w:rsidRPr="00322F3B" w:rsidRDefault="0037072A" w:rsidP="0037072A">
      <w:pPr>
        <w:pStyle w:val="ActHead5"/>
      </w:pPr>
      <w:bookmarkStart w:id="415" w:name="_Toc201755884"/>
      <w:r w:rsidRPr="00322F3B">
        <w:rPr>
          <w:rStyle w:val="CharSectno"/>
        </w:rPr>
        <w:t>376</w:t>
      </w:r>
      <w:r w:rsidR="009953FD">
        <w:rPr>
          <w:rStyle w:val="CharSectno"/>
        </w:rPr>
        <w:noBreakHyphen/>
      </w:r>
      <w:r w:rsidRPr="00322F3B">
        <w:rPr>
          <w:rStyle w:val="CharSectno"/>
        </w:rPr>
        <w:t>175</w:t>
      </w:r>
      <w:r w:rsidRPr="00322F3B">
        <w:t xml:space="preserve">  Expenditure to be worked out on an arm’s length basis</w:t>
      </w:r>
      <w:bookmarkEnd w:id="415"/>
    </w:p>
    <w:p w14:paraId="0A29CAD4" w14:textId="77777777" w:rsidR="0037072A" w:rsidRPr="00322F3B" w:rsidRDefault="0037072A" w:rsidP="0037072A">
      <w:pPr>
        <w:pStyle w:val="subsection"/>
      </w:pPr>
      <w:r w:rsidRPr="00322F3B">
        <w:tab/>
      </w:r>
      <w:r w:rsidRPr="00322F3B">
        <w:tab/>
        <w:t>For the purposes of this Division, if any 2 or more parties to:</w:t>
      </w:r>
    </w:p>
    <w:p w14:paraId="0056CA63" w14:textId="471EAB1B"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arrangement under which a company incurs expenditure in relation to a </w:t>
      </w:r>
      <w:r w:rsidR="009953FD" w:rsidRPr="009953FD">
        <w:rPr>
          <w:position w:val="6"/>
          <w:sz w:val="16"/>
        </w:rPr>
        <w:t>*</w:t>
      </w:r>
      <w:r w:rsidRPr="00322F3B">
        <w:t>film; or</w:t>
      </w:r>
    </w:p>
    <w:p w14:paraId="1C9EE141" w14:textId="77777777" w:rsidR="0037072A" w:rsidRPr="00322F3B" w:rsidRDefault="0037072A" w:rsidP="0037072A">
      <w:pPr>
        <w:pStyle w:val="paragraph"/>
      </w:pPr>
      <w:r w:rsidRPr="00322F3B">
        <w:tab/>
        <w:t>(b)</w:t>
      </w:r>
      <w:r w:rsidRPr="00322F3B">
        <w:tab/>
        <w:t>any act or transaction directly or indirectly connected with expenditure that a company incurs in relation to a film;</w:t>
      </w:r>
    </w:p>
    <w:p w14:paraId="16343151" w14:textId="0266684F" w:rsidR="0037072A" w:rsidRPr="00322F3B" w:rsidRDefault="0037072A" w:rsidP="0037072A">
      <w:pPr>
        <w:pStyle w:val="subsection2"/>
      </w:pPr>
      <w:r w:rsidRPr="00322F3B">
        <w:t xml:space="preserve">do not deal with each other at </w:t>
      </w:r>
      <w:r w:rsidR="009953FD" w:rsidRPr="009953FD">
        <w:rPr>
          <w:position w:val="6"/>
          <w:sz w:val="16"/>
        </w:rPr>
        <w:t>*</w:t>
      </w:r>
      <w:r w:rsidRPr="00322F3B">
        <w:t xml:space="preserve">arm’s length in relation to the arrangement, or in relation to the act or transaction, the expenditure </w:t>
      </w:r>
      <w:r w:rsidRPr="00322F3B">
        <w:lastRenderedPageBreak/>
        <w:t>is taken to be only so much (if any) of the expenditure as would have been incurred if they had been dealing with each other at arm’s length in relation to the arrangement, or in relation to the act or transaction.</w:t>
      </w:r>
    </w:p>
    <w:p w14:paraId="6B54A2DA" w14:textId="289828CA" w:rsidR="0037072A" w:rsidRPr="00322F3B" w:rsidRDefault="0037072A" w:rsidP="0037072A">
      <w:pPr>
        <w:pStyle w:val="ActHead5"/>
      </w:pPr>
      <w:bookmarkStart w:id="416" w:name="_Toc201755885"/>
      <w:r w:rsidRPr="00322F3B">
        <w:rPr>
          <w:rStyle w:val="CharSectno"/>
        </w:rPr>
        <w:t>376</w:t>
      </w:r>
      <w:r w:rsidR="009953FD">
        <w:rPr>
          <w:rStyle w:val="CharSectno"/>
        </w:rPr>
        <w:noBreakHyphen/>
      </w:r>
      <w:r w:rsidRPr="00322F3B">
        <w:rPr>
          <w:rStyle w:val="CharSectno"/>
        </w:rPr>
        <w:t>180</w:t>
      </w:r>
      <w:r w:rsidRPr="00322F3B">
        <w:t xml:space="preserve">  Expenditure incurred by prior production companies</w:t>
      </w:r>
      <w:bookmarkEnd w:id="416"/>
    </w:p>
    <w:p w14:paraId="28F86867" w14:textId="31AAEEAB" w:rsidR="0037072A" w:rsidRPr="00322F3B" w:rsidRDefault="0037072A" w:rsidP="0037072A">
      <w:pPr>
        <w:pStyle w:val="subsection"/>
      </w:pPr>
      <w:r w:rsidRPr="00322F3B">
        <w:tab/>
        <w:t>(1)</w:t>
      </w:r>
      <w:r w:rsidRPr="00322F3B">
        <w:tab/>
        <w:t xml:space="preserve">For the purposes of this Division, if a company (the </w:t>
      </w:r>
      <w:r w:rsidRPr="00322F3B">
        <w:rPr>
          <w:b/>
          <w:i/>
        </w:rPr>
        <w:t>incoming company</w:t>
      </w:r>
      <w:r w:rsidRPr="00322F3B">
        <w:t xml:space="preserve">) takes over the </w:t>
      </w:r>
      <w:r w:rsidR="009953FD" w:rsidRPr="009953FD">
        <w:rPr>
          <w:position w:val="6"/>
          <w:sz w:val="16"/>
        </w:rPr>
        <w:t>*</w:t>
      </w:r>
      <w:r w:rsidRPr="00322F3B">
        <w:t xml:space="preserve">making of a </w:t>
      </w:r>
      <w:r w:rsidR="009953FD" w:rsidRPr="009953FD">
        <w:rPr>
          <w:position w:val="6"/>
          <w:sz w:val="16"/>
        </w:rPr>
        <w:t>*</w:t>
      </w:r>
      <w:r w:rsidRPr="00322F3B">
        <w:t xml:space="preserve">film from another company (the </w:t>
      </w:r>
      <w:r w:rsidRPr="00322F3B">
        <w:rPr>
          <w:b/>
          <w:i/>
        </w:rPr>
        <w:t>outgoing company</w:t>
      </w:r>
      <w:r w:rsidRPr="00322F3B">
        <w:t>):</w:t>
      </w:r>
    </w:p>
    <w:p w14:paraId="5CC9FDC6" w14:textId="77777777" w:rsidR="0037072A" w:rsidRPr="00322F3B" w:rsidRDefault="0037072A" w:rsidP="0037072A">
      <w:pPr>
        <w:pStyle w:val="paragraph"/>
      </w:pPr>
      <w:r w:rsidRPr="00322F3B">
        <w:tab/>
        <w:t>(a)</w:t>
      </w:r>
      <w:r w:rsidRPr="00322F3B">
        <w:tab/>
        <w:t>expenditure incurred in relation to the film by the outgoing company is taken to have been incurred in relation to the film by the incoming company; and</w:t>
      </w:r>
    </w:p>
    <w:p w14:paraId="4C198446" w14:textId="6D2CCEA7" w:rsidR="0037072A" w:rsidRPr="00322F3B" w:rsidRDefault="0037072A" w:rsidP="0037072A">
      <w:pPr>
        <w:pStyle w:val="paragraph"/>
      </w:pPr>
      <w:r w:rsidRPr="00322F3B">
        <w:tab/>
        <w:t>(b)</w:t>
      </w:r>
      <w:r w:rsidRPr="00322F3B">
        <w:tab/>
        <w:t xml:space="preserve">for the purposes of determining the extent to which that expenditure is </w:t>
      </w:r>
      <w:r w:rsidR="009953FD" w:rsidRPr="009953FD">
        <w:rPr>
          <w:position w:val="6"/>
          <w:sz w:val="16"/>
        </w:rPr>
        <w:t>*</w:t>
      </w:r>
      <w:r w:rsidRPr="00322F3B">
        <w:t>qualifying Australian production expenditure of the incoming company, the incoming company is taken:</w:t>
      </w:r>
    </w:p>
    <w:p w14:paraId="09F44820" w14:textId="77777777" w:rsidR="0037072A" w:rsidRPr="00322F3B" w:rsidRDefault="0037072A" w:rsidP="0037072A">
      <w:pPr>
        <w:pStyle w:val="paragraphsub"/>
      </w:pPr>
      <w:r w:rsidRPr="00322F3B">
        <w:tab/>
        <w:t>(i)</w:t>
      </w:r>
      <w:r w:rsidRPr="00322F3B">
        <w:tab/>
        <w:t>to have been an Australian resident at any time when the outgoing company was an Australian resident; and</w:t>
      </w:r>
    </w:p>
    <w:p w14:paraId="7B7FAD2B" w14:textId="1B6E0574" w:rsidR="0037072A" w:rsidRPr="00322F3B" w:rsidRDefault="0037072A" w:rsidP="0037072A">
      <w:pPr>
        <w:pStyle w:val="paragraphsub"/>
      </w:pPr>
      <w:r w:rsidRPr="00322F3B">
        <w:tab/>
        <w:t>(ii)</w:t>
      </w:r>
      <w:r w:rsidRPr="00322F3B">
        <w:tab/>
        <w:t xml:space="preserve">to have had a </w:t>
      </w:r>
      <w:r w:rsidR="009953FD" w:rsidRPr="009953FD">
        <w:rPr>
          <w:position w:val="6"/>
          <w:sz w:val="16"/>
        </w:rPr>
        <w:t>*</w:t>
      </w:r>
      <w:r w:rsidRPr="00322F3B">
        <w:t>permanent establishment in Australia at any time when the outgoing company had a permanent establishment in Australia; and</w:t>
      </w:r>
    </w:p>
    <w:p w14:paraId="6C2337A4" w14:textId="6C0378E5" w:rsidR="0037072A" w:rsidRPr="00322F3B" w:rsidRDefault="0037072A" w:rsidP="0037072A">
      <w:pPr>
        <w:pStyle w:val="paragraphsub"/>
      </w:pPr>
      <w:r w:rsidRPr="00322F3B">
        <w:tab/>
        <w:t>(iii)</w:t>
      </w:r>
      <w:r w:rsidRPr="00322F3B">
        <w:tab/>
        <w:t xml:space="preserve">to have had an </w:t>
      </w:r>
      <w:r w:rsidR="009953FD" w:rsidRPr="009953FD">
        <w:rPr>
          <w:position w:val="6"/>
          <w:sz w:val="16"/>
        </w:rPr>
        <w:t>*</w:t>
      </w:r>
      <w:r w:rsidRPr="00322F3B">
        <w:t>ABN at any time when the outgoing company had an ABN; and</w:t>
      </w:r>
    </w:p>
    <w:p w14:paraId="1E1A7382" w14:textId="77777777" w:rsidR="0037072A" w:rsidRPr="00322F3B" w:rsidRDefault="0037072A" w:rsidP="0037072A">
      <w:pPr>
        <w:pStyle w:val="paragraph"/>
      </w:pPr>
      <w:r w:rsidRPr="00322F3B">
        <w:tab/>
        <w:t>(c)</w:t>
      </w:r>
      <w:r w:rsidRPr="00322F3B">
        <w:tab/>
        <w:t>expenditure that the incoming company incurs in order to be able to take over the making of the film is to be disregarded for the purposes of this Division; and</w:t>
      </w:r>
    </w:p>
    <w:p w14:paraId="77CE0F79" w14:textId="26E23C49" w:rsidR="0037072A" w:rsidRPr="00322F3B" w:rsidRDefault="0037072A" w:rsidP="0037072A">
      <w:pPr>
        <w:pStyle w:val="paragraph"/>
      </w:pPr>
      <w:r w:rsidRPr="00322F3B">
        <w:tab/>
        <w:t>(d)</w:t>
      </w:r>
      <w:r w:rsidRPr="00322F3B">
        <w:tab/>
        <w:t>any activities carried out, and arrangements made, by the outgoing company in relation to the film are taken, for the purposes of paragraphs 376</w:t>
      </w:r>
      <w:r w:rsidR="009953FD">
        <w:noBreakHyphen/>
      </w:r>
      <w:r w:rsidRPr="00322F3B">
        <w:t>20(5)(c), 376</w:t>
      </w:r>
      <w:r w:rsidR="009953FD">
        <w:noBreakHyphen/>
      </w:r>
      <w:r w:rsidRPr="00322F3B">
        <w:t>45(5)(b) and 376</w:t>
      </w:r>
      <w:r w:rsidR="009953FD">
        <w:noBreakHyphen/>
      </w:r>
      <w:r w:rsidRPr="00322F3B">
        <w:t>65(1)(a), to have been carried out or made by the incoming company in relation to the film.</w:t>
      </w:r>
    </w:p>
    <w:p w14:paraId="37349F93" w14:textId="77777777" w:rsidR="0037072A" w:rsidRPr="00322F3B" w:rsidRDefault="0037072A" w:rsidP="0037072A">
      <w:pPr>
        <w:pStyle w:val="subsection"/>
      </w:pPr>
      <w:r w:rsidRPr="00322F3B">
        <w:tab/>
        <w:t>(2)</w:t>
      </w:r>
      <w:r w:rsidRPr="00322F3B">
        <w:tab/>
        <w:t xml:space="preserve">For the purposes of </w:t>
      </w:r>
      <w:r w:rsidR="00825006" w:rsidRPr="00322F3B">
        <w:t>subsection (</w:t>
      </w:r>
      <w:r w:rsidRPr="00322F3B">
        <w:t>1):</w:t>
      </w:r>
    </w:p>
    <w:p w14:paraId="78DAA5BD" w14:textId="63370C64" w:rsidR="0037072A" w:rsidRPr="00322F3B" w:rsidRDefault="0037072A" w:rsidP="0037072A">
      <w:pPr>
        <w:pStyle w:val="paragraph"/>
      </w:pPr>
      <w:r w:rsidRPr="00322F3B">
        <w:tab/>
        <w:t>(a)</w:t>
      </w:r>
      <w:r w:rsidRPr="00322F3B">
        <w:tab/>
        <w:t xml:space="preserve">expenditure incurred on the </w:t>
      </w:r>
      <w:r w:rsidR="009953FD" w:rsidRPr="009953FD">
        <w:rPr>
          <w:position w:val="6"/>
          <w:sz w:val="16"/>
        </w:rPr>
        <w:t>*</w:t>
      </w:r>
      <w:r w:rsidRPr="00322F3B">
        <w:t xml:space="preserve">film by the outgoing company includes expenditure that the outgoing company is itself taken to have incurred on the film because of the operation of </w:t>
      </w:r>
      <w:r w:rsidR="00825006" w:rsidRPr="00322F3B">
        <w:t>subsection (</w:t>
      </w:r>
      <w:r w:rsidRPr="00322F3B">
        <w:t>1); and</w:t>
      </w:r>
    </w:p>
    <w:p w14:paraId="77152D9B" w14:textId="77777777" w:rsidR="0037072A" w:rsidRPr="00322F3B" w:rsidRDefault="0037072A" w:rsidP="0037072A">
      <w:pPr>
        <w:pStyle w:val="paragraph"/>
      </w:pPr>
      <w:r w:rsidRPr="00322F3B">
        <w:lastRenderedPageBreak/>
        <w:tab/>
        <w:t>(b)</w:t>
      </w:r>
      <w:r w:rsidRPr="00322F3B">
        <w:tab/>
        <w:t>the outgoing company is taken:</w:t>
      </w:r>
    </w:p>
    <w:p w14:paraId="02838D85" w14:textId="77777777" w:rsidR="0037072A" w:rsidRPr="00322F3B" w:rsidRDefault="0037072A" w:rsidP="0037072A">
      <w:pPr>
        <w:pStyle w:val="paragraphsub"/>
      </w:pPr>
      <w:r w:rsidRPr="00322F3B">
        <w:tab/>
        <w:t>(i)</w:t>
      </w:r>
      <w:r w:rsidRPr="00322F3B">
        <w:tab/>
        <w:t xml:space="preserve">to have been an Australian resident at any time when the outgoing company is taken to have been an Australian resident because of the operation of </w:t>
      </w:r>
      <w:r w:rsidR="00825006" w:rsidRPr="00322F3B">
        <w:t>subsection (</w:t>
      </w:r>
      <w:r w:rsidRPr="00322F3B">
        <w:t>1); and</w:t>
      </w:r>
    </w:p>
    <w:p w14:paraId="0BD8E4B0" w14:textId="16DFAC94" w:rsidR="0037072A" w:rsidRPr="00322F3B" w:rsidRDefault="0037072A" w:rsidP="0037072A">
      <w:pPr>
        <w:pStyle w:val="paragraphsub"/>
      </w:pPr>
      <w:r w:rsidRPr="00322F3B">
        <w:tab/>
        <w:t>(ii)</w:t>
      </w:r>
      <w:r w:rsidRPr="00322F3B">
        <w:tab/>
        <w:t xml:space="preserve">to have had a </w:t>
      </w:r>
      <w:r w:rsidR="009953FD" w:rsidRPr="009953FD">
        <w:rPr>
          <w:position w:val="6"/>
          <w:sz w:val="16"/>
        </w:rPr>
        <w:t>*</w:t>
      </w:r>
      <w:r w:rsidRPr="00322F3B">
        <w:t xml:space="preserve">permanent establishment in Australia at any time when the outgoing company is taken to have had a permanent establishment in Australia because of the operation of </w:t>
      </w:r>
      <w:r w:rsidR="00825006" w:rsidRPr="00322F3B">
        <w:t>subsection (</w:t>
      </w:r>
      <w:r w:rsidRPr="00322F3B">
        <w:t>1); and</w:t>
      </w:r>
    </w:p>
    <w:p w14:paraId="1AC9DE5A" w14:textId="0EAB11BE" w:rsidR="0037072A" w:rsidRPr="00322F3B" w:rsidRDefault="0037072A" w:rsidP="0037072A">
      <w:pPr>
        <w:pStyle w:val="paragraphsub"/>
      </w:pPr>
      <w:r w:rsidRPr="00322F3B">
        <w:tab/>
        <w:t>(iii)</w:t>
      </w:r>
      <w:r w:rsidRPr="00322F3B">
        <w:tab/>
        <w:t xml:space="preserve">to have had an </w:t>
      </w:r>
      <w:r w:rsidR="009953FD" w:rsidRPr="009953FD">
        <w:rPr>
          <w:position w:val="6"/>
          <w:sz w:val="16"/>
        </w:rPr>
        <w:t>*</w:t>
      </w:r>
      <w:r w:rsidRPr="00322F3B">
        <w:t xml:space="preserve">ABN at any time when the outgoing company is taken to have had an ABN because of the operation of </w:t>
      </w:r>
      <w:r w:rsidR="00825006" w:rsidRPr="00322F3B">
        <w:t>subsection (</w:t>
      </w:r>
      <w:r w:rsidRPr="00322F3B">
        <w:t>1); and</w:t>
      </w:r>
    </w:p>
    <w:p w14:paraId="4D63E5D2" w14:textId="77777777" w:rsidR="0037072A" w:rsidRPr="00322F3B" w:rsidRDefault="0037072A" w:rsidP="0037072A">
      <w:pPr>
        <w:pStyle w:val="paragraph"/>
      </w:pPr>
      <w:r w:rsidRPr="00322F3B">
        <w:tab/>
        <w:t>(c)</w:t>
      </w:r>
      <w:r w:rsidRPr="00322F3B">
        <w:tab/>
        <w:t xml:space="preserve">activities carried out by the outgoing company in relation to the film include activities that the outgoing company is taken to have carried out in relation to the film because of the operation of </w:t>
      </w:r>
      <w:r w:rsidR="00825006" w:rsidRPr="00322F3B">
        <w:t>subsection (</w:t>
      </w:r>
      <w:r w:rsidRPr="00322F3B">
        <w:t>1); and</w:t>
      </w:r>
    </w:p>
    <w:p w14:paraId="0C7490A8" w14:textId="77777777" w:rsidR="0037072A" w:rsidRPr="00322F3B" w:rsidRDefault="0037072A" w:rsidP="0037072A">
      <w:pPr>
        <w:pStyle w:val="paragraph"/>
      </w:pPr>
      <w:r w:rsidRPr="00322F3B">
        <w:tab/>
        <w:t>(d)</w:t>
      </w:r>
      <w:r w:rsidRPr="00322F3B">
        <w:tab/>
        <w:t xml:space="preserve">arrangements made by the outgoing company for the carrying out of activities in relation to the film include arrangements that the outgoing company is taken to have made because of the operation of </w:t>
      </w:r>
      <w:r w:rsidR="00825006" w:rsidRPr="00322F3B">
        <w:t>subsection (</w:t>
      </w:r>
      <w:r w:rsidRPr="00322F3B">
        <w:t>1).</w:t>
      </w:r>
    </w:p>
    <w:p w14:paraId="6EDE3347" w14:textId="77777777" w:rsidR="0037072A" w:rsidRPr="00322F3B" w:rsidRDefault="0037072A" w:rsidP="0037072A">
      <w:pPr>
        <w:pStyle w:val="notetext"/>
      </w:pPr>
      <w:r w:rsidRPr="00322F3B">
        <w:t>Example:</w:t>
      </w:r>
      <w:r w:rsidRPr="00322F3B">
        <w:tab/>
        <w:t>If Uncle Carty Ltd starts out making a film and then Mr Grouble Ltd takes over the making of the film, Mr Grouble Ltd is taken to have incurred the expenditure that Uncle Carty Ltd incurred on the film. If Lousie Ltd subsequently takes over the making of the film from Mr Grouble Ltd, Lousie Ltd is taken to have incurred the expenditure that Mr Grouble Ltd incurred on the film (including the expenditure of Uncle Carty Ltd that is attributed to Mr Grouble Ltd).</w:t>
      </w:r>
    </w:p>
    <w:p w14:paraId="5D62181D" w14:textId="49B13B3C" w:rsidR="0037072A" w:rsidRPr="00322F3B" w:rsidRDefault="0037072A" w:rsidP="0037072A">
      <w:pPr>
        <w:pStyle w:val="ActHead5"/>
      </w:pPr>
      <w:bookmarkStart w:id="417" w:name="_Toc201755886"/>
      <w:r w:rsidRPr="00322F3B">
        <w:rPr>
          <w:rStyle w:val="CharSectno"/>
        </w:rPr>
        <w:t>376</w:t>
      </w:r>
      <w:r w:rsidR="009953FD">
        <w:rPr>
          <w:rStyle w:val="CharSectno"/>
        </w:rPr>
        <w:noBreakHyphen/>
      </w:r>
      <w:r w:rsidRPr="00322F3B">
        <w:rPr>
          <w:rStyle w:val="CharSectno"/>
        </w:rPr>
        <w:t>185</w:t>
      </w:r>
      <w:r w:rsidRPr="00322F3B">
        <w:t xml:space="preserve">  Expenditure to be worked out excluding GST</w:t>
      </w:r>
      <w:bookmarkEnd w:id="417"/>
    </w:p>
    <w:p w14:paraId="1743EAFA" w14:textId="16D31A25" w:rsidR="0037072A" w:rsidRPr="00322F3B" w:rsidRDefault="0037072A" w:rsidP="0037072A">
      <w:pPr>
        <w:pStyle w:val="subsection"/>
      </w:pPr>
      <w:r w:rsidRPr="00322F3B">
        <w:tab/>
      </w:r>
      <w:r w:rsidRPr="00322F3B">
        <w:tab/>
        <w:t xml:space="preserve">In determining an amount of expenditure for the purpose of this Division, the expenditure is taken to exclude </w:t>
      </w:r>
      <w:r w:rsidR="009953FD" w:rsidRPr="009953FD">
        <w:rPr>
          <w:position w:val="6"/>
          <w:sz w:val="16"/>
        </w:rPr>
        <w:t>*</w:t>
      </w:r>
      <w:r w:rsidRPr="00322F3B">
        <w:t>GST.</w:t>
      </w:r>
    </w:p>
    <w:p w14:paraId="239A3584" w14:textId="0D5A0B89" w:rsidR="0037072A" w:rsidRPr="00322F3B" w:rsidRDefault="0037072A" w:rsidP="0037072A">
      <w:pPr>
        <w:pStyle w:val="ActHead4"/>
      </w:pPr>
      <w:bookmarkStart w:id="418" w:name="_Toc201755887"/>
      <w:r w:rsidRPr="00322F3B">
        <w:rPr>
          <w:rStyle w:val="CharSubdNo"/>
        </w:rPr>
        <w:t>Subdivision</w:t>
      </w:r>
      <w:r w:rsidR="00825006" w:rsidRPr="00322F3B">
        <w:rPr>
          <w:rStyle w:val="CharSubdNo"/>
        </w:rPr>
        <w:t> </w:t>
      </w:r>
      <w:r w:rsidRPr="00322F3B">
        <w:rPr>
          <w:rStyle w:val="CharSubdNo"/>
        </w:rPr>
        <w:t>376</w:t>
      </w:r>
      <w:r w:rsidR="009953FD">
        <w:rPr>
          <w:rStyle w:val="CharSubdNo"/>
        </w:rPr>
        <w:noBreakHyphen/>
      </w:r>
      <w:r w:rsidRPr="00322F3B">
        <w:rPr>
          <w:rStyle w:val="CharSubdNo"/>
        </w:rPr>
        <w:t>D</w:t>
      </w:r>
      <w:r w:rsidRPr="00322F3B">
        <w:t>—</w:t>
      </w:r>
      <w:r w:rsidRPr="00322F3B">
        <w:rPr>
          <w:rStyle w:val="CharSubdText"/>
        </w:rPr>
        <w:t>Certificates for films and other matters</w:t>
      </w:r>
      <w:bookmarkEnd w:id="418"/>
    </w:p>
    <w:p w14:paraId="6E03C15F" w14:textId="77777777" w:rsidR="0037072A" w:rsidRPr="00322F3B" w:rsidRDefault="0037072A" w:rsidP="0037072A">
      <w:pPr>
        <w:pStyle w:val="TofSectsHeading"/>
      </w:pPr>
      <w:r w:rsidRPr="00322F3B">
        <w:t>Table of sections</w:t>
      </w:r>
    </w:p>
    <w:p w14:paraId="211E5119" w14:textId="0B0CFFD7" w:rsidR="0037072A" w:rsidRPr="00322F3B" w:rsidRDefault="0037072A" w:rsidP="0037072A">
      <w:pPr>
        <w:pStyle w:val="TofSectsSection"/>
      </w:pPr>
      <w:r w:rsidRPr="00322F3B">
        <w:t>376</w:t>
      </w:r>
      <w:r w:rsidR="009953FD">
        <w:noBreakHyphen/>
      </w:r>
      <w:r w:rsidRPr="00322F3B">
        <w:t>230</w:t>
      </w:r>
      <w:r w:rsidRPr="00322F3B">
        <w:tab/>
        <w:t>Production company may apply for certificate</w:t>
      </w:r>
    </w:p>
    <w:p w14:paraId="231A0207" w14:textId="2CD35009" w:rsidR="0037072A" w:rsidRPr="00322F3B" w:rsidRDefault="0037072A" w:rsidP="0037072A">
      <w:pPr>
        <w:pStyle w:val="TofSectsSection"/>
      </w:pPr>
      <w:r w:rsidRPr="00322F3B">
        <w:t>376</w:t>
      </w:r>
      <w:r w:rsidR="009953FD">
        <w:noBreakHyphen/>
      </w:r>
      <w:r w:rsidRPr="00322F3B">
        <w:t>235</w:t>
      </w:r>
      <w:r w:rsidRPr="00322F3B">
        <w:tab/>
        <w:t>Notice of refusal to issue certificate</w:t>
      </w:r>
    </w:p>
    <w:p w14:paraId="37CC8722" w14:textId="6A3EEEF6" w:rsidR="0037072A" w:rsidRPr="00322F3B" w:rsidRDefault="0037072A" w:rsidP="0037072A">
      <w:pPr>
        <w:pStyle w:val="TofSectsSection"/>
      </w:pPr>
      <w:r w:rsidRPr="00322F3B">
        <w:lastRenderedPageBreak/>
        <w:t>376</w:t>
      </w:r>
      <w:r w:rsidR="009953FD">
        <w:noBreakHyphen/>
      </w:r>
      <w:r w:rsidRPr="00322F3B">
        <w:t>240</w:t>
      </w:r>
      <w:r w:rsidRPr="00322F3B">
        <w:tab/>
        <w:t>Issue of certificate</w:t>
      </w:r>
    </w:p>
    <w:p w14:paraId="3C68ECDB" w14:textId="5208296E" w:rsidR="0037072A" w:rsidRPr="00322F3B" w:rsidRDefault="0037072A" w:rsidP="0037072A">
      <w:pPr>
        <w:pStyle w:val="TofSectsSection"/>
      </w:pPr>
      <w:r w:rsidRPr="00322F3B">
        <w:t>376</w:t>
      </w:r>
      <w:r w:rsidR="009953FD">
        <w:noBreakHyphen/>
      </w:r>
      <w:r w:rsidRPr="00322F3B">
        <w:t>245</w:t>
      </w:r>
      <w:r w:rsidRPr="00322F3B">
        <w:tab/>
        <w:t>Revocation of certificate</w:t>
      </w:r>
    </w:p>
    <w:p w14:paraId="20536EAB" w14:textId="58B952A1" w:rsidR="00910013" w:rsidRPr="00322F3B" w:rsidRDefault="00910013" w:rsidP="0037072A">
      <w:pPr>
        <w:pStyle w:val="TofSectsSection"/>
      </w:pPr>
      <w:r w:rsidRPr="00322F3B">
        <w:t>376</w:t>
      </w:r>
      <w:r w:rsidR="009953FD">
        <w:noBreakHyphen/>
      </w:r>
      <w:r w:rsidRPr="00322F3B">
        <w:t>247</w:t>
      </w:r>
      <w:r w:rsidRPr="00322F3B">
        <w:tab/>
        <w:t>Delegation by Arts Minister</w:t>
      </w:r>
    </w:p>
    <w:p w14:paraId="3BC9592F" w14:textId="20981AB2" w:rsidR="0037072A" w:rsidRPr="00322F3B" w:rsidRDefault="0037072A" w:rsidP="0037072A">
      <w:pPr>
        <w:pStyle w:val="TofSectsSection"/>
      </w:pPr>
      <w:r w:rsidRPr="00322F3B">
        <w:t>376</w:t>
      </w:r>
      <w:r w:rsidR="009953FD">
        <w:noBreakHyphen/>
      </w:r>
      <w:r w:rsidRPr="00322F3B">
        <w:t>250</w:t>
      </w:r>
      <w:r w:rsidRPr="00322F3B">
        <w:tab/>
        <w:t>Notice of decision or determination</w:t>
      </w:r>
    </w:p>
    <w:p w14:paraId="366F295B" w14:textId="1A32D5C3" w:rsidR="0037072A" w:rsidRPr="00322F3B" w:rsidRDefault="0037072A" w:rsidP="0037072A">
      <w:pPr>
        <w:pStyle w:val="TofSectsSection"/>
      </w:pPr>
      <w:r w:rsidRPr="00322F3B">
        <w:t>376</w:t>
      </w:r>
      <w:r w:rsidR="009953FD">
        <w:noBreakHyphen/>
      </w:r>
      <w:r w:rsidRPr="00322F3B">
        <w:t>255</w:t>
      </w:r>
      <w:r w:rsidRPr="00322F3B">
        <w:tab/>
        <w:t xml:space="preserve">Review of decisions by the </w:t>
      </w:r>
      <w:r w:rsidR="0089581A" w:rsidRPr="0089581A">
        <w:t>Administrative Review Tribunal</w:t>
      </w:r>
    </w:p>
    <w:p w14:paraId="61925442" w14:textId="35B4178A" w:rsidR="0037072A" w:rsidRPr="00322F3B" w:rsidRDefault="0037072A" w:rsidP="0037072A">
      <w:pPr>
        <w:pStyle w:val="TofSectsSection"/>
      </w:pPr>
      <w:r w:rsidRPr="00322F3B">
        <w:t>376</w:t>
      </w:r>
      <w:r w:rsidR="009953FD">
        <w:noBreakHyphen/>
      </w:r>
      <w:r w:rsidRPr="00322F3B">
        <w:t>260</w:t>
      </w:r>
      <w:r w:rsidRPr="00322F3B">
        <w:tab/>
        <w:t>Minister may make rules about the location offset and the PDV offset</w:t>
      </w:r>
    </w:p>
    <w:p w14:paraId="45B75DC4" w14:textId="37D12762" w:rsidR="0037072A" w:rsidRPr="00322F3B" w:rsidRDefault="0037072A" w:rsidP="0037072A">
      <w:pPr>
        <w:pStyle w:val="TofSectsSection"/>
      </w:pPr>
      <w:r w:rsidRPr="00322F3B">
        <w:t>376</w:t>
      </w:r>
      <w:r w:rsidR="009953FD">
        <w:noBreakHyphen/>
      </w:r>
      <w:r w:rsidRPr="00322F3B">
        <w:t>265</w:t>
      </w:r>
      <w:r w:rsidRPr="00322F3B">
        <w:tab/>
        <w:t>Film authority may make rules about the producer offset</w:t>
      </w:r>
    </w:p>
    <w:p w14:paraId="2694F05C" w14:textId="5CA2F0D2" w:rsidR="0037072A" w:rsidRPr="00322F3B" w:rsidRDefault="0037072A" w:rsidP="0037072A">
      <w:pPr>
        <w:pStyle w:val="TofSectsSection"/>
      </w:pPr>
      <w:r w:rsidRPr="00322F3B">
        <w:t>376</w:t>
      </w:r>
      <w:r w:rsidR="009953FD">
        <w:noBreakHyphen/>
      </w:r>
      <w:r w:rsidRPr="00322F3B">
        <w:t>270</w:t>
      </w:r>
      <w:r w:rsidRPr="00322F3B">
        <w:tab/>
        <w:t>Amendment of assessments</w:t>
      </w:r>
    </w:p>
    <w:p w14:paraId="3AD5D031" w14:textId="29081489" w:rsidR="0037072A" w:rsidRPr="00322F3B" w:rsidRDefault="0037072A" w:rsidP="0037072A">
      <w:pPr>
        <w:pStyle w:val="TofSectsSection"/>
      </w:pPr>
      <w:r w:rsidRPr="00322F3B">
        <w:t>376</w:t>
      </w:r>
      <w:r w:rsidR="009953FD">
        <w:noBreakHyphen/>
      </w:r>
      <w:r w:rsidRPr="00322F3B">
        <w:t>275</w:t>
      </w:r>
      <w:r w:rsidRPr="00322F3B">
        <w:tab/>
        <w:t>Review in relation to certain production levels</w:t>
      </w:r>
    </w:p>
    <w:p w14:paraId="37A0A851" w14:textId="03C92EBA" w:rsidR="0037072A" w:rsidRPr="00322F3B" w:rsidRDefault="0037072A" w:rsidP="0037072A">
      <w:pPr>
        <w:pStyle w:val="ActHead5"/>
      </w:pPr>
      <w:bookmarkStart w:id="419" w:name="_Toc201755888"/>
      <w:r w:rsidRPr="00322F3B">
        <w:rPr>
          <w:rStyle w:val="CharSectno"/>
        </w:rPr>
        <w:t>376</w:t>
      </w:r>
      <w:r w:rsidR="009953FD">
        <w:rPr>
          <w:rStyle w:val="CharSectno"/>
        </w:rPr>
        <w:noBreakHyphen/>
      </w:r>
      <w:r w:rsidRPr="00322F3B">
        <w:rPr>
          <w:rStyle w:val="CharSectno"/>
        </w:rPr>
        <w:t>230</w:t>
      </w:r>
      <w:r w:rsidRPr="00322F3B">
        <w:t xml:space="preserve">  Production company may apply for certificate</w:t>
      </w:r>
      <w:bookmarkEnd w:id="419"/>
    </w:p>
    <w:p w14:paraId="2965EDF7" w14:textId="49C631D6" w:rsidR="0037072A" w:rsidRPr="00322F3B" w:rsidRDefault="0037072A" w:rsidP="0037072A">
      <w:pPr>
        <w:pStyle w:val="subsection"/>
      </w:pPr>
      <w:r w:rsidRPr="00322F3B">
        <w:tab/>
        <w:t>(1)</w:t>
      </w:r>
      <w:r w:rsidRPr="00322F3B">
        <w:tab/>
        <w:t xml:space="preserve">A company may apply to the </w:t>
      </w:r>
      <w:r w:rsidR="009953FD" w:rsidRPr="009953FD">
        <w:rPr>
          <w:position w:val="6"/>
          <w:sz w:val="16"/>
        </w:rPr>
        <w:t>*</w:t>
      </w:r>
      <w:r w:rsidRPr="00322F3B">
        <w:t xml:space="preserve">Arts Minister for the issue of a certificate to the company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 xml:space="preserve">20 (certificate for the location offset) when all of the company’s </w:t>
      </w:r>
      <w:r w:rsidR="009953FD" w:rsidRPr="009953FD">
        <w:rPr>
          <w:position w:val="6"/>
          <w:sz w:val="16"/>
        </w:rPr>
        <w:t>*</w:t>
      </w:r>
      <w:r w:rsidRPr="00322F3B">
        <w:t>qualifying Australian production expenditure for the film has been incurred.</w:t>
      </w:r>
    </w:p>
    <w:p w14:paraId="4666DB98" w14:textId="77777777" w:rsidR="0037072A" w:rsidRPr="00322F3B" w:rsidRDefault="0037072A" w:rsidP="0037072A">
      <w:pPr>
        <w:pStyle w:val="SubsectionHead"/>
        <w:rPr>
          <w:lang w:eastAsia="en-US"/>
        </w:rPr>
      </w:pPr>
      <w:r w:rsidRPr="00322F3B">
        <w:rPr>
          <w:lang w:eastAsia="en-US"/>
        </w:rPr>
        <w:t>Application for PDV offset certificate</w:t>
      </w:r>
    </w:p>
    <w:p w14:paraId="73033F44" w14:textId="782DDFDE" w:rsidR="0037072A" w:rsidRPr="00322F3B" w:rsidRDefault="0037072A" w:rsidP="0037072A">
      <w:pPr>
        <w:pStyle w:val="subsection"/>
      </w:pPr>
      <w:r w:rsidRPr="00322F3B">
        <w:tab/>
        <w:t>(2)</w:t>
      </w:r>
      <w:r w:rsidRPr="00322F3B">
        <w:tab/>
        <w:t xml:space="preserve">Once all of a company’s </w:t>
      </w:r>
      <w:r w:rsidR="009953FD" w:rsidRPr="009953FD">
        <w:rPr>
          <w:position w:val="6"/>
          <w:sz w:val="16"/>
        </w:rPr>
        <w:t>*</w:t>
      </w:r>
      <w:r w:rsidRPr="00322F3B">
        <w:t xml:space="preserve">qualifying Australian production expenditure on a </w:t>
      </w:r>
      <w:r w:rsidR="009953FD" w:rsidRPr="009953FD">
        <w:rPr>
          <w:position w:val="6"/>
          <w:sz w:val="16"/>
        </w:rPr>
        <w:t>*</w:t>
      </w:r>
      <w:r w:rsidRPr="00322F3B">
        <w:t xml:space="preserve">film, to the extent that it relates to </w:t>
      </w:r>
      <w:r w:rsidR="009953FD" w:rsidRPr="009953FD">
        <w:rPr>
          <w:position w:val="6"/>
          <w:sz w:val="16"/>
        </w:rPr>
        <w:t>*</w:t>
      </w:r>
      <w:r w:rsidRPr="00322F3B">
        <w:t xml:space="preserve">post, digital and visual effects production for the film, has been incurred, the company may apply to the </w:t>
      </w:r>
      <w:r w:rsidR="009953FD" w:rsidRPr="009953FD">
        <w:rPr>
          <w:position w:val="6"/>
          <w:sz w:val="16"/>
        </w:rPr>
        <w:t>*</w:t>
      </w:r>
      <w:r w:rsidRPr="00322F3B">
        <w:t xml:space="preserve">Arts Minister for the issue of a certificate to the company for the film under </w:t>
      </w:r>
      <w:r w:rsidR="009F5D03" w:rsidRPr="00322F3B">
        <w:t>section 3</w:t>
      </w:r>
      <w:r w:rsidRPr="00322F3B">
        <w:t>76</w:t>
      </w:r>
      <w:r w:rsidR="009953FD">
        <w:noBreakHyphen/>
      </w:r>
      <w:r w:rsidRPr="00322F3B">
        <w:t>45 (certificate for the PDV offset).</w:t>
      </w:r>
    </w:p>
    <w:p w14:paraId="5E9F06DE" w14:textId="77777777" w:rsidR="0037072A" w:rsidRPr="00322F3B" w:rsidRDefault="0037072A" w:rsidP="0037072A">
      <w:pPr>
        <w:pStyle w:val="SubsectionHead"/>
        <w:rPr>
          <w:lang w:eastAsia="en-US"/>
        </w:rPr>
      </w:pPr>
      <w:r w:rsidRPr="00322F3B">
        <w:rPr>
          <w:lang w:eastAsia="en-US"/>
        </w:rPr>
        <w:t>Application for producer offset certificate</w:t>
      </w:r>
    </w:p>
    <w:p w14:paraId="15D75389" w14:textId="662219DD" w:rsidR="0037072A" w:rsidRPr="00322F3B" w:rsidRDefault="0037072A" w:rsidP="0037072A">
      <w:pPr>
        <w:pStyle w:val="subsection"/>
      </w:pPr>
      <w:r w:rsidRPr="00322F3B">
        <w:tab/>
        <w:t>(3)</w:t>
      </w:r>
      <w:r w:rsidRPr="00322F3B">
        <w:tab/>
        <w:t xml:space="preserve">Once a </w:t>
      </w:r>
      <w:r w:rsidR="009953FD" w:rsidRPr="009953FD">
        <w:rPr>
          <w:position w:val="6"/>
          <w:sz w:val="16"/>
        </w:rPr>
        <w:t>*</w:t>
      </w:r>
      <w:r w:rsidRPr="00322F3B">
        <w:t xml:space="preserve">film is </w:t>
      </w:r>
      <w:r w:rsidR="009953FD" w:rsidRPr="009953FD">
        <w:rPr>
          <w:position w:val="6"/>
          <w:sz w:val="16"/>
        </w:rPr>
        <w:t>*</w:t>
      </w:r>
      <w:r w:rsidRPr="00322F3B">
        <w:t xml:space="preserve">completed, a company may apply to the </w:t>
      </w:r>
      <w:r w:rsidR="009953FD" w:rsidRPr="009953FD">
        <w:rPr>
          <w:position w:val="6"/>
          <w:sz w:val="16"/>
        </w:rPr>
        <w:t>*</w:t>
      </w:r>
      <w:r w:rsidRPr="00322F3B">
        <w:t xml:space="preserve">film authority for the issue of a certificate to the company for the film under </w:t>
      </w:r>
      <w:r w:rsidR="009F5D03" w:rsidRPr="00322F3B">
        <w:t>section 3</w:t>
      </w:r>
      <w:r w:rsidRPr="00322F3B">
        <w:t>76</w:t>
      </w:r>
      <w:r w:rsidR="009953FD">
        <w:noBreakHyphen/>
      </w:r>
      <w:r w:rsidRPr="00322F3B">
        <w:t>65 (certificate for the producer offset).</w:t>
      </w:r>
    </w:p>
    <w:p w14:paraId="00AC5CEE" w14:textId="77777777" w:rsidR="0037072A" w:rsidRPr="00322F3B" w:rsidRDefault="0037072A" w:rsidP="0037072A">
      <w:pPr>
        <w:pStyle w:val="SubsectionHead"/>
        <w:rPr>
          <w:lang w:eastAsia="en-US"/>
        </w:rPr>
      </w:pPr>
      <w:r w:rsidRPr="00322F3B">
        <w:rPr>
          <w:lang w:eastAsia="en-US"/>
        </w:rPr>
        <w:t>Form of application</w:t>
      </w:r>
    </w:p>
    <w:p w14:paraId="6F75C5BD" w14:textId="53FA1D56" w:rsidR="0037072A" w:rsidRPr="00322F3B" w:rsidRDefault="0037072A" w:rsidP="0037072A">
      <w:pPr>
        <w:pStyle w:val="subsection"/>
      </w:pPr>
      <w:r w:rsidRPr="00322F3B">
        <w:tab/>
        <w:t>(4)</w:t>
      </w:r>
      <w:r w:rsidRPr="00322F3B">
        <w:tab/>
        <w:t xml:space="preserve">An application under </w:t>
      </w:r>
      <w:r w:rsidR="00825006" w:rsidRPr="00322F3B">
        <w:t>subsection (</w:t>
      </w:r>
      <w:r w:rsidRPr="00322F3B">
        <w:t xml:space="preserve">1) or (2) must be made in accordance with the rules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260 so far as they relate to the requirements for applications.</w:t>
      </w:r>
    </w:p>
    <w:p w14:paraId="142FD51B" w14:textId="00B9F45D" w:rsidR="0037072A" w:rsidRPr="00322F3B" w:rsidRDefault="0037072A" w:rsidP="0037072A">
      <w:pPr>
        <w:pStyle w:val="subsection"/>
      </w:pPr>
      <w:r w:rsidRPr="00322F3B">
        <w:lastRenderedPageBreak/>
        <w:tab/>
        <w:t>(5)</w:t>
      </w:r>
      <w:r w:rsidRPr="00322F3B">
        <w:tab/>
        <w:t xml:space="preserve">An application under </w:t>
      </w:r>
      <w:r w:rsidR="00825006" w:rsidRPr="00322F3B">
        <w:t>subsection (</w:t>
      </w:r>
      <w:r w:rsidRPr="00322F3B">
        <w:t xml:space="preserve">3) must be made in accordance with the rules determined by the </w:t>
      </w:r>
      <w:r w:rsidR="009953FD" w:rsidRPr="009953FD">
        <w:rPr>
          <w:position w:val="6"/>
          <w:sz w:val="16"/>
        </w:rPr>
        <w:t>*</w:t>
      </w:r>
      <w:r w:rsidRPr="00322F3B">
        <w:t xml:space="preserve">film authority under </w:t>
      </w:r>
      <w:r w:rsidR="009F5D03" w:rsidRPr="00322F3B">
        <w:t>section 3</w:t>
      </w:r>
      <w:r w:rsidRPr="00322F3B">
        <w:t>76</w:t>
      </w:r>
      <w:r w:rsidR="009953FD">
        <w:noBreakHyphen/>
      </w:r>
      <w:r w:rsidRPr="00322F3B">
        <w:t>265 so far as they relate to the requirements for applications.</w:t>
      </w:r>
    </w:p>
    <w:p w14:paraId="0A0F2BFA" w14:textId="007900BB" w:rsidR="0037072A" w:rsidRPr="00322F3B" w:rsidRDefault="0037072A" w:rsidP="0037072A">
      <w:pPr>
        <w:pStyle w:val="ActHead5"/>
      </w:pPr>
      <w:bookmarkStart w:id="420" w:name="_Toc201755889"/>
      <w:r w:rsidRPr="00322F3B">
        <w:rPr>
          <w:rStyle w:val="CharSectno"/>
        </w:rPr>
        <w:t>376</w:t>
      </w:r>
      <w:r w:rsidR="009953FD">
        <w:rPr>
          <w:rStyle w:val="CharSectno"/>
        </w:rPr>
        <w:noBreakHyphen/>
      </w:r>
      <w:r w:rsidRPr="00322F3B">
        <w:rPr>
          <w:rStyle w:val="CharSectno"/>
        </w:rPr>
        <w:t>235</w:t>
      </w:r>
      <w:r w:rsidRPr="00322F3B">
        <w:t xml:space="preserve">  Notice of refusal to issue certificate</w:t>
      </w:r>
      <w:bookmarkEnd w:id="420"/>
    </w:p>
    <w:p w14:paraId="0316CE05" w14:textId="3E600B25" w:rsidR="0037072A" w:rsidRPr="00322F3B" w:rsidRDefault="0037072A" w:rsidP="0037072A">
      <w:pPr>
        <w:pStyle w:val="subsection"/>
      </w:pPr>
      <w:r w:rsidRPr="00322F3B">
        <w:tab/>
        <w:t>(1)</w:t>
      </w:r>
      <w:r w:rsidRPr="00322F3B">
        <w:tab/>
        <w:t xml:space="preserve">If the </w:t>
      </w:r>
      <w:r w:rsidR="009953FD" w:rsidRPr="009953FD">
        <w:rPr>
          <w:position w:val="6"/>
          <w:sz w:val="16"/>
        </w:rPr>
        <w:t>*</w:t>
      </w:r>
      <w:r w:rsidRPr="00322F3B">
        <w:t xml:space="preserve">Arts Minister decides not to issue a certificate under </w:t>
      </w:r>
      <w:r w:rsidR="009F5D03" w:rsidRPr="00322F3B">
        <w:t>section 3</w:t>
      </w:r>
      <w:r w:rsidRPr="00322F3B">
        <w:t>76</w:t>
      </w:r>
      <w:r w:rsidR="009953FD">
        <w:noBreakHyphen/>
      </w:r>
      <w:r w:rsidRPr="00322F3B">
        <w:t>20 (certificate for the location offset) or 376</w:t>
      </w:r>
      <w:r w:rsidR="009953FD">
        <w:noBreakHyphen/>
      </w:r>
      <w:r w:rsidRPr="00322F3B">
        <w:t xml:space="preserve">45 (certificate for the PDV offset) for a </w:t>
      </w:r>
      <w:r w:rsidR="009953FD" w:rsidRPr="009953FD">
        <w:rPr>
          <w:position w:val="6"/>
          <w:sz w:val="16"/>
        </w:rPr>
        <w:t>*</w:t>
      </w:r>
      <w:r w:rsidRPr="00322F3B">
        <w:t>film, the Minister must give the applicant written notice of the decision (including reasons for the decision).</w:t>
      </w:r>
    </w:p>
    <w:p w14:paraId="1CEA5223" w14:textId="111C29B6" w:rsidR="0037072A" w:rsidRPr="00322F3B" w:rsidRDefault="0037072A" w:rsidP="0037072A">
      <w:pPr>
        <w:pStyle w:val="subsection"/>
      </w:pPr>
      <w:r w:rsidRPr="00322F3B">
        <w:tab/>
        <w:t>(2)</w:t>
      </w:r>
      <w:r w:rsidRPr="00322F3B">
        <w:tab/>
        <w:t xml:space="preserve">If the </w:t>
      </w:r>
      <w:r w:rsidR="009953FD" w:rsidRPr="009953FD">
        <w:rPr>
          <w:position w:val="6"/>
          <w:sz w:val="16"/>
        </w:rPr>
        <w:t>*</w:t>
      </w:r>
      <w:r w:rsidRPr="00322F3B">
        <w:t xml:space="preserve">film authority decides not to issue a certificate under </w:t>
      </w:r>
      <w:r w:rsidR="009F5D03" w:rsidRPr="00322F3B">
        <w:t>section 3</w:t>
      </w:r>
      <w:r w:rsidRPr="00322F3B">
        <w:t>76</w:t>
      </w:r>
      <w:r w:rsidR="009953FD">
        <w:noBreakHyphen/>
      </w:r>
      <w:r w:rsidRPr="00322F3B">
        <w:t xml:space="preserve">65 (certificate for the producer offset) for a </w:t>
      </w:r>
      <w:r w:rsidR="009953FD" w:rsidRPr="009953FD">
        <w:rPr>
          <w:position w:val="6"/>
          <w:sz w:val="16"/>
        </w:rPr>
        <w:t>*</w:t>
      </w:r>
      <w:r w:rsidRPr="00322F3B">
        <w:t>film, the authority must give the applicant written notice of the decision (including reasons for the decision).</w:t>
      </w:r>
    </w:p>
    <w:p w14:paraId="645DC4A8" w14:textId="58D2A8F6" w:rsidR="0037072A" w:rsidRPr="00322F3B" w:rsidRDefault="0037072A" w:rsidP="0037072A">
      <w:pPr>
        <w:pStyle w:val="ActHead5"/>
      </w:pPr>
      <w:bookmarkStart w:id="421" w:name="_Toc201755890"/>
      <w:r w:rsidRPr="00322F3B">
        <w:rPr>
          <w:rStyle w:val="CharSectno"/>
        </w:rPr>
        <w:t>376</w:t>
      </w:r>
      <w:r w:rsidR="009953FD">
        <w:rPr>
          <w:rStyle w:val="CharSectno"/>
        </w:rPr>
        <w:noBreakHyphen/>
      </w:r>
      <w:r w:rsidRPr="00322F3B">
        <w:rPr>
          <w:rStyle w:val="CharSectno"/>
        </w:rPr>
        <w:t>240</w:t>
      </w:r>
      <w:r w:rsidRPr="00322F3B">
        <w:t xml:space="preserve">  Issue of certificate</w:t>
      </w:r>
      <w:bookmarkEnd w:id="421"/>
    </w:p>
    <w:p w14:paraId="7C4E5DDC" w14:textId="410A6392" w:rsidR="0037072A" w:rsidRPr="00322F3B" w:rsidRDefault="0037072A" w:rsidP="0037072A">
      <w:pPr>
        <w:pStyle w:val="subsection"/>
      </w:pPr>
      <w:r w:rsidRPr="00322F3B">
        <w:tab/>
        <w:t>(1)</w:t>
      </w:r>
      <w:r w:rsidRPr="00322F3B">
        <w:tab/>
        <w:t xml:space="preserve">A certificate issued to a company under </w:t>
      </w:r>
      <w:r w:rsidR="009F5D03" w:rsidRPr="00322F3B">
        <w:t>section 3</w:t>
      </w:r>
      <w:r w:rsidRPr="00322F3B">
        <w:t>76</w:t>
      </w:r>
      <w:r w:rsidR="009953FD">
        <w:noBreakHyphen/>
      </w:r>
      <w:r w:rsidRPr="00322F3B">
        <w:t>20 (certificate for the location offset), 376</w:t>
      </w:r>
      <w:r w:rsidR="009953FD">
        <w:noBreakHyphen/>
      </w:r>
      <w:r w:rsidRPr="00322F3B">
        <w:t>45 (certificate for the PDV offset) or 376</w:t>
      </w:r>
      <w:r w:rsidR="009953FD">
        <w:noBreakHyphen/>
      </w:r>
      <w:r w:rsidRPr="00322F3B">
        <w:t>65 (certificate for the producer offset) must:</w:t>
      </w:r>
    </w:p>
    <w:p w14:paraId="6573B249" w14:textId="77777777" w:rsidR="0037072A" w:rsidRPr="00322F3B" w:rsidRDefault="0037072A" w:rsidP="0037072A">
      <w:pPr>
        <w:pStyle w:val="paragraph"/>
      </w:pPr>
      <w:r w:rsidRPr="00322F3B">
        <w:tab/>
        <w:t>(a)</w:t>
      </w:r>
      <w:r w:rsidRPr="00322F3B">
        <w:tab/>
        <w:t>be in writing; and</w:t>
      </w:r>
    </w:p>
    <w:p w14:paraId="228B93FB" w14:textId="37A44308" w:rsidR="0037072A" w:rsidRPr="00322F3B" w:rsidRDefault="0037072A" w:rsidP="0037072A">
      <w:pPr>
        <w:pStyle w:val="paragraph"/>
      </w:pPr>
      <w:r w:rsidRPr="00322F3B">
        <w:tab/>
        <w:t>(b)</w:t>
      </w:r>
      <w:r w:rsidRPr="00322F3B">
        <w:tab/>
        <w:t xml:space="preserve">specify the company’s </w:t>
      </w:r>
      <w:r w:rsidR="009953FD" w:rsidRPr="009953FD">
        <w:rPr>
          <w:position w:val="6"/>
          <w:sz w:val="16"/>
        </w:rPr>
        <w:t>*</w:t>
      </w:r>
      <w:r w:rsidRPr="00322F3B">
        <w:t>ABN; and</w:t>
      </w:r>
    </w:p>
    <w:p w14:paraId="5FB8C884" w14:textId="77777777" w:rsidR="0037072A" w:rsidRPr="00322F3B" w:rsidRDefault="0037072A" w:rsidP="0037072A">
      <w:pPr>
        <w:pStyle w:val="paragraph"/>
      </w:pPr>
      <w:r w:rsidRPr="00322F3B">
        <w:tab/>
        <w:t>(c)</w:t>
      </w:r>
      <w:r w:rsidRPr="00322F3B">
        <w:tab/>
        <w:t>specify the date of issue of the certificate; and</w:t>
      </w:r>
    </w:p>
    <w:p w14:paraId="4EF162F8" w14:textId="68B671CA" w:rsidR="0037072A" w:rsidRPr="00322F3B" w:rsidRDefault="0037072A" w:rsidP="0037072A">
      <w:pPr>
        <w:pStyle w:val="paragraph"/>
      </w:pPr>
      <w:r w:rsidRPr="00322F3B">
        <w:tab/>
        <w:t>(d)</w:t>
      </w:r>
      <w:r w:rsidRPr="00322F3B">
        <w:tab/>
        <w:t xml:space="preserve">if the certificate is issued under </w:t>
      </w:r>
      <w:r w:rsidR="009F5D03" w:rsidRPr="00322F3B">
        <w:t>section 3</w:t>
      </w:r>
      <w:r w:rsidRPr="00322F3B">
        <w:t>76</w:t>
      </w:r>
      <w:r w:rsidR="009953FD">
        <w:noBreakHyphen/>
      </w:r>
      <w:r w:rsidRPr="00322F3B">
        <w:t xml:space="preserve">20—specify 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30; and</w:t>
      </w:r>
    </w:p>
    <w:p w14:paraId="1D6E96F8" w14:textId="1BC28D51" w:rsidR="0037072A" w:rsidRPr="00322F3B" w:rsidRDefault="0037072A" w:rsidP="0037072A">
      <w:pPr>
        <w:pStyle w:val="paragraph"/>
      </w:pPr>
      <w:r w:rsidRPr="00322F3B">
        <w:tab/>
        <w:t>(e)</w:t>
      </w:r>
      <w:r w:rsidRPr="00322F3B">
        <w:tab/>
        <w:t xml:space="preserve">if the certificate is issued under </w:t>
      </w:r>
      <w:r w:rsidR="009F5D03" w:rsidRPr="00322F3B">
        <w:t>section 3</w:t>
      </w:r>
      <w:r w:rsidRPr="00322F3B">
        <w:t>76</w:t>
      </w:r>
      <w:r w:rsidR="009953FD">
        <w:noBreakHyphen/>
      </w:r>
      <w:r w:rsidRPr="00322F3B">
        <w:t xml:space="preserve">45—specify the total of the company’s qualifying Australian production expenditure on the film, to the extent that it relates to </w:t>
      </w:r>
      <w:r w:rsidR="009953FD" w:rsidRPr="009953FD">
        <w:rPr>
          <w:position w:val="6"/>
          <w:sz w:val="16"/>
        </w:rPr>
        <w:t>*</w:t>
      </w:r>
      <w:r w:rsidRPr="00322F3B">
        <w:t xml:space="preserve">post, digital and visual effects production for the film, as determined by the Arts Minister under </w:t>
      </w:r>
      <w:r w:rsidR="009F5D03" w:rsidRPr="00322F3B">
        <w:t>section 3</w:t>
      </w:r>
      <w:r w:rsidRPr="00322F3B">
        <w:t>76</w:t>
      </w:r>
      <w:r w:rsidR="009953FD">
        <w:noBreakHyphen/>
      </w:r>
      <w:r w:rsidRPr="00322F3B">
        <w:t>50; and</w:t>
      </w:r>
    </w:p>
    <w:p w14:paraId="36A25786" w14:textId="4511F43C" w:rsidR="0037072A" w:rsidRPr="00322F3B" w:rsidRDefault="0037072A" w:rsidP="0037072A">
      <w:pPr>
        <w:pStyle w:val="paragraph"/>
      </w:pPr>
      <w:r w:rsidRPr="00322F3B">
        <w:tab/>
        <w:t>(f)</w:t>
      </w:r>
      <w:r w:rsidRPr="00322F3B">
        <w:tab/>
        <w:t xml:space="preserve">if the certificate is issued under </w:t>
      </w:r>
      <w:r w:rsidR="009F5D03" w:rsidRPr="00322F3B">
        <w:t>section 3</w:t>
      </w:r>
      <w:r w:rsidRPr="00322F3B">
        <w:t>76</w:t>
      </w:r>
      <w:r w:rsidR="009953FD">
        <w:noBreakHyphen/>
      </w:r>
      <w:r w:rsidRPr="00322F3B">
        <w:t xml:space="preserve">65—specify the total of the company’s qualifying Australian production </w:t>
      </w:r>
      <w:r w:rsidRPr="00322F3B">
        <w:lastRenderedPageBreak/>
        <w:t xml:space="preserve">expenditure on the film, as determined by the </w:t>
      </w:r>
      <w:r w:rsidR="009953FD" w:rsidRPr="009953FD">
        <w:rPr>
          <w:position w:val="6"/>
          <w:sz w:val="16"/>
        </w:rPr>
        <w:t>*</w:t>
      </w:r>
      <w:r w:rsidRPr="00322F3B">
        <w:t xml:space="preserve">film authority under </w:t>
      </w:r>
      <w:r w:rsidR="009F5D03" w:rsidRPr="00322F3B">
        <w:t>section 3</w:t>
      </w:r>
      <w:r w:rsidRPr="00322F3B">
        <w:t>76</w:t>
      </w:r>
      <w:r w:rsidR="009953FD">
        <w:noBreakHyphen/>
      </w:r>
      <w:r w:rsidRPr="00322F3B">
        <w:t>75.</w:t>
      </w:r>
    </w:p>
    <w:p w14:paraId="0D0488B3" w14:textId="57155479" w:rsidR="0037072A" w:rsidRPr="00322F3B" w:rsidRDefault="0037072A" w:rsidP="0037072A">
      <w:pPr>
        <w:pStyle w:val="subsection"/>
      </w:pPr>
      <w:r w:rsidRPr="00322F3B">
        <w:tab/>
        <w:t>(2)</w:t>
      </w:r>
      <w:r w:rsidRPr="00322F3B">
        <w:tab/>
        <w:t xml:space="preserve">If the certificate is issued under </w:t>
      </w:r>
      <w:r w:rsidR="009F5D03" w:rsidRPr="00322F3B">
        <w:t>section 3</w:t>
      </w:r>
      <w:r w:rsidRPr="00322F3B">
        <w:t>76</w:t>
      </w:r>
      <w:r w:rsidR="009953FD">
        <w:noBreakHyphen/>
      </w:r>
      <w:r w:rsidRPr="00322F3B">
        <w:t>20 (certificate for the location offset) or 376</w:t>
      </w:r>
      <w:r w:rsidR="009953FD">
        <w:noBreakHyphen/>
      </w:r>
      <w:r w:rsidRPr="00322F3B">
        <w:t xml:space="preserve">45 (certificate for the PDV offset), the </w:t>
      </w:r>
      <w:r w:rsidR="009953FD" w:rsidRPr="009953FD">
        <w:rPr>
          <w:position w:val="6"/>
          <w:sz w:val="16"/>
        </w:rPr>
        <w:t>*</w:t>
      </w:r>
      <w:r w:rsidRPr="00322F3B">
        <w:t xml:space="preserve">Arts Minister must give the Commissioner notice of the issue of a certificate for a </w:t>
      </w:r>
      <w:r w:rsidR="009953FD" w:rsidRPr="009953FD">
        <w:rPr>
          <w:position w:val="6"/>
          <w:sz w:val="16"/>
        </w:rPr>
        <w:t>*</w:t>
      </w:r>
      <w:r w:rsidRPr="00322F3B">
        <w:t>film within 30 days after issuing the certificate.</w:t>
      </w:r>
    </w:p>
    <w:p w14:paraId="01FCE66A" w14:textId="77777777" w:rsidR="0037072A" w:rsidRPr="00322F3B" w:rsidRDefault="0037072A" w:rsidP="0037072A">
      <w:pPr>
        <w:pStyle w:val="subsection"/>
      </w:pPr>
      <w:r w:rsidRPr="00322F3B">
        <w:tab/>
        <w:t>(3)</w:t>
      </w:r>
      <w:r w:rsidRPr="00322F3B">
        <w:tab/>
        <w:t xml:space="preserve">The notice under </w:t>
      </w:r>
      <w:r w:rsidR="00825006" w:rsidRPr="00322F3B">
        <w:t>subsection (</w:t>
      </w:r>
      <w:r w:rsidRPr="00322F3B">
        <w:t>2) must specify:</w:t>
      </w:r>
    </w:p>
    <w:p w14:paraId="5E202A80" w14:textId="77777777" w:rsidR="0037072A" w:rsidRPr="00322F3B" w:rsidRDefault="0037072A" w:rsidP="0037072A">
      <w:pPr>
        <w:pStyle w:val="paragraph"/>
      </w:pPr>
      <w:r w:rsidRPr="00322F3B">
        <w:tab/>
        <w:t>(a)</w:t>
      </w:r>
      <w:r w:rsidRPr="00322F3B">
        <w:tab/>
        <w:t>the company’s name; and</w:t>
      </w:r>
    </w:p>
    <w:p w14:paraId="130B60F9" w14:textId="77777777" w:rsidR="0037072A" w:rsidRPr="00322F3B" w:rsidRDefault="0037072A" w:rsidP="0037072A">
      <w:pPr>
        <w:pStyle w:val="paragraph"/>
      </w:pPr>
      <w:r w:rsidRPr="00322F3B">
        <w:tab/>
        <w:t>(b)</w:t>
      </w:r>
      <w:r w:rsidRPr="00322F3B">
        <w:tab/>
        <w:t>the company’s address; and</w:t>
      </w:r>
    </w:p>
    <w:p w14:paraId="3693ED3A" w14:textId="4FCCD99A" w:rsidR="0037072A" w:rsidRPr="00322F3B" w:rsidRDefault="0037072A" w:rsidP="0037072A">
      <w:pPr>
        <w:pStyle w:val="paragraph"/>
      </w:pPr>
      <w:r w:rsidRPr="00322F3B">
        <w:tab/>
        <w:t>(c)</w:t>
      </w:r>
      <w:r w:rsidRPr="00322F3B">
        <w:tab/>
        <w:t xml:space="preserve">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Arts Minister under </w:t>
      </w:r>
      <w:r w:rsidR="009F5D03" w:rsidRPr="00322F3B">
        <w:t>section 3</w:t>
      </w:r>
      <w:r w:rsidRPr="00322F3B">
        <w:t>76</w:t>
      </w:r>
      <w:r w:rsidR="009953FD">
        <w:noBreakHyphen/>
      </w:r>
      <w:r w:rsidRPr="00322F3B">
        <w:t>30 or 376</w:t>
      </w:r>
      <w:r w:rsidR="009953FD">
        <w:noBreakHyphen/>
      </w:r>
      <w:r w:rsidRPr="00322F3B">
        <w:t>50, as the case may be; and</w:t>
      </w:r>
    </w:p>
    <w:p w14:paraId="64008975" w14:textId="77777777" w:rsidR="0037072A" w:rsidRPr="00322F3B" w:rsidRDefault="0037072A" w:rsidP="0037072A">
      <w:pPr>
        <w:pStyle w:val="paragraph"/>
      </w:pPr>
      <w:r w:rsidRPr="00322F3B">
        <w:tab/>
        <w:t>(d)</w:t>
      </w:r>
      <w:r w:rsidRPr="00322F3B">
        <w:tab/>
        <w:t>other matters agreed to between the Arts Minister and the Commissioner.</w:t>
      </w:r>
    </w:p>
    <w:p w14:paraId="03A640F9" w14:textId="77777777" w:rsidR="0037072A" w:rsidRPr="00322F3B" w:rsidRDefault="0037072A" w:rsidP="0037072A">
      <w:pPr>
        <w:pStyle w:val="subsection2"/>
      </w:pPr>
      <w:r w:rsidRPr="00322F3B">
        <w:t>The notice must be accompanied by a copy of the certificate.</w:t>
      </w:r>
    </w:p>
    <w:p w14:paraId="1C17406A" w14:textId="3BF607FA" w:rsidR="0037072A" w:rsidRPr="00322F3B" w:rsidRDefault="0037072A" w:rsidP="0037072A">
      <w:pPr>
        <w:pStyle w:val="subsection"/>
      </w:pPr>
      <w:r w:rsidRPr="00322F3B">
        <w:tab/>
        <w:t>(4)</w:t>
      </w:r>
      <w:r w:rsidRPr="00322F3B">
        <w:tab/>
        <w:t xml:space="preserve">If the certificate is issued under </w:t>
      </w:r>
      <w:r w:rsidR="009F5D03" w:rsidRPr="00322F3B">
        <w:t>section 3</w:t>
      </w:r>
      <w:r w:rsidRPr="00322F3B">
        <w:t>76</w:t>
      </w:r>
      <w:r w:rsidR="009953FD">
        <w:noBreakHyphen/>
      </w:r>
      <w:r w:rsidRPr="00322F3B">
        <w:t xml:space="preserve">65 (certificate for the producer offset), the </w:t>
      </w:r>
      <w:r w:rsidR="009953FD" w:rsidRPr="009953FD">
        <w:rPr>
          <w:position w:val="6"/>
          <w:sz w:val="16"/>
        </w:rPr>
        <w:t>*</w:t>
      </w:r>
      <w:r w:rsidRPr="00322F3B">
        <w:t xml:space="preserve">film authority must give the Commissioner notice of the issue of a certificate for a </w:t>
      </w:r>
      <w:r w:rsidR="009953FD" w:rsidRPr="009953FD">
        <w:rPr>
          <w:position w:val="6"/>
          <w:sz w:val="16"/>
        </w:rPr>
        <w:t>*</w:t>
      </w:r>
      <w:r w:rsidRPr="00322F3B">
        <w:t>film within 30 days after issuing the certificate.</w:t>
      </w:r>
    </w:p>
    <w:p w14:paraId="430EDF93" w14:textId="77777777" w:rsidR="0037072A" w:rsidRPr="00322F3B" w:rsidRDefault="0037072A" w:rsidP="0037072A">
      <w:pPr>
        <w:pStyle w:val="subsection"/>
      </w:pPr>
      <w:r w:rsidRPr="00322F3B">
        <w:tab/>
        <w:t>(5)</w:t>
      </w:r>
      <w:r w:rsidRPr="00322F3B">
        <w:tab/>
        <w:t xml:space="preserve">The notice under </w:t>
      </w:r>
      <w:r w:rsidR="00825006" w:rsidRPr="00322F3B">
        <w:t>subsection (</w:t>
      </w:r>
      <w:r w:rsidRPr="00322F3B">
        <w:t>4) must specify:</w:t>
      </w:r>
    </w:p>
    <w:p w14:paraId="2CA3E5AB" w14:textId="77777777" w:rsidR="0037072A" w:rsidRPr="00322F3B" w:rsidRDefault="0037072A" w:rsidP="0037072A">
      <w:pPr>
        <w:pStyle w:val="paragraph"/>
      </w:pPr>
      <w:r w:rsidRPr="00322F3B">
        <w:tab/>
        <w:t>(a)</w:t>
      </w:r>
      <w:r w:rsidRPr="00322F3B">
        <w:tab/>
        <w:t>the company’s name; and</w:t>
      </w:r>
    </w:p>
    <w:p w14:paraId="26AE8DBD" w14:textId="77777777" w:rsidR="0037072A" w:rsidRPr="00322F3B" w:rsidRDefault="0037072A" w:rsidP="0037072A">
      <w:pPr>
        <w:pStyle w:val="paragraph"/>
      </w:pPr>
      <w:r w:rsidRPr="00322F3B">
        <w:tab/>
        <w:t>(b)</w:t>
      </w:r>
      <w:r w:rsidRPr="00322F3B">
        <w:tab/>
        <w:t>the company’s address; and</w:t>
      </w:r>
    </w:p>
    <w:p w14:paraId="1180637B" w14:textId="5159E09E" w:rsidR="0037072A" w:rsidRPr="00322F3B" w:rsidRDefault="0037072A" w:rsidP="0037072A">
      <w:pPr>
        <w:pStyle w:val="paragraph"/>
      </w:pPr>
      <w:r w:rsidRPr="00322F3B">
        <w:tab/>
        <w:t>(c)</w:t>
      </w:r>
      <w:r w:rsidRPr="00322F3B">
        <w:tab/>
        <w:t xml:space="preserve">the total of the company’s </w:t>
      </w:r>
      <w:r w:rsidR="009953FD" w:rsidRPr="009953FD">
        <w:rPr>
          <w:position w:val="6"/>
          <w:sz w:val="16"/>
        </w:rPr>
        <w:t>*</w:t>
      </w:r>
      <w:r w:rsidRPr="00322F3B">
        <w:t xml:space="preserve">qualifying Australian production expenditure on the </w:t>
      </w:r>
      <w:r w:rsidR="009953FD" w:rsidRPr="009953FD">
        <w:rPr>
          <w:position w:val="6"/>
          <w:sz w:val="16"/>
        </w:rPr>
        <w:t>*</w:t>
      </w:r>
      <w:r w:rsidRPr="00322F3B">
        <w:t xml:space="preserve">film, as determined by the </w:t>
      </w:r>
      <w:r w:rsidR="009953FD" w:rsidRPr="009953FD">
        <w:rPr>
          <w:position w:val="6"/>
          <w:sz w:val="16"/>
        </w:rPr>
        <w:t>*</w:t>
      </w:r>
      <w:r w:rsidRPr="00322F3B">
        <w:t xml:space="preserve">film authority under </w:t>
      </w:r>
      <w:r w:rsidR="009F5D03" w:rsidRPr="00322F3B">
        <w:t>section 3</w:t>
      </w:r>
      <w:r w:rsidRPr="00322F3B">
        <w:t>76</w:t>
      </w:r>
      <w:r w:rsidR="009953FD">
        <w:noBreakHyphen/>
      </w:r>
      <w:r w:rsidRPr="00322F3B">
        <w:t>75; and</w:t>
      </w:r>
    </w:p>
    <w:p w14:paraId="057514AB" w14:textId="77777777" w:rsidR="0037072A" w:rsidRPr="00322F3B" w:rsidRDefault="0037072A" w:rsidP="0037072A">
      <w:pPr>
        <w:pStyle w:val="paragraph"/>
      </w:pPr>
      <w:r w:rsidRPr="00322F3B">
        <w:tab/>
        <w:t>(d)</w:t>
      </w:r>
      <w:r w:rsidRPr="00322F3B">
        <w:tab/>
        <w:t>other matters agreed to between the film authority and the Commissioner.</w:t>
      </w:r>
    </w:p>
    <w:p w14:paraId="77A69353" w14:textId="77777777" w:rsidR="0037072A" w:rsidRPr="00322F3B" w:rsidRDefault="0037072A" w:rsidP="0037072A">
      <w:pPr>
        <w:pStyle w:val="subsection2"/>
      </w:pPr>
      <w:r w:rsidRPr="00322F3B">
        <w:t>The notice must be accompanied by a copy of the certificate.</w:t>
      </w:r>
    </w:p>
    <w:p w14:paraId="4C6EC1A0" w14:textId="0CC401C4" w:rsidR="0037072A" w:rsidRPr="00322F3B" w:rsidRDefault="0037072A" w:rsidP="00C739FA">
      <w:pPr>
        <w:pStyle w:val="ActHead5"/>
      </w:pPr>
      <w:bookmarkStart w:id="422" w:name="_Toc201755891"/>
      <w:r w:rsidRPr="00322F3B">
        <w:rPr>
          <w:rStyle w:val="CharSectno"/>
        </w:rPr>
        <w:lastRenderedPageBreak/>
        <w:t>376</w:t>
      </w:r>
      <w:r w:rsidR="009953FD">
        <w:rPr>
          <w:rStyle w:val="CharSectno"/>
        </w:rPr>
        <w:noBreakHyphen/>
      </w:r>
      <w:r w:rsidRPr="00322F3B">
        <w:rPr>
          <w:rStyle w:val="CharSectno"/>
        </w:rPr>
        <w:t>245</w:t>
      </w:r>
      <w:r w:rsidRPr="00322F3B">
        <w:t xml:space="preserve">  Revocation of certificate</w:t>
      </w:r>
      <w:bookmarkEnd w:id="422"/>
    </w:p>
    <w:p w14:paraId="5006F54F" w14:textId="0D716887" w:rsidR="0037072A" w:rsidRPr="00322F3B" w:rsidRDefault="0037072A" w:rsidP="00C739FA">
      <w:pPr>
        <w:pStyle w:val="subsection"/>
        <w:keepNext/>
        <w:keepLines/>
      </w:pPr>
      <w:r w:rsidRPr="00322F3B">
        <w:tab/>
        <w:t>(1)</w:t>
      </w:r>
      <w:r w:rsidRPr="00322F3B">
        <w:tab/>
        <w:t xml:space="preserve">The </w:t>
      </w:r>
      <w:r w:rsidR="009953FD" w:rsidRPr="009953FD">
        <w:rPr>
          <w:position w:val="6"/>
          <w:sz w:val="16"/>
        </w:rPr>
        <w:t>*</w:t>
      </w:r>
      <w:r w:rsidRPr="00322F3B">
        <w:t xml:space="preserve">Arts Minister may revoke a certificate issued to a company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20 (certificate for the location offset) or 376</w:t>
      </w:r>
      <w:r w:rsidR="009953FD">
        <w:noBreakHyphen/>
      </w:r>
      <w:r w:rsidRPr="00322F3B">
        <w:t>45 (certificate for the PDV offset) if:</w:t>
      </w:r>
    </w:p>
    <w:p w14:paraId="35FDBDE7" w14:textId="77777777" w:rsidR="0037072A" w:rsidRPr="00322F3B" w:rsidRDefault="0037072A" w:rsidP="00C739FA">
      <w:pPr>
        <w:pStyle w:val="paragraph"/>
        <w:keepNext/>
        <w:keepLines/>
      </w:pPr>
      <w:r w:rsidRPr="00322F3B">
        <w:tab/>
        <w:t>(a)</w:t>
      </w:r>
      <w:r w:rsidRPr="00322F3B">
        <w:tab/>
        <w:t>the Minister is satisfied that the issue of the certificate was obtained by fraud or serious misrepresentation; or</w:t>
      </w:r>
    </w:p>
    <w:p w14:paraId="626B1777" w14:textId="3C73F900" w:rsidR="0037072A" w:rsidRPr="00322F3B" w:rsidRDefault="0037072A" w:rsidP="00C739FA">
      <w:pPr>
        <w:pStyle w:val="paragraph"/>
        <w:keepNext/>
        <w:keepLines/>
      </w:pPr>
      <w:r w:rsidRPr="00322F3B">
        <w:tab/>
        <w:t>(b)</w:t>
      </w:r>
      <w:r w:rsidRPr="00322F3B">
        <w:tab/>
        <w:t xml:space="preserve">the company does not provide a copy of the film to the Minister within 30 days of when the film is </w:t>
      </w:r>
      <w:r w:rsidR="009953FD" w:rsidRPr="009953FD">
        <w:rPr>
          <w:position w:val="6"/>
          <w:sz w:val="16"/>
        </w:rPr>
        <w:t>*</w:t>
      </w:r>
      <w:r w:rsidRPr="00322F3B">
        <w:t>completed.</w:t>
      </w:r>
    </w:p>
    <w:p w14:paraId="4170142F" w14:textId="35784E31" w:rsidR="0037072A" w:rsidRPr="00322F3B" w:rsidRDefault="0037072A" w:rsidP="0037072A">
      <w:pPr>
        <w:pStyle w:val="subsection"/>
      </w:pPr>
      <w:r w:rsidRPr="00322F3B">
        <w:tab/>
        <w:t>(2)</w:t>
      </w:r>
      <w:r w:rsidRPr="00322F3B">
        <w:tab/>
        <w:t xml:space="preserve">If the </w:t>
      </w:r>
      <w:r w:rsidR="009953FD" w:rsidRPr="009953FD">
        <w:rPr>
          <w:position w:val="6"/>
          <w:sz w:val="16"/>
        </w:rPr>
        <w:t>*</w:t>
      </w:r>
      <w:r w:rsidRPr="00322F3B">
        <w:t xml:space="preserve">Arts Minister revokes a certificate under </w:t>
      </w:r>
      <w:r w:rsidR="00825006" w:rsidRPr="00322F3B">
        <w:t>subsection (</w:t>
      </w:r>
      <w:r w:rsidRPr="00322F3B">
        <w:t>1), the Minister must give the company to whom the certificate was issued written notice of the revocation (including reasons for the decision to revoke the certificate).</w:t>
      </w:r>
    </w:p>
    <w:p w14:paraId="03C334C2" w14:textId="74546165"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film authority may revoke a certificate issued to a company for a </w:t>
      </w:r>
      <w:r w:rsidR="009953FD" w:rsidRPr="009953FD">
        <w:rPr>
          <w:position w:val="6"/>
          <w:sz w:val="16"/>
        </w:rPr>
        <w:t>*</w:t>
      </w:r>
      <w:r w:rsidRPr="00322F3B">
        <w:t xml:space="preserve">film under </w:t>
      </w:r>
      <w:r w:rsidR="009F5D03" w:rsidRPr="00322F3B">
        <w:t>section 3</w:t>
      </w:r>
      <w:r w:rsidRPr="00322F3B">
        <w:t>76</w:t>
      </w:r>
      <w:r w:rsidR="009953FD">
        <w:noBreakHyphen/>
      </w:r>
      <w:r w:rsidRPr="00322F3B">
        <w:t>65 (certificate for the producer offset) if the authority is satisfied that the issue of the certificate was obtained by fraud or serious misrepresentation.</w:t>
      </w:r>
    </w:p>
    <w:p w14:paraId="72CB963E" w14:textId="225945A1" w:rsidR="0037072A" w:rsidRPr="00322F3B" w:rsidRDefault="0037072A" w:rsidP="0037072A">
      <w:pPr>
        <w:pStyle w:val="subsection"/>
      </w:pPr>
      <w:r w:rsidRPr="00322F3B">
        <w:tab/>
        <w:t>(4)</w:t>
      </w:r>
      <w:r w:rsidRPr="00322F3B">
        <w:tab/>
        <w:t xml:space="preserve">If the </w:t>
      </w:r>
      <w:r w:rsidR="009953FD" w:rsidRPr="009953FD">
        <w:rPr>
          <w:position w:val="6"/>
          <w:sz w:val="16"/>
        </w:rPr>
        <w:t>*</w:t>
      </w:r>
      <w:r w:rsidRPr="00322F3B">
        <w:t xml:space="preserve">film authority revokes a certificate under </w:t>
      </w:r>
      <w:r w:rsidR="00825006" w:rsidRPr="00322F3B">
        <w:t>subsection (</w:t>
      </w:r>
      <w:r w:rsidRPr="00322F3B">
        <w:t>3), the authority must give the company to whom the certificate was issued written notice of the revocation (including reasons for the decision to revoke the certificate).</w:t>
      </w:r>
    </w:p>
    <w:p w14:paraId="074FC954" w14:textId="77777777" w:rsidR="0037072A" w:rsidRPr="00322F3B" w:rsidRDefault="0037072A" w:rsidP="0037072A">
      <w:pPr>
        <w:pStyle w:val="subsection"/>
      </w:pPr>
      <w:r w:rsidRPr="00322F3B">
        <w:tab/>
        <w:t>(5)</w:t>
      </w:r>
      <w:r w:rsidRPr="00322F3B">
        <w:tab/>
        <w:t xml:space="preserve">If a certificate is revoked under </w:t>
      </w:r>
      <w:r w:rsidR="00825006" w:rsidRPr="00322F3B">
        <w:t>subsection (</w:t>
      </w:r>
      <w:r w:rsidRPr="00322F3B">
        <w:t>1) or (3), it is taken, for the purposes of this Division, never to have been issued.</w:t>
      </w:r>
    </w:p>
    <w:p w14:paraId="1AEB5849" w14:textId="5C486651" w:rsidR="0037072A" w:rsidRPr="00322F3B" w:rsidRDefault="0037072A" w:rsidP="0037072A">
      <w:pPr>
        <w:pStyle w:val="notetext"/>
      </w:pPr>
      <w:r w:rsidRPr="00322F3B">
        <w:t>Note:</w:t>
      </w:r>
      <w:r w:rsidRPr="00322F3B">
        <w:tab/>
        <w:t xml:space="preserve">This means that if an assessment of a company’s income tax is issued on the basis that the company is entitled to a tax offset for a film and the certificate for the film is then revoked, the assessment will be amended to take account of the fact that the company was never entitled to the tax offset: see </w:t>
      </w:r>
      <w:r w:rsidR="009F5D03" w:rsidRPr="00322F3B">
        <w:t>section 3</w:t>
      </w:r>
      <w:r w:rsidRPr="00322F3B">
        <w:t>76</w:t>
      </w:r>
      <w:r w:rsidR="009953FD">
        <w:noBreakHyphen/>
      </w:r>
      <w:r w:rsidRPr="00322F3B">
        <w:t>270.</w:t>
      </w:r>
    </w:p>
    <w:p w14:paraId="51A6A7E8" w14:textId="77777777" w:rsidR="0037072A" w:rsidRPr="00322F3B" w:rsidRDefault="0037072A" w:rsidP="0037072A">
      <w:pPr>
        <w:pStyle w:val="subsection"/>
        <w:keepNext/>
        <w:keepLines/>
      </w:pPr>
      <w:r w:rsidRPr="00322F3B">
        <w:tab/>
        <w:t>(6)</w:t>
      </w:r>
      <w:r w:rsidRPr="00322F3B">
        <w:tab/>
      </w:r>
      <w:r w:rsidR="00825006" w:rsidRPr="00322F3B">
        <w:t>Subsection (</w:t>
      </w:r>
      <w:r w:rsidRPr="00322F3B">
        <w:t>5) does not apply for the purposes of:</w:t>
      </w:r>
    </w:p>
    <w:p w14:paraId="018462C0" w14:textId="2D96A214" w:rsidR="0037072A" w:rsidRPr="00322F3B" w:rsidRDefault="0037072A" w:rsidP="0037072A">
      <w:pPr>
        <w:pStyle w:val="paragraph"/>
      </w:pPr>
      <w:r w:rsidRPr="00322F3B">
        <w:tab/>
        <w:t>(a)</w:t>
      </w:r>
      <w:r w:rsidRPr="00322F3B">
        <w:tab/>
        <w:t xml:space="preserve">the operation of this section or </w:t>
      </w:r>
      <w:r w:rsidR="009F5D03" w:rsidRPr="00322F3B">
        <w:t>section 3</w:t>
      </w:r>
      <w:r w:rsidRPr="00322F3B">
        <w:t>76</w:t>
      </w:r>
      <w:r w:rsidR="009953FD">
        <w:noBreakHyphen/>
      </w:r>
      <w:r w:rsidRPr="00322F3B">
        <w:t>250; or</w:t>
      </w:r>
    </w:p>
    <w:p w14:paraId="4ECD0FB4" w14:textId="4A17C776" w:rsidR="0037072A" w:rsidRPr="00322F3B" w:rsidRDefault="0037072A" w:rsidP="0037072A">
      <w:pPr>
        <w:pStyle w:val="paragraph"/>
      </w:pPr>
      <w:r w:rsidRPr="00322F3B">
        <w:tab/>
        <w:t>(b)</w:t>
      </w:r>
      <w:r w:rsidRPr="00322F3B">
        <w:tab/>
        <w:t xml:space="preserve">a review by a court or the </w:t>
      </w:r>
      <w:r w:rsidR="009953FD" w:rsidRPr="009953FD">
        <w:rPr>
          <w:position w:val="6"/>
          <w:sz w:val="16"/>
        </w:rPr>
        <w:t>*</w:t>
      </w:r>
      <w:r w:rsidR="0089581A" w:rsidRPr="0002252A">
        <w:t>ART</w:t>
      </w:r>
      <w:r w:rsidRPr="00322F3B">
        <w:t xml:space="preserve"> of the decision to revoke the certificate.</w:t>
      </w:r>
    </w:p>
    <w:p w14:paraId="2BE04FD3" w14:textId="28DC6500" w:rsidR="00ED3DD1" w:rsidRPr="00322F3B" w:rsidRDefault="00ED3DD1" w:rsidP="00ED3DD1">
      <w:pPr>
        <w:pStyle w:val="ActHead5"/>
      </w:pPr>
      <w:bookmarkStart w:id="423" w:name="_Toc201755892"/>
      <w:r w:rsidRPr="00322F3B">
        <w:rPr>
          <w:rStyle w:val="CharSectno"/>
        </w:rPr>
        <w:lastRenderedPageBreak/>
        <w:t>376</w:t>
      </w:r>
      <w:r w:rsidR="009953FD">
        <w:rPr>
          <w:rStyle w:val="CharSectno"/>
        </w:rPr>
        <w:noBreakHyphen/>
      </w:r>
      <w:r w:rsidRPr="00322F3B">
        <w:rPr>
          <w:rStyle w:val="CharSectno"/>
        </w:rPr>
        <w:t>247</w:t>
      </w:r>
      <w:r w:rsidRPr="00322F3B">
        <w:t xml:space="preserve">  Delegation by Arts Minister</w:t>
      </w:r>
      <w:bookmarkEnd w:id="423"/>
    </w:p>
    <w:p w14:paraId="57631204" w14:textId="33305F78" w:rsidR="00ED3DD1" w:rsidRPr="00322F3B" w:rsidRDefault="00ED3DD1" w:rsidP="00ED3DD1">
      <w:pPr>
        <w:pStyle w:val="subsection"/>
      </w:pPr>
      <w:r w:rsidRPr="00322F3B">
        <w:tab/>
        <w:t>(1)</w:t>
      </w:r>
      <w:r w:rsidRPr="00322F3B">
        <w:tab/>
        <w:t xml:space="preserve">The </w:t>
      </w:r>
      <w:r w:rsidR="009953FD" w:rsidRPr="009953FD">
        <w:rPr>
          <w:position w:val="6"/>
          <w:sz w:val="16"/>
        </w:rPr>
        <w:t>*</w:t>
      </w:r>
      <w:r w:rsidRPr="00322F3B">
        <w:t>Arts Minister may, in writing, delegate all or any of the Arts Minister’s powers under the provisions mentioned in subsection (2) to:</w:t>
      </w:r>
    </w:p>
    <w:p w14:paraId="0EB6FE6B" w14:textId="4CC53D45" w:rsidR="00ED3DD1" w:rsidRPr="00322F3B" w:rsidRDefault="00ED3DD1" w:rsidP="00ED3DD1">
      <w:pPr>
        <w:pStyle w:val="paragraph"/>
      </w:pPr>
      <w:r w:rsidRPr="00322F3B">
        <w:tab/>
        <w:t>(a)</w:t>
      </w:r>
      <w:r w:rsidRPr="00322F3B">
        <w:tab/>
        <w:t xml:space="preserve">the </w:t>
      </w:r>
      <w:r w:rsidR="009953FD" w:rsidRPr="009953FD">
        <w:rPr>
          <w:position w:val="6"/>
          <w:sz w:val="16"/>
        </w:rPr>
        <w:t>*</w:t>
      </w:r>
      <w:r w:rsidRPr="00322F3B">
        <w:t>Arts Secretary; or</w:t>
      </w:r>
    </w:p>
    <w:p w14:paraId="1D4B15FB" w14:textId="77777777" w:rsidR="00ED3DD1" w:rsidRPr="00322F3B" w:rsidRDefault="00ED3DD1" w:rsidP="00ED3DD1">
      <w:pPr>
        <w:pStyle w:val="paragraph"/>
      </w:pPr>
      <w:r w:rsidRPr="00322F3B">
        <w:tab/>
        <w:t>(b)</w:t>
      </w:r>
      <w:r w:rsidRPr="00322F3B">
        <w:tab/>
        <w:t>an SES employee, or acting SES employee, in the Department administered by the Arts Minister.</w:t>
      </w:r>
    </w:p>
    <w:p w14:paraId="6497001E" w14:textId="77777777" w:rsidR="00ED3DD1" w:rsidRPr="00322F3B" w:rsidRDefault="00ED3DD1" w:rsidP="00ED3DD1">
      <w:pPr>
        <w:pStyle w:val="subsection"/>
      </w:pPr>
      <w:r w:rsidRPr="00322F3B">
        <w:tab/>
        <w:t>(2)</w:t>
      </w:r>
      <w:r w:rsidRPr="00322F3B">
        <w:tab/>
        <w:t>For the purposes of subsection (1), the provisions are as follows:</w:t>
      </w:r>
    </w:p>
    <w:p w14:paraId="0FEC791C" w14:textId="2F2FE9D2" w:rsidR="00ED3DD1" w:rsidRPr="00322F3B" w:rsidRDefault="00ED3DD1" w:rsidP="00ED3DD1">
      <w:pPr>
        <w:pStyle w:val="paragraph"/>
      </w:pPr>
      <w:r w:rsidRPr="00322F3B">
        <w:tab/>
        <w:t>(a)</w:t>
      </w:r>
      <w:r w:rsidRPr="00322F3B">
        <w:tab/>
      </w:r>
      <w:r w:rsidR="009F5D03" w:rsidRPr="00322F3B">
        <w:t>section 3</w:t>
      </w:r>
      <w:r w:rsidRPr="00322F3B">
        <w:t>76</w:t>
      </w:r>
      <w:r w:rsidR="009953FD">
        <w:noBreakHyphen/>
      </w:r>
      <w:r w:rsidRPr="00322F3B">
        <w:t>20 (issue of certificate for location offset);</w:t>
      </w:r>
    </w:p>
    <w:p w14:paraId="7DEEE476" w14:textId="4EEC7653" w:rsidR="00ED3DD1" w:rsidRPr="00322F3B" w:rsidRDefault="00ED3DD1" w:rsidP="00ED3DD1">
      <w:pPr>
        <w:pStyle w:val="paragraph"/>
      </w:pPr>
      <w:r w:rsidRPr="00322F3B">
        <w:tab/>
        <w:t>(b)</w:t>
      </w:r>
      <w:r w:rsidRPr="00322F3B">
        <w:tab/>
      </w:r>
      <w:r w:rsidR="009F5D03" w:rsidRPr="00322F3B">
        <w:t>section 3</w:t>
      </w:r>
      <w:r w:rsidRPr="00322F3B">
        <w:t>76</w:t>
      </w:r>
      <w:r w:rsidR="009953FD">
        <w:noBreakHyphen/>
      </w:r>
      <w:r w:rsidRPr="00322F3B">
        <w:t>30 (determination of qualifying Australian production expenditure for location offset);</w:t>
      </w:r>
    </w:p>
    <w:p w14:paraId="50BF7309" w14:textId="4CB68223" w:rsidR="005A6B4E" w:rsidRPr="00E13507" w:rsidRDefault="005A6B4E" w:rsidP="005A6B4E">
      <w:pPr>
        <w:pStyle w:val="paragraph"/>
      </w:pPr>
      <w:r w:rsidRPr="00E13507">
        <w:tab/>
        <w:t>(ba)</w:t>
      </w:r>
      <w:r w:rsidRPr="00E13507">
        <w:tab/>
        <w:t>section 376</w:t>
      </w:r>
      <w:r w:rsidR="009953FD">
        <w:noBreakHyphen/>
      </w:r>
      <w:r w:rsidRPr="00E13507">
        <w:t>32 (power to require information for the purposes of the location offset);</w:t>
      </w:r>
    </w:p>
    <w:p w14:paraId="5BACF6F6" w14:textId="1A0626AE" w:rsidR="00ED3DD1" w:rsidRPr="00322F3B" w:rsidRDefault="00ED3DD1" w:rsidP="00ED3DD1">
      <w:pPr>
        <w:pStyle w:val="paragraph"/>
      </w:pPr>
      <w:r w:rsidRPr="00322F3B">
        <w:tab/>
        <w:t>(c)</w:t>
      </w:r>
      <w:r w:rsidRPr="00322F3B">
        <w:tab/>
      </w:r>
      <w:r w:rsidR="009F5D03" w:rsidRPr="00322F3B">
        <w:t>section 3</w:t>
      </w:r>
      <w:r w:rsidRPr="00322F3B">
        <w:t>76</w:t>
      </w:r>
      <w:r w:rsidR="009953FD">
        <w:noBreakHyphen/>
      </w:r>
      <w:r w:rsidRPr="00322F3B">
        <w:t>45 (issue of certificate for PDV offset);</w:t>
      </w:r>
    </w:p>
    <w:p w14:paraId="158B1B47" w14:textId="0DF00530" w:rsidR="00ED3DD1" w:rsidRPr="00322F3B" w:rsidRDefault="00ED3DD1" w:rsidP="00ED3DD1">
      <w:pPr>
        <w:pStyle w:val="paragraph"/>
      </w:pPr>
      <w:r w:rsidRPr="00322F3B">
        <w:tab/>
        <w:t>(d)</w:t>
      </w:r>
      <w:r w:rsidRPr="00322F3B">
        <w:tab/>
      </w:r>
      <w:r w:rsidR="009F5D03" w:rsidRPr="00322F3B">
        <w:t>section 3</w:t>
      </w:r>
      <w:r w:rsidRPr="00322F3B">
        <w:t>76</w:t>
      </w:r>
      <w:r w:rsidR="009953FD">
        <w:noBreakHyphen/>
      </w:r>
      <w:r w:rsidRPr="00322F3B">
        <w:t>50 (determination of qualifying Australian production expenditure for PDV offset);</w:t>
      </w:r>
    </w:p>
    <w:p w14:paraId="14A23974" w14:textId="47664CA9" w:rsidR="00ED3DD1" w:rsidRPr="00322F3B" w:rsidRDefault="00ED3DD1" w:rsidP="00ED3DD1">
      <w:pPr>
        <w:pStyle w:val="paragraph"/>
      </w:pPr>
      <w:r w:rsidRPr="00322F3B">
        <w:tab/>
        <w:t>(e)</w:t>
      </w:r>
      <w:r w:rsidRPr="00322F3B">
        <w:tab/>
      </w:r>
      <w:r w:rsidR="009F5D03" w:rsidRPr="00322F3B">
        <w:t>section 3</w:t>
      </w:r>
      <w:r w:rsidRPr="00322F3B">
        <w:t>76</w:t>
      </w:r>
      <w:r w:rsidR="009953FD">
        <w:noBreakHyphen/>
      </w:r>
      <w:r w:rsidRPr="00322F3B">
        <w:t>235 (notice of refusal to issue certificate for location offset or PDV offset);</w:t>
      </w:r>
    </w:p>
    <w:p w14:paraId="2E82D5A2" w14:textId="6B4C5D43" w:rsidR="00ED3DD1" w:rsidRPr="00322F3B" w:rsidRDefault="00ED3DD1" w:rsidP="00ED3DD1">
      <w:pPr>
        <w:pStyle w:val="paragraph"/>
      </w:pPr>
      <w:r w:rsidRPr="00322F3B">
        <w:tab/>
        <w:t>(f)</w:t>
      </w:r>
      <w:r w:rsidRPr="00322F3B">
        <w:tab/>
      </w:r>
      <w:r w:rsidR="009F5D03" w:rsidRPr="00322F3B">
        <w:t>section 3</w:t>
      </w:r>
      <w:r w:rsidRPr="00322F3B">
        <w:t>76</w:t>
      </w:r>
      <w:r w:rsidR="009953FD">
        <w:noBreakHyphen/>
      </w:r>
      <w:r w:rsidRPr="00322F3B">
        <w:t>245 (revocation of certificate for location offset or PDV offset).</w:t>
      </w:r>
    </w:p>
    <w:p w14:paraId="6C4A6E0F" w14:textId="77777777" w:rsidR="00ED3DD1" w:rsidRPr="00322F3B" w:rsidRDefault="00ED3DD1" w:rsidP="00ED3DD1">
      <w:pPr>
        <w:pStyle w:val="subsection"/>
      </w:pPr>
      <w:r w:rsidRPr="00322F3B">
        <w:tab/>
        <w:t>(3)</w:t>
      </w:r>
      <w:r w:rsidRPr="00322F3B">
        <w:tab/>
        <w:t>In exercising powers under a delegation, the delegate must comply with any directions of the Arts Minister.</w:t>
      </w:r>
    </w:p>
    <w:p w14:paraId="7E6D16DA" w14:textId="5C89BC0F" w:rsidR="0037072A" w:rsidRPr="00322F3B" w:rsidRDefault="0037072A" w:rsidP="0037072A">
      <w:pPr>
        <w:pStyle w:val="ActHead5"/>
      </w:pPr>
      <w:bookmarkStart w:id="424" w:name="_Toc201755893"/>
      <w:r w:rsidRPr="00322F3B">
        <w:rPr>
          <w:rStyle w:val="CharSectno"/>
        </w:rPr>
        <w:t>376</w:t>
      </w:r>
      <w:r w:rsidR="009953FD">
        <w:rPr>
          <w:rStyle w:val="CharSectno"/>
        </w:rPr>
        <w:noBreakHyphen/>
      </w:r>
      <w:r w:rsidRPr="00322F3B">
        <w:rPr>
          <w:rStyle w:val="CharSectno"/>
        </w:rPr>
        <w:t>250</w:t>
      </w:r>
      <w:r w:rsidRPr="00322F3B">
        <w:t xml:space="preserve">  Notice of decision or determination</w:t>
      </w:r>
      <w:bookmarkEnd w:id="424"/>
    </w:p>
    <w:p w14:paraId="3A12AE7E" w14:textId="08A598B8" w:rsidR="0037072A" w:rsidRPr="00322F3B" w:rsidRDefault="0037072A" w:rsidP="0037072A">
      <w:pPr>
        <w:pStyle w:val="subsection"/>
      </w:pPr>
      <w:r w:rsidRPr="00322F3B">
        <w:tab/>
        <w:t>(1)</w:t>
      </w:r>
      <w:r w:rsidRPr="00322F3B">
        <w:tab/>
        <w:t xml:space="preserve">This section applies to a notice of a decision given under </w:t>
      </w:r>
      <w:r w:rsidR="009F5D03" w:rsidRPr="00322F3B">
        <w:t>section 3</w:t>
      </w:r>
      <w:r w:rsidRPr="00322F3B">
        <w:t>76</w:t>
      </w:r>
      <w:r w:rsidR="009953FD">
        <w:noBreakHyphen/>
      </w:r>
      <w:r w:rsidRPr="00322F3B">
        <w:t>235 (refusal to issue a certificate) or 376</w:t>
      </w:r>
      <w:r w:rsidR="009953FD">
        <w:noBreakHyphen/>
      </w:r>
      <w:r w:rsidRPr="00322F3B">
        <w:t xml:space="preserve">245 (revocation of a certificate), and to a notice of a determination given under </w:t>
      </w:r>
      <w:r w:rsidR="009F5D03" w:rsidRPr="00322F3B">
        <w:t>section 3</w:t>
      </w:r>
      <w:r w:rsidRPr="00322F3B">
        <w:t>76</w:t>
      </w:r>
      <w:r w:rsidR="009953FD">
        <w:noBreakHyphen/>
      </w:r>
      <w:r w:rsidRPr="00322F3B">
        <w:t>30 (determination of qualifying Australian production expenditure for location offset), 376</w:t>
      </w:r>
      <w:r w:rsidR="009953FD">
        <w:noBreakHyphen/>
      </w:r>
      <w:r w:rsidRPr="00322F3B">
        <w:t>50 (determination of qualifying Australian production expenditure for PDV offset) or 376</w:t>
      </w:r>
      <w:r w:rsidR="009953FD">
        <w:noBreakHyphen/>
      </w:r>
      <w:r w:rsidRPr="00322F3B">
        <w:t>75 (determination of qualifying Australian production expenditure for producer offset).</w:t>
      </w:r>
    </w:p>
    <w:p w14:paraId="79BCF701" w14:textId="77777777" w:rsidR="0037072A" w:rsidRPr="00322F3B" w:rsidRDefault="0037072A" w:rsidP="0037072A">
      <w:pPr>
        <w:pStyle w:val="subsection"/>
      </w:pPr>
      <w:r w:rsidRPr="00322F3B">
        <w:lastRenderedPageBreak/>
        <w:tab/>
        <w:t>(2)</w:t>
      </w:r>
      <w:r w:rsidRPr="00322F3B">
        <w:tab/>
        <w:t xml:space="preserve">The notice of the decision or determination is to include the statements set out in </w:t>
      </w:r>
      <w:r w:rsidR="00825006" w:rsidRPr="00322F3B">
        <w:t>subsections (</w:t>
      </w:r>
      <w:r w:rsidRPr="00322F3B">
        <w:t>3) and (4).</w:t>
      </w:r>
    </w:p>
    <w:p w14:paraId="615CDC65" w14:textId="4B265084" w:rsidR="0037072A" w:rsidRPr="00322F3B" w:rsidRDefault="0037072A" w:rsidP="0037072A">
      <w:pPr>
        <w:pStyle w:val="subsection"/>
      </w:pPr>
      <w:r w:rsidRPr="00322F3B">
        <w:tab/>
        <w:t>(3)</w:t>
      </w:r>
      <w:r w:rsidRPr="00322F3B">
        <w:tab/>
        <w:t xml:space="preserve">There must be a statement to the effect that, subject to the </w:t>
      </w:r>
      <w:r w:rsidR="00A87686" w:rsidRPr="00A87686">
        <w:rPr>
          <w:i/>
        </w:rPr>
        <w:t>Administrative Review Tribunal Act 2024</w:t>
      </w:r>
      <w:r w:rsidRPr="00322F3B">
        <w:t xml:space="preserve">, an application may be made to the </w:t>
      </w:r>
      <w:r w:rsidR="009953FD" w:rsidRPr="009953FD">
        <w:rPr>
          <w:position w:val="6"/>
          <w:sz w:val="16"/>
        </w:rPr>
        <w:t>*</w:t>
      </w:r>
      <w:r w:rsidR="00A87686" w:rsidRPr="0002252A">
        <w:t>ART</w:t>
      </w:r>
      <w:r w:rsidRPr="00322F3B">
        <w:t>, by (or on behalf of) any entity whose interests are affected by the decision or determination, for review of the decision or determination.</w:t>
      </w:r>
    </w:p>
    <w:p w14:paraId="427FF26C" w14:textId="77777777" w:rsidR="00E745A5" w:rsidRPr="0002252A" w:rsidRDefault="00E745A5" w:rsidP="00E745A5">
      <w:pPr>
        <w:pStyle w:val="subsection"/>
      </w:pPr>
      <w:r w:rsidRPr="0002252A">
        <w:tab/>
        <w:t>(4)</w:t>
      </w:r>
      <w:r w:rsidRPr="0002252A">
        <w:tab/>
        <w:t xml:space="preserve">There must also be a statement to the effect that a request may be made under </w:t>
      </w:r>
      <w:r>
        <w:t>section 2</w:t>
      </w:r>
      <w:r w:rsidRPr="0002252A">
        <w:t>68 of that Act by (or on behalf of) such an entity for a statement of reasons.</w:t>
      </w:r>
    </w:p>
    <w:p w14:paraId="4183EA02" w14:textId="681453CF" w:rsidR="0037072A" w:rsidRPr="00322F3B" w:rsidRDefault="0037072A" w:rsidP="0037072A">
      <w:pPr>
        <w:pStyle w:val="subsection"/>
      </w:pPr>
      <w:r w:rsidRPr="00322F3B">
        <w:tab/>
        <w:t>(5)</w:t>
      </w:r>
      <w:r w:rsidRPr="00322F3B">
        <w:tab/>
        <w:t xml:space="preserve">If the </w:t>
      </w:r>
      <w:r w:rsidR="009953FD" w:rsidRPr="009953FD">
        <w:rPr>
          <w:position w:val="6"/>
          <w:sz w:val="16"/>
        </w:rPr>
        <w:t>*</w:t>
      </w:r>
      <w:r w:rsidRPr="00322F3B">
        <w:t xml:space="preserve">Arts Minister or the </w:t>
      </w:r>
      <w:r w:rsidR="009953FD" w:rsidRPr="009953FD">
        <w:rPr>
          <w:position w:val="6"/>
          <w:sz w:val="16"/>
        </w:rPr>
        <w:t>*</w:t>
      </w:r>
      <w:r w:rsidRPr="00322F3B">
        <w:t xml:space="preserve">film authority fails to comply with </w:t>
      </w:r>
      <w:r w:rsidR="00825006" w:rsidRPr="00322F3B">
        <w:t>subsection (</w:t>
      </w:r>
      <w:r w:rsidRPr="00322F3B">
        <w:t>3) or (4), that failure does not affect the validity of the decision or determination.</w:t>
      </w:r>
    </w:p>
    <w:p w14:paraId="7CB52138" w14:textId="65834B29" w:rsidR="0037072A" w:rsidRPr="00322F3B" w:rsidRDefault="0037072A" w:rsidP="0037072A">
      <w:pPr>
        <w:pStyle w:val="ActHead5"/>
      </w:pPr>
      <w:bookmarkStart w:id="425" w:name="_Toc201755894"/>
      <w:r w:rsidRPr="00322F3B">
        <w:rPr>
          <w:rStyle w:val="CharSectno"/>
        </w:rPr>
        <w:t>376</w:t>
      </w:r>
      <w:r w:rsidR="009953FD">
        <w:rPr>
          <w:rStyle w:val="CharSectno"/>
        </w:rPr>
        <w:noBreakHyphen/>
      </w:r>
      <w:r w:rsidRPr="00322F3B">
        <w:rPr>
          <w:rStyle w:val="CharSectno"/>
        </w:rPr>
        <w:t>255</w:t>
      </w:r>
      <w:r w:rsidRPr="00322F3B">
        <w:t xml:space="preserve">  Review of decisions by the </w:t>
      </w:r>
      <w:r w:rsidR="00A87686" w:rsidRPr="00A87686">
        <w:t>Administrative Review Tribunal</w:t>
      </w:r>
      <w:bookmarkEnd w:id="425"/>
    </w:p>
    <w:p w14:paraId="4BC86105" w14:textId="23D019BF" w:rsidR="0037072A" w:rsidRPr="00322F3B" w:rsidRDefault="0037072A" w:rsidP="0037072A">
      <w:pPr>
        <w:pStyle w:val="subsection"/>
      </w:pPr>
      <w:r w:rsidRPr="00322F3B">
        <w:tab/>
      </w:r>
      <w:r w:rsidRPr="00322F3B">
        <w:tab/>
        <w:t xml:space="preserve">Applications may be made to the </w:t>
      </w:r>
      <w:r w:rsidR="009953FD" w:rsidRPr="009953FD">
        <w:rPr>
          <w:position w:val="6"/>
          <w:sz w:val="16"/>
        </w:rPr>
        <w:t>*</w:t>
      </w:r>
      <w:r w:rsidR="00A87686" w:rsidRPr="0002252A">
        <w:t>ART</w:t>
      </w:r>
      <w:r w:rsidRPr="00322F3B">
        <w:t xml:space="preserve"> for review of:</w:t>
      </w:r>
    </w:p>
    <w:p w14:paraId="613EEA6F" w14:textId="05578264" w:rsidR="0037072A" w:rsidRPr="00322F3B" w:rsidRDefault="0037072A" w:rsidP="0037072A">
      <w:pPr>
        <w:pStyle w:val="paragraph"/>
      </w:pPr>
      <w:r w:rsidRPr="00322F3B">
        <w:tab/>
        <w:t>(a)</w:t>
      </w:r>
      <w:r w:rsidRPr="00322F3B">
        <w:tab/>
        <w:t xml:space="preserve">a decision made by the </w:t>
      </w:r>
      <w:r w:rsidR="009953FD" w:rsidRPr="009953FD">
        <w:rPr>
          <w:position w:val="6"/>
          <w:sz w:val="16"/>
        </w:rPr>
        <w:t>*</w:t>
      </w:r>
      <w:r w:rsidRPr="00322F3B">
        <w:t xml:space="preserve">Arts Minister to refuse an application for a certificate under </w:t>
      </w:r>
      <w:r w:rsidR="009F5D03" w:rsidRPr="00322F3B">
        <w:t>section 3</w:t>
      </w:r>
      <w:r w:rsidRPr="00322F3B">
        <w:t>76</w:t>
      </w:r>
      <w:r w:rsidR="009953FD">
        <w:noBreakHyphen/>
      </w:r>
      <w:r w:rsidRPr="00322F3B">
        <w:t>20 (certificate for the location offset) or 376</w:t>
      </w:r>
      <w:r w:rsidR="009953FD">
        <w:noBreakHyphen/>
      </w:r>
      <w:r w:rsidRPr="00322F3B">
        <w:t>45 (certificate for the PDV offset); or</w:t>
      </w:r>
    </w:p>
    <w:p w14:paraId="45B49A90" w14:textId="57922554" w:rsidR="0037072A" w:rsidRPr="00322F3B" w:rsidRDefault="0037072A" w:rsidP="0037072A">
      <w:pPr>
        <w:pStyle w:val="paragraph"/>
      </w:pPr>
      <w:r w:rsidRPr="00322F3B">
        <w:tab/>
        <w:t>(b)</w:t>
      </w:r>
      <w:r w:rsidRPr="00322F3B">
        <w:tab/>
        <w:t xml:space="preserve">a decision made by the Arts Minister under </w:t>
      </w:r>
      <w:r w:rsidR="009F5D03" w:rsidRPr="00322F3B">
        <w:t>section 3</w:t>
      </w:r>
      <w:r w:rsidRPr="00322F3B">
        <w:t>76</w:t>
      </w:r>
      <w:r w:rsidR="009953FD">
        <w:noBreakHyphen/>
      </w:r>
      <w:r w:rsidRPr="00322F3B">
        <w:t>245 to revoke a certificate; or</w:t>
      </w:r>
    </w:p>
    <w:p w14:paraId="3C9A51EA" w14:textId="58767CF0" w:rsidR="0037072A" w:rsidRPr="00322F3B" w:rsidRDefault="0037072A" w:rsidP="0037072A">
      <w:pPr>
        <w:pStyle w:val="paragraph"/>
      </w:pPr>
      <w:r w:rsidRPr="00322F3B">
        <w:tab/>
        <w:t>(c)</w:t>
      </w:r>
      <w:r w:rsidRPr="00322F3B">
        <w:tab/>
        <w:t xml:space="preserve">a decision made by the </w:t>
      </w:r>
      <w:r w:rsidR="009953FD" w:rsidRPr="009953FD">
        <w:rPr>
          <w:position w:val="6"/>
          <w:sz w:val="16"/>
        </w:rPr>
        <w:t>*</w:t>
      </w:r>
      <w:r w:rsidRPr="00322F3B">
        <w:t xml:space="preserve">film authority to refuse an application for a certificate under </w:t>
      </w:r>
      <w:r w:rsidR="009F5D03" w:rsidRPr="00322F3B">
        <w:t>section 3</w:t>
      </w:r>
      <w:r w:rsidRPr="00322F3B">
        <w:t>76</w:t>
      </w:r>
      <w:r w:rsidR="009953FD">
        <w:noBreakHyphen/>
      </w:r>
      <w:r w:rsidRPr="00322F3B">
        <w:t>65 (certificate for the producer offset); or</w:t>
      </w:r>
    </w:p>
    <w:p w14:paraId="0745626A" w14:textId="15EE326B" w:rsidR="0037072A" w:rsidRPr="00322F3B" w:rsidRDefault="0037072A" w:rsidP="0037072A">
      <w:pPr>
        <w:pStyle w:val="paragraph"/>
      </w:pPr>
      <w:r w:rsidRPr="00322F3B">
        <w:tab/>
        <w:t>(d)</w:t>
      </w:r>
      <w:r w:rsidRPr="00322F3B">
        <w:tab/>
        <w:t xml:space="preserve">a decision made by the film authority under </w:t>
      </w:r>
      <w:r w:rsidR="009F5D03" w:rsidRPr="00322F3B">
        <w:t>section 3</w:t>
      </w:r>
      <w:r w:rsidRPr="00322F3B">
        <w:t>76</w:t>
      </w:r>
      <w:r w:rsidR="009953FD">
        <w:noBreakHyphen/>
      </w:r>
      <w:r w:rsidRPr="00322F3B">
        <w:t>245 to revoke a certificate; or</w:t>
      </w:r>
    </w:p>
    <w:p w14:paraId="0BDD3F46" w14:textId="2F8A5670" w:rsidR="0037072A" w:rsidRPr="00322F3B" w:rsidRDefault="0037072A" w:rsidP="0037072A">
      <w:pPr>
        <w:pStyle w:val="paragraph"/>
      </w:pPr>
      <w:r w:rsidRPr="00322F3B">
        <w:tab/>
        <w:t>(e)</w:t>
      </w:r>
      <w:r w:rsidRPr="00322F3B">
        <w:tab/>
        <w:t xml:space="preserve">a determination by the Arts Minister in relation to the total of a company’s </w:t>
      </w:r>
      <w:r w:rsidR="009953FD" w:rsidRPr="009953FD">
        <w:rPr>
          <w:position w:val="6"/>
          <w:sz w:val="16"/>
        </w:rPr>
        <w:t>*</w:t>
      </w:r>
      <w:r w:rsidRPr="00322F3B">
        <w:t xml:space="preserve">qualifying Australian production expenditure under </w:t>
      </w:r>
      <w:r w:rsidR="009F5D03" w:rsidRPr="00322F3B">
        <w:t>section 3</w:t>
      </w:r>
      <w:r w:rsidRPr="00322F3B">
        <w:t>76</w:t>
      </w:r>
      <w:r w:rsidR="009953FD">
        <w:noBreakHyphen/>
      </w:r>
      <w:r w:rsidRPr="00322F3B">
        <w:t>30 or 376</w:t>
      </w:r>
      <w:r w:rsidR="009953FD">
        <w:noBreakHyphen/>
      </w:r>
      <w:r w:rsidRPr="00322F3B">
        <w:t>50; or</w:t>
      </w:r>
    </w:p>
    <w:p w14:paraId="41D10DD6" w14:textId="76CDB216" w:rsidR="0037072A" w:rsidRPr="00322F3B" w:rsidRDefault="0037072A" w:rsidP="0037072A">
      <w:pPr>
        <w:pStyle w:val="paragraph"/>
      </w:pPr>
      <w:r w:rsidRPr="00322F3B">
        <w:tab/>
        <w:t>(f)</w:t>
      </w:r>
      <w:r w:rsidRPr="00322F3B">
        <w:tab/>
        <w:t xml:space="preserve">a determination by the film authority in relation to the total of a company’s </w:t>
      </w:r>
      <w:r w:rsidR="009953FD" w:rsidRPr="009953FD">
        <w:rPr>
          <w:position w:val="6"/>
          <w:sz w:val="16"/>
        </w:rPr>
        <w:t>*</w:t>
      </w:r>
      <w:r w:rsidRPr="00322F3B">
        <w:t xml:space="preserve">qualifying Australian production expenditure under </w:t>
      </w:r>
      <w:r w:rsidR="009F5D03" w:rsidRPr="00322F3B">
        <w:t>section 3</w:t>
      </w:r>
      <w:r w:rsidRPr="00322F3B">
        <w:t>76</w:t>
      </w:r>
      <w:r w:rsidR="009953FD">
        <w:noBreakHyphen/>
      </w:r>
      <w:r w:rsidRPr="00322F3B">
        <w:t>75.</w:t>
      </w:r>
    </w:p>
    <w:p w14:paraId="0C0CA76F" w14:textId="244F4AC6" w:rsidR="0037072A" w:rsidRPr="00322F3B" w:rsidRDefault="0037072A" w:rsidP="0037072A">
      <w:pPr>
        <w:pStyle w:val="ActHead5"/>
      </w:pPr>
      <w:bookmarkStart w:id="426" w:name="_Toc201755895"/>
      <w:r w:rsidRPr="00322F3B">
        <w:rPr>
          <w:rStyle w:val="CharSectno"/>
        </w:rPr>
        <w:lastRenderedPageBreak/>
        <w:t>376</w:t>
      </w:r>
      <w:r w:rsidR="009953FD">
        <w:rPr>
          <w:rStyle w:val="CharSectno"/>
        </w:rPr>
        <w:noBreakHyphen/>
      </w:r>
      <w:r w:rsidRPr="00322F3B">
        <w:rPr>
          <w:rStyle w:val="CharSectno"/>
        </w:rPr>
        <w:t>260</w:t>
      </w:r>
      <w:r w:rsidRPr="00322F3B">
        <w:t xml:space="preserve">  Minister may make rules about the location offset and the PDV offset</w:t>
      </w:r>
      <w:bookmarkEnd w:id="426"/>
    </w:p>
    <w:p w14:paraId="5C7FF4E3" w14:textId="77777777" w:rsidR="0037072A" w:rsidRPr="00322F3B" w:rsidRDefault="0037072A" w:rsidP="0037072A">
      <w:pPr>
        <w:pStyle w:val="SubsectionHead"/>
      </w:pPr>
      <w:r w:rsidRPr="00322F3B">
        <w:t>Rules establishing the Film Certification Advisory Board</w:t>
      </w:r>
    </w:p>
    <w:p w14:paraId="33E27EB5" w14:textId="4D638BA3"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Pr="00322F3B">
        <w:t>Arts Minister may, by legislative instrument, make rules:</w:t>
      </w:r>
    </w:p>
    <w:p w14:paraId="1323C238" w14:textId="77777777" w:rsidR="0037072A" w:rsidRPr="00322F3B" w:rsidRDefault="0037072A" w:rsidP="0037072A">
      <w:pPr>
        <w:pStyle w:val="paragraph"/>
      </w:pPr>
      <w:r w:rsidRPr="00322F3B">
        <w:tab/>
        <w:t>(a)</w:t>
      </w:r>
      <w:r w:rsidRPr="00322F3B">
        <w:tab/>
        <w:t>establishing a Film Certification Advisory Board to:</w:t>
      </w:r>
    </w:p>
    <w:p w14:paraId="5DDE975D" w14:textId="52B8BADB" w:rsidR="0037072A" w:rsidRPr="00322F3B" w:rsidRDefault="0037072A" w:rsidP="0037072A">
      <w:pPr>
        <w:pStyle w:val="paragraphsub"/>
      </w:pPr>
      <w:r w:rsidRPr="00322F3B">
        <w:tab/>
        <w:t>(i)</w:t>
      </w:r>
      <w:r w:rsidRPr="00322F3B">
        <w:tab/>
        <w:t>consider applications under sub</w:t>
      </w:r>
      <w:r w:rsidR="009F5D03" w:rsidRPr="00322F3B">
        <w:t>section 3</w:t>
      </w:r>
      <w:r w:rsidRPr="00322F3B">
        <w:t>76</w:t>
      </w:r>
      <w:r w:rsidR="009953FD">
        <w:noBreakHyphen/>
      </w:r>
      <w:r w:rsidRPr="00322F3B">
        <w:t xml:space="preserve">230(1) (application for a certificate for the location offset) or (2) (application for a certificate for the PDV offset) and advise the Minister on whether to issue certificates under </w:t>
      </w:r>
      <w:r w:rsidR="009F5D03" w:rsidRPr="00322F3B">
        <w:t>section 3</w:t>
      </w:r>
      <w:r w:rsidRPr="00322F3B">
        <w:t>76</w:t>
      </w:r>
      <w:r w:rsidR="009953FD">
        <w:noBreakHyphen/>
      </w:r>
      <w:r w:rsidRPr="00322F3B">
        <w:t>20 (certificate for the location offset) or 376</w:t>
      </w:r>
      <w:r w:rsidR="009953FD">
        <w:noBreakHyphen/>
      </w:r>
      <w:r w:rsidRPr="00322F3B">
        <w:t>45 (certificate for the PDV offset); and</w:t>
      </w:r>
    </w:p>
    <w:p w14:paraId="3F61AD64" w14:textId="77777777" w:rsidR="0037072A" w:rsidRPr="00322F3B" w:rsidRDefault="0037072A" w:rsidP="0037072A">
      <w:pPr>
        <w:pStyle w:val="paragraphsub"/>
      </w:pPr>
      <w:r w:rsidRPr="00322F3B">
        <w:tab/>
        <w:t>(ii)</w:t>
      </w:r>
      <w:r w:rsidRPr="00322F3B">
        <w:tab/>
        <w:t>perform such other functions in relation to the operation of this Division as are specified in the rules; and</w:t>
      </w:r>
    </w:p>
    <w:p w14:paraId="2145B0AB" w14:textId="77777777" w:rsidR="0037072A" w:rsidRPr="00322F3B" w:rsidRDefault="0037072A" w:rsidP="0037072A">
      <w:pPr>
        <w:pStyle w:val="paragraph"/>
      </w:pPr>
      <w:r w:rsidRPr="00322F3B">
        <w:tab/>
        <w:t>(b)</w:t>
      </w:r>
      <w:r w:rsidRPr="00322F3B">
        <w:tab/>
        <w:t>specifying the membership of the Board and the terms and conditions of appointment to the Board; and</w:t>
      </w:r>
    </w:p>
    <w:p w14:paraId="099753B6" w14:textId="77777777" w:rsidR="0037072A" w:rsidRPr="00322F3B" w:rsidRDefault="0037072A" w:rsidP="0037072A">
      <w:pPr>
        <w:pStyle w:val="paragraph"/>
      </w:pPr>
      <w:r w:rsidRPr="00322F3B">
        <w:tab/>
        <w:t>(c)</w:t>
      </w:r>
      <w:r w:rsidRPr="00322F3B">
        <w:tab/>
        <w:t>specifying procedures to be followed by the Board in performing its functions.</w:t>
      </w:r>
    </w:p>
    <w:p w14:paraId="0D731A74" w14:textId="77777777" w:rsidR="0037072A" w:rsidRPr="00322F3B" w:rsidRDefault="0037072A" w:rsidP="0037072A">
      <w:pPr>
        <w:pStyle w:val="SubsectionHead"/>
      </w:pPr>
      <w:r w:rsidRPr="00322F3B">
        <w:t>Rules providing for provisional certificates in relation to location offset and the PDV offset</w:t>
      </w:r>
    </w:p>
    <w:p w14:paraId="13CA8380" w14:textId="76D96E05" w:rsidR="0037072A" w:rsidRPr="00322F3B" w:rsidRDefault="0037072A" w:rsidP="0037072A">
      <w:pPr>
        <w:pStyle w:val="subsection"/>
      </w:pPr>
      <w:r w:rsidRPr="00322F3B">
        <w:tab/>
        <w:t>(2)</w:t>
      </w:r>
      <w:r w:rsidRPr="00322F3B">
        <w:tab/>
        <w:t xml:space="preserve">The </w:t>
      </w:r>
      <w:r w:rsidR="009953FD" w:rsidRPr="009953FD">
        <w:rPr>
          <w:position w:val="6"/>
          <w:sz w:val="16"/>
        </w:rPr>
        <w:t>*</w:t>
      </w:r>
      <w:r w:rsidRPr="00322F3B">
        <w:t>Arts Minister may, by legislative instrument, make rules providing for the issue of provisional certificates in relation to the location offset or the PDV offset.</w:t>
      </w:r>
    </w:p>
    <w:p w14:paraId="5B23712F" w14:textId="77777777" w:rsidR="0037072A" w:rsidRPr="00322F3B" w:rsidRDefault="0037072A" w:rsidP="0037072A">
      <w:pPr>
        <w:pStyle w:val="SubsectionHead"/>
      </w:pPr>
      <w:r w:rsidRPr="00322F3B">
        <w:t>Rules about applications for certificates in relation to the location offset and the PDV offset</w:t>
      </w:r>
    </w:p>
    <w:p w14:paraId="79B9EDF0" w14:textId="62E6EAA6"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Arts Minister may, by legislative instrument, make rules specifying how applications for certificates (including provisional certificates) in relation to the location offset or the PDV offset are to be made, including:</w:t>
      </w:r>
    </w:p>
    <w:p w14:paraId="6CEA1688" w14:textId="77777777" w:rsidR="0037072A" w:rsidRPr="00322F3B" w:rsidRDefault="0037072A" w:rsidP="0037072A">
      <w:pPr>
        <w:pStyle w:val="paragraph"/>
      </w:pPr>
      <w:r w:rsidRPr="00322F3B">
        <w:tab/>
        <w:t>(a)</w:t>
      </w:r>
      <w:r w:rsidRPr="00322F3B">
        <w:tab/>
        <w:t>the form in which applications are to be made; and</w:t>
      </w:r>
    </w:p>
    <w:p w14:paraId="6B6F5378" w14:textId="77777777" w:rsidR="0037072A" w:rsidRPr="00322F3B" w:rsidRDefault="0037072A" w:rsidP="0037072A">
      <w:pPr>
        <w:pStyle w:val="paragraph"/>
      </w:pPr>
      <w:r w:rsidRPr="00322F3B">
        <w:tab/>
        <w:t>(b)</w:t>
      </w:r>
      <w:r w:rsidRPr="00322F3B">
        <w:tab/>
        <w:t>the information to be provided in applications; and</w:t>
      </w:r>
    </w:p>
    <w:p w14:paraId="28E20A5F" w14:textId="77777777" w:rsidR="0037072A" w:rsidRPr="00322F3B" w:rsidRDefault="0037072A" w:rsidP="0037072A">
      <w:pPr>
        <w:pStyle w:val="paragraph"/>
      </w:pPr>
      <w:r w:rsidRPr="00322F3B">
        <w:tab/>
        <w:t>(c)</w:t>
      </w:r>
      <w:r w:rsidRPr="00322F3B">
        <w:tab/>
        <w:t>methods for verifying such information; and</w:t>
      </w:r>
    </w:p>
    <w:p w14:paraId="02B4A805" w14:textId="77777777" w:rsidR="0037072A" w:rsidRPr="00322F3B" w:rsidRDefault="0037072A" w:rsidP="0037072A">
      <w:pPr>
        <w:pStyle w:val="paragraph"/>
      </w:pPr>
      <w:r w:rsidRPr="00322F3B">
        <w:lastRenderedPageBreak/>
        <w:tab/>
        <w:t>(d)</w:t>
      </w:r>
      <w:r w:rsidRPr="00322F3B">
        <w:tab/>
        <w:t>procedures for providing, at the Minister’s request, additional information in support of an application.</w:t>
      </w:r>
    </w:p>
    <w:p w14:paraId="679E828F" w14:textId="77777777" w:rsidR="0037072A" w:rsidRPr="00322F3B" w:rsidRDefault="0037072A" w:rsidP="0037072A">
      <w:pPr>
        <w:pStyle w:val="subsection"/>
      </w:pPr>
      <w:r w:rsidRPr="00322F3B">
        <w:tab/>
        <w:t>(4)</w:t>
      </w:r>
      <w:r w:rsidRPr="00322F3B">
        <w:tab/>
        <w:t xml:space="preserve">Rules under </w:t>
      </w:r>
      <w:r w:rsidR="00825006" w:rsidRPr="00322F3B">
        <w:t>paragraph (</w:t>
      </w:r>
      <w:r w:rsidRPr="00322F3B">
        <w:t>3)(c) can include rules requiring reports by auditors or independent line producers.</w:t>
      </w:r>
    </w:p>
    <w:p w14:paraId="47039160" w14:textId="5AF0150E" w:rsidR="0037072A" w:rsidRPr="00322F3B" w:rsidRDefault="0037072A" w:rsidP="0037072A">
      <w:pPr>
        <w:pStyle w:val="ActHead5"/>
      </w:pPr>
      <w:bookmarkStart w:id="427" w:name="_Toc201755896"/>
      <w:r w:rsidRPr="00322F3B">
        <w:rPr>
          <w:rStyle w:val="CharSectno"/>
        </w:rPr>
        <w:t>376</w:t>
      </w:r>
      <w:r w:rsidR="009953FD">
        <w:rPr>
          <w:rStyle w:val="CharSectno"/>
        </w:rPr>
        <w:noBreakHyphen/>
      </w:r>
      <w:r w:rsidRPr="00322F3B">
        <w:rPr>
          <w:rStyle w:val="CharSectno"/>
        </w:rPr>
        <w:t>265</w:t>
      </w:r>
      <w:r w:rsidRPr="00322F3B">
        <w:t xml:space="preserve">  Film authority may make rules about the producer offset</w:t>
      </w:r>
      <w:bookmarkEnd w:id="427"/>
    </w:p>
    <w:p w14:paraId="6EECF028" w14:textId="77777777" w:rsidR="0037072A" w:rsidRPr="00322F3B" w:rsidRDefault="0037072A" w:rsidP="0037072A">
      <w:pPr>
        <w:pStyle w:val="SubsectionHead"/>
      </w:pPr>
      <w:r w:rsidRPr="00322F3B">
        <w:t>Rules providing for provisional certificates in relation to the producer offset</w:t>
      </w:r>
    </w:p>
    <w:p w14:paraId="12C61809" w14:textId="49F4034B" w:rsidR="0037072A" w:rsidRPr="00322F3B" w:rsidRDefault="0037072A" w:rsidP="0037072A">
      <w:pPr>
        <w:pStyle w:val="subsection"/>
        <w:keepNext/>
        <w:keepLines/>
      </w:pPr>
      <w:r w:rsidRPr="00322F3B">
        <w:tab/>
        <w:t>(1)</w:t>
      </w:r>
      <w:r w:rsidRPr="00322F3B">
        <w:tab/>
        <w:t xml:space="preserve">The </w:t>
      </w:r>
      <w:r w:rsidR="009953FD" w:rsidRPr="009953FD">
        <w:rPr>
          <w:position w:val="6"/>
          <w:sz w:val="16"/>
        </w:rPr>
        <w:t>*</w:t>
      </w:r>
      <w:r w:rsidRPr="00322F3B">
        <w:t>film authority may, by legislative instrument, make rules providing for the issue of provisional certificates in relation to the producer offset.</w:t>
      </w:r>
    </w:p>
    <w:p w14:paraId="5494BB27" w14:textId="77777777" w:rsidR="0037072A" w:rsidRPr="00322F3B" w:rsidRDefault="0037072A" w:rsidP="0037072A">
      <w:pPr>
        <w:pStyle w:val="SubsectionHead"/>
      </w:pPr>
      <w:r w:rsidRPr="00322F3B">
        <w:t>Rules about applications for certificates in relation to the producer offset</w:t>
      </w:r>
    </w:p>
    <w:p w14:paraId="68DCB59C" w14:textId="7AEAE972" w:rsidR="0037072A" w:rsidRPr="00322F3B" w:rsidRDefault="0037072A" w:rsidP="0037072A">
      <w:pPr>
        <w:pStyle w:val="subsection"/>
      </w:pPr>
      <w:r w:rsidRPr="00322F3B">
        <w:tab/>
        <w:t>(2)</w:t>
      </w:r>
      <w:r w:rsidRPr="00322F3B">
        <w:tab/>
        <w:t xml:space="preserve">The </w:t>
      </w:r>
      <w:r w:rsidR="009953FD" w:rsidRPr="009953FD">
        <w:rPr>
          <w:position w:val="6"/>
          <w:sz w:val="16"/>
        </w:rPr>
        <w:t>*</w:t>
      </w:r>
      <w:r w:rsidRPr="00322F3B">
        <w:t>film authority may, by legislative instrument, make rules specifying how applications for certificates (including provisional certificates) in relation to the producer offset are to be made, including:</w:t>
      </w:r>
    </w:p>
    <w:p w14:paraId="763017D5" w14:textId="77777777" w:rsidR="0037072A" w:rsidRPr="00322F3B" w:rsidRDefault="0037072A" w:rsidP="0037072A">
      <w:pPr>
        <w:pStyle w:val="paragraph"/>
      </w:pPr>
      <w:r w:rsidRPr="00322F3B">
        <w:tab/>
        <w:t>(a)</w:t>
      </w:r>
      <w:r w:rsidRPr="00322F3B">
        <w:tab/>
        <w:t>the form in which applications are to be made; and</w:t>
      </w:r>
    </w:p>
    <w:p w14:paraId="2E0F3161" w14:textId="77777777" w:rsidR="0037072A" w:rsidRPr="00322F3B" w:rsidRDefault="0037072A" w:rsidP="0037072A">
      <w:pPr>
        <w:pStyle w:val="paragraph"/>
      </w:pPr>
      <w:r w:rsidRPr="00322F3B">
        <w:tab/>
        <w:t>(b)</w:t>
      </w:r>
      <w:r w:rsidRPr="00322F3B">
        <w:tab/>
        <w:t>the information to be provided in applications; and</w:t>
      </w:r>
    </w:p>
    <w:p w14:paraId="17E61867" w14:textId="77777777" w:rsidR="0037072A" w:rsidRPr="00322F3B" w:rsidRDefault="0037072A" w:rsidP="0037072A">
      <w:pPr>
        <w:pStyle w:val="paragraph"/>
      </w:pPr>
      <w:r w:rsidRPr="00322F3B">
        <w:tab/>
        <w:t>(c)</w:t>
      </w:r>
      <w:r w:rsidRPr="00322F3B">
        <w:tab/>
        <w:t>methods for verifying such information; and</w:t>
      </w:r>
    </w:p>
    <w:p w14:paraId="7142E9CD" w14:textId="77777777" w:rsidR="0037072A" w:rsidRPr="00322F3B" w:rsidRDefault="0037072A" w:rsidP="0037072A">
      <w:pPr>
        <w:pStyle w:val="paragraph"/>
      </w:pPr>
      <w:r w:rsidRPr="00322F3B">
        <w:tab/>
        <w:t>(d)</w:t>
      </w:r>
      <w:r w:rsidRPr="00322F3B">
        <w:tab/>
        <w:t>procedures for providing, at the authority’s request, additional information in support of an application.</w:t>
      </w:r>
    </w:p>
    <w:p w14:paraId="2F105B21" w14:textId="77777777" w:rsidR="0037072A" w:rsidRPr="00322F3B" w:rsidRDefault="0037072A" w:rsidP="0037072A">
      <w:pPr>
        <w:pStyle w:val="subsection"/>
      </w:pPr>
      <w:r w:rsidRPr="00322F3B">
        <w:tab/>
        <w:t>(3)</w:t>
      </w:r>
      <w:r w:rsidRPr="00322F3B">
        <w:tab/>
        <w:t xml:space="preserve">Rules under </w:t>
      </w:r>
      <w:r w:rsidR="00825006" w:rsidRPr="00322F3B">
        <w:t>paragraph (</w:t>
      </w:r>
      <w:r w:rsidRPr="00322F3B">
        <w:t>2)(c) can include rules requiring reports by auditors or independent line producers.</w:t>
      </w:r>
    </w:p>
    <w:p w14:paraId="2184CBFE" w14:textId="66C296F7" w:rsidR="0037072A" w:rsidRPr="00322F3B" w:rsidRDefault="0037072A" w:rsidP="0037072A">
      <w:pPr>
        <w:pStyle w:val="ActHead5"/>
      </w:pPr>
      <w:bookmarkStart w:id="428" w:name="_Toc201755897"/>
      <w:r w:rsidRPr="00322F3B">
        <w:rPr>
          <w:rStyle w:val="CharSectno"/>
        </w:rPr>
        <w:t>376</w:t>
      </w:r>
      <w:r w:rsidR="009953FD">
        <w:rPr>
          <w:rStyle w:val="CharSectno"/>
        </w:rPr>
        <w:noBreakHyphen/>
      </w:r>
      <w:r w:rsidRPr="00322F3B">
        <w:rPr>
          <w:rStyle w:val="CharSectno"/>
        </w:rPr>
        <w:t>270</w:t>
      </w:r>
      <w:r w:rsidRPr="00322F3B">
        <w:t xml:space="preserve">  Amendment of assessments</w:t>
      </w:r>
      <w:bookmarkEnd w:id="428"/>
    </w:p>
    <w:p w14:paraId="7E92A24A" w14:textId="77777777" w:rsidR="0037072A" w:rsidRPr="00322F3B" w:rsidRDefault="0037072A" w:rsidP="0037072A">
      <w:pPr>
        <w:pStyle w:val="subsection"/>
      </w:pPr>
      <w:r w:rsidRPr="00322F3B">
        <w:tab/>
      </w:r>
      <w:r w:rsidRPr="00322F3B">
        <w:tab/>
        <w:t>Section</w:t>
      </w:r>
      <w:r w:rsidR="00825006" w:rsidRPr="00322F3B">
        <w:t> </w:t>
      </w:r>
      <w:r w:rsidRPr="00322F3B">
        <w:t xml:space="preserve">170 of the </w:t>
      </w:r>
      <w:r w:rsidRPr="00322F3B">
        <w:rPr>
          <w:i/>
        </w:rPr>
        <w:t>Income Tax Assessment Act 1936</w:t>
      </w:r>
      <w:r w:rsidRPr="00322F3B">
        <w:t xml:space="preserve"> does not prevent the amendment of an assessment for the purposes of giving effect to this Division for an income year if:</w:t>
      </w:r>
    </w:p>
    <w:p w14:paraId="5A68FAF9" w14:textId="4C646CFB" w:rsidR="0037072A" w:rsidRPr="00322F3B" w:rsidRDefault="0037072A" w:rsidP="0037072A">
      <w:pPr>
        <w:pStyle w:val="paragraph"/>
      </w:pPr>
      <w:r w:rsidRPr="00322F3B">
        <w:lastRenderedPageBreak/>
        <w:tab/>
        <w:t>(a)</w:t>
      </w:r>
      <w:r w:rsidRPr="00322F3B">
        <w:tab/>
        <w:t xml:space="preserve">a certificate issued to a company for a </w:t>
      </w:r>
      <w:r w:rsidR="009953FD" w:rsidRPr="009953FD">
        <w:rPr>
          <w:position w:val="6"/>
          <w:sz w:val="16"/>
        </w:rPr>
        <w:t>*</w:t>
      </w:r>
      <w:r w:rsidRPr="00322F3B">
        <w:t xml:space="preserve">film is revoked under </w:t>
      </w:r>
      <w:r w:rsidR="009F5D03" w:rsidRPr="00322F3B">
        <w:t>section 3</w:t>
      </w:r>
      <w:r w:rsidRPr="00322F3B">
        <w:t>76</w:t>
      </w:r>
      <w:r w:rsidR="009953FD">
        <w:noBreakHyphen/>
      </w:r>
      <w:r w:rsidRPr="00322F3B">
        <w:t xml:space="preserve">245 after the time the company lodged its </w:t>
      </w:r>
      <w:r w:rsidR="009953FD" w:rsidRPr="009953FD">
        <w:rPr>
          <w:position w:val="6"/>
          <w:sz w:val="16"/>
        </w:rPr>
        <w:t>*</w:t>
      </w:r>
      <w:r w:rsidRPr="00322F3B">
        <w:t>income tax return for an income year; and</w:t>
      </w:r>
    </w:p>
    <w:p w14:paraId="087119AC" w14:textId="77777777" w:rsidR="0037072A" w:rsidRPr="00322F3B" w:rsidRDefault="0037072A" w:rsidP="0037072A">
      <w:pPr>
        <w:pStyle w:val="paragraph"/>
      </w:pPr>
      <w:r w:rsidRPr="00322F3B">
        <w:tab/>
        <w:t>(b)</w:t>
      </w:r>
      <w:r w:rsidRPr="00322F3B">
        <w:tab/>
        <w:t>the amendment is made at any time during the period of 4 years starting immediately after the revocation of the certificate.</w:t>
      </w:r>
    </w:p>
    <w:p w14:paraId="75F28E95" w14:textId="77777777" w:rsidR="0037072A" w:rsidRPr="00322F3B" w:rsidRDefault="0037072A" w:rsidP="0037072A">
      <w:pPr>
        <w:pStyle w:val="notetext"/>
      </w:pPr>
      <w:r w:rsidRPr="00322F3B">
        <w:t>Note:</w:t>
      </w:r>
      <w:r w:rsidRPr="00322F3B">
        <w:tab/>
        <w:t>Section</w:t>
      </w:r>
      <w:r w:rsidR="00825006" w:rsidRPr="00322F3B">
        <w:t> </w:t>
      </w:r>
      <w:r w:rsidRPr="00322F3B">
        <w:t>170 of that Act specifies the periods within which assessments may be amended.</w:t>
      </w:r>
    </w:p>
    <w:p w14:paraId="7554E5AF" w14:textId="3D48DB51" w:rsidR="0037072A" w:rsidRPr="00322F3B" w:rsidRDefault="0037072A" w:rsidP="0037072A">
      <w:pPr>
        <w:pStyle w:val="ActHead5"/>
      </w:pPr>
      <w:bookmarkStart w:id="429" w:name="_Toc201755898"/>
      <w:r w:rsidRPr="00322F3B">
        <w:rPr>
          <w:rStyle w:val="CharSectno"/>
        </w:rPr>
        <w:t>376</w:t>
      </w:r>
      <w:r w:rsidR="009953FD">
        <w:rPr>
          <w:rStyle w:val="CharSectno"/>
        </w:rPr>
        <w:noBreakHyphen/>
      </w:r>
      <w:r w:rsidRPr="00322F3B">
        <w:rPr>
          <w:rStyle w:val="CharSectno"/>
        </w:rPr>
        <w:t>275</w:t>
      </w:r>
      <w:r w:rsidRPr="00322F3B">
        <w:t xml:space="preserve">  Review in relation to certain production levels</w:t>
      </w:r>
      <w:bookmarkEnd w:id="429"/>
    </w:p>
    <w:p w14:paraId="54FC58A5" w14:textId="77777777" w:rsidR="0037072A" w:rsidRPr="00322F3B" w:rsidRDefault="0037072A" w:rsidP="0037072A">
      <w:pPr>
        <w:pStyle w:val="subsection"/>
      </w:pPr>
      <w:r w:rsidRPr="00322F3B">
        <w:tab/>
      </w:r>
      <w:r w:rsidRPr="00322F3B">
        <w:tab/>
        <w:t>The Minister must, before the end of 12 months after the commencement of this Division, initiate a review of the effect of this Division in relation to levels of production by the Australian independent production sector compared to levels of production by Australian television broadcasters.</w:t>
      </w:r>
    </w:p>
    <w:p w14:paraId="6FE18556" w14:textId="77777777" w:rsidR="00A57816" w:rsidRPr="00322F3B" w:rsidRDefault="00A57816" w:rsidP="00602027">
      <w:pPr>
        <w:pStyle w:val="ActHead3"/>
        <w:pageBreakBefore/>
      </w:pPr>
      <w:bookmarkStart w:id="430" w:name="_Toc201755899"/>
      <w:r w:rsidRPr="00322F3B">
        <w:rPr>
          <w:rStyle w:val="CharDivNo"/>
        </w:rPr>
        <w:lastRenderedPageBreak/>
        <w:t>Division 378</w:t>
      </w:r>
      <w:r w:rsidRPr="00322F3B">
        <w:t>—</w:t>
      </w:r>
      <w:r w:rsidRPr="00322F3B">
        <w:rPr>
          <w:rStyle w:val="CharDivText"/>
        </w:rPr>
        <w:t>Digital games (tax offset for Australian expenditure on digital games)</w:t>
      </w:r>
      <w:bookmarkEnd w:id="430"/>
    </w:p>
    <w:p w14:paraId="39C51473" w14:textId="77777777" w:rsidR="00A57816" w:rsidRPr="00322F3B" w:rsidRDefault="00A57816" w:rsidP="00A57816">
      <w:pPr>
        <w:pStyle w:val="TofSectsHeading"/>
      </w:pPr>
      <w:r w:rsidRPr="00322F3B">
        <w:t>Table of Subdivisions</w:t>
      </w:r>
    </w:p>
    <w:p w14:paraId="58AE624F" w14:textId="77777777" w:rsidR="00A57816" w:rsidRPr="00322F3B" w:rsidRDefault="00A57816" w:rsidP="00A57816">
      <w:pPr>
        <w:pStyle w:val="TofSectsSubdiv"/>
      </w:pPr>
      <w:bookmarkStart w:id="431" w:name="_Hlk115435545"/>
      <w:r w:rsidRPr="00322F3B">
        <w:tab/>
        <w:t>Guide to Division 378</w:t>
      </w:r>
    </w:p>
    <w:p w14:paraId="34FE4512" w14:textId="4266948A" w:rsidR="00A57816" w:rsidRPr="00322F3B" w:rsidRDefault="00A57816" w:rsidP="00A57816">
      <w:pPr>
        <w:pStyle w:val="TofSectsSubdiv"/>
      </w:pPr>
      <w:r w:rsidRPr="00322F3B">
        <w:t>378</w:t>
      </w:r>
      <w:r w:rsidR="009953FD">
        <w:noBreakHyphen/>
      </w:r>
      <w:r w:rsidRPr="00322F3B">
        <w:t>A</w:t>
      </w:r>
      <w:r w:rsidRPr="00322F3B">
        <w:tab/>
        <w:t>Tax offset for Australian expenditure in developing digital games</w:t>
      </w:r>
    </w:p>
    <w:p w14:paraId="19AC8B40" w14:textId="37DCBC4A" w:rsidR="00A57816" w:rsidRPr="00322F3B" w:rsidRDefault="00A57816" w:rsidP="00A57816">
      <w:pPr>
        <w:pStyle w:val="TofSectsSubdiv"/>
      </w:pPr>
      <w:r w:rsidRPr="00322F3B">
        <w:t>378</w:t>
      </w:r>
      <w:r w:rsidR="009953FD">
        <w:noBreakHyphen/>
      </w:r>
      <w:r w:rsidRPr="00322F3B">
        <w:t>B</w:t>
      </w:r>
      <w:r w:rsidRPr="00322F3B">
        <w:tab/>
        <w:t>Qualifying Australian development expenditure</w:t>
      </w:r>
    </w:p>
    <w:p w14:paraId="0B66C336" w14:textId="14FB74E3" w:rsidR="00A57816" w:rsidRPr="00322F3B" w:rsidRDefault="00A57816" w:rsidP="00A57816">
      <w:pPr>
        <w:pStyle w:val="TofSectsSubdiv"/>
      </w:pPr>
      <w:r w:rsidRPr="00322F3B">
        <w:t>378</w:t>
      </w:r>
      <w:r w:rsidR="009953FD">
        <w:noBreakHyphen/>
      </w:r>
      <w:r w:rsidRPr="00322F3B">
        <w:t>C</w:t>
      </w:r>
      <w:r w:rsidRPr="00322F3B">
        <w:tab/>
        <w:t>Certificates for digital games tax offset</w:t>
      </w:r>
    </w:p>
    <w:p w14:paraId="005BA17F" w14:textId="13E1442D" w:rsidR="00A57816" w:rsidRPr="00322F3B" w:rsidRDefault="00A57816" w:rsidP="00A57816">
      <w:pPr>
        <w:pStyle w:val="TofSectsSubdiv"/>
      </w:pPr>
      <w:bookmarkStart w:id="432" w:name="Heading"/>
      <w:r w:rsidRPr="00322F3B">
        <w:t>378</w:t>
      </w:r>
      <w:r w:rsidR="009953FD">
        <w:noBreakHyphen/>
      </w:r>
      <w:r w:rsidRPr="00322F3B">
        <w:t>D</w:t>
      </w:r>
      <w:r w:rsidRPr="00322F3B">
        <w:tab/>
        <w:t>Review and other matters</w:t>
      </w:r>
    </w:p>
    <w:p w14:paraId="564F456D" w14:textId="77777777" w:rsidR="00A57816" w:rsidRPr="00322F3B" w:rsidRDefault="00A57816" w:rsidP="00A57816">
      <w:pPr>
        <w:pStyle w:val="ActHead4"/>
      </w:pPr>
      <w:bookmarkStart w:id="433" w:name="_Toc201755900"/>
      <w:bookmarkEnd w:id="432"/>
      <w:r w:rsidRPr="00322F3B">
        <w:t>Guide to Division 378</w:t>
      </w:r>
      <w:bookmarkEnd w:id="433"/>
    </w:p>
    <w:p w14:paraId="3A273A98" w14:textId="7AAD65FA" w:rsidR="00A57816" w:rsidRPr="00322F3B" w:rsidRDefault="00A57816" w:rsidP="00A57816">
      <w:pPr>
        <w:pStyle w:val="ActHead5"/>
      </w:pPr>
      <w:bookmarkStart w:id="434" w:name="_Toc201755901"/>
      <w:bookmarkStart w:id="435" w:name="_Hlk116566370"/>
      <w:bookmarkEnd w:id="431"/>
      <w:r w:rsidRPr="00322F3B">
        <w:rPr>
          <w:rStyle w:val="CharSectno"/>
        </w:rPr>
        <w:t>378</w:t>
      </w:r>
      <w:r w:rsidR="009953FD">
        <w:rPr>
          <w:rStyle w:val="CharSectno"/>
        </w:rPr>
        <w:noBreakHyphen/>
      </w:r>
      <w:r w:rsidRPr="00322F3B">
        <w:rPr>
          <w:rStyle w:val="CharSectno"/>
        </w:rPr>
        <w:t>1</w:t>
      </w:r>
      <w:r w:rsidRPr="00322F3B">
        <w:t xml:space="preserve">  What this Division is about</w:t>
      </w:r>
      <w:bookmarkEnd w:id="434"/>
    </w:p>
    <w:bookmarkEnd w:id="435"/>
    <w:p w14:paraId="0DFFB2D6" w14:textId="77777777" w:rsidR="00A57816" w:rsidRPr="00322F3B" w:rsidRDefault="00A57816" w:rsidP="00A57816">
      <w:pPr>
        <w:pStyle w:val="SOText"/>
      </w:pPr>
      <w:r w:rsidRPr="00322F3B">
        <w:t>Companies may be entitled to a refundable tax offset in relation to qualifying Australian development expenditure incurred in completing or porting a digital game, or carrying on ongoing development of digital games in an income year.</w:t>
      </w:r>
    </w:p>
    <w:p w14:paraId="257C7883" w14:textId="77777777" w:rsidR="00A57816" w:rsidRPr="00322F3B" w:rsidRDefault="00A57816" w:rsidP="00A57816">
      <w:pPr>
        <w:pStyle w:val="SOText"/>
      </w:pPr>
      <w:r w:rsidRPr="00322F3B">
        <w:t>This offset is designed to support the growth of the digital games industry in Australia by providing concessional tax treatment for Australian expenditure.</w:t>
      </w:r>
    </w:p>
    <w:p w14:paraId="3327F8FB" w14:textId="77777777" w:rsidR="00A57816" w:rsidRPr="00322F3B" w:rsidRDefault="00A57816" w:rsidP="00A57816">
      <w:pPr>
        <w:pStyle w:val="SOText"/>
      </w:pPr>
      <w:r w:rsidRPr="00322F3B">
        <w:t>One of the requirements for entitlement to the digital games tax offset is that the company must be issued with a certificate in respect of the completion, porting or ongoing development of a digital game. The certificate specifies the amount of qualifying Australian development expenditure determined by the Arts Minister in respect of the completion, porting or ongoing development of the digital game.</w:t>
      </w:r>
    </w:p>
    <w:p w14:paraId="1F87824A" w14:textId="77777777" w:rsidR="00A57816" w:rsidRPr="00322F3B" w:rsidRDefault="00A57816" w:rsidP="00A57816">
      <w:pPr>
        <w:pStyle w:val="SOText"/>
      </w:pPr>
      <w:r w:rsidRPr="00322F3B">
        <w:lastRenderedPageBreak/>
        <w:t>The amount of the refundable tax offset for an income year for a company is up to 30% of the sum of the determined totals of qualifying Australian development expenditure specified in certificates issued to the company for the income year.</w:t>
      </w:r>
    </w:p>
    <w:p w14:paraId="2C9E00D7" w14:textId="75A0EAD9" w:rsidR="00A57816" w:rsidRPr="00322F3B" w:rsidRDefault="00A57816" w:rsidP="00A57816">
      <w:pPr>
        <w:pStyle w:val="ActHead4"/>
      </w:pPr>
      <w:bookmarkStart w:id="436" w:name="_Toc201755902"/>
      <w:bookmarkStart w:id="437" w:name="_Hlk116566371"/>
      <w:r w:rsidRPr="00322F3B">
        <w:rPr>
          <w:rStyle w:val="CharSubdNo"/>
        </w:rPr>
        <w:t>Subdivision </w:t>
      </w:r>
      <w:bookmarkStart w:id="438" w:name="_Hlk115435546"/>
      <w:r w:rsidRPr="00322F3B">
        <w:rPr>
          <w:rStyle w:val="CharSubdNo"/>
        </w:rPr>
        <w:t>378</w:t>
      </w:r>
      <w:r w:rsidR="009953FD">
        <w:rPr>
          <w:rStyle w:val="CharSubdNo"/>
        </w:rPr>
        <w:noBreakHyphen/>
      </w:r>
      <w:r w:rsidRPr="00322F3B">
        <w:rPr>
          <w:rStyle w:val="CharSubdNo"/>
        </w:rPr>
        <w:t>A</w:t>
      </w:r>
      <w:r w:rsidRPr="00322F3B">
        <w:t>—</w:t>
      </w:r>
      <w:r w:rsidRPr="00322F3B">
        <w:rPr>
          <w:rStyle w:val="CharSubdText"/>
        </w:rPr>
        <w:t>Tax offset for Australian expenditure in developing digital games</w:t>
      </w:r>
      <w:bookmarkEnd w:id="436"/>
    </w:p>
    <w:p w14:paraId="4492F52C" w14:textId="77777777" w:rsidR="00A57816" w:rsidRPr="00322F3B" w:rsidRDefault="00A57816" w:rsidP="00A57816">
      <w:pPr>
        <w:pStyle w:val="TofSectsHeading"/>
      </w:pPr>
      <w:bookmarkStart w:id="439" w:name="_Hlk115435600"/>
      <w:bookmarkEnd w:id="437"/>
      <w:bookmarkEnd w:id="438"/>
      <w:r w:rsidRPr="00322F3B">
        <w:t>Table of sections</w:t>
      </w:r>
    </w:p>
    <w:p w14:paraId="54D4743F" w14:textId="7AA013BD" w:rsidR="00A57816" w:rsidRPr="00322F3B" w:rsidRDefault="00A57816" w:rsidP="00A57816">
      <w:pPr>
        <w:pStyle w:val="TofSectsSection"/>
      </w:pPr>
      <w:bookmarkStart w:id="440" w:name="_Hlk116566372"/>
      <w:r w:rsidRPr="00322F3B">
        <w:t>378</w:t>
      </w:r>
      <w:r w:rsidR="009953FD">
        <w:noBreakHyphen/>
      </w:r>
      <w:r w:rsidRPr="00322F3B">
        <w:t>10</w:t>
      </w:r>
      <w:r w:rsidRPr="00322F3B">
        <w:tab/>
        <w:t>Company entitled to refundable tax offset for Australian expenditure incurred in developing digital games</w:t>
      </w:r>
    </w:p>
    <w:p w14:paraId="757C77DD" w14:textId="3F013A60" w:rsidR="00A57816" w:rsidRPr="00322F3B" w:rsidRDefault="00A57816" w:rsidP="00A57816">
      <w:pPr>
        <w:pStyle w:val="TofSectsSection"/>
      </w:pPr>
      <w:r w:rsidRPr="00322F3B">
        <w:t>378</w:t>
      </w:r>
      <w:r w:rsidR="009953FD">
        <w:noBreakHyphen/>
      </w:r>
      <w:r w:rsidRPr="00322F3B">
        <w:t>15</w:t>
      </w:r>
      <w:r w:rsidRPr="00322F3B">
        <w:tab/>
        <w:t>Amount of digital games tax offset</w:t>
      </w:r>
    </w:p>
    <w:p w14:paraId="430F5777" w14:textId="217ED988" w:rsidR="00A57816" w:rsidRPr="00322F3B" w:rsidRDefault="00A57816" w:rsidP="00A57816">
      <w:pPr>
        <w:pStyle w:val="TofSectsSection"/>
      </w:pPr>
      <w:r w:rsidRPr="00322F3B">
        <w:t>378</w:t>
      </w:r>
      <w:r w:rsidR="009953FD">
        <w:noBreakHyphen/>
      </w:r>
      <w:r w:rsidRPr="00322F3B">
        <w:t>20</w:t>
      </w:r>
      <w:r w:rsidRPr="00322F3B">
        <w:tab/>
        <w:t xml:space="preserve">Meaning of </w:t>
      </w:r>
      <w:r w:rsidRPr="00322F3B">
        <w:rPr>
          <w:rStyle w:val="CharBoldItalic"/>
          <w:b w:val="0"/>
        </w:rPr>
        <w:t>digital game</w:t>
      </w:r>
    </w:p>
    <w:p w14:paraId="3E9B4593" w14:textId="39293293" w:rsidR="00A57816" w:rsidRPr="00322F3B" w:rsidRDefault="00A57816" w:rsidP="00A57816">
      <w:pPr>
        <w:pStyle w:val="TofSectsSection"/>
      </w:pPr>
      <w:r w:rsidRPr="00322F3B">
        <w:t>378</w:t>
      </w:r>
      <w:r w:rsidR="009953FD">
        <w:noBreakHyphen/>
      </w:r>
      <w:r w:rsidRPr="00322F3B">
        <w:t>25</w:t>
      </w:r>
      <w:r w:rsidRPr="00322F3B">
        <w:tab/>
        <w:t>Arts Minister must issue certificate for the digital games tax offset</w:t>
      </w:r>
    </w:p>
    <w:p w14:paraId="65C8EDF8" w14:textId="3E58B076" w:rsidR="00A57816" w:rsidRPr="00322F3B" w:rsidRDefault="00A57816" w:rsidP="00A57816">
      <w:pPr>
        <w:pStyle w:val="TofSectsSection"/>
      </w:pPr>
      <w:r w:rsidRPr="00322F3B">
        <w:t>378</w:t>
      </w:r>
      <w:r w:rsidR="009953FD">
        <w:noBreakHyphen/>
      </w:r>
      <w:r w:rsidRPr="00322F3B">
        <w:t>30</w:t>
      </w:r>
      <w:r w:rsidRPr="00322F3B">
        <w:tab/>
        <w:t>Arts Minister to determine a company’s qualifying Australian development expenditure for the digital games tax offset</w:t>
      </w:r>
    </w:p>
    <w:p w14:paraId="685E2D91" w14:textId="3B6EC483" w:rsidR="00A57816" w:rsidRPr="00322F3B" w:rsidRDefault="00A57816" w:rsidP="00A57816">
      <w:pPr>
        <w:pStyle w:val="ActHead5"/>
      </w:pPr>
      <w:bookmarkStart w:id="441" w:name="_Toc201755903"/>
      <w:r w:rsidRPr="00322F3B">
        <w:rPr>
          <w:rStyle w:val="CharSectno"/>
        </w:rPr>
        <w:t>378</w:t>
      </w:r>
      <w:r w:rsidR="009953FD">
        <w:rPr>
          <w:rStyle w:val="CharSectno"/>
        </w:rPr>
        <w:noBreakHyphen/>
      </w:r>
      <w:r w:rsidRPr="00322F3B">
        <w:rPr>
          <w:rStyle w:val="CharSectno"/>
        </w:rPr>
        <w:t>10</w:t>
      </w:r>
      <w:r w:rsidRPr="00322F3B">
        <w:t xml:space="preserve">  Company entitled to refundable tax offset for Australian expenditure incurred in developing digital games</w:t>
      </w:r>
      <w:bookmarkEnd w:id="441"/>
    </w:p>
    <w:bookmarkEnd w:id="439"/>
    <w:bookmarkEnd w:id="440"/>
    <w:p w14:paraId="0006F1CA" w14:textId="2CDE1C23" w:rsidR="00A57816" w:rsidRPr="00322F3B" w:rsidRDefault="00A57816" w:rsidP="00A57816">
      <w:pPr>
        <w:pStyle w:val="subsection"/>
      </w:pPr>
      <w:r w:rsidRPr="00322F3B">
        <w:tab/>
        <w:t>(1)</w:t>
      </w:r>
      <w:r w:rsidRPr="00322F3B">
        <w:tab/>
        <w:t xml:space="preserve">A company is entitled to a </w:t>
      </w:r>
      <w:r w:rsidR="009953FD" w:rsidRPr="009953FD">
        <w:rPr>
          <w:position w:val="6"/>
          <w:sz w:val="16"/>
        </w:rPr>
        <w:t>*</w:t>
      </w:r>
      <w:r w:rsidRPr="00322F3B">
        <w:t xml:space="preserve">tax offset under this section (the </w:t>
      </w:r>
      <w:r w:rsidRPr="00322F3B">
        <w:rPr>
          <w:b/>
          <w:i/>
        </w:rPr>
        <w:t>digital games tax offset</w:t>
      </w:r>
      <w:r w:rsidRPr="00322F3B">
        <w:t>) for an income year if:</w:t>
      </w:r>
    </w:p>
    <w:p w14:paraId="25768B41" w14:textId="37CAFEFA" w:rsidR="00A57816" w:rsidRPr="00322F3B" w:rsidRDefault="00A57816" w:rsidP="00A57816">
      <w:pPr>
        <w:pStyle w:val="paragraph"/>
      </w:pPr>
      <w:r w:rsidRPr="00322F3B">
        <w:tab/>
        <w:t>(a)</w:t>
      </w:r>
      <w:r w:rsidRPr="00322F3B">
        <w:tab/>
        <w:t xml:space="preserve">the </w:t>
      </w:r>
      <w:r w:rsidR="009953FD" w:rsidRPr="009953FD">
        <w:rPr>
          <w:position w:val="6"/>
          <w:sz w:val="16"/>
        </w:rPr>
        <w:t>*</w:t>
      </w:r>
      <w:r w:rsidRPr="00322F3B">
        <w:t>Arts Minister has issued one or more certificates to the company for the income year under section 378</w:t>
      </w:r>
      <w:r w:rsidR="009953FD">
        <w:noBreakHyphen/>
      </w:r>
      <w:r w:rsidRPr="00322F3B">
        <w:t>25 (certificate for the digital games tax offset); and</w:t>
      </w:r>
    </w:p>
    <w:p w14:paraId="4FC91148" w14:textId="20829699" w:rsidR="00A57816" w:rsidRPr="00322F3B" w:rsidRDefault="00A57816" w:rsidP="00A57816">
      <w:pPr>
        <w:pStyle w:val="paragraph"/>
      </w:pPr>
      <w:r w:rsidRPr="00322F3B">
        <w:tab/>
        <w:t>(b)</w:t>
      </w:r>
      <w:r w:rsidRPr="00322F3B">
        <w:tab/>
        <w:t xml:space="preserve">the company claims the offset in its </w:t>
      </w:r>
      <w:r w:rsidR="009953FD" w:rsidRPr="009953FD">
        <w:rPr>
          <w:position w:val="6"/>
          <w:sz w:val="16"/>
        </w:rPr>
        <w:t>*</w:t>
      </w:r>
      <w:r w:rsidRPr="00322F3B">
        <w:t>income tax return for the income year; and</w:t>
      </w:r>
    </w:p>
    <w:p w14:paraId="6FA8E85F" w14:textId="77777777" w:rsidR="00A57816" w:rsidRPr="00322F3B" w:rsidRDefault="00A57816" w:rsidP="00A57816">
      <w:pPr>
        <w:pStyle w:val="paragraph"/>
      </w:pPr>
      <w:r w:rsidRPr="00322F3B">
        <w:tab/>
        <w:t>(c)</w:t>
      </w:r>
      <w:r w:rsidRPr="00322F3B">
        <w:tab/>
        <w:t>the company:</w:t>
      </w:r>
    </w:p>
    <w:p w14:paraId="3DE76FF6" w14:textId="1B5FF1CA" w:rsidR="00A57816" w:rsidRPr="00322F3B" w:rsidRDefault="00A57816" w:rsidP="00A57816">
      <w:pPr>
        <w:pStyle w:val="paragraphsub"/>
      </w:pPr>
      <w:r w:rsidRPr="00322F3B">
        <w:tab/>
        <w:t>(i)</w:t>
      </w:r>
      <w:r w:rsidRPr="00322F3B">
        <w:tab/>
        <w:t xml:space="preserve">is an Australian resident that has an </w:t>
      </w:r>
      <w:r w:rsidR="009953FD" w:rsidRPr="009953FD">
        <w:rPr>
          <w:position w:val="6"/>
          <w:sz w:val="16"/>
        </w:rPr>
        <w:t>*</w:t>
      </w:r>
      <w:r w:rsidRPr="00322F3B">
        <w:t>ABN; or</w:t>
      </w:r>
    </w:p>
    <w:p w14:paraId="72BEF61F" w14:textId="7C2602BD" w:rsidR="00A57816" w:rsidRPr="00322F3B" w:rsidRDefault="00A57816" w:rsidP="00A57816">
      <w:pPr>
        <w:pStyle w:val="paragraphsub"/>
      </w:pPr>
      <w:r w:rsidRPr="00322F3B">
        <w:tab/>
        <w:t>(ii)</w:t>
      </w:r>
      <w:r w:rsidRPr="00322F3B">
        <w:tab/>
        <w:t xml:space="preserve">is a foreign resident that has a </w:t>
      </w:r>
      <w:r w:rsidR="009953FD" w:rsidRPr="009953FD">
        <w:rPr>
          <w:position w:val="6"/>
          <w:sz w:val="16"/>
        </w:rPr>
        <w:t>*</w:t>
      </w:r>
      <w:r w:rsidRPr="00322F3B">
        <w:t>permanent establishment in Australia and an ABN;</w:t>
      </w:r>
    </w:p>
    <w:p w14:paraId="22F50796" w14:textId="77777777" w:rsidR="00A57816" w:rsidRPr="00322F3B" w:rsidRDefault="00A57816" w:rsidP="00A57816">
      <w:pPr>
        <w:pStyle w:val="paragraph"/>
      </w:pPr>
      <w:r w:rsidRPr="00322F3B">
        <w:tab/>
      </w:r>
      <w:r w:rsidRPr="00322F3B">
        <w:tab/>
        <w:t>when the company lodges the income tax return and when the tax offset is due to be credited to the company.</w:t>
      </w:r>
    </w:p>
    <w:p w14:paraId="2D30D6F1" w14:textId="5FB73EB1" w:rsidR="00A57816" w:rsidRPr="00322F3B" w:rsidRDefault="00A57816" w:rsidP="00A57816">
      <w:pPr>
        <w:pStyle w:val="notetext"/>
      </w:pPr>
      <w:r w:rsidRPr="00322F3B">
        <w:t>Note:</w:t>
      </w:r>
      <w:r w:rsidRPr="00322F3B">
        <w:tab/>
        <w:t>The digital games tax offset is a refundable tax offset: see section 67</w:t>
      </w:r>
      <w:r w:rsidR="009953FD">
        <w:noBreakHyphen/>
      </w:r>
      <w:r w:rsidRPr="00322F3B">
        <w:t>23.</w:t>
      </w:r>
    </w:p>
    <w:p w14:paraId="45B2A009" w14:textId="48E8CBBE" w:rsidR="00A57816" w:rsidRPr="00322F3B" w:rsidRDefault="00A57816" w:rsidP="00A57816">
      <w:pPr>
        <w:pStyle w:val="subsection"/>
      </w:pPr>
      <w:r w:rsidRPr="00322F3B">
        <w:lastRenderedPageBreak/>
        <w:tab/>
        <w:t>(2)</w:t>
      </w:r>
      <w:r w:rsidRPr="00322F3B">
        <w:tab/>
        <w:t>The claim referred to in paragraph (1)(b) may be varied to take account of a variation under subsection 378</w:t>
      </w:r>
      <w:r w:rsidR="009953FD">
        <w:noBreakHyphen/>
      </w:r>
      <w:r w:rsidRPr="00322F3B">
        <w:t>15(5) of a notice given under subsection 378</w:t>
      </w:r>
      <w:r w:rsidR="009953FD">
        <w:noBreakHyphen/>
      </w:r>
      <w:r w:rsidRPr="00322F3B">
        <w:t>15(3) by the company in relation to the income year. Otherwise, the claim is irrevocable.</w:t>
      </w:r>
    </w:p>
    <w:p w14:paraId="70B253DB" w14:textId="2EF46696" w:rsidR="00A57816" w:rsidRPr="00322F3B" w:rsidRDefault="00A57816" w:rsidP="00A57816">
      <w:pPr>
        <w:pStyle w:val="ActHead5"/>
      </w:pPr>
      <w:bookmarkStart w:id="442" w:name="_Toc201755904"/>
      <w:bookmarkStart w:id="443" w:name="_Hlk116566373"/>
      <w:r w:rsidRPr="00322F3B">
        <w:rPr>
          <w:rStyle w:val="CharSectno"/>
        </w:rPr>
        <w:t>378</w:t>
      </w:r>
      <w:r w:rsidR="009953FD">
        <w:rPr>
          <w:rStyle w:val="CharSectno"/>
        </w:rPr>
        <w:noBreakHyphen/>
      </w:r>
      <w:r w:rsidRPr="00322F3B">
        <w:rPr>
          <w:rStyle w:val="CharSectno"/>
        </w:rPr>
        <w:t>15</w:t>
      </w:r>
      <w:r w:rsidRPr="00322F3B">
        <w:t xml:space="preserve">  Amount of digital games tax offset</w:t>
      </w:r>
      <w:bookmarkEnd w:id="442"/>
    </w:p>
    <w:bookmarkEnd w:id="443"/>
    <w:p w14:paraId="0447E98E" w14:textId="77777777" w:rsidR="00A57816" w:rsidRPr="00322F3B" w:rsidRDefault="00A57816" w:rsidP="00A57816">
      <w:pPr>
        <w:pStyle w:val="subsection"/>
      </w:pPr>
      <w:r w:rsidRPr="00322F3B">
        <w:tab/>
        <w:t>(1)</w:t>
      </w:r>
      <w:r w:rsidRPr="00322F3B">
        <w:tab/>
        <w:t>Subject to subsection (2), the amount of the digital games tax offset for a company for an income year is the lower of:</w:t>
      </w:r>
    </w:p>
    <w:p w14:paraId="55D79CC4" w14:textId="2146FC46" w:rsidR="00A57816" w:rsidRPr="00322F3B" w:rsidRDefault="00A57816" w:rsidP="00A57816">
      <w:pPr>
        <w:pStyle w:val="paragraph"/>
      </w:pPr>
      <w:r w:rsidRPr="00322F3B">
        <w:tab/>
        <w:t>(a)</w:t>
      </w:r>
      <w:r w:rsidRPr="00322F3B">
        <w:tab/>
        <w:t xml:space="preserve">30% of the sum of all the amounts determined by the </w:t>
      </w:r>
      <w:r w:rsidR="009953FD" w:rsidRPr="009953FD">
        <w:rPr>
          <w:position w:val="6"/>
          <w:sz w:val="16"/>
        </w:rPr>
        <w:t>*</w:t>
      </w:r>
      <w:r w:rsidRPr="00322F3B">
        <w:t>Arts Minister under section 378</w:t>
      </w:r>
      <w:r w:rsidR="009953FD">
        <w:noBreakHyphen/>
      </w:r>
      <w:r w:rsidRPr="00322F3B">
        <w:t>30 that are specified in certificates issued to the company for the income year under section 378</w:t>
      </w:r>
      <w:r w:rsidR="009953FD">
        <w:noBreakHyphen/>
      </w:r>
      <w:r w:rsidRPr="00322F3B">
        <w:t>25; and</w:t>
      </w:r>
    </w:p>
    <w:p w14:paraId="4BA5DD2D" w14:textId="77777777" w:rsidR="00A57816" w:rsidRPr="00322F3B" w:rsidRDefault="00A57816" w:rsidP="00A57816">
      <w:pPr>
        <w:pStyle w:val="paragraph"/>
      </w:pPr>
      <w:r w:rsidRPr="00322F3B">
        <w:tab/>
        <w:t>(b)</w:t>
      </w:r>
      <w:r w:rsidRPr="00322F3B">
        <w:tab/>
        <w:t>$20,000,000.</w:t>
      </w:r>
    </w:p>
    <w:p w14:paraId="3522D640" w14:textId="77777777" w:rsidR="00A57816" w:rsidRPr="00322F3B" w:rsidRDefault="00A57816" w:rsidP="00A57816">
      <w:pPr>
        <w:pStyle w:val="subsection"/>
      </w:pPr>
      <w:r w:rsidRPr="00322F3B">
        <w:tab/>
        <w:t>(2)</w:t>
      </w:r>
      <w:r w:rsidRPr="00322F3B">
        <w:tab/>
        <w:t>If the sum of the amounts of the digital games tax offset for an income year worked out under subsection (1) for:</w:t>
      </w:r>
    </w:p>
    <w:p w14:paraId="148212FE" w14:textId="77777777" w:rsidR="00A57816" w:rsidRPr="00322F3B" w:rsidRDefault="00A57816" w:rsidP="00A57816">
      <w:pPr>
        <w:pStyle w:val="paragraph"/>
      </w:pPr>
      <w:r w:rsidRPr="00322F3B">
        <w:tab/>
        <w:t>(a)</w:t>
      </w:r>
      <w:r w:rsidRPr="00322F3B">
        <w:tab/>
        <w:t>the company; and</w:t>
      </w:r>
    </w:p>
    <w:p w14:paraId="5D1F6786" w14:textId="09572D0A" w:rsidR="00A57816" w:rsidRPr="00322F3B" w:rsidRDefault="00A57816" w:rsidP="00A57816">
      <w:pPr>
        <w:pStyle w:val="paragraph"/>
      </w:pPr>
      <w:r w:rsidRPr="00322F3B">
        <w:tab/>
        <w:t>(b)</w:t>
      </w:r>
      <w:r w:rsidRPr="00322F3B">
        <w:tab/>
        <w:t xml:space="preserve">each other company (each of which is a </w:t>
      </w:r>
      <w:r w:rsidRPr="00322F3B">
        <w:rPr>
          <w:b/>
          <w:i/>
        </w:rPr>
        <w:t>related</w:t>
      </w:r>
      <w:r w:rsidRPr="00322F3B">
        <w:t xml:space="preserve"> </w:t>
      </w:r>
      <w:r w:rsidRPr="00322F3B">
        <w:rPr>
          <w:b/>
          <w:i/>
        </w:rPr>
        <w:t>company</w:t>
      </w:r>
      <w:r w:rsidRPr="00322F3B">
        <w:t xml:space="preserve">) that is </w:t>
      </w:r>
      <w:r w:rsidR="009953FD" w:rsidRPr="009953FD">
        <w:rPr>
          <w:position w:val="6"/>
          <w:sz w:val="16"/>
        </w:rPr>
        <w:t>*</w:t>
      </w:r>
      <w:r w:rsidRPr="00322F3B">
        <w:t xml:space="preserve">connected with or is an </w:t>
      </w:r>
      <w:r w:rsidR="009953FD" w:rsidRPr="009953FD">
        <w:rPr>
          <w:position w:val="6"/>
          <w:sz w:val="16"/>
        </w:rPr>
        <w:t>*</w:t>
      </w:r>
      <w:r w:rsidRPr="00322F3B">
        <w:t>affiliate of the company;</w:t>
      </w:r>
    </w:p>
    <w:p w14:paraId="18D363F0" w14:textId="77777777" w:rsidR="00A57816" w:rsidRPr="00322F3B" w:rsidRDefault="00A57816" w:rsidP="00A57816">
      <w:pPr>
        <w:pStyle w:val="subsection2"/>
      </w:pPr>
      <w:r w:rsidRPr="00322F3B">
        <w:t>is greater than $20,000,000, the amount of the digital games tax offset for the company is:</w:t>
      </w:r>
    </w:p>
    <w:p w14:paraId="00ADA304" w14:textId="77777777" w:rsidR="00A57816" w:rsidRPr="00322F3B" w:rsidRDefault="00A57816" w:rsidP="00A57816">
      <w:pPr>
        <w:pStyle w:val="paragraph"/>
      </w:pPr>
      <w:r w:rsidRPr="00322F3B">
        <w:tab/>
        <w:t>(c)</w:t>
      </w:r>
      <w:r w:rsidRPr="00322F3B">
        <w:tab/>
        <w:t>if the requirements of subsections (3) and (4) are satisfied—the amount specified in the notice given by the company under subsection (3); or</w:t>
      </w:r>
    </w:p>
    <w:p w14:paraId="2053861B" w14:textId="77777777" w:rsidR="00A57816" w:rsidRPr="00322F3B" w:rsidRDefault="00A57816" w:rsidP="00A57816">
      <w:pPr>
        <w:pStyle w:val="paragraph"/>
      </w:pPr>
      <w:r w:rsidRPr="00322F3B">
        <w:tab/>
        <w:t>(d)</w:t>
      </w:r>
      <w:r w:rsidRPr="00322F3B">
        <w:tab/>
        <w:t>otherwise—nil.</w:t>
      </w:r>
    </w:p>
    <w:p w14:paraId="3F4C6F62" w14:textId="77777777" w:rsidR="00A57816" w:rsidRPr="00322F3B" w:rsidRDefault="00A57816" w:rsidP="00A57816">
      <w:pPr>
        <w:pStyle w:val="subsection"/>
      </w:pPr>
      <w:r w:rsidRPr="00322F3B">
        <w:tab/>
        <w:t>(3)</w:t>
      </w:r>
      <w:r w:rsidRPr="00322F3B">
        <w:tab/>
        <w:t>The requirements of this subsection are:</w:t>
      </w:r>
    </w:p>
    <w:p w14:paraId="7259E312" w14:textId="45F3D8B3" w:rsidR="00A57816" w:rsidRPr="00322F3B" w:rsidRDefault="00A57816" w:rsidP="00A57816">
      <w:pPr>
        <w:pStyle w:val="paragraph"/>
      </w:pPr>
      <w:r w:rsidRPr="00322F3B">
        <w:tab/>
        <w:t>(a)</w:t>
      </w:r>
      <w:r w:rsidRPr="00322F3B">
        <w:tab/>
        <w:t xml:space="preserve">the company gives the Commissioner a notice in the </w:t>
      </w:r>
      <w:r w:rsidR="009953FD" w:rsidRPr="009953FD">
        <w:rPr>
          <w:position w:val="6"/>
          <w:sz w:val="16"/>
        </w:rPr>
        <w:t>*</w:t>
      </w:r>
      <w:r w:rsidRPr="00322F3B">
        <w:t xml:space="preserve">approved form specifying an amount that is not more than 30% of the sum of all the amounts determined by the </w:t>
      </w:r>
      <w:r w:rsidR="009953FD" w:rsidRPr="009953FD">
        <w:rPr>
          <w:position w:val="6"/>
          <w:sz w:val="16"/>
        </w:rPr>
        <w:t>*</w:t>
      </w:r>
      <w:r w:rsidRPr="00322F3B">
        <w:t>Arts Minister under section 378</w:t>
      </w:r>
      <w:r w:rsidR="009953FD">
        <w:noBreakHyphen/>
      </w:r>
      <w:r w:rsidRPr="00322F3B">
        <w:t>25 that are specified in certificates issued to the company for the income year under section 378</w:t>
      </w:r>
      <w:r w:rsidR="009953FD">
        <w:noBreakHyphen/>
      </w:r>
      <w:r w:rsidRPr="00322F3B">
        <w:t>30; and</w:t>
      </w:r>
    </w:p>
    <w:p w14:paraId="7D69113D" w14:textId="5591BE28" w:rsidR="00A57816" w:rsidRPr="00322F3B" w:rsidRDefault="00A57816" w:rsidP="00A57816">
      <w:pPr>
        <w:pStyle w:val="paragraph"/>
      </w:pPr>
      <w:r w:rsidRPr="00322F3B">
        <w:tab/>
        <w:t>(b)</w:t>
      </w:r>
      <w:r w:rsidRPr="00322F3B">
        <w:tab/>
        <w:t xml:space="preserve">one or more of the related companies also give the Commissioner a notice in the approved form specifying an amount that is not more than 30% of the sum of all the </w:t>
      </w:r>
      <w:r w:rsidRPr="00322F3B">
        <w:lastRenderedPageBreak/>
        <w:t>amounts determined by the Arts Minister under section 378</w:t>
      </w:r>
      <w:r w:rsidR="009953FD">
        <w:noBreakHyphen/>
      </w:r>
      <w:r w:rsidRPr="00322F3B">
        <w:t>25 that are specified in certificates issued to the related company for the income year under section 378</w:t>
      </w:r>
      <w:r w:rsidR="009953FD">
        <w:noBreakHyphen/>
      </w:r>
      <w:r w:rsidRPr="00322F3B">
        <w:t>30; and</w:t>
      </w:r>
    </w:p>
    <w:p w14:paraId="42C739FC" w14:textId="77777777" w:rsidR="00A57816" w:rsidRPr="00322F3B" w:rsidRDefault="00A57816" w:rsidP="00A57816">
      <w:pPr>
        <w:pStyle w:val="paragraph"/>
      </w:pPr>
      <w:r w:rsidRPr="00322F3B">
        <w:tab/>
        <w:t>(c)</w:t>
      </w:r>
      <w:r w:rsidRPr="00322F3B">
        <w:tab/>
        <w:t>the sum of all the amounts specified in the notices given by the company and those related companies does not exceed $20,000,000.</w:t>
      </w:r>
    </w:p>
    <w:p w14:paraId="700856E1" w14:textId="77777777" w:rsidR="00A57816" w:rsidRPr="00322F3B" w:rsidRDefault="00A57816" w:rsidP="00A57816">
      <w:pPr>
        <w:pStyle w:val="notetext"/>
      </w:pPr>
      <w:r w:rsidRPr="00322F3B">
        <w:t>Example:</w:t>
      </w:r>
      <w:r w:rsidRPr="00322F3B">
        <w:tab/>
        <w:t>Bilby Co is primarily responsible for developing a digital game. Wombat Co, a company connected with Bilby Co, is also primarily responsible for developing a digital game. The amount worked out under subsection (1) is $15,000,000 for the income year for each company. Since the sum of these amounts exceeds $20,000,000, the companies must coordinate with one another to ensure that the amount collectively claimed stays under the $20,000,000 cap. Bilby Co and Wombat Co agree that for the income year, they will each give the Commissioner a notice specifying $10,000,000 in notices. If they both do so, each will receive an offset of $10,000,000 for the income year.</w:t>
      </w:r>
    </w:p>
    <w:p w14:paraId="0AF9E9E1" w14:textId="4DB68948" w:rsidR="00A57816" w:rsidRPr="00322F3B" w:rsidRDefault="00A57816" w:rsidP="00A57816">
      <w:pPr>
        <w:pStyle w:val="subsection"/>
      </w:pPr>
      <w:r w:rsidRPr="00322F3B">
        <w:tab/>
        <w:t>(4)</w:t>
      </w:r>
      <w:r w:rsidRPr="00322F3B">
        <w:tab/>
        <w:t xml:space="preserve">A notice given under subsection (3) by a company in relation to an income year must be given at the same time as the company claims the digital games </w:t>
      </w:r>
      <w:r w:rsidR="009953FD" w:rsidRPr="009953FD">
        <w:rPr>
          <w:position w:val="6"/>
          <w:sz w:val="16"/>
        </w:rPr>
        <w:t>*</w:t>
      </w:r>
      <w:r w:rsidRPr="00322F3B">
        <w:t xml:space="preserve">tax offset in its </w:t>
      </w:r>
      <w:r w:rsidR="009953FD" w:rsidRPr="009953FD">
        <w:rPr>
          <w:position w:val="6"/>
          <w:sz w:val="16"/>
        </w:rPr>
        <w:t>*</w:t>
      </w:r>
      <w:r w:rsidRPr="00322F3B">
        <w:t>income tax return for the income year.</w:t>
      </w:r>
    </w:p>
    <w:p w14:paraId="308E2532" w14:textId="77777777" w:rsidR="00A57816" w:rsidRPr="00322F3B" w:rsidRDefault="00A57816" w:rsidP="00A57816">
      <w:pPr>
        <w:pStyle w:val="subsection"/>
      </w:pPr>
      <w:r w:rsidRPr="00322F3B">
        <w:tab/>
        <w:t>(5)</w:t>
      </w:r>
      <w:r w:rsidRPr="00322F3B">
        <w:tab/>
        <w:t>A company may vary the amount specified in a notice given under subsection (3) in relation to an income year if:</w:t>
      </w:r>
    </w:p>
    <w:p w14:paraId="5835BB71" w14:textId="77777777" w:rsidR="00A57816" w:rsidRPr="00322F3B" w:rsidRDefault="00A57816" w:rsidP="00A57816">
      <w:pPr>
        <w:pStyle w:val="paragraph"/>
      </w:pPr>
      <w:r w:rsidRPr="00322F3B">
        <w:tab/>
        <w:t>(a)</w:t>
      </w:r>
      <w:r w:rsidRPr="00322F3B">
        <w:tab/>
        <w:t>in specifying the amount in the notice:</w:t>
      </w:r>
    </w:p>
    <w:p w14:paraId="2064B472" w14:textId="77777777" w:rsidR="00A57816" w:rsidRPr="00322F3B" w:rsidRDefault="00A57816" w:rsidP="00A57816">
      <w:pPr>
        <w:pStyle w:val="paragraphsub"/>
      </w:pPr>
      <w:r w:rsidRPr="00322F3B">
        <w:tab/>
        <w:t>(i)</w:t>
      </w:r>
      <w:r w:rsidRPr="00322F3B">
        <w:tab/>
        <w:t>the company made an inadvertent error in determining whether another company is a related company; and</w:t>
      </w:r>
    </w:p>
    <w:p w14:paraId="526B3D73" w14:textId="77777777" w:rsidR="00A57816" w:rsidRPr="00322F3B" w:rsidRDefault="00A57816" w:rsidP="00A57816">
      <w:pPr>
        <w:pStyle w:val="paragraphsub"/>
      </w:pPr>
      <w:r w:rsidRPr="00322F3B">
        <w:tab/>
        <w:t>(ii)</w:t>
      </w:r>
      <w:r w:rsidRPr="00322F3B">
        <w:tab/>
        <w:t>as a result the company did not take account of the amount of the digital games tax offset for the other company for the income year; and</w:t>
      </w:r>
    </w:p>
    <w:p w14:paraId="77213BEA" w14:textId="75E753FC" w:rsidR="00A57816" w:rsidRPr="00322F3B" w:rsidRDefault="00A57816" w:rsidP="00A57816">
      <w:pPr>
        <w:pStyle w:val="paragraph"/>
      </w:pPr>
      <w:r w:rsidRPr="00322F3B">
        <w:tab/>
        <w:t>(b)</w:t>
      </w:r>
      <w:r w:rsidRPr="00322F3B">
        <w:tab/>
        <w:t xml:space="preserve">the company gives the Commissioner a notice in the </w:t>
      </w:r>
      <w:r w:rsidR="009953FD" w:rsidRPr="009953FD">
        <w:rPr>
          <w:position w:val="6"/>
          <w:sz w:val="16"/>
        </w:rPr>
        <w:t>*</w:t>
      </w:r>
      <w:r w:rsidRPr="00322F3B">
        <w:t>approved form specifying the varied amount.</w:t>
      </w:r>
    </w:p>
    <w:p w14:paraId="510489BA" w14:textId="77777777" w:rsidR="00A57816" w:rsidRPr="00322F3B" w:rsidRDefault="00A57816" w:rsidP="00A57816">
      <w:pPr>
        <w:pStyle w:val="subsection2"/>
      </w:pPr>
      <w:r w:rsidRPr="00322F3B">
        <w:t>Otherwise, the notice is irrevocable.</w:t>
      </w:r>
    </w:p>
    <w:p w14:paraId="36247904" w14:textId="48DCE6FE" w:rsidR="00A57816" w:rsidRPr="00322F3B" w:rsidRDefault="00A57816" w:rsidP="00A57816">
      <w:pPr>
        <w:pStyle w:val="ActHead5"/>
      </w:pPr>
      <w:bookmarkStart w:id="444" w:name="_Toc201755905"/>
      <w:bookmarkStart w:id="445" w:name="_Hlk116566374"/>
      <w:r w:rsidRPr="00322F3B">
        <w:rPr>
          <w:rStyle w:val="CharSectno"/>
        </w:rPr>
        <w:t>378</w:t>
      </w:r>
      <w:r w:rsidR="009953FD">
        <w:rPr>
          <w:rStyle w:val="CharSectno"/>
        </w:rPr>
        <w:noBreakHyphen/>
      </w:r>
      <w:r w:rsidRPr="00322F3B">
        <w:rPr>
          <w:rStyle w:val="CharSectno"/>
        </w:rPr>
        <w:t>20</w:t>
      </w:r>
      <w:r w:rsidRPr="00322F3B">
        <w:t xml:space="preserve">  Meaning of digital game</w:t>
      </w:r>
      <w:bookmarkEnd w:id="444"/>
    </w:p>
    <w:bookmarkEnd w:id="445"/>
    <w:p w14:paraId="30435D21" w14:textId="77777777" w:rsidR="00A57816" w:rsidRPr="00322F3B" w:rsidRDefault="00A57816" w:rsidP="00A57816">
      <w:pPr>
        <w:pStyle w:val="subsection"/>
      </w:pPr>
      <w:r w:rsidRPr="00322F3B">
        <w:tab/>
        <w:t>(1)</w:t>
      </w:r>
      <w:r w:rsidRPr="00322F3B">
        <w:tab/>
        <w:t xml:space="preserve">A </w:t>
      </w:r>
      <w:r w:rsidRPr="00322F3B">
        <w:rPr>
          <w:b/>
          <w:i/>
        </w:rPr>
        <w:t>digital game</w:t>
      </w:r>
      <w:r w:rsidRPr="00322F3B">
        <w:t xml:space="preserve"> is a game in electronic form that is capable of generating a display on:</w:t>
      </w:r>
    </w:p>
    <w:p w14:paraId="23588A31" w14:textId="77777777" w:rsidR="00A57816" w:rsidRPr="00322F3B" w:rsidRDefault="00A57816" w:rsidP="00A57816">
      <w:pPr>
        <w:pStyle w:val="paragraph"/>
      </w:pPr>
      <w:r w:rsidRPr="00322F3B">
        <w:lastRenderedPageBreak/>
        <w:tab/>
        <w:t>(a)</w:t>
      </w:r>
      <w:r w:rsidRPr="00322F3B">
        <w:tab/>
        <w:t>a portable electronic device; or</w:t>
      </w:r>
    </w:p>
    <w:p w14:paraId="16BA2D0E" w14:textId="77777777" w:rsidR="00A57816" w:rsidRPr="00322F3B" w:rsidRDefault="00A57816" w:rsidP="00A57816">
      <w:pPr>
        <w:pStyle w:val="paragraph"/>
      </w:pPr>
      <w:r w:rsidRPr="00322F3B">
        <w:tab/>
        <w:t>(b)</w:t>
      </w:r>
      <w:r w:rsidRPr="00322F3B">
        <w:tab/>
        <w:t>a computer monitor, television screen, liquid crystal display or similar medium;</w:t>
      </w:r>
    </w:p>
    <w:p w14:paraId="7F5F2ED9" w14:textId="77777777" w:rsidR="00A57816" w:rsidRPr="00322F3B" w:rsidRDefault="00A57816" w:rsidP="00A57816">
      <w:pPr>
        <w:pStyle w:val="subsection2"/>
      </w:pPr>
      <w:r w:rsidRPr="00322F3B">
        <w:t>that allows for the playing of an interactive game.</w:t>
      </w:r>
    </w:p>
    <w:p w14:paraId="019546F4" w14:textId="4A5FFCEF" w:rsidR="00A57816" w:rsidRPr="00322F3B" w:rsidRDefault="00A57816" w:rsidP="00A57816">
      <w:pPr>
        <w:pStyle w:val="subsection"/>
      </w:pPr>
      <w:r w:rsidRPr="00322F3B">
        <w:tab/>
        <w:t>(2)</w:t>
      </w:r>
      <w:r w:rsidRPr="00322F3B">
        <w:tab/>
        <w:t xml:space="preserve">A component of a </w:t>
      </w:r>
      <w:r w:rsidR="009953FD" w:rsidRPr="009953FD">
        <w:rPr>
          <w:position w:val="6"/>
          <w:sz w:val="16"/>
        </w:rPr>
        <w:t>*</w:t>
      </w:r>
      <w:r w:rsidRPr="00322F3B">
        <w:t>digital game is taken to be a digital game if:</w:t>
      </w:r>
    </w:p>
    <w:p w14:paraId="56CFA587" w14:textId="77777777" w:rsidR="00A57816" w:rsidRPr="00322F3B" w:rsidRDefault="00A57816" w:rsidP="00A57816">
      <w:pPr>
        <w:pStyle w:val="paragraph"/>
      </w:pPr>
      <w:r w:rsidRPr="00322F3B">
        <w:tab/>
        <w:t>(a)</w:t>
      </w:r>
      <w:r w:rsidRPr="00322F3B">
        <w:tab/>
        <w:t>a company that:</w:t>
      </w:r>
    </w:p>
    <w:p w14:paraId="770E104C" w14:textId="793163AE" w:rsidR="00A57816" w:rsidRPr="00322F3B" w:rsidRDefault="00A57816" w:rsidP="00A57816">
      <w:pPr>
        <w:pStyle w:val="paragraphsub"/>
      </w:pPr>
      <w:r w:rsidRPr="00322F3B">
        <w:tab/>
        <w:t>(i)</w:t>
      </w:r>
      <w:r w:rsidRPr="00322F3B">
        <w:tab/>
        <w:t xml:space="preserve">is a foreign resident that does not have a </w:t>
      </w:r>
      <w:r w:rsidR="009953FD" w:rsidRPr="009953FD">
        <w:rPr>
          <w:position w:val="6"/>
          <w:sz w:val="16"/>
        </w:rPr>
        <w:t>*</w:t>
      </w:r>
      <w:r w:rsidRPr="00322F3B">
        <w:t>permanent establishment in Australia; and</w:t>
      </w:r>
    </w:p>
    <w:p w14:paraId="71941A42" w14:textId="77777777" w:rsidR="00A57816" w:rsidRPr="00322F3B" w:rsidRDefault="00A57816" w:rsidP="00A57816">
      <w:pPr>
        <w:pStyle w:val="paragraphsub"/>
      </w:pPr>
      <w:r w:rsidRPr="00322F3B">
        <w:tab/>
        <w:t>(ii)</w:t>
      </w:r>
      <w:r w:rsidRPr="00322F3B">
        <w:tab/>
        <w:t>owns or controls the rights to develop the digital game;</w:t>
      </w:r>
    </w:p>
    <w:p w14:paraId="59C0507C" w14:textId="77777777" w:rsidR="00A57816" w:rsidRPr="00322F3B" w:rsidRDefault="00A57816" w:rsidP="00A57816">
      <w:pPr>
        <w:pStyle w:val="paragraph"/>
      </w:pPr>
      <w:r w:rsidRPr="00322F3B">
        <w:tab/>
      </w:r>
      <w:r w:rsidRPr="00322F3B">
        <w:tab/>
        <w:t xml:space="preserve">engages another company (the </w:t>
      </w:r>
      <w:r w:rsidRPr="00322F3B">
        <w:rPr>
          <w:b/>
          <w:i/>
        </w:rPr>
        <w:t>Australian developer</w:t>
      </w:r>
      <w:r w:rsidRPr="00322F3B">
        <w:t>) to develop the component of the digital game; and</w:t>
      </w:r>
    </w:p>
    <w:p w14:paraId="41DC7E49" w14:textId="77777777" w:rsidR="00A57816" w:rsidRPr="00322F3B" w:rsidRDefault="00A57816" w:rsidP="00A57816">
      <w:pPr>
        <w:pStyle w:val="paragraph"/>
        <w:rPr>
          <w:b/>
        </w:rPr>
      </w:pPr>
      <w:r w:rsidRPr="00322F3B">
        <w:tab/>
        <w:t>(b)</w:t>
      </w:r>
      <w:r w:rsidRPr="00322F3B">
        <w:tab/>
        <w:t>the Australian developer:</w:t>
      </w:r>
    </w:p>
    <w:p w14:paraId="42E59D2C" w14:textId="0FE30E09" w:rsidR="00A57816" w:rsidRPr="00322F3B" w:rsidRDefault="00A57816" w:rsidP="00A57816">
      <w:pPr>
        <w:pStyle w:val="paragraphsub"/>
      </w:pPr>
      <w:r w:rsidRPr="00322F3B">
        <w:tab/>
        <w:t>(i)</w:t>
      </w:r>
      <w:r w:rsidRPr="00322F3B">
        <w:tab/>
        <w:t xml:space="preserve">is an Australian resident that has an </w:t>
      </w:r>
      <w:r w:rsidR="009953FD" w:rsidRPr="009953FD">
        <w:rPr>
          <w:position w:val="6"/>
          <w:sz w:val="16"/>
        </w:rPr>
        <w:t>*</w:t>
      </w:r>
      <w:r w:rsidRPr="00322F3B">
        <w:t xml:space="preserve">ABN, or is a foreign resident that has a </w:t>
      </w:r>
      <w:r w:rsidR="009953FD" w:rsidRPr="009953FD">
        <w:rPr>
          <w:position w:val="6"/>
          <w:sz w:val="16"/>
        </w:rPr>
        <w:t>*</w:t>
      </w:r>
      <w:r w:rsidRPr="00322F3B">
        <w:t>permanent establishment in Australia and an ABN; and</w:t>
      </w:r>
    </w:p>
    <w:p w14:paraId="7DCB74FA" w14:textId="77777777" w:rsidR="00A57816" w:rsidRPr="00322F3B" w:rsidRDefault="00A57816" w:rsidP="00A57816">
      <w:pPr>
        <w:pStyle w:val="paragraphsub"/>
      </w:pPr>
      <w:r w:rsidRPr="00322F3B">
        <w:tab/>
        <w:t>(ii)</w:t>
      </w:r>
      <w:r w:rsidRPr="00322F3B">
        <w:tab/>
        <w:t>is primarily responsible for undertaking activities necessary for the development of the digital game in Australia.</w:t>
      </w:r>
    </w:p>
    <w:p w14:paraId="01538C6A" w14:textId="7741EC1D" w:rsidR="00A57816" w:rsidRPr="00322F3B" w:rsidRDefault="00A57816" w:rsidP="00A57816">
      <w:pPr>
        <w:pStyle w:val="ActHead5"/>
      </w:pPr>
      <w:bookmarkStart w:id="446" w:name="_Hlk115435603"/>
      <w:bookmarkStart w:id="447" w:name="_Toc201755906"/>
      <w:bookmarkStart w:id="448" w:name="_Hlk116566375"/>
      <w:r w:rsidRPr="00322F3B">
        <w:rPr>
          <w:rStyle w:val="CharSectno"/>
        </w:rPr>
        <w:t>378</w:t>
      </w:r>
      <w:r w:rsidR="009953FD">
        <w:rPr>
          <w:rStyle w:val="CharSectno"/>
        </w:rPr>
        <w:noBreakHyphen/>
      </w:r>
      <w:r w:rsidRPr="00322F3B">
        <w:rPr>
          <w:rStyle w:val="CharSectno"/>
        </w:rPr>
        <w:t>25</w:t>
      </w:r>
      <w:r w:rsidRPr="00322F3B">
        <w:t xml:space="preserve">  Arts Minister must issue certificate for the digital games tax offset</w:t>
      </w:r>
      <w:bookmarkEnd w:id="446"/>
      <w:bookmarkEnd w:id="447"/>
    </w:p>
    <w:bookmarkEnd w:id="448"/>
    <w:p w14:paraId="7D3E8011" w14:textId="77777777" w:rsidR="00A57816" w:rsidRPr="00322F3B" w:rsidRDefault="00A57816" w:rsidP="00A57816">
      <w:pPr>
        <w:pStyle w:val="SubsectionHead"/>
      </w:pPr>
      <w:r w:rsidRPr="00322F3B">
        <w:t>Completion certificate</w:t>
      </w:r>
    </w:p>
    <w:p w14:paraId="61C409E8" w14:textId="15DB9465"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 xml:space="preserve">Arts Minister must issue a certificate (a </w:t>
      </w:r>
      <w:r w:rsidRPr="00322F3B">
        <w:rPr>
          <w:b/>
          <w:i/>
        </w:rPr>
        <w:t>completion certificate</w:t>
      </w:r>
      <w:r w:rsidRPr="00322F3B">
        <w:t xml:space="preserve">) to a company for an income year in relation to a </w:t>
      </w:r>
      <w:r w:rsidR="009953FD" w:rsidRPr="009953FD">
        <w:rPr>
          <w:position w:val="6"/>
          <w:sz w:val="16"/>
        </w:rPr>
        <w:t>*</w:t>
      </w:r>
      <w:r w:rsidRPr="00322F3B">
        <w:t>digital game if:</w:t>
      </w:r>
    </w:p>
    <w:p w14:paraId="38BCE6B8" w14:textId="47AAB4C7" w:rsidR="00A57816" w:rsidRPr="00322F3B" w:rsidRDefault="00A57816" w:rsidP="00A57816">
      <w:pPr>
        <w:pStyle w:val="paragraph"/>
      </w:pPr>
      <w:r w:rsidRPr="00322F3B">
        <w:tab/>
        <w:t>(a)</w:t>
      </w:r>
      <w:r w:rsidRPr="00322F3B">
        <w:tab/>
        <w:t xml:space="preserve">the game is </w:t>
      </w:r>
      <w:r w:rsidR="009953FD" w:rsidRPr="009953FD">
        <w:rPr>
          <w:position w:val="6"/>
          <w:sz w:val="16"/>
        </w:rPr>
        <w:t>*</w:t>
      </w:r>
      <w:r w:rsidRPr="00322F3B">
        <w:t>completed in the income year; and</w:t>
      </w:r>
    </w:p>
    <w:p w14:paraId="41EBE7BA" w14:textId="77777777" w:rsidR="00A57816" w:rsidRPr="00322F3B" w:rsidRDefault="00A57816" w:rsidP="00A57816">
      <w:pPr>
        <w:pStyle w:val="paragraph"/>
      </w:pPr>
      <w:r w:rsidRPr="00322F3B">
        <w:tab/>
        <w:t>(b)</w:t>
      </w:r>
      <w:r w:rsidRPr="00322F3B">
        <w:tab/>
        <w:t>the company has made an application for a completion certificate in relation to the game; and</w:t>
      </w:r>
    </w:p>
    <w:p w14:paraId="12259DF8" w14:textId="647C1740" w:rsidR="00A57816" w:rsidRPr="00322F3B" w:rsidRDefault="00A57816" w:rsidP="00A57816">
      <w:pPr>
        <w:pStyle w:val="paragraph"/>
      </w:pPr>
      <w:r w:rsidRPr="00322F3B">
        <w:tab/>
        <w:t>(c)</w:t>
      </w:r>
      <w:r w:rsidRPr="00322F3B">
        <w:tab/>
        <w:t xml:space="preserve">the total of the company’s </w:t>
      </w:r>
      <w:r w:rsidR="009953FD" w:rsidRPr="009953FD">
        <w:rPr>
          <w:position w:val="6"/>
          <w:sz w:val="16"/>
        </w:rPr>
        <w:t>*</w:t>
      </w:r>
      <w:r w:rsidRPr="00322F3B">
        <w:t>qualifying Australian development expenditure on the game incurred in completing the game is at least $500,000; and</w:t>
      </w:r>
    </w:p>
    <w:p w14:paraId="4829ECF0" w14:textId="77777777" w:rsidR="00A57816" w:rsidRPr="00322F3B" w:rsidRDefault="00A57816" w:rsidP="00A57816">
      <w:pPr>
        <w:pStyle w:val="paragraph"/>
      </w:pPr>
      <w:r w:rsidRPr="00322F3B">
        <w:lastRenderedPageBreak/>
        <w:tab/>
        <w:t>(d)</w:t>
      </w:r>
      <w:r w:rsidRPr="00322F3B">
        <w:tab/>
        <w:t>the Arts Minister is satisfied that the conditions in subsection (7) (about the type of game) are met for the game; and</w:t>
      </w:r>
    </w:p>
    <w:p w14:paraId="0B7395B9" w14:textId="77777777" w:rsidR="00A57816" w:rsidRPr="00322F3B" w:rsidRDefault="00A57816" w:rsidP="00A57816">
      <w:pPr>
        <w:pStyle w:val="paragraph"/>
      </w:pPr>
      <w:r w:rsidRPr="00322F3B">
        <w:tab/>
        <w:t>(e)</w:t>
      </w:r>
      <w:r w:rsidRPr="00322F3B">
        <w:tab/>
        <w:t>the Arts Minister is satisfied that the company:</w:t>
      </w:r>
    </w:p>
    <w:p w14:paraId="6C438836" w14:textId="77777777" w:rsidR="00A57816" w:rsidRPr="00322F3B" w:rsidRDefault="00A57816" w:rsidP="00A57816">
      <w:pPr>
        <w:pStyle w:val="paragraphsub"/>
      </w:pPr>
      <w:r w:rsidRPr="00322F3B">
        <w:tab/>
        <w:t>(i)</w:t>
      </w:r>
      <w:r w:rsidRPr="00322F3B">
        <w:tab/>
        <w:t>has developed the game as an original game; and</w:t>
      </w:r>
    </w:p>
    <w:p w14:paraId="75CD6DAF" w14:textId="77777777" w:rsidR="00A57816" w:rsidRPr="00322F3B" w:rsidRDefault="00A57816" w:rsidP="00A57816">
      <w:pPr>
        <w:pStyle w:val="paragraphsub"/>
      </w:pPr>
      <w:r w:rsidRPr="00322F3B">
        <w:tab/>
        <w:t>(ii)</w:t>
      </w:r>
      <w:r w:rsidRPr="00322F3B">
        <w:tab/>
        <w:t>is primarily responsible for undertaking activities necessary for the development of the game in Australia.</w:t>
      </w:r>
    </w:p>
    <w:p w14:paraId="64F5CC55" w14:textId="13B305B6" w:rsidR="00A57816" w:rsidRPr="00322F3B" w:rsidRDefault="00A57816" w:rsidP="00A57816">
      <w:pPr>
        <w:pStyle w:val="notetext"/>
      </w:pPr>
      <w:r w:rsidRPr="00322F3B">
        <w:t>Note:</w:t>
      </w:r>
      <w:r w:rsidRPr="00322F3B">
        <w:tab/>
        <w:t>The operation of paragraph (e) is affected by paragraph 378</w:t>
      </w:r>
      <w:r w:rsidR="009953FD">
        <w:noBreakHyphen/>
      </w:r>
      <w:r w:rsidRPr="00322F3B">
        <w:t>45(1)(d) (which deals with the situation where one company takes over the development of a digital game from another company).</w:t>
      </w:r>
    </w:p>
    <w:p w14:paraId="44ACB929" w14:textId="73ED4E70" w:rsidR="00A57816" w:rsidRPr="00322F3B" w:rsidRDefault="00A57816" w:rsidP="00A57816">
      <w:pPr>
        <w:pStyle w:val="subsection"/>
      </w:pPr>
      <w:r w:rsidRPr="00322F3B">
        <w:tab/>
        <w:t>(2)</w:t>
      </w:r>
      <w:r w:rsidRPr="00322F3B">
        <w:tab/>
        <w:t xml:space="preserve">A </w:t>
      </w:r>
      <w:r w:rsidR="009953FD" w:rsidRPr="009953FD">
        <w:rPr>
          <w:position w:val="6"/>
          <w:sz w:val="16"/>
        </w:rPr>
        <w:t>*</w:t>
      </w:r>
      <w:r w:rsidRPr="00322F3B">
        <w:t xml:space="preserve">digital game is </w:t>
      </w:r>
      <w:r w:rsidRPr="00322F3B">
        <w:rPr>
          <w:b/>
          <w:i/>
        </w:rPr>
        <w:t>completed</w:t>
      </w:r>
      <w:r w:rsidRPr="00322F3B">
        <w:t xml:space="preserve"> on the earlier of:</w:t>
      </w:r>
    </w:p>
    <w:p w14:paraId="31484365" w14:textId="77777777" w:rsidR="00A57816" w:rsidRPr="00322F3B" w:rsidRDefault="00A57816" w:rsidP="00A57816">
      <w:pPr>
        <w:pStyle w:val="paragraph"/>
      </w:pPr>
      <w:r w:rsidRPr="00322F3B">
        <w:tab/>
        <w:t>(a)</w:t>
      </w:r>
      <w:r w:rsidRPr="00322F3B">
        <w:tab/>
        <w:t>when the game is first released to the general public (other than for testing purposes); or</w:t>
      </w:r>
    </w:p>
    <w:p w14:paraId="3C4E49F1" w14:textId="4706CBB3" w:rsidR="00A57816" w:rsidRPr="00322F3B" w:rsidRDefault="00A57816" w:rsidP="00A57816">
      <w:pPr>
        <w:pStyle w:val="paragraph"/>
      </w:pPr>
      <w:r w:rsidRPr="00322F3B">
        <w:tab/>
        <w:t>(b)</w:t>
      </w:r>
      <w:r w:rsidRPr="00322F3B">
        <w:tab/>
        <w:t xml:space="preserve">if the game is developed by a company under a contract entered into at </w:t>
      </w:r>
      <w:r w:rsidR="009953FD" w:rsidRPr="009953FD">
        <w:rPr>
          <w:position w:val="6"/>
          <w:sz w:val="16"/>
        </w:rPr>
        <w:t>*</w:t>
      </w:r>
      <w:r w:rsidRPr="00322F3B">
        <w:t>arm’s length with another entity—when the company first provides a version of the game to the entity in a state where it could reasonably be regarded as ready to be released to the general public.</w:t>
      </w:r>
    </w:p>
    <w:p w14:paraId="22776AA2" w14:textId="77777777" w:rsidR="00A57816" w:rsidRPr="00322F3B" w:rsidRDefault="00A57816" w:rsidP="00A57816">
      <w:pPr>
        <w:pStyle w:val="SubsectionHead"/>
      </w:pPr>
      <w:r w:rsidRPr="00322F3B">
        <w:t>Porting certificate</w:t>
      </w:r>
    </w:p>
    <w:p w14:paraId="5A4298A6" w14:textId="08E10969" w:rsidR="00A57816" w:rsidRPr="00322F3B" w:rsidRDefault="00A57816" w:rsidP="00A57816">
      <w:pPr>
        <w:pStyle w:val="subsection"/>
      </w:pPr>
      <w:r w:rsidRPr="00322F3B">
        <w:tab/>
        <w:t>(3)</w:t>
      </w:r>
      <w:r w:rsidRPr="00322F3B">
        <w:tab/>
        <w:t xml:space="preserve">The </w:t>
      </w:r>
      <w:r w:rsidR="009953FD" w:rsidRPr="009953FD">
        <w:rPr>
          <w:position w:val="6"/>
          <w:sz w:val="16"/>
        </w:rPr>
        <w:t>*</w:t>
      </w:r>
      <w:r w:rsidRPr="00322F3B">
        <w:t xml:space="preserve">Arts Minister must issue a certificate (a </w:t>
      </w:r>
      <w:r w:rsidRPr="00322F3B">
        <w:rPr>
          <w:b/>
          <w:i/>
        </w:rPr>
        <w:t>porting certificate</w:t>
      </w:r>
      <w:r w:rsidRPr="00322F3B">
        <w:t xml:space="preserve">) to a company for an income year in relation to a </w:t>
      </w:r>
      <w:r w:rsidR="009953FD" w:rsidRPr="009953FD">
        <w:rPr>
          <w:position w:val="6"/>
          <w:sz w:val="16"/>
        </w:rPr>
        <w:t>*</w:t>
      </w:r>
      <w:r w:rsidRPr="00322F3B">
        <w:t>digital game if:</w:t>
      </w:r>
    </w:p>
    <w:p w14:paraId="47E7034D" w14:textId="0076075E" w:rsidR="00A57816" w:rsidRPr="00322F3B" w:rsidRDefault="00A57816" w:rsidP="00A57816">
      <w:pPr>
        <w:pStyle w:val="paragraph"/>
      </w:pPr>
      <w:r w:rsidRPr="00322F3B">
        <w:tab/>
        <w:t>(a)</w:t>
      </w:r>
      <w:r w:rsidRPr="00322F3B">
        <w:tab/>
        <w:t xml:space="preserve">the game is </w:t>
      </w:r>
      <w:r w:rsidR="009953FD" w:rsidRPr="009953FD">
        <w:rPr>
          <w:position w:val="6"/>
          <w:sz w:val="16"/>
        </w:rPr>
        <w:t>*</w:t>
      </w:r>
      <w:r w:rsidRPr="00322F3B">
        <w:t>ported in the income year; and</w:t>
      </w:r>
    </w:p>
    <w:p w14:paraId="04768980" w14:textId="77777777" w:rsidR="00A57816" w:rsidRPr="00322F3B" w:rsidRDefault="00A57816" w:rsidP="00A57816">
      <w:pPr>
        <w:pStyle w:val="paragraph"/>
      </w:pPr>
      <w:r w:rsidRPr="00322F3B">
        <w:tab/>
        <w:t>(b)</w:t>
      </w:r>
      <w:r w:rsidRPr="00322F3B">
        <w:tab/>
        <w:t>the company has made an application for a porting certificate in relation to the game; and</w:t>
      </w:r>
    </w:p>
    <w:p w14:paraId="5285B5E3" w14:textId="2818FDF4" w:rsidR="00A57816" w:rsidRPr="00322F3B" w:rsidRDefault="00A57816" w:rsidP="00A57816">
      <w:pPr>
        <w:pStyle w:val="paragraph"/>
      </w:pPr>
      <w:r w:rsidRPr="00322F3B">
        <w:tab/>
        <w:t>(c)</w:t>
      </w:r>
      <w:r w:rsidRPr="00322F3B">
        <w:tab/>
        <w:t xml:space="preserve">the total of the company’s </w:t>
      </w:r>
      <w:r w:rsidR="009953FD" w:rsidRPr="009953FD">
        <w:rPr>
          <w:position w:val="6"/>
          <w:sz w:val="16"/>
        </w:rPr>
        <w:t>*</w:t>
      </w:r>
      <w:r w:rsidRPr="00322F3B">
        <w:t>qualifying Australian development expenditure on the game incurred in porting the game is at least $500,000; and</w:t>
      </w:r>
    </w:p>
    <w:p w14:paraId="6E9F9CC1" w14:textId="77777777" w:rsidR="00A57816" w:rsidRPr="00322F3B" w:rsidRDefault="00A57816" w:rsidP="00A57816">
      <w:pPr>
        <w:pStyle w:val="paragraph"/>
      </w:pPr>
      <w:r w:rsidRPr="00322F3B">
        <w:tab/>
        <w:t>(d)</w:t>
      </w:r>
      <w:r w:rsidRPr="00322F3B">
        <w:tab/>
        <w:t>the Arts Minister is satisfied that the conditions in subsection (7) (about the type of game) are met for the game; and</w:t>
      </w:r>
    </w:p>
    <w:p w14:paraId="7C4D8967" w14:textId="77777777" w:rsidR="00A57816" w:rsidRPr="00322F3B" w:rsidRDefault="00A57816" w:rsidP="00A57816">
      <w:pPr>
        <w:pStyle w:val="paragraph"/>
      </w:pPr>
      <w:r w:rsidRPr="00322F3B">
        <w:tab/>
        <w:t>(e)</w:t>
      </w:r>
      <w:r w:rsidRPr="00322F3B">
        <w:tab/>
        <w:t>the Arts Minister is satisfied that the company:</w:t>
      </w:r>
    </w:p>
    <w:p w14:paraId="459D26D5" w14:textId="77777777" w:rsidR="00A57816" w:rsidRPr="00322F3B" w:rsidRDefault="00A57816" w:rsidP="00A57816">
      <w:pPr>
        <w:pStyle w:val="paragraphsub"/>
      </w:pPr>
      <w:r w:rsidRPr="00322F3B">
        <w:tab/>
        <w:t>(i)</w:t>
      </w:r>
      <w:r w:rsidRPr="00322F3B">
        <w:tab/>
        <w:t>either owns or controls the rights to develop the game or has been engaged to develop the game by the entity who owns or controls the rights to develop the game; and</w:t>
      </w:r>
    </w:p>
    <w:p w14:paraId="38E7A14E" w14:textId="77777777" w:rsidR="00A57816" w:rsidRPr="00322F3B" w:rsidRDefault="00A57816" w:rsidP="00A57816">
      <w:pPr>
        <w:pStyle w:val="paragraphsub"/>
      </w:pPr>
      <w:r w:rsidRPr="00322F3B">
        <w:lastRenderedPageBreak/>
        <w:tab/>
        <w:t>(ii)</w:t>
      </w:r>
      <w:r w:rsidRPr="00322F3B">
        <w:tab/>
        <w:t>is primarily responsible for undertaking activities necessary for the development of the game in Australia.</w:t>
      </w:r>
    </w:p>
    <w:p w14:paraId="292404B4" w14:textId="46BF054B" w:rsidR="00A57816" w:rsidRPr="00322F3B" w:rsidRDefault="00A57816" w:rsidP="00A57816">
      <w:pPr>
        <w:pStyle w:val="notetext"/>
      </w:pPr>
      <w:r w:rsidRPr="00322F3B">
        <w:t>Note:</w:t>
      </w:r>
      <w:r w:rsidRPr="00322F3B">
        <w:tab/>
        <w:t>The operation of subparagraph (e)(ii) is affected by paragraph 378</w:t>
      </w:r>
      <w:r w:rsidR="009953FD">
        <w:noBreakHyphen/>
      </w:r>
      <w:r w:rsidRPr="00322F3B">
        <w:t>45(1)(d) (which deals with the situation where one company takes over the development of a digital game from another company).</w:t>
      </w:r>
    </w:p>
    <w:p w14:paraId="65D53F49" w14:textId="5FECCD3E" w:rsidR="00A57816" w:rsidRPr="00322F3B" w:rsidRDefault="00A57816" w:rsidP="00A57816">
      <w:pPr>
        <w:pStyle w:val="subsection"/>
      </w:pPr>
      <w:r w:rsidRPr="00322F3B">
        <w:tab/>
        <w:t>(4)</w:t>
      </w:r>
      <w:r w:rsidRPr="00322F3B">
        <w:tab/>
        <w:t xml:space="preserve">A </w:t>
      </w:r>
      <w:r w:rsidR="009953FD" w:rsidRPr="009953FD">
        <w:rPr>
          <w:position w:val="6"/>
          <w:sz w:val="16"/>
        </w:rPr>
        <w:t>*</w:t>
      </w:r>
      <w:r w:rsidRPr="00322F3B">
        <w:t xml:space="preserve">digital game that has been </w:t>
      </w:r>
      <w:r w:rsidR="009953FD" w:rsidRPr="009953FD">
        <w:rPr>
          <w:position w:val="6"/>
          <w:sz w:val="16"/>
        </w:rPr>
        <w:t>*</w:t>
      </w:r>
      <w:r w:rsidRPr="00322F3B">
        <w:t xml:space="preserve">completed is </w:t>
      </w:r>
      <w:r w:rsidRPr="00322F3B">
        <w:rPr>
          <w:b/>
          <w:i/>
        </w:rPr>
        <w:t>ported</w:t>
      </w:r>
      <w:r w:rsidRPr="00322F3B">
        <w:t xml:space="preserve"> on the earlier of:</w:t>
      </w:r>
    </w:p>
    <w:p w14:paraId="40E9C1D0" w14:textId="77777777" w:rsidR="00A57816" w:rsidRPr="00322F3B" w:rsidRDefault="00A57816" w:rsidP="00A57816">
      <w:pPr>
        <w:pStyle w:val="paragraph"/>
      </w:pPr>
      <w:r w:rsidRPr="00322F3B">
        <w:tab/>
        <w:t>(a)</w:t>
      </w:r>
      <w:r w:rsidRPr="00322F3B">
        <w:tab/>
        <w:t>when the game is first made available to the general public (other than for testing purposes) on a new platform; or</w:t>
      </w:r>
    </w:p>
    <w:p w14:paraId="62BD30C9" w14:textId="543699C6" w:rsidR="00A57816" w:rsidRPr="00322F3B" w:rsidRDefault="00A57816" w:rsidP="00A57816">
      <w:pPr>
        <w:pStyle w:val="paragraph"/>
      </w:pPr>
      <w:r w:rsidRPr="00322F3B">
        <w:tab/>
        <w:t>(b)</w:t>
      </w:r>
      <w:r w:rsidRPr="00322F3B">
        <w:tab/>
        <w:t xml:space="preserve">if the company developed the game under a contract entered into at </w:t>
      </w:r>
      <w:r w:rsidR="009953FD" w:rsidRPr="009953FD">
        <w:rPr>
          <w:position w:val="6"/>
          <w:sz w:val="16"/>
        </w:rPr>
        <w:t>*</w:t>
      </w:r>
      <w:r w:rsidRPr="00322F3B">
        <w:t>arm’s length with another entity—when the company first provides a version of the game to the entity in a state where it could reasonably be regarded as ready to be made available to the general public on a new platform.</w:t>
      </w:r>
    </w:p>
    <w:p w14:paraId="0F058243" w14:textId="77777777" w:rsidR="00A57816" w:rsidRPr="00322F3B" w:rsidRDefault="00A57816" w:rsidP="00A57816">
      <w:pPr>
        <w:pStyle w:val="SubsectionHead"/>
      </w:pPr>
      <w:r w:rsidRPr="00322F3B">
        <w:t>Ongoing development certificate</w:t>
      </w:r>
    </w:p>
    <w:p w14:paraId="616305C0" w14:textId="48FDA708" w:rsidR="00A57816" w:rsidRPr="00322F3B" w:rsidRDefault="00A57816" w:rsidP="00A57816">
      <w:pPr>
        <w:pStyle w:val="subsection"/>
      </w:pPr>
      <w:r w:rsidRPr="00322F3B">
        <w:tab/>
        <w:t>(5)</w:t>
      </w:r>
      <w:r w:rsidRPr="00322F3B">
        <w:tab/>
        <w:t xml:space="preserve">The </w:t>
      </w:r>
      <w:r w:rsidR="009953FD" w:rsidRPr="009953FD">
        <w:rPr>
          <w:position w:val="6"/>
          <w:sz w:val="16"/>
        </w:rPr>
        <w:t>*</w:t>
      </w:r>
      <w:r w:rsidRPr="00322F3B">
        <w:t xml:space="preserve">Arts Minister must issue a certificate (an </w:t>
      </w:r>
      <w:r w:rsidRPr="00322F3B">
        <w:rPr>
          <w:b/>
          <w:i/>
        </w:rPr>
        <w:t>ongoing development certificate</w:t>
      </w:r>
      <w:r w:rsidRPr="00322F3B">
        <w:t xml:space="preserve">) to a company for an income year in relation to one or more </w:t>
      </w:r>
      <w:r w:rsidR="009953FD" w:rsidRPr="009953FD">
        <w:rPr>
          <w:position w:val="6"/>
          <w:sz w:val="16"/>
        </w:rPr>
        <w:t>*</w:t>
      </w:r>
      <w:r w:rsidRPr="00322F3B">
        <w:t>digital games if:</w:t>
      </w:r>
    </w:p>
    <w:p w14:paraId="2EE0868B" w14:textId="3447CBFD" w:rsidR="00A57816" w:rsidRPr="00322F3B" w:rsidRDefault="00A57816" w:rsidP="00A57816">
      <w:pPr>
        <w:pStyle w:val="paragraph"/>
      </w:pPr>
      <w:r w:rsidRPr="00322F3B">
        <w:tab/>
        <w:t>(a)</w:t>
      </w:r>
      <w:r w:rsidRPr="00322F3B">
        <w:tab/>
      </w:r>
      <w:r w:rsidR="009953FD" w:rsidRPr="009953FD">
        <w:rPr>
          <w:position w:val="6"/>
          <w:sz w:val="16"/>
        </w:rPr>
        <w:t>*</w:t>
      </w:r>
      <w:r w:rsidRPr="00322F3B">
        <w:t>ongoing development on the games occurs in the income year; and</w:t>
      </w:r>
    </w:p>
    <w:p w14:paraId="76965CA2" w14:textId="77777777" w:rsidR="00A57816" w:rsidRPr="00322F3B" w:rsidRDefault="00A57816" w:rsidP="00A57816">
      <w:pPr>
        <w:pStyle w:val="paragraph"/>
      </w:pPr>
      <w:r w:rsidRPr="00322F3B">
        <w:tab/>
        <w:t>(b)</w:t>
      </w:r>
      <w:r w:rsidRPr="00322F3B">
        <w:tab/>
        <w:t>the company has made an application for the ongoing development certificate; and</w:t>
      </w:r>
    </w:p>
    <w:p w14:paraId="016CA067" w14:textId="0409BC9F" w:rsidR="00A57816" w:rsidRPr="00322F3B" w:rsidRDefault="00A57816" w:rsidP="00A57816">
      <w:pPr>
        <w:pStyle w:val="paragraph"/>
      </w:pPr>
      <w:r w:rsidRPr="00322F3B">
        <w:tab/>
        <w:t>(c)</w:t>
      </w:r>
      <w:r w:rsidRPr="00322F3B">
        <w:tab/>
        <w:t xml:space="preserve">the total of the company’s </w:t>
      </w:r>
      <w:r w:rsidR="009953FD" w:rsidRPr="009953FD">
        <w:rPr>
          <w:position w:val="6"/>
          <w:sz w:val="16"/>
        </w:rPr>
        <w:t>*</w:t>
      </w:r>
      <w:r w:rsidRPr="00322F3B">
        <w:t>qualifying Australian development expenditure on the games incurred in the income year on the ongoing development of the games in the income year is at least $500,000; and</w:t>
      </w:r>
    </w:p>
    <w:p w14:paraId="3F52321C" w14:textId="77777777" w:rsidR="00A57816" w:rsidRPr="00322F3B" w:rsidRDefault="00A57816" w:rsidP="00A57816">
      <w:pPr>
        <w:pStyle w:val="paragraph"/>
      </w:pPr>
      <w:r w:rsidRPr="00322F3B">
        <w:tab/>
        <w:t>(d)</w:t>
      </w:r>
      <w:r w:rsidRPr="00322F3B">
        <w:tab/>
        <w:t>the Arts Minister is satisfied that the conditions in subsection (7) (about the type of game) are met for each of the games; and</w:t>
      </w:r>
    </w:p>
    <w:p w14:paraId="4F5939D5" w14:textId="77777777" w:rsidR="00A57816" w:rsidRPr="00322F3B" w:rsidRDefault="00A57816" w:rsidP="00A57816">
      <w:pPr>
        <w:pStyle w:val="paragraph"/>
      </w:pPr>
      <w:r w:rsidRPr="00322F3B">
        <w:tab/>
        <w:t>(e)</w:t>
      </w:r>
      <w:r w:rsidRPr="00322F3B">
        <w:tab/>
        <w:t>the Arts Minister is satisfied that the company:</w:t>
      </w:r>
    </w:p>
    <w:p w14:paraId="2D0C87A2" w14:textId="77777777" w:rsidR="00A57816" w:rsidRPr="00322F3B" w:rsidRDefault="00A57816" w:rsidP="00A57816">
      <w:pPr>
        <w:pStyle w:val="paragraphsub"/>
      </w:pPr>
      <w:r w:rsidRPr="00322F3B">
        <w:tab/>
        <w:t>(i)</w:t>
      </w:r>
      <w:r w:rsidRPr="00322F3B">
        <w:tab/>
        <w:t xml:space="preserve">either owns or controls the rights to develop each of the games or has been engaged to develop the games by the </w:t>
      </w:r>
      <w:r w:rsidRPr="00322F3B">
        <w:lastRenderedPageBreak/>
        <w:t>entities who own or control the rights to develop the games; and</w:t>
      </w:r>
    </w:p>
    <w:p w14:paraId="54BC10DE" w14:textId="77777777" w:rsidR="00A57816" w:rsidRPr="00322F3B" w:rsidRDefault="00A57816" w:rsidP="00A57816">
      <w:pPr>
        <w:pStyle w:val="paragraphsub"/>
      </w:pPr>
      <w:r w:rsidRPr="00322F3B">
        <w:tab/>
        <w:t>(ii)</w:t>
      </w:r>
      <w:r w:rsidRPr="00322F3B">
        <w:tab/>
        <w:t>is primarily responsible for undertaking activities necessary for the development of each of the games in Australia.</w:t>
      </w:r>
    </w:p>
    <w:p w14:paraId="4DDFE545" w14:textId="542E426E" w:rsidR="00A57816" w:rsidRPr="00322F3B" w:rsidRDefault="00A57816" w:rsidP="00A57816">
      <w:pPr>
        <w:pStyle w:val="notetext"/>
      </w:pPr>
      <w:r w:rsidRPr="00322F3B">
        <w:t>Note:</w:t>
      </w:r>
      <w:r w:rsidRPr="00322F3B">
        <w:tab/>
        <w:t>The operation of subparagraph (e)(ii) is affected by paragraph 378</w:t>
      </w:r>
      <w:r w:rsidR="009953FD">
        <w:noBreakHyphen/>
      </w:r>
      <w:r w:rsidRPr="00322F3B">
        <w:t>45(1)(d) (which deals with the situation where one company takes over the development of a digital game from another company).</w:t>
      </w:r>
    </w:p>
    <w:p w14:paraId="216B72FE" w14:textId="1123B602" w:rsidR="00A57816" w:rsidRPr="00322F3B" w:rsidRDefault="00A57816" w:rsidP="00A57816">
      <w:pPr>
        <w:pStyle w:val="subsection"/>
      </w:pPr>
      <w:r w:rsidRPr="00322F3B">
        <w:tab/>
        <w:t>(6)</w:t>
      </w:r>
      <w:r w:rsidRPr="00322F3B">
        <w:tab/>
      </w:r>
      <w:r w:rsidRPr="00322F3B">
        <w:rPr>
          <w:b/>
          <w:i/>
        </w:rPr>
        <w:t>Ongoing development</w:t>
      </w:r>
      <w:r w:rsidRPr="00322F3B">
        <w:t xml:space="preserve"> on a </w:t>
      </w:r>
      <w:r w:rsidR="009953FD" w:rsidRPr="009953FD">
        <w:rPr>
          <w:position w:val="6"/>
          <w:sz w:val="16"/>
        </w:rPr>
        <w:t>*</w:t>
      </w:r>
      <w:r w:rsidRPr="00322F3B">
        <w:t xml:space="preserve">digital game means activities undertaken to update, improve or maintain the game after it has been </w:t>
      </w:r>
      <w:r w:rsidR="009953FD" w:rsidRPr="009953FD">
        <w:rPr>
          <w:position w:val="6"/>
          <w:sz w:val="16"/>
        </w:rPr>
        <w:t>*</w:t>
      </w:r>
      <w:r w:rsidRPr="00322F3B">
        <w:t>completed.</w:t>
      </w:r>
    </w:p>
    <w:p w14:paraId="32273578" w14:textId="77777777" w:rsidR="00A57816" w:rsidRPr="00322F3B" w:rsidRDefault="00A57816" w:rsidP="00A57816">
      <w:pPr>
        <w:pStyle w:val="SubsectionHead"/>
      </w:pPr>
      <w:r w:rsidRPr="00322F3B">
        <w:t>Type of digital game</w:t>
      </w:r>
    </w:p>
    <w:p w14:paraId="253B031A" w14:textId="7BEFA729" w:rsidR="00A57816" w:rsidRPr="00322F3B" w:rsidRDefault="00A57816" w:rsidP="00A57816">
      <w:pPr>
        <w:pStyle w:val="subsection"/>
      </w:pPr>
      <w:r w:rsidRPr="00322F3B">
        <w:tab/>
        <w:t>(7)</w:t>
      </w:r>
      <w:r w:rsidRPr="00322F3B">
        <w:tab/>
        <w:t xml:space="preserve">The conditions in this subsection that must be met for a </w:t>
      </w:r>
      <w:r w:rsidR="009953FD" w:rsidRPr="009953FD">
        <w:rPr>
          <w:position w:val="6"/>
          <w:sz w:val="16"/>
        </w:rPr>
        <w:t>*</w:t>
      </w:r>
      <w:r w:rsidRPr="00322F3B">
        <w:t>digital game are:</w:t>
      </w:r>
    </w:p>
    <w:p w14:paraId="63F2D35C" w14:textId="77777777" w:rsidR="00A57816" w:rsidRPr="00322F3B" w:rsidRDefault="00A57816" w:rsidP="00A57816">
      <w:pPr>
        <w:pStyle w:val="paragraph"/>
      </w:pPr>
      <w:r w:rsidRPr="00322F3B">
        <w:tab/>
        <w:t>(a)</w:t>
      </w:r>
      <w:r w:rsidRPr="00322F3B">
        <w:tab/>
        <w:t>the game is primarily developed to be made available to the general public for entertainment or educational purposes; and</w:t>
      </w:r>
    </w:p>
    <w:p w14:paraId="75A3653B" w14:textId="77777777" w:rsidR="00A57816" w:rsidRPr="00322F3B" w:rsidRDefault="00A57816" w:rsidP="00A57816">
      <w:pPr>
        <w:pStyle w:val="paragraph"/>
      </w:pPr>
      <w:r w:rsidRPr="00322F3B">
        <w:tab/>
        <w:t>(b)</w:t>
      </w:r>
      <w:r w:rsidRPr="00322F3B">
        <w:tab/>
        <w:t>any of the following apply to the game:</w:t>
      </w:r>
    </w:p>
    <w:p w14:paraId="186F8F75" w14:textId="77777777" w:rsidR="00A57816" w:rsidRPr="00322F3B" w:rsidRDefault="00A57816" w:rsidP="00A57816">
      <w:pPr>
        <w:pStyle w:val="paragraphsub"/>
      </w:pPr>
      <w:r w:rsidRPr="00322F3B">
        <w:tab/>
        <w:t>(i)</w:t>
      </w:r>
      <w:r w:rsidRPr="00322F3B">
        <w:tab/>
        <w:t>the game is made available for use over the internet;</w:t>
      </w:r>
    </w:p>
    <w:p w14:paraId="0ADF3B45" w14:textId="77777777" w:rsidR="00A57816" w:rsidRPr="00322F3B" w:rsidRDefault="00A57816" w:rsidP="00A57816">
      <w:pPr>
        <w:pStyle w:val="paragraphsub"/>
      </w:pPr>
      <w:r w:rsidRPr="00322F3B">
        <w:tab/>
        <w:t>(ii)</w:t>
      </w:r>
      <w:r w:rsidRPr="00322F3B">
        <w:tab/>
        <w:t>the game is primarily played through the internet;</w:t>
      </w:r>
    </w:p>
    <w:p w14:paraId="30F18FA6" w14:textId="77777777" w:rsidR="00A57816" w:rsidRPr="00322F3B" w:rsidRDefault="00A57816" w:rsidP="00A57816">
      <w:pPr>
        <w:pStyle w:val="paragraphsub"/>
      </w:pPr>
      <w:r w:rsidRPr="00322F3B">
        <w:tab/>
        <w:t>(iii)</w:t>
      </w:r>
      <w:r w:rsidRPr="00322F3B">
        <w:tab/>
        <w:t>the game operates only when a player is connected to the internet; and</w:t>
      </w:r>
    </w:p>
    <w:p w14:paraId="3E209504" w14:textId="77777777" w:rsidR="00A57816" w:rsidRPr="00322F3B" w:rsidRDefault="00A57816" w:rsidP="00A57816">
      <w:pPr>
        <w:pStyle w:val="paragraph"/>
      </w:pPr>
      <w:r w:rsidRPr="00322F3B">
        <w:tab/>
        <w:t>(c)</w:t>
      </w:r>
      <w:r w:rsidRPr="00322F3B">
        <w:tab/>
        <w:t xml:space="preserve">the game is </w:t>
      </w:r>
      <w:r w:rsidRPr="00322F3B">
        <w:rPr>
          <w:i/>
        </w:rPr>
        <w:t xml:space="preserve">not </w:t>
      </w:r>
      <w:r w:rsidRPr="00322F3B">
        <w:t>any of the following:</w:t>
      </w:r>
    </w:p>
    <w:p w14:paraId="03019FC3" w14:textId="4E3AC919" w:rsidR="00A57816" w:rsidRPr="00322F3B" w:rsidRDefault="00A57816" w:rsidP="00A57816">
      <w:pPr>
        <w:pStyle w:val="paragraphsub"/>
      </w:pPr>
      <w:r w:rsidRPr="00322F3B">
        <w:tab/>
        <w:t>(i)</w:t>
      </w:r>
      <w:r w:rsidRPr="00322F3B">
        <w:tab/>
        <w:t xml:space="preserve">a game that is a gambling service (within the meaning of the </w:t>
      </w:r>
      <w:r w:rsidRPr="00322F3B">
        <w:rPr>
          <w:i/>
        </w:rPr>
        <w:t>Interactive Gambling Act 2001</w:t>
      </w:r>
      <w:r w:rsidRPr="00322F3B">
        <w:t>), or is substantially comprised of gambling or gambling</w:t>
      </w:r>
      <w:r w:rsidR="009953FD">
        <w:noBreakHyphen/>
      </w:r>
      <w:r w:rsidRPr="00322F3B">
        <w:t>like practices;</w:t>
      </w:r>
    </w:p>
    <w:p w14:paraId="705A9F21" w14:textId="77777777" w:rsidR="00A57816" w:rsidRPr="00322F3B" w:rsidRDefault="00A57816" w:rsidP="00A57816">
      <w:pPr>
        <w:pStyle w:val="paragraphsub"/>
      </w:pPr>
      <w:r w:rsidRPr="00322F3B">
        <w:tab/>
        <w:t>(ii)</w:t>
      </w:r>
      <w:r w:rsidRPr="00322F3B">
        <w:tab/>
        <w:t>a game that contains material likely to lead to the game being refused classification under the</w:t>
      </w:r>
      <w:r w:rsidRPr="00322F3B">
        <w:rPr>
          <w:i/>
        </w:rPr>
        <w:t xml:space="preserve"> Classification (Publications, Films and Computer Games) Act 1995</w:t>
      </w:r>
      <w:r w:rsidRPr="00322F3B">
        <w:t>;</w:t>
      </w:r>
    </w:p>
    <w:p w14:paraId="5F97A408" w14:textId="77777777" w:rsidR="00A57816" w:rsidRPr="00322F3B" w:rsidRDefault="00A57816" w:rsidP="00A57816">
      <w:pPr>
        <w:pStyle w:val="paragraphsub"/>
      </w:pPr>
      <w:r w:rsidRPr="00322F3B">
        <w:tab/>
        <w:t>(iii)</w:t>
      </w:r>
      <w:r w:rsidRPr="00322F3B">
        <w:tab/>
        <w:t>a game that is primarily developed for industrial, corporate or institutional purposes;</w:t>
      </w:r>
    </w:p>
    <w:p w14:paraId="577CBF2A" w14:textId="77777777" w:rsidR="00A57816" w:rsidRPr="00322F3B" w:rsidRDefault="00A57816" w:rsidP="00A57816">
      <w:pPr>
        <w:pStyle w:val="paragraphsub"/>
      </w:pPr>
      <w:r w:rsidRPr="00322F3B">
        <w:tab/>
        <w:t>(iv)</w:t>
      </w:r>
      <w:r w:rsidRPr="00322F3B">
        <w:tab/>
        <w:t>a game that is primarily developed to advertise or promote a product, entity or service.</w:t>
      </w:r>
    </w:p>
    <w:p w14:paraId="67BE9C8D" w14:textId="32458209" w:rsidR="00A57816" w:rsidRPr="00322F3B" w:rsidRDefault="00A57816" w:rsidP="00A57816">
      <w:pPr>
        <w:pStyle w:val="notetext"/>
      </w:pPr>
      <w:r w:rsidRPr="00322F3B">
        <w:lastRenderedPageBreak/>
        <w:t>Example 1:</w:t>
      </w:r>
      <w:r w:rsidRPr="00322F3B">
        <w:tab/>
        <w:t>A slot machine simulator game would fail to satisfy the condition that the digital game must not be a gambling service or substantially comprise of gambling or gambling</w:t>
      </w:r>
      <w:r w:rsidR="009953FD">
        <w:noBreakHyphen/>
      </w:r>
      <w:r w:rsidRPr="00322F3B">
        <w:t>like practices, even if the game did not involve any real money or money equivalent. However, an adventure game in which a player may advance to a higher level by winning a game of poker could still meet this condition.</w:t>
      </w:r>
    </w:p>
    <w:p w14:paraId="1688B573" w14:textId="77777777" w:rsidR="00A57816" w:rsidRPr="00322F3B" w:rsidRDefault="00A57816" w:rsidP="00A57816">
      <w:pPr>
        <w:pStyle w:val="notetext"/>
      </w:pPr>
      <w:r w:rsidRPr="00322F3B">
        <w:t>Example 2:</w:t>
      </w:r>
      <w:r w:rsidRPr="00322F3B">
        <w:tab/>
        <w:t>An interactive corporate training program would fail to satisfy the condition that the digital game must not be primarily developed for corporate purposes.</w:t>
      </w:r>
    </w:p>
    <w:p w14:paraId="15A5C9A8" w14:textId="4EEBE44A" w:rsidR="00A57816" w:rsidRPr="00322F3B" w:rsidRDefault="00A57816" w:rsidP="00A57816">
      <w:pPr>
        <w:pStyle w:val="ActHead5"/>
      </w:pPr>
      <w:bookmarkStart w:id="449" w:name="_Toc201755907"/>
      <w:bookmarkStart w:id="450" w:name="_Hlk115435607"/>
      <w:r w:rsidRPr="00322F3B">
        <w:rPr>
          <w:rStyle w:val="CharSectno"/>
        </w:rPr>
        <w:t>378</w:t>
      </w:r>
      <w:r w:rsidR="009953FD">
        <w:rPr>
          <w:rStyle w:val="CharSectno"/>
        </w:rPr>
        <w:noBreakHyphen/>
      </w:r>
      <w:r w:rsidRPr="00322F3B">
        <w:rPr>
          <w:rStyle w:val="CharSectno"/>
        </w:rPr>
        <w:t>30</w:t>
      </w:r>
      <w:r w:rsidRPr="00322F3B">
        <w:t xml:space="preserve">  Arts Minister to determine a company’s qualifying Australian development expenditure for the digital games tax offset</w:t>
      </w:r>
      <w:bookmarkEnd w:id="449"/>
    </w:p>
    <w:bookmarkEnd w:id="450"/>
    <w:p w14:paraId="1435F372" w14:textId="1BA3D737"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Arts Minister must, as soon as practicable after deciding to issue a certificate under section 378</w:t>
      </w:r>
      <w:r w:rsidR="009953FD">
        <w:noBreakHyphen/>
      </w:r>
      <w:r w:rsidRPr="00322F3B">
        <w:t>25 to a company, determine for the purposes of the digital games tax offset:</w:t>
      </w:r>
    </w:p>
    <w:p w14:paraId="74C925D7" w14:textId="4A589F31" w:rsidR="00A57816" w:rsidRPr="00322F3B" w:rsidRDefault="00A57816" w:rsidP="00A57816">
      <w:pPr>
        <w:pStyle w:val="paragraph"/>
      </w:pPr>
      <w:r w:rsidRPr="00322F3B">
        <w:tab/>
        <w:t>(a)</w:t>
      </w:r>
      <w:r w:rsidRPr="00322F3B">
        <w:tab/>
        <w:t>if the certificate is to be issued under subsection 378</w:t>
      </w:r>
      <w:r w:rsidR="009953FD">
        <w:noBreakHyphen/>
      </w:r>
      <w:r w:rsidRPr="00322F3B">
        <w:t xml:space="preserve">25(1) (completion certificate) to the company for an income year in relation to a </w:t>
      </w:r>
      <w:r w:rsidR="009953FD" w:rsidRPr="009953FD">
        <w:rPr>
          <w:position w:val="6"/>
          <w:sz w:val="16"/>
        </w:rPr>
        <w:t>*</w:t>
      </w:r>
      <w:r w:rsidRPr="00322F3B">
        <w:t xml:space="preserve">digital game—the total of the company’s </w:t>
      </w:r>
      <w:r w:rsidR="009953FD" w:rsidRPr="009953FD">
        <w:rPr>
          <w:position w:val="6"/>
          <w:sz w:val="16"/>
        </w:rPr>
        <w:t>*</w:t>
      </w:r>
      <w:r w:rsidRPr="00322F3B">
        <w:t xml:space="preserve">qualifying Australian development expenditure on the game incurred in </w:t>
      </w:r>
      <w:r w:rsidR="009953FD" w:rsidRPr="009953FD">
        <w:rPr>
          <w:position w:val="6"/>
          <w:sz w:val="16"/>
        </w:rPr>
        <w:t>*</w:t>
      </w:r>
      <w:r w:rsidRPr="00322F3B">
        <w:t>completing the game, whether incurred in that income year or in an earlier income year; or</w:t>
      </w:r>
    </w:p>
    <w:p w14:paraId="63BDA99B" w14:textId="5E011186" w:rsidR="00A57816" w:rsidRPr="00322F3B" w:rsidRDefault="00A57816" w:rsidP="00A57816">
      <w:pPr>
        <w:pStyle w:val="paragraph"/>
      </w:pPr>
      <w:r w:rsidRPr="00322F3B">
        <w:tab/>
        <w:t>(b)</w:t>
      </w:r>
      <w:r w:rsidRPr="00322F3B">
        <w:tab/>
        <w:t>if the certificate is to be issued under subsection 378</w:t>
      </w:r>
      <w:r w:rsidR="009953FD">
        <w:noBreakHyphen/>
      </w:r>
      <w:r w:rsidRPr="00322F3B">
        <w:t xml:space="preserve">25(3) (porting certificate) to the company for an income year in relation to a digital game—the total of the company’s qualifying Australian development expenditure on the game incurred in </w:t>
      </w:r>
      <w:r w:rsidR="009953FD" w:rsidRPr="009953FD">
        <w:rPr>
          <w:position w:val="6"/>
          <w:sz w:val="16"/>
        </w:rPr>
        <w:t>*</w:t>
      </w:r>
      <w:r w:rsidRPr="00322F3B">
        <w:t>porting the game, whether incurred in that income year or in an earlier income year; or</w:t>
      </w:r>
    </w:p>
    <w:p w14:paraId="7E208CED" w14:textId="25C515D4" w:rsidR="00A57816" w:rsidRPr="00322F3B" w:rsidRDefault="00A57816" w:rsidP="00A57816">
      <w:pPr>
        <w:pStyle w:val="paragraph"/>
      </w:pPr>
      <w:r w:rsidRPr="00322F3B">
        <w:tab/>
        <w:t>(c)</w:t>
      </w:r>
      <w:r w:rsidRPr="00322F3B">
        <w:tab/>
        <w:t>if the certificate is to be issued under subsection 378</w:t>
      </w:r>
      <w:r w:rsidR="009953FD">
        <w:noBreakHyphen/>
      </w:r>
      <w:r w:rsidRPr="00322F3B">
        <w:t xml:space="preserve">25(5) (ongoing development certificate) to the company for an income year in relation to one or more digital games—the total of the company’s qualifying Australian development expenditure on the games incurred in the income year on the </w:t>
      </w:r>
      <w:r w:rsidR="009953FD" w:rsidRPr="009953FD">
        <w:rPr>
          <w:position w:val="6"/>
          <w:sz w:val="16"/>
        </w:rPr>
        <w:t>*</w:t>
      </w:r>
      <w:r w:rsidRPr="00322F3B">
        <w:t>ongoing development of the games in the income year.</w:t>
      </w:r>
    </w:p>
    <w:p w14:paraId="41CB5656" w14:textId="77777777" w:rsidR="00A57816" w:rsidRPr="00322F3B" w:rsidRDefault="00A57816" w:rsidP="00A57816">
      <w:pPr>
        <w:pStyle w:val="subsection"/>
      </w:pPr>
      <w:r w:rsidRPr="00322F3B">
        <w:tab/>
        <w:t>(2)</w:t>
      </w:r>
      <w:r w:rsidRPr="00322F3B">
        <w:tab/>
        <w:t>The determination must be in writing, but is not a legislative instrument.</w:t>
      </w:r>
    </w:p>
    <w:p w14:paraId="30BBECFF" w14:textId="6A4126D1" w:rsidR="00A57816" w:rsidRPr="00322F3B" w:rsidRDefault="00A57816" w:rsidP="00A57816">
      <w:pPr>
        <w:pStyle w:val="subsection"/>
      </w:pPr>
      <w:r w:rsidRPr="00322F3B">
        <w:lastRenderedPageBreak/>
        <w:tab/>
        <w:t>(3)</w:t>
      </w:r>
      <w:r w:rsidRPr="00322F3B">
        <w:tab/>
        <w:t xml:space="preserve">In making the determination, the </w:t>
      </w:r>
      <w:r w:rsidR="009953FD" w:rsidRPr="009953FD">
        <w:rPr>
          <w:position w:val="6"/>
          <w:sz w:val="16"/>
        </w:rPr>
        <w:t>*</w:t>
      </w:r>
      <w:r w:rsidRPr="00322F3B">
        <w:t>Arts Minister must have regard to the matters in Subdivision 378</w:t>
      </w:r>
      <w:r w:rsidR="009953FD">
        <w:noBreakHyphen/>
      </w:r>
      <w:r w:rsidRPr="00322F3B">
        <w:t>B.</w:t>
      </w:r>
    </w:p>
    <w:p w14:paraId="347FBE9D" w14:textId="6EE29FC7" w:rsidR="00A57816" w:rsidRPr="00322F3B" w:rsidRDefault="00A57816" w:rsidP="00A57816">
      <w:pPr>
        <w:pStyle w:val="subsection"/>
      </w:pPr>
      <w:r w:rsidRPr="00322F3B">
        <w:tab/>
        <w:t>(4)</w:t>
      </w:r>
      <w:r w:rsidRPr="00322F3B">
        <w:tab/>
        <w:t xml:space="preserve">The </w:t>
      </w:r>
      <w:r w:rsidR="009953FD" w:rsidRPr="009953FD">
        <w:rPr>
          <w:position w:val="6"/>
          <w:sz w:val="16"/>
        </w:rPr>
        <w:t>*</w:t>
      </w:r>
      <w:r w:rsidRPr="00322F3B">
        <w:t>Arts Minister must give the company written notice of the determination (including reasons for the determination).</w:t>
      </w:r>
    </w:p>
    <w:p w14:paraId="23C06DEB" w14:textId="7DD136B4" w:rsidR="00A57816" w:rsidRPr="00322F3B" w:rsidRDefault="00A57816" w:rsidP="00A57816">
      <w:pPr>
        <w:pStyle w:val="ActHead4"/>
      </w:pPr>
      <w:bookmarkStart w:id="451" w:name="_Toc201755908"/>
      <w:bookmarkStart w:id="452" w:name="_Hlk116566382"/>
      <w:r w:rsidRPr="00322F3B">
        <w:rPr>
          <w:rStyle w:val="CharSubdNo"/>
        </w:rPr>
        <w:t>Subdivision </w:t>
      </w:r>
      <w:bookmarkStart w:id="453" w:name="_Hlk115435553"/>
      <w:r w:rsidRPr="00322F3B">
        <w:rPr>
          <w:rStyle w:val="CharSubdNo"/>
        </w:rPr>
        <w:t>378</w:t>
      </w:r>
      <w:r w:rsidR="009953FD">
        <w:rPr>
          <w:rStyle w:val="CharSubdNo"/>
        </w:rPr>
        <w:noBreakHyphen/>
      </w:r>
      <w:r w:rsidRPr="00322F3B">
        <w:rPr>
          <w:rStyle w:val="CharSubdNo"/>
        </w:rPr>
        <w:t>B</w:t>
      </w:r>
      <w:r w:rsidRPr="00322F3B">
        <w:t>—</w:t>
      </w:r>
      <w:r w:rsidRPr="00322F3B">
        <w:rPr>
          <w:rStyle w:val="CharSubdText"/>
        </w:rPr>
        <w:t>Qualifying Australian development expenditure</w:t>
      </w:r>
      <w:bookmarkEnd w:id="451"/>
    </w:p>
    <w:p w14:paraId="2845A4E4" w14:textId="77777777" w:rsidR="00A57816" w:rsidRPr="00322F3B" w:rsidRDefault="00A57816" w:rsidP="00A57816">
      <w:pPr>
        <w:pStyle w:val="TofSectsHeading"/>
      </w:pPr>
      <w:bookmarkStart w:id="454" w:name="_Hlk93571739"/>
      <w:bookmarkStart w:id="455" w:name="_Hlk116566383"/>
      <w:bookmarkEnd w:id="452"/>
      <w:bookmarkEnd w:id="453"/>
      <w:r w:rsidRPr="00322F3B">
        <w:t>Table of sections</w:t>
      </w:r>
    </w:p>
    <w:p w14:paraId="12D39479" w14:textId="6F9835C6" w:rsidR="00A57816" w:rsidRPr="00322F3B" w:rsidRDefault="00A57816" w:rsidP="00A57816">
      <w:pPr>
        <w:pStyle w:val="TofSectsSection"/>
      </w:pPr>
      <w:bookmarkStart w:id="456" w:name="_Hlk116566849"/>
      <w:r w:rsidRPr="00322F3B">
        <w:t>378</w:t>
      </w:r>
      <w:r w:rsidR="009953FD">
        <w:noBreakHyphen/>
      </w:r>
      <w:r w:rsidRPr="00322F3B">
        <w:t>35</w:t>
      </w:r>
      <w:r w:rsidRPr="00322F3B">
        <w:tab/>
        <w:t>Development expenditure</w:t>
      </w:r>
    </w:p>
    <w:p w14:paraId="59F3B109" w14:textId="55DCF89F" w:rsidR="00A57816" w:rsidRPr="00322F3B" w:rsidRDefault="00A57816" w:rsidP="00A57816">
      <w:pPr>
        <w:pStyle w:val="TofSectsSection"/>
      </w:pPr>
      <w:r w:rsidRPr="00322F3B">
        <w:t>378</w:t>
      </w:r>
      <w:r w:rsidR="009953FD">
        <w:noBreakHyphen/>
      </w:r>
      <w:r w:rsidRPr="00322F3B">
        <w:t>40</w:t>
      </w:r>
      <w:r w:rsidRPr="00322F3B">
        <w:tab/>
        <w:t>Qualifying Australian development expenditure</w:t>
      </w:r>
    </w:p>
    <w:p w14:paraId="74DB8041" w14:textId="7E511B66" w:rsidR="00A57816" w:rsidRPr="00322F3B" w:rsidRDefault="00A57816" w:rsidP="00A57816">
      <w:pPr>
        <w:pStyle w:val="TofSectsSection"/>
      </w:pPr>
      <w:r w:rsidRPr="00322F3B">
        <w:t>378</w:t>
      </w:r>
      <w:r w:rsidR="009953FD">
        <w:noBreakHyphen/>
      </w:r>
      <w:r w:rsidRPr="00322F3B">
        <w:t>45</w:t>
      </w:r>
      <w:r w:rsidRPr="00322F3B">
        <w:tab/>
        <w:t>Expenditure incurred by prior companies in completing or porting a digital game</w:t>
      </w:r>
    </w:p>
    <w:p w14:paraId="23D44396" w14:textId="5A99D01B" w:rsidR="00A57816" w:rsidRPr="00322F3B" w:rsidRDefault="00A57816" w:rsidP="00A57816">
      <w:pPr>
        <w:pStyle w:val="TofSectsSection"/>
      </w:pPr>
      <w:r w:rsidRPr="00322F3B">
        <w:t>378</w:t>
      </w:r>
      <w:r w:rsidR="009953FD">
        <w:noBreakHyphen/>
      </w:r>
      <w:r w:rsidRPr="00322F3B">
        <w:t>50</w:t>
      </w:r>
      <w:r w:rsidRPr="00322F3B">
        <w:tab/>
        <w:t>Expenditure to be worked out excluding GST</w:t>
      </w:r>
    </w:p>
    <w:p w14:paraId="2131A2A4" w14:textId="53C65109" w:rsidR="00A57816" w:rsidRPr="00322F3B" w:rsidRDefault="00A57816" w:rsidP="00A57816">
      <w:pPr>
        <w:pStyle w:val="ActHead5"/>
      </w:pPr>
      <w:bookmarkStart w:id="457" w:name="_Toc201755909"/>
      <w:r w:rsidRPr="00322F3B">
        <w:rPr>
          <w:rStyle w:val="CharSectno"/>
        </w:rPr>
        <w:t>378</w:t>
      </w:r>
      <w:r w:rsidR="009953FD">
        <w:rPr>
          <w:rStyle w:val="CharSectno"/>
        </w:rPr>
        <w:noBreakHyphen/>
      </w:r>
      <w:r w:rsidRPr="00322F3B">
        <w:rPr>
          <w:rStyle w:val="CharSectno"/>
        </w:rPr>
        <w:t>35</w:t>
      </w:r>
      <w:r w:rsidRPr="00322F3B">
        <w:t xml:space="preserve">  Development expenditure</w:t>
      </w:r>
      <w:bookmarkEnd w:id="457"/>
    </w:p>
    <w:bookmarkEnd w:id="454"/>
    <w:bookmarkEnd w:id="455"/>
    <w:bookmarkEnd w:id="456"/>
    <w:p w14:paraId="08393C8E" w14:textId="53D30A67" w:rsidR="00A57816" w:rsidRPr="00322F3B" w:rsidRDefault="00A57816" w:rsidP="00A57816">
      <w:pPr>
        <w:pStyle w:val="subsection"/>
      </w:pPr>
      <w:r w:rsidRPr="00322F3B">
        <w:tab/>
        <w:t>(1)</w:t>
      </w:r>
      <w:r w:rsidRPr="00322F3B">
        <w:tab/>
        <w:t xml:space="preserve">A company’s </w:t>
      </w:r>
      <w:r w:rsidRPr="00322F3B">
        <w:rPr>
          <w:b/>
          <w:i/>
        </w:rPr>
        <w:t>development expenditure</w:t>
      </w:r>
      <w:r w:rsidRPr="00322F3B">
        <w:t xml:space="preserve"> on a </w:t>
      </w:r>
      <w:r w:rsidR="009953FD" w:rsidRPr="009953FD">
        <w:rPr>
          <w:position w:val="6"/>
          <w:sz w:val="16"/>
        </w:rPr>
        <w:t>*</w:t>
      </w:r>
      <w:r w:rsidRPr="00322F3B">
        <w:t>digital game is expenditure that the company incurs in, or in relation to, the development of the game.</w:t>
      </w:r>
    </w:p>
    <w:p w14:paraId="16D4D84C" w14:textId="77777777" w:rsidR="00A57816" w:rsidRPr="00322F3B" w:rsidRDefault="00A57816" w:rsidP="00A57816">
      <w:pPr>
        <w:pStyle w:val="SubsectionHead"/>
      </w:pPr>
      <w:r w:rsidRPr="00322F3B">
        <w:t>Specific inclusions</w:t>
      </w:r>
    </w:p>
    <w:p w14:paraId="7E7AA4BC" w14:textId="3CA130A4" w:rsidR="00A57816" w:rsidRPr="00322F3B" w:rsidRDefault="00A57816" w:rsidP="00A57816">
      <w:pPr>
        <w:pStyle w:val="subsection"/>
      </w:pPr>
      <w:r w:rsidRPr="00322F3B">
        <w:tab/>
        <w:t>(2)</w:t>
      </w:r>
      <w:r w:rsidRPr="00322F3B">
        <w:tab/>
        <w:t xml:space="preserve">Without limiting subsection (1), the following expenditure of the company in relation to the </w:t>
      </w:r>
      <w:r w:rsidR="009953FD" w:rsidRPr="009953FD">
        <w:rPr>
          <w:position w:val="6"/>
          <w:sz w:val="16"/>
        </w:rPr>
        <w:t>*</w:t>
      </w:r>
      <w:r w:rsidRPr="00322F3B">
        <w:t xml:space="preserve">digital game is </w:t>
      </w:r>
      <w:r w:rsidRPr="00322F3B">
        <w:rPr>
          <w:b/>
          <w:i/>
        </w:rPr>
        <w:t>development expenditure</w:t>
      </w:r>
      <w:r w:rsidRPr="00322F3B">
        <w:t xml:space="preserve"> on the game:</w:t>
      </w:r>
    </w:p>
    <w:p w14:paraId="420ECB4A" w14:textId="77777777" w:rsidR="00A57816" w:rsidRPr="00322F3B" w:rsidRDefault="00A57816" w:rsidP="00A57816">
      <w:pPr>
        <w:pStyle w:val="paragraph"/>
      </w:pPr>
      <w:r w:rsidRPr="00322F3B">
        <w:tab/>
        <w:t>(a)</w:t>
      </w:r>
      <w:r w:rsidRPr="00322F3B">
        <w:tab/>
        <w:t>remuneration provided to persons (including independent contractors but excluding persons of a kind referred to in subsection (5)) who perform work or services directly for the company that are attributable to the development of the game, including the following:</w:t>
      </w:r>
    </w:p>
    <w:p w14:paraId="4C99ADA0" w14:textId="77777777" w:rsidR="00A57816" w:rsidRPr="00322F3B" w:rsidRDefault="00A57816" w:rsidP="00A57816">
      <w:pPr>
        <w:pStyle w:val="paragraphsub"/>
      </w:pPr>
      <w:r w:rsidRPr="00322F3B">
        <w:tab/>
        <w:t>(i)</w:t>
      </w:r>
      <w:r w:rsidRPr="00322F3B">
        <w:tab/>
        <w:t>project managers and artistic, creative and design directors;</w:t>
      </w:r>
    </w:p>
    <w:p w14:paraId="3EA6A180" w14:textId="77777777" w:rsidR="00A57816" w:rsidRPr="00322F3B" w:rsidRDefault="00A57816" w:rsidP="00A57816">
      <w:pPr>
        <w:pStyle w:val="paragraphsub"/>
      </w:pPr>
      <w:r w:rsidRPr="00322F3B">
        <w:tab/>
        <w:t>(ii)</w:t>
      </w:r>
      <w:r w:rsidRPr="00322F3B">
        <w:tab/>
        <w:t>game designers;</w:t>
      </w:r>
    </w:p>
    <w:p w14:paraId="198E8531" w14:textId="77777777" w:rsidR="00A57816" w:rsidRPr="00322F3B" w:rsidRDefault="00A57816" w:rsidP="00A57816">
      <w:pPr>
        <w:pStyle w:val="paragraphsub"/>
      </w:pPr>
      <w:r w:rsidRPr="00322F3B">
        <w:tab/>
        <w:t>(iii)</w:t>
      </w:r>
      <w:r w:rsidRPr="00322F3B">
        <w:tab/>
        <w:t>software developers and programmers;</w:t>
      </w:r>
    </w:p>
    <w:p w14:paraId="0B986C8A" w14:textId="77777777" w:rsidR="00A57816" w:rsidRPr="00322F3B" w:rsidRDefault="00A57816" w:rsidP="00A57816">
      <w:pPr>
        <w:pStyle w:val="paragraphsub"/>
      </w:pPr>
      <w:r w:rsidRPr="00322F3B">
        <w:lastRenderedPageBreak/>
        <w:tab/>
        <w:t>(iv)</w:t>
      </w:r>
      <w:r w:rsidRPr="00322F3B">
        <w:tab/>
        <w:t>engineers (including for audio, graphics, physics and software);</w:t>
      </w:r>
    </w:p>
    <w:p w14:paraId="7188A566" w14:textId="77777777" w:rsidR="00A57816" w:rsidRPr="00322F3B" w:rsidRDefault="00A57816" w:rsidP="00A57816">
      <w:pPr>
        <w:pStyle w:val="paragraphsub"/>
      </w:pPr>
      <w:r w:rsidRPr="00322F3B">
        <w:tab/>
        <w:t>(v)</w:t>
      </w:r>
      <w:r w:rsidRPr="00322F3B">
        <w:tab/>
        <w:t>user experience designers and testers;</w:t>
      </w:r>
    </w:p>
    <w:p w14:paraId="223E2DE5" w14:textId="77777777" w:rsidR="00A57816" w:rsidRPr="00322F3B" w:rsidRDefault="00A57816" w:rsidP="00A57816">
      <w:pPr>
        <w:pStyle w:val="paragraphsub"/>
      </w:pPr>
      <w:r w:rsidRPr="00322F3B">
        <w:tab/>
        <w:t>(vi)</w:t>
      </w:r>
      <w:r w:rsidRPr="00322F3B">
        <w:tab/>
        <w:t>behaviour analysts;</w:t>
      </w:r>
    </w:p>
    <w:p w14:paraId="46737D23" w14:textId="77777777" w:rsidR="00A57816" w:rsidRPr="00322F3B" w:rsidRDefault="00A57816" w:rsidP="00A57816">
      <w:pPr>
        <w:pStyle w:val="paragraphsub"/>
      </w:pPr>
      <w:r w:rsidRPr="00322F3B">
        <w:tab/>
        <w:t>(vii)</w:t>
      </w:r>
      <w:r w:rsidRPr="00322F3B">
        <w:tab/>
        <w:t>quality assurance testers;</w:t>
      </w:r>
    </w:p>
    <w:p w14:paraId="5794847A" w14:textId="77777777" w:rsidR="00A57816" w:rsidRPr="00322F3B" w:rsidRDefault="00A57816" w:rsidP="00A57816">
      <w:pPr>
        <w:pStyle w:val="paragraphsub"/>
      </w:pPr>
      <w:r w:rsidRPr="00322F3B">
        <w:tab/>
        <w:t>(viii)</w:t>
      </w:r>
      <w:r w:rsidRPr="00322F3B">
        <w:tab/>
        <w:t>writers;</w:t>
      </w:r>
    </w:p>
    <w:p w14:paraId="77AB1136" w14:textId="77777777" w:rsidR="00A57816" w:rsidRPr="00322F3B" w:rsidRDefault="00A57816" w:rsidP="00A57816">
      <w:pPr>
        <w:pStyle w:val="paragraphsub"/>
      </w:pPr>
      <w:r w:rsidRPr="00322F3B">
        <w:tab/>
        <w:t>(ix)</w:t>
      </w:r>
      <w:r w:rsidRPr="00322F3B">
        <w:tab/>
        <w:t>artists, animators and performers (for music, voice and motion capture);</w:t>
      </w:r>
    </w:p>
    <w:p w14:paraId="78C03D19" w14:textId="77777777" w:rsidR="00A57816" w:rsidRPr="00322F3B" w:rsidRDefault="00A57816" w:rsidP="00A57816">
      <w:pPr>
        <w:pStyle w:val="paragraphsub"/>
      </w:pPr>
      <w:r w:rsidRPr="00322F3B">
        <w:tab/>
        <w:t>(x)</w:t>
      </w:r>
      <w:r w:rsidRPr="00322F3B">
        <w:tab/>
        <w:t>songwriters, composers, musicians and sound designers;</w:t>
      </w:r>
    </w:p>
    <w:p w14:paraId="01F4EB49" w14:textId="77777777" w:rsidR="00A57816" w:rsidRPr="00322F3B" w:rsidRDefault="00A57816" w:rsidP="00A57816">
      <w:pPr>
        <w:pStyle w:val="paragraphsub"/>
      </w:pPr>
      <w:r w:rsidRPr="00322F3B">
        <w:tab/>
        <w:t>(xi)</w:t>
      </w:r>
      <w:r w:rsidRPr="00322F3B">
        <w:tab/>
        <w:t>persons performing roles that are broadly similar to those described in subparagraphs (i) to (x);</w:t>
      </w:r>
    </w:p>
    <w:p w14:paraId="2BF30518" w14:textId="77777777" w:rsidR="00A57816" w:rsidRPr="00322F3B" w:rsidRDefault="00A57816" w:rsidP="00A57816">
      <w:pPr>
        <w:pStyle w:val="paragraph"/>
      </w:pPr>
      <w:r w:rsidRPr="00322F3B">
        <w:tab/>
        <w:t>(b)</w:t>
      </w:r>
      <w:r w:rsidRPr="00322F3B">
        <w:tab/>
        <w:t>expenditure on research for the game;</w:t>
      </w:r>
    </w:p>
    <w:p w14:paraId="25173EB1" w14:textId="77777777" w:rsidR="00A57816" w:rsidRPr="00322F3B" w:rsidRDefault="00A57816" w:rsidP="00A57816">
      <w:pPr>
        <w:pStyle w:val="paragraph"/>
      </w:pPr>
      <w:r w:rsidRPr="00322F3B">
        <w:tab/>
        <w:t>(c)</w:t>
      </w:r>
      <w:r w:rsidRPr="00322F3B">
        <w:tab/>
        <w:t>expenditure on prototyping for the game;</w:t>
      </w:r>
    </w:p>
    <w:p w14:paraId="07CCD609" w14:textId="2DA48013" w:rsidR="00A57816" w:rsidRPr="00322F3B" w:rsidRDefault="00A57816" w:rsidP="00A57816">
      <w:pPr>
        <w:pStyle w:val="paragraph"/>
      </w:pPr>
      <w:r w:rsidRPr="00322F3B">
        <w:tab/>
        <w:t>(d)</w:t>
      </w:r>
      <w:r w:rsidRPr="00322F3B">
        <w:tab/>
        <w:t>expenditure on underlying game infrastructure (for example, game engines and anti</w:t>
      </w:r>
      <w:r w:rsidR="009953FD">
        <w:noBreakHyphen/>
      </w:r>
      <w:r w:rsidRPr="00322F3B">
        <w:t>cheating controls);</w:t>
      </w:r>
    </w:p>
    <w:p w14:paraId="583BC08E" w14:textId="77777777" w:rsidR="00A57816" w:rsidRPr="00322F3B" w:rsidRDefault="00A57816" w:rsidP="00A57816">
      <w:pPr>
        <w:pStyle w:val="paragraph"/>
      </w:pPr>
      <w:r w:rsidRPr="00322F3B">
        <w:tab/>
        <w:t>(e)</w:t>
      </w:r>
      <w:r w:rsidRPr="00322F3B">
        <w:tab/>
        <w:t>expenditure on user testing, debugging and collecting user data for the game;</w:t>
      </w:r>
    </w:p>
    <w:p w14:paraId="0756E4A7" w14:textId="77777777" w:rsidR="00A57816" w:rsidRPr="00322F3B" w:rsidRDefault="00A57816" w:rsidP="00A57816">
      <w:pPr>
        <w:pStyle w:val="paragraph"/>
      </w:pPr>
      <w:r w:rsidRPr="00322F3B">
        <w:tab/>
        <w:t>(f)</w:t>
      </w:r>
      <w:r w:rsidRPr="00322F3B">
        <w:tab/>
        <w:t>expenditure on updating the game;</w:t>
      </w:r>
    </w:p>
    <w:p w14:paraId="2B8E7EB6" w14:textId="77777777" w:rsidR="00A57816" w:rsidRPr="00322F3B" w:rsidRDefault="00A57816" w:rsidP="00A57816">
      <w:pPr>
        <w:pStyle w:val="paragraph"/>
      </w:pPr>
      <w:r w:rsidRPr="00322F3B">
        <w:tab/>
        <w:t>(g)</w:t>
      </w:r>
      <w:r w:rsidRPr="00322F3B">
        <w:tab/>
        <w:t xml:space="preserve">expenditure on obtaining or maintaining a classification under the </w:t>
      </w:r>
      <w:r w:rsidRPr="00322F3B">
        <w:rPr>
          <w:i/>
        </w:rPr>
        <w:t>Classification (Publications, Films and Computer Games) Act 1995</w:t>
      </w:r>
      <w:r w:rsidRPr="00322F3B">
        <w:t>;</w:t>
      </w:r>
    </w:p>
    <w:p w14:paraId="149FCDC2" w14:textId="77777777" w:rsidR="00A57816" w:rsidRPr="00322F3B" w:rsidRDefault="00A57816" w:rsidP="00A57816">
      <w:pPr>
        <w:pStyle w:val="paragraph"/>
      </w:pPr>
      <w:r w:rsidRPr="00322F3B">
        <w:tab/>
        <w:t>(h)</w:t>
      </w:r>
      <w:r w:rsidRPr="00322F3B">
        <w:tab/>
        <w:t>expenditure on adapting the game for use on particular platforms.</w:t>
      </w:r>
    </w:p>
    <w:p w14:paraId="51A54372" w14:textId="77777777" w:rsidR="00A57816" w:rsidRPr="00322F3B" w:rsidRDefault="00A57816" w:rsidP="00A57816">
      <w:pPr>
        <w:pStyle w:val="SubsectionHead"/>
      </w:pPr>
      <w:r w:rsidRPr="00322F3B">
        <w:t>Specific exclusions</w:t>
      </w:r>
    </w:p>
    <w:p w14:paraId="4C19608D" w14:textId="6EEB1A2C" w:rsidR="00A57816" w:rsidRPr="00322F3B" w:rsidRDefault="00A57816" w:rsidP="00A57816">
      <w:pPr>
        <w:pStyle w:val="subsection"/>
      </w:pPr>
      <w:r w:rsidRPr="00322F3B">
        <w:tab/>
        <w:t>(3)</w:t>
      </w:r>
      <w:r w:rsidRPr="00322F3B">
        <w:tab/>
        <w:t xml:space="preserve">Despite subsections (1) and (2), the following expenditure of the company in relation to the </w:t>
      </w:r>
      <w:r w:rsidR="009953FD" w:rsidRPr="009953FD">
        <w:rPr>
          <w:position w:val="6"/>
          <w:sz w:val="16"/>
        </w:rPr>
        <w:t>*</w:t>
      </w:r>
      <w:r w:rsidRPr="00322F3B">
        <w:t xml:space="preserve">digital game is not </w:t>
      </w:r>
      <w:r w:rsidRPr="00322F3B">
        <w:rPr>
          <w:b/>
          <w:i/>
        </w:rPr>
        <w:t xml:space="preserve">development expenditure </w:t>
      </w:r>
      <w:r w:rsidRPr="00322F3B">
        <w:t>on the game:</w:t>
      </w:r>
    </w:p>
    <w:p w14:paraId="0499EFE5" w14:textId="77777777" w:rsidR="00A57816" w:rsidRPr="00322F3B" w:rsidRDefault="00A57816" w:rsidP="00A57816">
      <w:pPr>
        <w:pStyle w:val="paragraph"/>
      </w:pPr>
      <w:r w:rsidRPr="00322F3B">
        <w:tab/>
        <w:t>(a)</w:t>
      </w:r>
      <w:r w:rsidRPr="00322F3B">
        <w:tab/>
        <w:t>the company’s general business overheads including, for example:</w:t>
      </w:r>
    </w:p>
    <w:p w14:paraId="2094E289" w14:textId="77777777" w:rsidR="00A57816" w:rsidRPr="00322F3B" w:rsidRDefault="00A57816" w:rsidP="00A57816">
      <w:pPr>
        <w:pStyle w:val="paragraphsub"/>
      </w:pPr>
      <w:r w:rsidRPr="00322F3B">
        <w:tab/>
        <w:t>(i)</w:t>
      </w:r>
      <w:r w:rsidRPr="00322F3B">
        <w:tab/>
        <w:t>expenditure incurred in relation to insurance, audit services, accounting services, human resources, recruitment services and legal services; and</w:t>
      </w:r>
    </w:p>
    <w:p w14:paraId="0AC35A0B" w14:textId="77777777" w:rsidR="00A57816" w:rsidRPr="00322F3B" w:rsidRDefault="00A57816" w:rsidP="00A57816">
      <w:pPr>
        <w:pStyle w:val="paragraphsub"/>
      </w:pPr>
      <w:r w:rsidRPr="00322F3B">
        <w:lastRenderedPageBreak/>
        <w:tab/>
        <w:t>(ii)</w:t>
      </w:r>
      <w:r w:rsidRPr="00322F3B">
        <w:tab/>
        <w:t>expenditure on travel, accommodation, catering, entertaining or hospitality; and</w:t>
      </w:r>
    </w:p>
    <w:p w14:paraId="03621B49" w14:textId="77777777" w:rsidR="00A57816" w:rsidRPr="00322F3B" w:rsidRDefault="00A57816" w:rsidP="00A57816">
      <w:pPr>
        <w:pStyle w:val="paragraphsub"/>
      </w:pPr>
      <w:r w:rsidRPr="00322F3B">
        <w:tab/>
        <w:t>(iii)</w:t>
      </w:r>
      <w:r w:rsidRPr="00322F3B">
        <w:tab/>
        <w:t>expenditure on visas or work permits; and</w:t>
      </w:r>
    </w:p>
    <w:p w14:paraId="65BD7757" w14:textId="77777777" w:rsidR="00A57816" w:rsidRPr="00322F3B" w:rsidRDefault="00A57816" w:rsidP="00A57816">
      <w:pPr>
        <w:pStyle w:val="paragraphsub"/>
      </w:pPr>
      <w:r w:rsidRPr="00322F3B">
        <w:tab/>
        <w:t>(iv)</w:t>
      </w:r>
      <w:r w:rsidRPr="00322F3B">
        <w:tab/>
        <w:t>expenditure incurred by way of, or in relation to, the financing of the game or company;</w:t>
      </w:r>
    </w:p>
    <w:p w14:paraId="30982ACF" w14:textId="77777777" w:rsidR="00A57816" w:rsidRPr="00322F3B" w:rsidRDefault="00A57816" w:rsidP="00A57816">
      <w:pPr>
        <w:pStyle w:val="paragraph"/>
      </w:pPr>
      <w:r w:rsidRPr="00322F3B">
        <w:tab/>
        <w:t>(b)</w:t>
      </w:r>
      <w:r w:rsidRPr="00322F3B">
        <w:tab/>
        <w:t>expenditure on, or in connection with, the following persons:</w:t>
      </w:r>
    </w:p>
    <w:p w14:paraId="58AF17BF" w14:textId="77777777" w:rsidR="00A57816" w:rsidRPr="00322F3B" w:rsidRDefault="00A57816" w:rsidP="00A57816">
      <w:pPr>
        <w:pStyle w:val="paragraphsub"/>
      </w:pPr>
      <w:r w:rsidRPr="00322F3B">
        <w:tab/>
        <w:t>(i)</w:t>
      </w:r>
      <w:r w:rsidRPr="00322F3B">
        <w:tab/>
        <w:t>employees and independent contractors whose roles are not related to, or are incidental and not directly attributable to, the development of the game (including for example, administrative employees, social media managers, sales and marketing professionals, community managers and forum administrators and moderators);</w:t>
      </w:r>
    </w:p>
    <w:p w14:paraId="502EDE57" w14:textId="77777777" w:rsidR="00A57816" w:rsidRPr="00322F3B" w:rsidRDefault="00A57816" w:rsidP="00A57816">
      <w:pPr>
        <w:pStyle w:val="paragraphsub"/>
      </w:pPr>
      <w:r w:rsidRPr="00322F3B">
        <w:tab/>
        <w:t>(ii)</w:t>
      </w:r>
      <w:r w:rsidRPr="00322F3B">
        <w:tab/>
        <w:t>employees and independent contractors who were not Australian residents at the time the expenditure was incurred;</w:t>
      </w:r>
    </w:p>
    <w:p w14:paraId="31149549" w14:textId="77777777" w:rsidR="00A57816" w:rsidRPr="00322F3B" w:rsidRDefault="00A57816" w:rsidP="00A57816">
      <w:pPr>
        <w:pStyle w:val="paragraph"/>
      </w:pPr>
      <w:r w:rsidRPr="00322F3B">
        <w:tab/>
        <w:t>(c)</w:t>
      </w:r>
      <w:r w:rsidRPr="00322F3B">
        <w:tab/>
        <w:t>expenditure on the use of land or premises;</w:t>
      </w:r>
    </w:p>
    <w:p w14:paraId="7DAFD7A6" w14:textId="77777777" w:rsidR="00A57816" w:rsidRPr="00322F3B" w:rsidRDefault="00A57816" w:rsidP="00A57816">
      <w:pPr>
        <w:pStyle w:val="paragraph"/>
      </w:pPr>
      <w:r w:rsidRPr="00322F3B">
        <w:tab/>
        <w:t>(d)</w:t>
      </w:r>
      <w:r w:rsidRPr="00322F3B">
        <w:tab/>
        <w:t>expenditure on computer hardware or servers, or the rights to access computer hardware or servers;</w:t>
      </w:r>
    </w:p>
    <w:p w14:paraId="5DF0FC1B" w14:textId="77777777" w:rsidR="00A57816" w:rsidRPr="00322F3B" w:rsidRDefault="00A57816" w:rsidP="00A57816">
      <w:pPr>
        <w:pStyle w:val="paragraph"/>
      </w:pPr>
      <w:r w:rsidRPr="00322F3B">
        <w:tab/>
        <w:t>(e)</w:t>
      </w:r>
      <w:r w:rsidRPr="00322F3B">
        <w:tab/>
        <w:t>expenditure on acquiring or licensing software;</w:t>
      </w:r>
    </w:p>
    <w:p w14:paraId="01047AF1" w14:textId="77777777" w:rsidR="00A57816" w:rsidRPr="00322F3B" w:rsidRDefault="00A57816" w:rsidP="00A57816">
      <w:pPr>
        <w:pStyle w:val="paragraph"/>
      </w:pPr>
      <w:r w:rsidRPr="00322F3B">
        <w:tab/>
        <w:t>(f)</w:t>
      </w:r>
      <w:r w:rsidRPr="00322F3B">
        <w:tab/>
        <w:t>expenditure on marketing, advertising, publicity or promotion for the game or company;</w:t>
      </w:r>
    </w:p>
    <w:p w14:paraId="23ED2EF1" w14:textId="77777777" w:rsidR="00A57816" w:rsidRPr="00322F3B" w:rsidRDefault="00A57816" w:rsidP="00A57816">
      <w:pPr>
        <w:pStyle w:val="paragraph"/>
      </w:pPr>
      <w:r w:rsidRPr="00322F3B">
        <w:tab/>
        <w:t>(g)</w:t>
      </w:r>
      <w:r w:rsidRPr="00322F3B">
        <w:tab/>
        <w:t>expenditure on activities that are incidental to, but not directly attributable to, the development of the game (including, for example, expenditure on externally provided training, conferences, hiring equipment, release events and trade show demonstrations);</w:t>
      </w:r>
    </w:p>
    <w:p w14:paraId="5D2EA0A7" w14:textId="77777777" w:rsidR="00A57816" w:rsidRPr="00322F3B" w:rsidRDefault="00A57816" w:rsidP="00A57816">
      <w:pPr>
        <w:pStyle w:val="paragraph"/>
      </w:pPr>
      <w:r w:rsidRPr="00322F3B">
        <w:tab/>
        <w:t>(h)</w:t>
      </w:r>
      <w:r w:rsidRPr="00322F3B">
        <w:tab/>
        <w:t>expenditure incurred to acquire copyright or a trade mark, or a licence in relation to copyright or a trade mark (other than in relation to acquiring a licence for employees or contractors);</w:t>
      </w:r>
    </w:p>
    <w:p w14:paraId="60D6087C" w14:textId="77777777" w:rsidR="00A57816" w:rsidRPr="00322F3B" w:rsidRDefault="00A57816" w:rsidP="00A57816">
      <w:pPr>
        <w:pStyle w:val="paragraph"/>
      </w:pPr>
      <w:r w:rsidRPr="00322F3B">
        <w:tab/>
        <w:t>(i)</w:t>
      </w:r>
      <w:r w:rsidRPr="00322F3B">
        <w:tab/>
        <w:t>expenditure on obtaining permission to use the image, likeness or name of a person or entity, or obtaining an endorsement by a person or entity;</w:t>
      </w:r>
    </w:p>
    <w:p w14:paraId="0E106F17" w14:textId="77777777" w:rsidR="00A57816" w:rsidRPr="00322F3B" w:rsidRDefault="00A57816" w:rsidP="00A57816">
      <w:pPr>
        <w:pStyle w:val="paragraph"/>
      </w:pPr>
      <w:r w:rsidRPr="00322F3B">
        <w:tab/>
        <w:t>(j)</w:t>
      </w:r>
      <w:r w:rsidRPr="00322F3B">
        <w:tab/>
        <w:t>expenditure on distributing the game;</w:t>
      </w:r>
    </w:p>
    <w:p w14:paraId="27828A5E" w14:textId="77777777" w:rsidR="00A57816" w:rsidRPr="00322F3B" w:rsidRDefault="00A57816" w:rsidP="00A57816">
      <w:pPr>
        <w:pStyle w:val="paragraph"/>
      </w:pPr>
      <w:r w:rsidRPr="00322F3B">
        <w:lastRenderedPageBreak/>
        <w:tab/>
        <w:t>(k)</w:t>
      </w:r>
      <w:r w:rsidRPr="00322F3B">
        <w:tab/>
        <w:t>expenditure on acquiring users for the game;</w:t>
      </w:r>
    </w:p>
    <w:p w14:paraId="5602F6CA" w14:textId="6752535B" w:rsidR="00A57816" w:rsidRPr="00322F3B" w:rsidRDefault="00A57816" w:rsidP="00A57816">
      <w:pPr>
        <w:pStyle w:val="paragraph"/>
      </w:pPr>
      <w:r w:rsidRPr="00322F3B">
        <w:tab/>
        <w:t>(l)</w:t>
      </w:r>
      <w:r w:rsidRPr="00322F3B">
        <w:tab/>
        <w:t xml:space="preserve">any expenditure claimed for the purposes of another </w:t>
      </w:r>
      <w:r w:rsidR="009953FD" w:rsidRPr="009953FD">
        <w:rPr>
          <w:position w:val="6"/>
          <w:sz w:val="16"/>
        </w:rPr>
        <w:t>*</w:t>
      </w:r>
      <w:r w:rsidRPr="00322F3B">
        <w:t>tax offset, including for the purposes of section 355</w:t>
      </w:r>
      <w:r w:rsidR="009953FD">
        <w:noBreakHyphen/>
      </w:r>
      <w:r w:rsidRPr="00322F3B">
        <w:t>100 (tax offsets for R&amp;D);</w:t>
      </w:r>
    </w:p>
    <w:p w14:paraId="4AC27787" w14:textId="1C98F707" w:rsidR="00A57816" w:rsidRPr="00322F3B" w:rsidRDefault="00A57816" w:rsidP="00A57816">
      <w:pPr>
        <w:pStyle w:val="paragraph"/>
      </w:pPr>
      <w:r w:rsidRPr="00322F3B">
        <w:tab/>
        <w:t>(m)</w:t>
      </w:r>
      <w:r w:rsidRPr="00322F3B">
        <w:tab/>
        <w:t>expenditure that gives rise to notional deductions for the purposes of section 355</w:t>
      </w:r>
      <w:r w:rsidR="009953FD">
        <w:noBreakHyphen/>
      </w:r>
      <w:r w:rsidRPr="00322F3B">
        <w:t>205 (deductions for R&amp;D expenditure);</w:t>
      </w:r>
    </w:p>
    <w:p w14:paraId="21704F36" w14:textId="77777777" w:rsidR="00A57816" w:rsidRPr="00322F3B" w:rsidRDefault="00A57816" w:rsidP="00A57816">
      <w:pPr>
        <w:pStyle w:val="paragraph"/>
      </w:pPr>
      <w:r w:rsidRPr="00322F3B">
        <w:tab/>
        <w:t>(n)</w:t>
      </w:r>
      <w:r w:rsidRPr="00322F3B">
        <w:tab/>
        <w:t>expenditure funded directly or indirectly by:</w:t>
      </w:r>
    </w:p>
    <w:p w14:paraId="6C9B83EF" w14:textId="77777777" w:rsidR="00A57816" w:rsidRPr="00322F3B" w:rsidRDefault="00A57816" w:rsidP="00A57816">
      <w:pPr>
        <w:pStyle w:val="paragraphsub"/>
      </w:pPr>
      <w:r w:rsidRPr="00322F3B">
        <w:tab/>
        <w:t>(i)</w:t>
      </w:r>
      <w:r w:rsidRPr="00322F3B">
        <w:tab/>
        <w:t>a Commonwealth grant or subsidy to which Australian businesses are generally eligible; or</w:t>
      </w:r>
    </w:p>
    <w:p w14:paraId="2521664E" w14:textId="77777777" w:rsidR="00A57816" w:rsidRPr="00322F3B" w:rsidRDefault="00A57816" w:rsidP="00A57816">
      <w:pPr>
        <w:pStyle w:val="paragraphsub"/>
      </w:pPr>
      <w:r w:rsidRPr="00322F3B">
        <w:tab/>
        <w:t>(ii)</w:t>
      </w:r>
      <w:r w:rsidRPr="00322F3B">
        <w:tab/>
        <w:t>a State or Territory grant or subsidy to which Australian business in that State or Territory are generally eligible.</w:t>
      </w:r>
    </w:p>
    <w:p w14:paraId="0D5E8931" w14:textId="77777777" w:rsidR="00A57816" w:rsidRPr="00322F3B" w:rsidRDefault="00A57816" w:rsidP="00A57816">
      <w:pPr>
        <w:pStyle w:val="SubsectionHead"/>
      </w:pPr>
      <w:r w:rsidRPr="00322F3B">
        <w:t>Expenditure incurred in relation to another entity</w:t>
      </w:r>
    </w:p>
    <w:p w14:paraId="7EC1E1E2" w14:textId="36799C38" w:rsidR="00A57816" w:rsidRPr="00322F3B" w:rsidRDefault="00A57816" w:rsidP="00A57816">
      <w:pPr>
        <w:pStyle w:val="subsection"/>
      </w:pPr>
      <w:r w:rsidRPr="00322F3B">
        <w:tab/>
        <w:t>(4)</w:t>
      </w:r>
      <w:r w:rsidRPr="00322F3B">
        <w:tab/>
        <w:t xml:space="preserve">Despite subsections (1) and (2), the following expenditure of the company in relation to the </w:t>
      </w:r>
      <w:r w:rsidR="009953FD" w:rsidRPr="009953FD">
        <w:rPr>
          <w:position w:val="6"/>
          <w:sz w:val="16"/>
        </w:rPr>
        <w:t>*</w:t>
      </w:r>
      <w:r w:rsidRPr="00322F3B">
        <w:t xml:space="preserve">digital game is not </w:t>
      </w:r>
      <w:r w:rsidRPr="00322F3B">
        <w:rPr>
          <w:b/>
          <w:i/>
        </w:rPr>
        <w:t>development expenditure</w:t>
      </w:r>
      <w:r w:rsidRPr="00322F3B">
        <w:t xml:space="preserve"> on the game:</w:t>
      </w:r>
    </w:p>
    <w:p w14:paraId="6F038712" w14:textId="77777777" w:rsidR="00A57816" w:rsidRPr="00322F3B" w:rsidRDefault="00A57816" w:rsidP="00A57816">
      <w:pPr>
        <w:pStyle w:val="paragraph"/>
      </w:pPr>
      <w:r w:rsidRPr="00322F3B">
        <w:tab/>
        <w:t>(a)</w:t>
      </w:r>
      <w:r w:rsidRPr="00322F3B">
        <w:tab/>
        <w:t xml:space="preserve">expenditure on contracting another entity (the </w:t>
      </w:r>
      <w:r w:rsidRPr="00322F3B">
        <w:rPr>
          <w:b/>
          <w:i/>
        </w:rPr>
        <w:t>first contractor</w:t>
      </w:r>
      <w:r w:rsidRPr="00322F3B">
        <w:t xml:space="preserve">) to perform work or services for the company where the first contractor contracts for another entity (the </w:t>
      </w:r>
      <w:r w:rsidRPr="00322F3B">
        <w:rPr>
          <w:b/>
          <w:i/>
        </w:rPr>
        <w:t>second contractor</w:t>
      </w:r>
      <w:r w:rsidRPr="00322F3B">
        <w:t>) to perform the work or services and either:</w:t>
      </w:r>
    </w:p>
    <w:p w14:paraId="7561B3FF" w14:textId="77777777" w:rsidR="00A57816" w:rsidRPr="00322F3B" w:rsidRDefault="00A57816" w:rsidP="00A57816">
      <w:pPr>
        <w:pStyle w:val="paragraphsub"/>
      </w:pPr>
      <w:r w:rsidRPr="00322F3B">
        <w:tab/>
        <w:t>(i)</w:t>
      </w:r>
      <w:r w:rsidRPr="00322F3B">
        <w:tab/>
        <w:t>the second contractor is not a natural person (including an independent contractor); or</w:t>
      </w:r>
    </w:p>
    <w:p w14:paraId="40434495" w14:textId="77777777" w:rsidR="00A57816" w:rsidRPr="00322F3B" w:rsidRDefault="00A57816" w:rsidP="00A57816">
      <w:pPr>
        <w:pStyle w:val="paragraphsub"/>
      </w:pPr>
      <w:r w:rsidRPr="00322F3B">
        <w:tab/>
        <w:t>(ii)</w:t>
      </w:r>
      <w:r w:rsidRPr="00322F3B">
        <w:tab/>
        <w:t>the second contractor contracts for another entity to perform the work or services;</w:t>
      </w:r>
    </w:p>
    <w:p w14:paraId="6FAAE736" w14:textId="08AFD562" w:rsidR="00A57816" w:rsidRPr="00322F3B" w:rsidRDefault="00A57816" w:rsidP="00A57816">
      <w:pPr>
        <w:pStyle w:val="paragraph"/>
      </w:pPr>
      <w:r w:rsidRPr="00322F3B">
        <w:tab/>
        <w:t>(b)</w:t>
      </w:r>
      <w:r w:rsidRPr="00322F3B">
        <w:tab/>
        <w:t xml:space="preserve">expenditure incurred in relation to an entity that is an </w:t>
      </w:r>
      <w:r w:rsidR="009953FD" w:rsidRPr="009953FD">
        <w:rPr>
          <w:position w:val="6"/>
          <w:sz w:val="16"/>
        </w:rPr>
        <w:t>*</w:t>
      </w:r>
      <w:r w:rsidRPr="00322F3B">
        <w:t>associate of the company, other than an associate of a kind referred to in subsection (5);</w:t>
      </w:r>
    </w:p>
    <w:p w14:paraId="0A74EFB7" w14:textId="10CD92E8" w:rsidR="00A57816" w:rsidRPr="00322F3B" w:rsidRDefault="00A57816" w:rsidP="00A57816">
      <w:pPr>
        <w:pStyle w:val="paragraph"/>
      </w:pPr>
      <w:r w:rsidRPr="00322F3B">
        <w:tab/>
        <w:t>(c)</w:t>
      </w:r>
      <w:r w:rsidRPr="00322F3B">
        <w:tab/>
        <w:t xml:space="preserve">expenditure incurred in connection with a transaction in which the company and another party to the transaction did not deal with each other at </w:t>
      </w:r>
      <w:r w:rsidR="009953FD" w:rsidRPr="009953FD">
        <w:rPr>
          <w:position w:val="6"/>
          <w:sz w:val="16"/>
        </w:rPr>
        <w:t>*</w:t>
      </w:r>
      <w:r w:rsidRPr="00322F3B">
        <w:t>arm’s length.</w:t>
      </w:r>
    </w:p>
    <w:p w14:paraId="431D04F0" w14:textId="77777777" w:rsidR="00A57816" w:rsidRPr="00322F3B" w:rsidRDefault="00A57816" w:rsidP="00A57816">
      <w:pPr>
        <w:pStyle w:val="SubsectionHead"/>
      </w:pPr>
      <w:r w:rsidRPr="00322F3B">
        <w:t>Remuneration of influential employees</w:t>
      </w:r>
    </w:p>
    <w:p w14:paraId="4B5353A3" w14:textId="77777777" w:rsidR="00A57816" w:rsidRPr="00322F3B" w:rsidRDefault="00A57816" w:rsidP="00A57816">
      <w:pPr>
        <w:pStyle w:val="subsection"/>
      </w:pPr>
      <w:r w:rsidRPr="00322F3B">
        <w:tab/>
        <w:t>(5)</w:t>
      </w:r>
      <w:r w:rsidRPr="00322F3B">
        <w:tab/>
        <w:t xml:space="preserve">If a natural person (an </w:t>
      </w:r>
      <w:r w:rsidRPr="00322F3B">
        <w:rPr>
          <w:b/>
          <w:i/>
        </w:rPr>
        <w:t>influential employee</w:t>
      </w:r>
      <w:r w:rsidRPr="00322F3B">
        <w:t>):</w:t>
      </w:r>
    </w:p>
    <w:p w14:paraId="56BC75FF" w14:textId="6EA7DA17" w:rsidR="00A57816" w:rsidRPr="00322F3B" w:rsidRDefault="00A57816" w:rsidP="00A57816">
      <w:pPr>
        <w:pStyle w:val="paragraph"/>
      </w:pPr>
      <w:r w:rsidRPr="00322F3B">
        <w:lastRenderedPageBreak/>
        <w:tab/>
        <w:t>(a)</w:t>
      </w:r>
      <w:r w:rsidRPr="00322F3B">
        <w:tab/>
        <w:t xml:space="preserve">is an </w:t>
      </w:r>
      <w:r w:rsidR="009953FD" w:rsidRPr="009953FD">
        <w:rPr>
          <w:position w:val="6"/>
          <w:sz w:val="16"/>
        </w:rPr>
        <w:t>*</w:t>
      </w:r>
      <w:r w:rsidRPr="00322F3B">
        <w:t xml:space="preserve">associate of the company because of subparagraph 318(2)(d)(i) or (ii) of the </w:t>
      </w:r>
      <w:r w:rsidRPr="00322F3B">
        <w:rPr>
          <w:i/>
        </w:rPr>
        <w:t>Income Tax Assessment Act 1936</w:t>
      </w:r>
      <w:r w:rsidRPr="00322F3B">
        <w:t>; and</w:t>
      </w:r>
    </w:p>
    <w:p w14:paraId="1707930D" w14:textId="5228F1B3" w:rsidR="00A57816" w:rsidRPr="00322F3B" w:rsidRDefault="00A57816" w:rsidP="00A57816">
      <w:pPr>
        <w:pStyle w:val="paragraph"/>
      </w:pPr>
      <w:r w:rsidRPr="00322F3B">
        <w:tab/>
        <w:t>(b)</w:t>
      </w:r>
      <w:r w:rsidRPr="00322F3B">
        <w:tab/>
        <w:t xml:space="preserve">performs work or services directly for the company that are attributable to the development of the </w:t>
      </w:r>
      <w:r w:rsidR="009953FD" w:rsidRPr="009953FD">
        <w:rPr>
          <w:position w:val="6"/>
          <w:sz w:val="16"/>
        </w:rPr>
        <w:t>*</w:t>
      </w:r>
      <w:r w:rsidRPr="00322F3B">
        <w:t>digital game in an income year;</w:t>
      </w:r>
    </w:p>
    <w:p w14:paraId="18A12447" w14:textId="77777777" w:rsidR="00A57816" w:rsidRPr="00322F3B" w:rsidRDefault="00A57816" w:rsidP="00A57816">
      <w:pPr>
        <w:pStyle w:val="subsection2"/>
      </w:pPr>
      <w:r w:rsidRPr="00322F3B">
        <w:t xml:space="preserve">then, despite subsection (1), only the first $65,000 of remuneration provided by the company to the influential employee for the income year is </w:t>
      </w:r>
      <w:r w:rsidRPr="00322F3B">
        <w:rPr>
          <w:b/>
          <w:i/>
        </w:rPr>
        <w:t xml:space="preserve">development expenditure </w:t>
      </w:r>
      <w:r w:rsidRPr="00322F3B">
        <w:t>on the digital game.</w:t>
      </w:r>
    </w:p>
    <w:p w14:paraId="78F9875D" w14:textId="77777777" w:rsidR="00A57816" w:rsidRPr="00322F3B" w:rsidRDefault="00A57816" w:rsidP="00A57816">
      <w:pPr>
        <w:pStyle w:val="notetext"/>
      </w:pPr>
      <w:r w:rsidRPr="00322F3B">
        <w:t>Note:</w:t>
      </w:r>
      <w:r w:rsidRPr="00322F3B">
        <w:tab/>
        <w:t>A minor voting interest is not sufficient for a person to be an associate of the company.</w:t>
      </w:r>
    </w:p>
    <w:p w14:paraId="17CAF73E" w14:textId="77777777" w:rsidR="00A57816" w:rsidRPr="00322F3B" w:rsidRDefault="00A57816" w:rsidP="00A57816">
      <w:pPr>
        <w:pStyle w:val="SubsectionHead"/>
      </w:pPr>
      <w:r w:rsidRPr="00322F3B">
        <w:t>Decline in value not development expenditure</w:t>
      </w:r>
    </w:p>
    <w:p w14:paraId="607BD41F" w14:textId="07618678" w:rsidR="00A57816" w:rsidRPr="00322F3B" w:rsidRDefault="00A57816" w:rsidP="00A57816">
      <w:pPr>
        <w:pStyle w:val="subsection"/>
      </w:pPr>
      <w:r w:rsidRPr="00322F3B">
        <w:tab/>
        <w:t>(6)</w:t>
      </w:r>
      <w:r w:rsidRPr="00322F3B">
        <w:tab/>
        <w:t xml:space="preserve">To avoid doubt, the decline in the value of a </w:t>
      </w:r>
      <w:r w:rsidR="009953FD" w:rsidRPr="009953FD">
        <w:rPr>
          <w:position w:val="6"/>
          <w:sz w:val="16"/>
        </w:rPr>
        <w:t>*</w:t>
      </w:r>
      <w:r w:rsidRPr="00322F3B">
        <w:t xml:space="preserve">depreciating asset is not </w:t>
      </w:r>
      <w:r w:rsidRPr="00322F3B">
        <w:rPr>
          <w:b/>
          <w:i/>
        </w:rPr>
        <w:t>development expenditure</w:t>
      </w:r>
      <w:r w:rsidRPr="00322F3B">
        <w:rPr>
          <w:i/>
        </w:rPr>
        <w:t xml:space="preserve"> </w:t>
      </w:r>
      <w:r w:rsidRPr="00322F3B">
        <w:t xml:space="preserve">on a </w:t>
      </w:r>
      <w:r w:rsidR="009953FD" w:rsidRPr="009953FD">
        <w:rPr>
          <w:position w:val="6"/>
          <w:sz w:val="16"/>
        </w:rPr>
        <w:t>*</w:t>
      </w:r>
      <w:r w:rsidRPr="00322F3B">
        <w:t>digital game.</w:t>
      </w:r>
    </w:p>
    <w:p w14:paraId="098597DC" w14:textId="274BA61C" w:rsidR="00A57816" w:rsidRPr="00322F3B" w:rsidRDefault="00A57816" w:rsidP="00A57816">
      <w:pPr>
        <w:pStyle w:val="ActHead5"/>
      </w:pPr>
      <w:bookmarkStart w:id="458" w:name="_Toc201755910"/>
      <w:bookmarkStart w:id="459" w:name="_Hlk93571740"/>
      <w:r w:rsidRPr="00322F3B">
        <w:rPr>
          <w:rStyle w:val="CharSectno"/>
        </w:rPr>
        <w:t>378</w:t>
      </w:r>
      <w:r w:rsidR="009953FD">
        <w:rPr>
          <w:rStyle w:val="CharSectno"/>
        </w:rPr>
        <w:noBreakHyphen/>
      </w:r>
      <w:r w:rsidRPr="00322F3B">
        <w:rPr>
          <w:rStyle w:val="CharSectno"/>
        </w:rPr>
        <w:t>40</w:t>
      </w:r>
      <w:r w:rsidRPr="00322F3B">
        <w:t xml:space="preserve">  Qualifying Australian development expenditure</w:t>
      </w:r>
      <w:bookmarkEnd w:id="458"/>
    </w:p>
    <w:bookmarkEnd w:id="459"/>
    <w:p w14:paraId="651F8A4B" w14:textId="17822E01" w:rsidR="00A57816" w:rsidRPr="00322F3B" w:rsidRDefault="00A57816" w:rsidP="00A57816">
      <w:pPr>
        <w:pStyle w:val="subsection"/>
      </w:pPr>
      <w:r w:rsidRPr="00322F3B">
        <w:tab/>
        <w:t>(1)</w:t>
      </w:r>
      <w:r w:rsidRPr="00322F3B">
        <w:tab/>
        <w:t xml:space="preserve">A company’s </w:t>
      </w:r>
      <w:r w:rsidRPr="00322F3B">
        <w:rPr>
          <w:b/>
          <w:i/>
        </w:rPr>
        <w:t>qualifying Australian development expenditure</w:t>
      </w:r>
      <w:r w:rsidRPr="00322F3B">
        <w:t xml:space="preserve"> on a </w:t>
      </w:r>
      <w:r w:rsidR="009953FD" w:rsidRPr="009953FD">
        <w:rPr>
          <w:position w:val="6"/>
          <w:sz w:val="16"/>
        </w:rPr>
        <w:t>*</w:t>
      </w:r>
      <w:r w:rsidRPr="00322F3B">
        <w:t xml:space="preserve">digital game is the company’s </w:t>
      </w:r>
      <w:r w:rsidR="009953FD" w:rsidRPr="009953FD">
        <w:rPr>
          <w:position w:val="6"/>
          <w:sz w:val="16"/>
        </w:rPr>
        <w:t>*</w:t>
      </w:r>
      <w:r w:rsidRPr="00322F3B">
        <w:t>development expenditure on the game to the extent to which the expenditure:</w:t>
      </w:r>
    </w:p>
    <w:p w14:paraId="06094201" w14:textId="77777777" w:rsidR="00A57816" w:rsidRPr="00322F3B" w:rsidRDefault="00A57816" w:rsidP="00A57816">
      <w:pPr>
        <w:pStyle w:val="paragraph"/>
      </w:pPr>
      <w:r w:rsidRPr="00322F3B">
        <w:tab/>
        <w:t>(a)</w:t>
      </w:r>
      <w:r w:rsidRPr="00322F3B">
        <w:tab/>
        <w:t>satisfies subsection (2); and</w:t>
      </w:r>
    </w:p>
    <w:p w14:paraId="2C35E347" w14:textId="77777777" w:rsidR="00A57816" w:rsidRPr="00322F3B" w:rsidRDefault="00A57816" w:rsidP="00A57816">
      <w:pPr>
        <w:pStyle w:val="paragraph"/>
      </w:pPr>
      <w:r w:rsidRPr="00322F3B">
        <w:tab/>
        <w:t>(b)</w:t>
      </w:r>
      <w:r w:rsidRPr="00322F3B">
        <w:tab/>
        <w:t>is incurred for, or is reasonably attributable to, goods and services provided or acquired in Australia.</w:t>
      </w:r>
    </w:p>
    <w:p w14:paraId="2A5CD623" w14:textId="77777777" w:rsidR="00A57816" w:rsidRPr="00322F3B" w:rsidRDefault="00A57816" w:rsidP="00A57816">
      <w:pPr>
        <w:pStyle w:val="SubsectionHead"/>
      </w:pPr>
      <w:r w:rsidRPr="00322F3B">
        <w:t>The relevance test</w:t>
      </w:r>
    </w:p>
    <w:p w14:paraId="468FD129" w14:textId="44DE5838" w:rsidR="00A57816" w:rsidRPr="00322F3B" w:rsidRDefault="00A57816" w:rsidP="00A57816">
      <w:pPr>
        <w:pStyle w:val="subsection"/>
      </w:pPr>
      <w:r w:rsidRPr="00322F3B">
        <w:tab/>
        <w:t>(2)</w:t>
      </w:r>
      <w:r w:rsidRPr="00322F3B">
        <w:tab/>
        <w:t xml:space="preserve">An item of a company’s </w:t>
      </w:r>
      <w:r w:rsidR="009953FD" w:rsidRPr="009953FD">
        <w:rPr>
          <w:position w:val="6"/>
          <w:sz w:val="16"/>
        </w:rPr>
        <w:t>*</w:t>
      </w:r>
      <w:r w:rsidRPr="00322F3B">
        <w:t xml:space="preserve">development expenditure on a </w:t>
      </w:r>
      <w:r w:rsidR="009953FD" w:rsidRPr="009953FD">
        <w:rPr>
          <w:position w:val="6"/>
          <w:sz w:val="16"/>
        </w:rPr>
        <w:t>*</w:t>
      </w:r>
      <w:r w:rsidRPr="00322F3B">
        <w:t>digital game:</w:t>
      </w:r>
    </w:p>
    <w:p w14:paraId="1657E092" w14:textId="77777777" w:rsidR="00A57816" w:rsidRPr="00322F3B" w:rsidRDefault="00A57816" w:rsidP="00A57816">
      <w:pPr>
        <w:pStyle w:val="paragraph"/>
      </w:pPr>
      <w:r w:rsidRPr="00322F3B">
        <w:tab/>
        <w:t>(a)</w:t>
      </w:r>
      <w:r w:rsidRPr="00322F3B">
        <w:tab/>
        <w:t>if the item of expenditure is substantially attributable to developing the game—satisfies this subsection in full; and</w:t>
      </w:r>
    </w:p>
    <w:p w14:paraId="444F103D" w14:textId="77777777" w:rsidR="00A57816" w:rsidRPr="00322F3B" w:rsidRDefault="00A57816" w:rsidP="00A57816">
      <w:pPr>
        <w:pStyle w:val="paragraph"/>
      </w:pPr>
      <w:r w:rsidRPr="00322F3B">
        <w:tab/>
        <w:t>(b)</w:t>
      </w:r>
      <w:r w:rsidRPr="00322F3B">
        <w:tab/>
        <w:t>if the item of expenditure is not substantially attributable to developing the game—satisfies this subsection to the extent that the expenditure is attributable to developing the game.</w:t>
      </w:r>
    </w:p>
    <w:p w14:paraId="282ECDC7" w14:textId="77777777" w:rsidR="00A57816" w:rsidRPr="00322F3B" w:rsidRDefault="00A57816" w:rsidP="00A57816">
      <w:pPr>
        <w:pStyle w:val="SubsectionHead"/>
      </w:pPr>
      <w:r w:rsidRPr="00322F3B">
        <w:lastRenderedPageBreak/>
        <w:t>Expenditure that does not qualify</w:t>
      </w:r>
    </w:p>
    <w:p w14:paraId="26990810" w14:textId="5BCD46A6" w:rsidR="00A57816" w:rsidRPr="00322F3B" w:rsidRDefault="00A57816" w:rsidP="00A57816">
      <w:pPr>
        <w:pStyle w:val="subsection"/>
      </w:pPr>
      <w:r w:rsidRPr="00322F3B">
        <w:tab/>
        <w:t>(3)</w:t>
      </w:r>
      <w:r w:rsidRPr="00322F3B">
        <w:tab/>
        <w:t xml:space="preserve">For the purposes of a </w:t>
      </w:r>
      <w:r w:rsidR="009953FD" w:rsidRPr="009953FD">
        <w:rPr>
          <w:position w:val="6"/>
          <w:sz w:val="16"/>
        </w:rPr>
        <w:t>*</w:t>
      </w:r>
      <w:r w:rsidRPr="00322F3B">
        <w:t>digital game in respect of which a company applies for a certificate under subsection 378</w:t>
      </w:r>
      <w:r w:rsidR="009953FD">
        <w:noBreakHyphen/>
      </w:r>
      <w:r w:rsidRPr="00322F3B">
        <w:t xml:space="preserve">25(1) (completion certificate), an item of the company’s </w:t>
      </w:r>
      <w:r w:rsidR="009953FD" w:rsidRPr="009953FD">
        <w:rPr>
          <w:position w:val="6"/>
          <w:sz w:val="16"/>
        </w:rPr>
        <w:t>*</w:t>
      </w:r>
      <w:r w:rsidRPr="00322F3B">
        <w:t xml:space="preserve">development expenditure on the game is not </w:t>
      </w:r>
      <w:r w:rsidRPr="00322F3B">
        <w:rPr>
          <w:b/>
          <w:i/>
        </w:rPr>
        <w:t xml:space="preserve">qualifying Australian development expenditure </w:t>
      </w:r>
      <w:r w:rsidRPr="00322F3B">
        <w:t>to the extent it is incurred after the earliest of the following:</w:t>
      </w:r>
    </w:p>
    <w:p w14:paraId="57D70D33" w14:textId="6C1D4689" w:rsidR="00A57816" w:rsidRPr="00322F3B" w:rsidRDefault="00A57816" w:rsidP="00A57816">
      <w:pPr>
        <w:pStyle w:val="paragraph"/>
      </w:pPr>
      <w:r w:rsidRPr="00322F3B">
        <w:tab/>
        <w:t>(a)</w:t>
      </w:r>
      <w:r w:rsidRPr="00322F3B">
        <w:tab/>
        <w:t xml:space="preserve">the day on which the game is </w:t>
      </w:r>
      <w:r w:rsidR="009953FD" w:rsidRPr="009953FD">
        <w:rPr>
          <w:position w:val="6"/>
          <w:sz w:val="16"/>
        </w:rPr>
        <w:t>*</w:t>
      </w:r>
      <w:r w:rsidRPr="00322F3B">
        <w:t>completed;</w:t>
      </w:r>
    </w:p>
    <w:p w14:paraId="702250FD" w14:textId="77777777" w:rsidR="00A57816" w:rsidRPr="00322F3B" w:rsidRDefault="00A57816" w:rsidP="00A57816">
      <w:pPr>
        <w:pStyle w:val="paragraph"/>
      </w:pPr>
      <w:r w:rsidRPr="00322F3B">
        <w:tab/>
        <w:t>(b)</w:t>
      </w:r>
      <w:r w:rsidRPr="00322F3B">
        <w:tab/>
        <w:t>the day on which the company applies for the certificate;</w:t>
      </w:r>
    </w:p>
    <w:p w14:paraId="6F89F697" w14:textId="77777777" w:rsidR="00A57816" w:rsidRPr="00322F3B" w:rsidRDefault="00A57816" w:rsidP="00A57816">
      <w:pPr>
        <w:pStyle w:val="paragraph"/>
      </w:pPr>
      <w:r w:rsidRPr="00322F3B">
        <w:tab/>
        <w:t>(c)</w:t>
      </w:r>
      <w:r w:rsidRPr="00322F3B">
        <w:tab/>
        <w:t>the day on which the game has been available to the general public for the purposes of conducting testing for one year.</w:t>
      </w:r>
    </w:p>
    <w:p w14:paraId="1AC5E24A" w14:textId="113C2562" w:rsidR="00A57816" w:rsidRPr="00322F3B" w:rsidRDefault="00A57816" w:rsidP="00A57816">
      <w:pPr>
        <w:pStyle w:val="subsection"/>
      </w:pPr>
      <w:r w:rsidRPr="00322F3B">
        <w:tab/>
        <w:t>(4)</w:t>
      </w:r>
      <w:r w:rsidRPr="00322F3B">
        <w:tab/>
        <w:t xml:space="preserve">For the purposes of a </w:t>
      </w:r>
      <w:r w:rsidR="009953FD" w:rsidRPr="009953FD">
        <w:rPr>
          <w:position w:val="6"/>
          <w:sz w:val="16"/>
        </w:rPr>
        <w:t>*</w:t>
      </w:r>
      <w:r w:rsidRPr="00322F3B">
        <w:t>digital game in respect of which a company applies for a certificate under subsection 378</w:t>
      </w:r>
      <w:r w:rsidR="009953FD">
        <w:noBreakHyphen/>
      </w:r>
      <w:r w:rsidRPr="00322F3B">
        <w:t xml:space="preserve">25(3) (porting certificate), an item of the company’s </w:t>
      </w:r>
      <w:r w:rsidR="009953FD" w:rsidRPr="009953FD">
        <w:rPr>
          <w:position w:val="6"/>
          <w:sz w:val="16"/>
        </w:rPr>
        <w:t>*</w:t>
      </w:r>
      <w:r w:rsidRPr="00322F3B">
        <w:t xml:space="preserve">development expenditure on the game is not </w:t>
      </w:r>
      <w:r w:rsidRPr="00322F3B">
        <w:rPr>
          <w:b/>
          <w:i/>
        </w:rPr>
        <w:t xml:space="preserve">qualifying Australian development expenditure </w:t>
      </w:r>
      <w:r w:rsidRPr="00322F3B">
        <w:t>to the extent it is incurred after the earlier of the following:</w:t>
      </w:r>
    </w:p>
    <w:p w14:paraId="3486E5DC" w14:textId="127D8F91" w:rsidR="00A57816" w:rsidRPr="00322F3B" w:rsidRDefault="00A57816" w:rsidP="00A57816">
      <w:pPr>
        <w:pStyle w:val="paragraph"/>
      </w:pPr>
      <w:r w:rsidRPr="00322F3B">
        <w:tab/>
        <w:t>(a)</w:t>
      </w:r>
      <w:r w:rsidRPr="00322F3B">
        <w:tab/>
        <w:t xml:space="preserve">the day on which the game is </w:t>
      </w:r>
      <w:r w:rsidR="009953FD" w:rsidRPr="009953FD">
        <w:rPr>
          <w:position w:val="6"/>
          <w:sz w:val="16"/>
        </w:rPr>
        <w:t>*</w:t>
      </w:r>
      <w:r w:rsidRPr="00322F3B">
        <w:t>ported;</w:t>
      </w:r>
    </w:p>
    <w:p w14:paraId="362CEC82" w14:textId="77777777" w:rsidR="00A57816" w:rsidRPr="00322F3B" w:rsidRDefault="00A57816" w:rsidP="00A57816">
      <w:pPr>
        <w:pStyle w:val="paragraph"/>
      </w:pPr>
      <w:r w:rsidRPr="00322F3B">
        <w:tab/>
        <w:t>(b)</w:t>
      </w:r>
      <w:r w:rsidRPr="00322F3B">
        <w:tab/>
        <w:t>the day on which the company applies for the certificate.</w:t>
      </w:r>
    </w:p>
    <w:p w14:paraId="747A0AEB" w14:textId="7ABD8A96" w:rsidR="00A57816" w:rsidRPr="00322F3B" w:rsidRDefault="00A57816" w:rsidP="00A57816">
      <w:pPr>
        <w:pStyle w:val="subsection"/>
      </w:pPr>
      <w:r w:rsidRPr="00322F3B">
        <w:tab/>
        <w:t>(5)</w:t>
      </w:r>
      <w:r w:rsidRPr="00322F3B">
        <w:tab/>
        <w:t xml:space="preserve">You cannot count the same expenditure as </w:t>
      </w:r>
      <w:r w:rsidR="009953FD" w:rsidRPr="009953FD">
        <w:rPr>
          <w:position w:val="6"/>
          <w:sz w:val="16"/>
        </w:rPr>
        <w:t>*</w:t>
      </w:r>
      <w:r w:rsidRPr="00322F3B">
        <w:t>qualifying Australian development expenditure for the purposes of more than one certificate under section 378</w:t>
      </w:r>
      <w:r w:rsidR="009953FD">
        <w:noBreakHyphen/>
      </w:r>
      <w:r w:rsidRPr="00322F3B">
        <w:t>25.</w:t>
      </w:r>
    </w:p>
    <w:p w14:paraId="0901D575" w14:textId="6ECC7E35" w:rsidR="00A57816" w:rsidRPr="00322F3B" w:rsidRDefault="00A57816" w:rsidP="00A57816">
      <w:pPr>
        <w:pStyle w:val="notetext"/>
      </w:pPr>
      <w:r w:rsidRPr="00322F3B">
        <w:t>Example:</w:t>
      </w:r>
      <w:r w:rsidRPr="00322F3B">
        <w:tab/>
        <w:t>Expenditure on porting a digital game that is claimed as qualifying Australian development expenditure for the purposes of a certificate under subsection 378</w:t>
      </w:r>
      <w:r w:rsidR="009953FD">
        <w:noBreakHyphen/>
      </w:r>
      <w:r w:rsidRPr="00322F3B">
        <w:t>25(3) (porting certificate) cannot be claimed for the purposes of a certificate under subsection 378</w:t>
      </w:r>
      <w:r w:rsidR="009953FD">
        <w:noBreakHyphen/>
      </w:r>
      <w:r w:rsidRPr="00322F3B">
        <w:t>25(5) (ongoing development certificate).</w:t>
      </w:r>
    </w:p>
    <w:p w14:paraId="26669530" w14:textId="0291493E" w:rsidR="00A57816" w:rsidRPr="00322F3B" w:rsidRDefault="00A57816" w:rsidP="00A57816">
      <w:pPr>
        <w:pStyle w:val="ActHead5"/>
      </w:pPr>
      <w:bookmarkStart w:id="460" w:name="_Toc201755911"/>
      <w:bookmarkStart w:id="461" w:name="_Hlk115435621"/>
      <w:r w:rsidRPr="00322F3B">
        <w:rPr>
          <w:rStyle w:val="CharSectno"/>
        </w:rPr>
        <w:t>378</w:t>
      </w:r>
      <w:r w:rsidR="009953FD">
        <w:rPr>
          <w:rStyle w:val="CharSectno"/>
        </w:rPr>
        <w:noBreakHyphen/>
      </w:r>
      <w:r w:rsidRPr="00322F3B">
        <w:rPr>
          <w:rStyle w:val="CharSectno"/>
        </w:rPr>
        <w:t>45</w:t>
      </w:r>
      <w:r w:rsidRPr="00322F3B">
        <w:t xml:space="preserve">  Expenditure incurred by prior companies in completing or porting a digital game</w:t>
      </w:r>
      <w:bookmarkEnd w:id="460"/>
    </w:p>
    <w:bookmarkEnd w:id="461"/>
    <w:p w14:paraId="4876284E" w14:textId="77777777" w:rsidR="00A57816" w:rsidRPr="00322F3B" w:rsidRDefault="00A57816" w:rsidP="00A57816">
      <w:pPr>
        <w:pStyle w:val="SubsectionHead"/>
      </w:pPr>
      <w:r w:rsidRPr="00322F3B">
        <w:t>Expenditure incurred by outgoing company attributed to incoming company</w:t>
      </w:r>
    </w:p>
    <w:p w14:paraId="77F51851" w14:textId="7F75636C" w:rsidR="00A57816" w:rsidRPr="00322F3B" w:rsidRDefault="00A57816" w:rsidP="00A57816">
      <w:pPr>
        <w:pStyle w:val="subsection"/>
      </w:pPr>
      <w:r w:rsidRPr="00322F3B">
        <w:tab/>
        <w:t>(1)</w:t>
      </w:r>
      <w:r w:rsidRPr="00322F3B">
        <w:tab/>
        <w:t>For the purposes of this Division, if a company (the</w:t>
      </w:r>
      <w:r w:rsidRPr="00322F3B">
        <w:rPr>
          <w:b/>
          <w:i/>
        </w:rPr>
        <w:t xml:space="preserve"> incoming company</w:t>
      </w:r>
      <w:r w:rsidRPr="00322F3B">
        <w:t xml:space="preserve">) takes over the development of a </w:t>
      </w:r>
      <w:r w:rsidR="009953FD" w:rsidRPr="009953FD">
        <w:rPr>
          <w:position w:val="6"/>
          <w:sz w:val="16"/>
        </w:rPr>
        <w:t>*</w:t>
      </w:r>
      <w:r w:rsidRPr="00322F3B">
        <w:t xml:space="preserve">digital game from another company (the </w:t>
      </w:r>
      <w:r w:rsidRPr="00322F3B">
        <w:rPr>
          <w:b/>
          <w:i/>
        </w:rPr>
        <w:t>outgoing company</w:t>
      </w:r>
      <w:r w:rsidRPr="00322F3B">
        <w:t>):</w:t>
      </w:r>
    </w:p>
    <w:p w14:paraId="10B2CF6B" w14:textId="1D20B21D" w:rsidR="00A57816" w:rsidRPr="00322F3B" w:rsidRDefault="00A57816" w:rsidP="00A57816">
      <w:pPr>
        <w:pStyle w:val="paragraph"/>
      </w:pPr>
      <w:r w:rsidRPr="00322F3B">
        <w:lastRenderedPageBreak/>
        <w:tab/>
        <w:t>(a)</w:t>
      </w:r>
      <w:r w:rsidRPr="00322F3B">
        <w:tab/>
        <w:t xml:space="preserve">expenditure incurred by the outgoing company in relation to </w:t>
      </w:r>
      <w:r w:rsidR="009953FD" w:rsidRPr="009953FD">
        <w:rPr>
          <w:position w:val="6"/>
          <w:sz w:val="16"/>
        </w:rPr>
        <w:t>*</w:t>
      </w:r>
      <w:r w:rsidRPr="00322F3B">
        <w:t xml:space="preserve">completing or </w:t>
      </w:r>
      <w:r w:rsidR="009953FD" w:rsidRPr="009953FD">
        <w:rPr>
          <w:position w:val="6"/>
          <w:sz w:val="16"/>
        </w:rPr>
        <w:t>*</w:t>
      </w:r>
      <w:r w:rsidRPr="00322F3B">
        <w:t>porting the game is taken to have been incurred by the incoming company; and</w:t>
      </w:r>
    </w:p>
    <w:p w14:paraId="36CBF63E" w14:textId="49C00FE1" w:rsidR="00A57816" w:rsidRPr="00322F3B" w:rsidRDefault="00A57816" w:rsidP="00A57816">
      <w:pPr>
        <w:pStyle w:val="paragraph"/>
      </w:pPr>
      <w:r w:rsidRPr="00322F3B">
        <w:tab/>
        <w:t>(b)</w:t>
      </w:r>
      <w:r w:rsidRPr="00322F3B">
        <w:tab/>
        <w:t xml:space="preserve">for the purposes of determining the extent to which that expenditure is </w:t>
      </w:r>
      <w:r w:rsidR="009953FD" w:rsidRPr="009953FD">
        <w:rPr>
          <w:position w:val="6"/>
          <w:sz w:val="16"/>
        </w:rPr>
        <w:t>*</w:t>
      </w:r>
      <w:r w:rsidRPr="00322F3B">
        <w:t>qualifying Australian development expenditure of the incoming company, the incoming company is taken:</w:t>
      </w:r>
    </w:p>
    <w:p w14:paraId="49B26F1B" w14:textId="77777777" w:rsidR="00A57816" w:rsidRPr="00322F3B" w:rsidRDefault="00A57816" w:rsidP="00A57816">
      <w:pPr>
        <w:pStyle w:val="paragraphsub"/>
      </w:pPr>
      <w:r w:rsidRPr="00322F3B">
        <w:tab/>
        <w:t>(i)</w:t>
      </w:r>
      <w:r w:rsidRPr="00322F3B">
        <w:tab/>
        <w:t>to have been an Australian resident at any time when the outgoing company was an Australian resident; and</w:t>
      </w:r>
    </w:p>
    <w:p w14:paraId="5D5D3CB1" w14:textId="77777777" w:rsidR="00A57816" w:rsidRPr="00322F3B" w:rsidRDefault="00A57816" w:rsidP="00A57816">
      <w:pPr>
        <w:pStyle w:val="paragraphsub"/>
      </w:pPr>
      <w:r w:rsidRPr="00322F3B">
        <w:tab/>
        <w:t>(ii)</w:t>
      </w:r>
      <w:r w:rsidRPr="00322F3B">
        <w:tab/>
        <w:t>to have been a foreign resident at any time when the outgoing company was a foreign resident; and</w:t>
      </w:r>
    </w:p>
    <w:p w14:paraId="5CEE42FE" w14:textId="4A32DF43" w:rsidR="00A57816" w:rsidRPr="00322F3B" w:rsidRDefault="00A57816" w:rsidP="00A57816">
      <w:pPr>
        <w:pStyle w:val="paragraphsub"/>
      </w:pPr>
      <w:r w:rsidRPr="00322F3B">
        <w:tab/>
        <w:t>(iii)</w:t>
      </w:r>
      <w:r w:rsidRPr="00322F3B">
        <w:tab/>
        <w:t xml:space="preserve">to have had a </w:t>
      </w:r>
      <w:r w:rsidR="009953FD" w:rsidRPr="009953FD">
        <w:rPr>
          <w:position w:val="6"/>
          <w:sz w:val="16"/>
        </w:rPr>
        <w:t>*</w:t>
      </w:r>
      <w:r w:rsidRPr="00322F3B">
        <w:t>permanent establishment in Australia at any time when the outgoing company had a permanent establishment in Australia; and</w:t>
      </w:r>
    </w:p>
    <w:p w14:paraId="3B8CEB4E" w14:textId="0B23D220" w:rsidR="00A57816" w:rsidRPr="00322F3B" w:rsidRDefault="00A57816" w:rsidP="00A57816">
      <w:pPr>
        <w:pStyle w:val="paragraphsub"/>
      </w:pPr>
      <w:r w:rsidRPr="00322F3B">
        <w:tab/>
        <w:t>(iv)</w:t>
      </w:r>
      <w:r w:rsidRPr="00322F3B">
        <w:tab/>
        <w:t xml:space="preserve">to have had an </w:t>
      </w:r>
      <w:r w:rsidR="009953FD" w:rsidRPr="009953FD">
        <w:rPr>
          <w:position w:val="6"/>
          <w:sz w:val="16"/>
        </w:rPr>
        <w:t>*</w:t>
      </w:r>
      <w:r w:rsidRPr="00322F3B">
        <w:t>ABN at any time when the outgoing company had an ABN; and</w:t>
      </w:r>
    </w:p>
    <w:p w14:paraId="282BF1CB" w14:textId="77777777" w:rsidR="00A57816" w:rsidRPr="00322F3B" w:rsidRDefault="00A57816" w:rsidP="00A57816">
      <w:pPr>
        <w:pStyle w:val="paragraph"/>
      </w:pPr>
      <w:r w:rsidRPr="00322F3B">
        <w:tab/>
        <w:t>(c)</w:t>
      </w:r>
      <w:r w:rsidRPr="00322F3B">
        <w:tab/>
        <w:t>expenditure that the incoming company incurs in order to be able to take over the development of the game is to be disregarded for the purposes of this Division; and</w:t>
      </w:r>
    </w:p>
    <w:p w14:paraId="38E7C626" w14:textId="5B722301" w:rsidR="00A57816" w:rsidRPr="00322F3B" w:rsidRDefault="00A57816" w:rsidP="00A57816">
      <w:pPr>
        <w:pStyle w:val="paragraph"/>
      </w:pPr>
      <w:r w:rsidRPr="00322F3B">
        <w:tab/>
        <w:t>(d)</w:t>
      </w:r>
      <w:r w:rsidRPr="00322F3B">
        <w:tab/>
        <w:t>any activities carried out by the outgoing company in relation to the game are taken, for the purposes of paragraph 378</w:t>
      </w:r>
      <w:r w:rsidR="009953FD">
        <w:noBreakHyphen/>
      </w:r>
      <w:r w:rsidRPr="00322F3B">
        <w:t>25(1)(e) and subparagraphs 378</w:t>
      </w:r>
      <w:r w:rsidR="009953FD">
        <w:noBreakHyphen/>
      </w:r>
      <w:r w:rsidRPr="00322F3B">
        <w:t>25(3)(e)(ii) and (5)(e)(ii), to have been carried out by the incoming company in relation to the game.</w:t>
      </w:r>
    </w:p>
    <w:p w14:paraId="2EA96BA2" w14:textId="77777777" w:rsidR="00A57816" w:rsidRPr="00322F3B" w:rsidRDefault="00A57816" w:rsidP="00A57816">
      <w:pPr>
        <w:pStyle w:val="SubsectionHead"/>
      </w:pPr>
      <w:r w:rsidRPr="00322F3B">
        <w:t>Expenditure previously attributed to outgoing company attributed to incoming company</w:t>
      </w:r>
    </w:p>
    <w:p w14:paraId="3492F8CC" w14:textId="77777777" w:rsidR="00A57816" w:rsidRPr="00322F3B" w:rsidRDefault="00A57816" w:rsidP="00A57816">
      <w:pPr>
        <w:pStyle w:val="subsection"/>
      </w:pPr>
      <w:r w:rsidRPr="00322F3B">
        <w:tab/>
        <w:t>(2)</w:t>
      </w:r>
      <w:r w:rsidRPr="00322F3B">
        <w:tab/>
        <w:t>For the purposes of subsection (1):</w:t>
      </w:r>
    </w:p>
    <w:p w14:paraId="055F86E0" w14:textId="5533AB83" w:rsidR="00A57816" w:rsidRPr="00322F3B" w:rsidRDefault="00A57816" w:rsidP="00A57816">
      <w:pPr>
        <w:pStyle w:val="paragraph"/>
      </w:pPr>
      <w:r w:rsidRPr="00322F3B">
        <w:tab/>
        <w:t>(a)</w:t>
      </w:r>
      <w:r w:rsidRPr="00322F3B">
        <w:tab/>
        <w:t xml:space="preserve">expenditure incurred by the outgoing company in relation to </w:t>
      </w:r>
      <w:r w:rsidR="009953FD" w:rsidRPr="009953FD">
        <w:rPr>
          <w:position w:val="6"/>
          <w:sz w:val="16"/>
        </w:rPr>
        <w:t>*</w:t>
      </w:r>
      <w:r w:rsidRPr="00322F3B">
        <w:t xml:space="preserve">completing or </w:t>
      </w:r>
      <w:r w:rsidR="009953FD" w:rsidRPr="009953FD">
        <w:rPr>
          <w:position w:val="6"/>
          <w:sz w:val="16"/>
        </w:rPr>
        <w:t>*</w:t>
      </w:r>
      <w:r w:rsidRPr="00322F3B">
        <w:t xml:space="preserve">porting the </w:t>
      </w:r>
      <w:r w:rsidR="009953FD" w:rsidRPr="009953FD">
        <w:rPr>
          <w:position w:val="6"/>
          <w:sz w:val="16"/>
        </w:rPr>
        <w:t>*</w:t>
      </w:r>
      <w:r w:rsidRPr="00322F3B">
        <w:t>digital game includes expenditure that the outgoing company is itself taken to have incurred on the digital game because of the operation of subsection (1) or a previous operation of that subsection; and</w:t>
      </w:r>
    </w:p>
    <w:p w14:paraId="3CC5EDE8" w14:textId="77777777" w:rsidR="00A57816" w:rsidRPr="00322F3B" w:rsidRDefault="00A57816" w:rsidP="00A57816">
      <w:pPr>
        <w:pStyle w:val="paragraph"/>
      </w:pPr>
      <w:r w:rsidRPr="00322F3B">
        <w:tab/>
        <w:t>(b)</w:t>
      </w:r>
      <w:r w:rsidRPr="00322F3B">
        <w:tab/>
        <w:t>the outgoing company is taken:</w:t>
      </w:r>
    </w:p>
    <w:p w14:paraId="1044AF68" w14:textId="77777777" w:rsidR="00A57816" w:rsidRPr="00322F3B" w:rsidRDefault="00A57816" w:rsidP="00A57816">
      <w:pPr>
        <w:pStyle w:val="paragraphsub"/>
      </w:pPr>
      <w:r w:rsidRPr="00322F3B">
        <w:lastRenderedPageBreak/>
        <w:tab/>
        <w:t>(i)</w:t>
      </w:r>
      <w:r w:rsidRPr="00322F3B">
        <w:tab/>
        <w:t>to have been an Australian resident at any time when the outgoing company is taken to have been an Australian resident because of the operation of subsection (1) or a previous operation of that subsection; and</w:t>
      </w:r>
    </w:p>
    <w:p w14:paraId="3609DF41" w14:textId="77777777" w:rsidR="00A57816" w:rsidRPr="00322F3B" w:rsidRDefault="00A57816" w:rsidP="00A57816">
      <w:pPr>
        <w:pStyle w:val="paragraphsub"/>
      </w:pPr>
      <w:r w:rsidRPr="00322F3B">
        <w:tab/>
        <w:t>(ii)</w:t>
      </w:r>
      <w:r w:rsidRPr="00322F3B">
        <w:tab/>
        <w:t>to have been a foreign resident at any time when the outgoing company was a foreign resident because of the operation of subsection (1) or a previous operation of that subsection; and</w:t>
      </w:r>
    </w:p>
    <w:p w14:paraId="33C69C7A" w14:textId="66E84C0C" w:rsidR="00A57816" w:rsidRPr="00322F3B" w:rsidRDefault="00A57816" w:rsidP="00A57816">
      <w:pPr>
        <w:pStyle w:val="paragraphsub"/>
      </w:pPr>
      <w:r w:rsidRPr="00322F3B">
        <w:tab/>
        <w:t>(iii)</w:t>
      </w:r>
      <w:r w:rsidRPr="00322F3B">
        <w:tab/>
        <w:t xml:space="preserve">to have had a </w:t>
      </w:r>
      <w:r w:rsidR="009953FD" w:rsidRPr="009953FD">
        <w:rPr>
          <w:position w:val="6"/>
          <w:sz w:val="16"/>
        </w:rPr>
        <w:t>*</w:t>
      </w:r>
      <w:r w:rsidRPr="00322F3B">
        <w:t>permanent establishment in Australia at any time when the outgoing company is taken to have had a permanent establishment in Australia because of the operation of subsection (1) or a previous operation of that subsection; and</w:t>
      </w:r>
    </w:p>
    <w:p w14:paraId="656DC252" w14:textId="1E451C49" w:rsidR="00A57816" w:rsidRPr="00322F3B" w:rsidRDefault="00A57816" w:rsidP="00A57816">
      <w:pPr>
        <w:pStyle w:val="paragraphsub"/>
      </w:pPr>
      <w:r w:rsidRPr="00322F3B">
        <w:tab/>
        <w:t>(iv)</w:t>
      </w:r>
      <w:r w:rsidRPr="00322F3B">
        <w:tab/>
        <w:t xml:space="preserve">to have had an </w:t>
      </w:r>
      <w:r w:rsidR="009953FD" w:rsidRPr="009953FD">
        <w:rPr>
          <w:position w:val="6"/>
          <w:sz w:val="16"/>
        </w:rPr>
        <w:t>*</w:t>
      </w:r>
      <w:r w:rsidRPr="00322F3B">
        <w:t>ABN at any time when the outgoing company is taken to have had an ABN because of the operation of subsection (1) or a previous operation of that subsection; and</w:t>
      </w:r>
    </w:p>
    <w:p w14:paraId="3EC4A100" w14:textId="77777777" w:rsidR="00A57816" w:rsidRPr="00322F3B" w:rsidRDefault="00A57816" w:rsidP="00A57816">
      <w:pPr>
        <w:pStyle w:val="paragraph"/>
      </w:pPr>
      <w:r w:rsidRPr="00322F3B">
        <w:tab/>
        <w:t>(c)</w:t>
      </w:r>
      <w:r w:rsidRPr="00322F3B">
        <w:tab/>
        <w:t>activities carried out by the outgoing company in relation to the digital game include activities that the outgoing company is taken to have carried out in relation to the digital game because of the operation of subsection (1) or a previous operation of that subsection.</w:t>
      </w:r>
    </w:p>
    <w:p w14:paraId="18615558" w14:textId="77777777" w:rsidR="00A57816" w:rsidRPr="00322F3B" w:rsidRDefault="00A57816" w:rsidP="00A57816">
      <w:pPr>
        <w:pStyle w:val="notetext"/>
      </w:pPr>
      <w:r w:rsidRPr="00322F3B">
        <w:t>Example:</w:t>
      </w:r>
      <w:r w:rsidRPr="00322F3B">
        <w:tab/>
        <w:t>If Uncle Carty Ltd starts out developing a digital game and then Mr Grouble Ltd takes over the development of the digital game, Mr Grouble Ltd is taken to have incurred the expenditure that Uncle Carty Ltd incurred on the digital game. If Lousie Ltd subsequently takes over the development of the digital game from Mr Grouble Ltd, Lousie Ltd is taken to have incurred the expenditure that Mr Grouble Ltd incurred on the digital game (including the expenditure of Uncle Carty Ltd that is attributed to Mr Grouble Ltd).</w:t>
      </w:r>
    </w:p>
    <w:p w14:paraId="6913CA5D" w14:textId="0B224D7B" w:rsidR="00A57816" w:rsidRPr="00322F3B" w:rsidRDefault="00A57816" w:rsidP="00A57816">
      <w:pPr>
        <w:pStyle w:val="ActHead5"/>
      </w:pPr>
      <w:bookmarkStart w:id="462" w:name="_Toc201755912"/>
      <w:bookmarkStart w:id="463" w:name="_Hlk115435622"/>
      <w:r w:rsidRPr="00322F3B">
        <w:rPr>
          <w:rStyle w:val="CharSectno"/>
        </w:rPr>
        <w:t>378</w:t>
      </w:r>
      <w:r w:rsidR="009953FD">
        <w:rPr>
          <w:rStyle w:val="CharSectno"/>
        </w:rPr>
        <w:noBreakHyphen/>
      </w:r>
      <w:r w:rsidRPr="00322F3B">
        <w:rPr>
          <w:rStyle w:val="CharSectno"/>
        </w:rPr>
        <w:t>50</w:t>
      </w:r>
      <w:r w:rsidRPr="00322F3B">
        <w:t xml:space="preserve">  Expenditure to be worked out excluding GST</w:t>
      </w:r>
      <w:bookmarkEnd w:id="462"/>
    </w:p>
    <w:bookmarkEnd w:id="463"/>
    <w:p w14:paraId="374730DF" w14:textId="25799DD3" w:rsidR="00A57816" w:rsidRPr="00322F3B" w:rsidRDefault="00A57816" w:rsidP="00A57816">
      <w:pPr>
        <w:pStyle w:val="subsection"/>
      </w:pPr>
      <w:r w:rsidRPr="00322F3B">
        <w:tab/>
      </w:r>
      <w:r w:rsidRPr="00322F3B">
        <w:tab/>
        <w:t xml:space="preserve">In determining an amount of expenditure for the purpose of this Division, the expenditure is taken to exclude </w:t>
      </w:r>
      <w:r w:rsidR="009953FD" w:rsidRPr="009953FD">
        <w:rPr>
          <w:position w:val="6"/>
          <w:sz w:val="16"/>
        </w:rPr>
        <w:t>*</w:t>
      </w:r>
      <w:r w:rsidRPr="00322F3B">
        <w:t>GST.</w:t>
      </w:r>
    </w:p>
    <w:p w14:paraId="412AA1BF" w14:textId="5D27F0AC" w:rsidR="00A57816" w:rsidRPr="00322F3B" w:rsidRDefault="00A57816" w:rsidP="00A57816">
      <w:pPr>
        <w:pStyle w:val="ActHead4"/>
      </w:pPr>
      <w:bookmarkStart w:id="464" w:name="_Toc201755913"/>
      <w:bookmarkStart w:id="465" w:name="_Hlk116566392"/>
      <w:r w:rsidRPr="00322F3B">
        <w:rPr>
          <w:rStyle w:val="CharSubdNo"/>
        </w:rPr>
        <w:lastRenderedPageBreak/>
        <w:t>Subdivision </w:t>
      </w:r>
      <w:bookmarkStart w:id="466" w:name="_Hlk116566817"/>
      <w:bookmarkStart w:id="467" w:name="_Hlk115435560"/>
      <w:r w:rsidRPr="00322F3B">
        <w:rPr>
          <w:rStyle w:val="CharSubdNo"/>
        </w:rPr>
        <w:t>378</w:t>
      </w:r>
      <w:r w:rsidR="009953FD">
        <w:rPr>
          <w:rStyle w:val="CharSubdNo"/>
        </w:rPr>
        <w:noBreakHyphen/>
      </w:r>
      <w:r w:rsidRPr="00322F3B">
        <w:rPr>
          <w:rStyle w:val="CharSubdNo"/>
        </w:rPr>
        <w:t>C</w:t>
      </w:r>
      <w:r w:rsidRPr="00322F3B">
        <w:t>—</w:t>
      </w:r>
      <w:r w:rsidRPr="00322F3B">
        <w:rPr>
          <w:rStyle w:val="CharSubdText"/>
        </w:rPr>
        <w:t>Certificates for digital games tax offset</w:t>
      </w:r>
      <w:bookmarkEnd w:id="464"/>
    </w:p>
    <w:bookmarkEnd w:id="466"/>
    <w:p w14:paraId="1B8BE1D9" w14:textId="77777777" w:rsidR="00A57816" w:rsidRPr="00322F3B" w:rsidRDefault="00A57816" w:rsidP="00A57816">
      <w:pPr>
        <w:pStyle w:val="TofSectsHeading"/>
      </w:pPr>
      <w:r w:rsidRPr="00322F3B">
        <w:t>Table of sections</w:t>
      </w:r>
    </w:p>
    <w:p w14:paraId="606403EB" w14:textId="66D3F625" w:rsidR="00A57816" w:rsidRPr="00322F3B" w:rsidRDefault="00A57816" w:rsidP="00A57816">
      <w:pPr>
        <w:pStyle w:val="TofSectsSection"/>
      </w:pPr>
      <w:bookmarkStart w:id="468" w:name="_Hlk115435673"/>
      <w:bookmarkEnd w:id="465"/>
      <w:bookmarkEnd w:id="467"/>
      <w:r w:rsidRPr="00322F3B">
        <w:t>378</w:t>
      </w:r>
      <w:r w:rsidR="009953FD">
        <w:noBreakHyphen/>
      </w:r>
      <w:r w:rsidRPr="00322F3B">
        <w:t>55</w:t>
      </w:r>
      <w:r w:rsidRPr="00322F3B">
        <w:tab/>
        <w:t>Single company or head company may apply for certificate</w:t>
      </w:r>
    </w:p>
    <w:p w14:paraId="77F73026" w14:textId="748E309C" w:rsidR="00A57816" w:rsidRPr="00322F3B" w:rsidRDefault="00A57816" w:rsidP="00A57816">
      <w:pPr>
        <w:pStyle w:val="TofSectsSection"/>
      </w:pPr>
      <w:r w:rsidRPr="00322F3B">
        <w:t>378</w:t>
      </w:r>
      <w:r w:rsidR="009953FD">
        <w:noBreakHyphen/>
      </w:r>
      <w:r w:rsidRPr="00322F3B">
        <w:t>60</w:t>
      </w:r>
      <w:r w:rsidRPr="00322F3B">
        <w:tab/>
        <w:t>Notice of refusal to issue certificate</w:t>
      </w:r>
    </w:p>
    <w:p w14:paraId="60FF2394" w14:textId="2AAD73A4" w:rsidR="00A57816" w:rsidRPr="00322F3B" w:rsidRDefault="00A57816" w:rsidP="00A57816">
      <w:pPr>
        <w:pStyle w:val="TofSectsSection"/>
      </w:pPr>
      <w:r w:rsidRPr="00322F3B">
        <w:t>378</w:t>
      </w:r>
      <w:r w:rsidR="009953FD">
        <w:noBreakHyphen/>
      </w:r>
      <w:r w:rsidRPr="00322F3B">
        <w:t>65</w:t>
      </w:r>
      <w:r w:rsidRPr="00322F3B">
        <w:tab/>
        <w:t>Issue of certificate</w:t>
      </w:r>
    </w:p>
    <w:p w14:paraId="3704D5AF" w14:textId="60AC790E" w:rsidR="00A57816" w:rsidRPr="00322F3B" w:rsidRDefault="00A57816" w:rsidP="00A57816">
      <w:pPr>
        <w:pStyle w:val="TofSectsSection"/>
      </w:pPr>
      <w:r w:rsidRPr="00322F3B">
        <w:t>378</w:t>
      </w:r>
      <w:r w:rsidR="009953FD">
        <w:noBreakHyphen/>
      </w:r>
      <w:r w:rsidRPr="00322F3B">
        <w:t>70</w:t>
      </w:r>
      <w:r w:rsidRPr="00322F3B">
        <w:tab/>
        <w:t>Revocation of certificate</w:t>
      </w:r>
    </w:p>
    <w:p w14:paraId="4F866A26" w14:textId="2B58A020" w:rsidR="00A57816" w:rsidRPr="00322F3B" w:rsidRDefault="00A57816" w:rsidP="00A57816">
      <w:pPr>
        <w:pStyle w:val="TofSectsSection"/>
      </w:pPr>
      <w:r w:rsidRPr="00322F3B">
        <w:t>378</w:t>
      </w:r>
      <w:r w:rsidR="009953FD">
        <w:noBreakHyphen/>
      </w:r>
      <w:r w:rsidRPr="00322F3B">
        <w:t>75</w:t>
      </w:r>
      <w:r w:rsidRPr="00322F3B">
        <w:tab/>
        <w:t>Amendment of certificate</w:t>
      </w:r>
    </w:p>
    <w:p w14:paraId="72A309E5" w14:textId="62937C3E" w:rsidR="00A57816" w:rsidRPr="00322F3B" w:rsidRDefault="00A57816" w:rsidP="00A57816">
      <w:pPr>
        <w:pStyle w:val="TofSectsSection"/>
      </w:pPr>
      <w:r w:rsidRPr="00322F3B">
        <w:t>378</w:t>
      </w:r>
      <w:r w:rsidR="009953FD">
        <w:noBreakHyphen/>
      </w:r>
      <w:r w:rsidRPr="00322F3B">
        <w:t>80</w:t>
      </w:r>
      <w:r w:rsidRPr="00322F3B">
        <w:tab/>
        <w:t>Amendment of assessments</w:t>
      </w:r>
    </w:p>
    <w:p w14:paraId="73BF8B14" w14:textId="08D61CF4" w:rsidR="00A57816" w:rsidRPr="00322F3B" w:rsidRDefault="00A57816" w:rsidP="00A57816">
      <w:pPr>
        <w:pStyle w:val="ActHead5"/>
      </w:pPr>
      <w:bookmarkStart w:id="469" w:name="_Toc201755914"/>
      <w:r w:rsidRPr="00322F3B">
        <w:rPr>
          <w:rStyle w:val="CharSectno"/>
        </w:rPr>
        <w:t>378</w:t>
      </w:r>
      <w:r w:rsidR="009953FD">
        <w:rPr>
          <w:rStyle w:val="CharSectno"/>
        </w:rPr>
        <w:noBreakHyphen/>
      </w:r>
      <w:r w:rsidRPr="00322F3B">
        <w:rPr>
          <w:rStyle w:val="CharSectno"/>
        </w:rPr>
        <w:t>55</w:t>
      </w:r>
      <w:r w:rsidRPr="00322F3B">
        <w:t xml:space="preserve">  Single company or head company may apply for certificate</w:t>
      </w:r>
      <w:bookmarkEnd w:id="469"/>
    </w:p>
    <w:bookmarkEnd w:id="468"/>
    <w:p w14:paraId="164765E5" w14:textId="57EC6894" w:rsidR="00A57816" w:rsidRPr="00322F3B" w:rsidRDefault="00A57816" w:rsidP="00A57816">
      <w:pPr>
        <w:pStyle w:val="subsection"/>
      </w:pPr>
      <w:r w:rsidRPr="00322F3B">
        <w:tab/>
        <w:t>(1)</w:t>
      </w:r>
      <w:r w:rsidRPr="00322F3B">
        <w:tab/>
        <w:t xml:space="preserve">A company or, if the company is a </w:t>
      </w:r>
      <w:r w:rsidR="009953FD" w:rsidRPr="009953FD">
        <w:rPr>
          <w:position w:val="6"/>
          <w:sz w:val="16"/>
        </w:rPr>
        <w:t>*</w:t>
      </w:r>
      <w:r w:rsidRPr="00322F3B">
        <w:t xml:space="preserve">member of a </w:t>
      </w:r>
      <w:r w:rsidR="009953FD" w:rsidRPr="009953FD">
        <w:rPr>
          <w:position w:val="6"/>
          <w:sz w:val="16"/>
        </w:rPr>
        <w:t>*</w:t>
      </w:r>
      <w:r w:rsidRPr="00322F3B">
        <w:t xml:space="preserve">consolidated group or a </w:t>
      </w:r>
      <w:r w:rsidR="009953FD" w:rsidRPr="009953FD">
        <w:rPr>
          <w:position w:val="6"/>
          <w:sz w:val="16"/>
        </w:rPr>
        <w:t>*</w:t>
      </w:r>
      <w:r w:rsidRPr="00322F3B">
        <w:t xml:space="preserve">MEC group, the </w:t>
      </w:r>
      <w:r w:rsidR="009953FD" w:rsidRPr="009953FD">
        <w:rPr>
          <w:position w:val="6"/>
          <w:sz w:val="16"/>
        </w:rPr>
        <w:t>*</w:t>
      </w:r>
      <w:r w:rsidRPr="00322F3B">
        <w:t>head company of the consolidated group or MEC group may:</w:t>
      </w:r>
    </w:p>
    <w:p w14:paraId="4C1CBDC2" w14:textId="48F77A21" w:rsidR="00A57816" w:rsidRPr="00322F3B" w:rsidRDefault="00A57816" w:rsidP="00A57816">
      <w:pPr>
        <w:pStyle w:val="paragraph"/>
      </w:pPr>
      <w:r w:rsidRPr="00322F3B">
        <w:tab/>
        <w:t>(a)</w:t>
      </w:r>
      <w:r w:rsidRPr="00322F3B">
        <w:tab/>
        <w:t xml:space="preserve">if all the company’s </w:t>
      </w:r>
      <w:r w:rsidR="009953FD" w:rsidRPr="009953FD">
        <w:rPr>
          <w:position w:val="6"/>
          <w:sz w:val="16"/>
        </w:rPr>
        <w:t>*</w:t>
      </w:r>
      <w:r w:rsidRPr="00322F3B">
        <w:t xml:space="preserve">qualifying Australian development expenditure on a </w:t>
      </w:r>
      <w:r w:rsidR="009953FD" w:rsidRPr="009953FD">
        <w:rPr>
          <w:position w:val="6"/>
          <w:sz w:val="16"/>
        </w:rPr>
        <w:t>*</w:t>
      </w:r>
      <w:r w:rsidRPr="00322F3B">
        <w:t xml:space="preserve">digital game has been incurred in </w:t>
      </w:r>
      <w:r w:rsidR="009953FD" w:rsidRPr="009953FD">
        <w:rPr>
          <w:position w:val="6"/>
          <w:sz w:val="16"/>
        </w:rPr>
        <w:t>*</w:t>
      </w:r>
      <w:r w:rsidRPr="00322F3B">
        <w:t xml:space="preserve">completing the game—apply to the </w:t>
      </w:r>
      <w:r w:rsidR="009953FD" w:rsidRPr="009953FD">
        <w:rPr>
          <w:position w:val="6"/>
          <w:sz w:val="16"/>
        </w:rPr>
        <w:t>*</w:t>
      </w:r>
      <w:r w:rsidRPr="00322F3B">
        <w:t>Arts Minister for the issue of a certificate under subsection 378</w:t>
      </w:r>
      <w:r w:rsidR="009953FD">
        <w:noBreakHyphen/>
      </w:r>
      <w:r w:rsidRPr="00322F3B">
        <w:t>25(1) (completion certificate) in relation to the game; or</w:t>
      </w:r>
    </w:p>
    <w:p w14:paraId="05A8A4D4" w14:textId="1D33FC83" w:rsidR="00A57816" w:rsidRPr="00322F3B" w:rsidRDefault="00A57816" w:rsidP="00A57816">
      <w:pPr>
        <w:pStyle w:val="paragraph"/>
      </w:pPr>
      <w:r w:rsidRPr="00322F3B">
        <w:tab/>
        <w:t>(b)</w:t>
      </w:r>
      <w:r w:rsidRPr="00322F3B">
        <w:tab/>
        <w:t xml:space="preserve">if all the company’s qualifying Australian development expenditure on a digital game has been incurred in </w:t>
      </w:r>
      <w:r w:rsidR="009953FD" w:rsidRPr="009953FD">
        <w:rPr>
          <w:position w:val="6"/>
          <w:sz w:val="16"/>
        </w:rPr>
        <w:t>*</w:t>
      </w:r>
      <w:r w:rsidRPr="00322F3B">
        <w:t>porting the game—apply to the Arts Minister for the issue of a certificate under subsection 378</w:t>
      </w:r>
      <w:r w:rsidR="009953FD">
        <w:noBreakHyphen/>
      </w:r>
      <w:r w:rsidRPr="00322F3B">
        <w:t>25(3) (porting certificate) in relation to the game; or</w:t>
      </w:r>
    </w:p>
    <w:p w14:paraId="31C81B54" w14:textId="19B5A7E5" w:rsidR="00A57816" w:rsidRPr="00322F3B" w:rsidRDefault="00A57816" w:rsidP="00A57816">
      <w:pPr>
        <w:pStyle w:val="paragraph"/>
      </w:pPr>
      <w:r w:rsidRPr="00322F3B">
        <w:tab/>
        <w:t>(c)</w:t>
      </w:r>
      <w:r w:rsidRPr="00322F3B">
        <w:tab/>
        <w:t xml:space="preserve">if all the company’s qualifying Australian development expenditure on a digital game or games has been incurred in an income year on the </w:t>
      </w:r>
      <w:r w:rsidR="009953FD" w:rsidRPr="009953FD">
        <w:rPr>
          <w:position w:val="6"/>
          <w:sz w:val="16"/>
        </w:rPr>
        <w:t>*</w:t>
      </w:r>
      <w:r w:rsidRPr="00322F3B">
        <w:t>ongoing development of the games in the income year—apply to the Arts Minister for the issue of a certificate under subsection 378</w:t>
      </w:r>
      <w:r w:rsidR="009953FD">
        <w:noBreakHyphen/>
      </w:r>
      <w:r w:rsidRPr="00322F3B">
        <w:t>25(5) (ongoing development certificate) in relation to the games for the income year.</w:t>
      </w:r>
    </w:p>
    <w:p w14:paraId="64CD35D6" w14:textId="77777777" w:rsidR="00A57816" w:rsidRPr="00322F3B" w:rsidRDefault="00A57816" w:rsidP="00A57816">
      <w:pPr>
        <w:pStyle w:val="subsection"/>
      </w:pPr>
      <w:r w:rsidRPr="00322F3B">
        <w:tab/>
        <w:t>(2)</w:t>
      </w:r>
      <w:r w:rsidRPr="00322F3B">
        <w:tab/>
        <w:t>The application must:</w:t>
      </w:r>
    </w:p>
    <w:p w14:paraId="2F974828" w14:textId="77777777" w:rsidR="00A57816" w:rsidRPr="00322F3B" w:rsidRDefault="00A57816" w:rsidP="00A57816">
      <w:pPr>
        <w:pStyle w:val="paragraph"/>
      </w:pPr>
      <w:r w:rsidRPr="00322F3B">
        <w:tab/>
        <w:t>(a)</w:t>
      </w:r>
      <w:r w:rsidRPr="00322F3B">
        <w:tab/>
        <w:t>specify which certificate is sought; and</w:t>
      </w:r>
    </w:p>
    <w:p w14:paraId="59B7F235" w14:textId="5E8F58D2" w:rsidR="00A57816" w:rsidRPr="00322F3B" w:rsidRDefault="00A57816" w:rsidP="00A57816">
      <w:pPr>
        <w:pStyle w:val="paragraph"/>
      </w:pPr>
      <w:r w:rsidRPr="00322F3B">
        <w:tab/>
        <w:t>(b)</w:t>
      </w:r>
      <w:r w:rsidRPr="00322F3B">
        <w:tab/>
        <w:t xml:space="preserve">specify the company’s </w:t>
      </w:r>
      <w:r w:rsidR="009953FD" w:rsidRPr="009953FD">
        <w:rPr>
          <w:position w:val="6"/>
          <w:sz w:val="16"/>
        </w:rPr>
        <w:t>*</w:t>
      </w:r>
      <w:r w:rsidRPr="00322F3B">
        <w:t>ABN; and</w:t>
      </w:r>
    </w:p>
    <w:p w14:paraId="00D3C6A1" w14:textId="4B87C6E1" w:rsidR="00A57816" w:rsidRPr="00322F3B" w:rsidRDefault="00A57816" w:rsidP="00A57816">
      <w:pPr>
        <w:pStyle w:val="paragraph"/>
      </w:pPr>
      <w:r w:rsidRPr="00322F3B">
        <w:lastRenderedPageBreak/>
        <w:tab/>
        <w:t>(c)</w:t>
      </w:r>
      <w:r w:rsidRPr="00322F3B">
        <w:tab/>
        <w:t xml:space="preserve">specify whether the company is an Australian resident or a foreign resident with a </w:t>
      </w:r>
      <w:r w:rsidR="009953FD" w:rsidRPr="009953FD">
        <w:rPr>
          <w:position w:val="6"/>
          <w:sz w:val="16"/>
        </w:rPr>
        <w:t>*</w:t>
      </w:r>
      <w:r w:rsidRPr="00322F3B">
        <w:t>permanent establishment in Australia; and</w:t>
      </w:r>
    </w:p>
    <w:p w14:paraId="5777CD21" w14:textId="7FB40549" w:rsidR="00A57816" w:rsidRPr="00322F3B" w:rsidRDefault="00A57816" w:rsidP="00A57816">
      <w:pPr>
        <w:pStyle w:val="paragraph"/>
      </w:pPr>
      <w:r w:rsidRPr="00322F3B">
        <w:tab/>
        <w:t>(d)</w:t>
      </w:r>
      <w:r w:rsidRPr="00322F3B">
        <w:tab/>
        <w:t xml:space="preserve">contain sufficient detail to enable the </w:t>
      </w:r>
      <w:r w:rsidR="009953FD" w:rsidRPr="009953FD">
        <w:rPr>
          <w:position w:val="6"/>
          <w:sz w:val="16"/>
        </w:rPr>
        <w:t>*</w:t>
      </w:r>
      <w:r w:rsidRPr="00322F3B">
        <w:t xml:space="preserve">Arts Minister to determine whether an item of expenditure incurred by the company is </w:t>
      </w:r>
      <w:r w:rsidR="009953FD" w:rsidRPr="009953FD">
        <w:rPr>
          <w:position w:val="6"/>
          <w:sz w:val="16"/>
        </w:rPr>
        <w:t>*</w:t>
      </w:r>
      <w:r w:rsidRPr="00322F3B">
        <w:t>qualifying Australian development expenditure on the game or on the games in the income year; and</w:t>
      </w:r>
    </w:p>
    <w:p w14:paraId="2A053F23" w14:textId="7B4E02C7" w:rsidR="00A57816" w:rsidRPr="00322F3B" w:rsidRDefault="00A57816" w:rsidP="00A57816">
      <w:pPr>
        <w:pStyle w:val="paragraph"/>
      </w:pPr>
      <w:r w:rsidRPr="00322F3B">
        <w:tab/>
        <w:t>(e)</w:t>
      </w:r>
      <w:r w:rsidRPr="00322F3B">
        <w:tab/>
        <w:t>be made in accordance with the rules made under section 378</w:t>
      </w:r>
      <w:r w:rsidR="009953FD">
        <w:noBreakHyphen/>
      </w:r>
      <w:r w:rsidRPr="00322F3B">
        <w:t>100 by the Arts Minister, so far as they relate to the requirements for applications.</w:t>
      </w:r>
    </w:p>
    <w:p w14:paraId="2653DFFB" w14:textId="3729DD33" w:rsidR="00A57816" w:rsidRPr="00322F3B" w:rsidRDefault="00A57816" w:rsidP="00A57816">
      <w:pPr>
        <w:pStyle w:val="ActHead5"/>
      </w:pPr>
      <w:bookmarkStart w:id="470" w:name="_Toc201755915"/>
      <w:bookmarkStart w:id="471" w:name="_Hlk115435674"/>
      <w:r w:rsidRPr="00322F3B">
        <w:rPr>
          <w:rStyle w:val="CharSectno"/>
        </w:rPr>
        <w:t>378</w:t>
      </w:r>
      <w:r w:rsidR="009953FD">
        <w:rPr>
          <w:rStyle w:val="CharSectno"/>
        </w:rPr>
        <w:noBreakHyphen/>
      </w:r>
      <w:r w:rsidRPr="00322F3B">
        <w:rPr>
          <w:rStyle w:val="CharSectno"/>
        </w:rPr>
        <w:t>60</w:t>
      </w:r>
      <w:r w:rsidRPr="00322F3B">
        <w:t xml:space="preserve">  Notice of refusal to issue certificate</w:t>
      </w:r>
      <w:bookmarkEnd w:id="470"/>
    </w:p>
    <w:bookmarkEnd w:id="471"/>
    <w:p w14:paraId="7AC477D9" w14:textId="77777777" w:rsidR="00A57816" w:rsidRPr="00322F3B" w:rsidRDefault="00A57816" w:rsidP="00A57816">
      <w:pPr>
        <w:pStyle w:val="subsection"/>
      </w:pPr>
      <w:r w:rsidRPr="00322F3B">
        <w:tab/>
      </w:r>
      <w:r w:rsidRPr="00322F3B">
        <w:tab/>
        <w:t>If:</w:t>
      </w:r>
    </w:p>
    <w:p w14:paraId="5E36AD9A" w14:textId="12858F44" w:rsidR="00A57816" w:rsidRPr="00322F3B" w:rsidRDefault="00A57816" w:rsidP="00A57816">
      <w:pPr>
        <w:pStyle w:val="paragraph"/>
      </w:pPr>
      <w:r w:rsidRPr="00322F3B">
        <w:tab/>
        <w:t>(a)</w:t>
      </w:r>
      <w:r w:rsidRPr="00322F3B">
        <w:tab/>
        <w:t>an application is made under subsection 378</w:t>
      </w:r>
      <w:r w:rsidR="009953FD">
        <w:noBreakHyphen/>
      </w:r>
      <w:r w:rsidRPr="00322F3B">
        <w:t>55(1) for the issue of a certificate; and</w:t>
      </w:r>
    </w:p>
    <w:p w14:paraId="72AECAD4" w14:textId="666434E2" w:rsidR="00A57816" w:rsidRPr="00322F3B" w:rsidRDefault="00A57816" w:rsidP="00A57816">
      <w:pPr>
        <w:pStyle w:val="paragraph"/>
      </w:pPr>
      <w:r w:rsidRPr="00322F3B">
        <w:tab/>
        <w:t>(b)</w:t>
      </w:r>
      <w:r w:rsidRPr="00322F3B">
        <w:tab/>
        <w:t xml:space="preserve">the </w:t>
      </w:r>
      <w:r w:rsidR="009953FD" w:rsidRPr="009953FD">
        <w:rPr>
          <w:position w:val="6"/>
          <w:sz w:val="16"/>
        </w:rPr>
        <w:t>*</w:t>
      </w:r>
      <w:r w:rsidRPr="00322F3B">
        <w:t>Arts Minister decides under section 378</w:t>
      </w:r>
      <w:r w:rsidR="009953FD">
        <w:noBreakHyphen/>
      </w:r>
      <w:r w:rsidRPr="00322F3B">
        <w:t>25 not to issue the certificate;</w:t>
      </w:r>
    </w:p>
    <w:p w14:paraId="36A817B5" w14:textId="77777777" w:rsidR="00A57816" w:rsidRPr="00322F3B" w:rsidRDefault="00A57816" w:rsidP="00A57816">
      <w:pPr>
        <w:pStyle w:val="subsection2"/>
      </w:pPr>
      <w:r w:rsidRPr="00322F3B">
        <w:t>the Arts Minister must give the applicant written notice of the decision (including reasons for the decision).</w:t>
      </w:r>
    </w:p>
    <w:p w14:paraId="69A25BC9" w14:textId="761633BC" w:rsidR="00A57816" w:rsidRPr="00322F3B" w:rsidRDefault="00A57816" w:rsidP="00A57816">
      <w:pPr>
        <w:pStyle w:val="ActHead5"/>
      </w:pPr>
      <w:bookmarkStart w:id="472" w:name="_Toc201755916"/>
      <w:bookmarkStart w:id="473" w:name="_Hlk115435675"/>
      <w:r w:rsidRPr="00322F3B">
        <w:rPr>
          <w:rStyle w:val="CharSectno"/>
        </w:rPr>
        <w:t>378</w:t>
      </w:r>
      <w:r w:rsidR="009953FD">
        <w:rPr>
          <w:rStyle w:val="CharSectno"/>
        </w:rPr>
        <w:noBreakHyphen/>
      </w:r>
      <w:r w:rsidRPr="00322F3B">
        <w:rPr>
          <w:rStyle w:val="CharSectno"/>
        </w:rPr>
        <w:t>65</w:t>
      </w:r>
      <w:r w:rsidRPr="00322F3B">
        <w:t xml:space="preserve">  Issue of certificate</w:t>
      </w:r>
      <w:bookmarkEnd w:id="472"/>
    </w:p>
    <w:bookmarkEnd w:id="473"/>
    <w:p w14:paraId="14A8107A" w14:textId="5C9D19CD" w:rsidR="00A57816" w:rsidRPr="00322F3B" w:rsidRDefault="00A57816" w:rsidP="00A57816">
      <w:pPr>
        <w:pStyle w:val="subsection"/>
      </w:pPr>
      <w:r w:rsidRPr="00322F3B">
        <w:tab/>
        <w:t>(1)</w:t>
      </w:r>
      <w:r w:rsidRPr="00322F3B">
        <w:tab/>
        <w:t>A certificate issued to a company under section 378</w:t>
      </w:r>
      <w:r w:rsidR="009953FD">
        <w:noBreakHyphen/>
      </w:r>
      <w:r w:rsidRPr="00322F3B">
        <w:t>25 must:</w:t>
      </w:r>
    </w:p>
    <w:p w14:paraId="0E8CE5B9" w14:textId="77777777" w:rsidR="00A57816" w:rsidRPr="00322F3B" w:rsidRDefault="00A57816" w:rsidP="00A57816">
      <w:pPr>
        <w:pStyle w:val="paragraph"/>
      </w:pPr>
      <w:r w:rsidRPr="00322F3B">
        <w:tab/>
        <w:t>(a)</w:t>
      </w:r>
      <w:r w:rsidRPr="00322F3B">
        <w:tab/>
        <w:t>be in writing; and</w:t>
      </w:r>
    </w:p>
    <w:p w14:paraId="4E55B609" w14:textId="1AA2A1D4" w:rsidR="00A57816" w:rsidRPr="00322F3B" w:rsidRDefault="00A57816" w:rsidP="00A57816">
      <w:pPr>
        <w:pStyle w:val="paragraph"/>
      </w:pPr>
      <w:r w:rsidRPr="00322F3B">
        <w:tab/>
        <w:t>(b)</w:t>
      </w:r>
      <w:r w:rsidRPr="00322F3B">
        <w:tab/>
        <w:t xml:space="preserve">specify the company’s </w:t>
      </w:r>
      <w:r w:rsidR="009953FD" w:rsidRPr="009953FD">
        <w:rPr>
          <w:position w:val="6"/>
          <w:sz w:val="16"/>
        </w:rPr>
        <w:t>*</w:t>
      </w:r>
      <w:r w:rsidRPr="00322F3B">
        <w:t>ABN; and</w:t>
      </w:r>
    </w:p>
    <w:p w14:paraId="49354A37" w14:textId="77777777" w:rsidR="00A57816" w:rsidRPr="00322F3B" w:rsidRDefault="00A57816" w:rsidP="00A57816">
      <w:pPr>
        <w:pStyle w:val="paragraph"/>
      </w:pPr>
      <w:r w:rsidRPr="00322F3B">
        <w:tab/>
        <w:t>(c)</w:t>
      </w:r>
      <w:r w:rsidRPr="00322F3B">
        <w:tab/>
        <w:t>specify the date of issue of the certificate; and</w:t>
      </w:r>
    </w:p>
    <w:p w14:paraId="1C6CFCBF" w14:textId="06D7DA36" w:rsidR="00A57816" w:rsidRPr="00322F3B" w:rsidRDefault="00A57816" w:rsidP="00A57816">
      <w:pPr>
        <w:pStyle w:val="paragraph"/>
      </w:pPr>
      <w:r w:rsidRPr="00322F3B">
        <w:tab/>
        <w:t>(d)</w:t>
      </w:r>
      <w:r w:rsidRPr="00322F3B">
        <w:tab/>
        <w:t xml:space="preserve">specify the total of the company’s </w:t>
      </w:r>
      <w:r w:rsidR="009953FD" w:rsidRPr="009953FD">
        <w:rPr>
          <w:position w:val="6"/>
          <w:sz w:val="16"/>
        </w:rPr>
        <w:t>*</w:t>
      </w:r>
      <w:r w:rsidRPr="00322F3B">
        <w:t xml:space="preserve">qualifying Australian development expenditure on the relevant </w:t>
      </w:r>
      <w:r w:rsidR="009953FD" w:rsidRPr="009953FD">
        <w:rPr>
          <w:position w:val="6"/>
          <w:sz w:val="16"/>
        </w:rPr>
        <w:t>*</w:t>
      </w:r>
      <w:r w:rsidRPr="00322F3B">
        <w:t xml:space="preserve">digital game or games, as determined by the </w:t>
      </w:r>
      <w:r w:rsidR="009953FD" w:rsidRPr="009953FD">
        <w:rPr>
          <w:position w:val="6"/>
          <w:sz w:val="16"/>
        </w:rPr>
        <w:t>*</w:t>
      </w:r>
      <w:r w:rsidRPr="00322F3B">
        <w:t>Arts Minister under section 378</w:t>
      </w:r>
      <w:r w:rsidR="009953FD">
        <w:noBreakHyphen/>
      </w:r>
      <w:r w:rsidRPr="00322F3B">
        <w:t>30; and</w:t>
      </w:r>
    </w:p>
    <w:p w14:paraId="1C28D9EB" w14:textId="4288906C" w:rsidR="00A57816" w:rsidRPr="00322F3B" w:rsidRDefault="00A57816" w:rsidP="00A57816">
      <w:pPr>
        <w:pStyle w:val="paragraph"/>
      </w:pPr>
      <w:r w:rsidRPr="00322F3B">
        <w:tab/>
        <w:t>(e)</w:t>
      </w:r>
      <w:r w:rsidRPr="00322F3B">
        <w:tab/>
        <w:t>if the certificate is issued under subsection 378</w:t>
      </w:r>
      <w:r w:rsidR="009953FD">
        <w:noBreakHyphen/>
      </w:r>
      <w:r w:rsidRPr="00322F3B">
        <w:t>25(1) (completion certificate) or (3) (porting certificate)—specify:</w:t>
      </w:r>
    </w:p>
    <w:p w14:paraId="663CDE7E" w14:textId="77777777" w:rsidR="00A57816" w:rsidRPr="00322F3B" w:rsidRDefault="00A57816" w:rsidP="00A57816">
      <w:pPr>
        <w:pStyle w:val="paragraphsub"/>
      </w:pPr>
      <w:r w:rsidRPr="00322F3B">
        <w:tab/>
        <w:t>(i)</w:t>
      </w:r>
      <w:r w:rsidRPr="00322F3B">
        <w:tab/>
        <w:t>the name of the digital game to which the certificate relates; and</w:t>
      </w:r>
    </w:p>
    <w:p w14:paraId="4830649C" w14:textId="2C247A29" w:rsidR="00A57816" w:rsidRPr="00322F3B" w:rsidRDefault="00A57816" w:rsidP="00A57816">
      <w:pPr>
        <w:pStyle w:val="paragraphsub"/>
      </w:pPr>
      <w:r w:rsidRPr="00322F3B">
        <w:lastRenderedPageBreak/>
        <w:tab/>
        <w:t>(ii)</w:t>
      </w:r>
      <w:r w:rsidRPr="00322F3B">
        <w:tab/>
        <w:t xml:space="preserve">the income year in which the digital game was </w:t>
      </w:r>
      <w:r w:rsidR="009953FD" w:rsidRPr="009953FD">
        <w:rPr>
          <w:position w:val="6"/>
          <w:sz w:val="16"/>
        </w:rPr>
        <w:t>*</w:t>
      </w:r>
      <w:r w:rsidRPr="00322F3B">
        <w:t xml:space="preserve">completed or </w:t>
      </w:r>
      <w:r w:rsidR="009953FD" w:rsidRPr="009953FD">
        <w:rPr>
          <w:position w:val="6"/>
          <w:sz w:val="16"/>
        </w:rPr>
        <w:t>*</w:t>
      </w:r>
      <w:r w:rsidRPr="00322F3B">
        <w:t>ported (as applicable); and</w:t>
      </w:r>
    </w:p>
    <w:p w14:paraId="0390908A" w14:textId="423ECDCD" w:rsidR="00A57816" w:rsidRPr="00322F3B" w:rsidRDefault="00A57816" w:rsidP="00A57816">
      <w:pPr>
        <w:pStyle w:val="paragraph"/>
      </w:pPr>
      <w:r w:rsidRPr="00322F3B">
        <w:tab/>
        <w:t>(f)</w:t>
      </w:r>
      <w:r w:rsidRPr="00322F3B">
        <w:tab/>
        <w:t>if the certificate is issued under subsection 378</w:t>
      </w:r>
      <w:r w:rsidR="009953FD">
        <w:noBreakHyphen/>
      </w:r>
      <w:r w:rsidRPr="00322F3B">
        <w:t>25(5) (ongoing development certificate)—specify:</w:t>
      </w:r>
    </w:p>
    <w:p w14:paraId="5C05A5C5" w14:textId="77777777" w:rsidR="00A57816" w:rsidRPr="00322F3B" w:rsidRDefault="00A57816" w:rsidP="00A57816">
      <w:pPr>
        <w:pStyle w:val="paragraphsub"/>
      </w:pPr>
      <w:r w:rsidRPr="00322F3B">
        <w:tab/>
        <w:t>(i)</w:t>
      </w:r>
      <w:r w:rsidRPr="00322F3B">
        <w:tab/>
        <w:t>the name of the digital game, or digital games, to which the certificate relates; and</w:t>
      </w:r>
    </w:p>
    <w:p w14:paraId="5FB553C7" w14:textId="77777777" w:rsidR="00A57816" w:rsidRPr="00322F3B" w:rsidRDefault="00A57816" w:rsidP="00A57816">
      <w:pPr>
        <w:pStyle w:val="paragraphsub"/>
      </w:pPr>
      <w:r w:rsidRPr="00322F3B">
        <w:tab/>
        <w:t>(ii)</w:t>
      </w:r>
      <w:r w:rsidRPr="00322F3B">
        <w:tab/>
        <w:t>the income year for which the digital games tax offset is being sought.</w:t>
      </w:r>
    </w:p>
    <w:p w14:paraId="4A5BD1A2" w14:textId="5C3A5358" w:rsidR="00A57816" w:rsidRPr="00322F3B" w:rsidRDefault="00A57816" w:rsidP="00A57816">
      <w:pPr>
        <w:pStyle w:val="subsection"/>
      </w:pPr>
      <w:r w:rsidRPr="00322F3B">
        <w:tab/>
        <w:t>(2)</w:t>
      </w:r>
      <w:r w:rsidRPr="00322F3B">
        <w:tab/>
        <w:t xml:space="preserve">The </w:t>
      </w:r>
      <w:r w:rsidR="009953FD" w:rsidRPr="009953FD">
        <w:rPr>
          <w:position w:val="6"/>
          <w:sz w:val="16"/>
        </w:rPr>
        <w:t>*</w:t>
      </w:r>
      <w:r w:rsidRPr="00322F3B">
        <w:t>Arts Minister must give the Commissioner notice of the issue of the certificate within 30 days after issuing the certificate.</w:t>
      </w:r>
    </w:p>
    <w:p w14:paraId="3F86139C" w14:textId="77777777" w:rsidR="00A57816" w:rsidRPr="00322F3B" w:rsidRDefault="00A57816" w:rsidP="00A57816">
      <w:pPr>
        <w:pStyle w:val="subsection"/>
      </w:pPr>
      <w:r w:rsidRPr="00322F3B">
        <w:tab/>
        <w:t>(3)</w:t>
      </w:r>
      <w:r w:rsidRPr="00322F3B">
        <w:tab/>
        <w:t>The notice under subsection (2) must specify:</w:t>
      </w:r>
    </w:p>
    <w:p w14:paraId="15AB26C2" w14:textId="77777777" w:rsidR="00A57816" w:rsidRPr="00322F3B" w:rsidRDefault="00A57816" w:rsidP="00A57816">
      <w:pPr>
        <w:pStyle w:val="paragraph"/>
      </w:pPr>
      <w:r w:rsidRPr="00322F3B">
        <w:tab/>
        <w:t>(a)</w:t>
      </w:r>
      <w:r w:rsidRPr="00322F3B">
        <w:tab/>
        <w:t>the company’s name; and</w:t>
      </w:r>
    </w:p>
    <w:p w14:paraId="61FAA735" w14:textId="77777777" w:rsidR="00A57816" w:rsidRPr="00322F3B" w:rsidRDefault="00A57816" w:rsidP="00A57816">
      <w:pPr>
        <w:pStyle w:val="paragraph"/>
      </w:pPr>
      <w:r w:rsidRPr="00322F3B">
        <w:tab/>
        <w:t>(b)</w:t>
      </w:r>
      <w:r w:rsidRPr="00322F3B">
        <w:tab/>
        <w:t>the company’s address; and</w:t>
      </w:r>
    </w:p>
    <w:p w14:paraId="67ED8813" w14:textId="77777777" w:rsidR="00A57816" w:rsidRPr="00322F3B" w:rsidRDefault="00A57816" w:rsidP="00A57816">
      <w:pPr>
        <w:pStyle w:val="paragraph"/>
      </w:pPr>
      <w:r w:rsidRPr="00322F3B">
        <w:tab/>
        <w:t>(c)</w:t>
      </w:r>
      <w:r w:rsidRPr="00322F3B">
        <w:tab/>
        <w:t>the amount specified under paragraph (1)(d) in the certificate; and</w:t>
      </w:r>
    </w:p>
    <w:p w14:paraId="1E8A295B" w14:textId="77777777" w:rsidR="00A57816" w:rsidRPr="00322F3B" w:rsidRDefault="00A57816" w:rsidP="00A57816">
      <w:pPr>
        <w:pStyle w:val="paragraph"/>
      </w:pPr>
      <w:r w:rsidRPr="00322F3B">
        <w:tab/>
        <w:t>(d)</w:t>
      </w:r>
      <w:r w:rsidRPr="00322F3B">
        <w:tab/>
        <w:t>other matters agreed to between the Arts Minister and the Commissioner.</w:t>
      </w:r>
    </w:p>
    <w:p w14:paraId="3561437A" w14:textId="44215AAB" w:rsidR="00A57816" w:rsidRPr="00322F3B" w:rsidRDefault="00A57816" w:rsidP="00A57816">
      <w:pPr>
        <w:pStyle w:val="ActHead5"/>
      </w:pPr>
      <w:bookmarkStart w:id="474" w:name="_Toc201755917"/>
      <w:bookmarkStart w:id="475" w:name="_Hlk115435676"/>
      <w:r w:rsidRPr="00322F3B">
        <w:rPr>
          <w:rStyle w:val="CharSectno"/>
        </w:rPr>
        <w:t>378</w:t>
      </w:r>
      <w:r w:rsidR="009953FD">
        <w:rPr>
          <w:rStyle w:val="CharSectno"/>
        </w:rPr>
        <w:noBreakHyphen/>
      </w:r>
      <w:r w:rsidRPr="00322F3B">
        <w:rPr>
          <w:rStyle w:val="CharSectno"/>
        </w:rPr>
        <w:t>70</w:t>
      </w:r>
      <w:r w:rsidRPr="00322F3B">
        <w:t xml:space="preserve">  Revocation of certificate</w:t>
      </w:r>
      <w:bookmarkEnd w:id="474"/>
    </w:p>
    <w:bookmarkEnd w:id="475"/>
    <w:p w14:paraId="6F667ABB" w14:textId="373A24AC"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Arts Minister may revoke a certificate issued under section 378</w:t>
      </w:r>
      <w:r w:rsidR="009953FD">
        <w:noBreakHyphen/>
      </w:r>
      <w:r w:rsidRPr="00322F3B">
        <w:t>25 if the Arts Minister is satisfied that:</w:t>
      </w:r>
    </w:p>
    <w:p w14:paraId="497F48DA" w14:textId="77777777" w:rsidR="00A57816" w:rsidRPr="00322F3B" w:rsidRDefault="00A57816" w:rsidP="00A57816">
      <w:pPr>
        <w:pStyle w:val="paragraph"/>
      </w:pPr>
      <w:r w:rsidRPr="00322F3B">
        <w:tab/>
        <w:t>(a)</w:t>
      </w:r>
      <w:r w:rsidRPr="00322F3B">
        <w:tab/>
        <w:t>the issue of the certificate was based on inaccurate information; or</w:t>
      </w:r>
    </w:p>
    <w:p w14:paraId="331AA2D8" w14:textId="77777777" w:rsidR="00A57816" w:rsidRPr="00322F3B" w:rsidRDefault="00A57816" w:rsidP="00A57816">
      <w:pPr>
        <w:pStyle w:val="paragraph"/>
      </w:pPr>
      <w:r w:rsidRPr="00322F3B">
        <w:tab/>
        <w:t>(b)</w:t>
      </w:r>
      <w:r w:rsidRPr="00322F3B">
        <w:tab/>
        <w:t>the certificate was obtained by fraud or serious misrepresentation; or</w:t>
      </w:r>
    </w:p>
    <w:p w14:paraId="1FE61588" w14:textId="385A8B14" w:rsidR="00A57816" w:rsidRPr="00322F3B" w:rsidRDefault="00A57816" w:rsidP="00A57816">
      <w:pPr>
        <w:pStyle w:val="paragraph"/>
      </w:pPr>
      <w:r w:rsidRPr="00322F3B">
        <w:tab/>
        <w:t>(c)</w:t>
      </w:r>
      <w:r w:rsidRPr="00322F3B">
        <w:tab/>
        <w:t>if the certificate is issued under subsection 378</w:t>
      </w:r>
      <w:r w:rsidR="009953FD">
        <w:noBreakHyphen/>
      </w:r>
      <w:r w:rsidRPr="00322F3B">
        <w:t xml:space="preserve">25(1) (completion certificate) to a company for an income year in relation to a </w:t>
      </w:r>
      <w:r w:rsidR="009953FD" w:rsidRPr="009953FD">
        <w:rPr>
          <w:position w:val="6"/>
          <w:sz w:val="16"/>
        </w:rPr>
        <w:t>*</w:t>
      </w:r>
      <w:r w:rsidRPr="00322F3B">
        <w:t xml:space="preserve">digital game—the total of the company’s </w:t>
      </w:r>
      <w:r w:rsidR="009953FD" w:rsidRPr="009953FD">
        <w:rPr>
          <w:position w:val="6"/>
          <w:sz w:val="16"/>
        </w:rPr>
        <w:t>*</w:t>
      </w:r>
      <w:r w:rsidRPr="00322F3B">
        <w:t xml:space="preserve">qualifying Australian development expenditure on the game incurred in </w:t>
      </w:r>
      <w:r w:rsidR="009953FD" w:rsidRPr="009953FD">
        <w:rPr>
          <w:position w:val="6"/>
          <w:sz w:val="16"/>
        </w:rPr>
        <w:t>*</w:t>
      </w:r>
      <w:r w:rsidRPr="00322F3B">
        <w:t>completing the game is less than $500,000; or</w:t>
      </w:r>
    </w:p>
    <w:p w14:paraId="58D4CCCF" w14:textId="181AA5D6" w:rsidR="00A57816" w:rsidRPr="00322F3B" w:rsidRDefault="00A57816" w:rsidP="00A57816">
      <w:pPr>
        <w:pStyle w:val="paragraph"/>
      </w:pPr>
      <w:r w:rsidRPr="00322F3B">
        <w:tab/>
        <w:t>(d)</w:t>
      </w:r>
      <w:r w:rsidRPr="00322F3B">
        <w:tab/>
        <w:t>if the certificate is issued under subsection 378</w:t>
      </w:r>
      <w:r w:rsidR="009953FD">
        <w:noBreakHyphen/>
      </w:r>
      <w:r w:rsidRPr="00322F3B">
        <w:t xml:space="preserve">25(3) (porting certificate) to a company for an income year in relation to a digital game—the total of the company’s qualifying </w:t>
      </w:r>
      <w:r w:rsidRPr="00322F3B">
        <w:lastRenderedPageBreak/>
        <w:t xml:space="preserve">Australian development expenditure on the game incurred in </w:t>
      </w:r>
      <w:r w:rsidR="009953FD" w:rsidRPr="009953FD">
        <w:rPr>
          <w:position w:val="6"/>
          <w:sz w:val="16"/>
        </w:rPr>
        <w:t>*</w:t>
      </w:r>
      <w:r w:rsidRPr="00322F3B">
        <w:t>porting the game is less than $500,000; or</w:t>
      </w:r>
    </w:p>
    <w:p w14:paraId="76C20932" w14:textId="5344F4A9" w:rsidR="00A57816" w:rsidRPr="00322F3B" w:rsidRDefault="00A57816" w:rsidP="00A57816">
      <w:pPr>
        <w:pStyle w:val="paragraph"/>
      </w:pPr>
      <w:r w:rsidRPr="00322F3B">
        <w:tab/>
        <w:t>(e)</w:t>
      </w:r>
      <w:r w:rsidRPr="00322F3B">
        <w:tab/>
        <w:t>if the certificate is issued under subsection 378</w:t>
      </w:r>
      <w:r w:rsidR="009953FD">
        <w:noBreakHyphen/>
      </w:r>
      <w:r w:rsidRPr="00322F3B">
        <w:t xml:space="preserve">25(5) (ongoing development certificate) to a company for an income year in relation to one or more digital games—the total of the company’s qualifying Australian development expenditure on the games incurred in the income year on the </w:t>
      </w:r>
      <w:r w:rsidR="009953FD" w:rsidRPr="009953FD">
        <w:rPr>
          <w:position w:val="6"/>
          <w:sz w:val="16"/>
        </w:rPr>
        <w:t>*</w:t>
      </w:r>
      <w:r w:rsidRPr="00322F3B">
        <w:t>ongoing development of the games in the income year is less than $500,000.</w:t>
      </w:r>
    </w:p>
    <w:p w14:paraId="0CE7C7DE" w14:textId="7AEEF9AD" w:rsidR="00A57816" w:rsidRPr="00322F3B" w:rsidRDefault="00A57816" w:rsidP="00A57816">
      <w:pPr>
        <w:pStyle w:val="subsection"/>
      </w:pPr>
      <w:r w:rsidRPr="00322F3B">
        <w:tab/>
        <w:t>(2)</w:t>
      </w:r>
      <w:r w:rsidRPr="00322F3B">
        <w:tab/>
        <w:t xml:space="preserve">If the </w:t>
      </w:r>
      <w:r w:rsidR="009953FD" w:rsidRPr="009953FD">
        <w:rPr>
          <w:position w:val="6"/>
          <w:sz w:val="16"/>
        </w:rPr>
        <w:t>*</w:t>
      </w:r>
      <w:r w:rsidRPr="00322F3B">
        <w:t>Arts Minister revokes a certificate under subsection (1), the Arts Minister must, within 30 days after the date of revocation, give written notice of the revocation to:</w:t>
      </w:r>
    </w:p>
    <w:p w14:paraId="32EB3723" w14:textId="77777777" w:rsidR="00A57816" w:rsidRPr="00322F3B" w:rsidRDefault="00A57816" w:rsidP="00A57816">
      <w:pPr>
        <w:pStyle w:val="paragraph"/>
      </w:pPr>
      <w:r w:rsidRPr="00322F3B">
        <w:tab/>
        <w:t>(a)</w:t>
      </w:r>
      <w:r w:rsidRPr="00322F3B">
        <w:tab/>
        <w:t>the company to whom the certificate was issued, including reasons for the decision to revoke the certificate; and</w:t>
      </w:r>
    </w:p>
    <w:p w14:paraId="04AF08FE" w14:textId="77777777" w:rsidR="00A57816" w:rsidRPr="00322F3B" w:rsidRDefault="00A57816" w:rsidP="00A57816">
      <w:pPr>
        <w:pStyle w:val="paragraph"/>
      </w:pPr>
      <w:r w:rsidRPr="00322F3B">
        <w:tab/>
        <w:t>(b)</w:t>
      </w:r>
      <w:r w:rsidRPr="00322F3B">
        <w:tab/>
        <w:t>the Commissioner.</w:t>
      </w:r>
    </w:p>
    <w:p w14:paraId="49F8B27E" w14:textId="77777777" w:rsidR="00A57816" w:rsidRPr="00322F3B" w:rsidRDefault="00A57816" w:rsidP="00A57816">
      <w:pPr>
        <w:pStyle w:val="subsection"/>
      </w:pPr>
      <w:r w:rsidRPr="00322F3B">
        <w:tab/>
        <w:t>(3)</w:t>
      </w:r>
      <w:r w:rsidRPr="00322F3B">
        <w:tab/>
        <w:t>If a certificate is revoked under subsection (1), it is taken, for the purposes of this Division, never to have been issued.</w:t>
      </w:r>
    </w:p>
    <w:p w14:paraId="64E46AC8" w14:textId="733CA769" w:rsidR="00A57816" w:rsidRPr="00322F3B" w:rsidRDefault="00A57816" w:rsidP="00A57816">
      <w:pPr>
        <w:pStyle w:val="notetext"/>
      </w:pPr>
      <w:r w:rsidRPr="00322F3B">
        <w:t>Note:</w:t>
      </w:r>
      <w:r w:rsidRPr="00322F3B">
        <w:tab/>
        <w:t>This means that if an assessment of a company’s income tax is issued on the basis that the company is entitled to the digital games tax offset and a certificate on which the entitlement is based is then revoked, the assessment will be amended to take account of the fact that the company was never entitled to the offset or was entitled to the offset to a lesser amount: see section 378</w:t>
      </w:r>
      <w:r w:rsidR="009953FD">
        <w:noBreakHyphen/>
      </w:r>
      <w:r w:rsidRPr="00322F3B">
        <w:t>80.</w:t>
      </w:r>
    </w:p>
    <w:p w14:paraId="29E160C9" w14:textId="77777777" w:rsidR="00A57816" w:rsidRPr="00322F3B" w:rsidRDefault="00A57816" w:rsidP="00A57816">
      <w:pPr>
        <w:pStyle w:val="subsection"/>
      </w:pPr>
      <w:r w:rsidRPr="00322F3B">
        <w:tab/>
        <w:t>(4)</w:t>
      </w:r>
      <w:r w:rsidRPr="00322F3B">
        <w:tab/>
        <w:t>Subsection (3) does not apply for the purposes of:</w:t>
      </w:r>
    </w:p>
    <w:p w14:paraId="464AC899" w14:textId="136AF25C" w:rsidR="00A57816" w:rsidRPr="00322F3B" w:rsidRDefault="00A57816" w:rsidP="00A57816">
      <w:pPr>
        <w:pStyle w:val="paragraph"/>
      </w:pPr>
      <w:r w:rsidRPr="00322F3B">
        <w:tab/>
        <w:t>(a)</w:t>
      </w:r>
      <w:r w:rsidRPr="00322F3B">
        <w:tab/>
        <w:t>the operation of this section or section 378</w:t>
      </w:r>
      <w:r w:rsidR="009953FD">
        <w:noBreakHyphen/>
      </w:r>
      <w:r w:rsidRPr="00322F3B">
        <w:t>85; or</w:t>
      </w:r>
    </w:p>
    <w:p w14:paraId="3DFE7DA8" w14:textId="7A5E7876" w:rsidR="00A57816" w:rsidRPr="00322F3B" w:rsidRDefault="00A57816" w:rsidP="00A57816">
      <w:pPr>
        <w:pStyle w:val="paragraph"/>
      </w:pPr>
      <w:r w:rsidRPr="00322F3B">
        <w:tab/>
        <w:t>(b)</w:t>
      </w:r>
      <w:r w:rsidRPr="00322F3B">
        <w:tab/>
        <w:t xml:space="preserve">a review by a court or the </w:t>
      </w:r>
      <w:r w:rsidR="009953FD" w:rsidRPr="009953FD">
        <w:rPr>
          <w:position w:val="6"/>
          <w:sz w:val="16"/>
        </w:rPr>
        <w:t>*</w:t>
      </w:r>
      <w:r w:rsidR="00A87686" w:rsidRPr="0002252A">
        <w:t>ART</w:t>
      </w:r>
      <w:r w:rsidRPr="00322F3B">
        <w:t xml:space="preserve"> of the decision to revoke the certificate.</w:t>
      </w:r>
    </w:p>
    <w:p w14:paraId="67277B55" w14:textId="2673393A" w:rsidR="00A57816" w:rsidRPr="00322F3B" w:rsidRDefault="00A57816" w:rsidP="00A57816">
      <w:pPr>
        <w:pStyle w:val="ActHead5"/>
      </w:pPr>
      <w:bookmarkStart w:id="476" w:name="_Toc201755918"/>
      <w:bookmarkStart w:id="477" w:name="_Hlk115435681"/>
      <w:r w:rsidRPr="00322F3B">
        <w:rPr>
          <w:rStyle w:val="CharSectno"/>
        </w:rPr>
        <w:t>378</w:t>
      </w:r>
      <w:r w:rsidR="009953FD">
        <w:rPr>
          <w:rStyle w:val="CharSectno"/>
        </w:rPr>
        <w:noBreakHyphen/>
      </w:r>
      <w:r w:rsidRPr="00322F3B">
        <w:rPr>
          <w:rStyle w:val="CharSectno"/>
        </w:rPr>
        <w:t>75</w:t>
      </w:r>
      <w:r w:rsidRPr="00322F3B">
        <w:t xml:space="preserve">  Amendment of certificate</w:t>
      </w:r>
      <w:bookmarkEnd w:id="476"/>
    </w:p>
    <w:bookmarkEnd w:id="477"/>
    <w:p w14:paraId="70B35BE5" w14:textId="5FB0DB50"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Arts Minister may amend a certificate issued under section 378</w:t>
      </w:r>
      <w:r w:rsidR="009953FD">
        <w:noBreakHyphen/>
      </w:r>
      <w:r w:rsidRPr="00322F3B">
        <w:t>25 at any time during the period of 4 years starting immediately after the certificate is issued if:</w:t>
      </w:r>
    </w:p>
    <w:p w14:paraId="2BD94F3D" w14:textId="77777777" w:rsidR="00A57816" w:rsidRPr="00322F3B" w:rsidRDefault="00A57816" w:rsidP="00A57816">
      <w:pPr>
        <w:pStyle w:val="paragraph"/>
      </w:pPr>
      <w:r w:rsidRPr="00322F3B">
        <w:tab/>
        <w:t>(a)</w:t>
      </w:r>
      <w:r w:rsidRPr="00322F3B">
        <w:tab/>
        <w:t>the company to whom the certificate is issued requests, in writing, an amendment to the certificate; or</w:t>
      </w:r>
    </w:p>
    <w:p w14:paraId="4AC19221" w14:textId="77777777" w:rsidR="00A57816" w:rsidRPr="00322F3B" w:rsidRDefault="00A57816" w:rsidP="00A57816">
      <w:pPr>
        <w:pStyle w:val="paragraph"/>
      </w:pPr>
      <w:r w:rsidRPr="00322F3B">
        <w:lastRenderedPageBreak/>
        <w:tab/>
        <w:t>(b)</w:t>
      </w:r>
      <w:r w:rsidRPr="00322F3B">
        <w:tab/>
        <w:t>the Arts Minister decides to amend the certificate on the Arts Minister’s own initiative.</w:t>
      </w:r>
    </w:p>
    <w:p w14:paraId="7F0FD3F3" w14:textId="3F8C122A" w:rsidR="00A57816" w:rsidRPr="00322F3B" w:rsidRDefault="00A57816" w:rsidP="00A57816">
      <w:pPr>
        <w:pStyle w:val="subsection"/>
      </w:pPr>
      <w:r w:rsidRPr="00322F3B">
        <w:tab/>
        <w:t>(2)</w:t>
      </w:r>
      <w:r w:rsidRPr="00322F3B">
        <w:tab/>
        <w:t xml:space="preserve">In deciding whether to amend a certificate under subsection (1), the </w:t>
      </w:r>
      <w:r w:rsidR="009953FD" w:rsidRPr="009953FD">
        <w:rPr>
          <w:position w:val="6"/>
          <w:sz w:val="16"/>
        </w:rPr>
        <w:t>*</w:t>
      </w:r>
      <w:r w:rsidRPr="00322F3B">
        <w:t>Arts Minister:</w:t>
      </w:r>
    </w:p>
    <w:p w14:paraId="1D431AEC" w14:textId="77777777" w:rsidR="00A57816" w:rsidRPr="00322F3B" w:rsidRDefault="00A57816" w:rsidP="00A57816">
      <w:pPr>
        <w:pStyle w:val="paragraph"/>
      </w:pPr>
      <w:r w:rsidRPr="00322F3B">
        <w:tab/>
        <w:t>(a)</w:t>
      </w:r>
      <w:r w:rsidRPr="00322F3B">
        <w:tab/>
        <w:t>must have regard to the matters prescribed by the regulations; and</w:t>
      </w:r>
    </w:p>
    <w:p w14:paraId="326C9D23" w14:textId="77777777" w:rsidR="00A57816" w:rsidRPr="00322F3B" w:rsidRDefault="00A57816" w:rsidP="00A57816">
      <w:pPr>
        <w:pStyle w:val="paragraph"/>
      </w:pPr>
      <w:r w:rsidRPr="00322F3B">
        <w:tab/>
        <w:t>(b)</w:t>
      </w:r>
      <w:r w:rsidRPr="00322F3B">
        <w:tab/>
        <w:t>may have regard to any other matter that the Arts Minister considers relevant.</w:t>
      </w:r>
    </w:p>
    <w:p w14:paraId="0BD5138C" w14:textId="017729E9" w:rsidR="00A57816" w:rsidRPr="00322F3B" w:rsidRDefault="00A57816" w:rsidP="00A57816">
      <w:pPr>
        <w:pStyle w:val="subsection"/>
      </w:pPr>
      <w:r w:rsidRPr="00322F3B">
        <w:tab/>
        <w:t>(3)</w:t>
      </w:r>
      <w:r w:rsidRPr="00322F3B">
        <w:tab/>
        <w:t xml:space="preserve">If the </w:t>
      </w:r>
      <w:r w:rsidR="009953FD" w:rsidRPr="009953FD">
        <w:rPr>
          <w:position w:val="6"/>
          <w:sz w:val="16"/>
        </w:rPr>
        <w:t>*</w:t>
      </w:r>
      <w:r w:rsidRPr="00322F3B">
        <w:t>Arts Minister amends a certificate under subsection (1), the Arts Minister must, within 30 days after the date of amendment, give written notice of the amendment (including reasons for the decision) to:</w:t>
      </w:r>
    </w:p>
    <w:p w14:paraId="085B8E72" w14:textId="77777777" w:rsidR="00A57816" w:rsidRPr="00322F3B" w:rsidRDefault="00A57816" w:rsidP="00A57816">
      <w:pPr>
        <w:pStyle w:val="paragraph"/>
      </w:pPr>
      <w:r w:rsidRPr="00322F3B">
        <w:tab/>
        <w:t>(a)</w:t>
      </w:r>
      <w:r w:rsidRPr="00322F3B">
        <w:tab/>
        <w:t>the company to whom the certificate was issued; and</w:t>
      </w:r>
    </w:p>
    <w:p w14:paraId="3B7461D0" w14:textId="77777777" w:rsidR="00A57816" w:rsidRPr="00322F3B" w:rsidRDefault="00A57816" w:rsidP="00A57816">
      <w:pPr>
        <w:pStyle w:val="paragraph"/>
      </w:pPr>
      <w:r w:rsidRPr="00322F3B">
        <w:tab/>
        <w:t>(b)</w:t>
      </w:r>
      <w:r w:rsidRPr="00322F3B">
        <w:tab/>
        <w:t>the Commissioner</w:t>
      </w:r>
      <w:r w:rsidRPr="00322F3B">
        <w:rPr>
          <w:i/>
        </w:rPr>
        <w:t>.</w:t>
      </w:r>
    </w:p>
    <w:p w14:paraId="7AD93D74" w14:textId="41CEA325" w:rsidR="00A57816" w:rsidRPr="00322F3B" w:rsidRDefault="00A57816" w:rsidP="00A57816">
      <w:pPr>
        <w:pStyle w:val="subsection"/>
      </w:pPr>
      <w:r w:rsidRPr="00322F3B">
        <w:tab/>
        <w:t>(4)</w:t>
      </w:r>
      <w:r w:rsidRPr="00322F3B">
        <w:tab/>
        <w:t xml:space="preserve">If the </w:t>
      </w:r>
      <w:r w:rsidR="009953FD" w:rsidRPr="009953FD">
        <w:rPr>
          <w:position w:val="6"/>
          <w:sz w:val="16"/>
        </w:rPr>
        <w:t>*</w:t>
      </w:r>
      <w:r w:rsidRPr="00322F3B">
        <w:t xml:space="preserve">Arts Minister refuses to amend a certificate upon a request by a company under paragraph (1)(a), the Arts Minister must give the company written notice of the decision (including </w:t>
      </w:r>
      <w:bookmarkStart w:id="478" w:name="_Hlk115775170"/>
      <w:r w:rsidRPr="00322F3B">
        <w:t>reasons for the decision</w:t>
      </w:r>
      <w:bookmarkEnd w:id="478"/>
      <w:r w:rsidRPr="00322F3B">
        <w:t>).</w:t>
      </w:r>
    </w:p>
    <w:p w14:paraId="7B17839F" w14:textId="0E5C7147" w:rsidR="00A57816" w:rsidRPr="00322F3B" w:rsidRDefault="00A57816" w:rsidP="00A57816">
      <w:pPr>
        <w:pStyle w:val="ActHead5"/>
      </w:pPr>
      <w:bookmarkStart w:id="479" w:name="_Toc201755919"/>
      <w:bookmarkStart w:id="480" w:name="_Hlk115435682"/>
      <w:r w:rsidRPr="00322F3B">
        <w:rPr>
          <w:rStyle w:val="CharSectno"/>
        </w:rPr>
        <w:t>378</w:t>
      </w:r>
      <w:r w:rsidR="009953FD">
        <w:rPr>
          <w:rStyle w:val="CharSectno"/>
        </w:rPr>
        <w:noBreakHyphen/>
      </w:r>
      <w:r w:rsidRPr="00322F3B">
        <w:rPr>
          <w:rStyle w:val="CharSectno"/>
        </w:rPr>
        <w:t>80</w:t>
      </w:r>
      <w:r w:rsidRPr="00322F3B">
        <w:t xml:space="preserve">  Amendment of assessments</w:t>
      </w:r>
      <w:bookmarkEnd w:id="479"/>
    </w:p>
    <w:bookmarkEnd w:id="480"/>
    <w:p w14:paraId="50216DF6" w14:textId="77777777" w:rsidR="00A57816" w:rsidRPr="00322F3B" w:rsidRDefault="00A57816" w:rsidP="00A57816">
      <w:pPr>
        <w:pStyle w:val="subsection"/>
      </w:pPr>
      <w:r w:rsidRPr="00322F3B">
        <w:tab/>
      </w:r>
      <w:r w:rsidRPr="00322F3B">
        <w:tab/>
        <w:t>Section 170 of the</w:t>
      </w:r>
      <w:r w:rsidRPr="00322F3B">
        <w:rPr>
          <w:i/>
        </w:rPr>
        <w:t xml:space="preserve"> Income Tax Assessment Act 1936</w:t>
      </w:r>
      <w:r w:rsidRPr="00322F3B">
        <w:t xml:space="preserve"> does not prevent the amendment of an assessment given to a company for the purposes of giving effect to this Division for an income year if:</w:t>
      </w:r>
    </w:p>
    <w:p w14:paraId="2D84524E" w14:textId="6AD55700" w:rsidR="00A57816" w:rsidRPr="00322F3B" w:rsidRDefault="00A57816" w:rsidP="00A57816">
      <w:pPr>
        <w:pStyle w:val="paragraph"/>
      </w:pPr>
      <w:r w:rsidRPr="00322F3B">
        <w:tab/>
        <w:t>(a)</w:t>
      </w:r>
      <w:r w:rsidRPr="00322F3B">
        <w:tab/>
        <w:t>after the Commissioner gave notice of the assessment to the company, a certificate issued under section 378</w:t>
      </w:r>
      <w:r w:rsidR="009953FD">
        <w:noBreakHyphen/>
      </w:r>
      <w:r w:rsidRPr="00322F3B">
        <w:t>25 of this Act to the company is either:</w:t>
      </w:r>
    </w:p>
    <w:p w14:paraId="48564F4E" w14:textId="2702FD3A" w:rsidR="00A57816" w:rsidRPr="00322F3B" w:rsidRDefault="00A57816" w:rsidP="00A57816">
      <w:pPr>
        <w:pStyle w:val="paragraphsub"/>
      </w:pPr>
      <w:r w:rsidRPr="00322F3B">
        <w:tab/>
        <w:t>(i)</w:t>
      </w:r>
      <w:r w:rsidRPr="00322F3B">
        <w:tab/>
        <w:t>amended under section 378</w:t>
      </w:r>
      <w:r w:rsidR="009953FD">
        <w:noBreakHyphen/>
      </w:r>
      <w:r w:rsidRPr="00322F3B">
        <w:t>75 of this Act; or</w:t>
      </w:r>
    </w:p>
    <w:p w14:paraId="322D3C6D" w14:textId="3C5BB1EE" w:rsidR="00A57816" w:rsidRPr="00322F3B" w:rsidRDefault="00A57816" w:rsidP="00A57816">
      <w:pPr>
        <w:pStyle w:val="paragraphsub"/>
      </w:pPr>
      <w:r w:rsidRPr="00322F3B">
        <w:tab/>
        <w:t>(ii)</w:t>
      </w:r>
      <w:r w:rsidRPr="00322F3B">
        <w:tab/>
        <w:t>revoked under section 378</w:t>
      </w:r>
      <w:r w:rsidR="009953FD">
        <w:noBreakHyphen/>
      </w:r>
      <w:r w:rsidRPr="00322F3B">
        <w:t>70 of this Act; and</w:t>
      </w:r>
    </w:p>
    <w:p w14:paraId="0C73FA51" w14:textId="77777777" w:rsidR="00A57816" w:rsidRPr="00322F3B" w:rsidRDefault="00A57816" w:rsidP="00A57816">
      <w:pPr>
        <w:pStyle w:val="paragraph"/>
      </w:pPr>
      <w:r w:rsidRPr="00322F3B">
        <w:tab/>
        <w:t>(b)</w:t>
      </w:r>
      <w:r w:rsidRPr="00322F3B">
        <w:tab/>
        <w:t>the amendment of the assessment is made at any time during the period of 4 years starting immediately after the amendment or revocation of the certificate.</w:t>
      </w:r>
    </w:p>
    <w:p w14:paraId="5856AB4C" w14:textId="77777777" w:rsidR="00A57816" w:rsidRPr="00322F3B" w:rsidRDefault="00A57816" w:rsidP="00A57816">
      <w:pPr>
        <w:pStyle w:val="notetext"/>
      </w:pPr>
      <w:r w:rsidRPr="00322F3B">
        <w:t>Note:</w:t>
      </w:r>
      <w:r w:rsidRPr="00322F3B">
        <w:tab/>
        <w:t xml:space="preserve">Section 170 of the </w:t>
      </w:r>
      <w:r w:rsidRPr="00322F3B">
        <w:rPr>
          <w:i/>
        </w:rPr>
        <w:t>Income Tax Assessment Act 1936</w:t>
      </w:r>
      <w:r w:rsidRPr="00322F3B">
        <w:t xml:space="preserve"> specifies the periods within which assessments may be amended.</w:t>
      </w:r>
    </w:p>
    <w:p w14:paraId="0FF67374" w14:textId="54B6203D" w:rsidR="00A57816" w:rsidRPr="00322F3B" w:rsidRDefault="00A57816" w:rsidP="00A57816">
      <w:pPr>
        <w:pStyle w:val="ActHead4"/>
      </w:pPr>
      <w:bookmarkStart w:id="481" w:name="_Toc201755920"/>
      <w:r w:rsidRPr="00322F3B">
        <w:rPr>
          <w:rStyle w:val="CharSubdNo"/>
        </w:rPr>
        <w:lastRenderedPageBreak/>
        <w:t>Subdivision </w:t>
      </w:r>
      <w:bookmarkStart w:id="482" w:name="_Hlk116566822"/>
      <w:r w:rsidRPr="00322F3B">
        <w:rPr>
          <w:rStyle w:val="CharSubdNo"/>
        </w:rPr>
        <w:t>378</w:t>
      </w:r>
      <w:r w:rsidR="009953FD">
        <w:rPr>
          <w:rStyle w:val="CharSubdNo"/>
        </w:rPr>
        <w:noBreakHyphen/>
      </w:r>
      <w:r w:rsidRPr="00322F3B">
        <w:rPr>
          <w:rStyle w:val="CharSubdNo"/>
        </w:rPr>
        <w:t>D</w:t>
      </w:r>
      <w:r w:rsidRPr="00322F3B">
        <w:t>—</w:t>
      </w:r>
      <w:r w:rsidRPr="00322F3B">
        <w:rPr>
          <w:rStyle w:val="CharSubdText"/>
        </w:rPr>
        <w:t>Review and other matters</w:t>
      </w:r>
      <w:bookmarkEnd w:id="481"/>
    </w:p>
    <w:bookmarkEnd w:id="482"/>
    <w:p w14:paraId="7CB7F1BE" w14:textId="77777777" w:rsidR="00A57816" w:rsidRPr="00322F3B" w:rsidRDefault="00A57816" w:rsidP="00A57816">
      <w:pPr>
        <w:pStyle w:val="TofSectsHeading"/>
      </w:pPr>
      <w:r w:rsidRPr="00322F3B">
        <w:t>Table of sections</w:t>
      </w:r>
    </w:p>
    <w:p w14:paraId="37C2069A" w14:textId="743EE397" w:rsidR="00A57816" w:rsidRPr="00322F3B" w:rsidRDefault="00A57816" w:rsidP="00A57816">
      <w:pPr>
        <w:pStyle w:val="TofSectsSection"/>
      </w:pPr>
      <w:bookmarkStart w:id="483" w:name="_Hlk115435678"/>
      <w:r w:rsidRPr="00322F3B">
        <w:t>378</w:t>
      </w:r>
      <w:r w:rsidR="009953FD">
        <w:noBreakHyphen/>
      </w:r>
      <w:r w:rsidRPr="00322F3B">
        <w:t>85</w:t>
      </w:r>
      <w:r w:rsidRPr="00322F3B">
        <w:tab/>
        <w:t>Notice of decision or determination</w:t>
      </w:r>
    </w:p>
    <w:p w14:paraId="29841019" w14:textId="52257A74" w:rsidR="00A57816" w:rsidRPr="00322F3B" w:rsidRDefault="00A57816" w:rsidP="00A57816">
      <w:pPr>
        <w:pStyle w:val="TofSectsSection"/>
      </w:pPr>
      <w:r w:rsidRPr="00322F3B">
        <w:t>378</w:t>
      </w:r>
      <w:r w:rsidR="009953FD">
        <w:noBreakHyphen/>
      </w:r>
      <w:r w:rsidRPr="00322F3B">
        <w:t>90</w:t>
      </w:r>
      <w:r w:rsidRPr="00322F3B">
        <w:tab/>
        <w:t xml:space="preserve">Review of decisions by the </w:t>
      </w:r>
      <w:r w:rsidR="00AA6C05" w:rsidRPr="00AA6C05">
        <w:t>Administrative Review Tribunal</w:t>
      </w:r>
    </w:p>
    <w:p w14:paraId="4A6A53DE" w14:textId="21FE8CE7" w:rsidR="00A57816" w:rsidRPr="00322F3B" w:rsidRDefault="00A57816" w:rsidP="00A57816">
      <w:pPr>
        <w:pStyle w:val="TofSectsSection"/>
      </w:pPr>
      <w:r w:rsidRPr="00322F3B">
        <w:t>378</w:t>
      </w:r>
      <w:r w:rsidR="009953FD">
        <w:noBreakHyphen/>
      </w:r>
      <w:r w:rsidRPr="00322F3B">
        <w:t>95</w:t>
      </w:r>
      <w:r w:rsidRPr="00322F3B">
        <w:tab/>
        <w:t>Copy of digital game to be made available to the National Film and Sound Archive of Australia</w:t>
      </w:r>
    </w:p>
    <w:p w14:paraId="6C203BBF" w14:textId="148FF89A" w:rsidR="00A57816" w:rsidRPr="00322F3B" w:rsidRDefault="00A57816" w:rsidP="00A57816">
      <w:pPr>
        <w:pStyle w:val="TofSectsSection"/>
      </w:pPr>
      <w:r w:rsidRPr="00322F3B">
        <w:t>378</w:t>
      </w:r>
      <w:r w:rsidR="009953FD">
        <w:noBreakHyphen/>
      </w:r>
      <w:r w:rsidRPr="00322F3B">
        <w:t>100</w:t>
      </w:r>
      <w:r w:rsidRPr="00322F3B">
        <w:tab/>
        <w:t>Arts Minister may make rules about the digital games tax offset</w:t>
      </w:r>
    </w:p>
    <w:p w14:paraId="2BA0EEE5" w14:textId="3DA58575" w:rsidR="00A57816" w:rsidRPr="00322F3B" w:rsidRDefault="00A57816" w:rsidP="00A57816">
      <w:pPr>
        <w:pStyle w:val="TofSectsSection"/>
      </w:pPr>
      <w:r w:rsidRPr="00322F3B">
        <w:t>378</w:t>
      </w:r>
      <w:r w:rsidR="009953FD">
        <w:noBreakHyphen/>
      </w:r>
      <w:r w:rsidRPr="00322F3B">
        <w:t>105</w:t>
      </w:r>
      <w:r w:rsidRPr="00322F3B">
        <w:tab/>
        <w:t>Arts Minister may make rules establishing a Digital Games Tax Offset Advisory Board</w:t>
      </w:r>
    </w:p>
    <w:p w14:paraId="57F99F3B" w14:textId="4E73F604" w:rsidR="00A57816" w:rsidRPr="00322F3B" w:rsidRDefault="00A57816" w:rsidP="00A57816">
      <w:pPr>
        <w:pStyle w:val="TofSectsSection"/>
      </w:pPr>
      <w:r w:rsidRPr="00322F3B">
        <w:t>378</w:t>
      </w:r>
      <w:r w:rsidR="009953FD">
        <w:noBreakHyphen/>
      </w:r>
      <w:r w:rsidRPr="00322F3B">
        <w:t>110</w:t>
      </w:r>
      <w:r w:rsidRPr="00322F3B">
        <w:tab/>
        <w:t>Delegation by Arts Minister</w:t>
      </w:r>
    </w:p>
    <w:p w14:paraId="1E5E84AF" w14:textId="30B39985" w:rsidR="00A57816" w:rsidRPr="00322F3B" w:rsidRDefault="00A57816" w:rsidP="00A57816">
      <w:pPr>
        <w:pStyle w:val="TofSectsSection"/>
      </w:pPr>
      <w:r w:rsidRPr="00322F3B">
        <w:t>378</w:t>
      </w:r>
      <w:r w:rsidR="009953FD">
        <w:noBreakHyphen/>
      </w:r>
      <w:r w:rsidRPr="00322F3B">
        <w:t>115</w:t>
      </w:r>
      <w:r w:rsidRPr="00322F3B">
        <w:tab/>
        <w:t>Review of operation of this Division</w:t>
      </w:r>
    </w:p>
    <w:p w14:paraId="2B14F6C8" w14:textId="4C454000" w:rsidR="00A57816" w:rsidRPr="00322F3B" w:rsidRDefault="00A57816" w:rsidP="00A57816">
      <w:pPr>
        <w:pStyle w:val="ActHead5"/>
      </w:pPr>
      <w:bookmarkStart w:id="484" w:name="_Toc201755921"/>
      <w:r w:rsidRPr="00322F3B">
        <w:rPr>
          <w:rStyle w:val="CharSectno"/>
        </w:rPr>
        <w:t>378</w:t>
      </w:r>
      <w:r w:rsidR="009953FD">
        <w:rPr>
          <w:rStyle w:val="CharSectno"/>
        </w:rPr>
        <w:noBreakHyphen/>
      </w:r>
      <w:r w:rsidRPr="00322F3B">
        <w:rPr>
          <w:rStyle w:val="CharSectno"/>
        </w:rPr>
        <w:t>85</w:t>
      </w:r>
      <w:r w:rsidRPr="00322F3B">
        <w:t xml:space="preserve">  Notice of decision or determination</w:t>
      </w:r>
      <w:bookmarkEnd w:id="484"/>
    </w:p>
    <w:bookmarkEnd w:id="483"/>
    <w:p w14:paraId="5E4C1BE3" w14:textId="77777777" w:rsidR="00A57816" w:rsidRPr="00322F3B" w:rsidRDefault="00A57816" w:rsidP="00A57816">
      <w:pPr>
        <w:pStyle w:val="subsection"/>
      </w:pPr>
      <w:r w:rsidRPr="00322F3B">
        <w:tab/>
        <w:t>(1)</w:t>
      </w:r>
      <w:r w:rsidRPr="00322F3B">
        <w:tab/>
        <w:t>This section applies to:</w:t>
      </w:r>
    </w:p>
    <w:p w14:paraId="28D6CD60" w14:textId="22DE0A92" w:rsidR="00A57816" w:rsidRPr="00322F3B" w:rsidRDefault="00A57816" w:rsidP="00A57816">
      <w:pPr>
        <w:pStyle w:val="paragraph"/>
      </w:pPr>
      <w:r w:rsidRPr="00322F3B">
        <w:tab/>
        <w:t>(a)</w:t>
      </w:r>
      <w:r w:rsidRPr="00322F3B">
        <w:tab/>
        <w:t>a notice given under section 378</w:t>
      </w:r>
      <w:r w:rsidR="009953FD">
        <w:noBreakHyphen/>
      </w:r>
      <w:r w:rsidRPr="00322F3B">
        <w:t>60 (refusal to issue a certificate); and</w:t>
      </w:r>
    </w:p>
    <w:p w14:paraId="5391A3A8" w14:textId="60204C6E" w:rsidR="00A57816" w:rsidRPr="00322F3B" w:rsidRDefault="00A57816" w:rsidP="00A57816">
      <w:pPr>
        <w:pStyle w:val="paragraph"/>
      </w:pPr>
      <w:r w:rsidRPr="00322F3B">
        <w:tab/>
        <w:t>(b)</w:t>
      </w:r>
      <w:r w:rsidRPr="00322F3B">
        <w:tab/>
        <w:t>a notice of a determination given under section 378</w:t>
      </w:r>
      <w:r w:rsidR="009953FD">
        <w:noBreakHyphen/>
      </w:r>
      <w:r w:rsidRPr="00322F3B">
        <w:t>30 (determination of qualifying Australian development expenditure); and</w:t>
      </w:r>
    </w:p>
    <w:p w14:paraId="15403E53" w14:textId="558A0FE7" w:rsidR="00A57816" w:rsidRPr="00322F3B" w:rsidRDefault="00A57816" w:rsidP="00A57816">
      <w:pPr>
        <w:pStyle w:val="paragraph"/>
      </w:pPr>
      <w:r w:rsidRPr="00322F3B">
        <w:tab/>
        <w:t>(c)</w:t>
      </w:r>
      <w:r w:rsidRPr="00322F3B">
        <w:tab/>
        <w:t>a notice given under section 378</w:t>
      </w:r>
      <w:r w:rsidR="009953FD">
        <w:noBreakHyphen/>
      </w:r>
      <w:r w:rsidRPr="00322F3B">
        <w:t>70 (revocation of a certificate); and</w:t>
      </w:r>
    </w:p>
    <w:p w14:paraId="5CA3A4E8" w14:textId="4E62A7F5" w:rsidR="00A57816" w:rsidRPr="00322F3B" w:rsidRDefault="00A57816" w:rsidP="00A57816">
      <w:pPr>
        <w:pStyle w:val="paragraph"/>
      </w:pPr>
      <w:r w:rsidRPr="00322F3B">
        <w:tab/>
        <w:t>(d)</w:t>
      </w:r>
      <w:r w:rsidRPr="00322F3B">
        <w:tab/>
        <w:t>a notice given under section 378</w:t>
      </w:r>
      <w:r w:rsidR="009953FD">
        <w:noBreakHyphen/>
      </w:r>
      <w:r w:rsidRPr="00322F3B">
        <w:t>75 (amendment or refusal to amend a certificate).</w:t>
      </w:r>
    </w:p>
    <w:p w14:paraId="0CFA3F50" w14:textId="77777777" w:rsidR="00A57816" w:rsidRPr="00322F3B" w:rsidRDefault="00A57816" w:rsidP="00A57816">
      <w:pPr>
        <w:pStyle w:val="subsection"/>
      </w:pPr>
      <w:r w:rsidRPr="00322F3B">
        <w:tab/>
        <w:t>(2)</w:t>
      </w:r>
      <w:r w:rsidRPr="00322F3B">
        <w:tab/>
        <w:t>The notice of the decision or determination is to include the statements set out in subsections (3) and (4).</w:t>
      </w:r>
    </w:p>
    <w:p w14:paraId="775B8A2B" w14:textId="01CC6E2B" w:rsidR="00A57816" w:rsidRPr="00322F3B" w:rsidRDefault="00A57816" w:rsidP="00A57816">
      <w:pPr>
        <w:pStyle w:val="subsection"/>
      </w:pPr>
      <w:r w:rsidRPr="00322F3B">
        <w:tab/>
        <w:t>(3)</w:t>
      </w:r>
      <w:r w:rsidRPr="00322F3B">
        <w:tab/>
        <w:t xml:space="preserve">There must be a statement to the effect that, subject to the </w:t>
      </w:r>
      <w:r w:rsidR="00AA6C05" w:rsidRPr="00AA6C05">
        <w:rPr>
          <w:i/>
        </w:rPr>
        <w:t>Administrative Review Tribunal Act 2024</w:t>
      </w:r>
      <w:r w:rsidRPr="00322F3B">
        <w:t xml:space="preserve">, an application may be made to the </w:t>
      </w:r>
      <w:r w:rsidR="009953FD" w:rsidRPr="009953FD">
        <w:rPr>
          <w:position w:val="6"/>
          <w:sz w:val="16"/>
        </w:rPr>
        <w:t>*</w:t>
      </w:r>
      <w:r w:rsidR="00AA6C05" w:rsidRPr="0002252A">
        <w:t>ART</w:t>
      </w:r>
      <w:r w:rsidRPr="00322F3B">
        <w:t>, by (or on behalf of) any entity whose interests are affected by the decision or determination, for review of the decision or determination.</w:t>
      </w:r>
    </w:p>
    <w:p w14:paraId="0DD096F9" w14:textId="77777777" w:rsidR="00E745A5" w:rsidRPr="0002252A" w:rsidRDefault="00E745A5" w:rsidP="00E745A5">
      <w:pPr>
        <w:pStyle w:val="subsection"/>
      </w:pPr>
      <w:r w:rsidRPr="0002252A">
        <w:tab/>
        <w:t>(4)</w:t>
      </w:r>
      <w:r w:rsidRPr="0002252A">
        <w:tab/>
        <w:t xml:space="preserve">There must also be a statement to the effect that a request may be made under </w:t>
      </w:r>
      <w:r>
        <w:t>section 2</w:t>
      </w:r>
      <w:r w:rsidRPr="0002252A">
        <w:t>68 of that Act by (or on behalf of) such an entity for a statement of reasons.</w:t>
      </w:r>
    </w:p>
    <w:p w14:paraId="163C91F8" w14:textId="32AE2F13" w:rsidR="00A57816" w:rsidRPr="00322F3B" w:rsidRDefault="00A57816" w:rsidP="00A57816">
      <w:pPr>
        <w:pStyle w:val="subsection"/>
      </w:pPr>
      <w:r w:rsidRPr="00322F3B">
        <w:lastRenderedPageBreak/>
        <w:tab/>
        <w:t>(5)</w:t>
      </w:r>
      <w:r w:rsidRPr="00322F3B">
        <w:tab/>
        <w:t xml:space="preserve">If the </w:t>
      </w:r>
      <w:r w:rsidR="009953FD" w:rsidRPr="009953FD">
        <w:rPr>
          <w:position w:val="6"/>
          <w:sz w:val="16"/>
        </w:rPr>
        <w:t>*</w:t>
      </w:r>
      <w:r w:rsidRPr="00322F3B">
        <w:t>Arts Minister fails to comply with subsection (3) or (4), that failure does not affect the validity of the decision or determination.</w:t>
      </w:r>
    </w:p>
    <w:p w14:paraId="2CB8A3D2" w14:textId="5422FE8D" w:rsidR="00A57816" w:rsidRPr="00322F3B" w:rsidRDefault="00A57816" w:rsidP="00A57816">
      <w:pPr>
        <w:pStyle w:val="ActHead5"/>
      </w:pPr>
      <w:bookmarkStart w:id="485" w:name="_Toc201755922"/>
      <w:bookmarkStart w:id="486" w:name="_Hlk115435679"/>
      <w:r w:rsidRPr="00322F3B">
        <w:rPr>
          <w:rStyle w:val="CharSectno"/>
        </w:rPr>
        <w:t>378</w:t>
      </w:r>
      <w:r w:rsidR="009953FD">
        <w:rPr>
          <w:rStyle w:val="CharSectno"/>
        </w:rPr>
        <w:noBreakHyphen/>
      </w:r>
      <w:r w:rsidRPr="00322F3B">
        <w:rPr>
          <w:rStyle w:val="CharSectno"/>
        </w:rPr>
        <w:t>90</w:t>
      </w:r>
      <w:r w:rsidRPr="00322F3B">
        <w:t xml:space="preserve">  Review of decisions by the </w:t>
      </w:r>
      <w:r w:rsidR="00AA6C05" w:rsidRPr="00AA6C05">
        <w:t>Administrative Review Tribunal</w:t>
      </w:r>
      <w:bookmarkEnd w:id="485"/>
    </w:p>
    <w:bookmarkEnd w:id="486"/>
    <w:p w14:paraId="42718921" w14:textId="37322D8B" w:rsidR="00A57816" w:rsidRPr="00322F3B" w:rsidRDefault="00A57816" w:rsidP="00A57816">
      <w:pPr>
        <w:pStyle w:val="subsection"/>
      </w:pPr>
      <w:r w:rsidRPr="00322F3B">
        <w:tab/>
      </w:r>
      <w:r w:rsidRPr="00322F3B">
        <w:tab/>
        <w:t xml:space="preserve">Applications may be made to the </w:t>
      </w:r>
      <w:r w:rsidR="009953FD" w:rsidRPr="009953FD">
        <w:rPr>
          <w:position w:val="6"/>
          <w:sz w:val="16"/>
        </w:rPr>
        <w:t>*</w:t>
      </w:r>
      <w:r w:rsidR="00AA6C05" w:rsidRPr="0002252A">
        <w:t>ART</w:t>
      </w:r>
      <w:r w:rsidRPr="00322F3B">
        <w:t xml:space="preserve"> for review of:</w:t>
      </w:r>
    </w:p>
    <w:p w14:paraId="18A688AA" w14:textId="69B44C54" w:rsidR="00A57816" w:rsidRPr="00322F3B" w:rsidRDefault="00A57816" w:rsidP="00A57816">
      <w:pPr>
        <w:pStyle w:val="paragraph"/>
      </w:pPr>
      <w:r w:rsidRPr="00322F3B">
        <w:tab/>
        <w:t>(a)</w:t>
      </w:r>
      <w:r w:rsidRPr="00322F3B">
        <w:tab/>
        <w:t xml:space="preserve">a decision made by the </w:t>
      </w:r>
      <w:r w:rsidR="009953FD" w:rsidRPr="009953FD">
        <w:rPr>
          <w:position w:val="6"/>
          <w:sz w:val="16"/>
        </w:rPr>
        <w:t>*</w:t>
      </w:r>
      <w:r w:rsidRPr="00322F3B">
        <w:t>Arts Minister under section 378</w:t>
      </w:r>
      <w:r w:rsidR="009953FD">
        <w:noBreakHyphen/>
      </w:r>
      <w:r w:rsidRPr="00322F3B">
        <w:t>25 to refuse an application for a certificate; or</w:t>
      </w:r>
    </w:p>
    <w:p w14:paraId="47D594C9" w14:textId="0A5E7CD1" w:rsidR="00A57816" w:rsidRPr="00322F3B" w:rsidRDefault="00A57816" w:rsidP="00A57816">
      <w:pPr>
        <w:pStyle w:val="paragraph"/>
      </w:pPr>
      <w:r w:rsidRPr="00322F3B">
        <w:tab/>
        <w:t>(b)</w:t>
      </w:r>
      <w:r w:rsidRPr="00322F3B">
        <w:tab/>
        <w:t>a determination made by the Arts Minister under section 378</w:t>
      </w:r>
      <w:r w:rsidR="009953FD">
        <w:noBreakHyphen/>
      </w:r>
      <w:r w:rsidRPr="00322F3B">
        <w:t xml:space="preserve">30 (total of a company’s </w:t>
      </w:r>
      <w:r w:rsidR="009953FD" w:rsidRPr="009953FD">
        <w:rPr>
          <w:position w:val="6"/>
          <w:sz w:val="16"/>
        </w:rPr>
        <w:t>*</w:t>
      </w:r>
      <w:r w:rsidRPr="00322F3B">
        <w:t>qualifying Australian development expenditure); or</w:t>
      </w:r>
    </w:p>
    <w:p w14:paraId="67B9B13E" w14:textId="4FF156CB" w:rsidR="00A57816" w:rsidRPr="00322F3B" w:rsidRDefault="00A57816" w:rsidP="00A57816">
      <w:pPr>
        <w:pStyle w:val="paragraph"/>
      </w:pPr>
      <w:r w:rsidRPr="00322F3B">
        <w:tab/>
        <w:t>(c)</w:t>
      </w:r>
      <w:r w:rsidRPr="00322F3B">
        <w:tab/>
        <w:t>a decision made by the Arts Minister under section 378</w:t>
      </w:r>
      <w:r w:rsidR="009953FD">
        <w:noBreakHyphen/>
      </w:r>
      <w:r w:rsidRPr="00322F3B">
        <w:t>70 to revoke a certificate; or</w:t>
      </w:r>
    </w:p>
    <w:p w14:paraId="59D189A3" w14:textId="006A4ACC" w:rsidR="00A57816" w:rsidRPr="00322F3B" w:rsidRDefault="00A57816" w:rsidP="00A57816">
      <w:pPr>
        <w:pStyle w:val="paragraph"/>
      </w:pPr>
      <w:r w:rsidRPr="00322F3B">
        <w:tab/>
        <w:t>(d)</w:t>
      </w:r>
      <w:r w:rsidRPr="00322F3B">
        <w:tab/>
        <w:t>a decision made by the Arts Minister under section 378</w:t>
      </w:r>
      <w:r w:rsidR="009953FD">
        <w:noBreakHyphen/>
      </w:r>
      <w:r w:rsidRPr="00322F3B">
        <w:t>75 to amend or refuse to amend a certificate.</w:t>
      </w:r>
    </w:p>
    <w:p w14:paraId="569A248E" w14:textId="6A126170" w:rsidR="00A57816" w:rsidRPr="00322F3B" w:rsidRDefault="00A57816" w:rsidP="00A57816">
      <w:pPr>
        <w:pStyle w:val="ActHead5"/>
      </w:pPr>
      <w:bookmarkStart w:id="487" w:name="_Toc201755923"/>
      <w:bookmarkStart w:id="488" w:name="_Hlk115435683"/>
      <w:r w:rsidRPr="00322F3B">
        <w:rPr>
          <w:rStyle w:val="CharSectno"/>
        </w:rPr>
        <w:t>378</w:t>
      </w:r>
      <w:r w:rsidR="009953FD">
        <w:rPr>
          <w:rStyle w:val="CharSectno"/>
        </w:rPr>
        <w:noBreakHyphen/>
      </w:r>
      <w:r w:rsidRPr="00322F3B">
        <w:rPr>
          <w:rStyle w:val="CharSectno"/>
        </w:rPr>
        <w:t>95</w:t>
      </w:r>
      <w:r w:rsidRPr="00322F3B">
        <w:t xml:space="preserve">  Copy of digital game to be made available to the National Film and Sound Archive of Australia</w:t>
      </w:r>
      <w:bookmarkEnd w:id="487"/>
    </w:p>
    <w:bookmarkEnd w:id="488"/>
    <w:p w14:paraId="72793C77" w14:textId="1A2F7B6F" w:rsidR="00A57816" w:rsidRPr="00322F3B" w:rsidRDefault="00A57816" w:rsidP="00A57816">
      <w:pPr>
        <w:pStyle w:val="subsection"/>
      </w:pPr>
      <w:r w:rsidRPr="00322F3B">
        <w:tab/>
      </w:r>
      <w:r w:rsidRPr="00322F3B">
        <w:tab/>
        <w:t>The company to whom a certificate is issued under section 378</w:t>
      </w:r>
      <w:r w:rsidR="009953FD">
        <w:noBreakHyphen/>
      </w:r>
      <w:r w:rsidRPr="00322F3B">
        <w:t>25 must make available to the National Film and Sound Archive of Australia:</w:t>
      </w:r>
    </w:p>
    <w:p w14:paraId="30119C1D" w14:textId="6F22D09A" w:rsidR="00A57816" w:rsidRPr="00322F3B" w:rsidRDefault="00A57816" w:rsidP="00A57816">
      <w:pPr>
        <w:pStyle w:val="paragraph"/>
      </w:pPr>
      <w:r w:rsidRPr="00322F3B">
        <w:tab/>
        <w:t>(a)</w:t>
      </w:r>
      <w:r w:rsidRPr="00322F3B">
        <w:tab/>
        <w:t xml:space="preserve">a copy of each </w:t>
      </w:r>
      <w:r w:rsidR="009953FD" w:rsidRPr="009953FD">
        <w:rPr>
          <w:position w:val="6"/>
          <w:sz w:val="16"/>
        </w:rPr>
        <w:t>*</w:t>
      </w:r>
      <w:r w:rsidRPr="00322F3B">
        <w:t>digital game named in the certificate; and</w:t>
      </w:r>
    </w:p>
    <w:p w14:paraId="2E9EDA2E" w14:textId="77777777" w:rsidR="00A57816" w:rsidRPr="00322F3B" w:rsidRDefault="00A57816" w:rsidP="00A57816">
      <w:pPr>
        <w:pStyle w:val="paragraph"/>
      </w:pPr>
      <w:r w:rsidRPr="00322F3B">
        <w:tab/>
        <w:t>(b)</w:t>
      </w:r>
      <w:r w:rsidRPr="00322F3B">
        <w:tab/>
        <w:t>a copy of any materials provided to the general public in connection with each of those games.</w:t>
      </w:r>
    </w:p>
    <w:p w14:paraId="1F24E1CB" w14:textId="33E68E5C" w:rsidR="00A57816" w:rsidRPr="00322F3B" w:rsidRDefault="00A57816" w:rsidP="00A57816">
      <w:pPr>
        <w:pStyle w:val="ActHead5"/>
      </w:pPr>
      <w:bookmarkStart w:id="489" w:name="_Toc201755924"/>
      <w:bookmarkStart w:id="490" w:name="_Hlk115435680"/>
      <w:r w:rsidRPr="00322F3B">
        <w:rPr>
          <w:rStyle w:val="CharSectno"/>
        </w:rPr>
        <w:t>378</w:t>
      </w:r>
      <w:r w:rsidR="009953FD">
        <w:rPr>
          <w:rStyle w:val="CharSectno"/>
        </w:rPr>
        <w:noBreakHyphen/>
      </w:r>
      <w:r w:rsidRPr="00322F3B">
        <w:rPr>
          <w:rStyle w:val="CharSectno"/>
        </w:rPr>
        <w:t>100</w:t>
      </w:r>
      <w:r w:rsidRPr="00322F3B">
        <w:t xml:space="preserve">  Arts Minister may make rules about the digital games tax offset</w:t>
      </w:r>
      <w:bookmarkEnd w:id="489"/>
    </w:p>
    <w:bookmarkEnd w:id="490"/>
    <w:p w14:paraId="64F6DC5F" w14:textId="752578EA" w:rsidR="00A57816" w:rsidRPr="00322F3B" w:rsidRDefault="00A57816" w:rsidP="00A57816">
      <w:pPr>
        <w:pStyle w:val="subsection"/>
      </w:pPr>
      <w:r w:rsidRPr="00322F3B">
        <w:tab/>
      </w:r>
      <w:r w:rsidRPr="00322F3B">
        <w:tab/>
        <w:t xml:space="preserve">The </w:t>
      </w:r>
      <w:r w:rsidR="009953FD" w:rsidRPr="009953FD">
        <w:rPr>
          <w:position w:val="6"/>
          <w:sz w:val="16"/>
        </w:rPr>
        <w:t>*</w:t>
      </w:r>
      <w:r w:rsidRPr="00322F3B">
        <w:t>Arts Minister may, by legislative instrument, make rules:</w:t>
      </w:r>
    </w:p>
    <w:p w14:paraId="6D71081E" w14:textId="77777777" w:rsidR="00A57816" w:rsidRPr="00322F3B" w:rsidRDefault="00A57816" w:rsidP="00A57816">
      <w:pPr>
        <w:pStyle w:val="paragraph"/>
      </w:pPr>
      <w:r w:rsidRPr="00322F3B">
        <w:tab/>
        <w:t>(a)</w:t>
      </w:r>
      <w:r w:rsidRPr="00322F3B">
        <w:tab/>
        <w:t>specifying how applications for certificates in relation to the digital games tax offset are to be made, including:</w:t>
      </w:r>
    </w:p>
    <w:p w14:paraId="24515E69" w14:textId="77777777" w:rsidR="00A57816" w:rsidRPr="00322F3B" w:rsidRDefault="00A57816" w:rsidP="00A57816">
      <w:pPr>
        <w:pStyle w:val="paragraphsub"/>
      </w:pPr>
      <w:r w:rsidRPr="00322F3B">
        <w:tab/>
        <w:t>(i)</w:t>
      </w:r>
      <w:r w:rsidRPr="00322F3B">
        <w:tab/>
        <w:t>the form in which applications are to be made; and</w:t>
      </w:r>
    </w:p>
    <w:p w14:paraId="609FB131" w14:textId="77777777" w:rsidR="00A57816" w:rsidRPr="00322F3B" w:rsidRDefault="00A57816" w:rsidP="00A57816">
      <w:pPr>
        <w:pStyle w:val="paragraphsub"/>
      </w:pPr>
      <w:r w:rsidRPr="00322F3B">
        <w:tab/>
        <w:t>(ii)</w:t>
      </w:r>
      <w:r w:rsidRPr="00322F3B">
        <w:tab/>
        <w:t>the information to be provided in applications; and</w:t>
      </w:r>
    </w:p>
    <w:p w14:paraId="695D96D7" w14:textId="77777777" w:rsidR="00A57816" w:rsidRPr="00322F3B" w:rsidRDefault="00A57816" w:rsidP="00A57816">
      <w:pPr>
        <w:pStyle w:val="paragraphsub"/>
      </w:pPr>
      <w:r w:rsidRPr="00322F3B">
        <w:tab/>
        <w:t>(iii)</w:t>
      </w:r>
      <w:r w:rsidRPr="00322F3B">
        <w:tab/>
        <w:t>methods for verifying such information; and</w:t>
      </w:r>
    </w:p>
    <w:p w14:paraId="4670A17A" w14:textId="77777777" w:rsidR="00A57816" w:rsidRPr="00322F3B" w:rsidRDefault="00A57816" w:rsidP="00A57816">
      <w:pPr>
        <w:pStyle w:val="paragraphsub"/>
      </w:pPr>
      <w:r w:rsidRPr="00322F3B">
        <w:lastRenderedPageBreak/>
        <w:tab/>
        <w:t>(iv)</w:t>
      </w:r>
      <w:r w:rsidRPr="00322F3B">
        <w:tab/>
        <w:t>procedures for providing, at the Arts Minister’s request, additional information in support of an application; and</w:t>
      </w:r>
    </w:p>
    <w:p w14:paraId="69EFAA52" w14:textId="77777777" w:rsidR="00A57816" w:rsidRPr="00322F3B" w:rsidRDefault="00A57816" w:rsidP="00A57816">
      <w:pPr>
        <w:pStyle w:val="paragraph"/>
      </w:pPr>
      <w:r w:rsidRPr="00322F3B">
        <w:tab/>
        <w:t>(b)</w:t>
      </w:r>
      <w:r w:rsidRPr="00322F3B">
        <w:tab/>
        <w:t>specifying the form and contents of certificates in relation to the digital games tax offset; and</w:t>
      </w:r>
    </w:p>
    <w:p w14:paraId="2A66064C" w14:textId="77777777" w:rsidR="00A57816" w:rsidRPr="00322F3B" w:rsidRDefault="00A57816" w:rsidP="00A57816">
      <w:pPr>
        <w:pStyle w:val="paragraph"/>
      </w:pPr>
      <w:r w:rsidRPr="00322F3B">
        <w:tab/>
        <w:t>(c)</w:t>
      </w:r>
      <w:r w:rsidRPr="00322F3B">
        <w:tab/>
        <w:t>specifying how amendments of certificates in relation to the digital games tax offset are to be made, including:</w:t>
      </w:r>
    </w:p>
    <w:p w14:paraId="270C6AC7" w14:textId="77777777" w:rsidR="00A57816" w:rsidRPr="00322F3B" w:rsidRDefault="00A57816" w:rsidP="00A57816">
      <w:pPr>
        <w:pStyle w:val="paragraphsub"/>
      </w:pPr>
      <w:r w:rsidRPr="00322F3B">
        <w:tab/>
        <w:t>(i)</w:t>
      </w:r>
      <w:r w:rsidRPr="00322F3B">
        <w:tab/>
        <w:t>the form in which the request for an amendment may be made; and</w:t>
      </w:r>
    </w:p>
    <w:p w14:paraId="22690D9E" w14:textId="77777777" w:rsidR="00A57816" w:rsidRPr="00322F3B" w:rsidRDefault="00A57816" w:rsidP="00A57816">
      <w:pPr>
        <w:pStyle w:val="paragraphsub"/>
      </w:pPr>
      <w:r w:rsidRPr="00322F3B">
        <w:tab/>
        <w:t>(ii)</w:t>
      </w:r>
      <w:r w:rsidRPr="00322F3B">
        <w:tab/>
        <w:t>circumstances in which an amendment may be requested, or made on the Arts Minister’s own initiative; and</w:t>
      </w:r>
    </w:p>
    <w:p w14:paraId="333C1827" w14:textId="77777777" w:rsidR="00A57816" w:rsidRPr="00322F3B" w:rsidRDefault="00A57816" w:rsidP="00A57816">
      <w:pPr>
        <w:pStyle w:val="paragraphsub"/>
      </w:pPr>
      <w:r w:rsidRPr="00322F3B">
        <w:tab/>
        <w:t>(iii)</w:t>
      </w:r>
      <w:r w:rsidRPr="00322F3B">
        <w:tab/>
        <w:t>the information to be provided in a request for an amendment; and</w:t>
      </w:r>
    </w:p>
    <w:p w14:paraId="23775B06" w14:textId="77777777" w:rsidR="00A57816" w:rsidRPr="00322F3B" w:rsidRDefault="00A57816" w:rsidP="00A57816">
      <w:pPr>
        <w:pStyle w:val="paragraphsub"/>
      </w:pPr>
      <w:r w:rsidRPr="00322F3B">
        <w:tab/>
        <w:t>(iv)</w:t>
      </w:r>
      <w:r w:rsidRPr="00322F3B">
        <w:tab/>
        <w:t>methods for verifying such information; and</w:t>
      </w:r>
    </w:p>
    <w:p w14:paraId="34EBBA44" w14:textId="77777777" w:rsidR="00A57816" w:rsidRPr="00322F3B" w:rsidRDefault="00A57816" w:rsidP="00A57816">
      <w:pPr>
        <w:pStyle w:val="paragraphsub"/>
      </w:pPr>
      <w:r w:rsidRPr="00322F3B">
        <w:tab/>
        <w:t>(v)</w:t>
      </w:r>
      <w:r w:rsidRPr="00322F3B">
        <w:tab/>
        <w:t>procedures for providing, at the Arts Minister’s request, additional information in support of a request for an amendment; and</w:t>
      </w:r>
    </w:p>
    <w:p w14:paraId="52558850" w14:textId="77777777" w:rsidR="00A57816" w:rsidRPr="00322F3B" w:rsidRDefault="00A57816" w:rsidP="00A57816">
      <w:pPr>
        <w:pStyle w:val="paragraph"/>
      </w:pPr>
      <w:r w:rsidRPr="00322F3B">
        <w:tab/>
        <w:t>(d)</w:t>
      </w:r>
      <w:r w:rsidRPr="00322F3B">
        <w:tab/>
        <w:t>providing for provisional certificates (including in relation to a matter referred to in paragraph (a), (b) or (c)).</w:t>
      </w:r>
    </w:p>
    <w:p w14:paraId="365B3516" w14:textId="1AB05EC3" w:rsidR="00A57816" w:rsidRPr="00322F3B" w:rsidRDefault="00A57816" w:rsidP="00A57816">
      <w:pPr>
        <w:pStyle w:val="ActHead5"/>
      </w:pPr>
      <w:bookmarkStart w:id="491" w:name="_Toc201755925"/>
      <w:bookmarkStart w:id="492" w:name="_Hlk116566403"/>
      <w:r w:rsidRPr="00322F3B">
        <w:rPr>
          <w:rStyle w:val="CharSectno"/>
        </w:rPr>
        <w:t>378</w:t>
      </w:r>
      <w:r w:rsidR="009953FD">
        <w:rPr>
          <w:rStyle w:val="CharSectno"/>
        </w:rPr>
        <w:noBreakHyphen/>
      </w:r>
      <w:r w:rsidRPr="00322F3B">
        <w:rPr>
          <w:rStyle w:val="CharSectno"/>
        </w:rPr>
        <w:t>105</w:t>
      </w:r>
      <w:r w:rsidRPr="00322F3B">
        <w:t xml:space="preserve">  Arts Minister may make rules establishing a Digital Games Tax Offset Advisory Board</w:t>
      </w:r>
      <w:bookmarkEnd w:id="491"/>
    </w:p>
    <w:bookmarkEnd w:id="492"/>
    <w:p w14:paraId="64106688" w14:textId="496AB5EB" w:rsidR="00A57816" w:rsidRPr="00322F3B" w:rsidRDefault="00A57816" w:rsidP="00A57816">
      <w:pPr>
        <w:pStyle w:val="subsection"/>
      </w:pPr>
      <w:r w:rsidRPr="00322F3B">
        <w:tab/>
      </w:r>
      <w:r w:rsidRPr="00322F3B">
        <w:tab/>
        <w:t xml:space="preserve">The </w:t>
      </w:r>
      <w:r w:rsidR="009953FD" w:rsidRPr="009953FD">
        <w:rPr>
          <w:position w:val="6"/>
          <w:sz w:val="16"/>
        </w:rPr>
        <w:t>*</w:t>
      </w:r>
      <w:r w:rsidRPr="00322F3B">
        <w:t>Arts Minister may, by legislative instrument, make rules:</w:t>
      </w:r>
    </w:p>
    <w:p w14:paraId="643A4B91" w14:textId="77777777" w:rsidR="00A57816" w:rsidRPr="00322F3B" w:rsidRDefault="00A57816" w:rsidP="00A57816">
      <w:pPr>
        <w:pStyle w:val="paragraph"/>
      </w:pPr>
      <w:r w:rsidRPr="00322F3B">
        <w:tab/>
        <w:t>(a)</w:t>
      </w:r>
      <w:r w:rsidRPr="00322F3B">
        <w:tab/>
        <w:t>establishing a Digital Games Tax Offset Advisory Board to:</w:t>
      </w:r>
    </w:p>
    <w:p w14:paraId="2B71E38D" w14:textId="39D7925B" w:rsidR="00A57816" w:rsidRPr="00322F3B" w:rsidRDefault="00A57816" w:rsidP="00A57816">
      <w:pPr>
        <w:pStyle w:val="paragraphsub"/>
      </w:pPr>
      <w:r w:rsidRPr="00322F3B">
        <w:tab/>
        <w:t>(i)</w:t>
      </w:r>
      <w:r w:rsidRPr="00322F3B">
        <w:tab/>
        <w:t>consider applications under subsection 378</w:t>
      </w:r>
      <w:r w:rsidR="009953FD">
        <w:noBreakHyphen/>
      </w:r>
      <w:r w:rsidRPr="00322F3B">
        <w:t>55(1) for certificates under section 378</w:t>
      </w:r>
      <w:r w:rsidR="009953FD">
        <w:noBreakHyphen/>
      </w:r>
      <w:r w:rsidRPr="00322F3B">
        <w:t>25; and</w:t>
      </w:r>
    </w:p>
    <w:p w14:paraId="4B3364F3" w14:textId="5EE65262" w:rsidR="00A57816" w:rsidRPr="00322F3B" w:rsidRDefault="00A57816" w:rsidP="00A57816">
      <w:pPr>
        <w:pStyle w:val="paragraphsub"/>
      </w:pPr>
      <w:r w:rsidRPr="00322F3B">
        <w:tab/>
        <w:t>(ii)</w:t>
      </w:r>
      <w:r w:rsidRPr="00322F3B">
        <w:tab/>
        <w:t>advise the Arts Minister on whether to issue certificates under section 378</w:t>
      </w:r>
      <w:r w:rsidR="009953FD">
        <w:noBreakHyphen/>
      </w:r>
      <w:r w:rsidRPr="00322F3B">
        <w:t>25; and</w:t>
      </w:r>
    </w:p>
    <w:p w14:paraId="0DB4981F" w14:textId="48F9C383" w:rsidR="00A57816" w:rsidRPr="00322F3B" w:rsidRDefault="00A57816" w:rsidP="00A57816">
      <w:pPr>
        <w:pStyle w:val="paragraphsub"/>
      </w:pPr>
      <w:r w:rsidRPr="00322F3B">
        <w:tab/>
        <w:t>(iii)</w:t>
      </w:r>
      <w:r w:rsidRPr="00322F3B">
        <w:tab/>
        <w:t>perform other functions in relation to the operation of this Division (including the operation of rules made under section 378</w:t>
      </w:r>
      <w:r w:rsidR="009953FD">
        <w:noBreakHyphen/>
      </w:r>
      <w:r w:rsidRPr="00322F3B">
        <w:t>100) as are specified in rules made under this section; and</w:t>
      </w:r>
    </w:p>
    <w:p w14:paraId="643C8892" w14:textId="77777777" w:rsidR="00A57816" w:rsidRPr="00322F3B" w:rsidRDefault="00A57816" w:rsidP="00A57816">
      <w:pPr>
        <w:pStyle w:val="paragraph"/>
      </w:pPr>
      <w:r w:rsidRPr="00322F3B">
        <w:tab/>
        <w:t>(b)</w:t>
      </w:r>
      <w:r w:rsidRPr="00322F3B">
        <w:tab/>
        <w:t>specifying the membership of the Board and the terms and conditions of appointment to the Board; and</w:t>
      </w:r>
    </w:p>
    <w:p w14:paraId="0150226F" w14:textId="77777777" w:rsidR="00A57816" w:rsidRPr="00322F3B" w:rsidRDefault="00A57816" w:rsidP="00A57816">
      <w:pPr>
        <w:pStyle w:val="paragraph"/>
      </w:pPr>
      <w:r w:rsidRPr="00322F3B">
        <w:lastRenderedPageBreak/>
        <w:tab/>
        <w:t>(c)</w:t>
      </w:r>
      <w:r w:rsidRPr="00322F3B">
        <w:tab/>
        <w:t>specifying procedures to be followed by the Board in performing its functions.</w:t>
      </w:r>
    </w:p>
    <w:p w14:paraId="7A45A42F" w14:textId="75B8DD94" w:rsidR="00A57816" w:rsidRPr="00322F3B" w:rsidRDefault="00A57816" w:rsidP="00A57816">
      <w:pPr>
        <w:pStyle w:val="ActHead5"/>
      </w:pPr>
      <w:bookmarkStart w:id="493" w:name="_Toc201755926"/>
      <w:bookmarkStart w:id="494" w:name="_Hlk115435677"/>
      <w:r w:rsidRPr="00322F3B">
        <w:rPr>
          <w:rStyle w:val="CharSectno"/>
        </w:rPr>
        <w:t>378</w:t>
      </w:r>
      <w:r w:rsidR="009953FD">
        <w:rPr>
          <w:rStyle w:val="CharSectno"/>
        </w:rPr>
        <w:noBreakHyphen/>
      </w:r>
      <w:r w:rsidRPr="00322F3B">
        <w:rPr>
          <w:rStyle w:val="CharSectno"/>
        </w:rPr>
        <w:t>110</w:t>
      </w:r>
      <w:r w:rsidRPr="00322F3B">
        <w:t xml:space="preserve">  Delegation by Arts Minister</w:t>
      </w:r>
      <w:bookmarkEnd w:id="493"/>
    </w:p>
    <w:bookmarkEnd w:id="494"/>
    <w:p w14:paraId="5CB89131" w14:textId="175A3DB2"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Arts Minister may, in writing, delegate all or any of the Arts Minister’s powers under this Division, other than under section 378</w:t>
      </w:r>
      <w:r w:rsidR="009953FD">
        <w:noBreakHyphen/>
      </w:r>
      <w:r w:rsidRPr="00322F3B">
        <w:t>100 or section 378</w:t>
      </w:r>
      <w:r w:rsidR="009953FD">
        <w:noBreakHyphen/>
      </w:r>
      <w:r w:rsidRPr="00322F3B">
        <w:t>105, to:</w:t>
      </w:r>
    </w:p>
    <w:p w14:paraId="2FA6DC65" w14:textId="48CAD884" w:rsidR="00A57816" w:rsidRPr="00322F3B" w:rsidRDefault="00A57816" w:rsidP="00A57816">
      <w:pPr>
        <w:pStyle w:val="paragraph"/>
      </w:pPr>
      <w:r w:rsidRPr="00322F3B">
        <w:tab/>
        <w:t>(a)</w:t>
      </w:r>
      <w:r w:rsidRPr="00322F3B">
        <w:tab/>
        <w:t xml:space="preserve">the </w:t>
      </w:r>
      <w:r w:rsidR="009953FD" w:rsidRPr="009953FD">
        <w:rPr>
          <w:position w:val="6"/>
          <w:sz w:val="16"/>
        </w:rPr>
        <w:t>*</w:t>
      </w:r>
      <w:r w:rsidRPr="00322F3B">
        <w:t>Arts Secretary; or</w:t>
      </w:r>
    </w:p>
    <w:p w14:paraId="2F61CF22" w14:textId="77777777" w:rsidR="00A57816" w:rsidRPr="00322F3B" w:rsidRDefault="00A57816" w:rsidP="00A57816">
      <w:pPr>
        <w:pStyle w:val="paragraph"/>
      </w:pPr>
      <w:r w:rsidRPr="00322F3B">
        <w:tab/>
        <w:t>(b)</w:t>
      </w:r>
      <w:r w:rsidRPr="00322F3B">
        <w:tab/>
        <w:t>an SES employee, or acting SES employee, in the Department administered by the Arts Minister.</w:t>
      </w:r>
    </w:p>
    <w:p w14:paraId="565406EB" w14:textId="6067BE3E" w:rsidR="00A57816" w:rsidRPr="00322F3B" w:rsidRDefault="00A57816" w:rsidP="00A57816">
      <w:pPr>
        <w:pStyle w:val="subsection"/>
      </w:pPr>
      <w:r w:rsidRPr="00322F3B">
        <w:tab/>
        <w:t>(2)</w:t>
      </w:r>
      <w:r w:rsidRPr="00322F3B">
        <w:tab/>
        <w:t xml:space="preserve">In exercising powers under a delegation, the delegate must comply with any directions of the </w:t>
      </w:r>
      <w:r w:rsidR="009953FD" w:rsidRPr="009953FD">
        <w:rPr>
          <w:position w:val="6"/>
          <w:sz w:val="16"/>
        </w:rPr>
        <w:t>*</w:t>
      </w:r>
      <w:r w:rsidRPr="00322F3B">
        <w:t>Arts Minister.</w:t>
      </w:r>
    </w:p>
    <w:p w14:paraId="709A4EB8" w14:textId="0C044FB5" w:rsidR="00A57816" w:rsidRPr="00322F3B" w:rsidRDefault="00A57816" w:rsidP="00A57816">
      <w:pPr>
        <w:pStyle w:val="ActHead5"/>
      </w:pPr>
      <w:bookmarkStart w:id="495" w:name="_Toc201755927"/>
      <w:bookmarkStart w:id="496" w:name="_Hlk115435684"/>
      <w:r w:rsidRPr="00322F3B">
        <w:rPr>
          <w:rStyle w:val="CharSectno"/>
        </w:rPr>
        <w:t>378</w:t>
      </w:r>
      <w:r w:rsidR="009953FD">
        <w:rPr>
          <w:rStyle w:val="CharSectno"/>
        </w:rPr>
        <w:noBreakHyphen/>
      </w:r>
      <w:r w:rsidRPr="00322F3B">
        <w:rPr>
          <w:rStyle w:val="CharSectno"/>
        </w:rPr>
        <w:t>115</w:t>
      </w:r>
      <w:r w:rsidRPr="00322F3B">
        <w:t xml:space="preserve">  Review of operation of this Division</w:t>
      </w:r>
      <w:bookmarkEnd w:id="495"/>
    </w:p>
    <w:bookmarkEnd w:id="496"/>
    <w:p w14:paraId="6ACAD184" w14:textId="478B3432" w:rsidR="00A57816" w:rsidRPr="00322F3B" w:rsidRDefault="00A57816" w:rsidP="00A57816">
      <w:pPr>
        <w:pStyle w:val="subsection"/>
      </w:pPr>
      <w:r w:rsidRPr="00322F3B">
        <w:tab/>
        <w:t>(1)</w:t>
      </w:r>
      <w:r w:rsidRPr="00322F3B">
        <w:tab/>
        <w:t xml:space="preserve">The </w:t>
      </w:r>
      <w:r w:rsidR="009953FD" w:rsidRPr="009953FD">
        <w:rPr>
          <w:position w:val="6"/>
          <w:sz w:val="16"/>
        </w:rPr>
        <w:t>*</w:t>
      </w:r>
      <w:r w:rsidRPr="00322F3B">
        <w:t>Arts Minister must cause a review of the operation of this Division to be undertaken as soon as possible after the end of 5 years after the commencement of this Division.</w:t>
      </w:r>
    </w:p>
    <w:p w14:paraId="01D4ABB8" w14:textId="77777777" w:rsidR="00A57816" w:rsidRPr="00322F3B" w:rsidRDefault="00A57816" w:rsidP="00A57816">
      <w:pPr>
        <w:pStyle w:val="subsection"/>
      </w:pPr>
      <w:r w:rsidRPr="00322F3B">
        <w:tab/>
        <w:t>(2)</w:t>
      </w:r>
      <w:r w:rsidRPr="00322F3B">
        <w:tab/>
        <w:t>The review must include:</w:t>
      </w:r>
    </w:p>
    <w:p w14:paraId="56CC6192" w14:textId="77777777" w:rsidR="00A57816" w:rsidRPr="00322F3B" w:rsidRDefault="00A57816" w:rsidP="00A57816">
      <w:pPr>
        <w:pStyle w:val="paragraph"/>
      </w:pPr>
      <w:r w:rsidRPr="00322F3B">
        <w:tab/>
        <w:t>(a)</w:t>
      </w:r>
      <w:r w:rsidRPr="00322F3B">
        <w:tab/>
        <w:t>the effectiveness of this Division in supporting the growth of the digital games industry in Australia; and</w:t>
      </w:r>
    </w:p>
    <w:p w14:paraId="79C812ED" w14:textId="77777777" w:rsidR="00A57816" w:rsidRPr="00322F3B" w:rsidRDefault="00A57816" w:rsidP="00A57816">
      <w:pPr>
        <w:pStyle w:val="paragraph"/>
      </w:pPr>
      <w:r w:rsidRPr="00322F3B">
        <w:tab/>
        <w:t>(b)</w:t>
      </w:r>
      <w:r w:rsidRPr="00322F3B">
        <w:tab/>
        <w:t>the fiscal sustainability of the concessional tax treatment provided by this Division.</w:t>
      </w:r>
    </w:p>
    <w:p w14:paraId="0B8B0CBB" w14:textId="35FCAF58" w:rsidR="00A57816" w:rsidRPr="00322F3B" w:rsidRDefault="00A57816" w:rsidP="00A57816">
      <w:pPr>
        <w:pStyle w:val="subsection"/>
      </w:pPr>
      <w:r w:rsidRPr="00322F3B">
        <w:tab/>
        <w:t>(3)</w:t>
      </w:r>
      <w:r w:rsidRPr="00322F3B">
        <w:tab/>
        <w:t xml:space="preserve">A written report of the review must be given to the </w:t>
      </w:r>
      <w:r w:rsidR="009953FD" w:rsidRPr="009953FD">
        <w:rPr>
          <w:position w:val="6"/>
          <w:sz w:val="16"/>
        </w:rPr>
        <w:t>*</w:t>
      </w:r>
      <w:r w:rsidRPr="00322F3B">
        <w:t>Arts Minister. The report must not include information that is commercially sensitive.</w:t>
      </w:r>
    </w:p>
    <w:p w14:paraId="70741482" w14:textId="516A5010" w:rsidR="00A57816" w:rsidRPr="00322F3B" w:rsidRDefault="00A57816" w:rsidP="00A57816">
      <w:pPr>
        <w:pStyle w:val="subsection"/>
      </w:pPr>
      <w:r w:rsidRPr="00322F3B">
        <w:tab/>
        <w:t>(4)</w:t>
      </w:r>
      <w:r w:rsidRPr="00322F3B">
        <w:tab/>
        <w:t xml:space="preserve">The </w:t>
      </w:r>
      <w:r w:rsidR="009953FD" w:rsidRPr="009953FD">
        <w:rPr>
          <w:position w:val="6"/>
          <w:sz w:val="16"/>
        </w:rPr>
        <w:t>*</w:t>
      </w:r>
      <w:r w:rsidRPr="00322F3B">
        <w:t>Arts Minister must cause a copy of the report of the review to be tabled in each House of the Parliament within 15 sitting days of that House after the report is given to the Arts Minister.</w:t>
      </w:r>
    </w:p>
    <w:p w14:paraId="3043B05F" w14:textId="77777777" w:rsidR="0037072A" w:rsidRPr="00322F3B" w:rsidRDefault="0037072A" w:rsidP="0037072A">
      <w:pPr>
        <w:pStyle w:val="ActHead3"/>
        <w:pageBreakBefore/>
      </w:pPr>
      <w:bookmarkStart w:id="497" w:name="_Toc201755928"/>
      <w:r w:rsidRPr="00322F3B">
        <w:rPr>
          <w:rStyle w:val="CharDivNo"/>
        </w:rPr>
        <w:lastRenderedPageBreak/>
        <w:t>Division</w:t>
      </w:r>
      <w:r w:rsidR="00825006" w:rsidRPr="00322F3B">
        <w:rPr>
          <w:rStyle w:val="CharDivNo"/>
        </w:rPr>
        <w:t> </w:t>
      </w:r>
      <w:r w:rsidRPr="00322F3B">
        <w:rPr>
          <w:rStyle w:val="CharDivNo"/>
        </w:rPr>
        <w:t>380</w:t>
      </w:r>
      <w:r w:rsidRPr="00322F3B">
        <w:t>—</w:t>
      </w:r>
      <w:r w:rsidRPr="00322F3B">
        <w:rPr>
          <w:rStyle w:val="CharDivText"/>
        </w:rPr>
        <w:t>National Rental Affordability Scheme</w:t>
      </w:r>
      <w:bookmarkEnd w:id="497"/>
    </w:p>
    <w:p w14:paraId="2FD1EAC7" w14:textId="77777777" w:rsidR="0037072A" w:rsidRPr="00322F3B" w:rsidRDefault="0037072A" w:rsidP="0037072A">
      <w:pPr>
        <w:pStyle w:val="TofSectsHeading"/>
      </w:pPr>
      <w:r w:rsidRPr="00322F3B">
        <w:t>Table of Subdivisions</w:t>
      </w:r>
    </w:p>
    <w:p w14:paraId="2328ABF6" w14:textId="77777777" w:rsidR="0037072A" w:rsidRPr="00322F3B" w:rsidRDefault="0037072A" w:rsidP="0037072A">
      <w:pPr>
        <w:pStyle w:val="TofSectsSubdiv"/>
      </w:pPr>
      <w:r w:rsidRPr="00322F3B">
        <w:tab/>
        <w:t>Guide to Division</w:t>
      </w:r>
      <w:r w:rsidR="00825006" w:rsidRPr="00322F3B">
        <w:t> </w:t>
      </w:r>
      <w:r w:rsidRPr="00322F3B">
        <w:t>380</w:t>
      </w:r>
    </w:p>
    <w:p w14:paraId="6A59C3C6" w14:textId="4698B1FF" w:rsidR="0037072A" w:rsidRPr="00322F3B" w:rsidRDefault="0037072A" w:rsidP="0037072A">
      <w:pPr>
        <w:pStyle w:val="TofSectsSubdiv"/>
      </w:pPr>
      <w:r w:rsidRPr="00322F3B">
        <w:t>380</w:t>
      </w:r>
      <w:r w:rsidR="009953FD">
        <w:noBreakHyphen/>
      </w:r>
      <w:r w:rsidRPr="00322F3B">
        <w:t>A</w:t>
      </w:r>
      <w:r w:rsidRPr="00322F3B">
        <w:tab/>
        <w:t>National Rental Affordability Scheme Tax Offset</w:t>
      </w:r>
    </w:p>
    <w:p w14:paraId="10B860BE" w14:textId="47097519" w:rsidR="0037072A" w:rsidRPr="00322F3B" w:rsidRDefault="0037072A" w:rsidP="0037072A">
      <w:pPr>
        <w:pStyle w:val="TofSectsSubdiv"/>
      </w:pPr>
      <w:r w:rsidRPr="00322F3B">
        <w:t>380</w:t>
      </w:r>
      <w:r w:rsidR="009953FD">
        <w:noBreakHyphen/>
      </w:r>
      <w:r w:rsidRPr="00322F3B">
        <w:t>B</w:t>
      </w:r>
      <w:r w:rsidRPr="00322F3B">
        <w:tab/>
        <w:t>Payments made in relation to the National Rental Affordability Scheme etc.</w:t>
      </w:r>
    </w:p>
    <w:p w14:paraId="0C641C63" w14:textId="77777777" w:rsidR="0037072A" w:rsidRPr="00322F3B" w:rsidRDefault="0037072A" w:rsidP="0037072A">
      <w:pPr>
        <w:pStyle w:val="ActHead4"/>
      </w:pPr>
      <w:bookmarkStart w:id="498" w:name="_Toc201755929"/>
      <w:r w:rsidRPr="00322F3B">
        <w:t>Guide to Division</w:t>
      </w:r>
      <w:r w:rsidR="00825006" w:rsidRPr="00322F3B">
        <w:t> </w:t>
      </w:r>
      <w:r w:rsidRPr="00322F3B">
        <w:t>380</w:t>
      </w:r>
      <w:bookmarkEnd w:id="498"/>
    </w:p>
    <w:p w14:paraId="77A1C0C0" w14:textId="73C34256" w:rsidR="0037072A" w:rsidRPr="00322F3B" w:rsidRDefault="0037072A" w:rsidP="0037072A">
      <w:pPr>
        <w:pStyle w:val="ActHead5"/>
      </w:pPr>
      <w:bookmarkStart w:id="499" w:name="_Toc201755930"/>
      <w:r w:rsidRPr="00322F3B">
        <w:rPr>
          <w:rStyle w:val="CharSectno"/>
        </w:rPr>
        <w:t>380</w:t>
      </w:r>
      <w:r w:rsidR="009953FD">
        <w:rPr>
          <w:rStyle w:val="CharSectno"/>
        </w:rPr>
        <w:noBreakHyphen/>
      </w:r>
      <w:r w:rsidRPr="00322F3B">
        <w:rPr>
          <w:rStyle w:val="CharSectno"/>
        </w:rPr>
        <w:t>1</w:t>
      </w:r>
      <w:r w:rsidRPr="00322F3B">
        <w:t xml:space="preserve">  What this Division is about</w:t>
      </w:r>
      <w:bookmarkEnd w:id="499"/>
    </w:p>
    <w:p w14:paraId="136C8E33" w14:textId="77777777" w:rsidR="0037072A" w:rsidRPr="00322F3B" w:rsidRDefault="0037072A" w:rsidP="00B57F3F">
      <w:pPr>
        <w:pStyle w:val="SOText"/>
      </w:pPr>
      <w:r w:rsidRPr="00322F3B">
        <w:t xml:space="preserve">This Division provides a tax offset to certain entities as a result of certificates issued under the </w:t>
      </w:r>
      <w:r w:rsidRPr="00322F3B">
        <w:rPr>
          <w:i/>
        </w:rPr>
        <w:t>National Rental Affordability Scheme Act 2008</w:t>
      </w:r>
      <w:r w:rsidRPr="00322F3B">
        <w:t>.</w:t>
      </w:r>
    </w:p>
    <w:p w14:paraId="4697E529" w14:textId="7FC3C7E6" w:rsidR="0037072A" w:rsidRPr="00322F3B" w:rsidRDefault="0037072A" w:rsidP="00B57F3F">
      <w:pPr>
        <w:pStyle w:val="SOText"/>
      </w:pPr>
      <w:r w:rsidRPr="00322F3B">
        <w:t>It also ensures that payments made, and non</w:t>
      </w:r>
      <w:r w:rsidR="009953FD">
        <w:noBreakHyphen/>
      </w:r>
      <w:r w:rsidRPr="00322F3B">
        <w:t>cash benefits provided, by a State or Territory governmental body in relation to the National Rental Affordability Scheme are not assessable income and not exempt income.</w:t>
      </w:r>
    </w:p>
    <w:p w14:paraId="4C3F3D4C" w14:textId="5CEAA4AB" w:rsidR="0037072A" w:rsidRPr="00322F3B" w:rsidRDefault="0037072A" w:rsidP="0037072A">
      <w:pPr>
        <w:pStyle w:val="ActHead4"/>
      </w:pPr>
      <w:bookmarkStart w:id="500" w:name="_Toc201755931"/>
      <w:r w:rsidRPr="00322F3B">
        <w:rPr>
          <w:rStyle w:val="CharSubdNo"/>
        </w:rPr>
        <w:t>Subdivision</w:t>
      </w:r>
      <w:r w:rsidR="00825006" w:rsidRPr="00322F3B">
        <w:rPr>
          <w:rStyle w:val="CharSubdNo"/>
        </w:rPr>
        <w:t> </w:t>
      </w:r>
      <w:r w:rsidRPr="00322F3B">
        <w:rPr>
          <w:rStyle w:val="CharSubdNo"/>
        </w:rPr>
        <w:t>380</w:t>
      </w:r>
      <w:r w:rsidR="009953FD">
        <w:rPr>
          <w:rStyle w:val="CharSubdNo"/>
        </w:rPr>
        <w:noBreakHyphen/>
      </w:r>
      <w:r w:rsidRPr="00322F3B">
        <w:rPr>
          <w:rStyle w:val="CharSubdNo"/>
        </w:rPr>
        <w:t>A</w:t>
      </w:r>
      <w:r w:rsidRPr="00322F3B">
        <w:t>—</w:t>
      </w:r>
      <w:r w:rsidRPr="00322F3B">
        <w:rPr>
          <w:rStyle w:val="CharSubdText"/>
        </w:rPr>
        <w:t>National Rental Affordability Scheme Tax Offset</w:t>
      </w:r>
      <w:bookmarkEnd w:id="500"/>
    </w:p>
    <w:p w14:paraId="311F5990" w14:textId="77777777" w:rsidR="0037072A" w:rsidRPr="00322F3B" w:rsidRDefault="0037072A" w:rsidP="0037072A">
      <w:pPr>
        <w:pStyle w:val="TofSectsHeading"/>
      </w:pPr>
      <w:r w:rsidRPr="00322F3B">
        <w:t>Table of sections</w:t>
      </w:r>
    </w:p>
    <w:p w14:paraId="1ABBB1B2" w14:textId="77777777" w:rsidR="0037072A" w:rsidRPr="00322F3B" w:rsidRDefault="0037072A" w:rsidP="0037072A">
      <w:pPr>
        <w:pStyle w:val="TofSectsGroupHeading"/>
      </w:pPr>
      <w:r w:rsidRPr="00322F3B">
        <w:t>NRAS certificates issued to individuals, corporate tax entities and superannuation funds</w:t>
      </w:r>
    </w:p>
    <w:p w14:paraId="2D9CBEF9" w14:textId="29E2172C" w:rsidR="0037072A" w:rsidRPr="00322F3B" w:rsidRDefault="0037072A" w:rsidP="0037072A">
      <w:pPr>
        <w:pStyle w:val="TofSectsSection"/>
      </w:pPr>
      <w:r w:rsidRPr="00322F3B">
        <w:t>380</w:t>
      </w:r>
      <w:r w:rsidR="009953FD">
        <w:noBreakHyphen/>
      </w:r>
      <w:r w:rsidRPr="00322F3B">
        <w:t>5</w:t>
      </w:r>
      <w:r w:rsidRPr="00322F3B">
        <w:tab/>
        <w:t>Claims by individuals, corporate tax entities and superannuation funds</w:t>
      </w:r>
    </w:p>
    <w:p w14:paraId="715730F8" w14:textId="77777777" w:rsidR="0037072A" w:rsidRPr="00322F3B" w:rsidRDefault="0037072A" w:rsidP="0037072A">
      <w:pPr>
        <w:pStyle w:val="TofSectsGroupHeading"/>
      </w:pPr>
      <w:r w:rsidRPr="00322F3B">
        <w:t>NRAS certificates issued to NRAS approved participants</w:t>
      </w:r>
    </w:p>
    <w:p w14:paraId="38FE841E" w14:textId="4992F70F" w:rsidR="0037072A" w:rsidRPr="00322F3B" w:rsidRDefault="0037072A" w:rsidP="0037072A">
      <w:pPr>
        <w:pStyle w:val="TofSectsSection"/>
      </w:pPr>
      <w:r w:rsidRPr="00322F3B">
        <w:t>380</w:t>
      </w:r>
      <w:r w:rsidR="009953FD">
        <w:noBreakHyphen/>
      </w:r>
      <w:r w:rsidRPr="00322F3B">
        <w:t>10</w:t>
      </w:r>
      <w:r w:rsidRPr="00322F3B">
        <w:tab/>
        <w:t>Members of NRAS consortiums—individuals, corporate tax entities and superannuation funds</w:t>
      </w:r>
    </w:p>
    <w:p w14:paraId="171F4DA4" w14:textId="3A7C12E4" w:rsidR="0037072A" w:rsidRPr="00322F3B" w:rsidRDefault="0037072A" w:rsidP="0037072A">
      <w:pPr>
        <w:pStyle w:val="TofSectsSection"/>
      </w:pPr>
      <w:r w:rsidRPr="00322F3B">
        <w:t>380</w:t>
      </w:r>
      <w:r w:rsidR="009953FD">
        <w:noBreakHyphen/>
      </w:r>
      <w:r w:rsidRPr="00322F3B">
        <w:t>11</w:t>
      </w:r>
      <w:r w:rsidRPr="00322F3B">
        <w:tab/>
        <w:t>Elections by NRAS approved participants</w:t>
      </w:r>
    </w:p>
    <w:p w14:paraId="26F23EC8" w14:textId="69F9D71C" w:rsidR="0037072A" w:rsidRPr="00322F3B" w:rsidRDefault="0037072A" w:rsidP="0037072A">
      <w:pPr>
        <w:pStyle w:val="TofSectsSection"/>
      </w:pPr>
      <w:r w:rsidRPr="00322F3B">
        <w:lastRenderedPageBreak/>
        <w:t>380</w:t>
      </w:r>
      <w:r w:rsidR="009953FD">
        <w:noBreakHyphen/>
      </w:r>
      <w:r w:rsidRPr="00322F3B">
        <w:t>12</w:t>
      </w:r>
      <w:r w:rsidRPr="00322F3B">
        <w:tab/>
        <w:t>Elections by NRAS approved participants—tax offsets</w:t>
      </w:r>
    </w:p>
    <w:p w14:paraId="365F4CF5" w14:textId="0AAC071A" w:rsidR="0037072A" w:rsidRPr="00322F3B" w:rsidRDefault="0037072A" w:rsidP="0037072A">
      <w:pPr>
        <w:pStyle w:val="TofSectsSection"/>
      </w:pPr>
      <w:r w:rsidRPr="00322F3B">
        <w:t>380</w:t>
      </w:r>
      <w:r w:rsidR="009953FD">
        <w:noBreakHyphen/>
      </w:r>
      <w:r w:rsidRPr="00322F3B">
        <w:t>13</w:t>
      </w:r>
      <w:r w:rsidRPr="00322F3B">
        <w:tab/>
        <w:t>Elections by NRAS approved participants—special rule for partnerships and trustees</w:t>
      </w:r>
    </w:p>
    <w:p w14:paraId="011825BB" w14:textId="00D05440" w:rsidR="0037072A" w:rsidRPr="00322F3B" w:rsidRDefault="0037072A" w:rsidP="0037072A">
      <w:pPr>
        <w:pStyle w:val="TofSectsSection"/>
      </w:pPr>
      <w:r w:rsidRPr="00322F3B">
        <w:t>380</w:t>
      </w:r>
      <w:r w:rsidR="009953FD">
        <w:noBreakHyphen/>
      </w:r>
      <w:r w:rsidRPr="00322F3B">
        <w:t>14</w:t>
      </w:r>
      <w:r w:rsidRPr="00322F3B">
        <w:tab/>
        <w:t>Members of NRAS consortiums—partnerships and trustees</w:t>
      </w:r>
    </w:p>
    <w:p w14:paraId="166C186E" w14:textId="77777777" w:rsidR="0037072A" w:rsidRPr="00322F3B" w:rsidRDefault="0037072A" w:rsidP="0037072A">
      <w:pPr>
        <w:pStyle w:val="TofSectsGroupHeading"/>
      </w:pPr>
      <w:r w:rsidRPr="00322F3B">
        <w:t>NRAS certificates issued to partnerships and trustees</w:t>
      </w:r>
    </w:p>
    <w:p w14:paraId="4BF1EEDB" w14:textId="5BD9C983" w:rsidR="0037072A" w:rsidRPr="00322F3B" w:rsidRDefault="0037072A" w:rsidP="0037072A">
      <w:pPr>
        <w:pStyle w:val="TofSectsSection"/>
      </w:pPr>
      <w:r w:rsidRPr="00322F3B">
        <w:t>380</w:t>
      </w:r>
      <w:r w:rsidR="009953FD">
        <w:noBreakHyphen/>
      </w:r>
      <w:r w:rsidRPr="00322F3B">
        <w:t>15</w:t>
      </w:r>
      <w:r w:rsidRPr="00322F3B">
        <w:tab/>
        <w:t>Entities to whom NRAS rent flows indirectly</w:t>
      </w:r>
    </w:p>
    <w:p w14:paraId="1B65240F" w14:textId="2AE55BB7" w:rsidR="0037072A" w:rsidRPr="00322F3B" w:rsidRDefault="0037072A" w:rsidP="0037072A">
      <w:pPr>
        <w:pStyle w:val="TofSectsSection"/>
      </w:pPr>
      <w:r w:rsidRPr="00322F3B">
        <w:t>380</w:t>
      </w:r>
      <w:r w:rsidR="009953FD">
        <w:noBreakHyphen/>
      </w:r>
      <w:r w:rsidRPr="00322F3B">
        <w:t>16</w:t>
      </w:r>
      <w:r w:rsidRPr="00322F3B">
        <w:tab/>
        <w:t>Elections by NRAS approved participants that are partnerships or trustees</w:t>
      </w:r>
    </w:p>
    <w:p w14:paraId="1225232D" w14:textId="57A49C04" w:rsidR="0037072A" w:rsidRPr="00322F3B" w:rsidRDefault="0037072A" w:rsidP="0037072A">
      <w:pPr>
        <w:pStyle w:val="TofSectsSection"/>
      </w:pPr>
      <w:r w:rsidRPr="00322F3B">
        <w:t>380</w:t>
      </w:r>
      <w:r w:rsidR="009953FD">
        <w:noBreakHyphen/>
      </w:r>
      <w:r w:rsidRPr="00322F3B">
        <w:t>17</w:t>
      </w:r>
      <w:r w:rsidRPr="00322F3B">
        <w:tab/>
        <w:t>Elections by NRAS approved participants that are partnerships or trustees—tax offsets</w:t>
      </w:r>
    </w:p>
    <w:p w14:paraId="35C33304" w14:textId="2A9C84BA" w:rsidR="0037072A" w:rsidRPr="00322F3B" w:rsidRDefault="0037072A" w:rsidP="0037072A">
      <w:pPr>
        <w:pStyle w:val="TofSectsSection"/>
      </w:pPr>
      <w:r w:rsidRPr="00322F3B">
        <w:t>380</w:t>
      </w:r>
      <w:r w:rsidR="009953FD">
        <w:noBreakHyphen/>
      </w:r>
      <w:r w:rsidRPr="00322F3B">
        <w:t>18</w:t>
      </w:r>
      <w:r w:rsidRPr="00322F3B">
        <w:tab/>
        <w:t>Elections by NRAS approved participants that are partnerships or trustees—special rule for partnerships and trustees</w:t>
      </w:r>
    </w:p>
    <w:p w14:paraId="1C88E6BD" w14:textId="02E364C0" w:rsidR="0037072A" w:rsidRPr="00322F3B" w:rsidRDefault="0037072A" w:rsidP="0037072A">
      <w:pPr>
        <w:pStyle w:val="TofSectsSection"/>
      </w:pPr>
      <w:r w:rsidRPr="00322F3B">
        <w:t>380</w:t>
      </w:r>
      <w:r w:rsidR="009953FD">
        <w:noBreakHyphen/>
      </w:r>
      <w:r w:rsidRPr="00322F3B">
        <w:t>20</w:t>
      </w:r>
      <w:r w:rsidRPr="00322F3B">
        <w:tab/>
        <w:t>Trustee of a trust that does not have net income for an income year</w:t>
      </w:r>
    </w:p>
    <w:p w14:paraId="4B08A2AC" w14:textId="6406A9E5" w:rsidR="0037072A" w:rsidRPr="00322F3B" w:rsidRDefault="0037072A" w:rsidP="0037072A">
      <w:pPr>
        <w:pStyle w:val="TofSectsSection"/>
      </w:pPr>
      <w:r w:rsidRPr="00322F3B">
        <w:t>380</w:t>
      </w:r>
      <w:r w:rsidR="009953FD">
        <w:noBreakHyphen/>
      </w:r>
      <w:r w:rsidRPr="00322F3B">
        <w:t>25</w:t>
      </w:r>
      <w:r w:rsidRPr="00322F3B">
        <w:tab/>
        <w:t>When NRAS rent flows indirectly to or through an entity</w:t>
      </w:r>
    </w:p>
    <w:p w14:paraId="25557B4D" w14:textId="0AF64204" w:rsidR="0037072A" w:rsidRPr="00322F3B" w:rsidRDefault="0037072A" w:rsidP="0037072A">
      <w:pPr>
        <w:pStyle w:val="TofSectsSection"/>
      </w:pPr>
      <w:r w:rsidRPr="00322F3B">
        <w:t>380</w:t>
      </w:r>
      <w:r w:rsidR="009953FD">
        <w:noBreakHyphen/>
      </w:r>
      <w:r w:rsidRPr="00322F3B">
        <w:t>30</w:t>
      </w:r>
      <w:r w:rsidRPr="00322F3B">
        <w:tab/>
        <w:t>Share of NRAS rent</w:t>
      </w:r>
    </w:p>
    <w:p w14:paraId="5B67F224" w14:textId="77777777" w:rsidR="0037072A" w:rsidRPr="00322F3B" w:rsidRDefault="0037072A" w:rsidP="0037072A">
      <w:pPr>
        <w:pStyle w:val="TofSectsGroupHeading"/>
      </w:pPr>
      <w:r w:rsidRPr="00322F3B">
        <w:t>Miscellaneous</w:t>
      </w:r>
    </w:p>
    <w:p w14:paraId="3DC13F9F" w14:textId="104FAAE9" w:rsidR="0037072A" w:rsidRPr="00322F3B" w:rsidRDefault="0037072A" w:rsidP="0037072A">
      <w:pPr>
        <w:pStyle w:val="TofSectsSection"/>
      </w:pPr>
      <w:r w:rsidRPr="00322F3B">
        <w:t>380</w:t>
      </w:r>
      <w:r w:rsidR="009953FD">
        <w:noBreakHyphen/>
      </w:r>
      <w:r w:rsidRPr="00322F3B">
        <w:t>32</w:t>
      </w:r>
      <w:r w:rsidRPr="00322F3B">
        <w:tab/>
        <w:t>Amended certificates</w:t>
      </w:r>
    </w:p>
    <w:p w14:paraId="39B289DC" w14:textId="77777777" w:rsidR="0037072A" w:rsidRPr="00322F3B" w:rsidRDefault="0037072A" w:rsidP="0037072A">
      <w:pPr>
        <w:pStyle w:val="ActHead4"/>
      </w:pPr>
      <w:bookmarkStart w:id="501" w:name="_Toc201755932"/>
      <w:r w:rsidRPr="00322F3B">
        <w:t>NRAS certificates issued to individuals, corporate tax entities and superannuation funds</w:t>
      </w:r>
      <w:bookmarkEnd w:id="501"/>
    </w:p>
    <w:p w14:paraId="115F8142" w14:textId="0583AD09" w:rsidR="0037072A" w:rsidRPr="00322F3B" w:rsidRDefault="0037072A" w:rsidP="0037072A">
      <w:pPr>
        <w:pStyle w:val="ActHead5"/>
      </w:pPr>
      <w:bookmarkStart w:id="502" w:name="_Toc201755933"/>
      <w:r w:rsidRPr="00322F3B">
        <w:rPr>
          <w:rStyle w:val="CharSectno"/>
        </w:rPr>
        <w:t>380</w:t>
      </w:r>
      <w:r w:rsidR="009953FD">
        <w:rPr>
          <w:rStyle w:val="CharSectno"/>
        </w:rPr>
        <w:noBreakHyphen/>
      </w:r>
      <w:r w:rsidRPr="00322F3B">
        <w:rPr>
          <w:rStyle w:val="CharSectno"/>
        </w:rPr>
        <w:t>5</w:t>
      </w:r>
      <w:r w:rsidRPr="00322F3B">
        <w:t xml:space="preserve">  Claims by individuals, corporate tax entities and superannuation funds</w:t>
      </w:r>
      <w:bookmarkEnd w:id="502"/>
    </w:p>
    <w:p w14:paraId="17EE8DA2" w14:textId="77777777" w:rsidR="0037072A" w:rsidRPr="00322F3B" w:rsidRDefault="0037072A" w:rsidP="0037072A">
      <w:pPr>
        <w:pStyle w:val="SubsectionHead"/>
      </w:pPr>
      <w:r w:rsidRPr="00322F3B">
        <w:t>Entitlement</w:t>
      </w:r>
    </w:p>
    <w:p w14:paraId="35BC2C5C" w14:textId="4C420EF6" w:rsidR="0037072A" w:rsidRPr="00322F3B" w:rsidRDefault="0037072A" w:rsidP="0037072A">
      <w:pPr>
        <w:pStyle w:val="subsection"/>
      </w:pPr>
      <w:r w:rsidRPr="00322F3B">
        <w:tab/>
        <w:t>(1)</w:t>
      </w:r>
      <w:r w:rsidRPr="00322F3B">
        <w:tab/>
        <w:t xml:space="preserve">An entity is entitled to a </w:t>
      </w:r>
      <w:r w:rsidR="009953FD" w:rsidRPr="009953FD">
        <w:rPr>
          <w:position w:val="6"/>
          <w:sz w:val="16"/>
        </w:rPr>
        <w:t>*</w:t>
      </w:r>
      <w:r w:rsidRPr="00322F3B">
        <w:t>tax offset for an income year if:</w:t>
      </w:r>
    </w:p>
    <w:p w14:paraId="0EFE9B38" w14:textId="56F60FE9"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Housing Secretary issues an </w:t>
      </w:r>
      <w:r w:rsidR="009953FD" w:rsidRPr="009953FD">
        <w:rPr>
          <w:position w:val="6"/>
          <w:sz w:val="16"/>
        </w:rPr>
        <w:t>*</w:t>
      </w:r>
      <w:r w:rsidRPr="00322F3B">
        <w:t xml:space="preserve">NRAS certificate in relation to an </w:t>
      </w:r>
      <w:r w:rsidR="009953FD" w:rsidRPr="009953FD">
        <w:rPr>
          <w:position w:val="6"/>
          <w:sz w:val="16"/>
        </w:rPr>
        <w:t>*</w:t>
      </w:r>
      <w:r w:rsidRPr="00322F3B">
        <w:t xml:space="preserve">NRAS year to the entity (other than in the entity’s capacity (if any) as the </w:t>
      </w:r>
      <w:r w:rsidR="009953FD" w:rsidRPr="009953FD">
        <w:rPr>
          <w:position w:val="6"/>
          <w:sz w:val="16"/>
        </w:rPr>
        <w:t>*</w:t>
      </w:r>
      <w:r w:rsidRPr="00322F3B">
        <w:t xml:space="preserve">NRAS approved participant of an </w:t>
      </w:r>
      <w:r w:rsidR="009953FD" w:rsidRPr="009953FD">
        <w:rPr>
          <w:position w:val="6"/>
          <w:sz w:val="16"/>
        </w:rPr>
        <w:t>*</w:t>
      </w:r>
      <w:r w:rsidRPr="00322F3B">
        <w:t>NRAS consortium); and</w:t>
      </w:r>
    </w:p>
    <w:p w14:paraId="589565FE" w14:textId="77777777" w:rsidR="0037072A" w:rsidRPr="00322F3B" w:rsidRDefault="0037072A" w:rsidP="0037072A">
      <w:pPr>
        <w:pStyle w:val="paragraph"/>
      </w:pPr>
      <w:r w:rsidRPr="00322F3B">
        <w:tab/>
        <w:t>(b)</w:t>
      </w:r>
      <w:r w:rsidRPr="00322F3B">
        <w:tab/>
        <w:t>the income year begins in the NRAS year; and</w:t>
      </w:r>
    </w:p>
    <w:p w14:paraId="7676B961" w14:textId="4DE4E010" w:rsidR="0037072A" w:rsidRPr="00322F3B" w:rsidRDefault="0037072A" w:rsidP="0037072A">
      <w:pPr>
        <w:pStyle w:val="paragraph"/>
      </w:pPr>
      <w:r w:rsidRPr="00322F3B">
        <w:tab/>
        <w:t>(c)</w:t>
      </w:r>
      <w:r w:rsidRPr="00322F3B">
        <w:tab/>
        <w:t xml:space="preserve">the entity is an individual, a </w:t>
      </w:r>
      <w:r w:rsidR="009953FD" w:rsidRPr="009953FD">
        <w:rPr>
          <w:position w:val="6"/>
          <w:sz w:val="16"/>
        </w:rPr>
        <w:t>*</w:t>
      </w:r>
      <w:r w:rsidRPr="00322F3B">
        <w:t xml:space="preserve">corporate tax entity or a </w:t>
      </w:r>
      <w:r w:rsidR="009953FD" w:rsidRPr="009953FD">
        <w:rPr>
          <w:position w:val="6"/>
          <w:sz w:val="16"/>
        </w:rPr>
        <w:t>*</w:t>
      </w:r>
      <w:r w:rsidRPr="00322F3B">
        <w:t>superannuation fund.</w:t>
      </w:r>
    </w:p>
    <w:p w14:paraId="43B2C4F6" w14:textId="77777777" w:rsidR="0037072A" w:rsidRPr="00322F3B" w:rsidRDefault="0037072A" w:rsidP="0037072A">
      <w:pPr>
        <w:pStyle w:val="SubsectionHead"/>
      </w:pPr>
      <w:r w:rsidRPr="00322F3B">
        <w:lastRenderedPageBreak/>
        <w:t>Amount</w:t>
      </w:r>
    </w:p>
    <w:p w14:paraId="3C3ADB9F" w14:textId="7719B4CF" w:rsidR="0037072A" w:rsidRPr="00322F3B" w:rsidRDefault="0037072A" w:rsidP="0037072A">
      <w:pPr>
        <w:pStyle w:val="subsection"/>
      </w:pPr>
      <w:r w:rsidRPr="00322F3B">
        <w:tab/>
        <w:t>(2)</w:t>
      </w:r>
      <w:r w:rsidRPr="00322F3B">
        <w:tab/>
        <w:t xml:space="preserve">The amount of the entity’s </w:t>
      </w:r>
      <w:r w:rsidR="009953FD" w:rsidRPr="009953FD">
        <w:rPr>
          <w:position w:val="6"/>
          <w:sz w:val="16"/>
        </w:rPr>
        <w:t>*</w:t>
      </w:r>
      <w:r w:rsidRPr="00322F3B">
        <w:t xml:space="preserve">tax offset is the amount stated in the </w:t>
      </w:r>
      <w:r w:rsidR="009953FD" w:rsidRPr="009953FD">
        <w:rPr>
          <w:position w:val="6"/>
          <w:sz w:val="16"/>
        </w:rPr>
        <w:t>*</w:t>
      </w:r>
      <w:r w:rsidRPr="00322F3B">
        <w:t>NRAS certificate.</w:t>
      </w:r>
    </w:p>
    <w:p w14:paraId="39083CD4" w14:textId="77777777" w:rsidR="0037072A" w:rsidRPr="00322F3B" w:rsidRDefault="0037072A" w:rsidP="0037072A">
      <w:pPr>
        <w:pStyle w:val="ActHead4"/>
      </w:pPr>
      <w:bookmarkStart w:id="503" w:name="_Toc201755934"/>
      <w:r w:rsidRPr="00322F3B">
        <w:t>NRAS certificates issued to NRAS approved participants</w:t>
      </w:r>
      <w:bookmarkEnd w:id="503"/>
    </w:p>
    <w:p w14:paraId="0C12513C" w14:textId="60847C08" w:rsidR="0037072A" w:rsidRPr="00322F3B" w:rsidRDefault="0037072A" w:rsidP="0037072A">
      <w:pPr>
        <w:pStyle w:val="ActHead5"/>
      </w:pPr>
      <w:bookmarkStart w:id="504" w:name="_Toc201755935"/>
      <w:r w:rsidRPr="00322F3B">
        <w:rPr>
          <w:rStyle w:val="CharSectno"/>
        </w:rPr>
        <w:t>380</w:t>
      </w:r>
      <w:r w:rsidR="009953FD">
        <w:rPr>
          <w:rStyle w:val="CharSectno"/>
        </w:rPr>
        <w:noBreakHyphen/>
      </w:r>
      <w:r w:rsidRPr="00322F3B">
        <w:rPr>
          <w:rStyle w:val="CharSectno"/>
        </w:rPr>
        <w:t>10</w:t>
      </w:r>
      <w:r w:rsidRPr="00322F3B">
        <w:t xml:space="preserve">  Members of NRAS consortiums—individuals, corporate tax entities and superannuation funds</w:t>
      </w:r>
      <w:bookmarkEnd w:id="504"/>
    </w:p>
    <w:p w14:paraId="35C31176" w14:textId="77777777" w:rsidR="0037072A" w:rsidRPr="00322F3B" w:rsidRDefault="0037072A" w:rsidP="0037072A">
      <w:pPr>
        <w:pStyle w:val="SubsectionHead"/>
      </w:pPr>
      <w:r w:rsidRPr="00322F3B">
        <w:t>Entitlement</w:t>
      </w:r>
    </w:p>
    <w:p w14:paraId="1781AB38" w14:textId="610A9324"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member of an </w:t>
      </w:r>
      <w:r w:rsidR="009953FD" w:rsidRPr="009953FD">
        <w:rPr>
          <w:position w:val="6"/>
          <w:sz w:val="16"/>
        </w:rPr>
        <w:t>*</w:t>
      </w:r>
      <w:r w:rsidRPr="00322F3B">
        <w:t xml:space="preserve">NRAS consortium is entitled to a </w:t>
      </w:r>
      <w:r w:rsidR="009953FD" w:rsidRPr="009953FD">
        <w:rPr>
          <w:position w:val="6"/>
          <w:sz w:val="16"/>
        </w:rPr>
        <w:t>*</w:t>
      </w:r>
      <w:r w:rsidRPr="00322F3B">
        <w:t>tax offset for an income year if:</w:t>
      </w:r>
    </w:p>
    <w:p w14:paraId="64924488" w14:textId="7E16985E"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Housing Secretary issues an </w:t>
      </w:r>
      <w:r w:rsidR="009953FD" w:rsidRPr="009953FD">
        <w:rPr>
          <w:position w:val="6"/>
          <w:sz w:val="16"/>
        </w:rPr>
        <w:t>*</w:t>
      </w:r>
      <w:r w:rsidRPr="00322F3B">
        <w:t xml:space="preserve">NRAS certificate in relation to an </w:t>
      </w:r>
      <w:r w:rsidR="009953FD" w:rsidRPr="009953FD">
        <w:rPr>
          <w:position w:val="6"/>
          <w:sz w:val="16"/>
        </w:rPr>
        <w:t>*</w:t>
      </w:r>
      <w:r w:rsidRPr="00322F3B">
        <w:t xml:space="preserve">NRAS year to the </w:t>
      </w:r>
      <w:r w:rsidR="009953FD" w:rsidRPr="009953FD">
        <w:rPr>
          <w:position w:val="6"/>
          <w:sz w:val="16"/>
        </w:rPr>
        <w:t>*</w:t>
      </w:r>
      <w:r w:rsidRPr="00322F3B">
        <w:t>NRAS approved participant of the NRAS consortium; and</w:t>
      </w:r>
    </w:p>
    <w:p w14:paraId="5A5BF04B" w14:textId="77777777" w:rsidR="0037072A" w:rsidRPr="00322F3B" w:rsidRDefault="0037072A" w:rsidP="0037072A">
      <w:pPr>
        <w:pStyle w:val="paragraph"/>
      </w:pPr>
      <w:r w:rsidRPr="00322F3B">
        <w:tab/>
        <w:t>(b)</w:t>
      </w:r>
      <w:r w:rsidRPr="00322F3B">
        <w:tab/>
        <w:t>the income year commences in the NRAS year; and</w:t>
      </w:r>
    </w:p>
    <w:p w14:paraId="141E53C0" w14:textId="1EB89D9F" w:rsidR="0037072A" w:rsidRPr="00322F3B" w:rsidRDefault="0037072A" w:rsidP="0037072A">
      <w:pPr>
        <w:pStyle w:val="paragraph"/>
      </w:pPr>
      <w:r w:rsidRPr="00322F3B">
        <w:tab/>
        <w:t>(c)</w:t>
      </w:r>
      <w:r w:rsidRPr="00322F3B">
        <w:tab/>
        <w:t xml:space="preserve">the member is an individual, a </w:t>
      </w:r>
      <w:r w:rsidR="009953FD" w:rsidRPr="009953FD">
        <w:rPr>
          <w:position w:val="6"/>
          <w:sz w:val="16"/>
        </w:rPr>
        <w:t>*</w:t>
      </w:r>
      <w:r w:rsidRPr="00322F3B">
        <w:t xml:space="preserve">corporate tax entity or a </w:t>
      </w:r>
      <w:r w:rsidR="009953FD" w:rsidRPr="009953FD">
        <w:rPr>
          <w:position w:val="6"/>
          <w:sz w:val="16"/>
        </w:rPr>
        <w:t>*</w:t>
      </w:r>
      <w:r w:rsidRPr="00322F3B">
        <w:t>superannuation fund.</w:t>
      </w:r>
    </w:p>
    <w:p w14:paraId="6A7FB2CE" w14:textId="77777777" w:rsidR="0037072A" w:rsidRPr="00322F3B" w:rsidRDefault="0037072A" w:rsidP="0037072A">
      <w:pPr>
        <w:pStyle w:val="SubsectionHead"/>
      </w:pPr>
      <w:r w:rsidRPr="00322F3B">
        <w:t>Amount</w:t>
      </w:r>
    </w:p>
    <w:p w14:paraId="3FFB82AB" w14:textId="780BC116" w:rsidR="0037072A" w:rsidRPr="00322F3B" w:rsidRDefault="0037072A" w:rsidP="0037072A">
      <w:pPr>
        <w:pStyle w:val="subsection"/>
      </w:pPr>
      <w:r w:rsidRPr="00322F3B">
        <w:tab/>
        <w:t>(2)</w:t>
      </w:r>
      <w:r w:rsidRPr="00322F3B">
        <w:tab/>
        <w:t xml:space="preserve">The amount of the </w:t>
      </w:r>
      <w:r w:rsidR="009953FD" w:rsidRPr="009953FD">
        <w:rPr>
          <w:position w:val="6"/>
          <w:sz w:val="16"/>
        </w:rPr>
        <w:t>*</w:t>
      </w:r>
      <w:r w:rsidRPr="00322F3B">
        <w:t xml:space="preserve">tax offset is the total of the amounts worked out using the following formula for each </w:t>
      </w:r>
      <w:r w:rsidR="009953FD" w:rsidRPr="009953FD">
        <w:rPr>
          <w:position w:val="6"/>
          <w:sz w:val="16"/>
        </w:rPr>
        <w:t>*</w:t>
      </w:r>
      <w:r w:rsidRPr="00322F3B">
        <w:t>NRAS dwelling:</w:t>
      </w:r>
    </w:p>
    <w:p w14:paraId="2ED0C14C" w14:textId="47812630" w:rsidR="0037072A" w:rsidRPr="00322F3B" w:rsidRDefault="0037072A" w:rsidP="0037072A">
      <w:pPr>
        <w:pStyle w:val="paragraph"/>
      </w:pPr>
      <w:r w:rsidRPr="00322F3B">
        <w:tab/>
        <w:t>(a)</w:t>
      </w:r>
      <w:r w:rsidRPr="00322F3B">
        <w:tab/>
        <w:t xml:space="preserve">covered by the </w:t>
      </w:r>
      <w:r w:rsidR="009953FD" w:rsidRPr="009953FD">
        <w:rPr>
          <w:position w:val="6"/>
          <w:sz w:val="16"/>
        </w:rPr>
        <w:t>*</w:t>
      </w:r>
      <w:r w:rsidRPr="00322F3B">
        <w:t>NRAS certificate; and</w:t>
      </w:r>
    </w:p>
    <w:p w14:paraId="19945F06" w14:textId="77949F73" w:rsidR="0037072A" w:rsidRPr="00322F3B" w:rsidRDefault="0037072A" w:rsidP="0037072A">
      <w:pPr>
        <w:pStyle w:val="paragraph"/>
      </w:pPr>
      <w:r w:rsidRPr="00322F3B">
        <w:tab/>
        <w:t>(b)</w:t>
      </w:r>
      <w:r w:rsidRPr="00322F3B">
        <w:tab/>
        <w:t xml:space="preserve">from which the </w:t>
      </w:r>
      <w:r w:rsidR="009953FD" w:rsidRPr="009953FD">
        <w:rPr>
          <w:position w:val="6"/>
          <w:sz w:val="16"/>
        </w:rPr>
        <w:t>*</w:t>
      </w:r>
      <w:r w:rsidRPr="00322F3B">
        <w:t xml:space="preserve">member </w:t>
      </w:r>
      <w:r w:rsidR="009953FD" w:rsidRPr="009953FD">
        <w:rPr>
          <w:position w:val="6"/>
          <w:sz w:val="16"/>
        </w:rPr>
        <w:t>*</w:t>
      </w:r>
      <w:r w:rsidRPr="00322F3B">
        <w:t xml:space="preserve">derives </w:t>
      </w:r>
      <w:r w:rsidR="009953FD" w:rsidRPr="009953FD">
        <w:rPr>
          <w:position w:val="6"/>
          <w:sz w:val="16"/>
        </w:rPr>
        <w:t>*</w:t>
      </w:r>
      <w:r w:rsidRPr="00322F3B">
        <w:t xml:space="preserve">NRAS rent during the </w:t>
      </w:r>
      <w:r w:rsidR="009953FD" w:rsidRPr="009953FD">
        <w:rPr>
          <w:position w:val="6"/>
          <w:sz w:val="16"/>
        </w:rPr>
        <w:t>*</w:t>
      </w:r>
      <w:r w:rsidRPr="00322F3B">
        <w:t>NRAS year:</w:t>
      </w:r>
    </w:p>
    <w:p w14:paraId="6C0E178F" w14:textId="77777777" w:rsidR="0037072A" w:rsidRPr="00322F3B" w:rsidRDefault="0037072A" w:rsidP="0037072A">
      <w:pPr>
        <w:pStyle w:val="Formula"/>
      </w:pPr>
      <w:r w:rsidRPr="00322F3B">
        <w:rPr>
          <w:noProof/>
        </w:rPr>
        <w:drawing>
          <wp:inline distT="0" distB="0" distL="0" distR="0" wp14:anchorId="35B4374B" wp14:editId="5DB9F948">
            <wp:extent cx="3324225" cy="1019175"/>
            <wp:effectExtent l="0" t="0" r="0" b="0"/>
            <wp:docPr id="42" name="Picture 42" descr="Start formula Amount stated in the *NRAS certificate for the *NRAS dwelling times start fraction *NRAS rent *derived by the *member from the *NRAS dwelling during the *NRAS year over Total *NRAS rest *derived from the *NRAS dwelling during the *NRAS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24225" cy="1019175"/>
                    </a:xfrm>
                    <a:prstGeom prst="rect">
                      <a:avLst/>
                    </a:prstGeom>
                    <a:noFill/>
                    <a:ln>
                      <a:noFill/>
                    </a:ln>
                  </pic:spPr>
                </pic:pic>
              </a:graphicData>
            </a:graphic>
          </wp:inline>
        </w:drawing>
      </w:r>
    </w:p>
    <w:p w14:paraId="73AAB37F" w14:textId="644E749A" w:rsidR="0037072A" w:rsidRPr="00322F3B" w:rsidRDefault="0037072A" w:rsidP="0037072A">
      <w:pPr>
        <w:pStyle w:val="subsection"/>
      </w:pPr>
      <w:r w:rsidRPr="00322F3B">
        <w:lastRenderedPageBreak/>
        <w:tab/>
        <w:t>(3)</w:t>
      </w:r>
      <w:r w:rsidRPr="00322F3B">
        <w:tab/>
        <w:t xml:space="preserve">Treat the references in </w:t>
      </w:r>
      <w:r w:rsidR="00825006" w:rsidRPr="00322F3B">
        <w:t>subsection (</w:t>
      </w:r>
      <w:r w:rsidRPr="00322F3B">
        <w:t xml:space="preserve">2) to the </w:t>
      </w:r>
      <w:r w:rsidR="009953FD" w:rsidRPr="009953FD">
        <w:rPr>
          <w:position w:val="6"/>
          <w:sz w:val="16"/>
        </w:rPr>
        <w:t>*</w:t>
      </w:r>
      <w:r w:rsidRPr="00322F3B">
        <w:t xml:space="preserve">NRAS year as being references to a period that occurs during the NRAS year, if the </w:t>
      </w:r>
      <w:r w:rsidR="009953FD" w:rsidRPr="009953FD">
        <w:rPr>
          <w:position w:val="6"/>
          <w:sz w:val="16"/>
        </w:rPr>
        <w:t>*</w:t>
      </w:r>
      <w:r w:rsidRPr="00322F3B">
        <w:t>NRAS certificate is apportioned for the period.</w:t>
      </w:r>
    </w:p>
    <w:p w14:paraId="76B4F45D" w14:textId="5F6BA0C7" w:rsidR="0037072A" w:rsidRPr="00322F3B" w:rsidRDefault="0037072A" w:rsidP="0037072A">
      <w:pPr>
        <w:pStyle w:val="ActHead5"/>
      </w:pPr>
      <w:bookmarkStart w:id="505" w:name="_Toc201755936"/>
      <w:r w:rsidRPr="00322F3B">
        <w:rPr>
          <w:rStyle w:val="CharSectno"/>
        </w:rPr>
        <w:t>380</w:t>
      </w:r>
      <w:r w:rsidR="009953FD">
        <w:rPr>
          <w:rStyle w:val="CharSectno"/>
        </w:rPr>
        <w:noBreakHyphen/>
      </w:r>
      <w:r w:rsidRPr="00322F3B">
        <w:rPr>
          <w:rStyle w:val="CharSectno"/>
        </w:rPr>
        <w:t>11</w:t>
      </w:r>
      <w:r w:rsidRPr="00322F3B">
        <w:t xml:space="preserve">  Elections by NRAS approved participants</w:t>
      </w:r>
      <w:bookmarkEnd w:id="505"/>
    </w:p>
    <w:p w14:paraId="170F7CEA" w14:textId="77777777" w:rsidR="0037072A" w:rsidRPr="00322F3B" w:rsidRDefault="0037072A" w:rsidP="0037072A">
      <w:pPr>
        <w:pStyle w:val="SubsectionHead"/>
      </w:pPr>
      <w:r w:rsidRPr="00322F3B">
        <w:t>Scope</w:t>
      </w:r>
    </w:p>
    <w:p w14:paraId="4837CA7D" w14:textId="0EC588E9" w:rsidR="0037072A" w:rsidRPr="00322F3B" w:rsidRDefault="0037072A" w:rsidP="0037072A">
      <w:pPr>
        <w:pStyle w:val="subsection"/>
        <w:keepNext/>
        <w:keepLines/>
      </w:pPr>
      <w:r w:rsidRPr="00322F3B">
        <w:tab/>
        <w:t>(1)</w:t>
      </w:r>
      <w:r w:rsidRPr="00322F3B">
        <w:tab/>
        <w:t>This section and sections</w:t>
      </w:r>
      <w:r w:rsidR="00825006" w:rsidRPr="00322F3B">
        <w:t> </w:t>
      </w:r>
      <w:r w:rsidRPr="00322F3B">
        <w:t>380</w:t>
      </w:r>
      <w:r w:rsidR="009953FD">
        <w:noBreakHyphen/>
      </w:r>
      <w:r w:rsidRPr="00322F3B">
        <w:t>12 and 380</w:t>
      </w:r>
      <w:r w:rsidR="009953FD">
        <w:noBreakHyphen/>
      </w:r>
      <w:r w:rsidRPr="00322F3B">
        <w:t>13 apply if:</w:t>
      </w:r>
    </w:p>
    <w:p w14:paraId="1F600111" w14:textId="1DFFED0E"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 xml:space="preserve">member (the </w:t>
      </w:r>
      <w:r w:rsidRPr="00322F3B">
        <w:rPr>
          <w:b/>
          <w:i/>
        </w:rPr>
        <w:t>electing member</w:t>
      </w:r>
      <w:r w:rsidRPr="00322F3B">
        <w:t xml:space="preserve">) of an </w:t>
      </w:r>
      <w:r w:rsidR="009953FD" w:rsidRPr="009953FD">
        <w:rPr>
          <w:position w:val="6"/>
          <w:sz w:val="16"/>
        </w:rPr>
        <w:t>*</w:t>
      </w:r>
      <w:r w:rsidRPr="00322F3B">
        <w:t>NRAS consortium would, apart from sub</w:t>
      </w:r>
      <w:r w:rsidR="009F5D03" w:rsidRPr="00322F3B">
        <w:t>section 3</w:t>
      </w:r>
      <w:r w:rsidRPr="00322F3B">
        <w:t>80</w:t>
      </w:r>
      <w:r w:rsidR="009953FD">
        <w:noBreakHyphen/>
      </w:r>
      <w:r w:rsidRPr="00322F3B">
        <w:t xml:space="preserve">12(3), be entitled to a </w:t>
      </w:r>
      <w:r w:rsidR="009953FD" w:rsidRPr="009953FD">
        <w:rPr>
          <w:position w:val="6"/>
          <w:sz w:val="16"/>
        </w:rPr>
        <w:t>*</w:t>
      </w:r>
      <w:r w:rsidRPr="00322F3B">
        <w:t xml:space="preserve">tax offset under </w:t>
      </w:r>
      <w:r w:rsidR="009F5D03" w:rsidRPr="00322F3B">
        <w:t>section 3</w:t>
      </w:r>
      <w:r w:rsidRPr="00322F3B">
        <w:t>80</w:t>
      </w:r>
      <w:r w:rsidR="009953FD">
        <w:noBreakHyphen/>
      </w:r>
      <w:r w:rsidRPr="00322F3B">
        <w:t>10 for an income year because of:</w:t>
      </w:r>
    </w:p>
    <w:p w14:paraId="4115B2FB" w14:textId="0623A060" w:rsidR="0037072A" w:rsidRPr="00322F3B" w:rsidRDefault="0037072A" w:rsidP="0037072A">
      <w:pPr>
        <w:pStyle w:val="paragraphsub"/>
      </w:pPr>
      <w:r w:rsidRPr="00322F3B">
        <w:tab/>
        <w:t>(i)</w:t>
      </w:r>
      <w:r w:rsidRPr="00322F3B">
        <w:tab/>
        <w:t xml:space="preserve">an </w:t>
      </w:r>
      <w:r w:rsidR="009953FD" w:rsidRPr="009953FD">
        <w:rPr>
          <w:position w:val="6"/>
          <w:sz w:val="16"/>
        </w:rPr>
        <w:t>*</w:t>
      </w:r>
      <w:r w:rsidRPr="00322F3B">
        <w:t xml:space="preserve">NRAS certificate in relation to an </w:t>
      </w:r>
      <w:r w:rsidR="009953FD" w:rsidRPr="009953FD">
        <w:rPr>
          <w:position w:val="6"/>
          <w:sz w:val="16"/>
        </w:rPr>
        <w:t>*</w:t>
      </w:r>
      <w:r w:rsidRPr="00322F3B">
        <w:t>NRAS year; and</w:t>
      </w:r>
    </w:p>
    <w:p w14:paraId="78801DCC" w14:textId="7AA6B156" w:rsidR="0037072A" w:rsidRPr="00322F3B" w:rsidRDefault="0037072A" w:rsidP="0037072A">
      <w:pPr>
        <w:pStyle w:val="paragraphsub"/>
      </w:pPr>
      <w:r w:rsidRPr="00322F3B">
        <w:tab/>
        <w:t>(ii)</w:t>
      </w:r>
      <w:r w:rsidRPr="00322F3B">
        <w:tab/>
        <w:t xml:space="preserve">an </w:t>
      </w:r>
      <w:r w:rsidR="009953FD" w:rsidRPr="009953FD">
        <w:rPr>
          <w:position w:val="6"/>
          <w:sz w:val="16"/>
        </w:rPr>
        <w:t>*</w:t>
      </w:r>
      <w:r w:rsidRPr="00322F3B">
        <w:t>NRAS dwelling covered by the NRAS certificate; and</w:t>
      </w:r>
    </w:p>
    <w:p w14:paraId="66041A69" w14:textId="351C15E3" w:rsidR="0037072A" w:rsidRPr="00322F3B" w:rsidRDefault="0037072A" w:rsidP="0037072A">
      <w:pPr>
        <w:pStyle w:val="paragraph"/>
      </w:pPr>
      <w:r w:rsidRPr="00322F3B">
        <w:tab/>
        <w:t>(b)</w:t>
      </w:r>
      <w:r w:rsidRPr="00322F3B">
        <w:tab/>
        <w:t xml:space="preserve">the electing member was the </w:t>
      </w:r>
      <w:r w:rsidR="009953FD" w:rsidRPr="009953FD">
        <w:rPr>
          <w:position w:val="6"/>
          <w:sz w:val="16"/>
        </w:rPr>
        <w:t>*</w:t>
      </w:r>
      <w:r w:rsidRPr="00322F3B">
        <w:t>NRAS approved participant of the NRAS consortium at any time during the NRAS year; and</w:t>
      </w:r>
    </w:p>
    <w:p w14:paraId="46761F5C" w14:textId="77777777" w:rsidR="0037072A" w:rsidRPr="00322F3B" w:rsidRDefault="0037072A" w:rsidP="0037072A">
      <w:pPr>
        <w:pStyle w:val="paragraph"/>
      </w:pPr>
      <w:r w:rsidRPr="00322F3B">
        <w:tab/>
        <w:t>(c)</w:t>
      </w:r>
      <w:r w:rsidRPr="00322F3B">
        <w:tab/>
        <w:t>the electing member elects to have this section apply to the NRAS certificate and NRAS dwelling for the income year.</w:t>
      </w:r>
    </w:p>
    <w:p w14:paraId="3C9DF7DF" w14:textId="77777777" w:rsidR="0037072A" w:rsidRPr="00322F3B" w:rsidRDefault="0037072A" w:rsidP="0037072A">
      <w:pPr>
        <w:pStyle w:val="SubsectionHead"/>
      </w:pPr>
      <w:r w:rsidRPr="00322F3B">
        <w:t>Requirements for an election</w:t>
      </w:r>
    </w:p>
    <w:p w14:paraId="133AEBA0" w14:textId="77777777" w:rsidR="0037072A" w:rsidRPr="00322F3B" w:rsidRDefault="0037072A" w:rsidP="0037072A">
      <w:pPr>
        <w:pStyle w:val="subsection"/>
      </w:pPr>
      <w:r w:rsidRPr="00322F3B">
        <w:tab/>
        <w:t>(2)</w:t>
      </w:r>
      <w:r w:rsidRPr="00322F3B">
        <w:tab/>
        <w:t>The election must be made:</w:t>
      </w:r>
    </w:p>
    <w:p w14:paraId="566E02C9" w14:textId="0889D18E" w:rsidR="0037072A" w:rsidRPr="00322F3B" w:rsidRDefault="0037072A" w:rsidP="0037072A">
      <w:pPr>
        <w:pStyle w:val="paragraph"/>
      </w:pPr>
      <w:r w:rsidRPr="00322F3B">
        <w:tab/>
        <w:t>(a)</w:t>
      </w:r>
      <w:r w:rsidRPr="00322F3B">
        <w:tab/>
        <w:t xml:space="preserve">in the </w:t>
      </w:r>
      <w:r w:rsidR="009953FD" w:rsidRPr="009953FD">
        <w:rPr>
          <w:position w:val="6"/>
          <w:sz w:val="16"/>
        </w:rPr>
        <w:t>*</w:t>
      </w:r>
      <w:r w:rsidRPr="00322F3B">
        <w:t>approved form; and</w:t>
      </w:r>
    </w:p>
    <w:p w14:paraId="556DB28F" w14:textId="5513BE4A" w:rsidR="0037072A" w:rsidRPr="00322F3B" w:rsidRDefault="0037072A" w:rsidP="0037072A">
      <w:pPr>
        <w:pStyle w:val="paragraph"/>
      </w:pPr>
      <w:r w:rsidRPr="00322F3B">
        <w:tab/>
        <w:t>(b)</w:t>
      </w:r>
      <w:r w:rsidRPr="00322F3B">
        <w:tab/>
        <w:t xml:space="preserve">within 30 days after the day the </w:t>
      </w:r>
      <w:r w:rsidR="009953FD" w:rsidRPr="009953FD">
        <w:rPr>
          <w:position w:val="6"/>
          <w:sz w:val="16"/>
        </w:rPr>
        <w:t>*</w:t>
      </w:r>
      <w:r w:rsidRPr="00322F3B">
        <w:t xml:space="preserve">Housing Secretary issues the </w:t>
      </w:r>
      <w:r w:rsidR="009953FD" w:rsidRPr="009953FD">
        <w:rPr>
          <w:position w:val="6"/>
          <w:sz w:val="16"/>
        </w:rPr>
        <w:t>*</w:t>
      </w:r>
      <w:r w:rsidRPr="00322F3B">
        <w:t>NRAS certificate.</w:t>
      </w:r>
    </w:p>
    <w:p w14:paraId="6C67F41C" w14:textId="77777777" w:rsidR="0037072A" w:rsidRPr="00322F3B" w:rsidRDefault="0037072A" w:rsidP="0037072A">
      <w:pPr>
        <w:pStyle w:val="subsection"/>
      </w:pPr>
      <w:r w:rsidRPr="00322F3B">
        <w:tab/>
        <w:t>(3)</w:t>
      </w:r>
      <w:r w:rsidRPr="00322F3B">
        <w:tab/>
        <w:t xml:space="preserve">The Commissioner may require a copy or copies of the election to be given, within the 30 day period mentioned in </w:t>
      </w:r>
      <w:r w:rsidR="00825006" w:rsidRPr="00322F3B">
        <w:t>paragraph (</w:t>
      </w:r>
      <w:r w:rsidRPr="00322F3B">
        <w:t>2)(b):</w:t>
      </w:r>
    </w:p>
    <w:p w14:paraId="6B0CC00B" w14:textId="77777777" w:rsidR="0037072A" w:rsidRPr="00322F3B" w:rsidRDefault="0037072A" w:rsidP="0037072A">
      <w:pPr>
        <w:pStyle w:val="paragraph"/>
      </w:pPr>
      <w:r w:rsidRPr="00322F3B">
        <w:tab/>
        <w:t>(a)</w:t>
      </w:r>
      <w:r w:rsidRPr="00322F3B">
        <w:tab/>
        <w:t>to the Commissioner; or</w:t>
      </w:r>
    </w:p>
    <w:p w14:paraId="63305929" w14:textId="393956C2" w:rsidR="0037072A" w:rsidRPr="00322F3B" w:rsidRDefault="0037072A" w:rsidP="0037072A">
      <w:pPr>
        <w:pStyle w:val="paragraph"/>
      </w:pPr>
      <w:r w:rsidRPr="00322F3B">
        <w:tab/>
        <w:t>(b)</w:t>
      </w:r>
      <w:r w:rsidRPr="00322F3B">
        <w:tab/>
        <w:t xml:space="preserve">to each </w:t>
      </w:r>
      <w:r w:rsidR="009953FD" w:rsidRPr="009953FD">
        <w:rPr>
          <w:position w:val="6"/>
          <w:sz w:val="16"/>
        </w:rPr>
        <w:t>*</w:t>
      </w:r>
      <w:r w:rsidRPr="00322F3B">
        <w:t xml:space="preserve">member of the </w:t>
      </w:r>
      <w:r w:rsidR="009953FD" w:rsidRPr="009953FD">
        <w:rPr>
          <w:position w:val="6"/>
          <w:sz w:val="16"/>
        </w:rPr>
        <w:t>*</w:t>
      </w:r>
      <w:r w:rsidRPr="00322F3B">
        <w:t xml:space="preserve">NRAS consortium who may be entitled to a </w:t>
      </w:r>
      <w:r w:rsidR="009953FD" w:rsidRPr="009953FD">
        <w:rPr>
          <w:position w:val="6"/>
          <w:sz w:val="16"/>
        </w:rPr>
        <w:t>*</w:t>
      </w:r>
      <w:r w:rsidRPr="00322F3B">
        <w:t xml:space="preserve">tax offset under </w:t>
      </w:r>
      <w:r w:rsidR="009F5D03" w:rsidRPr="00322F3B">
        <w:t>section 3</w:t>
      </w:r>
      <w:r w:rsidRPr="00322F3B">
        <w:t>80</w:t>
      </w:r>
      <w:r w:rsidR="009953FD">
        <w:noBreakHyphen/>
      </w:r>
      <w:r w:rsidRPr="00322F3B">
        <w:t>12 as a result of the election; or</w:t>
      </w:r>
    </w:p>
    <w:p w14:paraId="50D95AC7" w14:textId="77777777" w:rsidR="0037072A" w:rsidRPr="00322F3B" w:rsidRDefault="0037072A" w:rsidP="0037072A">
      <w:pPr>
        <w:pStyle w:val="paragraph"/>
      </w:pPr>
      <w:r w:rsidRPr="00322F3B">
        <w:tab/>
        <w:t>(c)</w:t>
      </w:r>
      <w:r w:rsidRPr="00322F3B">
        <w:tab/>
        <w:t>both to the Commissioner and to each such member.</w:t>
      </w:r>
    </w:p>
    <w:p w14:paraId="3D7C58D0" w14:textId="77777777" w:rsidR="0037072A" w:rsidRPr="00322F3B" w:rsidRDefault="0037072A" w:rsidP="0037072A">
      <w:pPr>
        <w:pStyle w:val="subsection"/>
      </w:pPr>
      <w:r w:rsidRPr="00322F3B">
        <w:tab/>
        <w:t>(4)</w:t>
      </w:r>
      <w:r w:rsidRPr="00322F3B">
        <w:tab/>
        <w:t>The election may not be revoked.</w:t>
      </w:r>
    </w:p>
    <w:p w14:paraId="6667F934" w14:textId="72E6A8FA" w:rsidR="0037072A" w:rsidRPr="00322F3B" w:rsidRDefault="0037072A" w:rsidP="0037072A">
      <w:pPr>
        <w:pStyle w:val="ActHead5"/>
      </w:pPr>
      <w:bookmarkStart w:id="506" w:name="_Toc201755937"/>
      <w:r w:rsidRPr="00322F3B">
        <w:rPr>
          <w:rStyle w:val="CharSectno"/>
        </w:rPr>
        <w:lastRenderedPageBreak/>
        <w:t>380</w:t>
      </w:r>
      <w:r w:rsidR="009953FD">
        <w:rPr>
          <w:rStyle w:val="CharSectno"/>
        </w:rPr>
        <w:noBreakHyphen/>
      </w:r>
      <w:r w:rsidRPr="00322F3B">
        <w:rPr>
          <w:rStyle w:val="CharSectno"/>
        </w:rPr>
        <w:t>12</w:t>
      </w:r>
      <w:r w:rsidRPr="00322F3B">
        <w:t xml:space="preserve">  Elections by NRAS approved participants—tax offsets</w:t>
      </w:r>
      <w:bookmarkEnd w:id="506"/>
    </w:p>
    <w:p w14:paraId="3DD03155" w14:textId="77777777" w:rsidR="0037072A" w:rsidRPr="00322F3B" w:rsidRDefault="0037072A" w:rsidP="0037072A">
      <w:pPr>
        <w:pStyle w:val="SubsectionHead"/>
      </w:pPr>
      <w:r w:rsidRPr="00322F3B">
        <w:t>Entitlement to tax offset</w:t>
      </w:r>
    </w:p>
    <w:p w14:paraId="770163DD" w14:textId="20FAE17F"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member of the </w:t>
      </w:r>
      <w:r w:rsidR="009953FD" w:rsidRPr="009953FD">
        <w:rPr>
          <w:position w:val="6"/>
          <w:sz w:val="16"/>
        </w:rPr>
        <w:t>*</w:t>
      </w:r>
      <w:r w:rsidRPr="00322F3B">
        <w:t xml:space="preserve">NRAS consortium (other than the electing member) is entitled to a </w:t>
      </w:r>
      <w:r w:rsidR="009953FD" w:rsidRPr="009953FD">
        <w:rPr>
          <w:position w:val="6"/>
          <w:sz w:val="16"/>
        </w:rPr>
        <w:t>*</w:t>
      </w:r>
      <w:r w:rsidRPr="00322F3B">
        <w:t xml:space="preserve">tax offset for the income year if the member is an individual, a </w:t>
      </w:r>
      <w:r w:rsidR="009953FD" w:rsidRPr="009953FD">
        <w:rPr>
          <w:position w:val="6"/>
          <w:sz w:val="16"/>
        </w:rPr>
        <w:t>*</w:t>
      </w:r>
      <w:r w:rsidRPr="00322F3B">
        <w:t xml:space="preserve">corporate tax entity or a </w:t>
      </w:r>
      <w:r w:rsidR="009953FD" w:rsidRPr="009953FD">
        <w:rPr>
          <w:position w:val="6"/>
          <w:sz w:val="16"/>
        </w:rPr>
        <w:t>*</w:t>
      </w:r>
      <w:r w:rsidRPr="00322F3B">
        <w:t>superannuation fund.</w:t>
      </w:r>
    </w:p>
    <w:p w14:paraId="0B611B43" w14:textId="77777777" w:rsidR="0037072A" w:rsidRPr="00322F3B" w:rsidRDefault="0037072A" w:rsidP="0037072A">
      <w:pPr>
        <w:pStyle w:val="SubsectionHead"/>
      </w:pPr>
      <w:r w:rsidRPr="00322F3B">
        <w:t>Amount of tax offset</w:t>
      </w:r>
    </w:p>
    <w:p w14:paraId="275F8420" w14:textId="2A59501E" w:rsidR="0037072A" w:rsidRPr="00322F3B" w:rsidRDefault="0037072A" w:rsidP="0037072A">
      <w:pPr>
        <w:pStyle w:val="subsection"/>
      </w:pPr>
      <w:r w:rsidRPr="00322F3B">
        <w:tab/>
        <w:t>(2)</w:t>
      </w:r>
      <w:r w:rsidRPr="00322F3B">
        <w:tab/>
        <w:t xml:space="preserve">The amount of the </w:t>
      </w:r>
      <w:r w:rsidR="009953FD" w:rsidRPr="009953FD">
        <w:rPr>
          <w:position w:val="6"/>
          <w:sz w:val="16"/>
        </w:rPr>
        <w:t>*</w:t>
      </w:r>
      <w:r w:rsidRPr="00322F3B">
        <w:t>tax offset is the amount worked out using the following formula:</w:t>
      </w:r>
    </w:p>
    <w:p w14:paraId="165C8E9A" w14:textId="77777777" w:rsidR="0037072A" w:rsidRPr="00322F3B" w:rsidRDefault="0037072A" w:rsidP="0037072A">
      <w:pPr>
        <w:pStyle w:val="Formula"/>
        <w:rPr>
          <w:position w:val="-74"/>
        </w:rPr>
      </w:pPr>
      <w:r w:rsidRPr="00322F3B">
        <w:rPr>
          <w:noProof/>
        </w:rPr>
        <w:drawing>
          <wp:inline distT="0" distB="0" distL="0" distR="0" wp14:anchorId="429D3279" wp14:editId="23A61457">
            <wp:extent cx="3019425" cy="914400"/>
            <wp:effectExtent l="0" t="0" r="9525" b="0"/>
            <wp:docPr id="43" name="Picture 43" descr="Start formula Amount of the *tax offset to which the electing member would be entitled under section 380-10 because of the *NRAS certificate and the *NRAS dwelling, if the election were disregarded times start fraction Member's rent over Total r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19425" cy="914400"/>
                    </a:xfrm>
                    <a:prstGeom prst="rect">
                      <a:avLst/>
                    </a:prstGeom>
                    <a:noFill/>
                    <a:ln>
                      <a:noFill/>
                    </a:ln>
                  </pic:spPr>
                </pic:pic>
              </a:graphicData>
            </a:graphic>
          </wp:inline>
        </w:drawing>
      </w:r>
    </w:p>
    <w:p w14:paraId="77D76EA7" w14:textId="77777777" w:rsidR="0037072A" w:rsidRPr="00322F3B" w:rsidRDefault="0037072A" w:rsidP="0037072A">
      <w:pPr>
        <w:pStyle w:val="subsection2"/>
      </w:pPr>
      <w:r w:rsidRPr="00322F3B">
        <w:t>where:</w:t>
      </w:r>
    </w:p>
    <w:p w14:paraId="1EBCEC2A" w14:textId="77777777" w:rsidR="0037072A" w:rsidRPr="00322F3B" w:rsidRDefault="0037072A" w:rsidP="0037072A">
      <w:pPr>
        <w:pStyle w:val="Definition"/>
      </w:pPr>
      <w:r w:rsidRPr="00322F3B">
        <w:rPr>
          <w:b/>
          <w:i/>
        </w:rPr>
        <w:t>member’s rent</w:t>
      </w:r>
      <w:r w:rsidRPr="00322F3B">
        <w:t xml:space="preserve"> means:</w:t>
      </w:r>
    </w:p>
    <w:p w14:paraId="50BCC586" w14:textId="68ADE4BC" w:rsidR="0037072A" w:rsidRPr="00322F3B" w:rsidRDefault="0037072A" w:rsidP="0037072A">
      <w:pPr>
        <w:pStyle w:val="paragraph"/>
      </w:pPr>
      <w:r w:rsidRPr="00322F3B">
        <w:tab/>
        <w:t>(a)</w:t>
      </w:r>
      <w:r w:rsidRPr="00322F3B">
        <w:tab/>
        <w:t xml:space="preserve">if </w:t>
      </w:r>
      <w:r w:rsidR="009953FD" w:rsidRPr="009953FD">
        <w:rPr>
          <w:position w:val="6"/>
          <w:sz w:val="16"/>
        </w:rPr>
        <w:t>*</w:t>
      </w:r>
      <w:r w:rsidRPr="00322F3B">
        <w:t xml:space="preserve">NRAS rent was payable for the </w:t>
      </w:r>
      <w:r w:rsidR="009953FD" w:rsidRPr="009953FD">
        <w:rPr>
          <w:position w:val="6"/>
          <w:sz w:val="16"/>
        </w:rPr>
        <w:t>*</w:t>
      </w:r>
      <w:r w:rsidRPr="00322F3B">
        <w:t xml:space="preserve">NRAS dwelling in relation to the whole of the </w:t>
      </w:r>
      <w:r w:rsidR="009953FD" w:rsidRPr="009953FD">
        <w:rPr>
          <w:position w:val="6"/>
          <w:sz w:val="16"/>
        </w:rPr>
        <w:t>*</w:t>
      </w:r>
      <w:r w:rsidRPr="00322F3B">
        <w:t xml:space="preserve">NRAS year—the rent </w:t>
      </w:r>
      <w:r w:rsidR="009953FD" w:rsidRPr="009953FD">
        <w:rPr>
          <w:position w:val="6"/>
          <w:sz w:val="16"/>
        </w:rPr>
        <w:t>*</w:t>
      </w:r>
      <w:r w:rsidRPr="00322F3B">
        <w:t xml:space="preserve">derived by the </w:t>
      </w:r>
      <w:r w:rsidR="009953FD" w:rsidRPr="009953FD">
        <w:rPr>
          <w:position w:val="6"/>
          <w:sz w:val="16"/>
        </w:rPr>
        <w:t>*</w:t>
      </w:r>
      <w:r w:rsidRPr="00322F3B">
        <w:t>member from the NRAS dwelling during the NRAS year; or</w:t>
      </w:r>
    </w:p>
    <w:p w14:paraId="74F27D58" w14:textId="77777777" w:rsidR="0037072A" w:rsidRPr="00322F3B" w:rsidRDefault="0037072A" w:rsidP="0037072A">
      <w:pPr>
        <w:pStyle w:val="paragraph"/>
      </w:pPr>
      <w:r w:rsidRPr="00322F3B">
        <w:tab/>
        <w:t>(b)</w:t>
      </w:r>
      <w:r w:rsidRPr="00322F3B">
        <w:tab/>
        <w:t>if NRAS rent was payable for the NRAS dwelling in relation to only part of the NRAS year—the rent derived by the member from the NRAS dwelling during that part of the NRAS year.</w:t>
      </w:r>
    </w:p>
    <w:p w14:paraId="15BF86BE" w14:textId="77777777" w:rsidR="0037072A" w:rsidRPr="00322F3B" w:rsidRDefault="0037072A" w:rsidP="0037072A">
      <w:pPr>
        <w:pStyle w:val="Definition"/>
      </w:pPr>
      <w:r w:rsidRPr="00322F3B">
        <w:rPr>
          <w:b/>
          <w:i/>
        </w:rPr>
        <w:t>total rent</w:t>
      </w:r>
      <w:r w:rsidRPr="00322F3B">
        <w:t xml:space="preserve"> means:</w:t>
      </w:r>
    </w:p>
    <w:p w14:paraId="6FA0DE8B" w14:textId="45DD8A04" w:rsidR="0037072A" w:rsidRPr="00322F3B" w:rsidRDefault="0037072A" w:rsidP="0037072A">
      <w:pPr>
        <w:pStyle w:val="paragraph"/>
      </w:pPr>
      <w:r w:rsidRPr="00322F3B">
        <w:tab/>
        <w:t>(a)</w:t>
      </w:r>
      <w:r w:rsidRPr="00322F3B">
        <w:tab/>
        <w:t xml:space="preserve">if </w:t>
      </w:r>
      <w:r w:rsidR="009953FD" w:rsidRPr="009953FD">
        <w:rPr>
          <w:position w:val="6"/>
          <w:sz w:val="16"/>
        </w:rPr>
        <w:t>*</w:t>
      </w:r>
      <w:r w:rsidRPr="00322F3B">
        <w:t xml:space="preserve">NRAS rent was payable for the </w:t>
      </w:r>
      <w:r w:rsidR="009953FD" w:rsidRPr="009953FD">
        <w:rPr>
          <w:position w:val="6"/>
          <w:sz w:val="16"/>
        </w:rPr>
        <w:t>*</w:t>
      </w:r>
      <w:r w:rsidRPr="00322F3B">
        <w:t xml:space="preserve">NRAS dwelling in relation to the whole of the </w:t>
      </w:r>
      <w:r w:rsidR="009953FD" w:rsidRPr="009953FD">
        <w:rPr>
          <w:position w:val="6"/>
          <w:sz w:val="16"/>
        </w:rPr>
        <w:t>*</w:t>
      </w:r>
      <w:r w:rsidRPr="00322F3B">
        <w:t xml:space="preserve">NRAS year—the rent </w:t>
      </w:r>
      <w:r w:rsidR="009953FD" w:rsidRPr="009953FD">
        <w:rPr>
          <w:position w:val="6"/>
          <w:sz w:val="16"/>
        </w:rPr>
        <w:t>*</w:t>
      </w:r>
      <w:r w:rsidRPr="00322F3B">
        <w:t>derived from the NRAS dwelling during the NRAS year; or</w:t>
      </w:r>
    </w:p>
    <w:p w14:paraId="09866B31" w14:textId="77777777" w:rsidR="0037072A" w:rsidRPr="00322F3B" w:rsidRDefault="0037072A" w:rsidP="0037072A">
      <w:pPr>
        <w:pStyle w:val="paragraph"/>
      </w:pPr>
      <w:r w:rsidRPr="00322F3B">
        <w:tab/>
        <w:t>(b)</w:t>
      </w:r>
      <w:r w:rsidRPr="00322F3B">
        <w:tab/>
        <w:t>if NRAS rent was payable for the NRAS dwelling in relation to only part of the NRAS year—the rent derived from the NRAS dwelling during that part of the NRAS year.</w:t>
      </w:r>
    </w:p>
    <w:p w14:paraId="04CAF179" w14:textId="5570455E" w:rsidR="0037072A" w:rsidRPr="00322F3B" w:rsidRDefault="0037072A" w:rsidP="0037072A">
      <w:pPr>
        <w:pStyle w:val="subsection"/>
        <w:keepNext/>
        <w:keepLines/>
      </w:pPr>
      <w:r w:rsidRPr="00322F3B">
        <w:lastRenderedPageBreak/>
        <w:tab/>
        <w:t>(3)</w:t>
      </w:r>
      <w:r w:rsidRPr="00322F3B">
        <w:tab/>
        <w:t xml:space="preserve">The </w:t>
      </w:r>
      <w:r w:rsidR="009953FD" w:rsidRPr="009953FD">
        <w:rPr>
          <w:position w:val="6"/>
          <w:sz w:val="16"/>
        </w:rPr>
        <w:t>*</w:t>
      </w:r>
      <w:r w:rsidRPr="00322F3B">
        <w:t>tax offset to which the</w:t>
      </w:r>
      <w:r w:rsidRPr="00322F3B">
        <w:rPr>
          <w:lang w:eastAsia="en-US"/>
        </w:rPr>
        <w:t xml:space="preserve"> electing member </w:t>
      </w:r>
      <w:r w:rsidRPr="00322F3B">
        <w:t xml:space="preserve">would otherwise be entitled under </w:t>
      </w:r>
      <w:r w:rsidR="009F5D03" w:rsidRPr="00322F3B">
        <w:t>section 3</w:t>
      </w:r>
      <w:r w:rsidRPr="00322F3B">
        <w:t>80</w:t>
      </w:r>
      <w:r w:rsidR="009953FD">
        <w:noBreakHyphen/>
      </w:r>
      <w:r w:rsidRPr="00322F3B">
        <w:t xml:space="preserve">10 for the income year because of the </w:t>
      </w:r>
      <w:r w:rsidR="009953FD" w:rsidRPr="009953FD">
        <w:rPr>
          <w:position w:val="6"/>
          <w:sz w:val="16"/>
        </w:rPr>
        <w:t>*</w:t>
      </w:r>
      <w:r w:rsidRPr="00322F3B">
        <w:t xml:space="preserve">NRAS certificate and the </w:t>
      </w:r>
      <w:r w:rsidR="009953FD" w:rsidRPr="009953FD">
        <w:rPr>
          <w:position w:val="6"/>
          <w:sz w:val="16"/>
        </w:rPr>
        <w:t>*</w:t>
      </w:r>
      <w:r w:rsidRPr="00322F3B">
        <w:t>NRAS dwelling is reduced by the same amount.</w:t>
      </w:r>
    </w:p>
    <w:p w14:paraId="789E6B0C" w14:textId="7F693653" w:rsidR="0037072A" w:rsidRPr="00322F3B" w:rsidRDefault="0037072A" w:rsidP="0037072A">
      <w:pPr>
        <w:pStyle w:val="subsection"/>
      </w:pPr>
      <w:r w:rsidRPr="00322F3B">
        <w:tab/>
        <w:t>(4)</w:t>
      </w:r>
      <w:r w:rsidRPr="00322F3B">
        <w:tab/>
        <w:t xml:space="preserve">Treat the references in </w:t>
      </w:r>
      <w:r w:rsidR="00825006" w:rsidRPr="00322F3B">
        <w:t>subsection (</w:t>
      </w:r>
      <w:r w:rsidRPr="00322F3B">
        <w:t xml:space="preserve">2) to the </w:t>
      </w:r>
      <w:r w:rsidR="009953FD" w:rsidRPr="009953FD">
        <w:rPr>
          <w:position w:val="6"/>
          <w:sz w:val="16"/>
        </w:rPr>
        <w:t>*</w:t>
      </w:r>
      <w:r w:rsidRPr="00322F3B">
        <w:t xml:space="preserve">NRAS year as being references to a period that occurs during the NRAS year, if the </w:t>
      </w:r>
      <w:r w:rsidR="009953FD" w:rsidRPr="009953FD">
        <w:rPr>
          <w:position w:val="6"/>
          <w:sz w:val="16"/>
        </w:rPr>
        <w:t>*</w:t>
      </w:r>
      <w:r w:rsidRPr="00322F3B">
        <w:t>NRAS certificate is apportioned for the period.</w:t>
      </w:r>
    </w:p>
    <w:p w14:paraId="707D9F1F" w14:textId="77777777" w:rsidR="0037072A" w:rsidRPr="00322F3B" w:rsidRDefault="0037072A" w:rsidP="0037072A">
      <w:pPr>
        <w:pStyle w:val="SubsectionHead"/>
      </w:pPr>
      <w:r w:rsidRPr="00322F3B">
        <w:t>Amount of tax offset—rent that passes through NRAS approved participant</w:t>
      </w:r>
    </w:p>
    <w:p w14:paraId="1E4E5A88" w14:textId="07B14345" w:rsidR="0037072A" w:rsidRPr="00322F3B" w:rsidRDefault="0037072A" w:rsidP="0037072A">
      <w:pPr>
        <w:pStyle w:val="subsection"/>
      </w:pPr>
      <w:r w:rsidRPr="00322F3B">
        <w:tab/>
        <w:t>(5)</w:t>
      </w:r>
      <w:r w:rsidRPr="00322F3B">
        <w:tab/>
        <w:t xml:space="preserve">For the purposes of the references in the definitions in </w:t>
      </w:r>
      <w:r w:rsidR="00825006" w:rsidRPr="00322F3B">
        <w:t>subsection (</w:t>
      </w:r>
      <w:r w:rsidRPr="00322F3B">
        <w:t xml:space="preserve">2) to rent </w:t>
      </w:r>
      <w:r w:rsidR="009953FD" w:rsidRPr="009953FD">
        <w:rPr>
          <w:position w:val="6"/>
          <w:sz w:val="16"/>
        </w:rPr>
        <w:t>*</w:t>
      </w:r>
      <w:r w:rsidRPr="00322F3B">
        <w:t xml:space="preserve">derived from the </w:t>
      </w:r>
      <w:r w:rsidR="009953FD" w:rsidRPr="009953FD">
        <w:rPr>
          <w:position w:val="6"/>
          <w:sz w:val="16"/>
        </w:rPr>
        <w:t>*</w:t>
      </w:r>
      <w:r w:rsidRPr="00322F3B">
        <w:t xml:space="preserve">NRAS dwelling during the </w:t>
      </w:r>
      <w:r w:rsidR="009953FD" w:rsidRPr="009953FD">
        <w:rPr>
          <w:position w:val="6"/>
          <w:sz w:val="16"/>
        </w:rPr>
        <w:t>*</w:t>
      </w:r>
      <w:r w:rsidRPr="00322F3B">
        <w:t xml:space="preserve">NRAS year, disregard </w:t>
      </w:r>
      <w:r w:rsidR="009953FD" w:rsidRPr="009953FD">
        <w:rPr>
          <w:position w:val="6"/>
          <w:sz w:val="16"/>
        </w:rPr>
        <w:t>*</w:t>
      </w:r>
      <w:r w:rsidRPr="00322F3B">
        <w:t xml:space="preserve">NRAS rent derived by a </w:t>
      </w:r>
      <w:r w:rsidR="009953FD" w:rsidRPr="009953FD">
        <w:rPr>
          <w:position w:val="6"/>
          <w:sz w:val="16"/>
        </w:rPr>
        <w:t>*</w:t>
      </w:r>
      <w:r w:rsidRPr="00322F3B">
        <w:t xml:space="preserve">member of the </w:t>
      </w:r>
      <w:r w:rsidR="009953FD" w:rsidRPr="009953FD">
        <w:rPr>
          <w:position w:val="6"/>
          <w:sz w:val="16"/>
        </w:rPr>
        <w:t>*</w:t>
      </w:r>
      <w:r w:rsidRPr="00322F3B">
        <w:t>NRAS consortium from the NRAS dwelling during a period in the NRAS year, to the extent that another member derives rent from the NRAS dwelling during the period because:</w:t>
      </w:r>
    </w:p>
    <w:p w14:paraId="3EF3C708" w14:textId="430E49C4" w:rsidR="0037072A" w:rsidRPr="00322F3B" w:rsidRDefault="0037072A" w:rsidP="0037072A">
      <w:pPr>
        <w:pStyle w:val="paragraph"/>
      </w:pPr>
      <w:r w:rsidRPr="00322F3B">
        <w:tab/>
        <w:t>(a)</w:t>
      </w:r>
      <w:r w:rsidRPr="00322F3B">
        <w:tab/>
        <w:t xml:space="preserve">the first member is the </w:t>
      </w:r>
      <w:r w:rsidR="009953FD" w:rsidRPr="009953FD">
        <w:rPr>
          <w:position w:val="6"/>
          <w:sz w:val="16"/>
        </w:rPr>
        <w:t>*</w:t>
      </w:r>
      <w:r w:rsidRPr="00322F3B">
        <w:t>NRAS approved participant of the NRAS consortium throughout the period; and</w:t>
      </w:r>
    </w:p>
    <w:p w14:paraId="29275D84" w14:textId="63E6C0F9" w:rsidR="0037072A" w:rsidRPr="00322F3B" w:rsidRDefault="0037072A" w:rsidP="0037072A">
      <w:pPr>
        <w:pStyle w:val="paragraph"/>
      </w:pPr>
      <w:r w:rsidRPr="00322F3B">
        <w:tab/>
        <w:t>(b)</w:t>
      </w:r>
      <w:r w:rsidRPr="00322F3B">
        <w:tab/>
        <w:t xml:space="preserve">the first member, in accordance with the contractual </w:t>
      </w:r>
      <w:r w:rsidR="009953FD" w:rsidRPr="009953FD">
        <w:rPr>
          <w:position w:val="6"/>
          <w:sz w:val="16"/>
        </w:rPr>
        <w:t>*</w:t>
      </w:r>
      <w:r w:rsidRPr="00322F3B">
        <w:t>arrangements that established the NRAS consortium, passes the NRAS rent on to the other member.</w:t>
      </w:r>
    </w:p>
    <w:p w14:paraId="663B6219" w14:textId="77777777" w:rsidR="0037072A" w:rsidRPr="00322F3B" w:rsidRDefault="0037072A" w:rsidP="0037072A">
      <w:pPr>
        <w:pStyle w:val="notetext"/>
      </w:pPr>
      <w:r w:rsidRPr="00322F3B">
        <w:t>Note:</w:t>
      </w:r>
      <w:r w:rsidRPr="00322F3B">
        <w:tab/>
        <w:t>There may be more than one NRAS approved participant during an NRAS year. The electing member may be the NRAS approved participant for only part of the NRAS year.</w:t>
      </w:r>
    </w:p>
    <w:p w14:paraId="0F2F4E6C" w14:textId="4FEA953B" w:rsidR="0037072A" w:rsidRPr="00322F3B" w:rsidRDefault="0037072A" w:rsidP="0037072A">
      <w:pPr>
        <w:pStyle w:val="subsection"/>
      </w:pPr>
      <w:r w:rsidRPr="00322F3B">
        <w:tab/>
        <w:t>(6)</w:t>
      </w:r>
      <w:r w:rsidRPr="00322F3B">
        <w:tab/>
        <w:t xml:space="preserve">For the purposes of </w:t>
      </w:r>
      <w:r w:rsidR="00825006" w:rsidRPr="00322F3B">
        <w:t>paragraph (</w:t>
      </w:r>
      <w:r w:rsidRPr="00322F3B">
        <w:t xml:space="preserve">5)(b), treat any </w:t>
      </w:r>
      <w:r w:rsidR="009953FD" w:rsidRPr="009953FD">
        <w:rPr>
          <w:position w:val="6"/>
          <w:sz w:val="16"/>
        </w:rPr>
        <w:t>*</w:t>
      </w:r>
      <w:r w:rsidRPr="00322F3B">
        <w:t xml:space="preserve">NRAS rent retained by the first </w:t>
      </w:r>
      <w:r w:rsidR="009953FD" w:rsidRPr="009953FD">
        <w:rPr>
          <w:position w:val="6"/>
          <w:sz w:val="16"/>
        </w:rPr>
        <w:t>*</w:t>
      </w:r>
      <w:r w:rsidRPr="00322F3B">
        <w:t xml:space="preserve">member under the </w:t>
      </w:r>
      <w:r w:rsidR="009953FD" w:rsidRPr="009953FD">
        <w:rPr>
          <w:position w:val="6"/>
          <w:sz w:val="16"/>
        </w:rPr>
        <w:t>*</w:t>
      </w:r>
      <w:r w:rsidRPr="00322F3B">
        <w:t>arrangements as management fees or commission as having been passed on to the other member.</w:t>
      </w:r>
    </w:p>
    <w:p w14:paraId="24E049F2" w14:textId="05EC830E" w:rsidR="0037072A" w:rsidRPr="00322F3B" w:rsidRDefault="0037072A" w:rsidP="0037072A">
      <w:pPr>
        <w:pStyle w:val="ActHead5"/>
      </w:pPr>
      <w:bookmarkStart w:id="507" w:name="_Toc201755938"/>
      <w:r w:rsidRPr="00322F3B">
        <w:rPr>
          <w:rStyle w:val="CharSectno"/>
        </w:rPr>
        <w:t>380</w:t>
      </w:r>
      <w:r w:rsidR="009953FD">
        <w:rPr>
          <w:rStyle w:val="CharSectno"/>
        </w:rPr>
        <w:noBreakHyphen/>
      </w:r>
      <w:r w:rsidRPr="00322F3B">
        <w:rPr>
          <w:rStyle w:val="CharSectno"/>
        </w:rPr>
        <w:t>13</w:t>
      </w:r>
      <w:r w:rsidRPr="00322F3B">
        <w:t xml:space="preserve">  Elections by NRAS approved participants—special rule for partnerships and trustees</w:t>
      </w:r>
      <w:bookmarkEnd w:id="507"/>
    </w:p>
    <w:p w14:paraId="4B81920B" w14:textId="46E41CC7" w:rsidR="0037072A" w:rsidRPr="00322F3B" w:rsidRDefault="0037072A" w:rsidP="0037072A">
      <w:pPr>
        <w:pStyle w:val="subsection"/>
      </w:pPr>
      <w:r w:rsidRPr="00322F3B">
        <w:tab/>
      </w:r>
      <w:r w:rsidRPr="00322F3B">
        <w:tab/>
        <w:t>For the purposes of sections</w:t>
      </w:r>
      <w:r w:rsidR="00825006" w:rsidRPr="00322F3B">
        <w:t> </w:t>
      </w:r>
      <w:r w:rsidRPr="00322F3B">
        <w:t>380</w:t>
      </w:r>
      <w:r w:rsidR="009953FD">
        <w:noBreakHyphen/>
      </w:r>
      <w:r w:rsidRPr="00322F3B">
        <w:t>14 to 380</w:t>
      </w:r>
      <w:r w:rsidR="009953FD">
        <w:noBreakHyphen/>
      </w:r>
      <w:r w:rsidRPr="00322F3B">
        <w:t xml:space="preserve">30 (which apply if a partnership or the trustee of a trust derives NRAS rent), for each </w:t>
      </w:r>
      <w:r w:rsidR="009953FD" w:rsidRPr="009953FD">
        <w:rPr>
          <w:position w:val="6"/>
          <w:sz w:val="16"/>
        </w:rPr>
        <w:t>*</w:t>
      </w:r>
      <w:r w:rsidRPr="00322F3B">
        <w:t>NRAS dwelling:</w:t>
      </w:r>
    </w:p>
    <w:p w14:paraId="44CC94A0" w14:textId="1980F7F5" w:rsidR="0037072A" w:rsidRPr="00322F3B" w:rsidRDefault="0037072A" w:rsidP="0037072A">
      <w:pPr>
        <w:pStyle w:val="paragraph"/>
      </w:pPr>
      <w:r w:rsidRPr="00322F3B">
        <w:lastRenderedPageBreak/>
        <w:tab/>
        <w:t>(a)</w:t>
      </w:r>
      <w:r w:rsidRPr="00322F3B">
        <w:tab/>
        <w:t xml:space="preserve">from which the electing member </w:t>
      </w:r>
      <w:r w:rsidR="009953FD" w:rsidRPr="009953FD">
        <w:rPr>
          <w:position w:val="6"/>
          <w:sz w:val="16"/>
        </w:rPr>
        <w:t>*</w:t>
      </w:r>
      <w:r w:rsidRPr="00322F3B">
        <w:t xml:space="preserve">derived </w:t>
      </w:r>
      <w:r w:rsidR="009953FD" w:rsidRPr="009953FD">
        <w:rPr>
          <w:position w:val="6"/>
          <w:sz w:val="16"/>
        </w:rPr>
        <w:t>*</w:t>
      </w:r>
      <w:r w:rsidRPr="00322F3B">
        <w:t xml:space="preserve">NRAS rent during the </w:t>
      </w:r>
      <w:r w:rsidR="009953FD" w:rsidRPr="009953FD">
        <w:rPr>
          <w:position w:val="6"/>
          <w:sz w:val="16"/>
        </w:rPr>
        <w:t>*</w:t>
      </w:r>
      <w:r w:rsidRPr="00322F3B">
        <w:t>NRAS year; and</w:t>
      </w:r>
    </w:p>
    <w:p w14:paraId="776E95CA" w14:textId="5ACFCA4C" w:rsidR="0037072A" w:rsidRPr="00322F3B" w:rsidRDefault="0037072A" w:rsidP="0037072A">
      <w:pPr>
        <w:pStyle w:val="paragraph"/>
      </w:pPr>
      <w:r w:rsidRPr="00322F3B">
        <w:tab/>
        <w:t>(b)</w:t>
      </w:r>
      <w:r w:rsidRPr="00322F3B">
        <w:tab/>
        <w:t xml:space="preserve">that is covered by the </w:t>
      </w:r>
      <w:r w:rsidR="009953FD" w:rsidRPr="009953FD">
        <w:rPr>
          <w:position w:val="6"/>
          <w:sz w:val="16"/>
        </w:rPr>
        <w:t>*</w:t>
      </w:r>
      <w:r w:rsidRPr="00322F3B">
        <w:t>NRAS certificate; and</w:t>
      </w:r>
    </w:p>
    <w:p w14:paraId="68755427" w14:textId="70D8A96F" w:rsidR="0037072A" w:rsidRPr="00322F3B" w:rsidRDefault="0037072A" w:rsidP="0037072A">
      <w:pPr>
        <w:pStyle w:val="paragraph"/>
      </w:pPr>
      <w:r w:rsidRPr="00322F3B">
        <w:tab/>
        <w:t>(c)</w:t>
      </w:r>
      <w:r w:rsidRPr="00322F3B">
        <w:tab/>
        <w:t xml:space="preserve">from which a partnership, or the trustee of a trust, that is a </w:t>
      </w:r>
      <w:r w:rsidR="009953FD" w:rsidRPr="009953FD">
        <w:rPr>
          <w:position w:val="6"/>
          <w:sz w:val="16"/>
        </w:rPr>
        <w:t>*</w:t>
      </w:r>
      <w:r w:rsidRPr="00322F3B">
        <w:t xml:space="preserve">member of the </w:t>
      </w:r>
      <w:r w:rsidR="009953FD" w:rsidRPr="009953FD">
        <w:rPr>
          <w:position w:val="6"/>
          <w:sz w:val="16"/>
        </w:rPr>
        <w:t>*</w:t>
      </w:r>
      <w:r w:rsidRPr="00322F3B">
        <w:t>NRAS consortium derived rent during the NRAS year;</w:t>
      </w:r>
    </w:p>
    <w:p w14:paraId="782A3A0D" w14:textId="77777777" w:rsidR="0037072A" w:rsidRPr="00322F3B" w:rsidRDefault="0037072A" w:rsidP="0037072A">
      <w:pPr>
        <w:pStyle w:val="subsection2"/>
      </w:pPr>
      <w:r w:rsidRPr="00322F3B">
        <w:t xml:space="preserve">treat the following proportion of the NRAS rent as being NRAS rent derived during the NRAS year by the member mentioned in </w:t>
      </w:r>
      <w:r w:rsidR="00825006" w:rsidRPr="00322F3B">
        <w:t>paragraph (</w:t>
      </w:r>
      <w:r w:rsidRPr="00322F3B">
        <w:t>c):</w:t>
      </w:r>
    </w:p>
    <w:p w14:paraId="0701F56B" w14:textId="77777777" w:rsidR="0037072A" w:rsidRPr="00322F3B" w:rsidRDefault="0037072A" w:rsidP="0037072A">
      <w:pPr>
        <w:pStyle w:val="Formula"/>
      </w:pPr>
      <w:r w:rsidRPr="00322F3B">
        <w:rPr>
          <w:noProof/>
        </w:rPr>
        <w:drawing>
          <wp:inline distT="0" distB="0" distL="0" distR="0" wp14:anchorId="356712EA" wp14:editId="4E4D7585">
            <wp:extent cx="828675" cy="504825"/>
            <wp:effectExtent l="0" t="0" r="0" b="0"/>
            <wp:docPr id="44" name="Picture 44" descr="Start formula start fraction Member's rent over Total r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28675" cy="504825"/>
                    </a:xfrm>
                    <a:prstGeom prst="rect">
                      <a:avLst/>
                    </a:prstGeom>
                    <a:noFill/>
                    <a:ln>
                      <a:noFill/>
                    </a:ln>
                  </pic:spPr>
                </pic:pic>
              </a:graphicData>
            </a:graphic>
          </wp:inline>
        </w:drawing>
      </w:r>
    </w:p>
    <w:p w14:paraId="7130C48A" w14:textId="77777777" w:rsidR="0037072A" w:rsidRPr="00322F3B" w:rsidRDefault="0037072A" w:rsidP="0037072A">
      <w:pPr>
        <w:pStyle w:val="subsection2"/>
      </w:pPr>
      <w:r w:rsidRPr="00322F3B">
        <w:t>where:</w:t>
      </w:r>
    </w:p>
    <w:p w14:paraId="76F0C496" w14:textId="50929EF8" w:rsidR="0037072A" w:rsidRPr="00322F3B" w:rsidRDefault="0037072A" w:rsidP="0037072A">
      <w:pPr>
        <w:pStyle w:val="Definition"/>
      </w:pPr>
      <w:r w:rsidRPr="00322F3B">
        <w:rPr>
          <w:b/>
          <w:i/>
        </w:rPr>
        <w:t>member’s rent</w:t>
      </w:r>
      <w:r w:rsidRPr="00322F3B">
        <w:t xml:space="preserve"> has the same meaning as in sub</w:t>
      </w:r>
      <w:r w:rsidR="009F5D03" w:rsidRPr="00322F3B">
        <w:t>section 3</w:t>
      </w:r>
      <w:r w:rsidRPr="00322F3B">
        <w:t>80</w:t>
      </w:r>
      <w:r w:rsidR="009953FD">
        <w:noBreakHyphen/>
      </w:r>
      <w:r w:rsidRPr="00322F3B">
        <w:t>12(2).</w:t>
      </w:r>
    </w:p>
    <w:p w14:paraId="0DB2A269" w14:textId="4FB6A349" w:rsidR="0037072A" w:rsidRPr="00322F3B" w:rsidRDefault="0037072A" w:rsidP="0037072A">
      <w:pPr>
        <w:pStyle w:val="Definition"/>
      </w:pPr>
      <w:r w:rsidRPr="00322F3B">
        <w:rPr>
          <w:b/>
          <w:i/>
        </w:rPr>
        <w:t>total rent</w:t>
      </w:r>
      <w:r w:rsidRPr="00322F3B">
        <w:t xml:space="preserve"> has the same meaning as in sub</w:t>
      </w:r>
      <w:r w:rsidR="009F5D03" w:rsidRPr="00322F3B">
        <w:t>section 3</w:t>
      </w:r>
      <w:r w:rsidRPr="00322F3B">
        <w:t>80</w:t>
      </w:r>
      <w:r w:rsidR="009953FD">
        <w:noBreakHyphen/>
      </w:r>
      <w:r w:rsidRPr="00322F3B">
        <w:t>12(2).</w:t>
      </w:r>
    </w:p>
    <w:p w14:paraId="190D499F" w14:textId="03F3BE0C" w:rsidR="0037072A" w:rsidRPr="00322F3B" w:rsidRDefault="0037072A" w:rsidP="0037072A">
      <w:pPr>
        <w:pStyle w:val="ActHead5"/>
      </w:pPr>
      <w:bookmarkStart w:id="508" w:name="_Toc201755939"/>
      <w:r w:rsidRPr="00322F3B">
        <w:rPr>
          <w:rStyle w:val="CharSectno"/>
        </w:rPr>
        <w:t>380</w:t>
      </w:r>
      <w:r w:rsidR="009953FD">
        <w:rPr>
          <w:rStyle w:val="CharSectno"/>
        </w:rPr>
        <w:noBreakHyphen/>
      </w:r>
      <w:r w:rsidRPr="00322F3B">
        <w:rPr>
          <w:rStyle w:val="CharSectno"/>
        </w:rPr>
        <w:t>14</w:t>
      </w:r>
      <w:r w:rsidRPr="00322F3B">
        <w:t xml:space="preserve">  Members of NRAS consortiums—partnerships and trustees</w:t>
      </w:r>
      <w:bookmarkEnd w:id="508"/>
    </w:p>
    <w:p w14:paraId="2DCE2A6F" w14:textId="77777777" w:rsidR="0037072A" w:rsidRPr="00322F3B" w:rsidRDefault="0037072A" w:rsidP="0037072A">
      <w:pPr>
        <w:pStyle w:val="subsection"/>
      </w:pPr>
      <w:r w:rsidRPr="00322F3B">
        <w:tab/>
        <w:t>(1)</w:t>
      </w:r>
      <w:r w:rsidRPr="00322F3B">
        <w:tab/>
        <w:t>This section applies if:</w:t>
      </w:r>
    </w:p>
    <w:p w14:paraId="593EBDB6" w14:textId="4E56CE07"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Housing Secretary issues an </w:t>
      </w:r>
      <w:r w:rsidR="009953FD" w:rsidRPr="009953FD">
        <w:rPr>
          <w:position w:val="6"/>
          <w:sz w:val="16"/>
        </w:rPr>
        <w:t>*</w:t>
      </w:r>
      <w:r w:rsidRPr="00322F3B">
        <w:t xml:space="preserve">NRAS certificate in relation to an </w:t>
      </w:r>
      <w:r w:rsidR="009953FD" w:rsidRPr="009953FD">
        <w:rPr>
          <w:position w:val="6"/>
          <w:sz w:val="16"/>
        </w:rPr>
        <w:t>*</w:t>
      </w:r>
      <w:r w:rsidRPr="00322F3B">
        <w:t xml:space="preserve">NRAS year to the </w:t>
      </w:r>
      <w:r w:rsidR="009953FD" w:rsidRPr="009953FD">
        <w:rPr>
          <w:position w:val="6"/>
          <w:sz w:val="16"/>
        </w:rPr>
        <w:t>*</w:t>
      </w:r>
      <w:r w:rsidRPr="00322F3B">
        <w:t xml:space="preserve">NRAS approved participant of an </w:t>
      </w:r>
      <w:r w:rsidR="009953FD" w:rsidRPr="009953FD">
        <w:rPr>
          <w:position w:val="6"/>
          <w:sz w:val="16"/>
        </w:rPr>
        <w:t>*</w:t>
      </w:r>
      <w:r w:rsidRPr="00322F3B">
        <w:t>NRAS consortium; and</w:t>
      </w:r>
    </w:p>
    <w:p w14:paraId="5700E3B4" w14:textId="4C66CC4B" w:rsidR="0037072A" w:rsidRPr="00322F3B" w:rsidRDefault="0037072A" w:rsidP="0037072A">
      <w:pPr>
        <w:pStyle w:val="paragraph"/>
      </w:pPr>
      <w:r w:rsidRPr="00322F3B">
        <w:tab/>
        <w:t>(b)</w:t>
      </w:r>
      <w:r w:rsidRPr="00322F3B">
        <w:tab/>
        <w:t xml:space="preserve">the NRAS certificate covers one or more </w:t>
      </w:r>
      <w:r w:rsidR="009953FD" w:rsidRPr="009953FD">
        <w:rPr>
          <w:position w:val="6"/>
          <w:sz w:val="16"/>
        </w:rPr>
        <w:t>*</w:t>
      </w:r>
      <w:r w:rsidRPr="00322F3B">
        <w:t>NRAS dwellings; and</w:t>
      </w:r>
    </w:p>
    <w:p w14:paraId="582C6281" w14:textId="6C9761D1" w:rsidR="0037072A" w:rsidRPr="00322F3B" w:rsidRDefault="0037072A" w:rsidP="0037072A">
      <w:pPr>
        <w:pStyle w:val="paragraph"/>
      </w:pPr>
      <w:r w:rsidRPr="00322F3B">
        <w:tab/>
        <w:t>(c)</w:t>
      </w:r>
      <w:r w:rsidRPr="00322F3B">
        <w:tab/>
        <w:t xml:space="preserve">a </w:t>
      </w:r>
      <w:r w:rsidR="009953FD" w:rsidRPr="009953FD">
        <w:rPr>
          <w:position w:val="6"/>
          <w:sz w:val="16"/>
        </w:rPr>
        <w:t>*</w:t>
      </w:r>
      <w:r w:rsidRPr="00322F3B">
        <w:t xml:space="preserve">member of the NRAS consortium, other than the NRAS approved participant, </w:t>
      </w:r>
      <w:r w:rsidR="009953FD" w:rsidRPr="009953FD">
        <w:rPr>
          <w:position w:val="6"/>
          <w:sz w:val="16"/>
        </w:rPr>
        <w:t>*</w:t>
      </w:r>
      <w:r w:rsidRPr="00322F3B">
        <w:t xml:space="preserve">derives </w:t>
      </w:r>
      <w:r w:rsidR="009953FD" w:rsidRPr="009953FD">
        <w:rPr>
          <w:position w:val="6"/>
          <w:sz w:val="16"/>
        </w:rPr>
        <w:t>*</w:t>
      </w:r>
      <w:r w:rsidRPr="00322F3B">
        <w:t>NRAS rent during the NRAS year from any of those NRAS dwellings; and</w:t>
      </w:r>
    </w:p>
    <w:p w14:paraId="39CBE134" w14:textId="77777777" w:rsidR="0037072A" w:rsidRPr="00322F3B" w:rsidRDefault="0037072A" w:rsidP="0037072A">
      <w:pPr>
        <w:pStyle w:val="paragraph"/>
      </w:pPr>
      <w:r w:rsidRPr="00322F3B">
        <w:tab/>
        <w:t>(d)</w:t>
      </w:r>
      <w:r w:rsidRPr="00322F3B">
        <w:tab/>
        <w:t>the member is a partnership or a trustee of a trust.</w:t>
      </w:r>
    </w:p>
    <w:p w14:paraId="5D8B68C5" w14:textId="60F9E0BA" w:rsidR="0037072A" w:rsidRPr="00322F3B" w:rsidRDefault="0037072A" w:rsidP="0037072A">
      <w:pPr>
        <w:pStyle w:val="subsection"/>
      </w:pPr>
      <w:r w:rsidRPr="00322F3B">
        <w:tab/>
        <w:t>(2)</w:t>
      </w:r>
      <w:r w:rsidRPr="00322F3B">
        <w:tab/>
        <w:t>For the purposes of sections</w:t>
      </w:r>
      <w:r w:rsidR="00825006" w:rsidRPr="00322F3B">
        <w:t> </w:t>
      </w:r>
      <w:r w:rsidRPr="00322F3B">
        <w:t>380</w:t>
      </w:r>
      <w:r w:rsidR="009953FD">
        <w:noBreakHyphen/>
      </w:r>
      <w:r w:rsidRPr="00322F3B">
        <w:t>15 to 380</w:t>
      </w:r>
      <w:r w:rsidR="009953FD">
        <w:noBreakHyphen/>
      </w:r>
      <w:r w:rsidRPr="00322F3B">
        <w:t>20, assume that:</w:t>
      </w:r>
    </w:p>
    <w:p w14:paraId="483F4873" w14:textId="3A78BE8D"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member has been issued with an </w:t>
      </w:r>
      <w:r w:rsidR="009953FD" w:rsidRPr="009953FD">
        <w:rPr>
          <w:position w:val="6"/>
          <w:sz w:val="16"/>
        </w:rPr>
        <w:t>*</w:t>
      </w:r>
      <w:r w:rsidRPr="00322F3B">
        <w:t xml:space="preserve">NRAS certificate in relation to the </w:t>
      </w:r>
      <w:r w:rsidR="009953FD" w:rsidRPr="009953FD">
        <w:rPr>
          <w:position w:val="6"/>
          <w:sz w:val="16"/>
        </w:rPr>
        <w:t>*</w:t>
      </w:r>
      <w:r w:rsidRPr="00322F3B">
        <w:t>NRAS year; and</w:t>
      </w:r>
    </w:p>
    <w:p w14:paraId="3ECB396C" w14:textId="4FFC089D" w:rsidR="0037072A" w:rsidRPr="00322F3B" w:rsidRDefault="0037072A" w:rsidP="0037072A">
      <w:pPr>
        <w:pStyle w:val="paragraph"/>
      </w:pPr>
      <w:r w:rsidRPr="00322F3B">
        <w:tab/>
        <w:t>(b)</w:t>
      </w:r>
      <w:r w:rsidRPr="00322F3B">
        <w:tab/>
        <w:t xml:space="preserve">the NRAS certificate covers each </w:t>
      </w:r>
      <w:r w:rsidR="009953FD" w:rsidRPr="009953FD">
        <w:rPr>
          <w:position w:val="6"/>
          <w:sz w:val="16"/>
        </w:rPr>
        <w:t>*</w:t>
      </w:r>
      <w:r w:rsidRPr="00322F3B">
        <w:t>NRAS dwelling:</w:t>
      </w:r>
    </w:p>
    <w:p w14:paraId="1566AF51" w14:textId="77777777" w:rsidR="0037072A" w:rsidRPr="00322F3B" w:rsidRDefault="0037072A" w:rsidP="0037072A">
      <w:pPr>
        <w:pStyle w:val="paragraphsub"/>
      </w:pPr>
      <w:r w:rsidRPr="00322F3B">
        <w:tab/>
        <w:t>(i)</w:t>
      </w:r>
      <w:r w:rsidRPr="00322F3B">
        <w:tab/>
        <w:t xml:space="preserve">covered by the NRAS certificate mentioned in </w:t>
      </w:r>
      <w:r w:rsidR="00825006" w:rsidRPr="00322F3B">
        <w:t>paragraph (</w:t>
      </w:r>
      <w:r w:rsidRPr="00322F3B">
        <w:t>1)(b) of this section; and</w:t>
      </w:r>
    </w:p>
    <w:p w14:paraId="1F606A0E" w14:textId="2E98E58B" w:rsidR="0037072A" w:rsidRPr="00322F3B" w:rsidRDefault="0037072A" w:rsidP="0037072A">
      <w:pPr>
        <w:pStyle w:val="paragraphsub"/>
      </w:pPr>
      <w:r w:rsidRPr="00322F3B">
        <w:lastRenderedPageBreak/>
        <w:tab/>
        <w:t>(ii)</w:t>
      </w:r>
      <w:r w:rsidRPr="00322F3B">
        <w:tab/>
        <w:t xml:space="preserve">from which the member </w:t>
      </w:r>
      <w:r w:rsidR="009953FD" w:rsidRPr="009953FD">
        <w:rPr>
          <w:position w:val="6"/>
          <w:sz w:val="16"/>
        </w:rPr>
        <w:t>*</w:t>
      </w:r>
      <w:r w:rsidRPr="00322F3B">
        <w:t xml:space="preserve">derives </w:t>
      </w:r>
      <w:r w:rsidR="009953FD" w:rsidRPr="009953FD">
        <w:rPr>
          <w:position w:val="6"/>
          <w:sz w:val="16"/>
        </w:rPr>
        <w:t>*</w:t>
      </w:r>
      <w:r w:rsidRPr="00322F3B">
        <w:t>NRAS rent during the NRAS year; and</w:t>
      </w:r>
    </w:p>
    <w:p w14:paraId="50D15455" w14:textId="4635FD0E" w:rsidR="0037072A" w:rsidRPr="00322F3B" w:rsidRDefault="0037072A" w:rsidP="0037072A">
      <w:pPr>
        <w:pStyle w:val="paragraph"/>
      </w:pPr>
      <w:r w:rsidRPr="00322F3B">
        <w:tab/>
        <w:t>(c)</w:t>
      </w:r>
      <w:r w:rsidRPr="00322F3B">
        <w:tab/>
        <w:t>the amount stated in the NRAS certificate for each of those NRAS dwellings is the amount worked out using the formula in sub</w:t>
      </w:r>
      <w:r w:rsidR="009F5D03" w:rsidRPr="00322F3B">
        <w:t>section 3</w:t>
      </w:r>
      <w:r w:rsidRPr="00322F3B">
        <w:t>80</w:t>
      </w:r>
      <w:r w:rsidR="009953FD">
        <w:noBreakHyphen/>
      </w:r>
      <w:r w:rsidRPr="00322F3B">
        <w:t>10(2) in relation to the NRAS dwelling for the NRAS year for the member.</w:t>
      </w:r>
    </w:p>
    <w:p w14:paraId="099D1208" w14:textId="77777777" w:rsidR="0037072A" w:rsidRPr="00322F3B" w:rsidRDefault="0037072A" w:rsidP="0037072A">
      <w:pPr>
        <w:pStyle w:val="ActHead4"/>
      </w:pPr>
      <w:bookmarkStart w:id="509" w:name="_Toc201755940"/>
      <w:r w:rsidRPr="00322F3B">
        <w:t>NRAS certificates issued to partnerships and trustees</w:t>
      </w:r>
      <w:bookmarkEnd w:id="509"/>
    </w:p>
    <w:p w14:paraId="69C96584" w14:textId="648EFD99" w:rsidR="0037072A" w:rsidRPr="00322F3B" w:rsidRDefault="0037072A" w:rsidP="0037072A">
      <w:pPr>
        <w:pStyle w:val="ActHead5"/>
      </w:pPr>
      <w:bookmarkStart w:id="510" w:name="_Toc201755941"/>
      <w:r w:rsidRPr="00322F3B">
        <w:rPr>
          <w:rStyle w:val="CharSectno"/>
        </w:rPr>
        <w:t>380</w:t>
      </w:r>
      <w:r w:rsidR="009953FD">
        <w:rPr>
          <w:rStyle w:val="CharSectno"/>
        </w:rPr>
        <w:noBreakHyphen/>
      </w:r>
      <w:r w:rsidRPr="00322F3B">
        <w:rPr>
          <w:rStyle w:val="CharSectno"/>
        </w:rPr>
        <w:t>15</w:t>
      </w:r>
      <w:r w:rsidRPr="00322F3B">
        <w:t xml:space="preserve">  Entities to whom NRAS rent flows indirectly</w:t>
      </w:r>
      <w:bookmarkEnd w:id="510"/>
    </w:p>
    <w:p w14:paraId="6E486406" w14:textId="46BFC981" w:rsidR="0037072A" w:rsidRPr="00322F3B" w:rsidRDefault="0037072A" w:rsidP="0037072A">
      <w:pPr>
        <w:pStyle w:val="subsection"/>
      </w:pPr>
      <w:r w:rsidRPr="00322F3B">
        <w:tab/>
        <w:t>(1)</w:t>
      </w:r>
      <w:r w:rsidRPr="00322F3B">
        <w:tab/>
        <w:t xml:space="preserve">An entity is entitled to a </w:t>
      </w:r>
      <w:r w:rsidR="009953FD" w:rsidRPr="009953FD">
        <w:rPr>
          <w:position w:val="6"/>
          <w:sz w:val="16"/>
        </w:rPr>
        <w:t>*</w:t>
      </w:r>
      <w:r w:rsidRPr="00322F3B">
        <w:t xml:space="preserve">tax offset for an income year (the </w:t>
      </w:r>
      <w:r w:rsidRPr="00322F3B">
        <w:rPr>
          <w:b/>
          <w:i/>
        </w:rPr>
        <w:t>offset year</w:t>
      </w:r>
      <w:r w:rsidRPr="00322F3B">
        <w:t>) if:</w:t>
      </w:r>
    </w:p>
    <w:p w14:paraId="6A3229AC" w14:textId="758C2BEA"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Housing Secretary issues an </w:t>
      </w:r>
      <w:r w:rsidR="009953FD" w:rsidRPr="009953FD">
        <w:rPr>
          <w:position w:val="6"/>
          <w:sz w:val="16"/>
        </w:rPr>
        <w:t>*</w:t>
      </w:r>
      <w:r w:rsidRPr="00322F3B">
        <w:t xml:space="preserve">NRAS certificate in relation to an </w:t>
      </w:r>
      <w:r w:rsidR="009953FD" w:rsidRPr="009953FD">
        <w:rPr>
          <w:position w:val="6"/>
          <w:sz w:val="16"/>
        </w:rPr>
        <w:t>*</w:t>
      </w:r>
      <w:r w:rsidRPr="00322F3B">
        <w:t>NRAS year to a partnership or a trustee of a trust; and</w:t>
      </w:r>
    </w:p>
    <w:p w14:paraId="2175901E" w14:textId="212853AD" w:rsidR="0037072A" w:rsidRPr="00322F3B" w:rsidRDefault="0037072A" w:rsidP="0037072A">
      <w:pPr>
        <w:pStyle w:val="paragraph"/>
      </w:pPr>
      <w:r w:rsidRPr="00322F3B">
        <w:tab/>
        <w:t>(b)</w:t>
      </w:r>
      <w:r w:rsidRPr="00322F3B">
        <w:tab/>
      </w:r>
      <w:r w:rsidR="009953FD" w:rsidRPr="009953FD">
        <w:rPr>
          <w:position w:val="6"/>
          <w:sz w:val="16"/>
        </w:rPr>
        <w:t>*</w:t>
      </w:r>
      <w:r w:rsidRPr="00322F3B">
        <w:t xml:space="preserve">NRAS rent </w:t>
      </w:r>
      <w:r w:rsidR="009953FD" w:rsidRPr="009953FD">
        <w:rPr>
          <w:position w:val="6"/>
          <w:sz w:val="16"/>
        </w:rPr>
        <w:t>*</w:t>
      </w:r>
      <w:r w:rsidRPr="00322F3B">
        <w:t>derived:</w:t>
      </w:r>
    </w:p>
    <w:p w14:paraId="36268034" w14:textId="6F922428" w:rsidR="0037072A" w:rsidRPr="00322F3B" w:rsidRDefault="0037072A" w:rsidP="0037072A">
      <w:pPr>
        <w:pStyle w:val="paragraphsub"/>
      </w:pPr>
      <w:r w:rsidRPr="00322F3B">
        <w:tab/>
        <w:t>(i)</w:t>
      </w:r>
      <w:r w:rsidRPr="00322F3B">
        <w:tab/>
        <w:t xml:space="preserve">from any of the </w:t>
      </w:r>
      <w:r w:rsidR="009953FD" w:rsidRPr="009953FD">
        <w:rPr>
          <w:position w:val="6"/>
          <w:sz w:val="16"/>
        </w:rPr>
        <w:t>*</w:t>
      </w:r>
      <w:r w:rsidRPr="00322F3B">
        <w:t>NRAS dwellings covered by the NRAS certificate; and</w:t>
      </w:r>
    </w:p>
    <w:p w14:paraId="7E11124B" w14:textId="77777777" w:rsidR="0037072A" w:rsidRPr="00322F3B" w:rsidRDefault="0037072A" w:rsidP="0037072A">
      <w:pPr>
        <w:pStyle w:val="paragraphsub"/>
      </w:pPr>
      <w:r w:rsidRPr="00322F3B">
        <w:tab/>
        <w:t>(ii)</w:t>
      </w:r>
      <w:r w:rsidRPr="00322F3B">
        <w:tab/>
        <w:t>during the NRAS year;</w:t>
      </w:r>
    </w:p>
    <w:p w14:paraId="6FF7CB6B" w14:textId="1BE1F5CF" w:rsidR="0037072A" w:rsidRPr="00322F3B" w:rsidRDefault="0037072A" w:rsidP="0037072A">
      <w:pPr>
        <w:pStyle w:val="paragraph"/>
      </w:pPr>
      <w:r w:rsidRPr="00322F3B">
        <w:rPr>
          <w:position w:val="6"/>
          <w:sz w:val="16"/>
        </w:rPr>
        <w:tab/>
      </w:r>
      <w:r w:rsidRPr="00322F3B">
        <w:rPr>
          <w:position w:val="6"/>
          <w:sz w:val="16"/>
        </w:rPr>
        <w:tab/>
      </w:r>
      <w:r w:rsidR="009953FD" w:rsidRPr="009953FD">
        <w:rPr>
          <w:position w:val="6"/>
          <w:sz w:val="16"/>
        </w:rPr>
        <w:t>*</w:t>
      </w:r>
      <w:r w:rsidRPr="00322F3B">
        <w:t>flows indirectly to the entity in any income year; and</w:t>
      </w:r>
    </w:p>
    <w:p w14:paraId="1043B199" w14:textId="77777777" w:rsidR="0037072A" w:rsidRPr="00322F3B" w:rsidRDefault="0037072A" w:rsidP="0037072A">
      <w:pPr>
        <w:pStyle w:val="paragraph"/>
      </w:pPr>
      <w:r w:rsidRPr="00322F3B">
        <w:tab/>
        <w:t>(c)</w:t>
      </w:r>
      <w:r w:rsidRPr="00322F3B">
        <w:tab/>
        <w:t>the offset year of the partnership or trustee begins in the NRAS year; and</w:t>
      </w:r>
    </w:p>
    <w:p w14:paraId="1000F973" w14:textId="77777777" w:rsidR="0037072A" w:rsidRPr="00322F3B" w:rsidRDefault="0037072A" w:rsidP="0037072A">
      <w:pPr>
        <w:pStyle w:val="paragraph"/>
      </w:pPr>
      <w:r w:rsidRPr="00322F3B">
        <w:tab/>
        <w:t>(d)</w:t>
      </w:r>
      <w:r w:rsidRPr="00322F3B">
        <w:tab/>
        <w:t>the entity is:</w:t>
      </w:r>
    </w:p>
    <w:p w14:paraId="106E7377" w14:textId="77777777" w:rsidR="0037072A" w:rsidRPr="00322F3B" w:rsidRDefault="0037072A" w:rsidP="0037072A">
      <w:pPr>
        <w:pStyle w:val="paragraphsub"/>
      </w:pPr>
      <w:r w:rsidRPr="00322F3B">
        <w:tab/>
        <w:t>(i)</w:t>
      </w:r>
      <w:r w:rsidRPr="00322F3B">
        <w:tab/>
        <w:t>an individual; or</w:t>
      </w:r>
    </w:p>
    <w:p w14:paraId="78506907" w14:textId="7B68F393" w:rsidR="0037072A" w:rsidRPr="00322F3B" w:rsidRDefault="0037072A" w:rsidP="0037072A">
      <w:pPr>
        <w:pStyle w:val="paragraphsub"/>
      </w:pPr>
      <w:r w:rsidRPr="00322F3B">
        <w:tab/>
        <w:t>(ii)</w:t>
      </w:r>
      <w:r w:rsidRPr="00322F3B">
        <w:tab/>
        <w:t xml:space="preserve">a </w:t>
      </w:r>
      <w:r w:rsidR="009953FD" w:rsidRPr="009953FD">
        <w:rPr>
          <w:position w:val="6"/>
          <w:sz w:val="16"/>
        </w:rPr>
        <w:t>*</w:t>
      </w:r>
      <w:r w:rsidRPr="00322F3B">
        <w:t>corporate tax entity when the NRAS rent flows indirectly to it; or</w:t>
      </w:r>
    </w:p>
    <w:p w14:paraId="3FDA38B7" w14:textId="54936610" w:rsidR="0037072A" w:rsidRPr="00322F3B" w:rsidRDefault="0037072A" w:rsidP="0037072A">
      <w:pPr>
        <w:pStyle w:val="paragraphsub"/>
      </w:pPr>
      <w:r w:rsidRPr="00322F3B">
        <w:tab/>
        <w:t>(iii)</w:t>
      </w:r>
      <w:r w:rsidRPr="00322F3B">
        <w:tab/>
        <w:t xml:space="preserve">the trustee of a trust that is liable to be assessed on a share of, or all or a part of, the trust’s </w:t>
      </w:r>
      <w:r w:rsidR="009953FD" w:rsidRPr="009953FD">
        <w:rPr>
          <w:position w:val="6"/>
          <w:sz w:val="16"/>
        </w:rPr>
        <w:t>*</w:t>
      </w:r>
      <w:r w:rsidRPr="00322F3B">
        <w:t>net income under section</w:t>
      </w:r>
      <w:r w:rsidR="00825006" w:rsidRPr="00322F3B">
        <w:t> </w:t>
      </w:r>
      <w:r w:rsidRPr="00322F3B">
        <w:t xml:space="preserve">98, 99 or 99A of the </w:t>
      </w:r>
      <w:r w:rsidRPr="00322F3B">
        <w:rPr>
          <w:i/>
        </w:rPr>
        <w:t>Income Tax Assessment Act 1936</w:t>
      </w:r>
      <w:r w:rsidRPr="00322F3B">
        <w:t xml:space="preserve"> for the offset year; or</w:t>
      </w:r>
    </w:p>
    <w:p w14:paraId="31BE9208" w14:textId="5A9EDF72" w:rsidR="0037072A" w:rsidRPr="00322F3B" w:rsidRDefault="0037072A" w:rsidP="0037072A">
      <w:pPr>
        <w:pStyle w:val="paragraphsub"/>
      </w:pPr>
      <w:r w:rsidRPr="00322F3B">
        <w:tab/>
        <w:t>(v)</w:t>
      </w:r>
      <w:r w:rsidRPr="00322F3B">
        <w:tab/>
        <w:t xml:space="preserve">a </w:t>
      </w:r>
      <w:r w:rsidR="009953FD" w:rsidRPr="009953FD">
        <w:rPr>
          <w:position w:val="6"/>
          <w:sz w:val="16"/>
        </w:rPr>
        <w:t>*</w:t>
      </w:r>
      <w:r w:rsidRPr="00322F3B">
        <w:t xml:space="preserve">superannuation fund, an </w:t>
      </w:r>
      <w:r w:rsidR="009953FD" w:rsidRPr="009953FD">
        <w:rPr>
          <w:position w:val="6"/>
          <w:sz w:val="16"/>
        </w:rPr>
        <w:t>*</w:t>
      </w:r>
      <w:r w:rsidRPr="00322F3B">
        <w:t xml:space="preserve">approved deposit fund or a </w:t>
      </w:r>
      <w:r w:rsidR="009953FD" w:rsidRPr="009953FD">
        <w:rPr>
          <w:position w:val="6"/>
          <w:sz w:val="16"/>
        </w:rPr>
        <w:t>*</w:t>
      </w:r>
      <w:r w:rsidRPr="00322F3B">
        <w:t>pooled superannuation trust.</w:t>
      </w:r>
    </w:p>
    <w:p w14:paraId="76F516AB" w14:textId="77777777" w:rsidR="0037072A" w:rsidRPr="00322F3B" w:rsidRDefault="0037072A" w:rsidP="0037072A">
      <w:pPr>
        <w:pStyle w:val="notetext"/>
      </w:pPr>
      <w:r w:rsidRPr="00322F3B">
        <w:t>Note:</w:t>
      </w:r>
      <w:r w:rsidRPr="00322F3B">
        <w:tab/>
        <w:t>The entities covered by this section are the ultimate recipients of the NRAS rent because the NRAS rent does not flow indirectly through them to other entities.</w:t>
      </w:r>
    </w:p>
    <w:p w14:paraId="33738F30" w14:textId="370AC2C0" w:rsidR="0037072A" w:rsidRPr="00322F3B" w:rsidRDefault="0037072A" w:rsidP="0037072A">
      <w:pPr>
        <w:pStyle w:val="subsection"/>
      </w:pPr>
      <w:r w:rsidRPr="00322F3B">
        <w:lastRenderedPageBreak/>
        <w:tab/>
        <w:t>(2)</w:t>
      </w:r>
      <w:r w:rsidRPr="00322F3B">
        <w:tab/>
        <w:t xml:space="preserve">The amount of the </w:t>
      </w:r>
      <w:r w:rsidR="009953FD" w:rsidRPr="009953FD">
        <w:rPr>
          <w:position w:val="6"/>
          <w:sz w:val="16"/>
        </w:rPr>
        <w:t>*</w:t>
      </w:r>
      <w:r w:rsidRPr="00322F3B">
        <w:t xml:space="preserve">tax offset is the sum of the amounts worked out using the following formula for each </w:t>
      </w:r>
      <w:r w:rsidR="009953FD" w:rsidRPr="009953FD">
        <w:rPr>
          <w:position w:val="6"/>
          <w:sz w:val="16"/>
        </w:rPr>
        <w:t>*</w:t>
      </w:r>
      <w:r w:rsidRPr="00322F3B">
        <w:t xml:space="preserve">NRAS dwelling from which there is </w:t>
      </w:r>
      <w:r w:rsidR="009953FD" w:rsidRPr="009953FD">
        <w:rPr>
          <w:position w:val="6"/>
          <w:sz w:val="16"/>
        </w:rPr>
        <w:t>*</w:t>
      </w:r>
      <w:r w:rsidRPr="00322F3B">
        <w:t xml:space="preserve">NRAS rent covered by </w:t>
      </w:r>
      <w:r w:rsidR="00825006" w:rsidRPr="00322F3B">
        <w:t>paragraph (</w:t>
      </w:r>
      <w:r w:rsidRPr="00322F3B">
        <w:t>1)(b):</w:t>
      </w:r>
    </w:p>
    <w:p w14:paraId="73490205" w14:textId="77777777" w:rsidR="0037072A" w:rsidRPr="00322F3B" w:rsidRDefault="0037072A" w:rsidP="0037072A">
      <w:pPr>
        <w:pStyle w:val="Formula"/>
      </w:pPr>
      <w:r w:rsidRPr="00322F3B">
        <w:rPr>
          <w:noProof/>
        </w:rPr>
        <w:drawing>
          <wp:inline distT="0" distB="0" distL="0" distR="0" wp14:anchorId="0CA25958" wp14:editId="4B4A3945">
            <wp:extent cx="3228975" cy="1133475"/>
            <wp:effectExtent l="0" t="0" r="0" b="0"/>
            <wp:docPr id="45" name="Picture 45" descr="Start formula Amount stated in the *NRAS certificate times start fraction The entity's *share of the *NRAS rent for the *NRAS dwelling *derived during the *NRAS year over Total *NRAS rent *derived during the *NRAS year from *NRAS dwellings covered by the *NRAS certific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28975" cy="1133475"/>
                    </a:xfrm>
                    <a:prstGeom prst="rect">
                      <a:avLst/>
                    </a:prstGeom>
                    <a:noFill/>
                    <a:ln>
                      <a:noFill/>
                    </a:ln>
                  </pic:spPr>
                </pic:pic>
              </a:graphicData>
            </a:graphic>
          </wp:inline>
        </w:drawing>
      </w:r>
    </w:p>
    <w:p w14:paraId="52DF74FF" w14:textId="687EFAC6" w:rsidR="0037072A" w:rsidRPr="00322F3B" w:rsidRDefault="0037072A" w:rsidP="0037072A">
      <w:pPr>
        <w:pStyle w:val="subsection"/>
      </w:pPr>
      <w:r w:rsidRPr="00322F3B">
        <w:tab/>
        <w:t>(3)</w:t>
      </w:r>
      <w:r w:rsidRPr="00322F3B">
        <w:tab/>
        <w:t xml:space="preserve">Treat the references in </w:t>
      </w:r>
      <w:r w:rsidR="00825006" w:rsidRPr="00322F3B">
        <w:t>subsection (</w:t>
      </w:r>
      <w:r w:rsidRPr="00322F3B">
        <w:t xml:space="preserve">2) to the </w:t>
      </w:r>
      <w:r w:rsidR="009953FD" w:rsidRPr="009953FD">
        <w:rPr>
          <w:position w:val="6"/>
          <w:sz w:val="16"/>
        </w:rPr>
        <w:t>*</w:t>
      </w:r>
      <w:r w:rsidRPr="00322F3B">
        <w:t xml:space="preserve">NRAS year as being references to a period that occurs during the NRAS year, if the </w:t>
      </w:r>
      <w:r w:rsidR="009953FD" w:rsidRPr="009953FD">
        <w:rPr>
          <w:position w:val="6"/>
          <w:sz w:val="16"/>
        </w:rPr>
        <w:t>*</w:t>
      </w:r>
      <w:r w:rsidRPr="00322F3B">
        <w:t>NRAS certificate is apportioned for the period.</w:t>
      </w:r>
    </w:p>
    <w:p w14:paraId="61984C27" w14:textId="794BA99C" w:rsidR="0037072A" w:rsidRPr="00322F3B" w:rsidRDefault="0037072A" w:rsidP="0037072A">
      <w:pPr>
        <w:pStyle w:val="ActHead5"/>
      </w:pPr>
      <w:bookmarkStart w:id="511" w:name="_Toc201755942"/>
      <w:r w:rsidRPr="00322F3B">
        <w:rPr>
          <w:rStyle w:val="CharSectno"/>
        </w:rPr>
        <w:t>380</w:t>
      </w:r>
      <w:r w:rsidR="009953FD">
        <w:rPr>
          <w:rStyle w:val="CharSectno"/>
        </w:rPr>
        <w:noBreakHyphen/>
      </w:r>
      <w:r w:rsidRPr="00322F3B">
        <w:rPr>
          <w:rStyle w:val="CharSectno"/>
        </w:rPr>
        <w:t>16</w:t>
      </w:r>
      <w:r w:rsidRPr="00322F3B">
        <w:t xml:space="preserve">  Elections by NRAS approved participants that are partnerships or trustees</w:t>
      </w:r>
      <w:bookmarkEnd w:id="511"/>
    </w:p>
    <w:p w14:paraId="2AAE5520" w14:textId="77777777" w:rsidR="0037072A" w:rsidRPr="00322F3B" w:rsidRDefault="0037072A" w:rsidP="0037072A">
      <w:pPr>
        <w:pStyle w:val="SubsectionHead"/>
      </w:pPr>
      <w:r w:rsidRPr="00322F3B">
        <w:t>Scope</w:t>
      </w:r>
    </w:p>
    <w:p w14:paraId="7D04881C" w14:textId="41E3C428" w:rsidR="0037072A" w:rsidRPr="00322F3B" w:rsidRDefault="0037072A" w:rsidP="0037072A">
      <w:pPr>
        <w:pStyle w:val="subsection"/>
      </w:pPr>
      <w:r w:rsidRPr="00322F3B">
        <w:tab/>
        <w:t>(1)</w:t>
      </w:r>
      <w:r w:rsidRPr="00322F3B">
        <w:tab/>
        <w:t>This section and sections</w:t>
      </w:r>
      <w:r w:rsidR="00825006" w:rsidRPr="00322F3B">
        <w:t> </w:t>
      </w:r>
      <w:r w:rsidRPr="00322F3B">
        <w:t>380</w:t>
      </w:r>
      <w:r w:rsidR="009953FD">
        <w:noBreakHyphen/>
      </w:r>
      <w:r w:rsidRPr="00322F3B">
        <w:t>17 and 380</w:t>
      </w:r>
      <w:r w:rsidR="009953FD">
        <w:noBreakHyphen/>
      </w:r>
      <w:r w:rsidRPr="00322F3B">
        <w:t>18 apply if:</w:t>
      </w:r>
    </w:p>
    <w:p w14:paraId="31E6920F" w14:textId="1517D65F" w:rsidR="0037072A" w:rsidRPr="00322F3B" w:rsidRDefault="0037072A" w:rsidP="0037072A">
      <w:pPr>
        <w:pStyle w:val="paragraph"/>
      </w:pPr>
      <w:r w:rsidRPr="00322F3B">
        <w:tab/>
        <w:t>(a)</w:t>
      </w:r>
      <w:r w:rsidRPr="00322F3B">
        <w:tab/>
        <w:t xml:space="preserve">an entity (the </w:t>
      </w:r>
      <w:r w:rsidRPr="00322F3B">
        <w:rPr>
          <w:b/>
          <w:i/>
        </w:rPr>
        <w:t>indirect entity</w:t>
      </w:r>
      <w:r w:rsidRPr="00322F3B">
        <w:t xml:space="preserve">) is entitled to a </w:t>
      </w:r>
      <w:r w:rsidR="009953FD" w:rsidRPr="009953FD">
        <w:rPr>
          <w:position w:val="6"/>
          <w:sz w:val="16"/>
        </w:rPr>
        <w:t>*</w:t>
      </w:r>
      <w:r w:rsidRPr="00322F3B">
        <w:t xml:space="preserve">tax offset under </w:t>
      </w:r>
      <w:r w:rsidR="009F5D03" w:rsidRPr="00322F3B">
        <w:t>section 3</w:t>
      </w:r>
      <w:r w:rsidRPr="00322F3B">
        <w:t>80</w:t>
      </w:r>
      <w:r w:rsidR="009953FD">
        <w:noBreakHyphen/>
      </w:r>
      <w:r w:rsidRPr="00322F3B">
        <w:t>15 or 380</w:t>
      </w:r>
      <w:r w:rsidR="009953FD">
        <w:noBreakHyphen/>
      </w:r>
      <w:r w:rsidRPr="00322F3B">
        <w:t xml:space="preserve">20 for an income year because </w:t>
      </w:r>
      <w:r w:rsidR="009953FD" w:rsidRPr="009953FD">
        <w:rPr>
          <w:position w:val="6"/>
          <w:sz w:val="16"/>
        </w:rPr>
        <w:t>*</w:t>
      </w:r>
      <w:r w:rsidRPr="00322F3B">
        <w:t xml:space="preserve">NRAS rent </w:t>
      </w:r>
      <w:r w:rsidR="009953FD" w:rsidRPr="009953FD">
        <w:rPr>
          <w:position w:val="6"/>
          <w:sz w:val="16"/>
        </w:rPr>
        <w:t>*</w:t>
      </w:r>
      <w:r w:rsidRPr="00322F3B">
        <w:t>derived:</w:t>
      </w:r>
    </w:p>
    <w:p w14:paraId="757E14E6" w14:textId="53514087" w:rsidR="0037072A" w:rsidRPr="00322F3B" w:rsidRDefault="0037072A" w:rsidP="0037072A">
      <w:pPr>
        <w:pStyle w:val="paragraphsub"/>
      </w:pPr>
      <w:r w:rsidRPr="00322F3B">
        <w:tab/>
        <w:t>(i)</w:t>
      </w:r>
      <w:r w:rsidRPr="00322F3B">
        <w:tab/>
        <w:t xml:space="preserve">from any of the </w:t>
      </w:r>
      <w:r w:rsidR="009953FD" w:rsidRPr="009953FD">
        <w:rPr>
          <w:position w:val="6"/>
          <w:sz w:val="16"/>
        </w:rPr>
        <w:t>*</w:t>
      </w:r>
      <w:r w:rsidRPr="00322F3B">
        <w:t xml:space="preserve">NRAS dwellings covered by an </w:t>
      </w:r>
      <w:r w:rsidR="009953FD" w:rsidRPr="009953FD">
        <w:rPr>
          <w:position w:val="6"/>
          <w:sz w:val="16"/>
        </w:rPr>
        <w:t>*</w:t>
      </w:r>
      <w:r w:rsidRPr="00322F3B">
        <w:t xml:space="preserve">NRAS certificate issued by the </w:t>
      </w:r>
      <w:r w:rsidR="009953FD" w:rsidRPr="009953FD">
        <w:rPr>
          <w:position w:val="6"/>
          <w:sz w:val="16"/>
        </w:rPr>
        <w:t>*</w:t>
      </w:r>
      <w:r w:rsidRPr="00322F3B">
        <w:t xml:space="preserve">Housing Secretary in relation to an </w:t>
      </w:r>
      <w:r w:rsidR="009953FD" w:rsidRPr="009953FD">
        <w:rPr>
          <w:position w:val="6"/>
          <w:sz w:val="16"/>
        </w:rPr>
        <w:t>*</w:t>
      </w:r>
      <w:r w:rsidRPr="00322F3B">
        <w:t xml:space="preserve">NRAS year to a </w:t>
      </w:r>
      <w:r w:rsidR="009953FD" w:rsidRPr="009953FD">
        <w:rPr>
          <w:position w:val="6"/>
          <w:sz w:val="16"/>
        </w:rPr>
        <w:t>*</w:t>
      </w:r>
      <w:r w:rsidRPr="00322F3B">
        <w:t xml:space="preserve">member (the </w:t>
      </w:r>
      <w:r w:rsidRPr="00322F3B">
        <w:rPr>
          <w:b/>
          <w:i/>
        </w:rPr>
        <w:t>electing member</w:t>
      </w:r>
      <w:r w:rsidRPr="00322F3B">
        <w:t xml:space="preserve">) of an </w:t>
      </w:r>
      <w:r w:rsidR="009953FD" w:rsidRPr="009953FD">
        <w:rPr>
          <w:position w:val="6"/>
          <w:sz w:val="16"/>
        </w:rPr>
        <w:t>*</w:t>
      </w:r>
      <w:r w:rsidRPr="00322F3B">
        <w:t>NRAS consortium; and</w:t>
      </w:r>
    </w:p>
    <w:p w14:paraId="00F4B864" w14:textId="77777777" w:rsidR="0037072A" w:rsidRPr="00322F3B" w:rsidRDefault="0037072A" w:rsidP="0037072A">
      <w:pPr>
        <w:pStyle w:val="paragraphsub"/>
      </w:pPr>
      <w:r w:rsidRPr="00322F3B">
        <w:tab/>
        <w:t>(ii)</w:t>
      </w:r>
      <w:r w:rsidRPr="00322F3B">
        <w:tab/>
        <w:t>during the NRAS year;</w:t>
      </w:r>
    </w:p>
    <w:p w14:paraId="4752791E" w14:textId="069DAF1F" w:rsidR="0037072A" w:rsidRPr="00322F3B" w:rsidRDefault="0037072A" w:rsidP="0037072A">
      <w:pPr>
        <w:pStyle w:val="paragraph"/>
      </w:pPr>
      <w:r w:rsidRPr="00322F3B">
        <w:rPr>
          <w:position w:val="6"/>
          <w:sz w:val="16"/>
        </w:rPr>
        <w:tab/>
      </w:r>
      <w:r w:rsidRPr="00322F3B">
        <w:rPr>
          <w:position w:val="6"/>
          <w:sz w:val="16"/>
        </w:rPr>
        <w:tab/>
      </w:r>
      <w:r w:rsidR="009953FD" w:rsidRPr="009953FD">
        <w:rPr>
          <w:position w:val="6"/>
          <w:sz w:val="16"/>
        </w:rPr>
        <w:t>*</w:t>
      </w:r>
      <w:r w:rsidRPr="00322F3B">
        <w:t>flows indirectly to the indirect entity in any income year (or would otherwise flow indirectly to the indirect entity, as mentioned in paragraph</w:t>
      </w:r>
      <w:r w:rsidR="00825006" w:rsidRPr="00322F3B">
        <w:t> </w:t>
      </w:r>
      <w:r w:rsidRPr="00322F3B">
        <w:t>380</w:t>
      </w:r>
      <w:r w:rsidR="009953FD">
        <w:noBreakHyphen/>
      </w:r>
      <w:r w:rsidRPr="00322F3B">
        <w:t>20(1)(d)); and</w:t>
      </w:r>
    </w:p>
    <w:p w14:paraId="41FD54DB" w14:textId="313F7B0E" w:rsidR="0037072A" w:rsidRPr="00322F3B" w:rsidRDefault="0037072A" w:rsidP="0037072A">
      <w:pPr>
        <w:pStyle w:val="paragraph"/>
      </w:pPr>
      <w:r w:rsidRPr="00322F3B">
        <w:tab/>
        <w:t>(b)</w:t>
      </w:r>
      <w:r w:rsidRPr="00322F3B">
        <w:tab/>
        <w:t xml:space="preserve">the electing member was the </w:t>
      </w:r>
      <w:r w:rsidR="009953FD" w:rsidRPr="009953FD">
        <w:rPr>
          <w:position w:val="6"/>
          <w:sz w:val="16"/>
        </w:rPr>
        <w:t>*</w:t>
      </w:r>
      <w:r w:rsidRPr="00322F3B">
        <w:t>NRAS approved participant of the NRAS consortium at any time during the NRAS year; and</w:t>
      </w:r>
    </w:p>
    <w:p w14:paraId="2EAD3C83" w14:textId="77777777" w:rsidR="0037072A" w:rsidRPr="00322F3B" w:rsidRDefault="0037072A" w:rsidP="0037072A">
      <w:pPr>
        <w:pStyle w:val="paragraph"/>
      </w:pPr>
      <w:r w:rsidRPr="00322F3B">
        <w:tab/>
        <w:t>(c)</w:t>
      </w:r>
      <w:r w:rsidRPr="00322F3B">
        <w:tab/>
        <w:t>the electing member elects to have this section apply to the NRAS certificate and NRAS dwelling for the income year.</w:t>
      </w:r>
    </w:p>
    <w:p w14:paraId="46F73718" w14:textId="77777777" w:rsidR="0037072A" w:rsidRPr="00322F3B" w:rsidRDefault="0037072A" w:rsidP="0037072A">
      <w:pPr>
        <w:pStyle w:val="SubsectionHead"/>
      </w:pPr>
      <w:r w:rsidRPr="00322F3B">
        <w:lastRenderedPageBreak/>
        <w:t>Requirements for an election</w:t>
      </w:r>
    </w:p>
    <w:p w14:paraId="150974D4" w14:textId="77777777" w:rsidR="0037072A" w:rsidRPr="00322F3B" w:rsidRDefault="0037072A" w:rsidP="0037072A">
      <w:pPr>
        <w:pStyle w:val="subsection"/>
      </w:pPr>
      <w:r w:rsidRPr="00322F3B">
        <w:tab/>
        <w:t>(2)</w:t>
      </w:r>
      <w:r w:rsidRPr="00322F3B">
        <w:tab/>
        <w:t>The election must be made:</w:t>
      </w:r>
    </w:p>
    <w:p w14:paraId="26D3AC14" w14:textId="75D78B44" w:rsidR="0037072A" w:rsidRPr="00322F3B" w:rsidRDefault="0037072A" w:rsidP="0037072A">
      <w:pPr>
        <w:pStyle w:val="paragraph"/>
      </w:pPr>
      <w:r w:rsidRPr="00322F3B">
        <w:tab/>
        <w:t>(a)</w:t>
      </w:r>
      <w:r w:rsidRPr="00322F3B">
        <w:tab/>
        <w:t xml:space="preserve">in the </w:t>
      </w:r>
      <w:r w:rsidR="009953FD" w:rsidRPr="009953FD">
        <w:rPr>
          <w:position w:val="6"/>
          <w:sz w:val="16"/>
        </w:rPr>
        <w:t>*</w:t>
      </w:r>
      <w:r w:rsidRPr="00322F3B">
        <w:t>approved form; and</w:t>
      </w:r>
    </w:p>
    <w:p w14:paraId="217D448C" w14:textId="4E437BE1" w:rsidR="0037072A" w:rsidRPr="00322F3B" w:rsidRDefault="0037072A" w:rsidP="0037072A">
      <w:pPr>
        <w:pStyle w:val="paragraph"/>
      </w:pPr>
      <w:r w:rsidRPr="00322F3B">
        <w:tab/>
        <w:t>(b)</w:t>
      </w:r>
      <w:r w:rsidRPr="00322F3B">
        <w:tab/>
        <w:t xml:space="preserve">within 30 days after the day the </w:t>
      </w:r>
      <w:r w:rsidR="009953FD" w:rsidRPr="009953FD">
        <w:rPr>
          <w:position w:val="6"/>
          <w:sz w:val="16"/>
        </w:rPr>
        <w:t>*</w:t>
      </w:r>
      <w:r w:rsidRPr="00322F3B">
        <w:t xml:space="preserve">Housing Secretary issues the </w:t>
      </w:r>
      <w:r w:rsidR="009953FD" w:rsidRPr="009953FD">
        <w:rPr>
          <w:position w:val="6"/>
          <w:sz w:val="16"/>
        </w:rPr>
        <w:t>*</w:t>
      </w:r>
      <w:r w:rsidRPr="00322F3B">
        <w:t>NRAS certificate.</w:t>
      </w:r>
    </w:p>
    <w:p w14:paraId="5DBB7B0F" w14:textId="77777777" w:rsidR="0037072A" w:rsidRPr="00322F3B" w:rsidRDefault="0037072A" w:rsidP="0037072A">
      <w:pPr>
        <w:pStyle w:val="subsection"/>
      </w:pPr>
      <w:r w:rsidRPr="00322F3B">
        <w:tab/>
        <w:t>(3)</w:t>
      </w:r>
      <w:r w:rsidRPr="00322F3B">
        <w:tab/>
        <w:t xml:space="preserve">The Commissioner may require a copy or copies of the election to be given, within the 30 day period mentioned in </w:t>
      </w:r>
      <w:r w:rsidR="00825006" w:rsidRPr="00322F3B">
        <w:t>paragraph (</w:t>
      </w:r>
      <w:r w:rsidRPr="00322F3B">
        <w:t>2)(b):</w:t>
      </w:r>
    </w:p>
    <w:p w14:paraId="7C6CE43C" w14:textId="77777777" w:rsidR="0037072A" w:rsidRPr="00322F3B" w:rsidRDefault="0037072A" w:rsidP="0037072A">
      <w:pPr>
        <w:pStyle w:val="paragraph"/>
      </w:pPr>
      <w:r w:rsidRPr="00322F3B">
        <w:tab/>
        <w:t>(a)</w:t>
      </w:r>
      <w:r w:rsidRPr="00322F3B">
        <w:tab/>
        <w:t>to the Commissioner; or</w:t>
      </w:r>
    </w:p>
    <w:p w14:paraId="787CC050" w14:textId="2A3EA796" w:rsidR="0037072A" w:rsidRPr="00322F3B" w:rsidRDefault="0037072A" w:rsidP="0037072A">
      <w:pPr>
        <w:pStyle w:val="paragraph"/>
      </w:pPr>
      <w:r w:rsidRPr="00322F3B">
        <w:tab/>
        <w:t>(b)</w:t>
      </w:r>
      <w:r w:rsidRPr="00322F3B">
        <w:tab/>
        <w:t xml:space="preserve">to each </w:t>
      </w:r>
      <w:r w:rsidR="009953FD" w:rsidRPr="009953FD">
        <w:rPr>
          <w:position w:val="6"/>
          <w:sz w:val="16"/>
        </w:rPr>
        <w:t>*</w:t>
      </w:r>
      <w:r w:rsidRPr="00322F3B">
        <w:t xml:space="preserve">member of the </w:t>
      </w:r>
      <w:r w:rsidR="009953FD" w:rsidRPr="009953FD">
        <w:rPr>
          <w:position w:val="6"/>
          <w:sz w:val="16"/>
        </w:rPr>
        <w:t>*</w:t>
      </w:r>
      <w:r w:rsidRPr="00322F3B">
        <w:t xml:space="preserve">NRAS consortium who may be entitled to a </w:t>
      </w:r>
      <w:r w:rsidR="009953FD" w:rsidRPr="009953FD">
        <w:rPr>
          <w:position w:val="6"/>
          <w:sz w:val="16"/>
        </w:rPr>
        <w:t>*</w:t>
      </w:r>
      <w:r w:rsidRPr="00322F3B">
        <w:t xml:space="preserve">tax offset under </w:t>
      </w:r>
      <w:r w:rsidR="009F5D03" w:rsidRPr="00322F3B">
        <w:t>section 3</w:t>
      </w:r>
      <w:r w:rsidRPr="00322F3B">
        <w:t>80</w:t>
      </w:r>
      <w:r w:rsidR="009953FD">
        <w:noBreakHyphen/>
      </w:r>
      <w:r w:rsidRPr="00322F3B">
        <w:t>17 as a result of the election; or</w:t>
      </w:r>
    </w:p>
    <w:p w14:paraId="64EABA44" w14:textId="77777777" w:rsidR="0037072A" w:rsidRPr="00322F3B" w:rsidRDefault="0037072A" w:rsidP="0037072A">
      <w:pPr>
        <w:pStyle w:val="paragraph"/>
      </w:pPr>
      <w:r w:rsidRPr="00322F3B">
        <w:tab/>
        <w:t>(c)</w:t>
      </w:r>
      <w:r w:rsidRPr="00322F3B">
        <w:tab/>
        <w:t>both to the Commissioner and to each such member.</w:t>
      </w:r>
    </w:p>
    <w:p w14:paraId="1BF8B0A0" w14:textId="77777777" w:rsidR="0037072A" w:rsidRPr="00322F3B" w:rsidRDefault="0037072A" w:rsidP="0037072A">
      <w:pPr>
        <w:pStyle w:val="subsection"/>
      </w:pPr>
      <w:r w:rsidRPr="00322F3B">
        <w:tab/>
        <w:t>(4)</w:t>
      </w:r>
      <w:r w:rsidRPr="00322F3B">
        <w:tab/>
        <w:t>The election may not be revoked.</w:t>
      </w:r>
    </w:p>
    <w:p w14:paraId="2E9CAF83" w14:textId="579A9D26" w:rsidR="0037072A" w:rsidRPr="00322F3B" w:rsidRDefault="0037072A" w:rsidP="0037072A">
      <w:pPr>
        <w:pStyle w:val="ActHead5"/>
      </w:pPr>
      <w:bookmarkStart w:id="512" w:name="_Toc201755943"/>
      <w:r w:rsidRPr="00322F3B">
        <w:rPr>
          <w:rStyle w:val="CharSectno"/>
        </w:rPr>
        <w:t>380</w:t>
      </w:r>
      <w:r w:rsidR="009953FD">
        <w:rPr>
          <w:rStyle w:val="CharSectno"/>
        </w:rPr>
        <w:noBreakHyphen/>
      </w:r>
      <w:r w:rsidRPr="00322F3B">
        <w:rPr>
          <w:rStyle w:val="CharSectno"/>
        </w:rPr>
        <w:t>17</w:t>
      </w:r>
      <w:r w:rsidRPr="00322F3B">
        <w:t xml:space="preserve">  Elections by NRAS approved participants that are partnerships or trustees—tax offsets</w:t>
      </w:r>
      <w:bookmarkEnd w:id="512"/>
    </w:p>
    <w:p w14:paraId="4C05EFB5" w14:textId="77777777" w:rsidR="0037072A" w:rsidRPr="00322F3B" w:rsidRDefault="0037072A" w:rsidP="0037072A">
      <w:pPr>
        <w:pStyle w:val="SubsectionHead"/>
      </w:pPr>
      <w:r w:rsidRPr="00322F3B">
        <w:t>Entitlement to tax offset</w:t>
      </w:r>
    </w:p>
    <w:p w14:paraId="1AC9D8A9" w14:textId="57D347FF"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member of the </w:t>
      </w:r>
      <w:r w:rsidR="009953FD" w:rsidRPr="009953FD">
        <w:rPr>
          <w:position w:val="6"/>
          <w:sz w:val="16"/>
        </w:rPr>
        <w:t>*</w:t>
      </w:r>
      <w:r w:rsidRPr="00322F3B">
        <w:t xml:space="preserve">NRAS consortium (other than the electing member) is entitled to a </w:t>
      </w:r>
      <w:r w:rsidR="009953FD" w:rsidRPr="009953FD">
        <w:rPr>
          <w:position w:val="6"/>
          <w:sz w:val="16"/>
        </w:rPr>
        <w:t>*</w:t>
      </w:r>
      <w:r w:rsidRPr="00322F3B">
        <w:t xml:space="preserve">tax offset for the income year if the member is an individual, a </w:t>
      </w:r>
      <w:r w:rsidR="009953FD" w:rsidRPr="009953FD">
        <w:rPr>
          <w:position w:val="6"/>
          <w:sz w:val="16"/>
        </w:rPr>
        <w:t>*</w:t>
      </w:r>
      <w:r w:rsidRPr="00322F3B">
        <w:t xml:space="preserve">corporate tax entity or a </w:t>
      </w:r>
      <w:r w:rsidR="009953FD" w:rsidRPr="009953FD">
        <w:rPr>
          <w:position w:val="6"/>
          <w:sz w:val="16"/>
        </w:rPr>
        <w:t>*</w:t>
      </w:r>
      <w:r w:rsidRPr="00322F3B">
        <w:t>superannuation fund.</w:t>
      </w:r>
    </w:p>
    <w:p w14:paraId="4C898012" w14:textId="77777777" w:rsidR="0037072A" w:rsidRPr="00322F3B" w:rsidRDefault="0037072A" w:rsidP="0037072A">
      <w:pPr>
        <w:pStyle w:val="SubsectionHead"/>
      </w:pPr>
      <w:r w:rsidRPr="00322F3B">
        <w:t>Amount of tax offset</w:t>
      </w:r>
    </w:p>
    <w:p w14:paraId="5203009D" w14:textId="7A510960" w:rsidR="0037072A" w:rsidRPr="00322F3B" w:rsidRDefault="0037072A" w:rsidP="0037072A">
      <w:pPr>
        <w:pStyle w:val="subsection"/>
      </w:pPr>
      <w:r w:rsidRPr="00322F3B">
        <w:tab/>
        <w:t>(2)</w:t>
      </w:r>
      <w:r w:rsidRPr="00322F3B">
        <w:tab/>
        <w:t xml:space="preserve">The amount of the </w:t>
      </w:r>
      <w:r w:rsidR="009953FD" w:rsidRPr="009953FD">
        <w:rPr>
          <w:position w:val="6"/>
          <w:sz w:val="16"/>
        </w:rPr>
        <w:t>*</w:t>
      </w:r>
      <w:r w:rsidRPr="00322F3B">
        <w:t>tax offset is the amount worked out using the following formula:</w:t>
      </w:r>
    </w:p>
    <w:p w14:paraId="583B6B37" w14:textId="77777777" w:rsidR="0037072A" w:rsidRPr="00322F3B" w:rsidRDefault="0037072A" w:rsidP="0037072A">
      <w:pPr>
        <w:pStyle w:val="Formula"/>
        <w:rPr>
          <w:position w:val="-74"/>
        </w:rPr>
      </w:pPr>
      <w:r w:rsidRPr="00322F3B">
        <w:rPr>
          <w:noProof/>
        </w:rPr>
        <w:drawing>
          <wp:inline distT="0" distB="0" distL="0" distR="0" wp14:anchorId="7983DDA9" wp14:editId="52DB952E">
            <wp:extent cx="1828800" cy="504825"/>
            <wp:effectExtent l="0" t="0" r="0" b="0"/>
            <wp:docPr id="46" name="Picture 46" descr="Start formula Total tax offset times start fraction Member's rest over Total r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8800" cy="504825"/>
                    </a:xfrm>
                    <a:prstGeom prst="rect">
                      <a:avLst/>
                    </a:prstGeom>
                    <a:noFill/>
                    <a:ln>
                      <a:noFill/>
                    </a:ln>
                  </pic:spPr>
                </pic:pic>
              </a:graphicData>
            </a:graphic>
          </wp:inline>
        </w:drawing>
      </w:r>
    </w:p>
    <w:p w14:paraId="7A8CF132" w14:textId="77777777" w:rsidR="0037072A" w:rsidRPr="00322F3B" w:rsidRDefault="0037072A" w:rsidP="0037072A">
      <w:pPr>
        <w:pStyle w:val="subsection2"/>
      </w:pPr>
      <w:r w:rsidRPr="00322F3B">
        <w:t>where:</w:t>
      </w:r>
    </w:p>
    <w:p w14:paraId="0C0E11AA" w14:textId="77777777" w:rsidR="0037072A" w:rsidRPr="00322F3B" w:rsidRDefault="0037072A" w:rsidP="0037072A">
      <w:pPr>
        <w:pStyle w:val="Definition"/>
      </w:pPr>
      <w:r w:rsidRPr="00322F3B">
        <w:rPr>
          <w:b/>
          <w:i/>
        </w:rPr>
        <w:t>member’s rent</w:t>
      </w:r>
      <w:r w:rsidRPr="00322F3B">
        <w:t xml:space="preserve"> means:</w:t>
      </w:r>
    </w:p>
    <w:p w14:paraId="12C85C09" w14:textId="73BFE568" w:rsidR="0037072A" w:rsidRPr="00322F3B" w:rsidRDefault="0037072A" w:rsidP="0037072A">
      <w:pPr>
        <w:pStyle w:val="paragraph"/>
      </w:pPr>
      <w:r w:rsidRPr="00322F3B">
        <w:lastRenderedPageBreak/>
        <w:tab/>
        <w:t>(a)</w:t>
      </w:r>
      <w:r w:rsidRPr="00322F3B">
        <w:tab/>
        <w:t xml:space="preserve">if </w:t>
      </w:r>
      <w:r w:rsidR="009953FD" w:rsidRPr="009953FD">
        <w:rPr>
          <w:position w:val="6"/>
          <w:sz w:val="16"/>
        </w:rPr>
        <w:t>*</w:t>
      </w:r>
      <w:r w:rsidRPr="00322F3B">
        <w:t xml:space="preserve">NRAS rent was payable for the </w:t>
      </w:r>
      <w:r w:rsidR="009953FD" w:rsidRPr="009953FD">
        <w:rPr>
          <w:position w:val="6"/>
          <w:sz w:val="16"/>
        </w:rPr>
        <w:t>*</w:t>
      </w:r>
      <w:r w:rsidRPr="00322F3B">
        <w:t xml:space="preserve">NRAS dwelling in relation to the whole of the </w:t>
      </w:r>
      <w:r w:rsidR="009953FD" w:rsidRPr="009953FD">
        <w:rPr>
          <w:position w:val="6"/>
          <w:sz w:val="16"/>
        </w:rPr>
        <w:t>*</w:t>
      </w:r>
      <w:r w:rsidRPr="00322F3B">
        <w:t xml:space="preserve">NRAS year—the rent </w:t>
      </w:r>
      <w:r w:rsidR="009953FD" w:rsidRPr="009953FD">
        <w:rPr>
          <w:position w:val="6"/>
          <w:sz w:val="16"/>
        </w:rPr>
        <w:t>*</w:t>
      </w:r>
      <w:r w:rsidRPr="00322F3B">
        <w:t xml:space="preserve">derived by the </w:t>
      </w:r>
      <w:r w:rsidR="009953FD" w:rsidRPr="009953FD">
        <w:rPr>
          <w:position w:val="6"/>
          <w:sz w:val="16"/>
        </w:rPr>
        <w:t>*</w:t>
      </w:r>
      <w:r w:rsidRPr="00322F3B">
        <w:t>member from the NRAS dwelling during the NRAS year; or</w:t>
      </w:r>
    </w:p>
    <w:p w14:paraId="2B7F7E5E" w14:textId="77777777" w:rsidR="0037072A" w:rsidRPr="00322F3B" w:rsidRDefault="0037072A" w:rsidP="0037072A">
      <w:pPr>
        <w:pStyle w:val="paragraph"/>
      </w:pPr>
      <w:r w:rsidRPr="00322F3B">
        <w:tab/>
        <w:t>(b)</w:t>
      </w:r>
      <w:r w:rsidRPr="00322F3B">
        <w:tab/>
        <w:t>if NRAS rent was payable for the NRAS dwelling in relation to only part of the NRAS year—the rent derived by the member from the NRAS dwelling during that part of the NRAS year.</w:t>
      </w:r>
    </w:p>
    <w:p w14:paraId="551F9F5C" w14:textId="77777777" w:rsidR="0037072A" w:rsidRPr="00322F3B" w:rsidRDefault="0037072A" w:rsidP="0037072A">
      <w:pPr>
        <w:pStyle w:val="Definition"/>
      </w:pPr>
      <w:r w:rsidRPr="00322F3B">
        <w:rPr>
          <w:b/>
          <w:i/>
        </w:rPr>
        <w:t>total rent</w:t>
      </w:r>
      <w:r w:rsidRPr="00322F3B">
        <w:t xml:space="preserve"> means:</w:t>
      </w:r>
    </w:p>
    <w:p w14:paraId="393163A4" w14:textId="561A462A" w:rsidR="0037072A" w:rsidRPr="00322F3B" w:rsidRDefault="0037072A" w:rsidP="0037072A">
      <w:pPr>
        <w:pStyle w:val="paragraph"/>
      </w:pPr>
      <w:r w:rsidRPr="00322F3B">
        <w:tab/>
        <w:t>(a)</w:t>
      </w:r>
      <w:r w:rsidRPr="00322F3B">
        <w:tab/>
        <w:t xml:space="preserve">if </w:t>
      </w:r>
      <w:r w:rsidR="009953FD" w:rsidRPr="009953FD">
        <w:rPr>
          <w:position w:val="6"/>
          <w:sz w:val="16"/>
        </w:rPr>
        <w:t>*</w:t>
      </w:r>
      <w:r w:rsidRPr="00322F3B">
        <w:t xml:space="preserve">NRAS rent was payable for the </w:t>
      </w:r>
      <w:r w:rsidR="009953FD" w:rsidRPr="009953FD">
        <w:rPr>
          <w:position w:val="6"/>
          <w:sz w:val="16"/>
        </w:rPr>
        <w:t>*</w:t>
      </w:r>
      <w:r w:rsidRPr="00322F3B">
        <w:t xml:space="preserve">NRAS dwelling in relation to the whole of the </w:t>
      </w:r>
      <w:r w:rsidR="009953FD" w:rsidRPr="009953FD">
        <w:rPr>
          <w:position w:val="6"/>
          <w:sz w:val="16"/>
        </w:rPr>
        <w:t>*</w:t>
      </w:r>
      <w:r w:rsidRPr="00322F3B">
        <w:t xml:space="preserve">NRAS year—the rent </w:t>
      </w:r>
      <w:r w:rsidR="009953FD" w:rsidRPr="009953FD">
        <w:rPr>
          <w:position w:val="6"/>
          <w:sz w:val="16"/>
        </w:rPr>
        <w:t>*</w:t>
      </w:r>
      <w:r w:rsidRPr="00322F3B">
        <w:t>derived from the NRAS dwelling during the NRAS year; or</w:t>
      </w:r>
    </w:p>
    <w:p w14:paraId="36C84E8A" w14:textId="77777777" w:rsidR="0037072A" w:rsidRPr="00322F3B" w:rsidRDefault="0037072A" w:rsidP="0037072A">
      <w:pPr>
        <w:pStyle w:val="paragraph"/>
      </w:pPr>
      <w:r w:rsidRPr="00322F3B">
        <w:tab/>
        <w:t>(b)</w:t>
      </w:r>
      <w:r w:rsidRPr="00322F3B">
        <w:tab/>
        <w:t>if NRAS rent was payable for the NRAS dwelling in relation to only part of the NRAS year—the rent derived from the NRAS dwelling during that part of the NRAS year.</w:t>
      </w:r>
    </w:p>
    <w:p w14:paraId="3D79D44E" w14:textId="2908F89D" w:rsidR="0037072A" w:rsidRPr="00322F3B" w:rsidRDefault="0037072A" w:rsidP="0037072A">
      <w:pPr>
        <w:pStyle w:val="Definition"/>
      </w:pPr>
      <w:r w:rsidRPr="00322F3B">
        <w:rPr>
          <w:b/>
          <w:i/>
        </w:rPr>
        <w:t>total tax offsets</w:t>
      </w:r>
      <w:r w:rsidRPr="00322F3B">
        <w:t xml:space="preserve"> means the total of the </w:t>
      </w:r>
      <w:r w:rsidR="009953FD" w:rsidRPr="009953FD">
        <w:rPr>
          <w:position w:val="6"/>
          <w:sz w:val="16"/>
        </w:rPr>
        <w:t>*</w:t>
      </w:r>
      <w:r w:rsidRPr="00322F3B">
        <w:t xml:space="preserve">tax offsets to which entities would be entitled under </w:t>
      </w:r>
      <w:r w:rsidR="009F5D03" w:rsidRPr="00322F3B">
        <w:t>section 3</w:t>
      </w:r>
      <w:r w:rsidRPr="00322F3B">
        <w:t>80</w:t>
      </w:r>
      <w:r w:rsidR="009953FD">
        <w:noBreakHyphen/>
      </w:r>
      <w:r w:rsidRPr="00322F3B">
        <w:t>15 or 380</w:t>
      </w:r>
      <w:r w:rsidR="009953FD">
        <w:noBreakHyphen/>
      </w:r>
      <w:r w:rsidRPr="00322F3B">
        <w:t xml:space="preserve">20 because of </w:t>
      </w:r>
      <w:r w:rsidR="009953FD" w:rsidRPr="009953FD">
        <w:rPr>
          <w:position w:val="6"/>
          <w:sz w:val="16"/>
        </w:rPr>
        <w:t>*</w:t>
      </w:r>
      <w:r w:rsidRPr="00322F3B">
        <w:t xml:space="preserve">NRAS rent </w:t>
      </w:r>
      <w:r w:rsidR="009953FD" w:rsidRPr="009953FD">
        <w:rPr>
          <w:position w:val="6"/>
          <w:sz w:val="16"/>
        </w:rPr>
        <w:t>*</w:t>
      </w:r>
      <w:r w:rsidRPr="00322F3B">
        <w:t>derived:</w:t>
      </w:r>
    </w:p>
    <w:p w14:paraId="05D29BD1" w14:textId="0912957D" w:rsidR="0037072A" w:rsidRPr="00322F3B" w:rsidRDefault="0037072A" w:rsidP="0037072A">
      <w:pPr>
        <w:pStyle w:val="paragraph"/>
      </w:pPr>
      <w:r w:rsidRPr="00322F3B">
        <w:tab/>
        <w:t>(a)</w:t>
      </w:r>
      <w:r w:rsidRPr="00322F3B">
        <w:tab/>
        <w:t xml:space="preserve">from any of the </w:t>
      </w:r>
      <w:r w:rsidR="009953FD" w:rsidRPr="009953FD">
        <w:rPr>
          <w:position w:val="6"/>
          <w:sz w:val="16"/>
        </w:rPr>
        <w:t>*</w:t>
      </w:r>
      <w:r w:rsidRPr="00322F3B">
        <w:t xml:space="preserve">NRAS dwellings covered by the </w:t>
      </w:r>
      <w:r w:rsidR="009953FD" w:rsidRPr="009953FD">
        <w:rPr>
          <w:position w:val="6"/>
          <w:sz w:val="16"/>
        </w:rPr>
        <w:t>*</w:t>
      </w:r>
      <w:r w:rsidRPr="00322F3B">
        <w:t>NRAS certificate; and</w:t>
      </w:r>
    </w:p>
    <w:p w14:paraId="7BB04E7B" w14:textId="255748AE" w:rsidR="0037072A" w:rsidRPr="00322F3B" w:rsidRDefault="0037072A" w:rsidP="0037072A">
      <w:pPr>
        <w:pStyle w:val="paragraph"/>
      </w:pPr>
      <w:r w:rsidRPr="00322F3B">
        <w:tab/>
        <w:t>(b)</w:t>
      </w:r>
      <w:r w:rsidRPr="00322F3B">
        <w:tab/>
        <w:t xml:space="preserve">during the </w:t>
      </w:r>
      <w:r w:rsidR="009953FD" w:rsidRPr="009953FD">
        <w:rPr>
          <w:position w:val="6"/>
          <w:sz w:val="16"/>
        </w:rPr>
        <w:t>*</w:t>
      </w:r>
      <w:r w:rsidRPr="00322F3B">
        <w:t>NRAS year;</w:t>
      </w:r>
    </w:p>
    <w:p w14:paraId="35BFAF4F" w14:textId="337605EE" w:rsidR="0037072A" w:rsidRPr="00322F3B" w:rsidRDefault="0037072A" w:rsidP="0037072A">
      <w:pPr>
        <w:pStyle w:val="subsection2"/>
      </w:pPr>
      <w:r w:rsidRPr="00322F3B">
        <w:t xml:space="preserve">that </w:t>
      </w:r>
      <w:r w:rsidR="009953FD" w:rsidRPr="009953FD">
        <w:rPr>
          <w:position w:val="6"/>
          <w:sz w:val="16"/>
        </w:rPr>
        <w:t>*</w:t>
      </w:r>
      <w:r w:rsidRPr="00322F3B">
        <w:t>flows indirectly to them from the electing member (or would otherwise flow indirectly to them from the electing member, as mentioned in paragraph</w:t>
      </w:r>
      <w:r w:rsidR="00825006" w:rsidRPr="00322F3B">
        <w:t> </w:t>
      </w:r>
      <w:r w:rsidRPr="00322F3B">
        <w:t>380</w:t>
      </w:r>
      <w:r w:rsidR="009953FD">
        <w:noBreakHyphen/>
      </w:r>
      <w:r w:rsidRPr="00322F3B">
        <w:t>20(1)(d)).</w:t>
      </w:r>
    </w:p>
    <w:p w14:paraId="15B52F76" w14:textId="0BDED9D9"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Pr="00322F3B">
        <w:t xml:space="preserve">tax offset to which the indirect entity would otherwise be entitled under </w:t>
      </w:r>
      <w:r w:rsidR="009F5D03" w:rsidRPr="00322F3B">
        <w:t>section 3</w:t>
      </w:r>
      <w:r w:rsidRPr="00322F3B">
        <w:t>80</w:t>
      </w:r>
      <w:r w:rsidR="009953FD">
        <w:noBreakHyphen/>
      </w:r>
      <w:r w:rsidRPr="00322F3B">
        <w:t xml:space="preserve">15 for the income year because of the </w:t>
      </w:r>
      <w:r w:rsidR="009953FD" w:rsidRPr="009953FD">
        <w:rPr>
          <w:position w:val="6"/>
          <w:sz w:val="16"/>
        </w:rPr>
        <w:t>*</w:t>
      </w:r>
      <w:r w:rsidRPr="00322F3B">
        <w:t xml:space="preserve">NRAS certificate and the </w:t>
      </w:r>
      <w:r w:rsidR="009953FD" w:rsidRPr="009953FD">
        <w:rPr>
          <w:position w:val="6"/>
          <w:sz w:val="16"/>
        </w:rPr>
        <w:t>*</w:t>
      </w:r>
      <w:r w:rsidRPr="00322F3B">
        <w:t>NRAS dwelling is reduced by the amount worked out using the following formula:</w:t>
      </w:r>
    </w:p>
    <w:p w14:paraId="62EA7976" w14:textId="77777777" w:rsidR="0037072A" w:rsidRPr="00322F3B" w:rsidRDefault="0037072A" w:rsidP="0037072A">
      <w:pPr>
        <w:pStyle w:val="Formula"/>
      </w:pPr>
      <w:r w:rsidRPr="00322F3B">
        <w:rPr>
          <w:noProof/>
        </w:rPr>
        <w:drawing>
          <wp:inline distT="0" distB="0" distL="0" distR="0" wp14:anchorId="4CF6D80F" wp14:editId="34CB82D4">
            <wp:extent cx="3438525" cy="733425"/>
            <wp:effectExtent l="0" t="0" r="0" b="0"/>
            <wp:docPr id="47" name="Picture 47" descr="Start formula Amount worked out under subsection (2) times start fraction Amount of the *tax offset to which the indirect entity would otherwise be entitled under section 380-15 over Total tax offse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38525" cy="733425"/>
                    </a:xfrm>
                    <a:prstGeom prst="rect">
                      <a:avLst/>
                    </a:prstGeom>
                    <a:noFill/>
                    <a:ln>
                      <a:noFill/>
                    </a:ln>
                  </pic:spPr>
                </pic:pic>
              </a:graphicData>
            </a:graphic>
          </wp:inline>
        </w:drawing>
      </w:r>
    </w:p>
    <w:p w14:paraId="58429B87" w14:textId="77777777" w:rsidR="0037072A" w:rsidRPr="00322F3B" w:rsidRDefault="0037072A" w:rsidP="0037072A">
      <w:pPr>
        <w:pStyle w:val="subsection2"/>
      </w:pPr>
      <w:r w:rsidRPr="00322F3B">
        <w:t>where:</w:t>
      </w:r>
    </w:p>
    <w:p w14:paraId="0E5566F5" w14:textId="77777777" w:rsidR="0037072A" w:rsidRPr="00322F3B" w:rsidRDefault="0037072A" w:rsidP="0037072A">
      <w:pPr>
        <w:pStyle w:val="Definition"/>
      </w:pPr>
      <w:r w:rsidRPr="00322F3B">
        <w:rPr>
          <w:b/>
          <w:i/>
        </w:rPr>
        <w:lastRenderedPageBreak/>
        <w:t>total tax offsets</w:t>
      </w:r>
      <w:r w:rsidRPr="00322F3B">
        <w:t xml:space="preserve"> has the same meaning as in </w:t>
      </w:r>
      <w:r w:rsidR="00825006" w:rsidRPr="00322F3B">
        <w:t>subsection (</w:t>
      </w:r>
      <w:r w:rsidRPr="00322F3B">
        <w:t>2).</w:t>
      </w:r>
    </w:p>
    <w:p w14:paraId="7D5B8178" w14:textId="2523A3DC" w:rsidR="0037072A" w:rsidRPr="00322F3B" w:rsidRDefault="0037072A" w:rsidP="0037072A">
      <w:pPr>
        <w:pStyle w:val="subsection"/>
      </w:pPr>
      <w:r w:rsidRPr="00322F3B">
        <w:tab/>
        <w:t>(4)</w:t>
      </w:r>
      <w:r w:rsidRPr="00322F3B">
        <w:tab/>
        <w:t xml:space="preserve">Treat the references in </w:t>
      </w:r>
      <w:r w:rsidR="00825006" w:rsidRPr="00322F3B">
        <w:t>subsection (</w:t>
      </w:r>
      <w:r w:rsidRPr="00322F3B">
        <w:t xml:space="preserve">2) to the </w:t>
      </w:r>
      <w:r w:rsidR="009953FD" w:rsidRPr="009953FD">
        <w:rPr>
          <w:position w:val="6"/>
          <w:sz w:val="16"/>
        </w:rPr>
        <w:t>*</w:t>
      </w:r>
      <w:r w:rsidRPr="00322F3B">
        <w:t xml:space="preserve">NRAS year as being references to a period that occurs during the NRAS year, if the </w:t>
      </w:r>
      <w:r w:rsidR="009953FD" w:rsidRPr="009953FD">
        <w:rPr>
          <w:position w:val="6"/>
          <w:sz w:val="16"/>
        </w:rPr>
        <w:t>*</w:t>
      </w:r>
      <w:r w:rsidRPr="00322F3B">
        <w:t>NRAS certificate is apportioned for the period.</w:t>
      </w:r>
    </w:p>
    <w:p w14:paraId="3A82C8D6" w14:textId="77777777" w:rsidR="0037072A" w:rsidRPr="00322F3B" w:rsidRDefault="0037072A" w:rsidP="0037072A">
      <w:pPr>
        <w:pStyle w:val="SubsectionHead"/>
      </w:pPr>
      <w:r w:rsidRPr="00322F3B">
        <w:t>Amount of tax offset—rent that passes through NRAS approved participant</w:t>
      </w:r>
    </w:p>
    <w:p w14:paraId="465F977A" w14:textId="0089F17B" w:rsidR="0037072A" w:rsidRPr="00322F3B" w:rsidRDefault="0037072A" w:rsidP="0037072A">
      <w:pPr>
        <w:pStyle w:val="subsection"/>
      </w:pPr>
      <w:r w:rsidRPr="00322F3B">
        <w:tab/>
        <w:t>(5)</w:t>
      </w:r>
      <w:r w:rsidRPr="00322F3B">
        <w:tab/>
        <w:t xml:space="preserve">For the purposes of the references in the definitions in </w:t>
      </w:r>
      <w:r w:rsidR="00825006" w:rsidRPr="00322F3B">
        <w:t>subsection (</w:t>
      </w:r>
      <w:r w:rsidRPr="00322F3B">
        <w:t xml:space="preserve">2) to rent </w:t>
      </w:r>
      <w:r w:rsidR="009953FD" w:rsidRPr="009953FD">
        <w:rPr>
          <w:position w:val="6"/>
          <w:sz w:val="16"/>
        </w:rPr>
        <w:t>*</w:t>
      </w:r>
      <w:r w:rsidRPr="00322F3B">
        <w:t xml:space="preserve">derived from the </w:t>
      </w:r>
      <w:r w:rsidR="009953FD" w:rsidRPr="009953FD">
        <w:rPr>
          <w:position w:val="6"/>
          <w:sz w:val="16"/>
        </w:rPr>
        <w:t>*</w:t>
      </w:r>
      <w:r w:rsidRPr="00322F3B">
        <w:t xml:space="preserve">NRAS dwelling during the </w:t>
      </w:r>
      <w:r w:rsidR="009953FD" w:rsidRPr="009953FD">
        <w:rPr>
          <w:position w:val="6"/>
          <w:sz w:val="16"/>
        </w:rPr>
        <w:t>*</w:t>
      </w:r>
      <w:r w:rsidRPr="00322F3B">
        <w:t xml:space="preserve">NRAS year, disregard </w:t>
      </w:r>
      <w:r w:rsidR="009953FD" w:rsidRPr="009953FD">
        <w:rPr>
          <w:position w:val="6"/>
          <w:sz w:val="16"/>
        </w:rPr>
        <w:t>*</w:t>
      </w:r>
      <w:r w:rsidRPr="00322F3B">
        <w:t xml:space="preserve">NRAS rent derived by a </w:t>
      </w:r>
      <w:r w:rsidR="009953FD" w:rsidRPr="009953FD">
        <w:rPr>
          <w:position w:val="6"/>
          <w:sz w:val="16"/>
        </w:rPr>
        <w:t>*</w:t>
      </w:r>
      <w:r w:rsidRPr="00322F3B">
        <w:t xml:space="preserve">member of the </w:t>
      </w:r>
      <w:r w:rsidR="009953FD" w:rsidRPr="009953FD">
        <w:rPr>
          <w:position w:val="6"/>
          <w:sz w:val="16"/>
        </w:rPr>
        <w:t>*</w:t>
      </w:r>
      <w:r w:rsidRPr="00322F3B">
        <w:t>NRAS consortium from the NRAS dwelling during a period in the NRAS year, to the extent that another member derives rent from the NRAS dwelling during the period because:</w:t>
      </w:r>
    </w:p>
    <w:p w14:paraId="5C430613" w14:textId="25C673C9" w:rsidR="0037072A" w:rsidRPr="00322F3B" w:rsidRDefault="0037072A" w:rsidP="0037072A">
      <w:pPr>
        <w:pStyle w:val="paragraph"/>
      </w:pPr>
      <w:r w:rsidRPr="00322F3B">
        <w:tab/>
        <w:t>(a)</w:t>
      </w:r>
      <w:r w:rsidRPr="00322F3B">
        <w:tab/>
        <w:t xml:space="preserve">the first member is the </w:t>
      </w:r>
      <w:r w:rsidR="009953FD" w:rsidRPr="009953FD">
        <w:rPr>
          <w:position w:val="6"/>
          <w:sz w:val="16"/>
        </w:rPr>
        <w:t>*</w:t>
      </w:r>
      <w:r w:rsidRPr="00322F3B">
        <w:t>NRAS approved participant of the NRAS consortium throughout the period; and</w:t>
      </w:r>
    </w:p>
    <w:p w14:paraId="124CF02E" w14:textId="5203BB98" w:rsidR="0037072A" w:rsidRPr="00322F3B" w:rsidRDefault="0037072A" w:rsidP="0037072A">
      <w:pPr>
        <w:pStyle w:val="paragraph"/>
      </w:pPr>
      <w:r w:rsidRPr="00322F3B">
        <w:tab/>
        <w:t>(b)</w:t>
      </w:r>
      <w:r w:rsidRPr="00322F3B">
        <w:tab/>
        <w:t xml:space="preserve">the first member, in accordance with the contractual </w:t>
      </w:r>
      <w:r w:rsidR="009953FD" w:rsidRPr="009953FD">
        <w:rPr>
          <w:position w:val="6"/>
          <w:sz w:val="16"/>
        </w:rPr>
        <w:t>*</w:t>
      </w:r>
      <w:r w:rsidRPr="00322F3B">
        <w:t>arrangements that established the NRAS consortium, passes the NRAS rent on to the other member.</w:t>
      </w:r>
    </w:p>
    <w:p w14:paraId="2CA6D00E" w14:textId="77777777" w:rsidR="0037072A" w:rsidRPr="00322F3B" w:rsidRDefault="0037072A" w:rsidP="0037072A">
      <w:pPr>
        <w:pStyle w:val="notetext"/>
      </w:pPr>
      <w:r w:rsidRPr="00322F3B">
        <w:t>Note:</w:t>
      </w:r>
      <w:r w:rsidRPr="00322F3B">
        <w:tab/>
        <w:t>There may be more than one NRAS approved participant during an NRAS year. The electing member may be the NRAS approved participant for only part of the NRAS year.</w:t>
      </w:r>
    </w:p>
    <w:p w14:paraId="16887D88" w14:textId="1A44DD6A" w:rsidR="0037072A" w:rsidRPr="00322F3B" w:rsidRDefault="0037072A" w:rsidP="0037072A">
      <w:pPr>
        <w:pStyle w:val="subsection"/>
      </w:pPr>
      <w:r w:rsidRPr="00322F3B">
        <w:tab/>
        <w:t>(6)</w:t>
      </w:r>
      <w:r w:rsidRPr="00322F3B">
        <w:tab/>
        <w:t xml:space="preserve">For the purposes of </w:t>
      </w:r>
      <w:r w:rsidR="00825006" w:rsidRPr="00322F3B">
        <w:t>paragraph (</w:t>
      </w:r>
      <w:r w:rsidRPr="00322F3B">
        <w:t xml:space="preserve">5)(b), treat any </w:t>
      </w:r>
      <w:r w:rsidR="009953FD" w:rsidRPr="009953FD">
        <w:rPr>
          <w:position w:val="6"/>
          <w:sz w:val="16"/>
        </w:rPr>
        <w:t>*</w:t>
      </w:r>
      <w:r w:rsidRPr="00322F3B">
        <w:t xml:space="preserve">NRAS rent retained by the first </w:t>
      </w:r>
      <w:r w:rsidR="009953FD" w:rsidRPr="009953FD">
        <w:rPr>
          <w:position w:val="6"/>
          <w:sz w:val="16"/>
        </w:rPr>
        <w:t>*</w:t>
      </w:r>
      <w:r w:rsidRPr="00322F3B">
        <w:t xml:space="preserve">member under the </w:t>
      </w:r>
      <w:r w:rsidR="009953FD" w:rsidRPr="009953FD">
        <w:rPr>
          <w:position w:val="6"/>
          <w:sz w:val="16"/>
        </w:rPr>
        <w:t>*</w:t>
      </w:r>
      <w:r w:rsidRPr="00322F3B">
        <w:t>arrangements as management fees or commission as having been passed on to the other member.</w:t>
      </w:r>
    </w:p>
    <w:p w14:paraId="0D449916" w14:textId="65D9F251" w:rsidR="0037072A" w:rsidRPr="00322F3B" w:rsidRDefault="0037072A" w:rsidP="00E51F26">
      <w:pPr>
        <w:pStyle w:val="ActHead5"/>
      </w:pPr>
      <w:bookmarkStart w:id="513" w:name="_Toc201755944"/>
      <w:r w:rsidRPr="00322F3B">
        <w:rPr>
          <w:rStyle w:val="CharSectno"/>
        </w:rPr>
        <w:t>380</w:t>
      </w:r>
      <w:r w:rsidR="009953FD">
        <w:rPr>
          <w:rStyle w:val="CharSectno"/>
        </w:rPr>
        <w:noBreakHyphen/>
      </w:r>
      <w:r w:rsidRPr="00322F3B">
        <w:rPr>
          <w:rStyle w:val="CharSectno"/>
        </w:rPr>
        <w:t>18</w:t>
      </w:r>
      <w:r w:rsidRPr="00322F3B">
        <w:t xml:space="preserve">  Elections by NRAS approved participants that are partnerships or trustees—special rule for partnerships and trustees</w:t>
      </w:r>
      <w:bookmarkEnd w:id="513"/>
    </w:p>
    <w:p w14:paraId="1BB189D5" w14:textId="1173A71B" w:rsidR="0037072A" w:rsidRPr="00322F3B" w:rsidRDefault="0037072A" w:rsidP="00E51F26">
      <w:pPr>
        <w:pStyle w:val="subsection"/>
        <w:keepNext/>
        <w:keepLines/>
      </w:pPr>
      <w:r w:rsidRPr="00322F3B">
        <w:tab/>
      </w:r>
      <w:r w:rsidRPr="00322F3B">
        <w:tab/>
        <w:t>For the purposes of sections</w:t>
      </w:r>
      <w:r w:rsidR="00825006" w:rsidRPr="00322F3B">
        <w:t> </w:t>
      </w:r>
      <w:r w:rsidRPr="00322F3B">
        <w:t>380</w:t>
      </w:r>
      <w:r w:rsidR="009953FD">
        <w:noBreakHyphen/>
      </w:r>
      <w:r w:rsidRPr="00322F3B">
        <w:t>15 and 380</w:t>
      </w:r>
      <w:r w:rsidR="009953FD">
        <w:noBreakHyphen/>
      </w:r>
      <w:r w:rsidRPr="00322F3B">
        <w:t>20 to 380</w:t>
      </w:r>
      <w:r w:rsidR="009953FD">
        <w:noBreakHyphen/>
      </w:r>
      <w:r w:rsidRPr="00322F3B">
        <w:t xml:space="preserve">30 (which apply if a partnership or the trustee of a trust derives NRAS rent), for each </w:t>
      </w:r>
      <w:r w:rsidR="009953FD" w:rsidRPr="009953FD">
        <w:rPr>
          <w:position w:val="6"/>
          <w:sz w:val="16"/>
        </w:rPr>
        <w:t>*</w:t>
      </w:r>
      <w:r w:rsidRPr="00322F3B">
        <w:t>NRAS dwelling:</w:t>
      </w:r>
    </w:p>
    <w:p w14:paraId="050163A2" w14:textId="5E057416" w:rsidR="0037072A" w:rsidRPr="00322F3B" w:rsidRDefault="0037072A" w:rsidP="00042824">
      <w:pPr>
        <w:pStyle w:val="paragraph"/>
      </w:pPr>
      <w:r w:rsidRPr="00322F3B">
        <w:tab/>
        <w:t>(a)</w:t>
      </w:r>
      <w:r w:rsidRPr="00322F3B">
        <w:tab/>
        <w:t xml:space="preserve">from which the electing member </w:t>
      </w:r>
      <w:r w:rsidR="009953FD" w:rsidRPr="009953FD">
        <w:rPr>
          <w:position w:val="6"/>
          <w:sz w:val="16"/>
        </w:rPr>
        <w:t>*</w:t>
      </w:r>
      <w:r w:rsidRPr="00322F3B">
        <w:t xml:space="preserve">derived </w:t>
      </w:r>
      <w:r w:rsidR="009953FD" w:rsidRPr="009953FD">
        <w:rPr>
          <w:position w:val="6"/>
          <w:sz w:val="16"/>
        </w:rPr>
        <w:t>*</w:t>
      </w:r>
      <w:r w:rsidRPr="00322F3B">
        <w:t xml:space="preserve">NRAS rent during the </w:t>
      </w:r>
      <w:r w:rsidR="009953FD" w:rsidRPr="009953FD">
        <w:rPr>
          <w:position w:val="6"/>
          <w:sz w:val="16"/>
        </w:rPr>
        <w:t>*</w:t>
      </w:r>
      <w:r w:rsidRPr="00322F3B">
        <w:t>NRAS year; and</w:t>
      </w:r>
    </w:p>
    <w:p w14:paraId="2157FA9F" w14:textId="3E00992F" w:rsidR="0037072A" w:rsidRPr="00322F3B" w:rsidRDefault="0037072A" w:rsidP="0037072A">
      <w:pPr>
        <w:pStyle w:val="paragraph"/>
      </w:pPr>
      <w:r w:rsidRPr="00322F3B">
        <w:lastRenderedPageBreak/>
        <w:tab/>
        <w:t>(b)</w:t>
      </w:r>
      <w:r w:rsidRPr="00322F3B">
        <w:tab/>
        <w:t xml:space="preserve">that is covered by the </w:t>
      </w:r>
      <w:r w:rsidR="009953FD" w:rsidRPr="009953FD">
        <w:rPr>
          <w:position w:val="6"/>
          <w:sz w:val="16"/>
        </w:rPr>
        <w:t>*</w:t>
      </w:r>
      <w:r w:rsidRPr="00322F3B">
        <w:t>NRAS certificate; and</w:t>
      </w:r>
    </w:p>
    <w:p w14:paraId="47366527" w14:textId="51E051A1" w:rsidR="0037072A" w:rsidRPr="00322F3B" w:rsidRDefault="0037072A" w:rsidP="0037072A">
      <w:pPr>
        <w:pStyle w:val="paragraph"/>
      </w:pPr>
      <w:r w:rsidRPr="00322F3B">
        <w:tab/>
        <w:t>(c)</w:t>
      </w:r>
      <w:r w:rsidRPr="00322F3B">
        <w:tab/>
        <w:t xml:space="preserve">from which a partnership or trust that is a </w:t>
      </w:r>
      <w:r w:rsidR="009953FD" w:rsidRPr="009953FD">
        <w:rPr>
          <w:position w:val="6"/>
          <w:sz w:val="16"/>
        </w:rPr>
        <w:t>*</w:t>
      </w:r>
      <w:r w:rsidRPr="00322F3B">
        <w:t xml:space="preserve">member of the </w:t>
      </w:r>
      <w:r w:rsidR="009953FD" w:rsidRPr="009953FD">
        <w:rPr>
          <w:position w:val="6"/>
          <w:sz w:val="16"/>
        </w:rPr>
        <w:t>*</w:t>
      </w:r>
      <w:r w:rsidRPr="00322F3B">
        <w:t>NRAS consortium derived rent during the NRAS year;</w:t>
      </w:r>
    </w:p>
    <w:p w14:paraId="0CD35646" w14:textId="77777777" w:rsidR="0037072A" w:rsidRPr="00322F3B" w:rsidRDefault="0037072A" w:rsidP="0037072A">
      <w:pPr>
        <w:pStyle w:val="subsection2"/>
      </w:pPr>
      <w:r w:rsidRPr="00322F3B">
        <w:t xml:space="preserve">treat the following proportion of the NRAS rent as being NRAS rent derived during the NRAS year by the member mentioned in </w:t>
      </w:r>
      <w:r w:rsidR="00825006" w:rsidRPr="00322F3B">
        <w:t>paragraph (</w:t>
      </w:r>
      <w:r w:rsidRPr="00322F3B">
        <w:t>c):</w:t>
      </w:r>
    </w:p>
    <w:p w14:paraId="22A16B63" w14:textId="77777777" w:rsidR="0037072A" w:rsidRPr="00322F3B" w:rsidRDefault="0037072A" w:rsidP="0037072A">
      <w:pPr>
        <w:pStyle w:val="Formula"/>
      </w:pPr>
      <w:r w:rsidRPr="00322F3B">
        <w:rPr>
          <w:noProof/>
        </w:rPr>
        <w:drawing>
          <wp:inline distT="0" distB="0" distL="0" distR="0" wp14:anchorId="7E66CE83" wp14:editId="490D6D14">
            <wp:extent cx="828675" cy="504825"/>
            <wp:effectExtent l="0" t="0" r="0" b="0"/>
            <wp:docPr id="48" name="Picture 48" descr="Start formula start fraction Member's rent over Total r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28675" cy="504825"/>
                    </a:xfrm>
                    <a:prstGeom prst="rect">
                      <a:avLst/>
                    </a:prstGeom>
                    <a:noFill/>
                    <a:ln>
                      <a:noFill/>
                    </a:ln>
                  </pic:spPr>
                </pic:pic>
              </a:graphicData>
            </a:graphic>
          </wp:inline>
        </w:drawing>
      </w:r>
    </w:p>
    <w:p w14:paraId="25A17209" w14:textId="77777777" w:rsidR="0037072A" w:rsidRPr="00322F3B" w:rsidRDefault="0037072A" w:rsidP="0037072A">
      <w:pPr>
        <w:pStyle w:val="subsection2"/>
      </w:pPr>
      <w:r w:rsidRPr="00322F3B">
        <w:t>where:</w:t>
      </w:r>
    </w:p>
    <w:p w14:paraId="3DA0782B" w14:textId="0D82C8C1" w:rsidR="0037072A" w:rsidRPr="00322F3B" w:rsidRDefault="0037072A" w:rsidP="0037072A">
      <w:pPr>
        <w:pStyle w:val="Definition"/>
      </w:pPr>
      <w:r w:rsidRPr="00322F3B">
        <w:rPr>
          <w:b/>
          <w:i/>
        </w:rPr>
        <w:t>member’s rent</w:t>
      </w:r>
      <w:r w:rsidRPr="00322F3B">
        <w:t xml:space="preserve"> has the same meaning as in sub</w:t>
      </w:r>
      <w:r w:rsidR="009F5D03" w:rsidRPr="00322F3B">
        <w:t>section 3</w:t>
      </w:r>
      <w:r w:rsidRPr="00322F3B">
        <w:t>80</w:t>
      </w:r>
      <w:r w:rsidR="009953FD">
        <w:noBreakHyphen/>
      </w:r>
      <w:r w:rsidRPr="00322F3B">
        <w:t>14B(2).</w:t>
      </w:r>
    </w:p>
    <w:p w14:paraId="502EEC9A" w14:textId="09303226" w:rsidR="0037072A" w:rsidRPr="00322F3B" w:rsidRDefault="0037072A" w:rsidP="0037072A">
      <w:pPr>
        <w:pStyle w:val="Definition"/>
      </w:pPr>
      <w:r w:rsidRPr="00322F3B">
        <w:rPr>
          <w:b/>
          <w:i/>
        </w:rPr>
        <w:t>total rent</w:t>
      </w:r>
      <w:r w:rsidRPr="00322F3B">
        <w:t xml:space="preserve"> has the same meaning as in sub</w:t>
      </w:r>
      <w:r w:rsidR="009F5D03" w:rsidRPr="00322F3B">
        <w:t>section 3</w:t>
      </w:r>
      <w:r w:rsidRPr="00322F3B">
        <w:t>80</w:t>
      </w:r>
      <w:r w:rsidR="009953FD">
        <w:noBreakHyphen/>
      </w:r>
      <w:r w:rsidRPr="00322F3B">
        <w:t>14B(2).</w:t>
      </w:r>
    </w:p>
    <w:p w14:paraId="3337A7C3" w14:textId="489EEB22" w:rsidR="0037072A" w:rsidRPr="00322F3B" w:rsidRDefault="0037072A" w:rsidP="0037072A">
      <w:pPr>
        <w:pStyle w:val="ActHead5"/>
      </w:pPr>
      <w:bookmarkStart w:id="514" w:name="_Toc201755945"/>
      <w:r w:rsidRPr="00322F3B">
        <w:rPr>
          <w:rStyle w:val="CharSectno"/>
        </w:rPr>
        <w:t>380</w:t>
      </w:r>
      <w:r w:rsidR="009953FD">
        <w:rPr>
          <w:rStyle w:val="CharSectno"/>
        </w:rPr>
        <w:noBreakHyphen/>
      </w:r>
      <w:r w:rsidRPr="00322F3B">
        <w:rPr>
          <w:rStyle w:val="CharSectno"/>
        </w:rPr>
        <w:t>20</w:t>
      </w:r>
      <w:r w:rsidRPr="00322F3B">
        <w:t xml:space="preserve">  Trustee of a trust that does not have net income for an income year</w:t>
      </w:r>
      <w:bookmarkEnd w:id="514"/>
    </w:p>
    <w:p w14:paraId="792BB92E" w14:textId="4C176A94" w:rsidR="0037072A" w:rsidRPr="00322F3B" w:rsidRDefault="0037072A" w:rsidP="0037072A">
      <w:pPr>
        <w:pStyle w:val="subsection"/>
      </w:pPr>
      <w:r w:rsidRPr="00322F3B">
        <w:tab/>
        <w:t>(1)</w:t>
      </w:r>
      <w:r w:rsidRPr="00322F3B">
        <w:tab/>
        <w:t xml:space="preserve">An entity is entitled to a </w:t>
      </w:r>
      <w:r w:rsidR="009953FD" w:rsidRPr="009953FD">
        <w:rPr>
          <w:position w:val="6"/>
          <w:sz w:val="16"/>
        </w:rPr>
        <w:t>*</w:t>
      </w:r>
      <w:r w:rsidRPr="00322F3B">
        <w:t xml:space="preserve">tax offset for an income year (the </w:t>
      </w:r>
      <w:r w:rsidRPr="00322F3B">
        <w:rPr>
          <w:b/>
          <w:i/>
        </w:rPr>
        <w:t>offset year</w:t>
      </w:r>
      <w:r w:rsidRPr="00322F3B">
        <w:t>) if:</w:t>
      </w:r>
    </w:p>
    <w:p w14:paraId="1D6C15A5" w14:textId="17DDAD27"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Housing Secretary issues an </w:t>
      </w:r>
      <w:r w:rsidR="009953FD" w:rsidRPr="009953FD">
        <w:rPr>
          <w:position w:val="6"/>
          <w:sz w:val="16"/>
        </w:rPr>
        <w:t>*</w:t>
      </w:r>
      <w:r w:rsidRPr="00322F3B">
        <w:t xml:space="preserve">NRAS certificate in relation to an </w:t>
      </w:r>
      <w:r w:rsidR="009953FD" w:rsidRPr="009953FD">
        <w:rPr>
          <w:position w:val="6"/>
          <w:sz w:val="16"/>
        </w:rPr>
        <w:t>*</w:t>
      </w:r>
      <w:r w:rsidRPr="00322F3B">
        <w:t>NRAS year to a partnership or a trustee of a trust; and</w:t>
      </w:r>
    </w:p>
    <w:p w14:paraId="56871F33" w14:textId="77777777" w:rsidR="0037072A" w:rsidRPr="00322F3B" w:rsidRDefault="0037072A" w:rsidP="0037072A">
      <w:pPr>
        <w:pStyle w:val="paragraph"/>
      </w:pPr>
      <w:r w:rsidRPr="00322F3B">
        <w:tab/>
        <w:t>(b)</w:t>
      </w:r>
      <w:r w:rsidRPr="00322F3B">
        <w:tab/>
        <w:t>the entity is a trustee of a trust; and</w:t>
      </w:r>
    </w:p>
    <w:p w14:paraId="18C4D394" w14:textId="2DE775F9" w:rsidR="0037072A" w:rsidRPr="00322F3B" w:rsidRDefault="0037072A" w:rsidP="0037072A">
      <w:pPr>
        <w:pStyle w:val="paragraph"/>
      </w:pPr>
      <w:r w:rsidRPr="00322F3B">
        <w:tab/>
        <w:t>(c)</w:t>
      </w:r>
      <w:r w:rsidRPr="00322F3B">
        <w:tab/>
        <w:t xml:space="preserve">the trust mentioned in </w:t>
      </w:r>
      <w:r w:rsidR="00825006" w:rsidRPr="00322F3B">
        <w:t>paragraph (</w:t>
      </w:r>
      <w:r w:rsidRPr="00322F3B">
        <w:t xml:space="preserve">b) does not have a </w:t>
      </w:r>
      <w:r w:rsidR="009953FD" w:rsidRPr="009953FD">
        <w:rPr>
          <w:position w:val="6"/>
          <w:sz w:val="16"/>
        </w:rPr>
        <w:t>*</w:t>
      </w:r>
      <w:r w:rsidRPr="00322F3B">
        <w:t>net income for an income year; and</w:t>
      </w:r>
    </w:p>
    <w:p w14:paraId="51F58565" w14:textId="6987A252" w:rsidR="0037072A" w:rsidRPr="00322F3B" w:rsidRDefault="0037072A" w:rsidP="0037072A">
      <w:pPr>
        <w:pStyle w:val="paragraph"/>
      </w:pPr>
      <w:r w:rsidRPr="00322F3B">
        <w:tab/>
        <w:t>(d)</w:t>
      </w:r>
      <w:r w:rsidRPr="00322F3B">
        <w:tab/>
      </w:r>
      <w:r w:rsidR="009953FD" w:rsidRPr="009953FD">
        <w:rPr>
          <w:position w:val="6"/>
          <w:sz w:val="16"/>
        </w:rPr>
        <w:t>*</w:t>
      </w:r>
      <w:r w:rsidRPr="00322F3B">
        <w:t xml:space="preserve">NRAS rent </w:t>
      </w:r>
      <w:r w:rsidR="009953FD" w:rsidRPr="009953FD">
        <w:rPr>
          <w:position w:val="6"/>
          <w:sz w:val="16"/>
        </w:rPr>
        <w:t>*</w:t>
      </w:r>
      <w:r w:rsidRPr="00322F3B">
        <w:t xml:space="preserve">derived during the NRAS year from an </w:t>
      </w:r>
      <w:r w:rsidR="009953FD" w:rsidRPr="009953FD">
        <w:rPr>
          <w:position w:val="6"/>
          <w:sz w:val="16"/>
        </w:rPr>
        <w:t>*</w:t>
      </w:r>
      <w:r w:rsidRPr="00322F3B">
        <w:t xml:space="preserve">NRAS dwelling covered by the NRAS certificate would otherwise </w:t>
      </w:r>
      <w:r w:rsidR="009953FD" w:rsidRPr="009953FD">
        <w:rPr>
          <w:position w:val="6"/>
          <w:sz w:val="16"/>
        </w:rPr>
        <w:t>*</w:t>
      </w:r>
      <w:r w:rsidRPr="00322F3B">
        <w:t xml:space="preserve">flow indirectly to the entity in the income year mentioned in </w:t>
      </w:r>
      <w:r w:rsidR="00825006" w:rsidRPr="00322F3B">
        <w:t>paragraph (</w:t>
      </w:r>
      <w:r w:rsidRPr="00322F3B">
        <w:t>c) as if:</w:t>
      </w:r>
    </w:p>
    <w:p w14:paraId="530B491C" w14:textId="77777777" w:rsidR="0037072A" w:rsidRPr="00322F3B" w:rsidRDefault="0037072A" w:rsidP="0037072A">
      <w:pPr>
        <w:pStyle w:val="paragraphsub"/>
      </w:pPr>
      <w:r w:rsidRPr="00322F3B">
        <w:tab/>
        <w:t>(i)</w:t>
      </w:r>
      <w:r w:rsidRPr="00322F3B">
        <w:tab/>
        <w:t>the trust did have a net income for the income year; and</w:t>
      </w:r>
    </w:p>
    <w:p w14:paraId="730093B5" w14:textId="2C199517" w:rsidR="0037072A" w:rsidRPr="00322F3B" w:rsidRDefault="0037072A" w:rsidP="0037072A">
      <w:pPr>
        <w:pStyle w:val="paragraphsub"/>
      </w:pPr>
      <w:r w:rsidRPr="00322F3B">
        <w:tab/>
        <w:t>(ii)</w:t>
      </w:r>
      <w:r w:rsidRPr="00322F3B">
        <w:tab/>
        <w:t>for the purposes of paragraph</w:t>
      </w:r>
      <w:r w:rsidR="00825006" w:rsidRPr="00322F3B">
        <w:t> </w:t>
      </w:r>
      <w:r w:rsidRPr="00322F3B">
        <w:t>380</w:t>
      </w:r>
      <w:r w:rsidR="009953FD">
        <w:noBreakHyphen/>
      </w:r>
      <w:r w:rsidRPr="00322F3B">
        <w:t xml:space="preserve">25(4)(b), the entity has a share amount, being the net income referred to in </w:t>
      </w:r>
      <w:r w:rsidR="00825006" w:rsidRPr="00322F3B">
        <w:t>subparagraph (</w:t>
      </w:r>
      <w:r w:rsidRPr="00322F3B">
        <w:t>i) of this paragraph; and</w:t>
      </w:r>
    </w:p>
    <w:p w14:paraId="782F6D1A" w14:textId="108A165D" w:rsidR="0037072A" w:rsidRPr="00322F3B" w:rsidRDefault="0037072A" w:rsidP="0037072A">
      <w:pPr>
        <w:pStyle w:val="paragraphsub"/>
      </w:pPr>
      <w:r w:rsidRPr="00322F3B">
        <w:tab/>
        <w:t>(iii)</w:t>
      </w:r>
      <w:r w:rsidRPr="00322F3B">
        <w:tab/>
        <w:t xml:space="preserve">the entity’s </w:t>
      </w:r>
      <w:r w:rsidR="009953FD" w:rsidRPr="009953FD">
        <w:rPr>
          <w:position w:val="6"/>
          <w:sz w:val="16"/>
        </w:rPr>
        <w:t>*</w:t>
      </w:r>
      <w:r w:rsidRPr="00322F3B">
        <w:t xml:space="preserve">share of the NRAS rent under </w:t>
      </w:r>
      <w:r w:rsidR="009F5D03" w:rsidRPr="00322F3B">
        <w:t>section 3</w:t>
      </w:r>
      <w:r w:rsidRPr="00322F3B">
        <w:t>80</w:t>
      </w:r>
      <w:r w:rsidR="009953FD">
        <w:noBreakHyphen/>
      </w:r>
      <w:r w:rsidRPr="00322F3B">
        <w:t>30 was a positive amount; and</w:t>
      </w:r>
    </w:p>
    <w:p w14:paraId="4E798371" w14:textId="77777777" w:rsidR="0037072A" w:rsidRPr="00322F3B" w:rsidRDefault="0037072A" w:rsidP="0037072A">
      <w:pPr>
        <w:pStyle w:val="paragraph"/>
      </w:pPr>
      <w:r w:rsidRPr="00322F3B">
        <w:lastRenderedPageBreak/>
        <w:tab/>
        <w:t>(e)</w:t>
      </w:r>
      <w:r w:rsidRPr="00322F3B">
        <w:tab/>
        <w:t>the offset year of the partnership or trustee begins in the NRAS year.</w:t>
      </w:r>
    </w:p>
    <w:p w14:paraId="26B46FC7" w14:textId="229C0949" w:rsidR="0037072A" w:rsidRPr="00322F3B" w:rsidRDefault="0037072A" w:rsidP="0037072A">
      <w:pPr>
        <w:pStyle w:val="subsection"/>
      </w:pPr>
      <w:r w:rsidRPr="00322F3B">
        <w:tab/>
        <w:t>(2)</w:t>
      </w:r>
      <w:r w:rsidRPr="00322F3B">
        <w:tab/>
        <w:t xml:space="preserve">The amount of the </w:t>
      </w:r>
      <w:r w:rsidR="009953FD" w:rsidRPr="009953FD">
        <w:rPr>
          <w:position w:val="6"/>
          <w:sz w:val="16"/>
        </w:rPr>
        <w:t>*</w:t>
      </w:r>
      <w:r w:rsidRPr="00322F3B">
        <w:t>tax offset is the amount worked out in accordance with sub</w:t>
      </w:r>
      <w:r w:rsidR="009F5D03" w:rsidRPr="00322F3B">
        <w:t>section 3</w:t>
      </w:r>
      <w:r w:rsidRPr="00322F3B">
        <w:t>80</w:t>
      </w:r>
      <w:r w:rsidR="009953FD">
        <w:noBreakHyphen/>
      </w:r>
      <w:r w:rsidRPr="00322F3B">
        <w:t xml:space="preserve">15(2), as if the reference in the formula to the </w:t>
      </w:r>
      <w:r w:rsidR="009953FD" w:rsidRPr="009953FD">
        <w:rPr>
          <w:position w:val="6"/>
          <w:sz w:val="16"/>
        </w:rPr>
        <w:t>*</w:t>
      </w:r>
      <w:r w:rsidRPr="00322F3B">
        <w:t xml:space="preserve">NRAS certificate were a reference to the NRAS certificate mentioned in </w:t>
      </w:r>
      <w:r w:rsidR="00825006" w:rsidRPr="00322F3B">
        <w:t>paragraph (</w:t>
      </w:r>
      <w:r w:rsidRPr="00322F3B">
        <w:t>1)(a) of this section.</w:t>
      </w:r>
    </w:p>
    <w:p w14:paraId="7330E415" w14:textId="0B4E5B69" w:rsidR="0037072A" w:rsidRPr="00322F3B" w:rsidRDefault="0037072A" w:rsidP="0037072A">
      <w:pPr>
        <w:pStyle w:val="subsection"/>
      </w:pPr>
      <w:r w:rsidRPr="00322F3B">
        <w:tab/>
        <w:t>(3)</w:t>
      </w:r>
      <w:r w:rsidRPr="00322F3B">
        <w:tab/>
        <w:t xml:space="preserve">For the purposes of working out the entity’s </w:t>
      </w:r>
      <w:r w:rsidR="009953FD" w:rsidRPr="009953FD">
        <w:rPr>
          <w:position w:val="6"/>
          <w:sz w:val="16"/>
        </w:rPr>
        <w:t>*</w:t>
      </w:r>
      <w:r w:rsidRPr="00322F3B">
        <w:t xml:space="preserve">share of </w:t>
      </w:r>
      <w:r w:rsidR="009953FD" w:rsidRPr="009953FD">
        <w:rPr>
          <w:position w:val="6"/>
          <w:sz w:val="16"/>
        </w:rPr>
        <w:t>*</w:t>
      </w:r>
      <w:r w:rsidRPr="00322F3B">
        <w:t xml:space="preserve">NRAS rent for an </w:t>
      </w:r>
      <w:r w:rsidR="009953FD" w:rsidRPr="009953FD">
        <w:rPr>
          <w:position w:val="6"/>
          <w:sz w:val="16"/>
        </w:rPr>
        <w:t>*</w:t>
      </w:r>
      <w:r w:rsidRPr="00322F3B">
        <w:t xml:space="preserve">NRAS dwelling, assume </w:t>
      </w:r>
      <w:r w:rsidR="00825006" w:rsidRPr="00322F3B">
        <w:t>subparagraphs (</w:t>
      </w:r>
      <w:r w:rsidRPr="00322F3B">
        <w:t>1)(d)(i), (ii) and (iii) of this section apply.</w:t>
      </w:r>
    </w:p>
    <w:p w14:paraId="35AADBB6" w14:textId="4CBB5F05" w:rsidR="0037072A" w:rsidRPr="00322F3B" w:rsidRDefault="0037072A" w:rsidP="0037072A">
      <w:pPr>
        <w:pStyle w:val="subsection"/>
      </w:pPr>
      <w:r w:rsidRPr="00322F3B">
        <w:tab/>
        <w:t>(4)</w:t>
      </w:r>
      <w:r w:rsidRPr="00322F3B">
        <w:tab/>
        <w:t xml:space="preserve">If the trustee of a trust is entitled to a </w:t>
      </w:r>
      <w:r w:rsidR="009953FD" w:rsidRPr="009953FD">
        <w:rPr>
          <w:position w:val="6"/>
          <w:sz w:val="16"/>
        </w:rPr>
        <w:t>*</w:t>
      </w:r>
      <w:r w:rsidRPr="00322F3B">
        <w:t>tax offset under this section:</w:t>
      </w:r>
    </w:p>
    <w:p w14:paraId="76BBA61D" w14:textId="77777777" w:rsidR="0037072A" w:rsidRPr="00322F3B" w:rsidRDefault="0037072A" w:rsidP="0037072A">
      <w:pPr>
        <w:pStyle w:val="paragraph"/>
      </w:pPr>
      <w:r w:rsidRPr="00322F3B">
        <w:tab/>
        <w:t>(a)</w:t>
      </w:r>
      <w:r w:rsidRPr="00322F3B">
        <w:tab/>
        <w:t>a beneficiary of the trust; or</w:t>
      </w:r>
    </w:p>
    <w:p w14:paraId="17E08DF0" w14:textId="22277A12" w:rsidR="0037072A" w:rsidRPr="00322F3B" w:rsidRDefault="0037072A" w:rsidP="0037072A">
      <w:pPr>
        <w:pStyle w:val="paragraph"/>
      </w:pPr>
      <w:r w:rsidRPr="00322F3B">
        <w:tab/>
        <w:t>(b)</w:t>
      </w:r>
      <w:r w:rsidRPr="00322F3B">
        <w:tab/>
        <w:t xml:space="preserve">a subsequent entity to whom </w:t>
      </w:r>
      <w:r w:rsidR="009953FD" w:rsidRPr="009953FD">
        <w:rPr>
          <w:position w:val="6"/>
          <w:sz w:val="16"/>
        </w:rPr>
        <w:t>*</w:t>
      </w:r>
      <w:r w:rsidRPr="00322F3B">
        <w:t xml:space="preserve">NRAS rent for an </w:t>
      </w:r>
      <w:r w:rsidR="009953FD" w:rsidRPr="009953FD">
        <w:rPr>
          <w:position w:val="6"/>
          <w:sz w:val="16"/>
        </w:rPr>
        <w:t>*</w:t>
      </w:r>
      <w:r w:rsidRPr="00322F3B">
        <w:t xml:space="preserve">NRAS dwelling mentioned in </w:t>
      </w:r>
      <w:r w:rsidR="00825006" w:rsidRPr="00322F3B">
        <w:t>paragraph (</w:t>
      </w:r>
      <w:r w:rsidRPr="00322F3B">
        <w:t xml:space="preserve">1)(d) </w:t>
      </w:r>
      <w:r w:rsidR="009953FD" w:rsidRPr="009953FD">
        <w:rPr>
          <w:position w:val="6"/>
          <w:sz w:val="16"/>
        </w:rPr>
        <w:t>*</w:t>
      </w:r>
      <w:r w:rsidRPr="00322F3B">
        <w:t>flows indirectly;</w:t>
      </w:r>
    </w:p>
    <w:p w14:paraId="1CB1FD24" w14:textId="32B67BCA" w:rsidR="0037072A" w:rsidRPr="00322F3B" w:rsidRDefault="0037072A" w:rsidP="0037072A">
      <w:pPr>
        <w:pStyle w:val="subsection2"/>
      </w:pPr>
      <w:r w:rsidRPr="00322F3B">
        <w:t xml:space="preserve">is not entitled to a tax offset under this Subdivision in relation to the NRAS rent </w:t>
      </w:r>
      <w:r w:rsidR="009953FD" w:rsidRPr="009953FD">
        <w:rPr>
          <w:position w:val="6"/>
          <w:sz w:val="16"/>
        </w:rPr>
        <w:t>*</w:t>
      </w:r>
      <w:r w:rsidRPr="00322F3B">
        <w:t xml:space="preserve">derived during the </w:t>
      </w:r>
      <w:r w:rsidR="009953FD" w:rsidRPr="009953FD">
        <w:rPr>
          <w:position w:val="6"/>
          <w:sz w:val="16"/>
        </w:rPr>
        <w:t>*</w:t>
      </w:r>
      <w:r w:rsidRPr="00322F3B">
        <w:t>NRAS year from for the NRAS dwelling.</w:t>
      </w:r>
    </w:p>
    <w:p w14:paraId="73491675" w14:textId="050E47CA" w:rsidR="0037072A" w:rsidRPr="00322F3B" w:rsidRDefault="0037072A" w:rsidP="0037072A">
      <w:pPr>
        <w:pStyle w:val="ActHead5"/>
      </w:pPr>
      <w:bookmarkStart w:id="515" w:name="_Toc201755946"/>
      <w:r w:rsidRPr="00322F3B">
        <w:rPr>
          <w:rStyle w:val="CharSectno"/>
        </w:rPr>
        <w:t>380</w:t>
      </w:r>
      <w:r w:rsidR="009953FD">
        <w:rPr>
          <w:rStyle w:val="CharSectno"/>
        </w:rPr>
        <w:noBreakHyphen/>
      </w:r>
      <w:r w:rsidRPr="00322F3B">
        <w:rPr>
          <w:rStyle w:val="CharSectno"/>
        </w:rPr>
        <w:t>25</w:t>
      </w:r>
      <w:r w:rsidRPr="00322F3B">
        <w:t xml:space="preserve">  When NRAS rent flows indirectly to or through an entity</w:t>
      </w:r>
      <w:bookmarkEnd w:id="515"/>
    </w:p>
    <w:p w14:paraId="55EF722D" w14:textId="2F35B4F7" w:rsidR="0037072A" w:rsidRPr="00322F3B" w:rsidRDefault="0037072A" w:rsidP="0037072A">
      <w:pPr>
        <w:pStyle w:val="subsection"/>
      </w:pPr>
      <w:r w:rsidRPr="00322F3B">
        <w:tab/>
        <w:t>(1)</w:t>
      </w:r>
      <w:r w:rsidRPr="00322F3B">
        <w:tab/>
        <w:t xml:space="preserve">This section sets out the circumstances in which </w:t>
      </w:r>
      <w:r w:rsidR="009953FD" w:rsidRPr="009953FD">
        <w:rPr>
          <w:position w:val="6"/>
          <w:sz w:val="16"/>
        </w:rPr>
        <w:t>*</w:t>
      </w:r>
      <w:r w:rsidRPr="00322F3B">
        <w:t>NRAS rent:</w:t>
      </w:r>
    </w:p>
    <w:p w14:paraId="5DFC02EF" w14:textId="77777777" w:rsidR="0037072A" w:rsidRPr="00322F3B" w:rsidRDefault="0037072A" w:rsidP="0037072A">
      <w:pPr>
        <w:pStyle w:val="paragraph"/>
      </w:pPr>
      <w:r w:rsidRPr="00322F3B">
        <w:tab/>
        <w:t>(a)</w:t>
      </w:r>
      <w:r w:rsidRPr="00322F3B">
        <w:tab/>
      </w:r>
      <w:r w:rsidRPr="00322F3B">
        <w:rPr>
          <w:b/>
          <w:i/>
        </w:rPr>
        <w:t>flows indirectly</w:t>
      </w:r>
      <w:r w:rsidRPr="00322F3B">
        <w:t xml:space="preserve"> to an entity (</w:t>
      </w:r>
      <w:r w:rsidR="00825006" w:rsidRPr="00322F3B">
        <w:t>subsection (</w:t>
      </w:r>
      <w:r w:rsidRPr="00322F3B">
        <w:t>2), (3) or (4)); or</w:t>
      </w:r>
    </w:p>
    <w:p w14:paraId="28097BD1" w14:textId="77777777" w:rsidR="0037072A" w:rsidRPr="00322F3B" w:rsidRDefault="0037072A" w:rsidP="0037072A">
      <w:pPr>
        <w:pStyle w:val="paragraph"/>
      </w:pPr>
      <w:r w:rsidRPr="00322F3B">
        <w:tab/>
        <w:t>(b)</w:t>
      </w:r>
      <w:r w:rsidRPr="00322F3B">
        <w:tab/>
      </w:r>
      <w:r w:rsidRPr="00322F3B">
        <w:rPr>
          <w:b/>
          <w:i/>
        </w:rPr>
        <w:t>flows indirectly</w:t>
      </w:r>
      <w:r w:rsidRPr="00322F3B">
        <w:t xml:space="preserve"> through an entity (</w:t>
      </w:r>
      <w:r w:rsidR="00825006" w:rsidRPr="00322F3B">
        <w:t>subsection (</w:t>
      </w:r>
      <w:r w:rsidRPr="00322F3B">
        <w:t>5)).</w:t>
      </w:r>
    </w:p>
    <w:p w14:paraId="0EDFD779" w14:textId="77777777" w:rsidR="0037072A" w:rsidRPr="00322F3B" w:rsidRDefault="0037072A" w:rsidP="0037072A">
      <w:pPr>
        <w:pStyle w:val="SubsectionHead"/>
      </w:pPr>
      <w:r w:rsidRPr="00322F3B">
        <w:t>Partners</w:t>
      </w:r>
    </w:p>
    <w:p w14:paraId="3C59E891" w14:textId="66E586A8" w:rsidR="0037072A" w:rsidRPr="00322F3B" w:rsidRDefault="0037072A" w:rsidP="0037072A">
      <w:pPr>
        <w:pStyle w:val="subsection"/>
      </w:pPr>
      <w:r w:rsidRPr="00322F3B">
        <w:tab/>
        <w:t>(2)</w:t>
      </w:r>
      <w:r w:rsidRPr="00322F3B">
        <w:tab/>
      </w:r>
      <w:r w:rsidR="009953FD" w:rsidRPr="009953FD">
        <w:rPr>
          <w:position w:val="6"/>
          <w:sz w:val="16"/>
        </w:rPr>
        <w:t>*</w:t>
      </w:r>
      <w:r w:rsidRPr="00322F3B">
        <w:t xml:space="preserve">NRAS rent </w:t>
      </w:r>
      <w:r w:rsidRPr="00322F3B">
        <w:rPr>
          <w:b/>
          <w:i/>
        </w:rPr>
        <w:t xml:space="preserve">flows indirectly </w:t>
      </w:r>
      <w:r w:rsidRPr="00322F3B">
        <w:t>to a partner in a partnership</w:t>
      </w:r>
      <w:r w:rsidRPr="00322F3B">
        <w:rPr>
          <w:i/>
        </w:rPr>
        <w:t xml:space="preserve"> </w:t>
      </w:r>
      <w:r w:rsidRPr="00322F3B">
        <w:t>in an income year if, and only if:</w:t>
      </w:r>
    </w:p>
    <w:p w14:paraId="603BD193" w14:textId="62EE2C9E" w:rsidR="0037072A" w:rsidRPr="00322F3B" w:rsidRDefault="0037072A" w:rsidP="0037072A">
      <w:pPr>
        <w:pStyle w:val="paragraph"/>
      </w:pPr>
      <w:r w:rsidRPr="00322F3B">
        <w:tab/>
        <w:t>(a)</w:t>
      </w:r>
      <w:r w:rsidRPr="00322F3B">
        <w:tab/>
        <w:t xml:space="preserve">during that income year, the NRAS rent is </w:t>
      </w:r>
      <w:r w:rsidR="009953FD" w:rsidRPr="009953FD">
        <w:rPr>
          <w:position w:val="6"/>
          <w:sz w:val="16"/>
        </w:rPr>
        <w:t>*</w:t>
      </w:r>
      <w:r w:rsidRPr="00322F3B">
        <w:t xml:space="preserve">derived by the partnership, or </w:t>
      </w:r>
      <w:r w:rsidR="009953FD" w:rsidRPr="009953FD">
        <w:rPr>
          <w:position w:val="6"/>
          <w:sz w:val="16"/>
        </w:rPr>
        <w:t>*</w:t>
      </w:r>
      <w:r w:rsidRPr="00322F3B">
        <w:t xml:space="preserve">flows indirectly to the partnership as a beneficiary because of a previous application of </w:t>
      </w:r>
      <w:r w:rsidR="00825006" w:rsidRPr="00322F3B">
        <w:t>subsection (</w:t>
      </w:r>
      <w:r w:rsidRPr="00322F3B">
        <w:t>3); and</w:t>
      </w:r>
    </w:p>
    <w:p w14:paraId="71E3D881" w14:textId="77777777" w:rsidR="0037072A" w:rsidRPr="00322F3B" w:rsidRDefault="0037072A" w:rsidP="0037072A">
      <w:pPr>
        <w:pStyle w:val="paragraph"/>
      </w:pPr>
      <w:r w:rsidRPr="00322F3B">
        <w:tab/>
        <w:t>(b)</w:t>
      </w:r>
      <w:r w:rsidRPr="00322F3B">
        <w:tab/>
        <w:t>the partner has an individual interest:</w:t>
      </w:r>
    </w:p>
    <w:p w14:paraId="4CF5C07A" w14:textId="3E56E500" w:rsidR="0037072A" w:rsidRPr="00322F3B" w:rsidRDefault="0037072A" w:rsidP="0037072A">
      <w:pPr>
        <w:pStyle w:val="paragraphsub"/>
      </w:pPr>
      <w:r w:rsidRPr="00322F3B">
        <w:tab/>
        <w:t>(i)</w:t>
      </w:r>
      <w:r w:rsidRPr="00322F3B">
        <w:tab/>
        <w:t xml:space="preserve">in the partnership’s </w:t>
      </w:r>
      <w:r w:rsidR="009953FD" w:rsidRPr="009953FD">
        <w:rPr>
          <w:position w:val="6"/>
          <w:sz w:val="16"/>
        </w:rPr>
        <w:t>*</w:t>
      </w:r>
      <w:r w:rsidRPr="00322F3B">
        <w:t>net income for that income year that is covered by paragraph</w:t>
      </w:r>
      <w:r w:rsidR="00825006" w:rsidRPr="00322F3B">
        <w:t> </w:t>
      </w:r>
      <w:r w:rsidRPr="00322F3B">
        <w:t xml:space="preserve">92(1)(a) or (b) of the </w:t>
      </w:r>
      <w:r w:rsidRPr="00322F3B">
        <w:rPr>
          <w:i/>
        </w:rPr>
        <w:t>Income Tax Assessment Act 1936</w:t>
      </w:r>
      <w:r w:rsidRPr="00322F3B">
        <w:t>; or</w:t>
      </w:r>
    </w:p>
    <w:p w14:paraId="0AE5ECA7" w14:textId="4AC8F23E" w:rsidR="0037072A" w:rsidRPr="00322F3B" w:rsidRDefault="0037072A" w:rsidP="0037072A">
      <w:pPr>
        <w:pStyle w:val="paragraphsub"/>
      </w:pPr>
      <w:r w:rsidRPr="00322F3B">
        <w:lastRenderedPageBreak/>
        <w:tab/>
        <w:t>(ii)</w:t>
      </w:r>
      <w:r w:rsidRPr="00322F3B">
        <w:tab/>
        <w:t xml:space="preserve">in a </w:t>
      </w:r>
      <w:r w:rsidR="009953FD" w:rsidRPr="009953FD">
        <w:rPr>
          <w:position w:val="6"/>
          <w:sz w:val="16"/>
        </w:rPr>
        <w:t>*</w:t>
      </w:r>
      <w:r w:rsidRPr="00322F3B">
        <w:t>partnership loss of the partnership for that income year that is covered by paragraph</w:t>
      </w:r>
      <w:r w:rsidR="00825006" w:rsidRPr="00322F3B">
        <w:t> </w:t>
      </w:r>
      <w:r w:rsidRPr="00322F3B">
        <w:t>92(2)(a) or (b) of that Act;</w:t>
      </w:r>
    </w:p>
    <w:p w14:paraId="31B47E76" w14:textId="77777777" w:rsidR="0037072A" w:rsidRPr="00322F3B" w:rsidRDefault="0037072A" w:rsidP="0037072A">
      <w:pPr>
        <w:pStyle w:val="paragraph"/>
      </w:pPr>
      <w:r w:rsidRPr="00322F3B">
        <w:tab/>
      </w:r>
      <w:r w:rsidRPr="00322F3B">
        <w:tab/>
        <w:t>(whether or not that individual interest becomes assessable income in the hands of the partner); and</w:t>
      </w:r>
    </w:p>
    <w:p w14:paraId="74644CC1" w14:textId="5DFEBFA9" w:rsidR="0037072A" w:rsidRPr="00322F3B" w:rsidRDefault="0037072A" w:rsidP="0037072A">
      <w:pPr>
        <w:pStyle w:val="paragraph"/>
      </w:pPr>
      <w:r w:rsidRPr="00322F3B">
        <w:tab/>
        <w:t>(c)</w:t>
      </w:r>
      <w:r w:rsidRPr="00322F3B">
        <w:tab/>
        <w:t xml:space="preserve">the partner’s </w:t>
      </w:r>
      <w:r w:rsidR="009953FD" w:rsidRPr="009953FD">
        <w:rPr>
          <w:position w:val="6"/>
          <w:sz w:val="16"/>
        </w:rPr>
        <w:t>*</w:t>
      </w:r>
      <w:r w:rsidRPr="00322F3B">
        <w:t xml:space="preserve">share of the NRAS rent under </w:t>
      </w:r>
      <w:r w:rsidR="009F5D03" w:rsidRPr="00322F3B">
        <w:t>section 3</w:t>
      </w:r>
      <w:r w:rsidRPr="00322F3B">
        <w:t>80</w:t>
      </w:r>
      <w:r w:rsidR="009953FD">
        <w:noBreakHyphen/>
      </w:r>
      <w:r w:rsidRPr="00322F3B">
        <w:t>30 is a positive amount (whether or not the partner actually receives any of that share).</w:t>
      </w:r>
    </w:p>
    <w:p w14:paraId="46E18ACA" w14:textId="77777777" w:rsidR="0037072A" w:rsidRPr="00322F3B" w:rsidRDefault="0037072A" w:rsidP="0037072A">
      <w:pPr>
        <w:pStyle w:val="SubsectionHead"/>
      </w:pPr>
      <w:r w:rsidRPr="00322F3B">
        <w:t>Beneficiaries</w:t>
      </w:r>
    </w:p>
    <w:p w14:paraId="559638D4" w14:textId="04F0D0BB" w:rsidR="0037072A" w:rsidRPr="00322F3B" w:rsidRDefault="0037072A" w:rsidP="0037072A">
      <w:pPr>
        <w:pStyle w:val="subsection"/>
        <w:keepNext/>
        <w:keepLines/>
      </w:pPr>
      <w:r w:rsidRPr="00322F3B">
        <w:tab/>
        <w:t>(3)</w:t>
      </w:r>
      <w:r w:rsidRPr="00322F3B">
        <w:tab/>
      </w:r>
      <w:r w:rsidR="009953FD" w:rsidRPr="009953FD">
        <w:rPr>
          <w:position w:val="6"/>
          <w:sz w:val="16"/>
        </w:rPr>
        <w:t>*</w:t>
      </w:r>
      <w:r w:rsidRPr="00322F3B">
        <w:t xml:space="preserve">NRAS rent </w:t>
      </w:r>
      <w:r w:rsidRPr="00322F3B">
        <w:rPr>
          <w:b/>
          <w:i/>
        </w:rPr>
        <w:t>flows indirectly</w:t>
      </w:r>
      <w:r w:rsidRPr="00322F3B">
        <w:t xml:space="preserve"> to a beneficiary of a trust in an income year if, and only if:</w:t>
      </w:r>
    </w:p>
    <w:p w14:paraId="7F0F07DC" w14:textId="254E57E3" w:rsidR="0037072A" w:rsidRPr="00322F3B" w:rsidRDefault="0037072A" w:rsidP="0037072A">
      <w:pPr>
        <w:pStyle w:val="paragraph"/>
      </w:pPr>
      <w:r w:rsidRPr="00322F3B">
        <w:tab/>
        <w:t>(a)</w:t>
      </w:r>
      <w:r w:rsidRPr="00322F3B">
        <w:tab/>
        <w:t xml:space="preserve">during that income year, the NRAS rent is </w:t>
      </w:r>
      <w:r w:rsidR="009953FD" w:rsidRPr="009953FD">
        <w:rPr>
          <w:position w:val="6"/>
          <w:sz w:val="16"/>
        </w:rPr>
        <w:t>*</w:t>
      </w:r>
      <w:r w:rsidRPr="00322F3B">
        <w:t xml:space="preserve">derived by the trustee of the trust, or </w:t>
      </w:r>
      <w:r w:rsidR="009953FD" w:rsidRPr="009953FD">
        <w:rPr>
          <w:position w:val="6"/>
          <w:sz w:val="16"/>
        </w:rPr>
        <w:t>*</w:t>
      </w:r>
      <w:r w:rsidRPr="00322F3B">
        <w:t xml:space="preserve">flows indirectly to the trustee as a partner or beneficiary because of a previous application of </w:t>
      </w:r>
      <w:r w:rsidR="00825006" w:rsidRPr="00322F3B">
        <w:t>subsection (</w:t>
      </w:r>
      <w:r w:rsidRPr="00322F3B">
        <w:t>2) or this subsection; and</w:t>
      </w:r>
    </w:p>
    <w:p w14:paraId="7EAD83DF" w14:textId="77777777" w:rsidR="0037072A" w:rsidRPr="00322F3B" w:rsidRDefault="0037072A" w:rsidP="0037072A">
      <w:pPr>
        <w:pStyle w:val="paragraph"/>
      </w:pPr>
      <w:r w:rsidRPr="00322F3B">
        <w:tab/>
        <w:t>(b)</w:t>
      </w:r>
      <w:r w:rsidRPr="00322F3B">
        <w:tab/>
        <w:t xml:space="preserve">the beneficiary has this amount for that income year (the </w:t>
      </w:r>
      <w:r w:rsidRPr="00322F3B">
        <w:rPr>
          <w:b/>
          <w:i/>
        </w:rPr>
        <w:t>share amount</w:t>
      </w:r>
      <w:r w:rsidRPr="00322F3B">
        <w:t>):</w:t>
      </w:r>
    </w:p>
    <w:p w14:paraId="61A8F314" w14:textId="7860878F" w:rsidR="0037072A" w:rsidRPr="00322F3B" w:rsidRDefault="0037072A" w:rsidP="0037072A">
      <w:pPr>
        <w:pStyle w:val="paragraphsub"/>
      </w:pPr>
      <w:r w:rsidRPr="00322F3B">
        <w:tab/>
        <w:t>(i)</w:t>
      </w:r>
      <w:r w:rsidRPr="00322F3B">
        <w:tab/>
        <w:t xml:space="preserve">a share of the trust’s </w:t>
      </w:r>
      <w:r w:rsidR="009953FD" w:rsidRPr="009953FD">
        <w:rPr>
          <w:position w:val="6"/>
          <w:sz w:val="16"/>
        </w:rPr>
        <w:t>*</w:t>
      </w:r>
      <w:r w:rsidRPr="00322F3B">
        <w:t>net income for that income year that is covered by paragraph</w:t>
      </w:r>
      <w:r w:rsidR="00825006" w:rsidRPr="00322F3B">
        <w:t> </w:t>
      </w:r>
      <w:r w:rsidRPr="00322F3B">
        <w:t xml:space="preserve">97(1)(a) of the </w:t>
      </w:r>
      <w:r w:rsidRPr="00322F3B">
        <w:rPr>
          <w:i/>
        </w:rPr>
        <w:t>Income Tax Assessment Act 1936</w:t>
      </w:r>
      <w:r w:rsidRPr="00322F3B">
        <w:t>; or</w:t>
      </w:r>
    </w:p>
    <w:p w14:paraId="298223DA" w14:textId="77777777" w:rsidR="0037072A" w:rsidRPr="00322F3B" w:rsidRDefault="0037072A" w:rsidP="0037072A">
      <w:pPr>
        <w:pStyle w:val="paragraphsub"/>
      </w:pPr>
      <w:r w:rsidRPr="00322F3B">
        <w:tab/>
        <w:t>(ii)</w:t>
      </w:r>
      <w:r w:rsidRPr="00322F3B">
        <w:tab/>
        <w:t>an individual interest in the trust’s net income for that income year that is covered by section</w:t>
      </w:r>
      <w:r w:rsidR="00825006" w:rsidRPr="00322F3B">
        <w:t> </w:t>
      </w:r>
      <w:r w:rsidRPr="00322F3B">
        <w:t>98A or 100 of that Act;</w:t>
      </w:r>
    </w:p>
    <w:p w14:paraId="00A63705" w14:textId="77777777" w:rsidR="0037072A" w:rsidRPr="00322F3B" w:rsidRDefault="0037072A" w:rsidP="0037072A">
      <w:pPr>
        <w:pStyle w:val="paragraph"/>
      </w:pPr>
      <w:r w:rsidRPr="00322F3B">
        <w:tab/>
      </w:r>
      <w:r w:rsidRPr="00322F3B">
        <w:tab/>
        <w:t>(whether or not the share amount becomes assessable income in the hands of the beneficiary); and</w:t>
      </w:r>
    </w:p>
    <w:p w14:paraId="03995F9C" w14:textId="11DC703F" w:rsidR="0037072A" w:rsidRPr="00322F3B" w:rsidRDefault="0037072A" w:rsidP="0037072A">
      <w:pPr>
        <w:pStyle w:val="paragraph"/>
      </w:pPr>
      <w:r w:rsidRPr="00322F3B">
        <w:tab/>
        <w:t>(c)</w:t>
      </w:r>
      <w:r w:rsidRPr="00322F3B">
        <w:tab/>
        <w:t xml:space="preserve">the beneficiary’s </w:t>
      </w:r>
      <w:r w:rsidR="009953FD" w:rsidRPr="009953FD">
        <w:rPr>
          <w:position w:val="6"/>
          <w:sz w:val="16"/>
        </w:rPr>
        <w:t>*</w:t>
      </w:r>
      <w:r w:rsidRPr="00322F3B">
        <w:t xml:space="preserve">share of the NRAS rent under </w:t>
      </w:r>
      <w:r w:rsidR="009F5D03" w:rsidRPr="00322F3B">
        <w:t>section 3</w:t>
      </w:r>
      <w:r w:rsidRPr="00322F3B">
        <w:t>80</w:t>
      </w:r>
      <w:r w:rsidR="009953FD">
        <w:noBreakHyphen/>
      </w:r>
      <w:r w:rsidRPr="00322F3B">
        <w:t>30 is a positive amount (whether or not the beneficiary actually receives any of that share).</w:t>
      </w:r>
    </w:p>
    <w:p w14:paraId="2DF59E45" w14:textId="77777777" w:rsidR="0037072A" w:rsidRPr="00322F3B" w:rsidRDefault="0037072A" w:rsidP="0037072A">
      <w:pPr>
        <w:pStyle w:val="SubsectionHead"/>
      </w:pPr>
      <w:r w:rsidRPr="00322F3B">
        <w:t>Trustees</w:t>
      </w:r>
    </w:p>
    <w:p w14:paraId="42C57DB0" w14:textId="13808016" w:rsidR="0037072A" w:rsidRPr="00322F3B" w:rsidRDefault="0037072A" w:rsidP="0037072A">
      <w:pPr>
        <w:pStyle w:val="subsection"/>
      </w:pPr>
      <w:r w:rsidRPr="00322F3B">
        <w:tab/>
        <w:t>(4)</w:t>
      </w:r>
      <w:r w:rsidRPr="00322F3B">
        <w:tab/>
      </w:r>
      <w:r w:rsidR="009953FD" w:rsidRPr="009953FD">
        <w:rPr>
          <w:position w:val="6"/>
          <w:sz w:val="16"/>
        </w:rPr>
        <w:t>*</w:t>
      </w:r>
      <w:r w:rsidRPr="00322F3B">
        <w:t xml:space="preserve">NRAS rent </w:t>
      </w:r>
      <w:r w:rsidRPr="00322F3B">
        <w:rPr>
          <w:b/>
          <w:i/>
        </w:rPr>
        <w:t xml:space="preserve">flows indirectly </w:t>
      </w:r>
      <w:r w:rsidRPr="00322F3B">
        <w:t>to the trustee of a trust in an income year if, and only if:</w:t>
      </w:r>
    </w:p>
    <w:p w14:paraId="2D73A177" w14:textId="4CBE6310" w:rsidR="0037072A" w:rsidRPr="00322F3B" w:rsidRDefault="0037072A" w:rsidP="0037072A">
      <w:pPr>
        <w:pStyle w:val="paragraph"/>
      </w:pPr>
      <w:r w:rsidRPr="00322F3B">
        <w:tab/>
        <w:t>(a)</w:t>
      </w:r>
      <w:r w:rsidRPr="00322F3B">
        <w:tab/>
        <w:t xml:space="preserve">during that income year, the NRAS rent is </w:t>
      </w:r>
      <w:r w:rsidR="009953FD" w:rsidRPr="009953FD">
        <w:rPr>
          <w:position w:val="6"/>
          <w:sz w:val="16"/>
        </w:rPr>
        <w:t>*</w:t>
      </w:r>
      <w:r w:rsidRPr="00322F3B">
        <w:t xml:space="preserve">derived by the trustee, or </w:t>
      </w:r>
      <w:r w:rsidR="009953FD" w:rsidRPr="009953FD">
        <w:rPr>
          <w:position w:val="6"/>
          <w:sz w:val="16"/>
        </w:rPr>
        <w:t>*</w:t>
      </w:r>
      <w:r w:rsidRPr="00322F3B">
        <w:t xml:space="preserve">flows indirectly to the trustee as a partner or </w:t>
      </w:r>
      <w:r w:rsidRPr="00322F3B">
        <w:lastRenderedPageBreak/>
        <w:t xml:space="preserve">beneficiary because of a previous application of </w:t>
      </w:r>
      <w:r w:rsidR="00825006" w:rsidRPr="00322F3B">
        <w:t>subsection (</w:t>
      </w:r>
      <w:r w:rsidRPr="00322F3B">
        <w:t>2) or (3); and</w:t>
      </w:r>
    </w:p>
    <w:p w14:paraId="48063031" w14:textId="77777777" w:rsidR="0037072A" w:rsidRPr="00322F3B" w:rsidRDefault="0037072A" w:rsidP="0037072A">
      <w:pPr>
        <w:pStyle w:val="paragraph"/>
      </w:pPr>
      <w:r w:rsidRPr="00322F3B">
        <w:tab/>
        <w:t>(b)</w:t>
      </w:r>
      <w:r w:rsidRPr="00322F3B">
        <w:tab/>
        <w:t>the trustee is liable or, but for another provision in this Act, would be liable, to be assessed in respect of an amount (the</w:t>
      </w:r>
      <w:r w:rsidRPr="00322F3B">
        <w:rPr>
          <w:b/>
          <w:i/>
        </w:rPr>
        <w:t xml:space="preserve"> share amount</w:t>
      </w:r>
      <w:r w:rsidRPr="00322F3B">
        <w:t>) that is:</w:t>
      </w:r>
    </w:p>
    <w:p w14:paraId="30739919" w14:textId="624E82CF" w:rsidR="0037072A" w:rsidRPr="00322F3B" w:rsidRDefault="0037072A" w:rsidP="0037072A">
      <w:pPr>
        <w:pStyle w:val="paragraphsub"/>
      </w:pPr>
      <w:r w:rsidRPr="00322F3B">
        <w:tab/>
        <w:t>(i)</w:t>
      </w:r>
      <w:r w:rsidRPr="00322F3B">
        <w:tab/>
        <w:t xml:space="preserve">a share of the trust’s </w:t>
      </w:r>
      <w:r w:rsidR="009953FD" w:rsidRPr="009953FD">
        <w:rPr>
          <w:position w:val="6"/>
          <w:sz w:val="16"/>
        </w:rPr>
        <w:t>*</w:t>
      </w:r>
      <w:r w:rsidRPr="00322F3B">
        <w:t>net income for that income year under section</w:t>
      </w:r>
      <w:r w:rsidR="00825006" w:rsidRPr="00322F3B">
        <w:t> </w:t>
      </w:r>
      <w:r w:rsidRPr="00322F3B">
        <w:t xml:space="preserve">98 of the </w:t>
      </w:r>
      <w:r w:rsidRPr="00322F3B">
        <w:rPr>
          <w:i/>
        </w:rPr>
        <w:t>Income Tax Assessment Act 1936</w:t>
      </w:r>
      <w:r w:rsidRPr="00322F3B">
        <w:t>; or</w:t>
      </w:r>
    </w:p>
    <w:p w14:paraId="5DC530FE" w14:textId="77777777" w:rsidR="0037072A" w:rsidRPr="00322F3B" w:rsidRDefault="0037072A" w:rsidP="0037072A">
      <w:pPr>
        <w:pStyle w:val="paragraphsub"/>
      </w:pPr>
      <w:r w:rsidRPr="00322F3B">
        <w:tab/>
        <w:t>(ii)</w:t>
      </w:r>
      <w:r w:rsidRPr="00322F3B">
        <w:tab/>
        <w:t>all or a part of the trust’s net income for that income year under section</w:t>
      </w:r>
      <w:r w:rsidR="00825006" w:rsidRPr="00322F3B">
        <w:t> </w:t>
      </w:r>
      <w:r w:rsidRPr="00322F3B">
        <w:t>99 or 99A of that Act;</w:t>
      </w:r>
    </w:p>
    <w:p w14:paraId="70F5631A" w14:textId="77777777" w:rsidR="0037072A" w:rsidRPr="00322F3B" w:rsidRDefault="0037072A" w:rsidP="0037072A">
      <w:pPr>
        <w:pStyle w:val="paragraph"/>
      </w:pPr>
      <w:r w:rsidRPr="00322F3B">
        <w:tab/>
      </w:r>
      <w:r w:rsidRPr="00322F3B">
        <w:tab/>
        <w:t>(whether or not the share amount becomes assessable income in the hands of the trustee); and</w:t>
      </w:r>
    </w:p>
    <w:p w14:paraId="10E7CCB1" w14:textId="2520137B" w:rsidR="0037072A" w:rsidRPr="00322F3B" w:rsidRDefault="0037072A" w:rsidP="0037072A">
      <w:pPr>
        <w:pStyle w:val="paragraph"/>
      </w:pPr>
      <w:r w:rsidRPr="00322F3B">
        <w:tab/>
        <w:t>(c)</w:t>
      </w:r>
      <w:r w:rsidRPr="00322F3B">
        <w:tab/>
        <w:t xml:space="preserve">the trustee’s </w:t>
      </w:r>
      <w:r w:rsidR="009953FD" w:rsidRPr="009953FD">
        <w:rPr>
          <w:position w:val="6"/>
          <w:sz w:val="16"/>
        </w:rPr>
        <w:t>*</w:t>
      </w:r>
      <w:r w:rsidRPr="00322F3B">
        <w:t xml:space="preserve">share of the NRAS rent under </w:t>
      </w:r>
      <w:r w:rsidR="009F5D03" w:rsidRPr="00322F3B">
        <w:t>section 3</w:t>
      </w:r>
      <w:r w:rsidRPr="00322F3B">
        <w:t>80</w:t>
      </w:r>
      <w:r w:rsidR="009953FD">
        <w:noBreakHyphen/>
      </w:r>
      <w:r w:rsidRPr="00322F3B">
        <w:t>30 is a positive amount (whether or not the trustee actually receives any of that share).</w:t>
      </w:r>
    </w:p>
    <w:p w14:paraId="27A459AD" w14:textId="646A69DE" w:rsidR="0037072A" w:rsidRPr="00322F3B" w:rsidRDefault="0037072A" w:rsidP="0037072A">
      <w:pPr>
        <w:pStyle w:val="notetext"/>
      </w:pPr>
      <w:r w:rsidRPr="00322F3B">
        <w:t>Note:</w:t>
      </w:r>
      <w:r w:rsidRPr="00322F3B">
        <w:tab/>
        <w:t xml:space="preserve">A trustee to whom NRAS rent flows indirectly under this subsection is entitled to a tax offset under </w:t>
      </w:r>
      <w:r w:rsidR="009F5D03" w:rsidRPr="00322F3B">
        <w:t>section 3</w:t>
      </w:r>
      <w:r w:rsidRPr="00322F3B">
        <w:t>80</w:t>
      </w:r>
      <w:r w:rsidR="009953FD">
        <w:noBreakHyphen/>
      </w:r>
      <w:r w:rsidRPr="00322F3B">
        <w:t>15 and the NRAS rent does not flow indirectly through the trustee to another entity.</w:t>
      </w:r>
    </w:p>
    <w:p w14:paraId="6710FE3D" w14:textId="1A16885B" w:rsidR="0037072A" w:rsidRPr="00322F3B" w:rsidRDefault="0037072A" w:rsidP="0037072A">
      <w:pPr>
        <w:pStyle w:val="subsection"/>
      </w:pPr>
      <w:r w:rsidRPr="00322F3B">
        <w:tab/>
        <w:t>(5)</w:t>
      </w:r>
      <w:r w:rsidRPr="00322F3B">
        <w:tab/>
      </w:r>
      <w:r w:rsidR="009953FD" w:rsidRPr="009953FD">
        <w:rPr>
          <w:position w:val="6"/>
          <w:sz w:val="16"/>
        </w:rPr>
        <w:t>*</w:t>
      </w:r>
      <w:r w:rsidRPr="00322F3B">
        <w:t xml:space="preserve">NRAS rent </w:t>
      </w:r>
      <w:r w:rsidRPr="00322F3B">
        <w:rPr>
          <w:b/>
          <w:i/>
        </w:rPr>
        <w:t>flows</w:t>
      </w:r>
      <w:r w:rsidRPr="00322F3B">
        <w:t xml:space="preserve"> </w:t>
      </w:r>
      <w:r w:rsidRPr="00322F3B">
        <w:rPr>
          <w:b/>
          <w:i/>
        </w:rPr>
        <w:t xml:space="preserve">indirectly </w:t>
      </w:r>
      <w:r w:rsidRPr="00322F3B">
        <w:t xml:space="preserve">through an entity (the </w:t>
      </w:r>
      <w:r w:rsidRPr="00322F3B">
        <w:rPr>
          <w:b/>
          <w:i/>
        </w:rPr>
        <w:t>first entity</w:t>
      </w:r>
      <w:r w:rsidRPr="00322F3B">
        <w:t>) to another entity if, and only if:</w:t>
      </w:r>
    </w:p>
    <w:p w14:paraId="11F65370" w14:textId="14FADAD4" w:rsidR="0037072A" w:rsidRPr="00322F3B" w:rsidRDefault="0037072A" w:rsidP="0037072A">
      <w:pPr>
        <w:pStyle w:val="paragraph"/>
      </w:pPr>
      <w:r w:rsidRPr="00322F3B">
        <w:tab/>
        <w:t>(a)</w:t>
      </w:r>
      <w:r w:rsidRPr="00322F3B">
        <w:tab/>
        <w:t xml:space="preserve">the other entity is the focal entity in an item of the table in </w:t>
      </w:r>
      <w:r w:rsidR="009F5D03" w:rsidRPr="00322F3B">
        <w:t>section 3</w:t>
      </w:r>
      <w:r w:rsidRPr="00322F3B">
        <w:t>80</w:t>
      </w:r>
      <w:r w:rsidR="009953FD">
        <w:noBreakHyphen/>
      </w:r>
      <w:r w:rsidRPr="00322F3B">
        <w:t>30 in relation to the NRAS rent; and</w:t>
      </w:r>
    </w:p>
    <w:p w14:paraId="31EBAB08" w14:textId="752481B2" w:rsidR="0037072A" w:rsidRPr="00322F3B" w:rsidRDefault="0037072A" w:rsidP="0037072A">
      <w:pPr>
        <w:pStyle w:val="paragraph"/>
      </w:pPr>
      <w:r w:rsidRPr="00322F3B">
        <w:tab/>
        <w:t>(b)</w:t>
      </w:r>
      <w:r w:rsidRPr="00322F3B">
        <w:tab/>
        <w:t xml:space="preserve">that focal entity’s </w:t>
      </w:r>
      <w:r w:rsidR="009953FD" w:rsidRPr="009953FD">
        <w:rPr>
          <w:position w:val="6"/>
          <w:sz w:val="16"/>
        </w:rPr>
        <w:t>*</w:t>
      </w:r>
      <w:r w:rsidRPr="00322F3B">
        <w:t>share of the NRAS rent is based on the first entity’s share of the NRAS rent as an intermediary entity in that or another item of the table.</w:t>
      </w:r>
    </w:p>
    <w:p w14:paraId="390D265A" w14:textId="6A2325B9" w:rsidR="0037072A" w:rsidRPr="00322F3B" w:rsidRDefault="0037072A" w:rsidP="0037072A">
      <w:pPr>
        <w:pStyle w:val="ActHead5"/>
      </w:pPr>
      <w:bookmarkStart w:id="516" w:name="_Toc201755947"/>
      <w:r w:rsidRPr="00322F3B">
        <w:rPr>
          <w:rStyle w:val="CharSectno"/>
        </w:rPr>
        <w:t>380</w:t>
      </w:r>
      <w:r w:rsidR="009953FD">
        <w:rPr>
          <w:rStyle w:val="CharSectno"/>
        </w:rPr>
        <w:noBreakHyphen/>
      </w:r>
      <w:r w:rsidRPr="00322F3B">
        <w:rPr>
          <w:rStyle w:val="CharSectno"/>
        </w:rPr>
        <w:t>30</w:t>
      </w:r>
      <w:r w:rsidRPr="00322F3B">
        <w:t xml:space="preserve">  Share of NRAS rent</w:t>
      </w:r>
      <w:bookmarkEnd w:id="516"/>
    </w:p>
    <w:p w14:paraId="4885195F" w14:textId="77777777" w:rsidR="0037072A" w:rsidRPr="00322F3B" w:rsidRDefault="0037072A" w:rsidP="0037072A">
      <w:pPr>
        <w:pStyle w:val="SubsectionHead"/>
      </w:pPr>
      <w:r w:rsidRPr="00322F3B">
        <w:t>Object of section</w:t>
      </w:r>
    </w:p>
    <w:p w14:paraId="352B20B6" w14:textId="77777777" w:rsidR="0037072A" w:rsidRPr="00322F3B" w:rsidRDefault="0037072A" w:rsidP="0037072A">
      <w:pPr>
        <w:pStyle w:val="subsection"/>
      </w:pPr>
      <w:r w:rsidRPr="00322F3B">
        <w:tab/>
        <w:t>(1)</w:t>
      </w:r>
      <w:r w:rsidRPr="00322F3B">
        <w:tab/>
        <w:t>The object of this section is to ensure that:</w:t>
      </w:r>
    </w:p>
    <w:p w14:paraId="5292BFBB" w14:textId="63427C35"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NRAS rent derived by a partnership or the trustee of a trust is allocated notionally amongst entities who </w:t>
      </w:r>
      <w:r w:rsidR="009953FD" w:rsidRPr="009953FD">
        <w:rPr>
          <w:position w:val="6"/>
          <w:sz w:val="16"/>
        </w:rPr>
        <w:t>*</w:t>
      </w:r>
      <w:r w:rsidRPr="00322F3B">
        <w:t>derive benefits from that NRAS rent; and</w:t>
      </w:r>
    </w:p>
    <w:p w14:paraId="62D24C10" w14:textId="77777777" w:rsidR="0037072A" w:rsidRPr="00322F3B" w:rsidRDefault="0037072A" w:rsidP="0037072A">
      <w:pPr>
        <w:pStyle w:val="paragraph"/>
      </w:pPr>
      <w:r w:rsidRPr="00322F3B">
        <w:tab/>
        <w:t>(b)</w:t>
      </w:r>
      <w:r w:rsidRPr="00322F3B">
        <w:tab/>
        <w:t>that allocation corresponds with the way in which those benefits were derived.</w:t>
      </w:r>
    </w:p>
    <w:p w14:paraId="38BCE791" w14:textId="12EF4954" w:rsidR="0037072A" w:rsidRPr="00322F3B" w:rsidRDefault="0037072A" w:rsidP="0037072A">
      <w:pPr>
        <w:pStyle w:val="subsection"/>
      </w:pPr>
      <w:r w:rsidRPr="00322F3B">
        <w:lastRenderedPageBreak/>
        <w:tab/>
        <w:t>(2)</w:t>
      </w:r>
      <w:r w:rsidRPr="00322F3B">
        <w:tab/>
        <w:t xml:space="preserve">An entity’s </w:t>
      </w:r>
      <w:r w:rsidRPr="00322F3B">
        <w:rPr>
          <w:b/>
          <w:i/>
        </w:rPr>
        <w:t>share</w:t>
      </w:r>
      <w:r w:rsidRPr="00322F3B">
        <w:t xml:space="preserve"> of </w:t>
      </w:r>
      <w:r w:rsidR="009953FD" w:rsidRPr="009953FD">
        <w:rPr>
          <w:position w:val="6"/>
          <w:sz w:val="16"/>
        </w:rPr>
        <w:t>*</w:t>
      </w:r>
      <w:r w:rsidRPr="00322F3B">
        <w:t>NRAS rent is an amount notionally allocated to the entity as its share of the NRAS rent, whether or not the entity actually receives any of that NRAS rent.</w:t>
      </w:r>
    </w:p>
    <w:p w14:paraId="420C72C7" w14:textId="35E32B12" w:rsidR="0037072A" w:rsidRPr="00322F3B" w:rsidRDefault="0037072A" w:rsidP="0037072A">
      <w:pPr>
        <w:pStyle w:val="subsection"/>
      </w:pPr>
      <w:r w:rsidRPr="00322F3B">
        <w:tab/>
        <w:t>(3)</w:t>
      </w:r>
      <w:r w:rsidRPr="00322F3B">
        <w:tab/>
        <w:t xml:space="preserve">That amount is equal to the entity’s </w:t>
      </w:r>
      <w:r w:rsidRPr="00322F3B">
        <w:rPr>
          <w:b/>
          <w:i/>
        </w:rPr>
        <w:t>share</w:t>
      </w:r>
      <w:r w:rsidRPr="00322F3B">
        <w:t xml:space="preserve"> of the </w:t>
      </w:r>
      <w:r w:rsidR="009953FD" w:rsidRPr="009953FD">
        <w:rPr>
          <w:position w:val="6"/>
          <w:sz w:val="16"/>
        </w:rPr>
        <w:t>*</w:t>
      </w:r>
      <w:r w:rsidRPr="00322F3B">
        <w:t>NRAS rent as the focal entity in column 3 of an item of the table.</w:t>
      </w:r>
    </w:p>
    <w:p w14:paraId="729C129C" w14:textId="77777777" w:rsidR="0037072A" w:rsidRPr="00322F3B" w:rsidRDefault="0037072A" w:rsidP="0037072A">
      <w:pPr>
        <w:pStyle w:val="notetext"/>
      </w:pPr>
      <w:r w:rsidRPr="00322F3B">
        <w:t>Note:</w:t>
      </w:r>
      <w:r w:rsidRPr="00322F3B">
        <w:tab/>
        <w:t>An entity’s share of the NRAS rent is based on the share of the NRAS rent of each preceding intermediary entity through which the NRAS rent flows, starting from the intermediary entity to whom the NRAS rent is paid.</w:t>
      </w:r>
    </w:p>
    <w:p w14:paraId="6882CE19" w14:textId="77777777" w:rsidR="0037072A" w:rsidRPr="00322F3B" w:rsidRDefault="0037072A" w:rsidP="0037072A">
      <w:pPr>
        <w:pStyle w:val="notetext"/>
      </w:pPr>
      <w:r w:rsidRPr="00322F3B">
        <w:tab/>
        <w:t>This means that in some cases (see items</w:t>
      </w:r>
      <w:r w:rsidR="00825006" w:rsidRPr="00322F3B">
        <w:t> </w:t>
      </w:r>
      <w:r w:rsidRPr="00322F3B">
        <w:t>2 and 4 of the table), more than one item of the table will need to be applied to work out the share of the NRAS rent of an ultimate recipient of the NRAS rent.</w:t>
      </w:r>
    </w:p>
    <w:p w14:paraId="7D2996C8" w14:textId="77777777" w:rsidR="0037072A" w:rsidRPr="00322F3B" w:rsidRDefault="0037072A" w:rsidP="0037072A">
      <w:pPr>
        <w:pStyle w:val="Tabletext"/>
      </w:pPr>
    </w:p>
    <w:tbl>
      <w:tblPr>
        <w:tblW w:w="7357" w:type="dxa"/>
        <w:tblInd w:w="113" w:type="dxa"/>
        <w:tblLayout w:type="fixed"/>
        <w:tblLook w:val="0000" w:firstRow="0" w:lastRow="0" w:firstColumn="0" w:lastColumn="0" w:noHBand="0" w:noVBand="0"/>
      </w:tblPr>
      <w:tblGrid>
        <w:gridCol w:w="655"/>
        <w:gridCol w:w="2234"/>
        <w:gridCol w:w="2234"/>
        <w:gridCol w:w="2234"/>
      </w:tblGrid>
      <w:tr w:rsidR="0037072A" w:rsidRPr="00322F3B" w14:paraId="3AA8EE27" w14:textId="77777777" w:rsidTr="00F301A2">
        <w:trPr>
          <w:cantSplit/>
          <w:tblHeader/>
        </w:trPr>
        <w:tc>
          <w:tcPr>
            <w:tcW w:w="7357" w:type="dxa"/>
            <w:gridSpan w:val="4"/>
            <w:tcBorders>
              <w:top w:val="single" w:sz="12" w:space="0" w:color="auto"/>
              <w:bottom w:val="single" w:sz="6" w:space="0" w:color="auto"/>
            </w:tcBorders>
            <w:shd w:val="clear" w:color="auto" w:fill="auto"/>
          </w:tcPr>
          <w:p w14:paraId="3F8A609B" w14:textId="77777777" w:rsidR="0037072A" w:rsidRPr="00322F3B" w:rsidRDefault="0037072A" w:rsidP="00F301A2">
            <w:pPr>
              <w:pStyle w:val="Tabletext"/>
              <w:keepNext/>
              <w:rPr>
                <w:b/>
              </w:rPr>
            </w:pPr>
            <w:r w:rsidRPr="00322F3B">
              <w:rPr>
                <w:b/>
                <w:i/>
              </w:rPr>
              <w:t>Share</w:t>
            </w:r>
            <w:r w:rsidRPr="00322F3B">
              <w:rPr>
                <w:b/>
              </w:rPr>
              <w:t xml:space="preserve"> of NRAS rent</w:t>
            </w:r>
          </w:p>
        </w:tc>
      </w:tr>
      <w:tr w:rsidR="0037072A" w:rsidRPr="00322F3B" w14:paraId="06E0D368" w14:textId="77777777" w:rsidTr="00F301A2">
        <w:trPr>
          <w:cantSplit/>
          <w:tblHeader/>
        </w:trPr>
        <w:tc>
          <w:tcPr>
            <w:tcW w:w="655" w:type="dxa"/>
            <w:tcBorders>
              <w:top w:val="single" w:sz="6" w:space="0" w:color="auto"/>
              <w:bottom w:val="single" w:sz="12" w:space="0" w:color="auto"/>
            </w:tcBorders>
            <w:shd w:val="clear" w:color="auto" w:fill="auto"/>
          </w:tcPr>
          <w:p w14:paraId="7DC531D2" w14:textId="77777777" w:rsidR="0037072A" w:rsidRPr="00322F3B" w:rsidRDefault="0037072A" w:rsidP="00F301A2">
            <w:pPr>
              <w:pStyle w:val="Tabletext"/>
              <w:keepNext/>
              <w:rPr>
                <w:b/>
              </w:rPr>
            </w:pPr>
            <w:r w:rsidRPr="00322F3B">
              <w:rPr>
                <w:b/>
              </w:rPr>
              <w:t>Item</w:t>
            </w:r>
          </w:p>
        </w:tc>
        <w:tc>
          <w:tcPr>
            <w:tcW w:w="2234" w:type="dxa"/>
            <w:tcBorders>
              <w:top w:val="single" w:sz="6" w:space="0" w:color="auto"/>
              <w:bottom w:val="single" w:sz="12" w:space="0" w:color="auto"/>
            </w:tcBorders>
            <w:shd w:val="clear" w:color="auto" w:fill="auto"/>
          </w:tcPr>
          <w:p w14:paraId="11153576" w14:textId="77777777" w:rsidR="0037072A" w:rsidRPr="00322F3B" w:rsidRDefault="0037072A" w:rsidP="00F301A2">
            <w:pPr>
              <w:pStyle w:val="Tabletext"/>
              <w:keepNext/>
              <w:rPr>
                <w:b/>
              </w:rPr>
            </w:pPr>
            <w:r w:rsidRPr="00322F3B">
              <w:rPr>
                <w:b/>
              </w:rPr>
              <w:t>Column 1</w:t>
            </w:r>
          </w:p>
          <w:p w14:paraId="75B0A031" w14:textId="77777777" w:rsidR="0037072A" w:rsidRPr="00322F3B" w:rsidRDefault="0037072A" w:rsidP="00F301A2">
            <w:pPr>
              <w:pStyle w:val="Tabletext"/>
              <w:keepNext/>
              <w:tabs>
                <w:tab w:val="left" w:pos="0"/>
              </w:tabs>
            </w:pPr>
            <w:r w:rsidRPr="00322F3B">
              <w:rPr>
                <w:b/>
              </w:rPr>
              <w:t>For this intermediary entity and this focal entity</w:t>
            </w:r>
            <w:r w:rsidRPr="00322F3B">
              <w:t>:</w:t>
            </w:r>
          </w:p>
        </w:tc>
        <w:tc>
          <w:tcPr>
            <w:tcW w:w="2234" w:type="dxa"/>
            <w:tcBorders>
              <w:top w:val="single" w:sz="6" w:space="0" w:color="auto"/>
              <w:bottom w:val="single" w:sz="12" w:space="0" w:color="auto"/>
            </w:tcBorders>
            <w:shd w:val="clear" w:color="auto" w:fill="auto"/>
          </w:tcPr>
          <w:p w14:paraId="13FE7E13" w14:textId="77777777" w:rsidR="0037072A" w:rsidRPr="00322F3B" w:rsidRDefault="0037072A" w:rsidP="00F301A2">
            <w:pPr>
              <w:pStyle w:val="Tabletext"/>
              <w:keepNext/>
              <w:rPr>
                <w:b/>
              </w:rPr>
            </w:pPr>
            <w:r w:rsidRPr="00322F3B">
              <w:rPr>
                <w:b/>
              </w:rPr>
              <w:t>Column 2</w:t>
            </w:r>
          </w:p>
          <w:p w14:paraId="25376590" w14:textId="77777777" w:rsidR="0037072A" w:rsidRPr="00322F3B" w:rsidRDefault="0037072A" w:rsidP="00F301A2">
            <w:pPr>
              <w:pStyle w:val="Tabletext"/>
              <w:keepNext/>
              <w:rPr>
                <w:b/>
              </w:rPr>
            </w:pPr>
            <w:r w:rsidRPr="00322F3B">
              <w:rPr>
                <w:b/>
              </w:rPr>
              <w:t>The intermediary entity’s share of the NRAS rent is:</w:t>
            </w:r>
          </w:p>
        </w:tc>
        <w:tc>
          <w:tcPr>
            <w:tcW w:w="2234" w:type="dxa"/>
            <w:tcBorders>
              <w:top w:val="single" w:sz="6" w:space="0" w:color="auto"/>
              <w:bottom w:val="single" w:sz="12" w:space="0" w:color="auto"/>
            </w:tcBorders>
            <w:shd w:val="clear" w:color="auto" w:fill="auto"/>
          </w:tcPr>
          <w:p w14:paraId="594003CD" w14:textId="77777777" w:rsidR="0037072A" w:rsidRPr="00322F3B" w:rsidRDefault="0037072A" w:rsidP="00F301A2">
            <w:pPr>
              <w:pStyle w:val="Tabletext"/>
              <w:keepNext/>
              <w:rPr>
                <w:b/>
              </w:rPr>
            </w:pPr>
            <w:r w:rsidRPr="00322F3B">
              <w:rPr>
                <w:b/>
              </w:rPr>
              <w:t>Column 3</w:t>
            </w:r>
          </w:p>
          <w:p w14:paraId="07DEBC0C" w14:textId="77777777" w:rsidR="0037072A" w:rsidRPr="00322F3B" w:rsidRDefault="0037072A" w:rsidP="00F301A2">
            <w:pPr>
              <w:pStyle w:val="Tabletext"/>
              <w:keepNext/>
              <w:rPr>
                <w:b/>
              </w:rPr>
            </w:pPr>
            <w:r w:rsidRPr="00322F3B">
              <w:rPr>
                <w:b/>
              </w:rPr>
              <w:t>The focal entity’s share of the NRAS rent is:</w:t>
            </w:r>
          </w:p>
        </w:tc>
      </w:tr>
      <w:tr w:rsidR="0037072A" w:rsidRPr="00322F3B" w14:paraId="164B9207" w14:textId="77777777" w:rsidTr="00F301A2">
        <w:trPr>
          <w:cantSplit/>
        </w:trPr>
        <w:tc>
          <w:tcPr>
            <w:tcW w:w="655" w:type="dxa"/>
            <w:tcBorders>
              <w:top w:val="single" w:sz="12" w:space="0" w:color="auto"/>
              <w:bottom w:val="single" w:sz="2" w:space="0" w:color="auto"/>
            </w:tcBorders>
            <w:shd w:val="clear" w:color="auto" w:fill="auto"/>
          </w:tcPr>
          <w:p w14:paraId="7A1AF559" w14:textId="77777777" w:rsidR="0037072A" w:rsidRPr="00322F3B" w:rsidRDefault="0037072A" w:rsidP="00F301A2">
            <w:pPr>
              <w:pStyle w:val="Tabletext"/>
            </w:pPr>
            <w:r w:rsidRPr="00322F3B">
              <w:t>1</w:t>
            </w:r>
          </w:p>
        </w:tc>
        <w:tc>
          <w:tcPr>
            <w:tcW w:w="2234" w:type="dxa"/>
            <w:tcBorders>
              <w:top w:val="single" w:sz="12" w:space="0" w:color="auto"/>
              <w:bottom w:val="single" w:sz="2" w:space="0" w:color="auto"/>
            </w:tcBorders>
            <w:shd w:val="clear" w:color="auto" w:fill="auto"/>
          </w:tcPr>
          <w:p w14:paraId="77435CDA" w14:textId="77777777" w:rsidR="0037072A" w:rsidRPr="00322F3B" w:rsidRDefault="0037072A" w:rsidP="00F301A2">
            <w:pPr>
              <w:pStyle w:val="Tabletext"/>
            </w:pPr>
            <w:r w:rsidRPr="00322F3B">
              <w:t xml:space="preserve">a partnership is the </w:t>
            </w:r>
            <w:r w:rsidRPr="00322F3B">
              <w:rPr>
                <w:b/>
                <w:i/>
              </w:rPr>
              <w:t xml:space="preserve">intermediary entity </w:t>
            </w:r>
            <w:r w:rsidRPr="00322F3B">
              <w:t xml:space="preserve">and a partner in that partnership is the </w:t>
            </w:r>
            <w:r w:rsidRPr="00322F3B">
              <w:rPr>
                <w:b/>
                <w:i/>
              </w:rPr>
              <w:t>focal entity</w:t>
            </w:r>
            <w:r w:rsidRPr="00322F3B">
              <w:t xml:space="preserve"> if:</w:t>
            </w:r>
          </w:p>
          <w:p w14:paraId="6E4E0B68" w14:textId="0B2017F7" w:rsidR="0037072A" w:rsidRPr="00322F3B" w:rsidRDefault="0037072A" w:rsidP="00F301A2">
            <w:pPr>
              <w:pStyle w:val="Tablea"/>
            </w:pPr>
            <w:r w:rsidRPr="00322F3B">
              <w:t xml:space="preserve">(a) </w:t>
            </w:r>
            <w:r w:rsidR="009953FD" w:rsidRPr="009953FD">
              <w:rPr>
                <w:position w:val="6"/>
                <w:sz w:val="16"/>
              </w:rPr>
              <w:t>*</w:t>
            </w:r>
            <w:r w:rsidRPr="00322F3B">
              <w:t xml:space="preserve">NRAS rent is </w:t>
            </w:r>
            <w:r w:rsidR="009953FD" w:rsidRPr="009953FD">
              <w:rPr>
                <w:position w:val="6"/>
                <w:sz w:val="16"/>
              </w:rPr>
              <w:t>*</w:t>
            </w:r>
            <w:r w:rsidRPr="00322F3B">
              <w:t>derived by the partnership; and</w:t>
            </w:r>
          </w:p>
          <w:p w14:paraId="43188A7E" w14:textId="58768F46" w:rsidR="0037072A" w:rsidRPr="00322F3B" w:rsidRDefault="0037072A" w:rsidP="00F301A2">
            <w:pPr>
              <w:pStyle w:val="Tablea"/>
            </w:pPr>
            <w:r w:rsidRPr="00322F3B">
              <w:t>(b) the partner has, in respect of the partnership, an individual interest mentioned in sub</w:t>
            </w:r>
            <w:r w:rsidR="009F5D03" w:rsidRPr="00322F3B">
              <w:t>section 3</w:t>
            </w:r>
            <w:r w:rsidRPr="00322F3B">
              <w:t>80</w:t>
            </w:r>
            <w:r w:rsidR="009953FD">
              <w:noBreakHyphen/>
            </w:r>
            <w:r w:rsidRPr="00322F3B">
              <w:t>25(2)</w:t>
            </w:r>
          </w:p>
        </w:tc>
        <w:tc>
          <w:tcPr>
            <w:tcW w:w="2234" w:type="dxa"/>
            <w:tcBorders>
              <w:top w:val="single" w:sz="12" w:space="0" w:color="auto"/>
              <w:bottom w:val="single" w:sz="2" w:space="0" w:color="auto"/>
            </w:tcBorders>
            <w:shd w:val="clear" w:color="auto" w:fill="auto"/>
          </w:tcPr>
          <w:p w14:paraId="1F85EB67" w14:textId="77777777" w:rsidR="0037072A" w:rsidRPr="00322F3B" w:rsidRDefault="0037072A" w:rsidP="00F301A2">
            <w:pPr>
              <w:pStyle w:val="Tabletext"/>
            </w:pPr>
            <w:r w:rsidRPr="00322F3B">
              <w:t>the NRAS rent</w:t>
            </w:r>
          </w:p>
        </w:tc>
        <w:tc>
          <w:tcPr>
            <w:tcW w:w="2234" w:type="dxa"/>
            <w:tcBorders>
              <w:top w:val="single" w:sz="12" w:space="0" w:color="auto"/>
              <w:bottom w:val="single" w:sz="2" w:space="0" w:color="auto"/>
            </w:tcBorders>
            <w:shd w:val="clear" w:color="auto" w:fill="auto"/>
          </w:tcPr>
          <w:p w14:paraId="6FA489E9" w14:textId="77777777" w:rsidR="0037072A" w:rsidRPr="00322F3B" w:rsidRDefault="0037072A" w:rsidP="00F301A2">
            <w:pPr>
              <w:pStyle w:val="Tabletext"/>
            </w:pPr>
            <w:r w:rsidRPr="00322F3B">
              <w:t>so much of the NRAS rent as is taken into account in working out the amount of that individual interest</w:t>
            </w:r>
          </w:p>
        </w:tc>
      </w:tr>
      <w:tr w:rsidR="0037072A" w:rsidRPr="00322F3B" w14:paraId="7F9F79F6" w14:textId="77777777" w:rsidTr="00F301A2">
        <w:trPr>
          <w:cantSplit/>
        </w:trPr>
        <w:tc>
          <w:tcPr>
            <w:tcW w:w="655" w:type="dxa"/>
            <w:tcBorders>
              <w:top w:val="single" w:sz="2" w:space="0" w:color="auto"/>
              <w:bottom w:val="single" w:sz="2" w:space="0" w:color="auto"/>
            </w:tcBorders>
            <w:shd w:val="clear" w:color="auto" w:fill="auto"/>
          </w:tcPr>
          <w:p w14:paraId="6C2DDD0C" w14:textId="77777777" w:rsidR="0037072A" w:rsidRPr="00322F3B" w:rsidRDefault="0037072A" w:rsidP="00F301A2">
            <w:pPr>
              <w:pStyle w:val="Tabletext"/>
            </w:pPr>
            <w:r w:rsidRPr="00322F3B">
              <w:lastRenderedPageBreak/>
              <w:t>2</w:t>
            </w:r>
          </w:p>
        </w:tc>
        <w:tc>
          <w:tcPr>
            <w:tcW w:w="2234" w:type="dxa"/>
            <w:tcBorders>
              <w:top w:val="single" w:sz="2" w:space="0" w:color="auto"/>
              <w:bottom w:val="single" w:sz="2" w:space="0" w:color="auto"/>
            </w:tcBorders>
            <w:shd w:val="clear" w:color="auto" w:fill="auto"/>
          </w:tcPr>
          <w:p w14:paraId="368612A4" w14:textId="77777777" w:rsidR="0037072A" w:rsidRPr="00322F3B" w:rsidRDefault="0037072A" w:rsidP="00F301A2">
            <w:pPr>
              <w:pStyle w:val="Tabletext"/>
            </w:pPr>
            <w:r w:rsidRPr="00322F3B">
              <w:t xml:space="preserve">a partnership is the </w:t>
            </w:r>
            <w:r w:rsidRPr="00322F3B">
              <w:rPr>
                <w:b/>
                <w:i/>
              </w:rPr>
              <w:t xml:space="preserve">intermediary entity </w:t>
            </w:r>
            <w:r w:rsidRPr="00322F3B">
              <w:t xml:space="preserve">and a partner in that partnership is the </w:t>
            </w:r>
            <w:r w:rsidRPr="00322F3B">
              <w:rPr>
                <w:b/>
                <w:i/>
              </w:rPr>
              <w:t>focal entity</w:t>
            </w:r>
            <w:r w:rsidRPr="00322F3B">
              <w:t xml:space="preserve"> if:</w:t>
            </w:r>
          </w:p>
          <w:p w14:paraId="5085EC07" w14:textId="10953760" w:rsidR="0037072A" w:rsidRPr="00322F3B" w:rsidRDefault="0037072A" w:rsidP="00F301A2">
            <w:pPr>
              <w:pStyle w:val="Tablea"/>
            </w:pPr>
            <w:r w:rsidRPr="00322F3B">
              <w:t xml:space="preserve">(a) </w:t>
            </w:r>
            <w:r w:rsidR="009953FD" w:rsidRPr="009953FD">
              <w:rPr>
                <w:position w:val="6"/>
                <w:sz w:val="16"/>
              </w:rPr>
              <w:t>*</w:t>
            </w:r>
            <w:r w:rsidRPr="00322F3B">
              <w:t xml:space="preserve">NRAS rent </w:t>
            </w:r>
            <w:r w:rsidR="009953FD" w:rsidRPr="009953FD">
              <w:rPr>
                <w:position w:val="6"/>
                <w:sz w:val="16"/>
              </w:rPr>
              <w:t>*</w:t>
            </w:r>
            <w:r w:rsidRPr="00322F3B">
              <w:t>flows indirectly to the partnership as a beneficiary of a trust; and</w:t>
            </w:r>
          </w:p>
          <w:p w14:paraId="3CBCA933" w14:textId="16FCCC8D" w:rsidR="0037072A" w:rsidRPr="00322F3B" w:rsidRDefault="0037072A" w:rsidP="00F301A2">
            <w:pPr>
              <w:pStyle w:val="Tablea"/>
            </w:pPr>
            <w:r w:rsidRPr="00322F3B">
              <w:t>(b) the partner has, in respect of the partnership, an individual interest mentioned in sub</w:t>
            </w:r>
            <w:r w:rsidR="009F5D03" w:rsidRPr="00322F3B">
              <w:t>section 3</w:t>
            </w:r>
            <w:r w:rsidRPr="00322F3B">
              <w:t>80</w:t>
            </w:r>
            <w:r w:rsidR="009953FD">
              <w:noBreakHyphen/>
            </w:r>
            <w:r w:rsidRPr="00322F3B">
              <w:t>25(2)</w:t>
            </w:r>
          </w:p>
        </w:tc>
        <w:tc>
          <w:tcPr>
            <w:tcW w:w="2234" w:type="dxa"/>
            <w:tcBorders>
              <w:top w:val="single" w:sz="2" w:space="0" w:color="auto"/>
              <w:bottom w:val="single" w:sz="2" w:space="0" w:color="auto"/>
            </w:tcBorders>
            <w:shd w:val="clear" w:color="auto" w:fill="auto"/>
          </w:tcPr>
          <w:p w14:paraId="2CB3EF82" w14:textId="77777777" w:rsidR="0037072A" w:rsidRPr="00322F3B" w:rsidRDefault="0037072A" w:rsidP="00F301A2">
            <w:pPr>
              <w:pStyle w:val="Tabletext"/>
            </w:pPr>
            <w:r w:rsidRPr="00322F3B">
              <w:t>the amount worked out under column 3 of item</w:t>
            </w:r>
            <w:r w:rsidR="00825006" w:rsidRPr="00322F3B">
              <w:t> </w:t>
            </w:r>
            <w:r w:rsidRPr="00322F3B">
              <w:t>3 or 4 of this table where the partnership, as a beneficiary, is the focal entity in that item</w:t>
            </w:r>
          </w:p>
        </w:tc>
        <w:tc>
          <w:tcPr>
            <w:tcW w:w="2234" w:type="dxa"/>
            <w:tcBorders>
              <w:top w:val="single" w:sz="2" w:space="0" w:color="auto"/>
              <w:bottom w:val="single" w:sz="2" w:space="0" w:color="auto"/>
            </w:tcBorders>
            <w:shd w:val="clear" w:color="auto" w:fill="auto"/>
          </w:tcPr>
          <w:p w14:paraId="0DF809DF" w14:textId="77777777" w:rsidR="0037072A" w:rsidRPr="00322F3B" w:rsidRDefault="0037072A" w:rsidP="00F301A2">
            <w:pPr>
              <w:pStyle w:val="Tabletext"/>
            </w:pPr>
            <w:r w:rsidRPr="00322F3B">
              <w:t>so much of the amount worked out under column 2 of this item as is attributable to the partner, having regard to the partnership agreement and any other relevant circumstances</w:t>
            </w:r>
          </w:p>
        </w:tc>
      </w:tr>
      <w:tr w:rsidR="0037072A" w:rsidRPr="00322F3B" w14:paraId="69B599B1" w14:textId="77777777" w:rsidTr="00F301A2">
        <w:trPr>
          <w:cantSplit/>
        </w:trPr>
        <w:tc>
          <w:tcPr>
            <w:tcW w:w="655" w:type="dxa"/>
            <w:tcBorders>
              <w:top w:val="single" w:sz="2" w:space="0" w:color="auto"/>
              <w:bottom w:val="single" w:sz="2" w:space="0" w:color="auto"/>
            </w:tcBorders>
            <w:shd w:val="clear" w:color="auto" w:fill="auto"/>
          </w:tcPr>
          <w:p w14:paraId="2416DD49" w14:textId="77777777" w:rsidR="0037072A" w:rsidRPr="00322F3B" w:rsidRDefault="0037072A" w:rsidP="00F301A2">
            <w:pPr>
              <w:pStyle w:val="Tabletext"/>
            </w:pPr>
            <w:r w:rsidRPr="00322F3B">
              <w:t>3</w:t>
            </w:r>
          </w:p>
        </w:tc>
        <w:tc>
          <w:tcPr>
            <w:tcW w:w="2234" w:type="dxa"/>
            <w:tcBorders>
              <w:top w:val="single" w:sz="2" w:space="0" w:color="auto"/>
              <w:bottom w:val="single" w:sz="2" w:space="0" w:color="auto"/>
            </w:tcBorders>
            <w:shd w:val="clear" w:color="auto" w:fill="auto"/>
          </w:tcPr>
          <w:p w14:paraId="1C340A5F" w14:textId="77777777" w:rsidR="0037072A" w:rsidRPr="00322F3B" w:rsidRDefault="0037072A" w:rsidP="00F301A2">
            <w:pPr>
              <w:pStyle w:val="Tabletext"/>
            </w:pPr>
            <w:r w:rsidRPr="00322F3B">
              <w:t xml:space="preserve">the trustee of a trust is the </w:t>
            </w:r>
            <w:r w:rsidRPr="00322F3B">
              <w:rPr>
                <w:b/>
                <w:i/>
              </w:rPr>
              <w:t xml:space="preserve">intermediary entity </w:t>
            </w:r>
            <w:r w:rsidRPr="00322F3B">
              <w:t xml:space="preserve">and the trustee or a beneficiary of the trust is the </w:t>
            </w:r>
            <w:r w:rsidRPr="00322F3B">
              <w:rPr>
                <w:b/>
                <w:i/>
              </w:rPr>
              <w:t>focal entity</w:t>
            </w:r>
            <w:r w:rsidRPr="00322F3B">
              <w:t xml:space="preserve"> if:</w:t>
            </w:r>
          </w:p>
          <w:p w14:paraId="137E919E" w14:textId="3A63D30B" w:rsidR="0037072A" w:rsidRPr="00322F3B" w:rsidRDefault="0037072A" w:rsidP="00F301A2">
            <w:pPr>
              <w:pStyle w:val="Tablea"/>
            </w:pPr>
            <w:r w:rsidRPr="00322F3B">
              <w:t xml:space="preserve">(a) </w:t>
            </w:r>
            <w:r w:rsidR="009953FD" w:rsidRPr="009953FD">
              <w:rPr>
                <w:position w:val="6"/>
                <w:sz w:val="16"/>
              </w:rPr>
              <w:t>*</w:t>
            </w:r>
            <w:r w:rsidRPr="00322F3B">
              <w:t xml:space="preserve">NRAS rent is </w:t>
            </w:r>
            <w:r w:rsidR="009953FD" w:rsidRPr="009953FD">
              <w:rPr>
                <w:position w:val="6"/>
                <w:sz w:val="16"/>
              </w:rPr>
              <w:t>*</w:t>
            </w:r>
            <w:r w:rsidRPr="00322F3B">
              <w:t>derived by</w:t>
            </w:r>
            <w:r w:rsidRPr="00322F3B">
              <w:rPr>
                <w:i/>
              </w:rPr>
              <w:t xml:space="preserve"> </w:t>
            </w:r>
            <w:r w:rsidRPr="00322F3B">
              <w:t>the trustee; and</w:t>
            </w:r>
          </w:p>
          <w:p w14:paraId="79A5093A" w14:textId="61D6341B" w:rsidR="0037072A" w:rsidRPr="00322F3B" w:rsidRDefault="0037072A" w:rsidP="00F301A2">
            <w:pPr>
              <w:pStyle w:val="Tablea"/>
            </w:pPr>
            <w:r w:rsidRPr="00322F3B">
              <w:t>(b) the trustee or beneficiary has, in respect of the trust, a share amount mentioned in sub</w:t>
            </w:r>
            <w:r w:rsidR="009F5D03" w:rsidRPr="00322F3B">
              <w:t>section 3</w:t>
            </w:r>
            <w:r w:rsidRPr="00322F3B">
              <w:t>80</w:t>
            </w:r>
            <w:r w:rsidR="009953FD">
              <w:noBreakHyphen/>
            </w:r>
            <w:r w:rsidRPr="00322F3B">
              <w:t>25(3) or (4)</w:t>
            </w:r>
          </w:p>
        </w:tc>
        <w:tc>
          <w:tcPr>
            <w:tcW w:w="2234" w:type="dxa"/>
            <w:tcBorders>
              <w:top w:val="single" w:sz="2" w:space="0" w:color="auto"/>
              <w:bottom w:val="single" w:sz="2" w:space="0" w:color="auto"/>
            </w:tcBorders>
            <w:shd w:val="clear" w:color="auto" w:fill="auto"/>
          </w:tcPr>
          <w:p w14:paraId="4B5FE411" w14:textId="0AB57C7C" w:rsidR="0037072A" w:rsidRPr="00322F3B" w:rsidRDefault="0037072A" w:rsidP="00F301A2">
            <w:pPr>
              <w:pStyle w:val="Tablea"/>
            </w:pPr>
            <w:r w:rsidRPr="00322F3B">
              <w:t xml:space="preserve">(a) if the trust has a positive amount of </w:t>
            </w:r>
            <w:r w:rsidR="009953FD" w:rsidRPr="009953FD">
              <w:rPr>
                <w:position w:val="6"/>
                <w:sz w:val="16"/>
              </w:rPr>
              <w:t>*</w:t>
            </w:r>
            <w:r w:rsidRPr="00322F3B">
              <w:t>net income for that year—the NRAS rent; or</w:t>
            </w:r>
          </w:p>
          <w:p w14:paraId="38BD2C87" w14:textId="77777777" w:rsidR="0037072A" w:rsidRPr="00322F3B" w:rsidRDefault="0037072A" w:rsidP="00F301A2">
            <w:pPr>
              <w:pStyle w:val="Tablea"/>
            </w:pPr>
            <w:r w:rsidRPr="00322F3B">
              <w:t>(b) otherwise—nil</w:t>
            </w:r>
          </w:p>
        </w:tc>
        <w:tc>
          <w:tcPr>
            <w:tcW w:w="2234" w:type="dxa"/>
            <w:tcBorders>
              <w:top w:val="single" w:sz="2" w:space="0" w:color="auto"/>
              <w:bottom w:val="single" w:sz="2" w:space="0" w:color="auto"/>
            </w:tcBorders>
            <w:shd w:val="clear" w:color="auto" w:fill="auto"/>
          </w:tcPr>
          <w:p w14:paraId="4C621467" w14:textId="77777777" w:rsidR="0037072A" w:rsidRPr="00322F3B" w:rsidRDefault="0037072A" w:rsidP="00F301A2">
            <w:pPr>
              <w:pStyle w:val="Tabletext"/>
            </w:pPr>
            <w:r w:rsidRPr="00322F3B">
              <w:t>so much of the amount worked out under column 2 of this item as is taken into account in working out that share amount</w:t>
            </w:r>
          </w:p>
        </w:tc>
      </w:tr>
      <w:tr w:rsidR="0037072A" w:rsidRPr="00322F3B" w14:paraId="0894D521" w14:textId="77777777" w:rsidTr="00F301A2">
        <w:trPr>
          <w:cantSplit/>
        </w:trPr>
        <w:tc>
          <w:tcPr>
            <w:tcW w:w="655" w:type="dxa"/>
            <w:tcBorders>
              <w:top w:val="single" w:sz="2" w:space="0" w:color="auto"/>
              <w:bottom w:val="single" w:sz="12" w:space="0" w:color="auto"/>
            </w:tcBorders>
            <w:shd w:val="clear" w:color="auto" w:fill="auto"/>
          </w:tcPr>
          <w:p w14:paraId="76D6192D" w14:textId="77777777" w:rsidR="0037072A" w:rsidRPr="00322F3B" w:rsidRDefault="0037072A" w:rsidP="00F301A2">
            <w:pPr>
              <w:pStyle w:val="Tabletext"/>
            </w:pPr>
            <w:r w:rsidRPr="00322F3B">
              <w:lastRenderedPageBreak/>
              <w:t>4</w:t>
            </w:r>
          </w:p>
        </w:tc>
        <w:tc>
          <w:tcPr>
            <w:tcW w:w="2234" w:type="dxa"/>
            <w:tcBorders>
              <w:top w:val="single" w:sz="2" w:space="0" w:color="auto"/>
              <w:bottom w:val="single" w:sz="12" w:space="0" w:color="auto"/>
            </w:tcBorders>
            <w:shd w:val="clear" w:color="auto" w:fill="auto"/>
          </w:tcPr>
          <w:p w14:paraId="0E90D98C" w14:textId="77777777" w:rsidR="0037072A" w:rsidRPr="00322F3B" w:rsidRDefault="0037072A" w:rsidP="00F301A2">
            <w:pPr>
              <w:pStyle w:val="Tabletext"/>
            </w:pPr>
            <w:r w:rsidRPr="00322F3B">
              <w:t xml:space="preserve">the trustee of a trust is the </w:t>
            </w:r>
            <w:r w:rsidRPr="00322F3B">
              <w:rPr>
                <w:b/>
                <w:i/>
              </w:rPr>
              <w:t xml:space="preserve">intermediary entity </w:t>
            </w:r>
            <w:r w:rsidRPr="00322F3B">
              <w:t xml:space="preserve">and the trustee or a beneficiary of the trust is the </w:t>
            </w:r>
            <w:r w:rsidRPr="00322F3B">
              <w:rPr>
                <w:b/>
                <w:i/>
              </w:rPr>
              <w:t>focal entity</w:t>
            </w:r>
            <w:r w:rsidRPr="00322F3B">
              <w:t xml:space="preserve"> if:</w:t>
            </w:r>
          </w:p>
          <w:p w14:paraId="65F68F9F" w14:textId="0A4AE927" w:rsidR="0037072A" w:rsidRPr="00322F3B" w:rsidRDefault="0037072A" w:rsidP="00F301A2">
            <w:pPr>
              <w:pStyle w:val="Tablea"/>
            </w:pPr>
            <w:r w:rsidRPr="00322F3B">
              <w:t xml:space="preserve">(a) </w:t>
            </w:r>
            <w:r w:rsidR="009953FD" w:rsidRPr="009953FD">
              <w:rPr>
                <w:position w:val="6"/>
                <w:sz w:val="16"/>
              </w:rPr>
              <w:t>*</w:t>
            </w:r>
            <w:r w:rsidRPr="00322F3B">
              <w:t xml:space="preserve">NRAS rent </w:t>
            </w:r>
            <w:r w:rsidR="009953FD" w:rsidRPr="009953FD">
              <w:rPr>
                <w:position w:val="6"/>
                <w:sz w:val="16"/>
              </w:rPr>
              <w:t>*</w:t>
            </w:r>
            <w:r w:rsidRPr="00322F3B">
              <w:t>flows indirectly to the trustee as a partner in a partnership or as a beneficiary of another trust; and</w:t>
            </w:r>
          </w:p>
          <w:p w14:paraId="3EF0B6B4" w14:textId="392679EF" w:rsidR="0037072A" w:rsidRPr="00322F3B" w:rsidRDefault="0037072A" w:rsidP="00F301A2">
            <w:pPr>
              <w:pStyle w:val="Tablea"/>
            </w:pPr>
            <w:r w:rsidRPr="00322F3B">
              <w:t>(b) the trustee or beneficiary has, in respect of the trust, a share amount mentioned in sub</w:t>
            </w:r>
            <w:r w:rsidR="009F5D03" w:rsidRPr="00322F3B">
              <w:t>section 3</w:t>
            </w:r>
            <w:r w:rsidRPr="00322F3B">
              <w:t>80</w:t>
            </w:r>
            <w:r w:rsidR="009953FD">
              <w:noBreakHyphen/>
            </w:r>
            <w:r w:rsidRPr="00322F3B">
              <w:t>25(3) or (4)</w:t>
            </w:r>
          </w:p>
        </w:tc>
        <w:tc>
          <w:tcPr>
            <w:tcW w:w="2234" w:type="dxa"/>
            <w:tcBorders>
              <w:top w:val="single" w:sz="2" w:space="0" w:color="auto"/>
              <w:bottom w:val="single" w:sz="12" w:space="0" w:color="auto"/>
            </w:tcBorders>
            <w:shd w:val="clear" w:color="auto" w:fill="auto"/>
          </w:tcPr>
          <w:p w14:paraId="339DFF78" w14:textId="77777777" w:rsidR="0037072A" w:rsidRPr="00322F3B" w:rsidRDefault="0037072A" w:rsidP="00F301A2">
            <w:pPr>
              <w:pStyle w:val="Tabletext"/>
            </w:pPr>
            <w:r w:rsidRPr="00322F3B">
              <w:t>the amount worked out under column 3 of:</w:t>
            </w:r>
          </w:p>
          <w:p w14:paraId="4F5E5D88" w14:textId="77777777" w:rsidR="0037072A" w:rsidRPr="00322F3B" w:rsidRDefault="0037072A" w:rsidP="00F301A2">
            <w:pPr>
              <w:pStyle w:val="Tablea"/>
            </w:pPr>
            <w:r w:rsidRPr="00322F3B">
              <w:t>(a) item</w:t>
            </w:r>
            <w:r w:rsidR="00825006" w:rsidRPr="00322F3B">
              <w:t> </w:t>
            </w:r>
            <w:r w:rsidRPr="00322F3B">
              <w:t>1 or 2 of this table where the trustee, as a partner, is the focal entity in that item; or</w:t>
            </w:r>
          </w:p>
          <w:p w14:paraId="72371A6C" w14:textId="77777777" w:rsidR="0037072A" w:rsidRPr="00322F3B" w:rsidRDefault="0037072A" w:rsidP="00F301A2">
            <w:pPr>
              <w:pStyle w:val="Tablea"/>
            </w:pPr>
            <w:r w:rsidRPr="00322F3B">
              <w:t>(b) item</w:t>
            </w:r>
            <w:r w:rsidR="00825006" w:rsidRPr="00322F3B">
              <w:t> </w:t>
            </w:r>
            <w:r w:rsidRPr="00322F3B">
              <w:t>3 or a previous application of this item where the trustee, as a beneficiary, is the focal entity in that item</w:t>
            </w:r>
          </w:p>
        </w:tc>
        <w:tc>
          <w:tcPr>
            <w:tcW w:w="2234" w:type="dxa"/>
            <w:tcBorders>
              <w:top w:val="single" w:sz="2" w:space="0" w:color="auto"/>
              <w:bottom w:val="single" w:sz="12" w:space="0" w:color="auto"/>
            </w:tcBorders>
            <w:shd w:val="clear" w:color="auto" w:fill="auto"/>
          </w:tcPr>
          <w:p w14:paraId="46FD9047" w14:textId="77777777" w:rsidR="0037072A" w:rsidRPr="00322F3B" w:rsidRDefault="0037072A" w:rsidP="00F301A2">
            <w:pPr>
              <w:pStyle w:val="Tabletext"/>
            </w:pPr>
            <w:r w:rsidRPr="00322F3B">
              <w:t>so much of the amount worked out under column 2 of this item as is attributable to the focal entity in this item, having regard to the trust deed and any other relevant circumstances</w:t>
            </w:r>
          </w:p>
        </w:tc>
      </w:tr>
    </w:tbl>
    <w:p w14:paraId="50C10497" w14:textId="77777777" w:rsidR="0037072A" w:rsidRPr="00322F3B" w:rsidRDefault="0037072A" w:rsidP="0037072A">
      <w:pPr>
        <w:pStyle w:val="notetext"/>
      </w:pPr>
      <w:r w:rsidRPr="00322F3B">
        <w:t>Note:</w:t>
      </w:r>
      <w:r w:rsidRPr="00322F3B">
        <w:tab/>
        <w:t>In item</w:t>
      </w:r>
      <w:r w:rsidR="00825006" w:rsidRPr="00322F3B">
        <w:t> </w:t>
      </w:r>
      <w:r w:rsidRPr="00322F3B">
        <w:t>3 or 4 of the table, the trustee of a trust can be both the intermediary entity and the focal entity in the same item.</w:t>
      </w:r>
    </w:p>
    <w:p w14:paraId="17D9F823" w14:textId="77777777" w:rsidR="0037072A" w:rsidRPr="00322F3B" w:rsidRDefault="0037072A" w:rsidP="0037072A">
      <w:pPr>
        <w:pStyle w:val="ActHead4"/>
      </w:pPr>
      <w:bookmarkStart w:id="517" w:name="_Toc201755948"/>
      <w:r w:rsidRPr="00322F3B">
        <w:t>Miscellaneous</w:t>
      </w:r>
      <w:bookmarkEnd w:id="517"/>
    </w:p>
    <w:p w14:paraId="2011240B" w14:textId="44437B4A" w:rsidR="0037072A" w:rsidRPr="00322F3B" w:rsidRDefault="0037072A" w:rsidP="0037072A">
      <w:pPr>
        <w:pStyle w:val="ActHead5"/>
      </w:pPr>
      <w:bookmarkStart w:id="518" w:name="_Toc201755949"/>
      <w:r w:rsidRPr="00322F3B">
        <w:rPr>
          <w:rStyle w:val="CharSectno"/>
        </w:rPr>
        <w:t>380</w:t>
      </w:r>
      <w:r w:rsidR="009953FD">
        <w:rPr>
          <w:rStyle w:val="CharSectno"/>
        </w:rPr>
        <w:noBreakHyphen/>
      </w:r>
      <w:r w:rsidRPr="00322F3B">
        <w:rPr>
          <w:rStyle w:val="CharSectno"/>
        </w:rPr>
        <w:t>32</w:t>
      </w:r>
      <w:r w:rsidRPr="00322F3B">
        <w:t xml:space="preserve">  Amended certificates</w:t>
      </w:r>
      <w:bookmarkEnd w:id="518"/>
    </w:p>
    <w:p w14:paraId="4CA07EDB" w14:textId="75838EEC" w:rsidR="0037072A" w:rsidRPr="00322F3B" w:rsidRDefault="0037072A" w:rsidP="0037072A">
      <w:pPr>
        <w:pStyle w:val="subsection"/>
      </w:pPr>
      <w:r w:rsidRPr="00322F3B">
        <w:tab/>
      </w:r>
      <w:r w:rsidRPr="00322F3B">
        <w:tab/>
        <w:t xml:space="preserve">A reference in this Subdivision to an </w:t>
      </w:r>
      <w:r w:rsidR="009953FD" w:rsidRPr="009953FD">
        <w:rPr>
          <w:position w:val="6"/>
          <w:sz w:val="16"/>
        </w:rPr>
        <w:t>*</w:t>
      </w:r>
      <w:r w:rsidRPr="00322F3B">
        <w:t xml:space="preserve">NRAS certificate in relation to an </w:t>
      </w:r>
      <w:r w:rsidR="009953FD" w:rsidRPr="009953FD">
        <w:rPr>
          <w:position w:val="6"/>
          <w:sz w:val="16"/>
        </w:rPr>
        <w:t>*</w:t>
      </w:r>
      <w:r w:rsidRPr="00322F3B">
        <w:t xml:space="preserve">NRAS year is to be treated as a reference to an amended NRAS certificate in relation to the NRAS year, if the </w:t>
      </w:r>
      <w:r w:rsidR="009953FD" w:rsidRPr="009953FD">
        <w:rPr>
          <w:position w:val="6"/>
          <w:sz w:val="16"/>
        </w:rPr>
        <w:t>*</w:t>
      </w:r>
      <w:r w:rsidRPr="00322F3B">
        <w:t>Housing Secretary issues such an amended certificate.</w:t>
      </w:r>
    </w:p>
    <w:p w14:paraId="442F6EA0" w14:textId="05F2B50D" w:rsidR="0037072A" w:rsidRPr="00322F3B" w:rsidRDefault="0037072A" w:rsidP="0037072A">
      <w:pPr>
        <w:pStyle w:val="ActHead4"/>
      </w:pPr>
      <w:bookmarkStart w:id="519" w:name="_Toc201755950"/>
      <w:r w:rsidRPr="00322F3B">
        <w:rPr>
          <w:rStyle w:val="CharSubdNo"/>
        </w:rPr>
        <w:lastRenderedPageBreak/>
        <w:t>Subdivision</w:t>
      </w:r>
      <w:r w:rsidR="00825006" w:rsidRPr="00322F3B">
        <w:rPr>
          <w:rStyle w:val="CharSubdNo"/>
        </w:rPr>
        <w:t> </w:t>
      </w:r>
      <w:r w:rsidRPr="00322F3B">
        <w:rPr>
          <w:rStyle w:val="CharSubdNo"/>
        </w:rPr>
        <w:t>380</w:t>
      </w:r>
      <w:r w:rsidR="009953FD">
        <w:rPr>
          <w:rStyle w:val="CharSubdNo"/>
        </w:rPr>
        <w:noBreakHyphen/>
      </w:r>
      <w:r w:rsidRPr="00322F3B">
        <w:rPr>
          <w:rStyle w:val="CharSubdNo"/>
        </w:rPr>
        <w:t>B</w:t>
      </w:r>
      <w:r w:rsidRPr="00322F3B">
        <w:t>—</w:t>
      </w:r>
      <w:r w:rsidRPr="00322F3B">
        <w:rPr>
          <w:rStyle w:val="CharSubdText"/>
        </w:rPr>
        <w:t>Payments made in relation to the National Rental Affordability Scheme etc.</w:t>
      </w:r>
      <w:bookmarkEnd w:id="519"/>
    </w:p>
    <w:p w14:paraId="6AB3CC82" w14:textId="77777777" w:rsidR="0037072A" w:rsidRPr="00322F3B" w:rsidRDefault="0037072A" w:rsidP="0037072A">
      <w:pPr>
        <w:pStyle w:val="TofSectsHeading"/>
        <w:keepNext/>
        <w:keepLines/>
      </w:pPr>
      <w:r w:rsidRPr="00322F3B">
        <w:t>Table of sections</w:t>
      </w:r>
    </w:p>
    <w:p w14:paraId="0EB99602" w14:textId="035BA4A2" w:rsidR="0037072A" w:rsidRPr="00322F3B" w:rsidRDefault="0037072A" w:rsidP="0037072A">
      <w:pPr>
        <w:pStyle w:val="TofSectsSection"/>
      </w:pPr>
      <w:r w:rsidRPr="00322F3B">
        <w:t>380</w:t>
      </w:r>
      <w:r w:rsidR="009953FD">
        <w:noBreakHyphen/>
      </w:r>
      <w:r w:rsidRPr="00322F3B">
        <w:t>35</w:t>
      </w:r>
      <w:r w:rsidRPr="00322F3B">
        <w:tab/>
        <w:t>Payments made and non</w:t>
      </w:r>
      <w:r w:rsidR="009953FD">
        <w:noBreakHyphen/>
      </w:r>
      <w:r w:rsidRPr="00322F3B">
        <w:t>cash benefits provided in relation to the National Rental Affordability Scheme</w:t>
      </w:r>
    </w:p>
    <w:p w14:paraId="00BC8B18" w14:textId="3A7D3C20" w:rsidR="0037072A" w:rsidRPr="00322F3B" w:rsidRDefault="0037072A" w:rsidP="0037072A">
      <w:pPr>
        <w:pStyle w:val="ActHead5"/>
      </w:pPr>
      <w:bookmarkStart w:id="520" w:name="_Toc201755951"/>
      <w:r w:rsidRPr="00322F3B">
        <w:rPr>
          <w:rStyle w:val="CharSectno"/>
        </w:rPr>
        <w:t>380</w:t>
      </w:r>
      <w:r w:rsidR="009953FD">
        <w:rPr>
          <w:rStyle w:val="CharSectno"/>
        </w:rPr>
        <w:noBreakHyphen/>
      </w:r>
      <w:r w:rsidRPr="00322F3B">
        <w:rPr>
          <w:rStyle w:val="CharSectno"/>
        </w:rPr>
        <w:t>35</w:t>
      </w:r>
      <w:r w:rsidRPr="00322F3B">
        <w:t xml:space="preserve">  Payments made and non</w:t>
      </w:r>
      <w:r w:rsidR="009953FD">
        <w:noBreakHyphen/>
      </w:r>
      <w:r w:rsidRPr="00322F3B">
        <w:t>cash benefits provided in relation to the National Rental Affordability Scheme</w:t>
      </w:r>
      <w:bookmarkEnd w:id="520"/>
    </w:p>
    <w:p w14:paraId="5C30CC51" w14:textId="392B18B4" w:rsidR="0037072A" w:rsidRPr="00322F3B" w:rsidRDefault="0037072A" w:rsidP="0037072A">
      <w:pPr>
        <w:pStyle w:val="subsection"/>
      </w:pPr>
      <w:r w:rsidRPr="00322F3B">
        <w:tab/>
      </w:r>
      <w:r w:rsidRPr="00322F3B">
        <w:tab/>
        <w:t xml:space="preserve">A payment made to you, or a </w:t>
      </w:r>
      <w:r w:rsidR="009953FD" w:rsidRPr="009953FD">
        <w:rPr>
          <w:position w:val="6"/>
          <w:sz w:val="16"/>
        </w:rPr>
        <w:t>*</w:t>
      </w:r>
      <w:r w:rsidRPr="00322F3B">
        <w:t>non</w:t>
      </w:r>
      <w:r w:rsidR="009953FD">
        <w:noBreakHyphen/>
      </w:r>
      <w:r w:rsidRPr="00322F3B">
        <w:t xml:space="preserve">cash benefit provided to you, (whether directly or indirectly, such as through an </w:t>
      </w:r>
      <w:r w:rsidR="009953FD" w:rsidRPr="009953FD">
        <w:rPr>
          <w:position w:val="6"/>
          <w:sz w:val="16"/>
        </w:rPr>
        <w:t>*</w:t>
      </w:r>
      <w:r w:rsidRPr="00322F3B">
        <w:t xml:space="preserve">NRAS consortium of which you are a </w:t>
      </w:r>
      <w:r w:rsidR="009953FD" w:rsidRPr="009953FD">
        <w:rPr>
          <w:position w:val="6"/>
          <w:sz w:val="16"/>
        </w:rPr>
        <w:t>*</w:t>
      </w:r>
      <w:r w:rsidRPr="00322F3B">
        <w:t>member) by:</w:t>
      </w:r>
    </w:p>
    <w:p w14:paraId="571B2CE5" w14:textId="77777777" w:rsidR="0037072A" w:rsidRPr="00322F3B" w:rsidRDefault="0037072A" w:rsidP="0037072A">
      <w:pPr>
        <w:pStyle w:val="paragraph"/>
      </w:pPr>
      <w:r w:rsidRPr="00322F3B">
        <w:tab/>
        <w:t>(a)</w:t>
      </w:r>
      <w:r w:rsidRPr="00322F3B">
        <w:tab/>
        <w:t>a Department of a State or Territory; or</w:t>
      </w:r>
    </w:p>
    <w:p w14:paraId="489640F5" w14:textId="77777777" w:rsidR="0037072A" w:rsidRPr="00322F3B" w:rsidRDefault="0037072A" w:rsidP="0037072A">
      <w:pPr>
        <w:pStyle w:val="paragraph"/>
      </w:pPr>
      <w:r w:rsidRPr="00322F3B">
        <w:tab/>
        <w:t>(b)</w:t>
      </w:r>
      <w:r w:rsidRPr="00322F3B">
        <w:tab/>
        <w:t>a body (whether incorporated or not) established for a public purpose by or under a law of a State or Territory;</w:t>
      </w:r>
    </w:p>
    <w:p w14:paraId="4746C2D5" w14:textId="033106EE" w:rsidR="0037072A" w:rsidRPr="00322F3B" w:rsidRDefault="0037072A" w:rsidP="0037072A">
      <w:pPr>
        <w:pStyle w:val="subsection2"/>
      </w:pPr>
      <w:r w:rsidRPr="00322F3B">
        <w:t xml:space="preserve">in relation to your participation in the </w:t>
      </w:r>
      <w:r w:rsidR="009953FD" w:rsidRPr="009953FD">
        <w:rPr>
          <w:position w:val="6"/>
          <w:sz w:val="16"/>
        </w:rPr>
        <w:t>*</w:t>
      </w:r>
      <w:r w:rsidRPr="00322F3B">
        <w:t xml:space="preserve">National Rental Affordability Scheme is not assessable income and is not </w:t>
      </w:r>
      <w:r w:rsidR="009953FD" w:rsidRPr="009953FD">
        <w:rPr>
          <w:position w:val="6"/>
          <w:sz w:val="16"/>
        </w:rPr>
        <w:t>*</w:t>
      </w:r>
      <w:r w:rsidRPr="00322F3B">
        <w:t>exempt income.</w:t>
      </w:r>
    </w:p>
    <w:p w14:paraId="00AD3854" w14:textId="77777777" w:rsidR="0037072A" w:rsidRPr="00322F3B" w:rsidRDefault="0037072A" w:rsidP="0037072A">
      <w:pPr>
        <w:pStyle w:val="ActHead3"/>
        <w:pageBreakBefore/>
      </w:pPr>
      <w:bookmarkStart w:id="521" w:name="_Toc201755952"/>
      <w:r w:rsidRPr="00322F3B">
        <w:rPr>
          <w:rStyle w:val="CharDivNo"/>
        </w:rPr>
        <w:lastRenderedPageBreak/>
        <w:t>Division</w:t>
      </w:r>
      <w:r w:rsidR="00825006" w:rsidRPr="00322F3B">
        <w:rPr>
          <w:rStyle w:val="CharDivNo"/>
        </w:rPr>
        <w:t> </w:t>
      </w:r>
      <w:r w:rsidRPr="00322F3B">
        <w:rPr>
          <w:rStyle w:val="CharDivNo"/>
        </w:rPr>
        <w:t>385</w:t>
      </w:r>
      <w:r w:rsidRPr="00322F3B">
        <w:t>—</w:t>
      </w:r>
      <w:r w:rsidRPr="00322F3B">
        <w:rPr>
          <w:rStyle w:val="CharDivText"/>
        </w:rPr>
        <w:t>Primary production</w:t>
      </w:r>
      <w:bookmarkEnd w:id="521"/>
    </w:p>
    <w:p w14:paraId="1056A4EB" w14:textId="77777777" w:rsidR="0037072A" w:rsidRPr="00322F3B" w:rsidRDefault="0037072A" w:rsidP="0037072A">
      <w:pPr>
        <w:pStyle w:val="TofSectsHeading"/>
      </w:pPr>
      <w:r w:rsidRPr="00322F3B">
        <w:t>Table of Subdivisions</w:t>
      </w:r>
    </w:p>
    <w:p w14:paraId="670179E7" w14:textId="77777777" w:rsidR="0037072A" w:rsidRPr="00322F3B" w:rsidRDefault="0037072A" w:rsidP="0037072A">
      <w:pPr>
        <w:pStyle w:val="TofSectsSubdiv"/>
      </w:pPr>
      <w:r w:rsidRPr="00322F3B">
        <w:tab/>
        <w:t>Guide to Division</w:t>
      </w:r>
      <w:r w:rsidR="00825006" w:rsidRPr="00322F3B">
        <w:t> </w:t>
      </w:r>
      <w:r w:rsidRPr="00322F3B">
        <w:t>385</w:t>
      </w:r>
    </w:p>
    <w:p w14:paraId="3EAE708B" w14:textId="53B5C7AC" w:rsidR="0037072A" w:rsidRPr="00322F3B" w:rsidRDefault="0037072A" w:rsidP="0037072A">
      <w:pPr>
        <w:pStyle w:val="TofSectsSubdiv"/>
      </w:pPr>
      <w:r w:rsidRPr="00322F3B">
        <w:t>385</w:t>
      </w:r>
      <w:r w:rsidR="009953FD">
        <w:noBreakHyphen/>
      </w:r>
      <w:r w:rsidRPr="00322F3B">
        <w:t>E</w:t>
      </w:r>
      <w:r w:rsidRPr="00322F3B">
        <w:tab/>
        <w:t>Primary producer can elect to spread or defer tax on profit from forced disposal or death of live stock</w:t>
      </w:r>
    </w:p>
    <w:p w14:paraId="45204994" w14:textId="1DBE9BB6" w:rsidR="0037072A" w:rsidRPr="00322F3B" w:rsidRDefault="0037072A" w:rsidP="0037072A">
      <w:pPr>
        <w:pStyle w:val="TofSectsSubdiv"/>
      </w:pPr>
      <w:r w:rsidRPr="00322F3B">
        <w:t>385</w:t>
      </w:r>
      <w:r w:rsidR="009953FD">
        <w:noBreakHyphen/>
      </w:r>
      <w:r w:rsidRPr="00322F3B">
        <w:t>F</w:t>
      </w:r>
      <w:r w:rsidRPr="00322F3B">
        <w:tab/>
        <w:t>Insurance for loss of live stock or trees</w:t>
      </w:r>
    </w:p>
    <w:p w14:paraId="02B39EBE" w14:textId="20A1764A" w:rsidR="0037072A" w:rsidRPr="00322F3B" w:rsidRDefault="0037072A" w:rsidP="0037072A">
      <w:pPr>
        <w:pStyle w:val="TofSectsSubdiv"/>
      </w:pPr>
      <w:r w:rsidRPr="00322F3B">
        <w:t>385</w:t>
      </w:r>
      <w:r w:rsidR="009953FD">
        <w:noBreakHyphen/>
      </w:r>
      <w:r w:rsidRPr="00322F3B">
        <w:t>G</w:t>
      </w:r>
      <w:r w:rsidRPr="00322F3B">
        <w:tab/>
        <w:t>Double wool clips</w:t>
      </w:r>
    </w:p>
    <w:p w14:paraId="3FDD88AF" w14:textId="25E00BB1" w:rsidR="0037072A" w:rsidRPr="00322F3B" w:rsidRDefault="0037072A" w:rsidP="0037072A">
      <w:pPr>
        <w:pStyle w:val="TofSectsSubdiv"/>
      </w:pPr>
      <w:r w:rsidRPr="00322F3B">
        <w:t>385</w:t>
      </w:r>
      <w:r w:rsidR="009953FD">
        <w:noBreakHyphen/>
      </w:r>
      <w:r w:rsidRPr="00322F3B">
        <w:t>H</w:t>
      </w:r>
      <w:r w:rsidRPr="00322F3B">
        <w:tab/>
        <w:t>Rules that apply to all elections made under Subdivisions</w:t>
      </w:r>
      <w:r w:rsidR="00825006" w:rsidRPr="00322F3B">
        <w:t> </w:t>
      </w:r>
      <w:r w:rsidRPr="00322F3B">
        <w:t>385</w:t>
      </w:r>
      <w:r w:rsidR="009953FD">
        <w:noBreakHyphen/>
      </w:r>
      <w:r w:rsidRPr="00322F3B">
        <w:t>E, 385</w:t>
      </w:r>
      <w:r w:rsidR="009953FD">
        <w:noBreakHyphen/>
      </w:r>
      <w:r w:rsidRPr="00322F3B">
        <w:t>F and 385</w:t>
      </w:r>
      <w:r w:rsidR="009953FD">
        <w:noBreakHyphen/>
      </w:r>
      <w:r w:rsidRPr="00322F3B">
        <w:t>G</w:t>
      </w:r>
    </w:p>
    <w:p w14:paraId="30D17B1E" w14:textId="77777777" w:rsidR="0037072A" w:rsidRPr="00322F3B" w:rsidRDefault="0037072A" w:rsidP="0037072A">
      <w:pPr>
        <w:pStyle w:val="ActHead4"/>
      </w:pPr>
      <w:bookmarkStart w:id="522" w:name="_Toc201755953"/>
      <w:r w:rsidRPr="00322F3B">
        <w:t>Guide to Division</w:t>
      </w:r>
      <w:r w:rsidR="00825006" w:rsidRPr="00322F3B">
        <w:t> </w:t>
      </w:r>
      <w:r w:rsidRPr="00322F3B">
        <w:t>385</w:t>
      </w:r>
      <w:bookmarkEnd w:id="522"/>
    </w:p>
    <w:p w14:paraId="6F6CFAB3" w14:textId="2A2EFF2F" w:rsidR="0037072A" w:rsidRPr="00322F3B" w:rsidRDefault="0037072A" w:rsidP="0037072A">
      <w:pPr>
        <w:pStyle w:val="ActHead5"/>
      </w:pPr>
      <w:bookmarkStart w:id="523" w:name="_Toc201755954"/>
      <w:r w:rsidRPr="00322F3B">
        <w:rPr>
          <w:rStyle w:val="CharSectno"/>
        </w:rPr>
        <w:t>385</w:t>
      </w:r>
      <w:r w:rsidR="009953FD">
        <w:rPr>
          <w:rStyle w:val="CharSectno"/>
        </w:rPr>
        <w:noBreakHyphen/>
      </w:r>
      <w:r w:rsidRPr="00322F3B">
        <w:rPr>
          <w:rStyle w:val="CharSectno"/>
        </w:rPr>
        <w:t>1</w:t>
      </w:r>
      <w:r w:rsidRPr="00322F3B">
        <w:t xml:space="preserve">  What this Division is about</w:t>
      </w:r>
      <w:bookmarkEnd w:id="523"/>
    </w:p>
    <w:p w14:paraId="42DA85D6" w14:textId="77777777" w:rsidR="0037072A" w:rsidRPr="00322F3B" w:rsidRDefault="0037072A" w:rsidP="00B57F3F">
      <w:pPr>
        <w:pStyle w:val="SOText"/>
      </w:pPr>
      <w:r w:rsidRPr="00322F3B">
        <w:t>This Division contains rules that are specific to primary producers.</w:t>
      </w:r>
    </w:p>
    <w:p w14:paraId="544D304B" w14:textId="77777777" w:rsidR="0037072A" w:rsidRPr="00322F3B" w:rsidRDefault="0037072A" w:rsidP="0037072A">
      <w:pPr>
        <w:pStyle w:val="TofSectsHeading"/>
      </w:pPr>
      <w:r w:rsidRPr="00322F3B">
        <w:t>Table of sections</w:t>
      </w:r>
    </w:p>
    <w:p w14:paraId="30428703" w14:textId="5CB9227A" w:rsidR="0037072A" w:rsidRPr="00322F3B" w:rsidRDefault="0037072A" w:rsidP="0037072A">
      <w:pPr>
        <w:pStyle w:val="TofSectsSection"/>
      </w:pPr>
      <w:r w:rsidRPr="00322F3B">
        <w:t>385</w:t>
      </w:r>
      <w:r w:rsidR="009953FD">
        <w:noBreakHyphen/>
      </w:r>
      <w:r w:rsidRPr="00322F3B">
        <w:t>5</w:t>
      </w:r>
      <w:r w:rsidRPr="00322F3B">
        <w:tab/>
        <w:t>Where to find some other rules relevant to primary producers</w:t>
      </w:r>
    </w:p>
    <w:p w14:paraId="034248CC" w14:textId="71E0801E" w:rsidR="0037072A" w:rsidRPr="00322F3B" w:rsidRDefault="0037072A" w:rsidP="0037072A">
      <w:pPr>
        <w:pStyle w:val="ActHead5"/>
      </w:pPr>
      <w:bookmarkStart w:id="524" w:name="_Toc201755955"/>
      <w:r w:rsidRPr="00322F3B">
        <w:rPr>
          <w:rStyle w:val="CharSectno"/>
        </w:rPr>
        <w:t>385</w:t>
      </w:r>
      <w:r w:rsidR="009953FD">
        <w:rPr>
          <w:rStyle w:val="CharSectno"/>
        </w:rPr>
        <w:noBreakHyphen/>
      </w:r>
      <w:r w:rsidRPr="00322F3B">
        <w:rPr>
          <w:rStyle w:val="CharSectno"/>
        </w:rPr>
        <w:t>5</w:t>
      </w:r>
      <w:r w:rsidRPr="00322F3B">
        <w:t xml:space="preserve">  Where to find some other rules relevant to primary producers</w:t>
      </w:r>
      <w:bookmarkEnd w:id="524"/>
    </w:p>
    <w:p w14:paraId="20EF7142" w14:textId="77777777" w:rsidR="0037072A" w:rsidRPr="00322F3B" w:rsidRDefault="0037072A" w:rsidP="0037072A">
      <w:pPr>
        <w:pStyle w:val="Tabletext"/>
      </w:pPr>
    </w:p>
    <w:tbl>
      <w:tblPr>
        <w:tblW w:w="0" w:type="auto"/>
        <w:tblInd w:w="1242" w:type="dxa"/>
        <w:tblLayout w:type="fixed"/>
        <w:tblLook w:val="0000" w:firstRow="0" w:lastRow="0" w:firstColumn="0" w:lastColumn="0" w:noHBand="0" w:noVBand="0"/>
      </w:tblPr>
      <w:tblGrid>
        <w:gridCol w:w="709"/>
        <w:gridCol w:w="3402"/>
        <w:gridCol w:w="1842"/>
      </w:tblGrid>
      <w:tr w:rsidR="0037072A" w:rsidRPr="00322F3B" w14:paraId="421DB14B" w14:textId="77777777" w:rsidTr="00F301A2">
        <w:trPr>
          <w:cantSplit/>
          <w:tblHeader/>
        </w:trPr>
        <w:tc>
          <w:tcPr>
            <w:tcW w:w="5953" w:type="dxa"/>
            <w:gridSpan w:val="3"/>
            <w:tcBorders>
              <w:top w:val="single" w:sz="12" w:space="0" w:color="000000"/>
              <w:bottom w:val="single" w:sz="2" w:space="0" w:color="000000"/>
            </w:tcBorders>
          </w:tcPr>
          <w:p w14:paraId="1CD8BED5" w14:textId="77777777" w:rsidR="0037072A" w:rsidRPr="00322F3B" w:rsidRDefault="0037072A" w:rsidP="001C3E0B">
            <w:pPr>
              <w:pStyle w:val="Tabletext"/>
              <w:keepNext/>
              <w:keepLines/>
            </w:pPr>
            <w:r w:rsidRPr="00322F3B">
              <w:rPr>
                <w:b/>
              </w:rPr>
              <w:t>Rules relevant to primary producers</w:t>
            </w:r>
          </w:p>
        </w:tc>
      </w:tr>
      <w:tr w:rsidR="0037072A" w:rsidRPr="00322F3B" w14:paraId="6507A9BE" w14:textId="77777777" w:rsidTr="00F301A2">
        <w:trPr>
          <w:cantSplit/>
          <w:tblHeader/>
        </w:trPr>
        <w:tc>
          <w:tcPr>
            <w:tcW w:w="709" w:type="dxa"/>
            <w:tcBorders>
              <w:top w:val="single" w:sz="2" w:space="0" w:color="000000"/>
              <w:bottom w:val="single" w:sz="12" w:space="0" w:color="000000"/>
            </w:tcBorders>
            <w:shd w:val="clear" w:color="auto" w:fill="auto"/>
          </w:tcPr>
          <w:p w14:paraId="082761C4" w14:textId="77777777" w:rsidR="0037072A" w:rsidRPr="00322F3B" w:rsidRDefault="0037072A" w:rsidP="001C3E0B">
            <w:pPr>
              <w:pStyle w:val="Tabletext"/>
              <w:keepNext/>
              <w:keepLines/>
            </w:pPr>
            <w:r w:rsidRPr="00322F3B">
              <w:rPr>
                <w:b/>
              </w:rPr>
              <w:t>Item</w:t>
            </w:r>
          </w:p>
        </w:tc>
        <w:tc>
          <w:tcPr>
            <w:tcW w:w="3402" w:type="dxa"/>
            <w:tcBorders>
              <w:top w:val="single" w:sz="2" w:space="0" w:color="000000"/>
              <w:bottom w:val="single" w:sz="12" w:space="0" w:color="000000"/>
            </w:tcBorders>
            <w:shd w:val="clear" w:color="auto" w:fill="auto"/>
          </w:tcPr>
          <w:p w14:paraId="69DE55AC" w14:textId="77777777" w:rsidR="0037072A" w:rsidRPr="00322F3B" w:rsidRDefault="0037072A" w:rsidP="001C3E0B">
            <w:pPr>
              <w:pStyle w:val="Tabletext"/>
              <w:keepNext/>
              <w:keepLines/>
            </w:pPr>
            <w:r w:rsidRPr="00322F3B">
              <w:rPr>
                <w:b/>
              </w:rPr>
              <w:t>For rules about this topic:</w:t>
            </w:r>
          </w:p>
        </w:tc>
        <w:tc>
          <w:tcPr>
            <w:tcW w:w="1842" w:type="dxa"/>
            <w:tcBorders>
              <w:top w:val="single" w:sz="2" w:space="0" w:color="000000"/>
              <w:bottom w:val="single" w:sz="12" w:space="0" w:color="000000"/>
            </w:tcBorders>
            <w:shd w:val="clear" w:color="auto" w:fill="auto"/>
          </w:tcPr>
          <w:p w14:paraId="11898D8A" w14:textId="77777777" w:rsidR="0037072A" w:rsidRPr="00322F3B" w:rsidRDefault="0037072A" w:rsidP="001C3E0B">
            <w:pPr>
              <w:pStyle w:val="Tabletext"/>
              <w:keepNext/>
              <w:keepLines/>
            </w:pPr>
            <w:r w:rsidRPr="00322F3B">
              <w:rPr>
                <w:b/>
              </w:rPr>
              <w:t>See:</w:t>
            </w:r>
          </w:p>
        </w:tc>
      </w:tr>
      <w:tr w:rsidR="0037072A" w:rsidRPr="00322F3B" w14:paraId="272B1C78" w14:textId="77777777" w:rsidTr="00F301A2">
        <w:trPr>
          <w:cantSplit/>
        </w:trPr>
        <w:tc>
          <w:tcPr>
            <w:tcW w:w="709" w:type="dxa"/>
            <w:tcBorders>
              <w:top w:val="single" w:sz="12" w:space="0" w:color="000000"/>
              <w:bottom w:val="single" w:sz="2" w:space="0" w:color="auto"/>
            </w:tcBorders>
            <w:shd w:val="clear" w:color="auto" w:fill="auto"/>
          </w:tcPr>
          <w:p w14:paraId="7207CA38" w14:textId="77777777" w:rsidR="0037072A" w:rsidRPr="00322F3B" w:rsidRDefault="0037072A" w:rsidP="00F301A2">
            <w:pPr>
              <w:pStyle w:val="Tabletext"/>
            </w:pPr>
            <w:r w:rsidRPr="00322F3B">
              <w:t>1</w:t>
            </w:r>
          </w:p>
        </w:tc>
        <w:tc>
          <w:tcPr>
            <w:tcW w:w="3402" w:type="dxa"/>
            <w:tcBorders>
              <w:top w:val="single" w:sz="12" w:space="0" w:color="000000"/>
              <w:bottom w:val="single" w:sz="2" w:space="0" w:color="auto"/>
            </w:tcBorders>
            <w:shd w:val="clear" w:color="auto" w:fill="auto"/>
          </w:tcPr>
          <w:p w14:paraId="2FE5AB46" w14:textId="77777777" w:rsidR="0037072A" w:rsidRPr="00322F3B" w:rsidRDefault="0037072A" w:rsidP="00F301A2">
            <w:pPr>
              <w:pStyle w:val="Tabletext"/>
            </w:pPr>
            <w:r w:rsidRPr="00322F3B">
              <w:t>The rules about assessable income arising from disposals of trading stock apply to live stock, because live stock is trading stock.</w:t>
            </w:r>
          </w:p>
        </w:tc>
        <w:tc>
          <w:tcPr>
            <w:tcW w:w="1842" w:type="dxa"/>
            <w:tcBorders>
              <w:top w:val="single" w:sz="12" w:space="0" w:color="000000"/>
              <w:bottom w:val="single" w:sz="2" w:space="0" w:color="auto"/>
            </w:tcBorders>
            <w:shd w:val="clear" w:color="auto" w:fill="auto"/>
          </w:tcPr>
          <w:p w14:paraId="18E869AF" w14:textId="586B7E78" w:rsidR="0037072A" w:rsidRPr="00322F3B" w:rsidRDefault="0037072A" w:rsidP="00F301A2">
            <w:pPr>
              <w:pStyle w:val="Tabletext"/>
            </w:pPr>
            <w:r w:rsidRPr="00322F3B">
              <w:t>Subdivision</w:t>
            </w:r>
            <w:r w:rsidR="00825006" w:rsidRPr="00322F3B">
              <w:t> </w:t>
            </w:r>
            <w:r w:rsidRPr="00322F3B">
              <w:t>70</w:t>
            </w:r>
            <w:r w:rsidR="009953FD">
              <w:noBreakHyphen/>
            </w:r>
            <w:r w:rsidRPr="00322F3B">
              <w:t>D</w:t>
            </w:r>
          </w:p>
        </w:tc>
      </w:tr>
      <w:tr w:rsidR="0037072A" w:rsidRPr="00322F3B" w14:paraId="3B59DFFD" w14:textId="77777777" w:rsidTr="00F301A2">
        <w:trPr>
          <w:cantSplit/>
        </w:trPr>
        <w:tc>
          <w:tcPr>
            <w:tcW w:w="709" w:type="dxa"/>
            <w:tcBorders>
              <w:top w:val="single" w:sz="2" w:space="0" w:color="auto"/>
              <w:bottom w:val="single" w:sz="2" w:space="0" w:color="auto"/>
            </w:tcBorders>
            <w:shd w:val="clear" w:color="auto" w:fill="auto"/>
          </w:tcPr>
          <w:p w14:paraId="3BEFDC6B" w14:textId="77777777" w:rsidR="0037072A" w:rsidRPr="00322F3B" w:rsidRDefault="0037072A" w:rsidP="00F301A2">
            <w:pPr>
              <w:pStyle w:val="Tabletext"/>
            </w:pPr>
            <w:r w:rsidRPr="00322F3B">
              <w:lastRenderedPageBreak/>
              <w:t>2</w:t>
            </w:r>
          </w:p>
        </w:tc>
        <w:tc>
          <w:tcPr>
            <w:tcW w:w="3402" w:type="dxa"/>
            <w:tcBorders>
              <w:top w:val="single" w:sz="2" w:space="0" w:color="auto"/>
              <w:bottom w:val="single" w:sz="2" w:space="0" w:color="auto"/>
            </w:tcBorders>
            <w:shd w:val="clear" w:color="auto" w:fill="auto"/>
          </w:tcPr>
          <w:p w14:paraId="7BE7D0E1" w14:textId="77777777" w:rsidR="0037072A" w:rsidRPr="00322F3B" w:rsidRDefault="0037072A" w:rsidP="00F301A2">
            <w:pPr>
              <w:pStyle w:val="Tabletext"/>
            </w:pPr>
            <w:r w:rsidRPr="00322F3B">
              <w:t>The rules about assessable income arising from disposals of trading stock apply to:</w:t>
            </w:r>
          </w:p>
          <w:p w14:paraId="07454A0B" w14:textId="77777777" w:rsidR="0037072A" w:rsidRPr="00322F3B" w:rsidRDefault="0037072A" w:rsidP="00F301A2">
            <w:pPr>
              <w:pStyle w:val="Tablea"/>
            </w:pPr>
            <w:r w:rsidRPr="00322F3B">
              <w:t>(a)</w:t>
            </w:r>
            <w:r w:rsidRPr="00322F3B">
              <w:tab/>
              <w:t>standing or growing crops; and</w:t>
            </w:r>
          </w:p>
          <w:p w14:paraId="083636AE" w14:textId="57B8F0B0" w:rsidR="0037072A" w:rsidRPr="00322F3B" w:rsidRDefault="0037072A" w:rsidP="00F301A2">
            <w:pPr>
              <w:pStyle w:val="Tablea"/>
            </w:pPr>
            <w:r w:rsidRPr="00322F3B">
              <w:t>(b)</w:t>
            </w:r>
            <w:r w:rsidRPr="00322F3B">
              <w:tab/>
              <w:t>crop</w:t>
            </w:r>
            <w:r w:rsidR="009953FD">
              <w:noBreakHyphen/>
            </w:r>
            <w:r w:rsidRPr="00322F3B">
              <w:t>stools; and</w:t>
            </w:r>
          </w:p>
          <w:p w14:paraId="22DC6AE8" w14:textId="77777777" w:rsidR="0037072A" w:rsidRPr="00322F3B" w:rsidRDefault="0037072A" w:rsidP="00F301A2">
            <w:pPr>
              <w:pStyle w:val="Tablea"/>
            </w:pPr>
            <w:r w:rsidRPr="00322F3B">
              <w:t>(c)</w:t>
            </w:r>
            <w:r w:rsidRPr="00322F3B">
              <w:tab/>
              <w:t>trees planted and tended for sale.</w:t>
            </w:r>
          </w:p>
        </w:tc>
        <w:tc>
          <w:tcPr>
            <w:tcW w:w="1842" w:type="dxa"/>
            <w:tcBorders>
              <w:top w:val="single" w:sz="2" w:space="0" w:color="auto"/>
              <w:bottom w:val="single" w:sz="2" w:space="0" w:color="auto"/>
            </w:tcBorders>
            <w:shd w:val="clear" w:color="auto" w:fill="auto"/>
          </w:tcPr>
          <w:p w14:paraId="7CFE1ADF" w14:textId="456CDBA5" w:rsidR="0037072A" w:rsidRPr="00322F3B" w:rsidRDefault="0037072A" w:rsidP="00F301A2">
            <w:pPr>
              <w:pStyle w:val="Tabletext"/>
            </w:pPr>
            <w:r w:rsidRPr="00322F3B">
              <w:t>Subdivision</w:t>
            </w:r>
            <w:r w:rsidR="00825006" w:rsidRPr="00322F3B">
              <w:t> </w:t>
            </w:r>
            <w:r w:rsidRPr="00322F3B">
              <w:t>70</w:t>
            </w:r>
            <w:r w:rsidR="009953FD">
              <w:noBreakHyphen/>
            </w:r>
            <w:r w:rsidRPr="00322F3B">
              <w:t>D</w:t>
            </w:r>
          </w:p>
        </w:tc>
      </w:tr>
      <w:tr w:rsidR="0037072A" w:rsidRPr="00322F3B" w14:paraId="1C524142" w14:textId="77777777" w:rsidTr="00F301A2">
        <w:trPr>
          <w:cantSplit/>
        </w:trPr>
        <w:tc>
          <w:tcPr>
            <w:tcW w:w="709" w:type="dxa"/>
            <w:tcBorders>
              <w:top w:val="single" w:sz="2" w:space="0" w:color="auto"/>
              <w:bottom w:val="single" w:sz="2" w:space="0" w:color="auto"/>
            </w:tcBorders>
            <w:shd w:val="clear" w:color="auto" w:fill="auto"/>
          </w:tcPr>
          <w:p w14:paraId="01F2B3DF" w14:textId="77777777" w:rsidR="0037072A" w:rsidRPr="00322F3B" w:rsidRDefault="0037072A" w:rsidP="00F301A2">
            <w:pPr>
              <w:pStyle w:val="Tabletext"/>
            </w:pPr>
            <w:r w:rsidRPr="00322F3B">
              <w:t>3</w:t>
            </w:r>
          </w:p>
        </w:tc>
        <w:tc>
          <w:tcPr>
            <w:tcW w:w="3402" w:type="dxa"/>
            <w:tcBorders>
              <w:top w:val="single" w:sz="2" w:space="0" w:color="auto"/>
              <w:bottom w:val="single" w:sz="2" w:space="0" w:color="auto"/>
            </w:tcBorders>
            <w:shd w:val="clear" w:color="auto" w:fill="auto"/>
          </w:tcPr>
          <w:p w14:paraId="56EB2603" w14:textId="505CE93E" w:rsidR="0037072A" w:rsidRPr="00322F3B" w:rsidRDefault="0037072A" w:rsidP="00F301A2">
            <w:pPr>
              <w:pStyle w:val="Tabletext"/>
            </w:pPr>
            <w:r w:rsidRPr="00322F3B">
              <w:t>There are some capital allowances for primary producers and some other land</w:t>
            </w:r>
            <w:r w:rsidR="009953FD">
              <w:noBreakHyphen/>
            </w:r>
            <w:r w:rsidRPr="00322F3B">
              <w:t>holders.</w:t>
            </w:r>
          </w:p>
        </w:tc>
        <w:tc>
          <w:tcPr>
            <w:tcW w:w="1842" w:type="dxa"/>
            <w:tcBorders>
              <w:top w:val="single" w:sz="2" w:space="0" w:color="auto"/>
              <w:bottom w:val="single" w:sz="2" w:space="0" w:color="auto"/>
            </w:tcBorders>
            <w:shd w:val="clear" w:color="auto" w:fill="auto"/>
          </w:tcPr>
          <w:p w14:paraId="161E1D2F" w14:textId="130019B8" w:rsidR="0037072A" w:rsidRPr="00322F3B" w:rsidRDefault="0037072A" w:rsidP="00F301A2">
            <w:pPr>
              <w:pStyle w:val="Tabletext"/>
            </w:pPr>
            <w:r w:rsidRPr="00322F3B">
              <w:t>Subdivisions</w:t>
            </w:r>
            <w:r w:rsidR="00825006" w:rsidRPr="00322F3B">
              <w:t> </w:t>
            </w:r>
            <w:r w:rsidRPr="00322F3B">
              <w:t>40</w:t>
            </w:r>
            <w:r w:rsidR="009953FD">
              <w:noBreakHyphen/>
            </w:r>
            <w:r w:rsidRPr="00322F3B">
              <w:t>F and 40</w:t>
            </w:r>
            <w:r w:rsidR="009953FD">
              <w:noBreakHyphen/>
            </w:r>
            <w:r w:rsidRPr="00322F3B">
              <w:t>G</w:t>
            </w:r>
          </w:p>
        </w:tc>
      </w:tr>
      <w:tr w:rsidR="0037072A" w:rsidRPr="00322F3B" w14:paraId="1DA3C8D1" w14:textId="77777777" w:rsidTr="00F301A2">
        <w:trPr>
          <w:cantSplit/>
        </w:trPr>
        <w:tc>
          <w:tcPr>
            <w:tcW w:w="709" w:type="dxa"/>
            <w:tcBorders>
              <w:top w:val="single" w:sz="2" w:space="0" w:color="auto"/>
              <w:bottom w:val="single" w:sz="12" w:space="0" w:color="000000"/>
            </w:tcBorders>
          </w:tcPr>
          <w:p w14:paraId="1A9E48C3" w14:textId="77777777" w:rsidR="0037072A" w:rsidRPr="00322F3B" w:rsidRDefault="0037072A" w:rsidP="00F301A2">
            <w:pPr>
              <w:pStyle w:val="Tabletext"/>
            </w:pPr>
            <w:r w:rsidRPr="00322F3B">
              <w:t>4</w:t>
            </w:r>
          </w:p>
        </w:tc>
        <w:tc>
          <w:tcPr>
            <w:tcW w:w="3402" w:type="dxa"/>
            <w:tcBorders>
              <w:top w:val="single" w:sz="2" w:space="0" w:color="auto"/>
              <w:bottom w:val="single" w:sz="12" w:space="0" w:color="000000"/>
            </w:tcBorders>
          </w:tcPr>
          <w:p w14:paraId="455A14C4" w14:textId="198A14BD" w:rsidR="0037072A" w:rsidRPr="00322F3B" w:rsidRDefault="0037072A" w:rsidP="00F301A2">
            <w:pPr>
              <w:pStyle w:val="Tabletext"/>
            </w:pPr>
            <w:r w:rsidRPr="00322F3B">
              <w:t>Long</w:t>
            </w:r>
            <w:r w:rsidR="009953FD">
              <w:noBreakHyphen/>
            </w:r>
            <w:r w:rsidRPr="00322F3B">
              <w:t>term averaging of some primary producers’ tax liability (by tax offsets and extra income tax)</w:t>
            </w:r>
          </w:p>
        </w:tc>
        <w:tc>
          <w:tcPr>
            <w:tcW w:w="1842" w:type="dxa"/>
            <w:tcBorders>
              <w:top w:val="single" w:sz="2" w:space="0" w:color="auto"/>
              <w:bottom w:val="single" w:sz="12" w:space="0" w:color="000000"/>
            </w:tcBorders>
          </w:tcPr>
          <w:p w14:paraId="2BDB7853" w14:textId="77777777" w:rsidR="0037072A" w:rsidRPr="00322F3B" w:rsidRDefault="0037072A" w:rsidP="00F301A2">
            <w:pPr>
              <w:pStyle w:val="Tabletext"/>
            </w:pPr>
            <w:r w:rsidRPr="00322F3B">
              <w:t>Division</w:t>
            </w:r>
            <w:r w:rsidR="00825006" w:rsidRPr="00322F3B">
              <w:t> </w:t>
            </w:r>
            <w:r w:rsidRPr="00322F3B">
              <w:t>392</w:t>
            </w:r>
          </w:p>
        </w:tc>
      </w:tr>
    </w:tbl>
    <w:p w14:paraId="2F5BCA66" w14:textId="79B4B643" w:rsidR="0037072A" w:rsidRPr="00322F3B" w:rsidRDefault="0037072A" w:rsidP="0037072A">
      <w:pPr>
        <w:pStyle w:val="ActHead4"/>
      </w:pPr>
      <w:bookmarkStart w:id="525" w:name="_Toc201755956"/>
      <w:r w:rsidRPr="00322F3B">
        <w:rPr>
          <w:rStyle w:val="CharSubdNo"/>
        </w:rPr>
        <w:t>Subdivision</w:t>
      </w:r>
      <w:r w:rsidR="00825006" w:rsidRPr="00322F3B">
        <w:rPr>
          <w:rStyle w:val="CharSubdNo"/>
        </w:rPr>
        <w:t> </w:t>
      </w:r>
      <w:r w:rsidRPr="00322F3B">
        <w:rPr>
          <w:rStyle w:val="CharSubdNo"/>
        </w:rPr>
        <w:t>385</w:t>
      </w:r>
      <w:r w:rsidR="009953FD">
        <w:rPr>
          <w:rStyle w:val="CharSubdNo"/>
        </w:rPr>
        <w:noBreakHyphen/>
      </w:r>
      <w:r w:rsidRPr="00322F3B">
        <w:rPr>
          <w:rStyle w:val="CharSubdNo"/>
        </w:rPr>
        <w:t>E</w:t>
      </w:r>
      <w:r w:rsidRPr="00322F3B">
        <w:t>—</w:t>
      </w:r>
      <w:r w:rsidRPr="00322F3B">
        <w:rPr>
          <w:rStyle w:val="CharSubdText"/>
        </w:rPr>
        <w:t>Primary producer can elect to spread or defer tax on profit from forced disposal or death of live stock</w:t>
      </w:r>
      <w:bookmarkEnd w:id="525"/>
    </w:p>
    <w:p w14:paraId="6F70880A" w14:textId="2933A2F4" w:rsidR="0037072A" w:rsidRPr="00322F3B" w:rsidRDefault="0037072A" w:rsidP="0037072A">
      <w:pPr>
        <w:pStyle w:val="ActHead4"/>
      </w:pPr>
      <w:bookmarkStart w:id="526" w:name="_Toc201755957"/>
      <w:r w:rsidRPr="00322F3B">
        <w:t>Guide to Subdivision</w:t>
      </w:r>
      <w:r w:rsidR="00825006" w:rsidRPr="00322F3B">
        <w:t> </w:t>
      </w:r>
      <w:r w:rsidRPr="00322F3B">
        <w:t>385</w:t>
      </w:r>
      <w:r w:rsidR="009953FD">
        <w:noBreakHyphen/>
      </w:r>
      <w:r w:rsidRPr="00322F3B">
        <w:t>E</w:t>
      </w:r>
      <w:bookmarkEnd w:id="526"/>
    </w:p>
    <w:p w14:paraId="4B1FD16E" w14:textId="7A31F7B5" w:rsidR="0037072A" w:rsidRPr="00322F3B" w:rsidRDefault="0037072A" w:rsidP="0037072A">
      <w:pPr>
        <w:pStyle w:val="ActHead5"/>
      </w:pPr>
      <w:bookmarkStart w:id="527" w:name="_Toc201755958"/>
      <w:r w:rsidRPr="00322F3B">
        <w:rPr>
          <w:rStyle w:val="CharSectno"/>
        </w:rPr>
        <w:t>385</w:t>
      </w:r>
      <w:r w:rsidR="009953FD">
        <w:rPr>
          <w:rStyle w:val="CharSectno"/>
        </w:rPr>
        <w:noBreakHyphen/>
      </w:r>
      <w:r w:rsidRPr="00322F3B">
        <w:rPr>
          <w:rStyle w:val="CharSectno"/>
        </w:rPr>
        <w:t>90</w:t>
      </w:r>
      <w:r w:rsidRPr="00322F3B">
        <w:t xml:space="preserve">  What this Subdivision is about</w:t>
      </w:r>
      <w:bookmarkEnd w:id="527"/>
    </w:p>
    <w:p w14:paraId="1EB25516" w14:textId="77777777" w:rsidR="0037072A" w:rsidRPr="00322F3B" w:rsidRDefault="0037072A" w:rsidP="00B57F3F">
      <w:pPr>
        <w:pStyle w:val="SOText"/>
      </w:pPr>
      <w:r w:rsidRPr="00322F3B">
        <w:t>You can elect to exclude from your assessable income the profit on a forced disposal or death of live stock that you held as assets of a primary production business you carry on in Australia.</w:t>
      </w:r>
    </w:p>
    <w:p w14:paraId="3A76E497" w14:textId="77777777" w:rsidR="0037072A" w:rsidRPr="00322F3B" w:rsidRDefault="0037072A" w:rsidP="00B57F3F">
      <w:pPr>
        <w:pStyle w:val="SOText"/>
      </w:pPr>
      <w:r w:rsidRPr="00322F3B">
        <w:t>The excluded profit is then brought into your assessable income over a 5 year period in one of 2 ways.</w:t>
      </w:r>
    </w:p>
    <w:p w14:paraId="7E2C4626" w14:textId="77777777" w:rsidR="0037072A" w:rsidRPr="00322F3B" w:rsidRDefault="0037072A" w:rsidP="0037072A">
      <w:pPr>
        <w:pStyle w:val="TofSectsHeading"/>
        <w:keepNext/>
      </w:pPr>
      <w:r w:rsidRPr="00322F3B">
        <w:t>Table of sections</w:t>
      </w:r>
    </w:p>
    <w:p w14:paraId="038C2315" w14:textId="0E39C412" w:rsidR="0037072A" w:rsidRPr="00322F3B" w:rsidRDefault="0037072A" w:rsidP="0037072A">
      <w:pPr>
        <w:pStyle w:val="TofSectsSection"/>
      </w:pPr>
      <w:r w:rsidRPr="00322F3B">
        <w:t>385</w:t>
      </w:r>
      <w:r w:rsidR="009953FD">
        <w:noBreakHyphen/>
      </w:r>
      <w:r w:rsidRPr="00322F3B">
        <w:t>95</w:t>
      </w:r>
      <w:r w:rsidRPr="00322F3B">
        <w:tab/>
        <w:t>Basic principles for elections under this Subdivision</w:t>
      </w:r>
    </w:p>
    <w:p w14:paraId="322A9919" w14:textId="77777777" w:rsidR="0037072A" w:rsidRPr="00322F3B" w:rsidRDefault="0037072A" w:rsidP="0037072A">
      <w:pPr>
        <w:pStyle w:val="TofSectsGroupHeading"/>
      </w:pPr>
      <w:r w:rsidRPr="00322F3B">
        <w:t>Operative provisions</w:t>
      </w:r>
    </w:p>
    <w:p w14:paraId="27401DF7" w14:textId="44B32A51" w:rsidR="0037072A" w:rsidRPr="00322F3B" w:rsidRDefault="0037072A" w:rsidP="0037072A">
      <w:pPr>
        <w:pStyle w:val="TofSectsSection"/>
      </w:pPr>
      <w:r w:rsidRPr="00322F3B">
        <w:lastRenderedPageBreak/>
        <w:t>385</w:t>
      </w:r>
      <w:r w:rsidR="009953FD">
        <w:noBreakHyphen/>
      </w:r>
      <w:r w:rsidRPr="00322F3B">
        <w:t>100</w:t>
      </w:r>
      <w:r w:rsidRPr="00322F3B">
        <w:tab/>
        <w:t>Cases where you can make an election</w:t>
      </w:r>
    </w:p>
    <w:p w14:paraId="61CA43F3" w14:textId="351668FF" w:rsidR="0037072A" w:rsidRPr="00322F3B" w:rsidRDefault="0037072A" w:rsidP="0037072A">
      <w:pPr>
        <w:pStyle w:val="TofSectsSection"/>
      </w:pPr>
      <w:r w:rsidRPr="00322F3B">
        <w:t>385</w:t>
      </w:r>
      <w:r w:rsidR="009953FD">
        <w:noBreakHyphen/>
      </w:r>
      <w:r w:rsidRPr="00322F3B">
        <w:t>105</w:t>
      </w:r>
      <w:r w:rsidRPr="00322F3B">
        <w:tab/>
        <w:t>Election to spread tax profit over 5 years</w:t>
      </w:r>
    </w:p>
    <w:p w14:paraId="279DBC76" w14:textId="6265D240" w:rsidR="0037072A" w:rsidRPr="00322F3B" w:rsidRDefault="0037072A" w:rsidP="0037072A">
      <w:pPr>
        <w:pStyle w:val="TofSectsSection"/>
      </w:pPr>
      <w:r w:rsidRPr="00322F3B">
        <w:t>385</w:t>
      </w:r>
      <w:r w:rsidR="009953FD">
        <w:noBreakHyphen/>
      </w:r>
      <w:r w:rsidRPr="00322F3B">
        <w:t>110</w:t>
      </w:r>
      <w:r w:rsidRPr="00322F3B">
        <w:tab/>
        <w:t>Alternative election to defer tax profit and reduce cost of replacement live stock</w:t>
      </w:r>
    </w:p>
    <w:p w14:paraId="6953C605" w14:textId="64242593" w:rsidR="0037072A" w:rsidRPr="00322F3B" w:rsidRDefault="0037072A" w:rsidP="0037072A">
      <w:pPr>
        <w:pStyle w:val="TofSectsSection"/>
      </w:pPr>
      <w:r w:rsidRPr="00322F3B">
        <w:t>385</w:t>
      </w:r>
      <w:r w:rsidR="009953FD">
        <w:noBreakHyphen/>
      </w:r>
      <w:r w:rsidRPr="00322F3B">
        <w:t>115</w:t>
      </w:r>
      <w:r w:rsidRPr="00322F3B">
        <w:tab/>
        <w:t>Your assessable income includes an amount for replacement live stock you breed</w:t>
      </w:r>
    </w:p>
    <w:p w14:paraId="4DE08EC6" w14:textId="13912FE2" w:rsidR="0037072A" w:rsidRPr="00322F3B" w:rsidRDefault="0037072A" w:rsidP="0037072A">
      <w:pPr>
        <w:pStyle w:val="TofSectsSection"/>
      </w:pPr>
      <w:r w:rsidRPr="00322F3B">
        <w:t>385</w:t>
      </w:r>
      <w:r w:rsidR="009953FD">
        <w:noBreakHyphen/>
      </w:r>
      <w:r w:rsidRPr="00322F3B">
        <w:t>120</w:t>
      </w:r>
      <w:r w:rsidRPr="00322F3B">
        <w:tab/>
        <w:t>Purchase price of replacement live stock is reduced</w:t>
      </w:r>
    </w:p>
    <w:p w14:paraId="3AD21D6B" w14:textId="0186DBFA" w:rsidR="0037072A" w:rsidRPr="00322F3B" w:rsidRDefault="0037072A" w:rsidP="0037072A">
      <w:pPr>
        <w:pStyle w:val="TofSectsSection"/>
      </w:pPr>
      <w:r w:rsidRPr="00322F3B">
        <w:t>385</w:t>
      </w:r>
      <w:r w:rsidR="009953FD">
        <w:noBreakHyphen/>
      </w:r>
      <w:r w:rsidRPr="00322F3B">
        <w:t>125</w:t>
      </w:r>
      <w:r w:rsidRPr="00322F3B">
        <w:tab/>
        <w:t>Alternative election because of bovine tuberculosis has effect over 10 years not 5</w:t>
      </w:r>
    </w:p>
    <w:p w14:paraId="29BF6365" w14:textId="1691651D" w:rsidR="0037072A" w:rsidRPr="00322F3B" w:rsidRDefault="0037072A" w:rsidP="0037072A">
      <w:pPr>
        <w:pStyle w:val="ActHead5"/>
      </w:pPr>
      <w:bookmarkStart w:id="528" w:name="_Toc201755959"/>
      <w:r w:rsidRPr="00322F3B">
        <w:rPr>
          <w:rStyle w:val="CharSectno"/>
        </w:rPr>
        <w:t>385</w:t>
      </w:r>
      <w:r w:rsidR="009953FD">
        <w:rPr>
          <w:rStyle w:val="CharSectno"/>
        </w:rPr>
        <w:noBreakHyphen/>
      </w:r>
      <w:r w:rsidRPr="00322F3B">
        <w:rPr>
          <w:rStyle w:val="CharSectno"/>
        </w:rPr>
        <w:t>95</w:t>
      </w:r>
      <w:r w:rsidRPr="00322F3B">
        <w:t xml:space="preserve">  Basic principles for elections under this Subdivision</w:t>
      </w:r>
      <w:bookmarkEnd w:id="528"/>
    </w:p>
    <w:p w14:paraId="2E54E525" w14:textId="77777777" w:rsidR="0037072A" w:rsidRPr="00322F3B" w:rsidRDefault="0037072A" w:rsidP="0037072A">
      <w:pPr>
        <w:pStyle w:val="subsection"/>
      </w:pPr>
      <w:r w:rsidRPr="00322F3B">
        <w:tab/>
        <w:t>(1)</w:t>
      </w:r>
      <w:r w:rsidRPr="00322F3B">
        <w:tab/>
        <w:t>You can elect:</w:t>
      </w:r>
    </w:p>
    <w:p w14:paraId="09E792EA" w14:textId="77777777" w:rsidR="0037072A" w:rsidRPr="00322F3B" w:rsidRDefault="0037072A" w:rsidP="0037072A">
      <w:pPr>
        <w:pStyle w:val="parabullet"/>
      </w:pPr>
      <w:r w:rsidRPr="00322F3B">
        <w:fldChar w:fldCharType="begin"/>
      </w:r>
      <w:r w:rsidRPr="00322F3B">
        <w:instrText>symbol 183 \f "Symbol" \s 10 \h</w:instrText>
      </w:r>
      <w:r w:rsidRPr="00322F3B">
        <w:fldChar w:fldCharType="end"/>
      </w:r>
      <w:r w:rsidRPr="00322F3B">
        <w:tab/>
        <w:t>to spread the profit on the disposal or death over the income year of the disposal or death and the next 4 income years (</w:t>
      </w:r>
      <w:r w:rsidRPr="00322F3B">
        <w:rPr>
          <w:b/>
          <w:i/>
        </w:rPr>
        <w:t>election to spread</w:t>
      </w:r>
      <w:r w:rsidRPr="00322F3B">
        <w:t>); or</w:t>
      </w:r>
    </w:p>
    <w:p w14:paraId="13FBBFA7" w14:textId="77777777" w:rsidR="0037072A" w:rsidRPr="00322F3B" w:rsidRDefault="0037072A" w:rsidP="0037072A">
      <w:pPr>
        <w:pStyle w:val="parabullet"/>
      </w:pPr>
      <w:r w:rsidRPr="00322F3B">
        <w:fldChar w:fldCharType="begin"/>
      </w:r>
      <w:r w:rsidRPr="00322F3B">
        <w:instrText>symbol 183 \f "Symbol" \s 10 \h</w:instrText>
      </w:r>
      <w:r w:rsidRPr="00322F3B">
        <w:fldChar w:fldCharType="end"/>
      </w:r>
      <w:r w:rsidRPr="00322F3B">
        <w:tab/>
        <w:t>to defer including the profit in your assessable income, if you will use the proceeds of the disposal or death mainly to replace the live stock (</w:t>
      </w:r>
      <w:r w:rsidRPr="00322F3B">
        <w:rPr>
          <w:b/>
          <w:i/>
        </w:rPr>
        <w:t>election to defer</w:t>
      </w:r>
      <w:r w:rsidRPr="00322F3B">
        <w:t>).</w:t>
      </w:r>
    </w:p>
    <w:p w14:paraId="3BF41653" w14:textId="77777777" w:rsidR="0037072A" w:rsidRPr="00322F3B" w:rsidRDefault="0037072A" w:rsidP="0037072A">
      <w:pPr>
        <w:pStyle w:val="subsection"/>
      </w:pPr>
      <w:r w:rsidRPr="00322F3B">
        <w:tab/>
        <w:t>(2)</w:t>
      </w:r>
      <w:r w:rsidRPr="00322F3B">
        <w:tab/>
        <w:t>If you make an election to defer, the profit is “used” over the next 5 income years:</w:t>
      </w:r>
    </w:p>
    <w:p w14:paraId="1E0951E2" w14:textId="77777777" w:rsidR="0037072A" w:rsidRPr="00322F3B" w:rsidRDefault="0037072A" w:rsidP="0037072A">
      <w:pPr>
        <w:pStyle w:val="parabullet"/>
      </w:pPr>
      <w:r w:rsidRPr="00322F3B">
        <w:fldChar w:fldCharType="begin"/>
      </w:r>
      <w:r w:rsidRPr="00322F3B">
        <w:instrText>symbol 183 \f "Symbol" \s 10 \h</w:instrText>
      </w:r>
      <w:r w:rsidRPr="00322F3B">
        <w:fldChar w:fldCharType="end"/>
      </w:r>
      <w:r w:rsidRPr="00322F3B">
        <w:tab/>
        <w:t>by reducing the amount for which you are taken to have bought replacement stock (as a result, your tax profit on the disposal of the replacement stock is increased); and</w:t>
      </w:r>
    </w:p>
    <w:p w14:paraId="66971BDF" w14:textId="77777777" w:rsidR="0037072A" w:rsidRPr="00322F3B" w:rsidRDefault="0037072A" w:rsidP="0037072A">
      <w:pPr>
        <w:pStyle w:val="parabullet"/>
      </w:pPr>
      <w:r w:rsidRPr="00322F3B">
        <w:fldChar w:fldCharType="begin"/>
      </w:r>
      <w:r w:rsidRPr="00322F3B">
        <w:instrText>symbol 183 \f "Symbol" \s 10 \h</w:instrText>
      </w:r>
      <w:r w:rsidRPr="00322F3B">
        <w:fldChar w:fldCharType="end"/>
      </w:r>
      <w:r w:rsidRPr="00322F3B">
        <w:tab/>
        <w:t>by including in your assessable income amounts for replacement stock that you breed.</w:t>
      </w:r>
    </w:p>
    <w:p w14:paraId="4E1532DF" w14:textId="77777777" w:rsidR="0037072A" w:rsidRPr="00322F3B" w:rsidRDefault="0037072A" w:rsidP="0037072A">
      <w:pPr>
        <w:pStyle w:val="subsection2"/>
      </w:pPr>
      <w:r w:rsidRPr="00322F3B">
        <w:t>Any unused part of the profit is included in your assessable income for the fifth income year.</w:t>
      </w:r>
    </w:p>
    <w:p w14:paraId="1E4D6E54" w14:textId="77777777" w:rsidR="0037072A" w:rsidRPr="00322F3B" w:rsidRDefault="0037072A" w:rsidP="0037072A">
      <w:pPr>
        <w:pStyle w:val="ActHead4"/>
      </w:pPr>
      <w:bookmarkStart w:id="529" w:name="_Toc201755960"/>
      <w:r w:rsidRPr="00322F3B">
        <w:t>Operative provisions</w:t>
      </w:r>
      <w:bookmarkEnd w:id="529"/>
    </w:p>
    <w:p w14:paraId="1B8E53C6" w14:textId="25D0CFC1" w:rsidR="0037072A" w:rsidRPr="00322F3B" w:rsidRDefault="0037072A" w:rsidP="0037072A">
      <w:pPr>
        <w:pStyle w:val="ActHead5"/>
      </w:pPr>
      <w:bookmarkStart w:id="530" w:name="_Toc201755961"/>
      <w:r w:rsidRPr="00322F3B">
        <w:rPr>
          <w:rStyle w:val="CharSectno"/>
        </w:rPr>
        <w:t>385</w:t>
      </w:r>
      <w:r w:rsidR="009953FD">
        <w:rPr>
          <w:rStyle w:val="CharSectno"/>
        </w:rPr>
        <w:noBreakHyphen/>
      </w:r>
      <w:r w:rsidRPr="00322F3B">
        <w:rPr>
          <w:rStyle w:val="CharSectno"/>
        </w:rPr>
        <w:t>100</w:t>
      </w:r>
      <w:r w:rsidRPr="00322F3B">
        <w:t xml:space="preserve">  Cases where you can make an election</w:t>
      </w:r>
      <w:bookmarkEnd w:id="530"/>
    </w:p>
    <w:p w14:paraId="3E30A2CE" w14:textId="77777777" w:rsidR="0037072A" w:rsidRPr="00322F3B" w:rsidRDefault="0037072A" w:rsidP="0037072A">
      <w:pPr>
        <w:pStyle w:val="subsection"/>
      </w:pPr>
      <w:r w:rsidRPr="00322F3B">
        <w:tab/>
        <w:t>(1)</w:t>
      </w:r>
      <w:r w:rsidRPr="00322F3B">
        <w:tab/>
        <w:t>You can make an election if:</w:t>
      </w:r>
    </w:p>
    <w:p w14:paraId="6AE28470" w14:textId="53BEE76B" w:rsidR="0037072A" w:rsidRPr="00322F3B" w:rsidRDefault="0037072A" w:rsidP="0037072A">
      <w:pPr>
        <w:pStyle w:val="paragraph"/>
      </w:pPr>
      <w:r w:rsidRPr="00322F3B">
        <w:lastRenderedPageBreak/>
        <w:tab/>
        <w:t>(a)</w:t>
      </w:r>
      <w:r w:rsidRPr="00322F3B">
        <w:tab/>
        <w:t xml:space="preserve">you dispose of </w:t>
      </w:r>
      <w:r w:rsidR="009953FD" w:rsidRPr="009953FD">
        <w:rPr>
          <w:position w:val="6"/>
          <w:sz w:val="16"/>
        </w:rPr>
        <w:t>*</w:t>
      </w:r>
      <w:r w:rsidRPr="00322F3B">
        <w:t>live stock, or they die, because:</w:t>
      </w:r>
    </w:p>
    <w:p w14:paraId="0EFFA118" w14:textId="77777777" w:rsidR="0037072A" w:rsidRPr="00322F3B" w:rsidRDefault="0037072A" w:rsidP="0037072A">
      <w:pPr>
        <w:pStyle w:val="paragraphsub"/>
      </w:pPr>
      <w:r w:rsidRPr="00322F3B">
        <w:tab/>
        <w:t>(i)</w:t>
      </w:r>
      <w:r w:rsidRPr="00322F3B">
        <w:tab/>
        <w:t>land is compulsorily acquired or resumed under an Act; or</w:t>
      </w:r>
    </w:p>
    <w:p w14:paraId="7FD3D87A" w14:textId="77777777" w:rsidR="0037072A" w:rsidRPr="00322F3B" w:rsidRDefault="0037072A" w:rsidP="0037072A">
      <w:pPr>
        <w:pStyle w:val="paragraphsub"/>
      </w:pPr>
      <w:r w:rsidRPr="00322F3B">
        <w:tab/>
        <w:t>(ii)</w:t>
      </w:r>
      <w:r w:rsidRPr="00322F3B">
        <w:tab/>
        <w:t>a State or Territory leases land for a cattle tick eradication campaign; or</w:t>
      </w:r>
    </w:p>
    <w:p w14:paraId="7D24BA73" w14:textId="47782219" w:rsidR="0037072A" w:rsidRPr="00322F3B" w:rsidRDefault="0037072A" w:rsidP="0037072A">
      <w:pPr>
        <w:pStyle w:val="paragraphsub"/>
        <w:keepLines/>
      </w:pPr>
      <w:r w:rsidRPr="00322F3B">
        <w:tab/>
        <w:t>(iii)</w:t>
      </w:r>
      <w:r w:rsidRPr="00322F3B">
        <w:tab/>
        <w:t xml:space="preserve">pasture or fodder is destroyed by fire, drought or flood and you will use the </w:t>
      </w:r>
      <w:r w:rsidR="009953FD" w:rsidRPr="009953FD">
        <w:rPr>
          <w:position w:val="6"/>
          <w:sz w:val="16"/>
        </w:rPr>
        <w:t>*</w:t>
      </w:r>
      <w:r w:rsidRPr="00322F3B">
        <w:t>proceeds of the disposal or death mainly to buy replacement stock or to maintain breeding stock for the purpose of replacing the live stock; or</w:t>
      </w:r>
    </w:p>
    <w:p w14:paraId="0511D0FB" w14:textId="7063E694" w:rsidR="0037072A" w:rsidRPr="00322F3B" w:rsidRDefault="0037072A" w:rsidP="0037072A">
      <w:pPr>
        <w:pStyle w:val="paragraphsub"/>
      </w:pPr>
      <w:r w:rsidRPr="00322F3B">
        <w:tab/>
        <w:t>(iv)</w:t>
      </w:r>
      <w:r w:rsidRPr="00322F3B">
        <w:tab/>
        <w:t xml:space="preserve">they are compulsorily destroyed under an </w:t>
      </w:r>
      <w:r w:rsidR="009953FD" w:rsidRPr="009953FD">
        <w:rPr>
          <w:position w:val="6"/>
          <w:sz w:val="16"/>
        </w:rPr>
        <w:t>*</w:t>
      </w:r>
      <w:r w:rsidRPr="00322F3B">
        <w:t xml:space="preserve">Australian law for the control of a </w:t>
      </w:r>
      <w:r w:rsidR="009953FD" w:rsidRPr="009953FD">
        <w:rPr>
          <w:position w:val="6"/>
          <w:sz w:val="16"/>
        </w:rPr>
        <w:t>*</w:t>
      </w:r>
      <w:r w:rsidRPr="00322F3B">
        <w:t xml:space="preserve">disease or they die of such a </w:t>
      </w:r>
      <w:r w:rsidR="009953FD" w:rsidRPr="009953FD">
        <w:rPr>
          <w:position w:val="6"/>
          <w:sz w:val="16"/>
        </w:rPr>
        <w:t>*</w:t>
      </w:r>
      <w:r w:rsidRPr="00322F3B">
        <w:t>disease; or</w:t>
      </w:r>
    </w:p>
    <w:p w14:paraId="178AE2C3" w14:textId="49AB41D8" w:rsidR="0037072A" w:rsidRPr="00322F3B" w:rsidRDefault="0037072A" w:rsidP="0037072A">
      <w:pPr>
        <w:pStyle w:val="paragraphsub"/>
      </w:pPr>
      <w:r w:rsidRPr="00322F3B">
        <w:tab/>
        <w:t>(v)</w:t>
      </w:r>
      <w:r w:rsidRPr="00322F3B">
        <w:tab/>
        <w:t xml:space="preserve">you receive an official notification under an </w:t>
      </w:r>
      <w:r w:rsidR="009953FD" w:rsidRPr="009953FD">
        <w:rPr>
          <w:position w:val="6"/>
          <w:sz w:val="16"/>
        </w:rPr>
        <w:t>*</w:t>
      </w:r>
      <w:r w:rsidRPr="00322F3B">
        <w:t>Australian law dealing with contamination of property; and</w:t>
      </w:r>
    </w:p>
    <w:p w14:paraId="462A0172" w14:textId="73D9456F" w:rsidR="0037072A" w:rsidRPr="00322F3B" w:rsidRDefault="0037072A" w:rsidP="0037072A">
      <w:pPr>
        <w:pStyle w:val="paragraph"/>
      </w:pPr>
      <w:r w:rsidRPr="00322F3B">
        <w:tab/>
        <w:t>(b)</w:t>
      </w:r>
      <w:r w:rsidRPr="00322F3B">
        <w:tab/>
        <w:t xml:space="preserve">you held the live stock as assets of a </w:t>
      </w:r>
      <w:r w:rsidR="009953FD" w:rsidRPr="009953FD">
        <w:rPr>
          <w:position w:val="6"/>
          <w:sz w:val="16"/>
        </w:rPr>
        <w:t>*</w:t>
      </w:r>
      <w:r w:rsidRPr="00322F3B">
        <w:t>primary production business you carry on in Australia; and</w:t>
      </w:r>
    </w:p>
    <w:p w14:paraId="54864B81" w14:textId="2F712225" w:rsidR="0037072A" w:rsidRPr="00322F3B" w:rsidRDefault="0037072A" w:rsidP="0037072A">
      <w:pPr>
        <w:pStyle w:val="paragraph"/>
      </w:pPr>
      <w:r w:rsidRPr="00322F3B">
        <w:tab/>
        <w:t>(c)</w:t>
      </w:r>
      <w:r w:rsidRPr="00322F3B">
        <w:tab/>
        <w:t xml:space="preserve">apart from this Subdivision, your assessable income for any income year would include the </w:t>
      </w:r>
      <w:r w:rsidR="009953FD" w:rsidRPr="009953FD">
        <w:rPr>
          <w:position w:val="6"/>
          <w:sz w:val="16"/>
        </w:rPr>
        <w:t>*</w:t>
      </w:r>
      <w:r w:rsidRPr="00322F3B">
        <w:t>proceeds of the disposal or death.</w:t>
      </w:r>
    </w:p>
    <w:p w14:paraId="3F0B6C94" w14:textId="77777777" w:rsidR="0037072A" w:rsidRPr="00322F3B" w:rsidRDefault="0037072A" w:rsidP="0037072A">
      <w:pPr>
        <w:pStyle w:val="subsection"/>
      </w:pPr>
      <w:r w:rsidRPr="00322F3B">
        <w:tab/>
        <w:t>(2)</w:t>
      </w:r>
      <w:r w:rsidRPr="00322F3B">
        <w:tab/>
        <w:t xml:space="preserve">The </w:t>
      </w:r>
      <w:r w:rsidRPr="00322F3B">
        <w:rPr>
          <w:b/>
          <w:i/>
        </w:rPr>
        <w:t>proceeds of the disposal or death</w:t>
      </w:r>
      <w:r w:rsidRPr="00322F3B">
        <w:t xml:space="preserve"> are:</w:t>
      </w:r>
    </w:p>
    <w:p w14:paraId="34514601" w14:textId="2714C9C7" w:rsidR="0037072A" w:rsidRPr="00322F3B" w:rsidRDefault="0037072A" w:rsidP="0037072A">
      <w:pPr>
        <w:pStyle w:val="paragraph"/>
      </w:pPr>
      <w:r w:rsidRPr="00322F3B">
        <w:tab/>
        <w:t>(a)</w:t>
      </w:r>
      <w:r w:rsidRPr="00322F3B">
        <w:tab/>
        <w:t xml:space="preserve">if you dispose of the </w:t>
      </w:r>
      <w:r w:rsidR="009953FD" w:rsidRPr="009953FD">
        <w:rPr>
          <w:position w:val="6"/>
          <w:sz w:val="16"/>
        </w:rPr>
        <w:t>*</w:t>
      </w:r>
      <w:r w:rsidRPr="00322F3B">
        <w:t xml:space="preserve">live stock or their carcases in the ordinary course of </w:t>
      </w:r>
      <w:r w:rsidR="009953FD" w:rsidRPr="009953FD">
        <w:rPr>
          <w:position w:val="6"/>
          <w:sz w:val="16"/>
        </w:rPr>
        <w:t>*</w:t>
      </w:r>
      <w:r w:rsidRPr="00322F3B">
        <w:t>business—the total of:</w:t>
      </w:r>
    </w:p>
    <w:p w14:paraId="2CF75ED8" w14:textId="77777777" w:rsidR="0037072A" w:rsidRPr="00322F3B" w:rsidRDefault="0037072A" w:rsidP="0037072A">
      <w:pPr>
        <w:pStyle w:val="paragraphsub"/>
      </w:pPr>
      <w:r w:rsidRPr="00322F3B">
        <w:tab/>
        <w:t>(i)</w:t>
      </w:r>
      <w:r w:rsidRPr="00322F3B">
        <w:tab/>
        <w:t>any amount you receive as payment for the live stock or carcases; and</w:t>
      </w:r>
    </w:p>
    <w:p w14:paraId="28FE4D13" w14:textId="2E9413D9" w:rsidR="0037072A" w:rsidRPr="00322F3B" w:rsidRDefault="0037072A" w:rsidP="0037072A">
      <w:pPr>
        <w:pStyle w:val="paragraphsub"/>
      </w:pPr>
      <w:r w:rsidRPr="00322F3B">
        <w:tab/>
        <w:t>(ii)</w:t>
      </w:r>
      <w:r w:rsidRPr="00322F3B">
        <w:tab/>
        <w:t xml:space="preserve">any compensation you receive for the death or destruction, or a reduction in </w:t>
      </w:r>
      <w:r w:rsidR="009953FD" w:rsidRPr="009953FD">
        <w:rPr>
          <w:position w:val="6"/>
          <w:sz w:val="16"/>
        </w:rPr>
        <w:t>*</w:t>
      </w:r>
      <w:r w:rsidRPr="00322F3B">
        <w:t xml:space="preserve">market value, of the live stock or their carcases from an </w:t>
      </w:r>
      <w:r w:rsidR="009953FD" w:rsidRPr="009953FD">
        <w:rPr>
          <w:position w:val="6"/>
          <w:sz w:val="16"/>
        </w:rPr>
        <w:t>*</w:t>
      </w:r>
      <w:r w:rsidRPr="00322F3B">
        <w:t>Australian government agency; or</w:t>
      </w:r>
    </w:p>
    <w:p w14:paraId="3EDFAC1E" w14:textId="1381FB6D" w:rsidR="0037072A" w:rsidRPr="00322F3B" w:rsidRDefault="0037072A" w:rsidP="0037072A">
      <w:pPr>
        <w:pStyle w:val="paragraph"/>
      </w:pPr>
      <w:r w:rsidRPr="00322F3B">
        <w:tab/>
        <w:t>(b)</w:t>
      </w:r>
      <w:r w:rsidRPr="00322F3B">
        <w:tab/>
        <w:t xml:space="preserve">if you dispose of the </w:t>
      </w:r>
      <w:r w:rsidR="009953FD" w:rsidRPr="009953FD">
        <w:rPr>
          <w:position w:val="6"/>
          <w:sz w:val="16"/>
        </w:rPr>
        <w:t>*</w:t>
      </w:r>
      <w:r w:rsidRPr="00322F3B">
        <w:t xml:space="preserve">live stock or their carcases outside the ordinary course of </w:t>
      </w:r>
      <w:r w:rsidR="009953FD" w:rsidRPr="009953FD">
        <w:rPr>
          <w:position w:val="6"/>
          <w:sz w:val="16"/>
        </w:rPr>
        <w:t>*</w:t>
      </w:r>
      <w:r w:rsidRPr="00322F3B">
        <w:t>business—the total of:</w:t>
      </w:r>
    </w:p>
    <w:p w14:paraId="25DAC90D" w14:textId="77777777" w:rsidR="0037072A" w:rsidRPr="00322F3B" w:rsidRDefault="0037072A" w:rsidP="0037072A">
      <w:pPr>
        <w:pStyle w:val="paragraphsub"/>
      </w:pPr>
      <w:r w:rsidRPr="00322F3B">
        <w:tab/>
        <w:t>(i)</w:t>
      </w:r>
      <w:r w:rsidRPr="00322F3B">
        <w:tab/>
        <w:t>the market value of the live stock or their carcases, at the time of disposal; and</w:t>
      </w:r>
    </w:p>
    <w:p w14:paraId="555FBC81" w14:textId="5190F417" w:rsidR="0037072A" w:rsidRPr="00322F3B" w:rsidRDefault="0037072A" w:rsidP="0037072A">
      <w:pPr>
        <w:pStyle w:val="paragraphsub"/>
        <w:keepLines/>
      </w:pPr>
      <w:r w:rsidRPr="00322F3B">
        <w:lastRenderedPageBreak/>
        <w:tab/>
        <w:t>(ii)</w:t>
      </w:r>
      <w:r w:rsidRPr="00322F3B">
        <w:tab/>
        <w:t xml:space="preserve">any compensation you receive for the death or destruction, or a reduction in market value, of the live stock or their carcases from an </w:t>
      </w:r>
      <w:r w:rsidR="009953FD" w:rsidRPr="009953FD">
        <w:rPr>
          <w:position w:val="6"/>
          <w:sz w:val="16"/>
        </w:rPr>
        <w:t>*</w:t>
      </w:r>
      <w:r w:rsidRPr="00322F3B">
        <w:t>Australian government agency; or</w:t>
      </w:r>
    </w:p>
    <w:p w14:paraId="54CF9753" w14:textId="65C8B898" w:rsidR="0037072A" w:rsidRPr="00322F3B" w:rsidRDefault="0037072A" w:rsidP="0037072A">
      <w:pPr>
        <w:pStyle w:val="paragraph"/>
      </w:pPr>
      <w:r w:rsidRPr="00322F3B">
        <w:tab/>
        <w:t>(c)</w:t>
      </w:r>
      <w:r w:rsidRPr="00322F3B">
        <w:tab/>
        <w:t xml:space="preserve">if the </w:t>
      </w:r>
      <w:r w:rsidR="009953FD" w:rsidRPr="009953FD">
        <w:rPr>
          <w:position w:val="6"/>
          <w:sz w:val="16"/>
        </w:rPr>
        <w:t>*</w:t>
      </w:r>
      <w:r w:rsidRPr="00322F3B">
        <w:t xml:space="preserve">live stock die, and you do not dispose of their carcases to someone else—any compensation you receive for their death or destruction from an </w:t>
      </w:r>
      <w:r w:rsidR="009953FD" w:rsidRPr="009953FD">
        <w:rPr>
          <w:position w:val="6"/>
          <w:sz w:val="16"/>
        </w:rPr>
        <w:t>*</w:t>
      </w:r>
      <w:r w:rsidRPr="00322F3B">
        <w:t>Australian government agency.</w:t>
      </w:r>
    </w:p>
    <w:p w14:paraId="3AED2BA9" w14:textId="4C99B9ED" w:rsidR="0037072A" w:rsidRPr="00322F3B" w:rsidRDefault="0037072A" w:rsidP="0037072A">
      <w:pPr>
        <w:pStyle w:val="ActHead5"/>
      </w:pPr>
      <w:bookmarkStart w:id="531" w:name="_Toc201755962"/>
      <w:r w:rsidRPr="00322F3B">
        <w:rPr>
          <w:rStyle w:val="CharSectno"/>
        </w:rPr>
        <w:t>385</w:t>
      </w:r>
      <w:r w:rsidR="009953FD">
        <w:rPr>
          <w:rStyle w:val="CharSectno"/>
        </w:rPr>
        <w:noBreakHyphen/>
      </w:r>
      <w:r w:rsidRPr="00322F3B">
        <w:rPr>
          <w:rStyle w:val="CharSectno"/>
        </w:rPr>
        <w:t>105</w:t>
      </w:r>
      <w:r w:rsidRPr="00322F3B">
        <w:t xml:space="preserve">  Election to spread tax profit over 5 years</w:t>
      </w:r>
      <w:bookmarkEnd w:id="531"/>
    </w:p>
    <w:p w14:paraId="37B0CA70" w14:textId="77777777" w:rsidR="0037072A" w:rsidRPr="00322F3B" w:rsidRDefault="0037072A" w:rsidP="0037072A">
      <w:pPr>
        <w:pStyle w:val="subsection"/>
      </w:pPr>
      <w:r w:rsidRPr="00322F3B">
        <w:tab/>
        <w:t>(1)</w:t>
      </w:r>
      <w:r w:rsidRPr="00322F3B">
        <w:tab/>
        <w:t>You can elect:</w:t>
      </w:r>
    </w:p>
    <w:p w14:paraId="1452EE93" w14:textId="39F013BD" w:rsidR="0037072A" w:rsidRPr="00322F3B" w:rsidRDefault="0037072A" w:rsidP="0037072A">
      <w:pPr>
        <w:pStyle w:val="paragraph"/>
      </w:pPr>
      <w:r w:rsidRPr="00322F3B">
        <w:tab/>
        <w:t>(a)</w:t>
      </w:r>
      <w:r w:rsidRPr="00322F3B">
        <w:tab/>
        <w:t xml:space="preserve">to include in your assessable income for the </w:t>
      </w:r>
      <w:r w:rsidR="009953FD" w:rsidRPr="009953FD">
        <w:rPr>
          <w:position w:val="6"/>
          <w:sz w:val="16"/>
        </w:rPr>
        <w:t>*</w:t>
      </w:r>
      <w:r w:rsidRPr="00322F3B">
        <w:t xml:space="preserve">disposal year the </w:t>
      </w:r>
      <w:r w:rsidR="009953FD" w:rsidRPr="009953FD">
        <w:rPr>
          <w:position w:val="6"/>
          <w:sz w:val="16"/>
        </w:rPr>
        <w:t>*</w:t>
      </w:r>
      <w:r w:rsidRPr="00322F3B">
        <w:t xml:space="preserve">proceeds of the disposal or death, reduced by the </w:t>
      </w:r>
      <w:r w:rsidR="009953FD" w:rsidRPr="009953FD">
        <w:rPr>
          <w:position w:val="6"/>
          <w:sz w:val="16"/>
        </w:rPr>
        <w:t>*</w:t>
      </w:r>
      <w:r w:rsidRPr="00322F3B">
        <w:t>tax profit on the disposal or death; and</w:t>
      </w:r>
    </w:p>
    <w:p w14:paraId="4C97469B" w14:textId="77777777" w:rsidR="0037072A" w:rsidRPr="00322F3B" w:rsidRDefault="0037072A" w:rsidP="0037072A">
      <w:pPr>
        <w:pStyle w:val="paragraph"/>
      </w:pPr>
      <w:r w:rsidRPr="00322F3B">
        <w:tab/>
        <w:t>(b)</w:t>
      </w:r>
      <w:r w:rsidRPr="00322F3B">
        <w:tab/>
        <w:t>to include 20% of the tax profit on the disposal or death in your assessable income for the disposal year; and</w:t>
      </w:r>
    </w:p>
    <w:p w14:paraId="627C93E7" w14:textId="77777777" w:rsidR="0037072A" w:rsidRPr="00322F3B" w:rsidRDefault="0037072A" w:rsidP="0037072A">
      <w:pPr>
        <w:pStyle w:val="paragraph"/>
      </w:pPr>
      <w:r w:rsidRPr="00322F3B">
        <w:tab/>
        <w:t>(c)</w:t>
      </w:r>
      <w:r w:rsidRPr="00322F3B">
        <w:tab/>
        <w:t>to include 20% of the tax profit on the disposal or death in your assessable income for each of the next 4 income years.</w:t>
      </w:r>
    </w:p>
    <w:p w14:paraId="6042FED3" w14:textId="6E3AB6AD" w:rsidR="0037072A" w:rsidRPr="00322F3B" w:rsidRDefault="0037072A" w:rsidP="0037072A">
      <w:pPr>
        <w:pStyle w:val="TLPnoteright"/>
      </w:pPr>
      <w:r w:rsidRPr="00322F3B">
        <w:t>For rules about the making and effect of an election, see Subdivision</w:t>
      </w:r>
      <w:r w:rsidR="00825006" w:rsidRPr="00322F3B">
        <w:t> </w:t>
      </w:r>
      <w:r w:rsidRPr="00322F3B">
        <w:t>385</w:t>
      </w:r>
      <w:r w:rsidR="009953FD">
        <w:noBreakHyphen/>
      </w:r>
      <w:r w:rsidRPr="00322F3B">
        <w:t>H.</w:t>
      </w:r>
    </w:p>
    <w:p w14:paraId="0536D2CD" w14:textId="7AEFB77E" w:rsidR="0037072A" w:rsidRPr="00322F3B" w:rsidRDefault="0037072A" w:rsidP="0037072A">
      <w:pPr>
        <w:pStyle w:val="subsection"/>
      </w:pPr>
      <w:r w:rsidRPr="00322F3B">
        <w:tab/>
        <w:t>(2)</w:t>
      </w:r>
      <w:r w:rsidRPr="00322F3B">
        <w:tab/>
        <w:t xml:space="preserve">The </w:t>
      </w:r>
      <w:r w:rsidRPr="00322F3B">
        <w:rPr>
          <w:b/>
          <w:i/>
        </w:rPr>
        <w:t>disposal year</w:t>
      </w:r>
      <w:r w:rsidRPr="00322F3B">
        <w:t xml:space="preserve"> is the income year in which you dispose of the </w:t>
      </w:r>
      <w:r w:rsidR="009953FD" w:rsidRPr="009953FD">
        <w:rPr>
          <w:position w:val="6"/>
          <w:sz w:val="16"/>
        </w:rPr>
        <w:t>*</w:t>
      </w:r>
      <w:r w:rsidRPr="00322F3B">
        <w:t>live stock, or they die, as mentioned in sub</w:t>
      </w:r>
      <w:r w:rsidR="009F5D03" w:rsidRPr="00322F3B">
        <w:t>section 3</w:t>
      </w:r>
      <w:r w:rsidRPr="00322F3B">
        <w:t>85</w:t>
      </w:r>
      <w:r w:rsidR="009953FD">
        <w:noBreakHyphen/>
      </w:r>
      <w:r w:rsidRPr="00322F3B">
        <w:t>100(1).</w:t>
      </w:r>
    </w:p>
    <w:p w14:paraId="2341B666" w14:textId="37039CA9" w:rsidR="0037072A" w:rsidRPr="00322F3B" w:rsidRDefault="0037072A" w:rsidP="0037072A">
      <w:pPr>
        <w:pStyle w:val="subsection"/>
      </w:pPr>
      <w:r w:rsidRPr="00322F3B">
        <w:tab/>
        <w:t>(3)</w:t>
      </w:r>
      <w:r w:rsidRPr="00322F3B">
        <w:tab/>
        <w:t xml:space="preserve">The </w:t>
      </w:r>
      <w:r w:rsidRPr="00322F3B">
        <w:rPr>
          <w:b/>
          <w:i/>
        </w:rPr>
        <w:t>tax profit on the disposal or death</w:t>
      </w:r>
      <w:r w:rsidRPr="00322F3B">
        <w:t xml:space="preserve"> is any amount remaining after subtracting from the </w:t>
      </w:r>
      <w:r w:rsidR="009953FD" w:rsidRPr="009953FD">
        <w:rPr>
          <w:position w:val="6"/>
          <w:sz w:val="16"/>
        </w:rPr>
        <w:t>*</w:t>
      </w:r>
      <w:r w:rsidRPr="00322F3B">
        <w:t>proceeds of the disposal or death the sum of:</w:t>
      </w:r>
    </w:p>
    <w:p w14:paraId="2AFF3C2D" w14:textId="5F98A784" w:rsidR="0037072A" w:rsidRPr="00322F3B" w:rsidRDefault="0037072A" w:rsidP="0037072A">
      <w:pPr>
        <w:pStyle w:val="paragraph"/>
      </w:pPr>
      <w:r w:rsidRPr="00322F3B">
        <w:tab/>
        <w:t>(a)</w:t>
      </w:r>
      <w:r w:rsidRPr="00322F3B">
        <w:tab/>
        <w:t xml:space="preserve">the amount paid or payable for the purchase of as many of the </w:t>
      </w:r>
      <w:r w:rsidR="009953FD" w:rsidRPr="009953FD">
        <w:rPr>
          <w:position w:val="6"/>
          <w:sz w:val="16"/>
        </w:rPr>
        <w:t>*</w:t>
      </w:r>
      <w:r w:rsidRPr="00322F3B">
        <w:t>live stock as you purchased during the income year; and</w:t>
      </w:r>
    </w:p>
    <w:p w14:paraId="1CB44B03" w14:textId="39902DC7"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value of the rest of the live stock as </w:t>
      </w:r>
      <w:r w:rsidR="009953FD" w:rsidRPr="009953FD">
        <w:rPr>
          <w:position w:val="6"/>
          <w:sz w:val="16"/>
        </w:rPr>
        <w:t>*</w:t>
      </w:r>
      <w:r w:rsidRPr="00322F3B">
        <w:t>trading stock on hand at the start of the income year.</w:t>
      </w:r>
    </w:p>
    <w:p w14:paraId="4BAE8290" w14:textId="68B44276" w:rsidR="0037072A" w:rsidRPr="00322F3B" w:rsidRDefault="0037072A" w:rsidP="0037072A">
      <w:pPr>
        <w:pStyle w:val="ActHead5"/>
      </w:pPr>
      <w:bookmarkStart w:id="532" w:name="_Toc201755963"/>
      <w:r w:rsidRPr="00322F3B">
        <w:rPr>
          <w:rStyle w:val="CharSectno"/>
        </w:rPr>
        <w:t>385</w:t>
      </w:r>
      <w:r w:rsidR="009953FD">
        <w:rPr>
          <w:rStyle w:val="CharSectno"/>
        </w:rPr>
        <w:noBreakHyphen/>
      </w:r>
      <w:r w:rsidRPr="00322F3B">
        <w:rPr>
          <w:rStyle w:val="CharSectno"/>
        </w:rPr>
        <w:t>110</w:t>
      </w:r>
      <w:r w:rsidRPr="00322F3B">
        <w:t xml:space="preserve">  Alternative election to defer tax profit and reduce cost of replacement live stock</w:t>
      </w:r>
      <w:bookmarkEnd w:id="532"/>
    </w:p>
    <w:p w14:paraId="00D3AB4D" w14:textId="77777777" w:rsidR="0037072A" w:rsidRPr="00322F3B" w:rsidRDefault="0037072A" w:rsidP="0037072A">
      <w:pPr>
        <w:pStyle w:val="subsection"/>
      </w:pPr>
      <w:r w:rsidRPr="00322F3B">
        <w:tab/>
        <w:t>(1)</w:t>
      </w:r>
      <w:r w:rsidRPr="00322F3B">
        <w:tab/>
        <w:t>Alternatively, you can elect:</w:t>
      </w:r>
    </w:p>
    <w:p w14:paraId="535F6C68" w14:textId="06AA6560" w:rsidR="0037072A" w:rsidRPr="00322F3B" w:rsidRDefault="0037072A" w:rsidP="0037072A">
      <w:pPr>
        <w:pStyle w:val="paragraph"/>
      </w:pPr>
      <w:r w:rsidRPr="00322F3B">
        <w:lastRenderedPageBreak/>
        <w:tab/>
        <w:t>(a)</w:t>
      </w:r>
      <w:r w:rsidRPr="00322F3B">
        <w:tab/>
        <w:t xml:space="preserve">to include in your assessable income for the </w:t>
      </w:r>
      <w:r w:rsidR="009953FD" w:rsidRPr="009953FD">
        <w:rPr>
          <w:position w:val="6"/>
          <w:sz w:val="16"/>
        </w:rPr>
        <w:t>*</w:t>
      </w:r>
      <w:r w:rsidRPr="00322F3B">
        <w:t xml:space="preserve">disposal year the </w:t>
      </w:r>
      <w:r w:rsidR="009953FD" w:rsidRPr="009953FD">
        <w:rPr>
          <w:position w:val="6"/>
          <w:sz w:val="16"/>
        </w:rPr>
        <w:t>*</w:t>
      </w:r>
      <w:r w:rsidRPr="00322F3B">
        <w:t xml:space="preserve">proceeds of the disposal or death, reduced by the </w:t>
      </w:r>
      <w:r w:rsidR="009953FD" w:rsidRPr="009953FD">
        <w:rPr>
          <w:position w:val="6"/>
          <w:sz w:val="16"/>
        </w:rPr>
        <w:t>*</w:t>
      </w:r>
      <w:r w:rsidRPr="00322F3B">
        <w:t>tax profit on the disposal or death; and</w:t>
      </w:r>
    </w:p>
    <w:p w14:paraId="0ECEBDE8" w14:textId="5D199328" w:rsidR="0037072A" w:rsidRPr="00322F3B" w:rsidRDefault="0037072A" w:rsidP="0037072A">
      <w:pPr>
        <w:pStyle w:val="paragraph"/>
      </w:pPr>
      <w:r w:rsidRPr="00322F3B">
        <w:tab/>
        <w:t>(b)</w:t>
      </w:r>
      <w:r w:rsidRPr="00322F3B">
        <w:tab/>
        <w:t xml:space="preserve">to reduce the cost of replacement </w:t>
      </w:r>
      <w:r w:rsidR="009953FD" w:rsidRPr="009953FD">
        <w:rPr>
          <w:position w:val="6"/>
          <w:sz w:val="16"/>
        </w:rPr>
        <w:t>*</w:t>
      </w:r>
      <w:r w:rsidRPr="00322F3B">
        <w:t>live stock you buy in the disposal year (or any of the next 5 income years) by amounts totalling not more than the tax profit on the disposal or death; and</w:t>
      </w:r>
    </w:p>
    <w:p w14:paraId="2C583058" w14:textId="69677A17" w:rsidR="0037072A" w:rsidRPr="00322F3B" w:rsidRDefault="0037072A" w:rsidP="0037072A">
      <w:pPr>
        <w:pStyle w:val="paragraph"/>
      </w:pPr>
      <w:r w:rsidRPr="00322F3B">
        <w:tab/>
        <w:t>(c)</w:t>
      </w:r>
      <w:r w:rsidRPr="00322F3B">
        <w:tab/>
        <w:t xml:space="preserve">to include in your assessable income for the last of the 5 income years following the disposal year any </w:t>
      </w:r>
      <w:r w:rsidR="009953FD" w:rsidRPr="009953FD">
        <w:rPr>
          <w:position w:val="6"/>
          <w:sz w:val="16"/>
        </w:rPr>
        <w:t>*</w:t>
      </w:r>
      <w:r w:rsidRPr="00322F3B">
        <w:t>unused tax profit on the disposal or death on the last day of that year.</w:t>
      </w:r>
    </w:p>
    <w:p w14:paraId="4E436940" w14:textId="4C3E426D" w:rsidR="0037072A" w:rsidRPr="00322F3B" w:rsidRDefault="0037072A" w:rsidP="0037072A">
      <w:pPr>
        <w:pStyle w:val="notetext"/>
      </w:pPr>
      <w:r w:rsidRPr="00322F3B">
        <w:t>Note:</w:t>
      </w:r>
      <w:r w:rsidRPr="00322F3B">
        <w:tab/>
        <w:t xml:space="preserve">If the election is made because of bovine tuberculosis, it has effect over 10 income years instead of 5: see </w:t>
      </w:r>
      <w:r w:rsidR="009F5D03" w:rsidRPr="00322F3B">
        <w:t>section 3</w:t>
      </w:r>
      <w:r w:rsidRPr="00322F3B">
        <w:t>85</w:t>
      </w:r>
      <w:r w:rsidR="009953FD">
        <w:noBreakHyphen/>
      </w:r>
      <w:r w:rsidRPr="00322F3B">
        <w:t>125.</w:t>
      </w:r>
    </w:p>
    <w:p w14:paraId="0B298875" w14:textId="5A8CE806" w:rsidR="0037072A" w:rsidRPr="00322F3B" w:rsidRDefault="0037072A" w:rsidP="0037072A">
      <w:pPr>
        <w:pStyle w:val="TLPnoteright"/>
      </w:pPr>
      <w:r w:rsidRPr="00322F3B">
        <w:t>For rules about the making and effect of an election, see Subdivision</w:t>
      </w:r>
      <w:r w:rsidR="00825006" w:rsidRPr="00322F3B">
        <w:t> </w:t>
      </w:r>
      <w:r w:rsidRPr="00322F3B">
        <w:t>385</w:t>
      </w:r>
      <w:r w:rsidR="009953FD">
        <w:noBreakHyphen/>
      </w:r>
      <w:r w:rsidRPr="00322F3B">
        <w:t>H</w:t>
      </w:r>
    </w:p>
    <w:p w14:paraId="53649990" w14:textId="2C60BA19" w:rsidR="0037072A" w:rsidRPr="00322F3B" w:rsidRDefault="0037072A" w:rsidP="0037072A">
      <w:pPr>
        <w:pStyle w:val="subsection"/>
      </w:pPr>
      <w:r w:rsidRPr="00322F3B">
        <w:tab/>
        <w:t>(2)</w:t>
      </w:r>
      <w:r w:rsidRPr="00322F3B">
        <w:tab/>
        <w:t xml:space="preserve">However, you can only make this election if you will use the </w:t>
      </w:r>
      <w:r w:rsidR="009953FD" w:rsidRPr="009953FD">
        <w:rPr>
          <w:position w:val="6"/>
          <w:sz w:val="16"/>
        </w:rPr>
        <w:t>*</w:t>
      </w:r>
      <w:r w:rsidRPr="00322F3B">
        <w:t xml:space="preserve">proceeds of the disposal or death mainly to buy replacement </w:t>
      </w:r>
      <w:r w:rsidR="009953FD" w:rsidRPr="009953FD">
        <w:rPr>
          <w:position w:val="6"/>
          <w:sz w:val="16"/>
        </w:rPr>
        <w:t>*</w:t>
      </w:r>
      <w:r w:rsidRPr="00322F3B">
        <w:t>live stock, or to maintain breeding stock for the purpose of replacing the live stock that were disposed of or died.</w:t>
      </w:r>
    </w:p>
    <w:p w14:paraId="556417D5" w14:textId="6DF47270" w:rsidR="0037072A" w:rsidRPr="00322F3B" w:rsidRDefault="0037072A" w:rsidP="0037072A">
      <w:pPr>
        <w:pStyle w:val="subsection"/>
      </w:pPr>
      <w:r w:rsidRPr="00322F3B">
        <w:tab/>
        <w:t>(3)</w:t>
      </w:r>
      <w:r w:rsidRPr="00322F3B">
        <w:tab/>
        <w:t xml:space="preserve">The </w:t>
      </w:r>
      <w:r w:rsidRPr="00322F3B">
        <w:rPr>
          <w:b/>
          <w:i/>
        </w:rPr>
        <w:t>unused tax profit</w:t>
      </w:r>
      <w:r w:rsidRPr="00322F3B">
        <w:rPr>
          <w:i/>
        </w:rPr>
        <w:t xml:space="preserve"> </w:t>
      </w:r>
      <w:r w:rsidRPr="00322F3B">
        <w:rPr>
          <w:b/>
          <w:i/>
        </w:rPr>
        <w:t>on the disposal or death</w:t>
      </w:r>
      <w:r w:rsidRPr="00322F3B">
        <w:rPr>
          <w:b/>
        </w:rPr>
        <w:t xml:space="preserve"> </w:t>
      </w:r>
      <w:r w:rsidRPr="00322F3B">
        <w:t xml:space="preserve">is the </w:t>
      </w:r>
      <w:r w:rsidR="009953FD" w:rsidRPr="009953FD">
        <w:rPr>
          <w:position w:val="6"/>
          <w:sz w:val="16"/>
        </w:rPr>
        <w:t>*</w:t>
      </w:r>
      <w:r w:rsidRPr="00322F3B">
        <w:t>tax profit on the disposal or death less the total of:</w:t>
      </w:r>
    </w:p>
    <w:p w14:paraId="7BF31D24" w14:textId="32878D34" w:rsidR="0037072A" w:rsidRPr="00322F3B" w:rsidRDefault="0037072A" w:rsidP="0037072A">
      <w:pPr>
        <w:pStyle w:val="paragraph"/>
      </w:pPr>
      <w:r w:rsidRPr="00322F3B">
        <w:tab/>
        <w:t>(a)</w:t>
      </w:r>
      <w:r w:rsidRPr="00322F3B">
        <w:tab/>
        <w:t xml:space="preserve">the amounts included in your assessable income under </w:t>
      </w:r>
      <w:r w:rsidR="009F5D03" w:rsidRPr="00322F3B">
        <w:t>section 3</w:t>
      </w:r>
      <w:r w:rsidRPr="00322F3B">
        <w:t>85</w:t>
      </w:r>
      <w:r w:rsidR="009953FD">
        <w:noBreakHyphen/>
      </w:r>
      <w:r w:rsidRPr="00322F3B">
        <w:t>115 for replacement animals you breed; and</w:t>
      </w:r>
    </w:p>
    <w:p w14:paraId="38B1FB52" w14:textId="73480EF5" w:rsidR="0037072A" w:rsidRPr="00322F3B" w:rsidRDefault="0037072A" w:rsidP="0037072A">
      <w:pPr>
        <w:pStyle w:val="paragraph"/>
      </w:pPr>
      <w:r w:rsidRPr="00322F3B">
        <w:tab/>
        <w:t>(b)</w:t>
      </w:r>
      <w:r w:rsidRPr="00322F3B">
        <w:tab/>
        <w:t xml:space="preserve">the amounts by which the amount paid or payable for the purchase of replacement animals is reduced under </w:t>
      </w:r>
      <w:r w:rsidR="009F5D03" w:rsidRPr="00322F3B">
        <w:t>section 3</w:t>
      </w:r>
      <w:r w:rsidRPr="00322F3B">
        <w:t>85</w:t>
      </w:r>
      <w:r w:rsidR="009953FD">
        <w:noBreakHyphen/>
      </w:r>
      <w:r w:rsidRPr="00322F3B">
        <w:t>120.</w:t>
      </w:r>
    </w:p>
    <w:p w14:paraId="1F033B67" w14:textId="04B5E1E6" w:rsidR="0037072A" w:rsidRPr="00322F3B" w:rsidRDefault="0037072A" w:rsidP="0037072A">
      <w:pPr>
        <w:pStyle w:val="ActHead5"/>
      </w:pPr>
      <w:bookmarkStart w:id="533" w:name="_Toc201755964"/>
      <w:r w:rsidRPr="00322F3B">
        <w:rPr>
          <w:rStyle w:val="CharSectno"/>
        </w:rPr>
        <w:t>385</w:t>
      </w:r>
      <w:r w:rsidR="009953FD">
        <w:rPr>
          <w:rStyle w:val="CharSectno"/>
        </w:rPr>
        <w:noBreakHyphen/>
      </w:r>
      <w:r w:rsidRPr="00322F3B">
        <w:rPr>
          <w:rStyle w:val="CharSectno"/>
        </w:rPr>
        <w:t>115</w:t>
      </w:r>
      <w:r w:rsidRPr="00322F3B">
        <w:t xml:space="preserve">  Your assessable income includes an amount for replacement live stock you breed</w:t>
      </w:r>
      <w:bookmarkEnd w:id="533"/>
    </w:p>
    <w:p w14:paraId="5A0AA440" w14:textId="3AE7F0AA" w:rsidR="0037072A" w:rsidRPr="00322F3B" w:rsidRDefault="0037072A" w:rsidP="0037072A">
      <w:pPr>
        <w:pStyle w:val="subsection"/>
      </w:pPr>
      <w:r w:rsidRPr="00322F3B">
        <w:tab/>
      </w:r>
      <w:r w:rsidRPr="00322F3B">
        <w:tab/>
        <w:t xml:space="preserve">If you make the election in </w:t>
      </w:r>
      <w:r w:rsidR="009F5D03" w:rsidRPr="00322F3B">
        <w:t>section 3</w:t>
      </w:r>
      <w:r w:rsidRPr="00322F3B">
        <w:t>85</w:t>
      </w:r>
      <w:r w:rsidR="009953FD">
        <w:noBreakHyphen/>
      </w:r>
      <w:r w:rsidRPr="00322F3B">
        <w:t xml:space="preserve">110, then for the </w:t>
      </w:r>
      <w:r w:rsidR="009953FD" w:rsidRPr="009953FD">
        <w:rPr>
          <w:position w:val="6"/>
          <w:sz w:val="16"/>
        </w:rPr>
        <w:t>*</w:t>
      </w:r>
      <w:r w:rsidRPr="00322F3B">
        <w:t>disposal year and each of the next 5 income years, your assessable income includes any amount you choose for each replacement animal you breed during that income year. (However, you can choose not to include an amount.)</w:t>
      </w:r>
    </w:p>
    <w:p w14:paraId="654C102D" w14:textId="4BAEADB0" w:rsidR="0037072A" w:rsidRPr="00322F3B" w:rsidRDefault="0037072A" w:rsidP="0037072A">
      <w:pPr>
        <w:pStyle w:val="ActHead5"/>
      </w:pPr>
      <w:bookmarkStart w:id="534" w:name="_Toc201755965"/>
      <w:r w:rsidRPr="00322F3B">
        <w:rPr>
          <w:rStyle w:val="CharSectno"/>
        </w:rPr>
        <w:lastRenderedPageBreak/>
        <w:t>385</w:t>
      </w:r>
      <w:r w:rsidR="009953FD">
        <w:rPr>
          <w:rStyle w:val="CharSectno"/>
        </w:rPr>
        <w:noBreakHyphen/>
      </w:r>
      <w:r w:rsidRPr="00322F3B">
        <w:rPr>
          <w:rStyle w:val="CharSectno"/>
        </w:rPr>
        <w:t>120</w:t>
      </w:r>
      <w:r w:rsidRPr="00322F3B">
        <w:t xml:space="preserve">  Purchase price of replacement live stock is reduced</w:t>
      </w:r>
      <w:bookmarkEnd w:id="534"/>
    </w:p>
    <w:p w14:paraId="321581E3" w14:textId="5168D69F" w:rsidR="0037072A" w:rsidRPr="00322F3B" w:rsidRDefault="0037072A" w:rsidP="0037072A">
      <w:pPr>
        <w:pStyle w:val="subsection"/>
      </w:pPr>
      <w:r w:rsidRPr="00322F3B">
        <w:tab/>
        <w:t>(1)</w:t>
      </w:r>
      <w:r w:rsidRPr="00322F3B">
        <w:tab/>
        <w:t xml:space="preserve">If you make the election in </w:t>
      </w:r>
      <w:r w:rsidR="009F5D03" w:rsidRPr="00322F3B">
        <w:t>section 3</w:t>
      </w:r>
      <w:r w:rsidRPr="00322F3B">
        <w:t>85</w:t>
      </w:r>
      <w:r w:rsidR="009953FD">
        <w:noBreakHyphen/>
      </w:r>
      <w:r w:rsidRPr="00322F3B">
        <w:t xml:space="preserve">110, then the amount paid or payable for the purchase of each replacement animal you buy in the </w:t>
      </w:r>
      <w:r w:rsidR="009953FD" w:rsidRPr="009953FD">
        <w:rPr>
          <w:position w:val="6"/>
          <w:sz w:val="16"/>
        </w:rPr>
        <w:t>*</w:t>
      </w:r>
      <w:r w:rsidRPr="00322F3B">
        <w:t xml:space="preserve">disposal year, or in the next 5 income years, is treated as if it were reduced by the </w:t>
      </w:r>
      <w:r w:rsidR="009953FD" w:rsidRPr="009953FD">
        <w:rPr>
          <w:position w:val="6"/>
          <w:sz w:val="16"/>
        </w:rPr>
        <w:t>*</w:t>
      </w:r>
      <w:r w:rsidRPr="00322F3B">
        <w:t>reduction amount.</w:t>
      </w:r>
    </w:p>
    <w:p w14:paraId="7E24BEBF" w14:textId="77777777" w:rsidR="0037072A" w:rsidRPr="00322F3B" w:rsidRDefault="0037072A" w:rsidP="0037072A">
      <w:pPr>
        <w:pStyle w:val="SubsectionHead"/>
      </w:pPr>
      <w:r w:rsidRPr="00322F3B">
        <w:t xml:space="preserve">Meaning of </w:t>
      </w:r>
      <w:r w:rsidRPr="00322F3B">
        <w:rPr>
          <w:b/>
        </w:rPr>
        <w:t>reduction amount</w:t>
      </w:r>
    </w:p>
    <w:p w14:paraId="62B6AB0F" w14:textId="77777777" w:rsidR="0037072A" w:rsidRPr="00322F3B" w:rsidRDefault="0037072A" w:rsidP="0037072A">
      <w:pPr>
        <w:pStyle w:val="subsection"/>
      </w:pPr>
      <w:r w:rsidRPr="00322F3B">
        <w:tab/>
        <w:t>(2)</w:t>
      </w:r>
      <w:r w:rsidRPr="00322F3B">
        <w:tab/>
        <w:t xml:space="preserve">The </w:t>
      </w:r>
      <w:r w:rsidRPr="00322F3B">
        <w:rPr>
          <w:b/>
          <w:i/>
        </w:rPr>
        <w:t>reduction amount</w:t>
      </w:r>
      <w:r w:rsidRPr="00322F3B">
        <w:t xml:space="preserve"> is:</w:t>
      </w:r>
    </w:p>
    <w:p w14:paraId="14CD3A17" w14:textId="62EBD634" w:rsidR="0037072A" w:rsidRPr="00322F3B" w:rsidRDefault="0037072A" w:rsidP="0037072A">
      <w:pPr>
        <w:pStyle w:val="paragraph"/>
      </w:pPr>
      <w:r w:rsidRPr="00322F3B">
        <w:tab/>
      </w:r>
      <w:r w:rsidRPr="00322F3B">
        <w:rPr>
          <w:sz w:val="32"/>
        </w:rPr>
        <w:fldChar w:fldCharType="begin"/>
      </w:r>
      <w:r w:rsidRPr="00322F3B">
        <w:rPr>
          <w:sz w:val="32"/>
        </w:rPr>
        <w:instrText>symbol 183 \f "Symbol" \s 10 \h</w:instrText>
      </w:r>
      <w:r w:rsidRPr="00322F3B">
        <w:rPr>
          <w:sz w:val="32"/>
        </w:rPr>
        <w:fldChar w:fldCharType="end"/>
      </w:r>
      <w:r w:rsidRPr="00322F3B">
        <w:tab/>
        <w:t xml:space="preserve">so much of the </w:t>
      </w:r>
      <w:r w:rsidR="009953FD" w:rsidRPr="009953FD">
        <w:rPr>
          <w:position w:val="6"/>
          <w:sz w:val="16"/>
        </w:rPr>
        <w:t>*</w:t>
      </w:r>
      <w:r w:rsidRPr="00322F3B">
        <w:t>tax profit on the disposal or death as is attributable to live stock of the species you are replacing;</w:t>
      </w:r>
    </w:p>
    <w:p w14:paraId="203A3D74" w14:textId="77777777" w:rsidR="0037072A" w:rsidRPr="00322F3B" w:rsidRDefault="0037072A" w:rsidP="0037072A">
      <w:pPr>
        <w:pStyle w:val="subsection2"/>
      </w:pPr>
      <w:r w:rsidRPr="00322F3B">
        <w:t>divided by:</w:t>
      </w:r>
    </w:p>
    <w:p w14:paraId="75544E59" w14:textId="77777777" w:rsidR="0037072A" w:rsidRPr="00322F3B" w:rsidRDefault="0037072A" w:rsidP="0037072A">
      <w:pPr>
        <w:pStyle w:val="paragraph"/>
      </w:pPr>
      <w:r w:rsidRPr="00322F3B">
        <w:tab/>
      </w:r>
      <w:r w:rsidRPr="00322F3B">
        <w:rPr>
          <w:sz w:val="32"/>
        </w:rPr>
        <w:fldChar w:fldCharType="begin"/>
      </w:r>
      <w:r w:rsidRPr="00322F3B">
        <w:rPr>
          <w:sz w:val="32"/>
        </w:rPr>
        <w:instrText>symbol 183 \f "Symbol" \s 10 \h</w:instrText>
      </w:r>
      <w:r w:rsidRPr="00322F3B">
        <w:rPr>
          <w:sz w:val="32"/>
        </w:rPr>
        <w:fldChar w:fldCharType="end"/>
      </w:r>
      <w:r w:rsidRPr="00322F3B">
        <w:tab/>
        <w:t>the number of animals of that species that you disposed of or that died.</w:t>
      </w:r>
    </w:p>
    <w:p w14:paraId="3E4EA9EA" w14:textId="77777777" w:rsidR="0037072A" w:rsidRPr="00322F3B" w:rsidRDefault="0037072A" w:rsidP="0037072A">
      <w:pPr>
        <w:pStyle w:val="subsection"/>
        <w:keepNext/>
      </w:pPr>
      <w:r w:rsidRPr="00322F3B">
        <w:tab/>
        <w:t>(3)</w:t>
      </w:r>
      <w:r w:rsidRPr="00322F3B">
        <w:tab/>
        <w:t>However, if:</w:t>
      </w:r>
    </w:p>
    <w:p w14:paraId="6AD939F7" w14:textId="77990A07" w:rsidR="0037072A" w:rsidRPr="00322F3B" w:rsidRDefault="0037072A" w:rsidP="0037072A">
      <w:pPr>
        <w:pStyle w:val="paragraph"/>
      </w:pPr>
      <w:r w:rsidRPr="00322F3B">
        <w:tab/>
        <w:t>(a)</w:t>
      </w:r>
      <w:r w:rsidRPr="00322F3B">
        <w:tab/>
        <w:t xml:space="preserve">you purchase a replacement animal of a different species from the </w:t>
      </w:r>
      <w:r w:rsidR="009953FD" w:rsidRPr="009953FD">
        <w:rPr>
          <w:position w:val="6"/>
          <w:sz w:val="16"/>
        </w:rPr>
        <w:t>*</w:t>
      </w:r>
      <w:r w:rsidRPr="00322F3B">
        <w:t xml:space="preserve">live stock it replaces; and </w:t>
      </w:r>
    </w:p>
    <w:p w14:paraId="2A91AF45" w14:textId="77777777" w:rsidR="0037072A" w:rsidRPr="00322F3B" w:rsidRDefault="0037072A" w:rsidP="0037072A">
      <w:pPr>
        <w:pStyle w:val="paragraph"/>
      </w:pPr>
      <w:r w:rsidRPr="00322F3B">
        <w:tab/>
        <w:t>(b)</w:t>
      </w:r>
      <w:r w:rsidRPr="00322F3B">
        <w:tab/>
        <w:t>you pay substantially more for it than you could have paid for a replacement animal of the same species;</w:t>
      </w:r>
    </w:p>
    <w:p w14:paraId="31FDAB55" w14:textId="77777777" w:rsidR="0037072A" w:rsidRPr="00322F3B" w:rsidRDefault="0037072A" w:rsidP="0037072A">
      <w:pPr>
        <w:pStyle w:val="subsection2"/>
      </w:pPr>
      <w:r w:rsidRPr="00322F3B">
        <w:t xml:space="preserve">the </w:t>
      </w:r>
      <w:r w:rsidRPr="00322F3B">
        <w:rPr>
          <w:b/>
          <w:i/>
        </w:rPr>
        <w:t>reduction amount</w:t>
      </w:r>
      <w:r w:rsidRPr="00322F3B">
        <w:t xml:space="preserve"> for the animal is any reasonable amount at least equal to the amount worked out under </w:t>
      </w:r>
      <w:r w:rsidR="00825006" w:rsidRPr="00322F3B">
        <w:t>subsection (</w:t>
      </w:r>
      <w:r w:rsidRPr="00322F3B">
        <w:t xml:space="preserve">2). </w:t>
      </w:r>
    </w:p>
    <w:p w14:paraId="6BA2975F" w14:textId="77777777" w:rsidR="0037072A" w:rsidRPr="00322F3B" w:rsidRDefault="0037072A" w:rsidP="0037072A">
      <w:pPr>
        <w:pStyle w:val="SubsectionHead"/>
      </w:pPr>
      <w:r w:rsidRPr="00322F3B">
        <w:t>Exception to avoid reducing unused tax profit to less than nil</w:t>
      </w:r>
    </w:p>
    <w:p w14:paraId="5795F9E4" w14:textId="5F431F5F" w:rsidR="0037072A" w:rsidRPr="00322F3B" w:rsidRDefault="0037072A" w:rsidP="0037072A">
      <w:pPr>
        <w:pStyle w:val="subsection"/>
      </w:pPr>
      <w:r w:rsidRPr="00322F3B">
        <w:tab/>
        <w:t>(4)</w:t>
      </w:r>
      <w:r w:rsidRPr="00322F3B">
        <w:tab/>
        <w:t xml:space="preserve">However, if applying </w:t>
      </w:r>
      <w:r w:rsidR="00825006" w:rsidRPr="00322F3B">
        <w:t>subsection (</w:t>
      </w:r>
      <w:r w:rsidRPr="00322F3B">
        <w:t xml:space="preserve">1) to a particular purchase would reduce the </w:t>
      </w:r>
      <w:r w:rsidR="009953FD" w:rsidRPr="009953FD">
        <w:rPr>
          <w:position w:val="6"/>
          <w:sz w:val="16"/>
        </w:rPr>
        <w:t>*</w:t>
      </w:r>
      <w:r w:rsidRPr="00322F3B">
        <w:t>unused tax profit on the disposal or death to less than nil, instead reduce the amount paid or payable for the purchase of each replacement animal in that purchase by:</w:t>
      </w:r>
    </w:p>
    <w:p w14:paraId="2FA08CB3" w14:textId="77F61362" w:rsidR="0037072A" w:rsidRPr="00322F3B" w:rsidRDefault="0037072A" w:rsidP="0037072A">
      <w:pPr>
        <w:pStyle w:val="parabullet"/>
      </w:pPr>
      <w:r w:rsidRPr="00322F3B">
        <w:rPr>
          <w:sz w:val="32"/>
        </w:rPr>
        <w:fldChar w:fldCharType="begin"/>
      </w:r>
      <w:r w:rsidRPr="00322F3B">
        <w:rPr>
          <w:sz w:val="32"/>
        </w:rPr>
        <w:instrText>symbol 183 \f "Symbol" \s 10 \h</w:instrText>
      </w:r>
      <w:r w:rsidRPr="00322F3B">
        <w:rPr>
          <w:sz w:val="32"/>
        </w:rPr>
        <w:fldChar w:fldCharType="end"/>
      </w:r>
      <w:r w:rsidRPr="00322F3B">
        <w:tab/>
        <w:t xml:space="preserve">the </w:t>
      </w:r>
      <w:r w:rsidR="009953FD" w:rsidRPr="009953FD">
        <w:rPr>
          <w:position w:val="6"/>
          <w:sz w:val="16"/>
        </w:rPr>
        <w:t>*</w:t>
      </w:r>
      <w:r w:rsidRPr="00322F3B">
        <w:t>unused tax profit on the disposal or death;</w:t>
      </w:r>
    </w:p>
    <w:p w14:paraId="3D4285F2" w14:textId="77777777" w:rsidR="0037072A" w:rsidRPr="00322F3B" w:rsidRDefault="0037072A" w:rsidP="0037072A">
      <w:pPr>
        <w:pStyle w:val="subsection2"/>
      </w:pPr>
      <w:r w:rsidRPr="00322F3B">
        <w:t>divided by:</w:t>
      </w:r>
    </w:p>
    <w:p w14:paraId="3C19635D" w14:textId="77777777" w:rsidR="0037072A" w:rsidRPr="00322F3B" w:rsidRDefault="0037072A" w:rsidP="0037072A">
      <w:pPr>
        <w:pStyle w:val="parabullet"/>
      </w:pPr>
      <w:r w:rsidRPr="00322F3B">
        <w:rPr>
          <w:sz w:val="32"/>
        </w:rPr>
        <w:fldChar w:fldCharType="begin"/>
      </w:r>
      <w:r w:rsidRPr="00322F3B">
        <w:rPr>
          <w:sz w:val="32"/>
        </w:rPr>
        <w:instrText>symbol 183 \f "Symbol" \s 10 \h</w:instrText>
      </w:r>
      <w:r w:rsidRPr="00322F3B">
        <w:rPr>
          <w:sz w:val="32"/>
        </w:rPr>
        <w:fldChar w:fldCharType="end"/>
      </w:r>
      <w:r w:rsidRPr="00322F3B">
        <w:tab/>
        <w:t>the number of animals in the purchase.</w:t>
      </w:r>
    </w:p>
    <w:p w14:paraId="3505C772" w14:textId="12331A2C" w:rsidR="0037072A" w:rsidRPr="00322F3B" w:rsidRDefault="0037072A" w:rsidP="0037072A">
      <w:pPr>
        <w:pStyle w:val="ActHead5"/>
      </w:pPr>
      <w:bookmarkStart w:id="535" w:name="_Toc201755966"/>
      <w:r w:rsidRPr="00322F3B">
        <w:rPr>
          <w:rStyle w:val="CharSectno"/>
        </w:rPr>
        <w:lastRenderedPageBreak/>
        <w:t>385</w:t>
      </w:r>
      <w:r w:rsidR="009953FD">
        <w:rPr>
          <w:rStyle w:val="CharSectno"/>
        </w:rPr>
        <w:noBreakHyphen/>
      </w:r>
      <w:r w:rsidRPr="00322F3B">
        <w:rPr>
          <w:rStyle w:val="CharSectno"/>
        </w:rPr>
        <w:t>125</w:t>
      </w:r>
      <w:r w:rsidRPr="00322F3B">
        <w:t xml:space="preserve">  Alternative election because of bovine tuberculosis has effect over 10 years not 5</w:t>
      </w:r>
      <w:bookmarkEnd w:id="535"/>
    </w:p>
    <w:p w14:paraId="39C12007" w14:textId="77777777" w:rsidR="0037072A" w:rsidRPr="00322F3B" w:rsidRDefault="0037072A" w:rsidP="0037072A">
      <w:pPr>
        <w:pStyle w:val="subsection"/>
      </w:pPr>
      <w:r w:rsidRPr="00322F3B">
        <w:tab/>
      </w:r>
      <w:r w:rsidRPr="00322F3B">
        <w:tab/>
        <w:t>If you can make an election under this Subdivision because:</w:t>
      </w:r>
    </w:p>
    <w:p w14:paraId="40F68E8D" w14:textId="42F6BB9D"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live stock are compulsorily destroyed under an </w:t>
      </w:r>
      <w:r w:rsidR="009953FD" w:rsidRPr="009953FD">
        <w:rPr>
          <w:position w:val="6"/>
          <w:sz w:val="16"/>
        </w:rPr>
        <w:t>*</w:t>
      </w:r>
      <w:r w:rsidRPr="00322F3B">
        <w:t>Australian law for the control of bovine tuberculosis; or</w:t>
      </w:r>
    </w:p>
    <w:p w14:paraId="4DC7812D" w14:textId="6B79B9FF" w:rsidR="0037072A" w:rsidRPr="00322F3B" w:rsidRDefault="0037072A" w:rsidP="0037072A">
      <w:pPr>
        <w:pStyle w:val="paragraph"/>
      </w:pPr>
      <w:r w:rsidRPr="00322F3B">
        <w:tab/>
        <w:t>(b)</w:t>
      </w:r>
      <w:r w:rsidRPr="00322F3B">
        <w:tab/>
      </w:r>
      <w:r w:rsidR="009953FD" w:rsidRPr="009953FD">
        <w:rPr>
          <w:position w:val="6"/>
          <w:sz w:val="16"/>
        </w:rPr>
        <w:t>*</w:t>
      </w:r>
      <w:r w:rsidRPr="00322F3B">
        <w:t xml:space="preserve">live stock die of that </w:t>
      </w:r>
      <w:r w:rsidR="009953FD" w:rsidRPr="009953FD">
        <w:rPr>
          <w:position w:val="6"/>
          <w:sz w:val="16"/>
        </w:rPr>
        <w:t>*</w:t>
      </w:r>
      <w:r w:rsidRPr="00322F3B">
        <w:t>disease;</w:t>
      </w:r>
    </w:p>
    <w:p w14:paraId="79B37FE6" w14:textId="1E550DC8" w:rsidR="0037072A" w:rsidRPr="00322F3B" w:rsidRDefault="0037072A" w:rsidP="0037072A">
      <w:pPr>
        <w:pStyle w:val="subsection2"/>
      </w:pPr>
      <w:r w:rsidRPr="00322F3B">
        <w:t>sections</w:t>
      </w:r>
      <w:r w:rsidR="00825006" w:rsidRPr="00322F3B">
        <w:t> </w:t>
      </w:r>
      <w:r w:rsidRPr="00322F3B">
        <w:t>385</w:t>
      </w:r>
      <w:r w:rsidR="009953FD">
        <w:noBreakHyphen/>
      </w:r>
      <w:r w:rsidRPr="00322F3B">
        <w:t>110 to 385</w:t>
      </w:r>
      <w:r w:rsidR="009953FD">
        <w:noBreakHyphen/>
      </w:r>
      <w:r w:rsidRPr="00322F3B">
        <w:t>120 apply as if they referred to 10 income years instead of 5 years.</w:t>
      </w:r>
    </w:p>
    <w:p w14:paraId="763E919D" w14:textId="1DD3B704" w:rsidR="0037072A" w:rsidRPr="00322F3B" w:rsidRDefault="0037072A" w:rsidP="0037072A">
      <w:pPr>
        <w:pStyle w:val="ActHead4"/>
      </w:pPr>
      <w:bookmarkStart w:id="536" w:name="_Toc201755967"/>
      <w:r w:rsidRPr="00322F3B">
        <w:rPr>
          <w:rStyle w:val="CharSubdNo"/>
        </w:rPr>
        <w:t>Subdivision</w:t>
      </w:r>
      <w:r w:rsidR="00825006" w:rsidRPr="00322F3B">
        <w:rPr>
          <w:rStyle w:val="CharSubdNo"/>
        </w:rPr>
        <w:t> </w:t>
      </w:r>
      <w:r w:rsidRPr="00322F3B">
        <w:rPr>
          <w:rStyle w:val="CharSubdNo"/>
        </w:rPr>
        <w:t>385</w:t>
      </w:r>
      <w:r w:rsidR="009953FD">
        <w:rPr>
          <w:rStyle w:val="CharSubdNo"/>
        </w:rPr>
        <w:noBreakHyphen/>
      </w:r>
      <w:r w:rsidRPr="00322F3B">
        <w:rPr>
          <w:rStyle w:val="CharSubdNo"/>
        </w:rPr>
        <w:t>F</w:t>
      </w:r>
      <w:r w:rsidRPr="00322F3B">
        <w:t>—</w:t>
      </w:r>
      <w:r w:rsidRPr="00322F3B">
        <w:rPr>
          <w:rStyle w:val="CharSubdText"/>
        </w:rPr>
        <w:t>Insurance for loss of live stock or trees</w:t>
      </w:r>
      <w:bookmarkEnd w:id="536"/>
    </w:p>
    <w:p w14:paraId="59652600" w14:textId="77777777" w:rsidR="0037072A" w:rsidRPr="00322F3B" w:rsidRDefault="0037072A" w:rsidP="0037072A">
      <w:pPr>
        <w:pStyle w:val="TofSectsHeading"/>
      </w:pPr>
      <w:r w:rsidRPr="00322F3B">
        <w:t>Table of sections</w:t>
      </w:r>
    </w:p>
    <w:p w14:paraId="186FB27B" w14:textId="34ECC7AF" w:rsidR="0037072A" w:rsidRPr="00322F3B" w:rsidRDefault="0037072A" w:rsidP="0037072A">
      <w:pPr>
        <w:pStyle w:val="TofSectsSection"/>
      </w:pPr>
      <w:r w:rsidRPr="00322F3B">
        <w:t>385</w:t>
      </w:r>
      <w:r w:rsidR="009953FD">
        <w:noBreakHyphen/>
      </w:r>
      <w:r w:rsidRPr="00322F3B">
        <w:t>130</w:t>
      </w:r>
      <w:r w:rsidRPr="00322F3B">
        <w:tab/>
        <w:t>Insurance for loss of live stock or trees</w:t>
      </w:r>
    </w:p>
    <w:p w14:paraId="101EE26B" w14:textId="1841F938" w:rsidR="0037072A" w:rsidRPr="00322F3B" w:rsidRDefault="0037072A" w:rsidP="0037072A">
      <w:pPr>
        <w:pStyle w:val="ActHead5"/>
      </w:pPr>
      <w:bookmarkStart w:id="537" w:name="_Toc201755968"/>
      <w:r w:rsidRPr="00322F3B">
        <w:rPr>
          <w:rStyle w:val="CharSectno"/>
        </w:rPr>
        <w:t>385</w:t>
      </w:r>
      <w:r w:rsidR="009953FD">
        <w:rPr>
          <w:rStyle w:val="CharSectno"/>
        </w:rPr>
        <w:noBreakHyphen/>
      </w:r>
      <w:r w:rsidRPr="00322F3B">
        <w:rPr>
          <w:rStyle w:val="CharSectno"/>
        </w:rPr>
        <w:t>130</w:t>
      </w:r>
      <w:r w:rsidRPr="00322F3B">
        <w:t xml:space="preserve">  Insurance for loss of live stock or trees</w:t>
      </w:r>
      <w:bookmarkEnd w:id="537"/>
    </w:p>
    <w:p w14:paraId="0BE0CC29" w14:textId="48233404" w:rsidR="0037072A" w:rsidRPr="00322F3B" w:rsidRDefault="0037072A" w:rsidP="0037072A">
      <w:pPr>
        <w:pStyle w:val="subsection"/>
      </w:pPr>
      <w:r w:rsidRPr="00322F3B">
        <w:tab/>
      </w:r>
      <w:r w:rsidRPr="00322F3B">
        <w:tab/>
        <w:t xml:space="preserve">If your assessable income for an income year would otherwise include an insurance recovery for a loss of </w:t>
      </w:r>
      <w:r w:rsidR="009953FD" w:rsidRPr="009953FD">
        <w:rPr>
          <w:position w:val="6"/>
          <w:sz w:val="16"/>
        </w:rPr>
        <w:t>*</w:t>
      </w:r>
      <w:r w:rsidRPr="00322F3B">
        <w:t xml:space="preserve">live stock, or for a loss by fire of trees, that you hold as assets of a </w:t>
      </w:r>
      <w:r w:rsidR="009953FD" w:rsidRPr="009953FD">
        <w:rPr>
          <w:position w:val="6"/>
          <w:sz w:val="16"/>
        </w:rPr>
        <w:t>*</w:t>
      </w:r>
      <w:r w:rsidRPr="00322F3B">
        <w:t>primary production business you carry on in Australia, you can elect:</w:t>
      </w:r>
    </w:p>
    <w:p w14:paraId="4A04F798" w14:textId="77777777" w:rsidR="0037072A" w:rsidRPr="00322F3B" w:rsidRDefault="0037072A" w:rsidP="0037072A">
      <w:pPr>
        <w:pStyle w:val="paragraph"/>
        <w:keepNext/>
      </w:pPr>
      <w:r w:rsidRPr="00322F3B">
        <w:tab/>
        <w:t>(a)</w:t>
      </w:r>
      <w:r w:rsidRPr="00322F3B">
        <w:tab/>
        <w:t>to include only 20% of the insurance recovery in your assessable income for that income year; and</w:t>
      </w:r>
    </w:p>
    <w:p w14:paraId="3B9B4CA0" w14:textId="77777777" w:rsidR="0037072A" w:rsidRPr="00322F3B" w:rsidRDefault="0037072A" w:rsidP="0037072A">
      <w:pPr>
        <w:pStyle w:val="paragraph"/>
      </w:pPr>
      <w:r w:rsidRPr="00322F3B">
        <w:tab/>
        <w:t>(b)</w:t>
      </w:r>
      <w:r w:rsidRPr="00322F3B">
        <w:tab/>
        <w:t>to include 20% of the insurance recovery in your assessable income for each of the next 4 income years.</w:t>
      </w:r>
    </w:p>
    <w:p w14:paraId="4FD757C3" w14:textId="440E0A5F" w:rsidR="0037072A" w:rsidRPr="00322F3B" w:rsidRDefault="0037072A" w:rsidP="0037072A">
      <w:pPr>
        <w:pStyle w:val="TLPnoteright"/>
      </w:pPr>
      <w:r w:rsidRPr="00322F3B">
        <w:t>For rules about the making and effect of an election, see Subdivision</w:t>
      </w:r>
      <w:r w:rsidR="00825006" w:rsidRPr="00322F3B">
        <w:t> </w:t>
      </w:r>
      <w:r w:rsidRPr="00322F3B">
        <w:t>385</w:t>
      </w:r>
      <w:r w:rsidR="009953FD">
        <w:noBreakHyphen/>
      </w:r>
      <w:r w:rsidRPr="00322F3B">
        <w:t>H.</w:t>
      </w:r>
    </w:p>
    <w:p w14:paraId="134EB22D" w14:textId="38DA062F" w:rsidR="0037072A" w:rsidRPr="00322F3B" w:rsidRDefault="0037072A" w:rsidP="0037072A">
      <w:pPr>
        <w:pStyle w:val="ActHead4"/>
      </w:pPr>
      <w:bookmarkStart w:id="538" w:name="_Toc201755969"/>
      <w:r w:rsidRPr="00322F3B">
        <w:rPr>
          <w:rStyle w:val="CharSubdNo"/>
        </w:rPr>
        <w:t>Subdivision</w:t>
      </w:r>
      <w:r w:rsidR="00825006" w:rsidRPr="00322F3B">
        <w:rPr>
          <w:rStyle w:val="CharSubdNo"/>
        </w:rPr>
        <w:t> </w:t>
      </w:r>
      <w:r w:rsidRPr="00322F3B">
        <w:rPr>
          <w:rStyle w:val="CharSubdNo"/>
        </w:rPr>
        <w:t>385</w:t>
      </w:r>
      <w:r w:rsidR="009953FD">
        <w:rPr>
          <w:rStyle w:val="CharSubdNo"/>
        </w:rPr>
        <w:noBreakHyphen/>
      </w:r>
      <w:r w:rsidRPr="00322F3B">
        <w:rPr>
          <w:rStyle w:val="CharSubdNo"/>
        </w:rPr>
        <w:t>G</w:t>
      </w:r>
      <w:r w:rsidRPr="00322F3B">
        <w:t>—</w:t>
      </w:r>
      <w:r w:rsidRPr="00322F3B">
        <w:rPr>
          <w:rStyle w:val="CharSubdText"/>
        </w:rPr>
        <w:t>Double wool clips</w:t>
      </w:r>
      <w:bookmarkEnd w:id="538"/>
    </w:p>
    <w:p w14:paraId="4D16361F" w14:textId="77777777" w:rsidR="0037072A" w:rsidRPr="00322F3B" w:rsidRDefault="0037072A" w:rsidP="0037072A">
      <w:pPr>
        <w:pStyle w:val="TofSectsHeading"/>
      </w:pPr>
      <w:r w:rsidRPr="00322F3B">
        <w:t>Table of sections</w:t>
      </w:r>
    </w:p>
    <w:p w14:paraId="682731EE" w14:textId="72895198" w:rsidR="0037072A" w:rsidRPr="00322F3B" w:rsidRDefault="0037072A" w:rsidP="0037072A">
      <w:pPr>
        <w:pStyle w:val="TofSectsSection"/>
      </w:pPr>
      <w:r w:rsidRPr="00322F3B">
        <w:t>385</w:t>
      </w:r>
      <w:r w:rsidR="009953FD">
        <w:noBreakHyphen/>
      </w:r>
      <w:r w:rsidRPr="00322F3B">
        <w:t>135</w:t>
      </w:r>
      <w:r w:rsidRPr="00322F3B">
        <w:tab/>
        <w:t>Election to defer including profit on second wool clip</w:t>
      </w:r>
    </w:p>
    <w:p w14:paraId="42B35C2A" w14:textId="01A62331" w:rsidR="0037072A" w:rsidRPr="00322F3B" w:rsidRDefault="0037072A" w:rsidP="0037072A">
      <w:pPr>
        <w:pStyle w:val="ActHead5"/>
      </w:pPr>
      <w:bookmarkStart w:id="539" w:name="_Toc201755970"/>
      <w:r w:rsidRPr="00322F3B">
        <w:rPr>
          <w:rStyle w:val="CharSectno"/>
        </w:rPr>
        <w:t>385</w:t>
      </w:r>
      <w:r w:rsidR="009953FD">
        <w:rPr>
          <w:rStyle w:val="CharSectno"/>
        </w:rPr>
        <w:noBreakHyphen/>
      </w:r>
      <w:r w:rsidRPr="00322F3B">
        <w:rPr>
          <w:rStyle w:val="CharSectno"/>
        </w:rPr>
        <w:t>135</w:t>
      </w:r>
      <w:r w:rsidRPr="00322F3B">
        <w:t xml:space="preserve">  Election to defer including profit on second wool clip</w:t>
      </w:r>
      <w:bookmarkEnd w:id="539"/>
    </w:p>
    <w:p w14:paraId="75E395E4" w14:textId="7C49D844" w:rsidR="0037072A" w:rsidRPr="00322F3B" w:rsidRDefault="0037072A" w:rsidP="0037072A">
      <w:pPr>
        <w:pStyle w:val="subsection"/>
      </w:pPr>
      <w:r w:rsidRPr="00322F3B">
        <w:tab/>
        <w:t>(1)</w:t>
      </w:r>
      <w:r w:rsidRPr="00322F3B">
        <w:tab/>
        <w:t xml:space="preserve">If your assessable income for an income year would otherwise include the </w:t>
      </w:r>
      <w:r w:rsidR="009953FD" w:rsidRPr="009953FD">
        <w:rPr>
          <w:position w:val="6"/>
          <w:sz w:val="16"/>
        </w:rPr>
        <w:t>*</w:t>
      </w:r>
      <w:r w:rsidRPr="00322F3B">
        <w:t xml:space="preserve">proceeds of the sale of 2 wool clips because fire, </w:t>
      </w:r>
      <w:r w:rsidRPr="00322F3B">
        <w:lastRenderedPageBreak/>
        <w:t xml:space="preserve">drought or flood causes you to shear your sheep earlier than normal, you can elect to include in your assessable income for the </w:t>
      </w:r>
      <w:r w:rsidRPr="00322F3B">
        <w:rPr>
          <w:i/>
        </w:rPr>
        <w:t>next</w:t>
      </w:r>
      <w:r w:rsidRPr="00322F3B">
        <w:t xml:space="preserve"> income year the </w:t>
      </w:r>
      <w:r w:rsidR="009953FD" w:rsidRPr="009953FD">
        <w:rPr>
          <w:position w:val="6"/>
          <w:sz w:val="16"/>
        </w:rPr>
        <w:t>*</w:t>
      </w:r>
      <w:r w:rsidRPr="00322F3B">
        <w:t>profit on the sale of the earlier than normal wool clip.</w:t>
      </w:r>
    </w:p>
    <w:p w14:paraId="36FA357A" w14:textId="39E54468" w:rsidR="0037072A" w:rsidRPr="00322F3B" w:rsidRDefault="0037072A" w:rsidP="0037072A">
      <w:pPr>
        <w:pStyle w:val="TLPnoteright"/>
      </w:pPr>
      <w:r w:rsidRPr="00322F3B">
        <w:t>For rules about the making and effect of an election, see Subdivision</w:t>
      </w:r>
      <w:r w:rsidR="00825006" w:rsidRPr="00322F3B">
        <w:t> </w:t>
      </w:r>
      <w:r w:rsidRPr="00322F3B">
        <w:t>385</w:t>
      </w:r>
      <w:r w:rsidR="009953FD">
        <w:noBreakHyphen/>
      </w:r>
      <w:r w:rsidRPr="00322F3B">
        <w:t>H.</w:t>
      </w:r>
    </w:p>
    <w:p w14:paraId="37E267A8" w14:textId="238B1C59" w:rsidR="0037072A" w:rsidRPr="00322F3B" w:rsidRDefault="0037072A" w:rsidP="0037072A">
      <w:pPr>
        <w:pStyle w:val="subsection"/>
      </w:pPr>
      <w:r w:rsidRPr="00322F3B">
        <w:tab/>
        <w:t>(2)</w:t>
      </w:r>
      <w:r w:rsidRPr="00322F3B">
        <w:tab/>
        <w:t xml:space="preserve">However, at the time the wool was shorn, the sheep must have been assets of a </w:t>
      </w:r>
      <w:r w:rsidR="009953FD" w:rsidRPr="009953FD">
        <w:rPr>
          <w:position w:val="6"/>
          <w:sz w:val="16"/>
        </w:rPr>
        <w:t>*</w:t>
      </w:r>
      <w:r w:rsidRPr="00322F3B">
        <w:t>primary production business you carried on in Australia. Also, the fire, drought or flood must have been in an area of Australia where you carried on that business at that time.</w:t>
      </w:r>
    </w:p>
    <w:p w14:paraId="03AF65D0" w14:textId="77777777" w:rsidR="0037072A" w:rsidRPr="00322F3B" w:rsidRDefault="0037072A" w:rsidP="0037072A">
      <w:pPr>
        <w:pStyle w:val="subsection"/>
      </w:pPr>
      <w:r w:rsidRPr="00322F3B">
        <w:tab/>
        <w:t>(3)</w:t>
      </w:r>
      <w:r w:rsidRPr="00322F3B">
        <w:tab/>
        <w:t xml:space="preserve">The </w:t>
      </w:r>
      <w:r w:rsidRPr="00322F3B">
        <w:rPr>
          <w:b/>
          <w:i/>
        </w:rPr>
        <w:t>proceeds of the sale of 2 wool clips</w:t>
      </w:r>
      <w:r w:rsidRPr="00322F3B">
        <w:t xml:space="preserve"> are:</w:t>
      </w:r>
    </w:p>
    <w:p w14:paraId="7AE17E80" w14:textId="77777777" w:rsidR="0037072A" w:rsidRPr="00322F3B" w:rsidRDefault="0037072A" w:rsidP="0037072A">
      <w:pPr>
        <w:pStyle w:val="paragraph"/>
      </w:pPr>
      <w:r w:rsidRPr="00322F3B">
        <w:tab/>
        <w:t>(a)</w:t>
      </w:r>
      <w:r w:rsidRPr="00322F3B">
        <w:tab/>
        <w:t>the proceeds of the sale of the earlier than normal wool clip; and</w:t>
      </w:r>
    </w:p>
    <w:p w14:paraId="37BEFF91" w14:textId="77777777" w:rsidR="0037072A" w:rsidRPr="00322F3B" w:rsidRDefault="0037072A" w:rsidP="0037072A">
      <w:pPr>
        <w:pStyle w:val="paragraph"/>
        <w:keepNext/>
      </w:pPr>
      <w:r w:rsidRPr="00322F3B">
        <w:tab/>
        <w:t>(b)</w:t>
      </w:r>
      <w:r w:rsidRPr="00322F3B">
        <w:tab/>
        <w:t>an amount covered by one or more of the following:</w:t>
      </w:r>
    </w:p>
    <w:p w14:paraId="355F3C50" w14:textId="77777777" w:rsidR="0037072A" w:rsidRPr="00322F3B" w:rsidRDefault="0037072A" w:rsidP="0037072A">
      <w:pPr>
        <w:pStyle w:val="paragraphsub"/>
        <w:keepNext/>
      </w:pPr>
      <w:r w:rsidRPr="00322F3B">
        <w:tab/>
        <w:t>(i)</w:t>
      </w:r>
      <w:r w:rsidRPr="00322F3B">
        <w:tab/>
        <w:t xml:space="preserve">proceeds of the sale of another wool clip in the income year; </w:t>
      </w:r>
    </w:p>
    <w:p w14:paraId="21998C5A" w14:textId="044548C7" w:rsidR="0037072A" w:rsidRPr="00322F3B" w:rsidRDefault="0037072A" w:rsidP="0037072A">
      <w:pPr>
        <w:pStyle w:val="paragraphsub"/>
      </w:pPr>
      <w:r w:rsidRPr="00322F3B">
        <w:tab/>
        <w:t>(ii)</w:t>
      </w:r>
      <w:r w:rsidRPr="00322F3B">
        <w:tab/>
        <w:t xml:space="preserve">proceeds of the sale of wool shorn in the previous income year that you hold at the start of the income year and that you took into account at cost in working out the </w:t>
      </w:r>
      <w:r w:rsidR="009953FD" w:rsidRPr="009953FD">
        <w:rPr>
          <w:position w:val="6"/>
          <w:sz w:val="16"/>
        </w:rPr>
        <w:t>*</w:t>
      </w:r>
      <w:r w:rsidRPr="00322F3B">
        <w:t xml:space="preserve">value of your </w:t>
      </w:r>
      <w:r w:rsidR="009953FD" w:rsidRPr="009953FD">
        <w:rPr>
          <w:position w:val="6"/>
          <w:sz w:val="16"/>
        </w:rPr>
        <w:t>*</w:t>
      </w:r>
      <w:r w:rsidRPr="00322F3B">
        <w:t>trading stock under Division</w:t>
      </w:r>
      <w:r w:rsidR="00825006" w:rsidRPr="00322F3B">
        <w:t> </w:t>
      </w:r>
      <w:r w:rsidRPr="00322F3B">
        <w:t xml:space="preserve">60 at the end of the previous income year; </w:t>
      </w:r>
    </w:p>
    <w:p w14:paraId="1AAA1085" w14:textId="77777777" w:rsidR="0037072A" w:rsidRPr="00322F3B" w:rsidRDefault="0037072A" w:rsidP="0037072A">
      <w:pPr>
        <w:pStyle w:val="paragraphsub"/>
      </w:pPr>
      <w:r w:rsidRPr="00322F3B">
        <w:tab/>
        <w:t>(iii)</w:t>
      </w:r>
      <w:r w:rsidRPr="00322F3B">
        <w:tab/>
        <w:t>an amount for wool shorn in the previous income year that is included in your assessable income of the income year because of a previous election under this section.</w:t>
      </w:r>
    </w:p>
    <w:p w14:paraId="09487E29" w14:textId="77777777" w:rsidR="0037072A" w:rsidRPr="00322F3B" w:rsidRDefault="0037072A" w:rsidP="0037072A">
      <w:pPr>
        <w:pStyle w:val="subsection"/>
      </w:pPr>
      <w:r w:rsidRPr="00322F3B">
        <w:tab/>
        <w:t>(4)</w:t>
      </w:r>
      <w:r w:rsidRPr="00322F3B">
        <w:tab/>
        <w:t xml:space="preserve">The </w:t>
      </w:r>
      <w:r w:rsidRPr="00322F3B">
        <w:rPr>
          <w:b/>
          <w:i/>
        </w:rPr>
        <w:t>profit on the sale of the earlier than normal wool clip</w:t>
      </w:r>
      <w:r w:rsidRPr="00322F3B">
        <w:t xml:space="preserve"> is the proceeds of the sale of the wool clip that would otherwise be included in your assessable income for the income year, less the expenses you incur in the income year that are directly attributable to the earlier shearing and sale.</w:t>
      </w:r>
    </w:p>
    <w:p w14:paraId="3D1C9514" w14:textId="14BA52A6" w:rsidR="0037072A" w:rsidRPr="00322F3B" w:rsidRDefault="0037072A" w:rsidP="0037072A">
      <w:pPr>
        <w:pStyle w:val="ActHead4"/>
      </w:pPr>
      <w:bookmarkStart w:id="540" w:name="_Toc201755971"/>
      <w:r w:rsidRPr="00322F3B">
        <w:rPr>
          <w:rStyle w:val="CharSubdNo"/>
        </w:rPr>
        <w:t>Subdivision</w:t>
      </w:r>
      <w:r w:rsidR="00825006" w:rsidRPr="00322F3B">
        <w:rPr>
          <w:rStyle w:val="CharSubdNo"/>
        </w:rPr>
        <w:t> </w:t>
      </w:r>
      <w:r w:rsidRPr="00322F3B">
        <w:rPr>
          <w:rStyle w:val="CharSubdNo"/>
        </w:rPr>
        <w:t>385</w:t>
      </w:r>
      <w:r w:rsidR="009953FD">
        <w:rPr>
          <w:rStyle w:val="CharSubdNo"/>
        </w:rPr>
        <w:noBreakHyphen/>
      </w:r>
      <w:r w:rsidRPr="00322F3B">
        <w:rPr>
          <w:rStyle w:val="CharSubdNo"/>
        </w:rPr>
        <w:t>H</w:t>
      </w:r>
      <w:r w:rsidRPr="00322F3B">
        <w:t>—</w:t>
      </w:r>
      <w:r w:rsidRPr="00322F3B">
        <w:rPr>
          <w:rStyle w:val="CharSubdText"/>
        </w:rPr>
        <w:t>Rules that apply to all elections made under Subdivisions</w:t>
      </w:r>
      <w:r w:rsidR="00825006" w:rsidRPr="00322F3B">
        <w:rPr>
          <w:rStyle w:val="CharSubdText"/>
        </w:rPr>
        <w:t> </w:t>
      </w:r>
      <w:r w:rsidRPr="00322F3B">
        <w:rPr>
          <w:rStyle w:val="CharSubdText"/>
        </w:rPr>
        <w:t>385</w:t>
      </w:r>
      <w:r w:rsidR="009953FD">
        <w:rPr>
          <w:rStyle w:val="CharSubdText"/>
        </w:rPr>
        <w:noBreakHyphen/>
      </w:r>
      <w:r w:rsidRPr="00322F3B">
        <w:rPr>
          <w:rStyle w:val="CharSubdText"/>
        </w:rPr>
        <w:t>E, 385</w:t>
      </w:r>
      <w:r w:rsidR="009953FD">
        <w:rPr>
          <w:rStyle w:val="CharSubdText"/>
        </w:rPr>
        <w:noBreakHyphen/>
      </w:r>
      <w:r w:rsidRPr="00322F3B">
        <w:rPr>
          <w:rStyle w:val="CharSubdText"/>
        </w:rPr>
        <w:t>F and 385</w:t>
      </w:r>
      <w:r w:rsidR="009953FD">
        <w:rPr>
          <w:rStyle w:val="CharSubdText"/>
        </w:rPr>
        <w:noBreakHyphen/>
      </w:r>
      <w:r w:rsidRPr="00322F3B">
        <w:rPr>
          <w:rStyle w:val="CharSubdText"/>
        </w:rPr>
        <w:t>G</w:t>
      </w:r>
      <w:bookmarkEnd w:id="540"/>
    </w:p>
    <w:p w14:paraId="0C900439" w14:textId="77777777" w:rsidR="0037072A" w:rsidRPr="00322F3B" w:rsidRDefault="0037072A" w:rsidP="0037072A">
      <w:pPr>
        <w:pStyle w:val="TofSectsHeading"/>
      </w:pPr>
      <w:r w:rsidRPr="00322F3B">
        <w:t>Table of sections</w:t>
      </w:r>
    </w:p>
    <w:p w14:paraId="0BFEBE06" w14:textId="5AA677B9" w:rsidR="0037072A" w:rsidRPr="00322F3B" w:rsidRDefault="0037072A" w:rsidP="0037072A">
      <w:pPr>
        <w:pStyle w:val="TofSectsSection"/>
      </w:pPr>
      <w:r w:rsidRPr="00322F3B">
        <w:t>385</w:t>
      </w:r>
      <w:r w:rsidR="009953FD">
        <w:noBreakHyphen/>
      </w:r>
      <w:r w:rsidRPr="00322F3B">
        <w:t>145</w:t>
      </w:r>
      <w:r w:rsidRPr="00322F3B">
        <w:tab/>
        <w:t>Partnerships and trusts</w:t>
      </w:r>
    </w:p>
    <w:p w14:paraId="46CCB250" w14:textId="5D964CB7" w:rsidR="0037072A" w:rsidRPr="00322F3B" w:rsidRDefault="0037072A" w:rsidP="0037072A">
      <w:pPr>
        <w:pStyle w:val="TofSectsSection"/>
      </w:pPr>
      <w:r w:rsidRPr="00322F3B">
        <w:lastRenderedPageBreak/>
        <w:t>385</w:t>
      </w:r>
      <w:r w:rsidR="009953FD">
        <w:noBreakHyphen/>
      </w:r>
      <w:r w:rsidRPr="00322F3B">
        <w:t>150</w:t>
      </w:r>
      <w:r w:rsidRPr="00322F3B">
        <w:tab/>
        <w:t>Time for making election</w:t>
      </w:r>
    </w:p>
    <w:p w14:paraId="35E18180" w14:textId="1A24DF7A" w:rsidR="0037072A" w:rsidRPr="00322F3B" w:rsidRDefault="0037072A" w:rsidP="0037072A">
      <w:pPr>
        <w:pStyle w:val="TofSectsSection"/>
      </w:pPr>
      <w:r w:rsidRPr="00322F3B">
        <w:t>385</w:t>
      </w:r>
      <w:r w:rsidR="009953FD">
        <w:noBreakHyphen/>
      </w:r>
      <w:r w:rsidRPr="00322F3B">
        <w:t>155</w:t>
      </w:r>
      <w:r w:rsidRPr="00322F3B">
        <w:tab/>
        <w:t>Amounts are assessable income from carrying on the primary production business</w:t>
      </w:r>
    </w:p>
    <w:p w14:paraId="2731EE8F" w14:textId="3371F9AC" w:rsidR="0037072A" w:rsidRPr="00322F3B" w:rsidRDefault="0037072A" w:rsidP="0037072A">
      <w:pPr>
        <w:pStyle w:val="TofSectsSection"/>
      </w:pPr>
      <w:r w:rsidRPr="00322F3B">
        <w:t>385</w:t>
      </w:r>
      <w:r w:rsidR="009953FD">
        <w:noBreakHyphen/>
      </w:r>
      <w:r w:rsidRPr="00322F3B">
        <w:t>160</w:t>
      </w:r>
      <w:r w:rsidRPr="00322F3B">
        <w:tab/>
        <w:t>Effect of certain events on election</w:t>
      </w:r>
    </w:p>
    <w:p w14:paraId="41999C5F" w14:textId="045B2105" w:rsidR="0037072A" w:rsidRPr="00322F3B" w:rsidRDefault="0037072A" w:rsidP="0037072A">
      <w:pPr>
        <w:pStyle w:val="TofSectsSection"/>
      </w:pPr>
      <w:r w:rsidRPr="00322F3B">
        <w:t>385</w:t>
      </w:r>
      <w:r w:rsidR="009953FD">
        <w:noBreakHyphen/>
      </w:r>
      <w:r w:rsidRPr="00322F3B">
        <w:t>163</w:t>
      </w:r>
      <w:r w:rsidRPr="00322F3B">
        <w:tab/>
        <w:t>Disentitling events</w:t>
      </w:r>
    </w:p>
    <w:p w14:paraId="3D10B9BC" w14:textId="3CFFE10F" w:rsidR="0037072A" w:rsidRPr="00322F3B" w:rsidRDefault="0037072A" w:rsidP="0037072A">
      <w:pPr>
        <w:pStyle w:val="TofSectsSection"/>
      </w:pPr>
      <w:r w:rsidRPr="00322F3B">
        <w:t>385</w:t>
      </w:r>
      <w:r w:rsidR="009953FD">
        <w:noBreakHyphen/>
      </w:r>
      <w:r w:rsidRPr="00322F3B">
        <w:t>165</w:t>
      </w:r>
      <w:r w:rsidRPr="00322F3B">
        <w:tab/>
        <w:t>New partnership can elect to be treated as same entity as old partnership</w:t>
      </w:r>
    </w:p>
    <w:p w14:paraId="45B2373D" w14:textId="5C4E4F89" w:rsidR="0037072A" w:rsidRPr="00322F3B" w:rsidRDefault="0037072A" w:rsidP="0037072A">
      <w:pPr>
        <w:pStyle w:val="TofSectsSection"/>
      </w:pPr>
      <w:r w:rsidRPr="00322F3B">
        <w:t>385</w:t>
      </w:r>
      <w:r w:rsidR="009953FD">
        <w:noBreakHyphen/>
      </w:r>
      <w:r w:rsidRPr="00322F3B">
        <w:t>170</w:t>
      </w:r>
      <w:r w:rsidRPr="00322F3B">
        <w:tab/>
        <w:t>New partnership can elect to take advantage of election made by former owner of the business</w:t>
      </w:r>
    </w:p>
    <w:p w14:paraId="60FE061C" w14:textId="24B5FF24" w:rsidR="0037072A" w:rsidRPr="00322F3B" w:rsidRDefault="0037072A" w:rsidP="0037072A">
      <w:pPr>
        <w:pStyle w:val="ActHead5"/>
      </w:pPr>
      <w:bookmarkStart w:id="541" w:name="_Toc201755972"/>
      <w:r w:rsidRPr="00322F3B">
        <w:rPr>
          <w:rStyle w:val="CharSectno"/>
        </w:rPr>
        <w:t>385</w:t>
      </w:r>
      <w:r w:rsidR="009953FD">
        <w:rPr>
          <w:rStyle w:val="CharSectno"/>
        </w:rPr>
        <w:noBreakHyphen/>
      </w:r>
      <w:r w:rsidRPr="00322F3B">
        <w:rPr>
          <w:rStyle w:val="CharSectno"/>
        </w:rPr>
        <w:t>145</w:t>
      </w:r>
      <w:r w:rsidRPr="00322F3B">
        <w:t xml:space="preserve">  Partnerships and trusts</w:t>
      </w:r>
      <w:bookmarkEnd w:id="541"/>
    </w:p>
    <w:p w14:paraId="0C3D500B" w14:textId="003BE383" w:rsidR="0037072A" w:rsidRPr="00322F3B" w:rsidRDefault="0037072A" w:rsidP="0037072A">
      <w:pPr>
        <w:pStyle w:val="subsection"/>
      </w:pPr>
      <w:r w:rsidRPr="00322F3B">
        <w:tab/>
      </w:r>
      <w:r w:rsidRPr="00322F3B">
        <w:tab/>
        <w:t xml:space="preserve">If a partnership or trustee carries on a </w:t>
      </w:r>
      <w:r w:rsidR="009953FD" w:rsidRPr="009953FD">
        <w:rPr>
          <w:position w:val="6"/>
          <w:sz w:val="16"/>
        </w:rPr>
        <w:t>*</w:t>
      </w:r>
      <w:r w:rsidRPr="00322F3B">
        <w:t>primary production business, only the partnership or trustee can make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G.</w:t>
      </w:r>
    </w:p>
    <w:p w14:paraId="273470BE" w14:textId="6089E49D" w:rsidR="0037072A" w:rsidRPr="00322F3B" w:rsidRDefault="0037072A" w:rsidP="0037072A">
      <w:pPr>
        <w:pStyle w:val="ActHead5"/>
      </w:pPr>
      <w:bookmarkStart w:id="542" w:name="_Toc201755973"/>
      <w:r w:rsidRPr="00322F3B">
        <w:rPr>
          <w:rStyle w:val="CharSectno"/>
        </w:rPr>
        <w:t>385</w:t>
      </w:r>
      <w:r w:rsidR="009953FD">
        <w:rPr>
          <w:rStyle w:val="CharSectno"/>
        </w:rPr>
        <w:noBreakHyphen/>
      </w:r>
      <w:r w:rsidRPr="00322F3B">
        <w:rPr>
          <w:rStyle w:val="CharSectno"/>
        </w:rPr>
        <w:t>150</w:t>
      </w:r>
      <w:r w:rsidRPr="00322F3B">
        <w:t xml:space="preserve">  Time for making election</w:t>
      </w:r>
      <w:bookmarkEnd w:id="542"/>
    </w:p>
    <w:p w14:paraId="21D5EC16" w14:textId="0502BA1D" w:rsidR="0037072A" w:rsidRPr="00322F3B" w:rsidRDefault="0037072A" w:rsidP="0037072A">
      <w:pPr>
        <w:pStyle w:val="subsection"/>
      </w:pPr>
      <w:r w:rsidRPr="00322F3B">
        <w:tab/>
      </w:r>
      <w:r w:rsidRPr="00322F3B">
        <w:tab/>
        <w:t>You can only make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 xml:space="preserve">G before you lodge your </w:t>
      </w:r>
      <w:r w:rsidR="009953FD" w:rsidRPr="009953FD">
        <w:rPr>
          <w:position w:val="6"/>
          <w:sz w:val="16"/>
        </w:rPr>
        <w:t>*</w:t>
      </w:r>
      <w:r w:rsidRPr="00322F3B">
        <w:t>income tax return for the last income year for which your assessable income would (apart from the election) include any of:</w:t>
      </w:r>
    </w:p>
    <w:p w14:paraId="26CED146" w14:textId="4037A1C7"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proceeds of the disposal or death of </w:t>
      </w:r>
      <w:r w:rsidR="009953FD" w:rsidRPr="009953FD">
        <w:rPr>
          <w:position w:val="6"/>
          <w:sz w:val="16"/>
        </w:rPr>
        <w:t>*</w:t>
      </w:r>
      <w:r w:rsidRPr="00322F3B">
        <w:t>live stock; or</w:t>
      </w:r>
    </w:p>
    <w:p w14:paraId="673F36A1" w14:textId="6CD58150" w:rsidR="0037072A" w:rsidRPr="00322F3B" w:rsidRDefault="0037072A" w:rsidP="0037072A">
      <w:pPr>
        <w:pStyle w:val="paragraph"/>
      </w:pPr>
      <w:r w:rsidRPr="00322F3B">
        <w:tab/>
        <w:t>(b)</w:t>
      </w:r>
      <w:r w:rsidRPr="00322F3B">
        <w:tab/>
        <w:t xml:space="preserve">the insurance recovery for the loss of </w:t>
      </w:r>
      <w:r w:rsidR="009953FD" w:rsidRPr="009953FD">
        <w:rPr>
          <w:position w:val="6"/>
          <w:sz w:val="16"/>
        </w:rPr>
        <w:t>*</w:t>
      </w:r>
      <w:r w:rsidRPr="00322F3B">
        <w:t>live stock or trees; or</w:t>
      </w:r>
    </w:p>
    <w:p w14:paraId="7F1FB446" w14:textId="794DCED4"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proceeds of the sale of the 2 wool clips.</w:t>
      </w:r>
    </w:p>
    <w:p w14:paraId="7E53CFF2" w14:textId="77777777" w:rsidR="0037072A" w:rsidRPr="00322F3B" w:rsidRDefault="0037072A" w:rsidP="0037072A">
      <w:pPr>
        <w:pStyle w:val="subsection2"/>
      </w:pPr>
      <w:r w:rsidRPr="00322F3B">
        <w:t>The Commissioner may allow you further time to make the election.</w:t>
      </w:r>
    </w:p>
    <w:p w14:paraId="705D741E" w14:textId="593E887F" w:rsidR="0037072A" w:rsidRPr="00322F3B" w:rsidRDefault="0037072A" w:rsidP="0037072A">
      <w:pPr>
        <w:pStyle w:val="ActHead5"/>
      </w:pPr>
      <w:bookmarkStart w:id="543" w:name="_Toc201755974"/>
      <w:r w:rsidRPr="00322F3B">
        <w:rPr>
          <w:rStyle w:val="CharSectno"/>
        </w:rPr>
        <w:t>385</w:t>
      </w:r>
      <w:r w:rsidR="009953FD">
        <w:rPr>
          <w:rStyle w:val="CharSectno"/>
        </w:rPr>
        <w:noBreakHyphen/>
      </w:r>
      <w:r w:rsidRPr="00322F3B">
        <w:rPr>
          <w:rStyle w:val="CharSectno"/>
        </w:rPr>
        <w:t>155</w:t>
      </w:r>
      <w:r w:rsidRPr="00322F3B">
        <w:t xml:space="preserve">  Amounts are assessable income from carrying on the primary production business</w:t>
      </w:r>
      <w:bookmarkEnd w:id="543"/>
    </w:p>
    <w:p w14:paraId="4C3C90D1" w14:textId="013F1F9C" w:rsidR="0037072A" w:rsidRPr="00322F3B" w:rsidRDefault="0037072A" w:rsidP="0037072A">
      <w:pPr>
        <w:pStyle w:val="subsection"/>
      </w:pPr>
      <w:r w:rsidRPr="00322F3B">
        <w:tab/>
      </w:r>
      <w:r w:rsidRPr="00322F3B">
        <w:tab/>
        <w:t xml:space="preserve">The following are taken to be assessable income from carrying on a </w:t>
      </w:r>
      <w:r w:rsidR="009953FD" w:rsidRPr="009953FD">
        <w:rPr>
          <w:position w:val="6"/>
          <w:sz w:val="16"/>
        </w:rPr>
        <w:t>*</w:t>
      </w:r>
      <w:r w:rsidRPr="00322F3B">
        <w:t>primary production business in Australia:</w:t>
      </w:r>
    </w:p>
    <w:p w14:paraId="4A8C8DBF" w14:textId="5D56A19D" w:rsidR="0037072A" w:rsidRPr="00322F3B" w:rsidRDefault="0037072A" w:rsidP="0037072A">
      <w:pPr>
        <w:pStyle w:val="paragraph"/>
      </w:pPr>
      <w:r w:rsidRPr="00322F3B">
        <w:tab/>
        <w:t>(a)</w:t>
      </w:r>
      <w:r w:rsidRPr="00322F3B">
        <w:tab/>
        <w:t>an amount included in your assessable income because of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G; or</w:t>
      </w:r>
    </w:p>
    <w:p w14:paraId="0D26C0D7" w14:textId="3D0A8F14" w:rsidR="0037072A" w:rsidRPr="00322F3B" w:rsidRDefault="0037072A" w:rsidP="0037072A">
      <w:pPr>
        <w:pStyle w:val="paragraph"/>
      </w:pPr>
      <w:r w:rsidRPr="00322F3B">
        <w:tab/>
        <w:t>(b)</w:t>
      </w:r>
      <w:r w:rsidRPr="00322F3B">
        <w:tab/>
        <w:t xml:space="preserve">an amount included in your assessable income because of </w:t>
      </w:r>
      <w:r w:rsidR="009F5D03" w:rsidRPr="00322F3B">
        <w:t>section 3</w:t>
      </w:r>
      <w:r w:rsidRPr="00322F3B">
        <w:t>85</w:t>
      </w:r>
      <w:r w:rsidR="009953FD">
        <w:noBreakHyphen/>
      </w:r>
      <w:r w:rsidRPr="00322F3B">
        <w:t>160 (Effect of certain events on election).</w:t>
      </w:r>
    </w:p>
    <w:p w14:paraId="22C0B387" w14:textId="3378BE65" w:rsidR="0037072A" w:rsidRPr="00322F3B" w:rsidRDefault="0037072A" w:rsidP="0037072A">
      <w:pPr>
        <w:pStyle w:val="ActHead5"/>
      </w:pPr>
      <w:bookmarkStart w:id="544" w:name="_Toc201755975"/>
      <w:r w:rsidRPr="00322F3B">
        <w:rPr>
          <w:rStyle w:val="CharSectno"/>
        </w:rPr>
        <w:lastRenderedPageBreak/>
        <w:t>385</w:t>
      </w:r>
      <w:r w:rsidR="009953FD">
        <w:rPr>
          <w:rStyle w:val="CharSectno"/>
        </w:rPr>
        <w:noBreakHyphen/>
      </w:r>
      <w:r w:rsidRPr="00322F3B">
        <w:rPr>
          <w:rStyle w:val="CharSectno"/>
        </w:rPr>
        <w:t>160</w:t>
      </w:r>
      <w:r w:rsidRPr="00322F3B">
        <w:t xml:space="preserve">  Effect of certain events on election</w:t>
      </w:r>
      <w:bookmarkEnd w:id="544"/>
    </w:p>
    <w:p w14:paraId="55B3F717" w14:textId="060E5033" w:rsidR="0037072A" w:rsidRPr="00322F3B" w:rsidRDefault="0037072A" w:rsidP="0037072A">
      <w:pPr>
        <w:pStyle w:val="subsection"/>
      </w:pPr>
      <w:r w:rsidRPr="00322F3B">
        <w:tab/>
        <w:t>(1)</w:t>
      </w:r>
      <w:r w:rsidRPr="00322F3B">
        <w:tab/>
        <w:t>You cannot make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 xml:space="preserve">G after a </w:t>
      </w:r>
      <w:r w:rsidR="009953FD" w:rsidRPr="009953FD">
        <w:rPr>
          <w:position w:val="6"/>
          <w:sz w:val="16"/>
        </w:rPr>
        <w:t>*</w:t>
      </w:r>
      <w:r w:rsidRPr="00322F3B">
        <w:t>disentitling event happens.</w:t>
      </w:r>
    </w:p>
    <w:p w14:paraId="741B1E45" w14:textId="78D93F84" w:rsidR="0037072A" w:rsidRPr="00322F3B" w:rsidRDefault="0037072A" w:rsidP="0037072A">
      <w:pPr>
        <w:pStyle w:val="subsection"/>
      </w:pPr>
      <w:r w:rsidRPr="00322F3B">
        <w:tab/>
        <w:t>(2)</w:t>
      </w:r>
      <w:r w:rsidRPr="00322F3B">
        <w:tab/>
        <w:t xml:space="preserve">If a </w:t>
      </w:r>
      <w:r w:rsidR="009953FD" w:rsidRPr="009953FD">
        <w:rPr>
          <w:position w:val="6"/>
          <w:sz w:val="16"/>
        </w:rPr>
        <w:t>*</w:t>
      </w:r>
      <w:r w:rsidRPr="00322F3B">
        <w:t xml:space="preserve">disentitling event happens </w:t>
      </w:r>
      <w:r w:rsidRPr="00322F3B">
        <w:rPr>
          <w:i/>
        </w:rPr>
        <w:t>after</w:t>
      </w:r>
      <w:r w:rsidRPr="00322F3B">
        <w:t xml:space="preserve"> you make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G, your assessable income for the income year in which the event happens includes:</w:t>
      </w:r>
    </w:p>
    <w:p w14:paraId="4F653301" w14:textId="505E0FDA"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proceeds of the disposal or death of </w:t>
      </w:r>
      <w:r w:rsidR="009953FD" w:rsidRPr="009953FD">
        <w:rPr>
          <w:position w:val="6"/>
          <w:sz w:val="16"/>
        </w:rPr>
        <w:t>*</w:t>
      </w:r>
      <w:r w:rsidRPr="00322F3B">
        <w:t>live stock; or</w:t>
      </w:r>
    </w:p>
    <w:p w14:paraId="7862839A" w14:textId="7972F53B" w:rsidR="0037072A" w:rsidRPr="00322F3B" w:rsidRDefault="0037072A" w:rsidP="0037072A">
      <w:pPr>
        <w:pStyle w:val="paragraph"/>
      </w:pPr>
      <w:r w:rsidRPr="00322F3B">
        <w:tab/>
        <w:t>(b)</w:t>
      </w:r>
      <w:r w:rsidRPr="00322F3B">
        <w:tab/>
        <w:t xml:space="preserve">the insurance recovery for the loss of </w:t>
      </w:r>
      <w:r w:rsidR="009953FD" w:rsidRPr="009953FD">
        <w:rPr>
          <w:position w:val="6"/>
          <w:sz w:val="16"/>
        </w:rPr>
        <w:t>*</w:t>
      </w:r>
      <w:r w:rsidRPr="00322F3B">
        <w:t>live stock or trees; or</w:t>
      </w:r>
    </w:p>
    <w:p w14:paraId="765FADC4" w14:textId="32D75158"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proceeds of the sale of 2 wool clips;</w:t>
      </w:r>
    </w:p>
    <w:p w14:paraId="4F9A3E19" w14:textId="77777777" w:rsidR="0037072A" w:rsidRPr="00322F3B" w:rsidRDefault="0037072A" w:rsidP="0037072A">
      <w:pPr>
        <w:pStyle w:val="subsection2"/>
      </w:pPr>
      <w:r w:rsidRPr="00322F3B">
        <w:t>reduced by each amount that, because of the election, is included in your assessable income for that or an earlier income year.</w:t>
      </w:r>
    </w:p>
    <w:p w14:paraId="6B4D35B2" w14:textId="5027BE5D" w:rsidR="0037072A" w:rsidRPr="00322F3B" w:rsidRDefault="0037072A" w:rsidP="0037072A">
      <w:pPr>
        <w:pStyle w:val="subsection"/>
      </w:pPr>
      <w:r w:rsidRPr="00322F3B">
        <w:tab/>
        <w:t>(3)</w:t>
      </w:r>
      <w:r w:rsidRPr="00322F3B">
        <w:tab/>
        <w:t xml:space="preserve">However, if a </w:t>
      </w:r>
      <w:r w:rsidR="009953FD" w:rsidRPr="009953FD">
        <w:rPr>
          <w:position w:val="6"/>
          <w:sz w:val="16"/>
        </w:rPr>
        <w:t>*</w:t>
      </w:r>
      <w:r w:rsidRPr="00322F3B">
        <w:t xml:space="preserve">disentitling event happens </w:t>
      </w:r>
      <w:r w:rsidRPr="00322F3B">
        <w:rPr>
          <w:i/>
        </w:rPr>
        <w:t>after</w:t>
      </w:r>
      <w:r w:rsidRPr="00322F3B">
        <w:t xml:space="preserve"> you make an election under </w:t>
      </w:r>
      <w:r w:rsidR="009F5D03" w:rsidRPr="00322F3B">
        <w:t>section 3</w:t>
      </w:r>
      <w:r w:rsidRPr="00322F3B">
        <w:t>85</w:t>
      </w:r>
      <w:r w:rsidR="009953FD">
        <w:noBreakHyphen/>
      </w:r>
      <w:r w:rsidRPr="00322F3B">
        <w:t xml:space="preserve">110 (Alternative election to defer tax profit and reduce cost of replacement live stock), your assessable income for the income year in which the event happens includes any </w:t>
      </w:r>
      <w:r w:rsidR="009953FD" w:rsidRPr="009953FD">
        <w:rPr>
          <w:position w:val="6"/>
          <w:sz w:val="16"/>
        </w:rPr>
        <w:t>*</w:t>
      </w:r>
      <w:r w:rsidRPr="00322F3B">
        <w:t>unused tax profit on the disposal or death on the last day of that income year.</w:t>
      </w:r>
    </w:p>
    <w:p w14:paraId="0C11EE18" w14:textId="33B15E71" w:rsidR="0037072A" w:rsidRPr="00322F3B" w:rsidRDefault="0037072A" w:rsidP="0037072A">
      <w:pPr>
        <w:pStyle w:val="ActHead5"/>
      </w:pPr>
      <w:bookmarkStart w:id="545" w:name="_Toc201755976"/>
      <w:r w:rsidRPr="00322F3B">
        <w:rPr>
          <w:rStyle w:val="CharSectno"/>
        </w:rPr>
        <w:t>385</w:t>
      </w:r>
      <w:r w:rsidR="009953FD">
        <w:rPr>
          <w:rStyle w:val="CharSectno"/>
        </w:rPr>
        <w:noBreakHyphen/>
      </w:r>
      <w:r w:rsidRPr="00322F3B">
        <w:rPr>
          <w:rStyle w:val="CharSectno"/>
        </w:rPr>
        <w:t>163</w:t>
      </w:r>
      <w:r w:rsidRPr="00322F3B">
        <w:t xml:space="preserve">  Disentitling events</w:t>
      </w:r>
      <w:bookmarkEnd w:id="545"/>
    </w:p>
    <w:p w14:paraId="26E7CF16" w14:textId="77777777" w:rsidR="0037072A" w:rsidRPr="00322F3B" w:rsidRDefault="0037072A" w:rsidP="0037072A">
      <w:pPr>
        <w:pStyle w:val="subsection"/>
        <w:keepNext/>
        <w:keepLines/>
      </w:pPr>
      <w:r w:rsidRPr="00322F3B">
        <w:tab/>
        <w:t>(1)</w:t>
      </w:r>
      <w:r w:rsidRPr="00322F3B">
        <w:tab/>
        <w:t xml:space="preserve">A </w:t>
      </w:r>
      <w:r w:rsidRPr="00322F3B">
        <w:rPr>
          <w:b/>
          <w:i/>
        </w:rPr>
        <w:t>disentitling event</w:t>
      </w:r>
      <w:r w:rsidRPr="00322F3B">
        <w:t xml:space="preserve"> happens when:</w:t>
      </w:r>
    </w:p>
    <w:p w14:paraId="26003398" w14:textId="77777777" w:rsidR="0037072A" w:rsidRPr="00322F3B" w:rsidRDefault="0037072A" w:rsidP="0037072A">
      <w:pPr>
        <w:pStyle w:val="paragraph"/>
        <w:keepNext/>
        <w:keepLines/>
      </w:pPr>
      <w:r w:rsidRPr="00322F3B">
        <w:tab/>
        <w:t>(a)</w:t>
      </w:r>
      <w:r w:rsidRPr="00322F3B">
        <w:tab/>
        <w:t>you die; or</w:t>
      </w:r>
    </w:p>
    <w:p w14:paraId="70C81553" w14:textId="77777777" w:rsidR="0037072A" w:rsidRPr="00322F3B" w:rsidRDefault="0037072A" w:rsidP="0037072A">
      <w:pPr>
        <w:pStyle w:val="paragraph"/>
      </w:pPr>
      <w:r w:rsidRPr="00322F3B">
        <w:tab/>
        <w:t>(b)</w:t>
      </w:r>
      <w:r w:rsidRPr="00322F3B">
        <w:tab/>
        <w:t>you become bankrupt, insolvent, commence to be wound up, apply to take the benefit of a law for the relief of bankrupt or insolvent debtors, compound with creditors, or make an assignment of any property for the benefit of creditors; or</w:t>
      </w:r>
    </w:p>
    <w:p w14:paraId="46E6F974" w14:textId="77777777" w:rsidR="0037072A" w:rsidRPr="00322F3B" w:rsidRDefault="0037072A" w:rsidP="0037072A">
      <w:pPr>
        <w:pStyle w:val="paragraph"/>
      </w:pPr>
      <w:r w:rsidRPr="00322F3B">
        <w:tab/>
        <w:t>(c)</w:t>
      </w:r>
      <w:r w:rsidRPr="00322F3B">
        <w:tab/>
        <w:t>you leave Australia permanently, or it appears to the Commissioner that you are about to do so; or</w:t>
      </w:r>
    </w:p>
    <w:p w14:paraId="25FCAAFD" w14:textId="7461339E" w:rsidR="0037072A" w:rsidRPr="00322F3B" w:rsidRDefault="0037072A" w:rsidP="0037072A">
      <w:pPr>
        <w:pStyle w:val="paragraph"/>
      </w:pPr>
      <w:r w:rsidRPr="00322F3B">
        <w:tab/>
        <w:t>(d)</w:t>
      </w:r>
      <w:r w:rsidRPr="00322F3B">
        <w:tab/>
        <w:t xml:space="preserve">you cease to carry on the </w:t>
      </w:r>
      <w:r w:rsidR="009953FD" w:rsidRPr="009953FD">
        <w:rPr>
          <w:position w:val="6"/>
          <w:sz w:val="16"/>
        </w:rPr>
        <w:t>*</w:t>
      </w:r>
      <w:r w:rsidRPr="00322F3B">
        <w:t>primary production business to which the election relates.</w:t>
      </w:r>
    </w:p>
    <w:p w14:paraId="69386933" w14:textId="77777777" w:rsidR="0037072A" w:rsidRPr="00322F3B" w:rsidRDefault="0037072A" w:rsidP="0037072A">
      <w:pPr>
        <w:pStyle w:val="subsection"/>
        <w:keepNext/>
        <w:keepLines/>
      </w:pPr>
      <w:r w:rsidRPr="00322F3B">
        <w:lastRenderedPageBreak/>
        <w:tab/>
        <w:t>(2)</w:t>
      </w:r>
      <w:r w:rsidRPr="00322F3B">
        <w:tab/>
        <w:t xml:space="preserve">In the case of a partnership, a </w:t>
      </w:r>
      <w:r w:rsidRPr="00322F3B">
        <w:rPr>
          <w:b/>
          <w:i/>
        </w:rPr>
        <w:t>disentitling event</w:t>
      </w:r>
      <w:r w:rsidRPr="00322F3B">
        <w:t xml:space="preserve"> happens when:</w:t>
      </w:r>
    </w:p>
    <w:p w14:paraId="3428B9B2" w14:textId="77777777" w:rsidR="0037072A" w:rsidRPr="00322F3B" w:rsidRDefault="0037072A" w:rsidP="0037072A">
      <w:pPr>
        <w:pStyle w:val="paragraph"/>
        <w:keepNext/>
        <w:keepLines/>
      </w:pPr>
      <w:r w:rsidRPr="00322F3B">
        <w:tab/>
        <w:t>(a)</w:t>
      </w:r>
      <w:r w:rsidRPr="00322F3B">
        <w:tab/>
        <w:t>a partner in the partnership becomes bankrupt, insolvent, commences to be wound up, applies to take the benefit of a law for the relief of bankrupt or insolvent debtors, compounds with creditors, or makes an assignment of any property for the benefit of creditors; or</w:t>
      </w:r>
    </w:p>
    <w:p w14:paraId="1968B849" w14:textId="77777777" w:rsidR="0037072A" w:rsidRPr="00322F3B" w:rsidRDefault="0037072A" w:rsidP="0037072A">
      <w:pPr>
        <w:pStyle w:val="paragraph"/>
      </w:pPr>
      <w:r w:rsidRPr="00322F3B">
        <w:tab/>
        <w:t>(b)</w:t>
      </w:r>
      <w:r w:rsidRPr="00322F3B">
        <w:tab/>
        <w:t>a partner leaves Australia permanently, or it appears to the Commissioner that a partner is about to do so; or</w:t>
      </w:r>
    </w:p>
    <w:p w14:paraId="61727B18" w14:textId="14FDD915" w:rsidR="0037072A" w:rsidRPr="00322F3B" w:rsidRDefault="0037072A" w:rsidP="0037072A">
      <w:pPr>
        <w:pStyle w:val="paragraph"/>
      </w:pPr>
      <w:r w:rsidRPr="00322F3B">
        <w:tab/>
        <w:t>(c)</w:t>
      </w:r>
      <w:r w:rsidRPr="00322F3B">
        <w:tab/>
        <w:t xml:space="preserve">the partnership ceases to carry on the </w:t>
      </w:r>
      <w:r w:rsidR="009953FD" w:rsidRPr="009953FD">
        <w:rPr>
          <w:position w:val="6"/>
          <w:sz w:val="16"/>
        </w:rPr>
        <w:t>*</w:t>
      </w:r>
      <w:r w:rsidRPr="00322F3B">
        <w:t>primary production business to which the election relates; or</w:t>
      </w:r>
    </w:p>
    <w:p w14:paraId="7FE938DB" w14:textId="77777777" w:rsidR="0037072A" w:rsidRPr="00322F3B" w:rsidRDefault="0037072A" w:rsidP="0037072A">
      <w:pPr>
        <w:pStyle w:val="paragraph"/>
      </w:pPr>
      <w:r w:rsidRPr="00322F3B">
        <w:tab/>
        <w:t>(d)</w:t>
      </w:r>
      <w:r w:rsidRPr="00322F3B">
        <w:tab/>
        <w:t>there is a variation in the constitution of the partnership or the interests of the partners.</w:t>
      </w:r>
    </w:p>
    <w:p w14:paraId="31373467" w14:textId="77777777" w:rsidR="0037072A" w:rsidRPr="00322F3B" w:rsidRDefault="0037072A" w:rsidP="0037072A">
      <w:pPr>
        <w:pStyle w:val="subsection"/>
      </w:pPr>
      <w:r w:rsidRPr="00322F3B">
        <w:tab/>
        <w:t>(3)</w:t>
      </w:r>
      <w:r w:rsidRPr="00322F3B">
        <w:tab/>
        <w:t xml:space="preserve">In the case of a trust, a </w:t>
      </w:r>
      <w:r w:rsidRPr="00322F3B">
        <w:rPr>
          <w:b/>
          <w:i/>
        </w:rPr>
        <w:t>disentitling event</w:t>
      </w:r>
      <w:r w:rsidRPr="00322F3B">
        <w:t xml:space="preserve"> happens when:</w:t>
      </w:r>
    </w:p>
    <w:p w14:paraId="2DE21D39" w14:textId="77777777" w:rsidR="0037072A" w:rsidRPr="00322F3B" w:rsidRDefault="0037072A" w:rsidP="0037072A">
      <w:pPr>
        <w:pStyle w:val="paragraph"/>
      </w:pPr>
      <w:r w:rsidRPr="00322F3B">
        <w:tab/>
        <w:t>(b)</w:t>
      </w:r>
      <w:r w:rsidRPr="00322F3B">
        <w:tab/>
        <w:t>an order for the administration of the trust estate is made under a law relating to bankruptcy; or</w:t>
      </w:r>
    </w:p>
    <w:p w14:paraId="5687EA53" w14:textId="77777777" w:rsidR="0037072A" w:rsidRPr="00322F3B" w:rsidRDefault="0037072A" w:rsidP="0037072A">
      <w:pPr>
        <w:pStyle w:val="paragraph"/>
      </w:pPr>
      <w:r w:rsidRPr="00322F3B">
        <w:tab/>
        <w:t>(c)</w:t>
      </w:r>
      <w:r w:rsidRPr="00322F3B">
        <w:tab/>
        <w:t>a beneficiary becomes bankrupt, insolvent, commences to be wound up, applies to take the benefit of a law for the relief of bankrupt or insolvent debtors, compounds with creditors, or makes an assignment of any property for the benefit of creditors; or</w:t>
      </w:r>
    </w:p>
    <w:p w14:paraId="37354B18" w14:textId="77777777" w:rsidR="0037072A" w:rsidRPr="00322F3B" w:rsidRDefault="0037072A" w:rsidP="0037072A">
      <w:pPr>
        <w:pStyle w:val="paragraph"/>
      </w:pPr>
      <w:r w:rsidRPr="00322F3B">
        <w:tab/>
        <w:t>(d)</w:t>
      </w:r>
      <w:r w:rsidRPr="00322F3B">
        <w:tab/>
        <w:t>the trustee or a beneficiary leaves Australia permanently, or it appears to the Commissioner that the trustee or a beneficiary is about to do so; or</w:t>
      </w:r>
    </w:p>
    <w:p w14:paraId="128EA280" w14:textId="17EB9832" w:rsidR="0037072A" w:rsidRPr="00322F3B" w:rsidRDefault="0037072A" w:rsidP="0037072A">
      <w:pPr>
        <w:pStyle w:val="paragraph"/>
      </w:pPr>
      <w:r w:rsidRPr="00322F3B">
        <w:tab/>
        <w:t>(e)</w:t>
      </w:r>
      <w:r w:rsidRPr="00322F3B">
        <w:tab/>
        <w:t xml:space="preserve">the trustee ceases to carry on the </w:t>
      </w:r>
      <w:r w:rsidR="009953FD" w:rsidRPr="009953FD">
        <w:rPr>
          <w:position w:val="6"/>
          <w:sz w:val="16"/>
        </w:rPr>
        <w:t>*</w:t>
      </w:r>
      <w:r w:rsidRPr="00322F3B">
        <w:t>primary production business to which the election relates.</w:t>
      </w:r>
    </w:p>
    <w:p w14:paraId="04FCC69F" w14:textId="77777777" w:rsidR="0037072A" w:rsidRPr="00322F3B" w:rsidRDefault="0037072A" w:rsidP="0037072A">
      <w:pPr>
        <w:pStyle w:val="subsection"/>
      </w:pPr>
      <w:r w:rsidRPr="00322F3B">
        <w:rPr>
          <w:szCs w:val="22"/>
        </w:rPr>
        <w:tab/>
      </w:r>
      <w:r w:rsidRPr="00322F3B">
        <w:t>(4)</w:t>
      </w:r>
      <w:r w:rsidRPr="00322F3B">
        <w:tab/>
        <w:t xml:space="preserve">However, in the case of a trust, a </w:t>
      </w:r>
      <w:r w:rsidRPr="00322F3B">
        <w:rPr>
          <w:b/>
          <w:i/>
        </w:rPr>
        <w:t>disentitling event</w:t>
      </w:r>
      <w:r w:rsidRPr="00322F3B">
        <w:t xml:space="preserve"> does not happen if:</w:t>
      </w:r>
    </w:p>
    <w:p w14:paraId="705C6520" w14:textId="77777777" w:rsidR="0037072A" w:rsidRPr="00322F3B" w:rsidRDefault="0037072A" w:rsidP="0037072A">
      <w:pPr>
        <w:pStyle w:val="paragraph"/>
      </w:pPr>
      <w:r w:rsidRPr="00322F3B">
        <w:tab/>
        <w:t>(a)</w:t>
      </w:r>
      <w:r w:rsidRPr="00322F3B">
        <w:tab/>
        <w:t>either:</w:t>
      </w:r>
    </w:p>
    <w:p w14:paraId="23A072A4" w14:textId="77777777" w:rsidR="0037072A" w:rsidRPr="00322F3B" w:rsidRDefault="0037072A" w:rsidP="0037072A">
      <w:pPr>
        <w:pStyle w:val="paragraphsub"/>
      </w:pPr>
      <w:r w:rsidRPr="00322F3B">
        <w:tab/>
        <w:t>(i)</w:t>
      </w:r>
      <w:r w:rsidRPr="00322F3B">
        <w:tab/>
        <w:t>the disentitling event is covered by paragraph</w:t>
      </w:r>
      <w:r w:rsidR="00825006" w:rsidRPr="00322F3B">
        <w:t> </w:t>
      </w:r>
      <w:r w:rsidRPr="00322F3B">
        <w:t>3(c); or</w:t>
      </w:r>
    </w:p>
    <w:p w14:paraId="5D5AB459" w14:textId="77777777" w:rsidR="0037072A" w:rsidRPr="00322F3B" w:rsidRDefault="0037072A" w:rsidP="0037072A">
      <w:pPr>
        <w:pStyle w:val="paragraphsub"/>
      </w:pPr>
      <w:r w:rsidRPr="00322F3B">
        <w:tab/>
        <w:t>(ii)</w:t>
      </w:r>
      <w:r w:rsidRPr="00322F3B">
        <w:tab/>
        <w:t>the disentitling event is covered by paragraph</w:t>
      </w:r>
      <w:r w:rsidR="00825006" w:rsidRPr="00322F3B">
        <w:t> </w:t>
      </w:r>
      <w:r w:rsidRPr="00322F3B">
        <w:t>3(d) and a beneficiary leaves Australia permanently, or it appears to the Commissioner that a beneficiary is about to do so; and</w:t>
      </w:r>
    </w:p>
    <w:p w14:paraId="7BC5B210" w14:textId="77777777" w:rsidR="0037072A" w:rsidRPr="00322F3B" w:rsidRDefault="0037072A" w:rsidP="0037072A">
      <w:pPr>
        <w:pStyle w:val="paragraph"/>
      </w:pPr>
      <w:r w:rsidRPr="00322F3B">
        <w:lastRenderedPageBreak/>
        <w:tab/>
        <w:t>(b)</w:t>
      </w:r>
      <w:r w:rsidRPr="00322F3B">
        <w:tab/>
        <w:t xml:space="preserve">the Commissioner makes a determination under </w:t>
      </w:r>
      <w:r w:rsidR="00825006" w:rsidRPr="00322F3B">
        <w:t>subsection (</w:t>
      </w:r>
      <w:r w:rsidRPr="00322F3B">
        <w:t>5).</w:t>
      </w:r>
    </w:p>
    <w:p w14:paraId="6A4D1A0E" w14:textId="77777777" w:rsidR="0037072A" w:rsidRPr="00322F3B" w:rsidRDefault="0037072A" w:rsidP="0037072A">
      <w:pPr>
        <w:pStyle w:val="subsection"/>
      </w:pPr>
      <w:r w:rsidRPr="00322F3B">
        <w:tab/>
        <w:t>(5)</w:t>
      </w:r>
      <w:r w:rsidRPr="00322F3B">
        <w:tab/>
        <w:t xml:space="preserve">The Commissioner may make a determination for the purpose of </w:t>
      </w:r>
      <w:r w:rsidR="00825006" w:rsidRPr="00322F3B">
        <w:t>subsection (</w:t>
      </w:r>
      <w:r w:rsidRPr="00322F3B">
        <w:t>4) if it is fair and reasonable to do so having regard to:</w:t>
      </w:r>
    </w:p>
    <w:p w14:paraId="2AED69DF" w14:textId="11CDD4EA" w:rsidR="0037072A" w:rsidRPr="00322F3B" w:rsidRDefault="0037072A" w:rsidP="0037072A">
      <w:pPr>
        <w:pStyle w:val="paragraph"/>
      </w:pPr>
      <w:r w:rsidRPr="00322F3B">
        <w:tab/>
        <w:t>(a)</w:t>
      </w:r>
      <w:r w:rsidRPr="00322F3B">
        <w:tab/>
        <w:t xml:space="preserve">the nature of the </w:t>
      </w:r>
      <w:r w:rsidR="009953FD" w:rsidRPr="009953FD">
        <w:rPr>
          <w:position w:val="6"/>
          <w:sz w:val="16"/>
        </w:rPr>
        <w:t>*</w:t>
      </w:r>
      <w:r w:rsidRPr="00322F3B">
        <w:t xml:space="preserve">disentitling event to which </w:t>
      </w:r>
      <w:r w:rsidR="00825006" w:rsidRPr="00322F3B">
        <w:t>subsection (</w:t>
      </w:r>
      <w:r w:rsidRPr="00322F3B">
        <w:t>3) applies; and</w:t>
      </w:r>
    </w:p>
    <w:p w14:paraId="7103613B" w14:textId="77777777" w:rsidR="0037072A" w:rsidRPr="00322F3B" w:rsidRDefault="0037072A" w:rsidP="0037072A">
      <w:pPr>
        <w:pStyle w:val="paragraph"/>
      </w:pPr>
      <w:r w:rsidRPr="00322F3B">
        <w:tab/>
        <w:t>(b)</w:t>
      </w:r>
      <w:r w:rsidRPr="00322F3B">
        <w:tab/>
        <w:t xml:space="preserve">any relevant circumstances relating to the beneficiary mentioned in </w:t>
      </w:r>
      <w:r w:rsidR="00825006" w:rsidRPr="00322F3B">
        <w:t>paragraph (</w:t>
      </w:r>
      <w:r w:rsidRPr="00322F3B">
        <w:t>3)(c) or (d); and</w:t>
      </w:r>
    </w:p>
    <w:p w14:paraId="29B610BE" w14:textId="77777777" w:rsidR="0037072A" w:rsidRPr="00322F3B" w:rsidRDefault="0037072A" w:rsidP="0037072A">
      <w:pPr>
        <w:pStyle w:val="paragraph"/>
      </w:pPr>
      <w:r w:rsidRPr="00322F3B">
        <w:tab/>
        <w:t>(c)</w:t>
      </w:r>
      <w:r w:rsidRPr="00322F3B">
        <w:tab/>
        <w:t>any other relevant circumstances relating to the trust; and</w:t>
      </w:r>
    </w:p>
    <w:p w14:paraId="48AD09B0" w14:textId="77777777" w:rsidR="0037072A" w:rsidRPr="00322F3B" w:rsidRDefault="0037072A" w:rsidP="0037072A">
      <w:pPr>
        <w:pStyle w:val="paragraph"/>
      </w:pPr>
      <w:r w:rsidRPr="00322F3B">
        <w:tab/>
        <w:t>(d)</w:t>
      </w:r>
      <w:r w:rsidRPr="00322F3B">
        <w:tab/>
        <w:t>any other matters the Commissioner considers relevant.</w:t>
      </w:r>
    </w:p>
    <w:p w14:paraId="31597569" w14:textId="77777777" w:rsidR="0037072A" w:rsidRPr="00322F3B" w:rsidRDefault="0037072A" w:rsidP="0037072A">
      <w:pPr>
        <w:pStyle w:val="subsection"/>
      </w:pPr>
      <w:r w:rsidRPr="00322F3B">
        <w:tab/>
        <w:t>(6)</w:t>
      </w:r>
      <w:r w:rsidRPr="00322F3B">
        <w:tab/>
        <w:t xml:space="preserve">A determination made under </w:t>
      </w:r>
      <w:r w:rsidR="00825006" w:rsidRPr="00322F3B">
        <w:t>subsection (</w:t>
      </w:r>
      <w:r w:rsidRPr="00322F3B">
        <w:t>5) must be made in writing.</w:t>
      </w:r>
    </w:p>
    <w:p w14:paraId="4FFA1A21" w14:textId="77777777" w:rsidR="0037072A" w:rsidRPr="00322F3B" w:rsidRDefault="0037072A" w:rsidP="0037072A">
      <w:pPr>
        <w:pStyle w:val="subsection"/>
      </w:pPr>
      <w:r w:rsidRPr="00322F3B">
        <w:tab/>
        <w:t>(7)</w:t>
      </w:r>
      <w:r w:rsidRPr="00322F3B">
        <w:tab/>
        <w:t>The Commissioner must give the trustee of the trust a copy of the determination.</w:t>
      </w:r>
    </w:p>
    <w:p w14:paraId="48C94DC9" w14:textId="733A3463" w:rsidR="0037072A" w:rsidRPr="00322F3B" w:rsidRDefault="0037072A" w:rsidP="0037072A">
      <w:pPr>
        <w:pStyle w:val="ActHead5"/>
      </w:pPr>
      <w:bookmarkStart w:id="546" w:name="_Toc201755977"/>
      <w:r w:rsidRPr="00322F3B">
        <w:rPr>
          <w:rStyle w:val="CharSectno"/>
        </w:rPr>
        <w:t>385</w:t>
      </w:r>
      <w:r w:rsidR="009953FD">
        <w:rPr>
          <w:rStyle w:val="CharSectno"/>
        </w:rPr>
        <w:noBreakHyphen/>
      </w:r>
      <w:r w:rsidRPr="00322F3B">
        <w:rPr>
          <w:rStyle w:val="CharSectno"/>
        </w:rPr>
        <w:t>165</w:t>
      </w:r>
      <w:r w:rsidRPr="00322F3B">
        <w:t xml:space="preserve">  New partnership can elect to be treated as same entity as old partnership</w:t>
      </w:r>
      <w:bookmarkEnd w:id="546"/>
    </w:p>
    <w:p w14:paraId="6DBA0423" w14:textId="04504448" w:rsidR="0037072A" w:rsidRPr="00322F3B" w:rsidRDefault="0037072A" w:rsidP="0037072A">
      <w:pPr>
        <w:pStyle w:val="subsection"/>
      </w:pPr>
      <w:r w:rsidRPr="00322F3B">
        <w:tab/>
        <w:t>(1)</w:t>
      </w:r>
      <w:r w:rsidRPr="00322F3B">
        <w:tab/>
        <w:t>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G a new partnership can elect to be treated as a continuation of an old partnership that would otherwise cease to exist if:</w:t>
      </w:r>
    </w:p>
    <w:p w14:paraId="143DB70B" w14:textId="30351D43" w:rsidR="0037072A" w:rsidRPr="00322F3B" w:rsidRDefault="0037072A" w:rsidP="0037072A">
      <w:pPr>
        <w:pStyle w:val="paragraph"/>
      </w:pPr>
      <w:r w:rsidRPr="00322F3B">
        <w:tab/>
        <w:t>(a)</w:t>
      </w:r>
      <w:r w:rsidRPr="00322F3B">
        <w:tab/>
        <w:t xml:space="preserve">it immediately takes over the relevant </w:t>
      </w:r>
      <w:r w:rsidR="009953FD" w:rsidRPr="009953FD">
        <w:rPr>
          <w:position w:val="6"/>
          <w:sz w:val="16"/>
        </w:rPr>
        <w:t>*</w:t>
      </w:r>
      <w:r w:rsidRPr="00322F3B">
        <w:t>primary production business of the old partnership; and</w:t>
      </w:r>
    </w:p>
    <w:p w14:paraId="1EA3CC15" w14:textId="77777777" w:rsidR="0037072A" w:rsidRPr="00322F3B" w:rsidRDefault="0037072A" w:rsidP="0037072A">
      <w:pPr>
        <w:pStyle w:val="paragraph"/>
      </w:pPr>
      <w:r w:rsidRPr="00322F3B">
        <w:tab/>
        <w:t>(b)</w:t>
      </w:r>
      <w:r w:rsidRPr="00322F3B">
        <w:tab/>
        <w:t>partners, together entitled to at least 25% of the income of the new partnership, were also partners in the old partnership.</w:t>
      </w:r>
    </w:p>
    <w:p w14:paraId="0CD9061E" w14:textId="706EF3AB" w:rsidR="0037072A" w:rsidRPr="00322F3B" w:rsidRDefault="0037072A" w:rsidP="0037072A">
      <w:pPr>
        <w:pStyle w:val="subsection"/>
      </w:pPr>
      <w:r w:rsidRPr="00322F3B">
        <w:tab/>
        <w:t>(2)</w:t>
      </w:r>
      <w:r w:rsidRPr="00322F3B">
        <w:tab/>
        <w:t xml:space="preserve">The new partnership must make this election before it lodges its </w:t>
      </w:r>
      <w:r w:rsidR="009953FD" w:rsidRPr="009953FD">
        <w:rPr>
          <w:position w:val="6"/>
          <w:sz w:val="16"/>
        </w:rPr>
        <w:t>*</w:t>
      </w:r>
      <w:r w:rsidRPr="00322F3B">
        <w:t xml:space="preserve">income tax return for the income year in which it takes over the </w:t>
      </w:r>
      <w:r w:rsidR="009953FD" w:rsidRPr="009953FD">
        <w:rPr>
          <w:position w:val="6"/>
          <w:sz w:val="16"/>
        </w:rPr>
        <w:t>*</w:t>
      </w:r>
      <w:r w:rsidRPr="00322F3B">
        <w:t>business.</w:t>
      </w:r>
    </w:p>
    <w:p w14:paraId="7CCC611F" w14:textId="5226F1FF" w:rsidR="0037072A" w:rsidRPr="00322F3B" w:rsidRDefault="0037072A" w:rsidP="0037072A">
      <w:pPr>
        <w:pStyle w:val="ActHead5"/>
      </w:pPr>
      <w:bookmarkStart w:id="547" w:name="_Toc201755978"/>
      <w:r w:rsidRPr="00322F3B">
        <w:rPr>
          <w:rStyle w:val="CharSectno"/>
        </w:rPr>
        <w:t>385</w:t>
      </w:r>
      <w:r w:rsidR="009953FD">
        <w:rPr>
          <w:rStyle w:val="CharSectno"/>
        </w:rPr>
        <w:noBreakHyphen/>
      </w:r>
      <w:r w:rsidRPr="00322F3B">
        <w:rPr>
          <w:rStyle w:val="CharSectno"/>
        </w:rPr>
        <w:t>170</w:t>
      </w:r>
      <w:r w:rsidRPr="00322F3B">
        <w:t xml:space="preserve">  New partnership can elect to take advantage of election made by former owner of the business</w:t>
      </w:r>
      <w:bookmarkEnd w:id="547"/>
    </w:p>
    <w:p w14:paraId="47B6D341" w14:textId="77777777" w:rsidR="0037072A" w:rsidRPr="00322F3B" w:rsidRDefault="0037072A" w:rsidP="0037072A">
      <w:pPr>
        <w:pStyle w:val="subsection"/>
      </w:pPr>
      <w:r w:rsidRPr="00322F3B">
        <w:tab/>
        <w:t>(1)</w:t>
      </w:r>
      <w:r w:rsidRPr="00322F3B">
        <w:tab/>
        <w:t>If an entity (except a partnership):</w:t>
      </w:r>
    </w:p>
    <w:p w14:paraId="4BD33B28" w14:textId="4ED04978" w:rsidR="0037072A" w:rsidRPr="00322F3B" w:rsidRDefault="0037072A" w:rsidP="0037072A">
      <w:pPr>
        <w:pStyle w:val="paragraph"/>
      </w:pPr>
      <w:r w:rsidRPr="00322F3B">
        <w:lastRenderedPageBreak/>
        <w:tab/>
        <w:t>(a)</w:t>
      </w:r>
      <w:r w:rsidRPr="00322F3B">
        <w:tab/>
        <w:t>has made an election under Subdivision</w:t>
      </w:r>
      <w:r w:rsidR="00825006" w:rsidRPr="00322F3B">
        <w:t> </w:t>
      </w:r>
      <w:r w:rsidRPr="00322F3B">
        <w:t>385</w:t>
      </w:r>
      <w:r w:rsidR="009953FD">
        <w:noBreakHyphen/>
      </w:r>
      <w:r w:rsidRPr="00322F3B">
        <w:t>E, 385</w:t>
      </w:r>
      <w:r w:rsidR="009953FD">
        <w:noBreakHyphen/>
      </w:r>
      <w:r w:rsidRPr="00322F3B">
        <w:t>F or 385</w:t>
      </w:r>
      <w:r w:rsidR="009953FD">
        <w:noBreakHyphen/>
      </w:r>
      <w:r w:rsidRPr="00322F3B">
        <w:t>G; and</w:t>
      </w:r>
    </w:p>
    <w:p w14:paraId="01913F82" w14:textId="324C9274" w:rsidR="0037072A" w:rsidRPr="00322F3B" w:rsidRDefault="0037072A" w:rsidP="0037072A">
      <w:pPr>
        <w:pStyle w:val="paragraph"/>
      </w:pPr>
      <w:r w:rsidRPr="00322F3B">
        <w:tab/>
        <w:t>(b)</w:t>
      </w:r>
      <w:r w:rsidRPr="00322F3B">
        <w:tab/>
        <w:t xml:space="preserve">transfers the relevant </w:t>
      </w:r>
      <w:r w:rsidR="009953FD" w:rsidRPr="009953FD">
        <w:rPr>
          <w:position w:val="6"/>
          <w:sz w:val="16"/>
        </w:rPr>
        <w:t>*</w:t>
      </w:r>
      <w:r w:rsidRPr="00322F3B">
        <w:t>primary production business to a partnership; and</w:t>
      </w:r>
    </w:p>
    <w:p w14:paraId="3C3E06C3" w14:textId="77777777" w:rsidR="0037072A" w:rsidRPr="00322F3B" w:rsidRDefault="0037072A" w:rsidP="0037072A">
      <w:pPr>
        <w:pStyle w:val="paragraph"/>
      </w:pPr>
      <w:r w:rsidRPr="00322F3B">
        <w:tab/>
        <w:t>(c)</w:t>
      </w:r>
      <w:r w:rsidRPr="00322F3B">
        <w:tab/>
        <w:t>is entitled to at least 25% of the income of that partnership;</w:t>
      </w:r>
    </w:p>
    <w:p w14:paraId="32964AF2" w14:textId="77777777" w:rsidR="0037072A" w:rsidRPr="00322F3B" w:rsidRDefault="0037072A" w:rsidP="0037072A">
      <w:pPr>
        <w:pStyle w:val="subsection2"/>
      </w:pPr>
      <w:r w:rsidRPr="00322F3B">
        <w:t>the partnership may elect to apply the Subdivision under which the entity made the election to all future events as if it were that entity.</w:t>
      </w:r>
    </w:p>
    <w:p w14:paraId="4AC5FEA1" w14:textId="134FD6B4" w:rsidR="0037072A" w:rsidRPr="00322F3B" w:rsidRDefault="0037072A" w:rsidP="0037072A">
      <w:pPr>
        <w:pStyle w:val="subsection"/>
        <w:keepNext/>
      </w:pPr>
      <w:r w:rsidRPr="00322F3B">
        <w:tab/>
        <w:t>(2)</w:t>
      </w:r>
      <w:r w:rsidRPr="00322F3B">
        <w:tab/>
        <w:t xml:space="preserve">The partnership must make this election before it lodges its </w:t>
      </w:r>
      <w:r w:rsidR="009953FD" w:rsidRPr="009953FD">
        <w:rPr>
          <w:position w:val="6"/>
          <w:sz w:val="16"/>
        </w:rPr>
        <w:t>*</w:t>
      </w:r>
      <w:r w:rsidRPr="00322F3B">
        <w:t xml:space="preserve">income tax return for the income year in which the </w:t>
      </w:r>
      <w:r w:rsidR="009953FD" w:rsidRPr="009953FD">
        <w:rPr>
          <w:position w:val="6"/>
          <w:sz w:val="16"/>
        </w:rPr>
        <w:t>*</w:t>
      </w:r>
      <w:r w:rsidRPr="00322F3B">
        <w:t>business is transferred to it.</w:t>
      </w:r>
    </w:p>
    <w:p w14:paraId="28C642BA" w14:textId="2845FB86" w:rsidR="0037072A" w:rsidRPr="00322F3B" w:rsidRDefault="0037072A" w:rsidP="0037072A">
      <w:pPr>
        <w:pStyle w:val="ActHead3"/>
        <w:pageBreakBefore/>
      </w:pPr>
      <w:bookmarkStart w:id="548" w:name="_Toc201755979"/>
      <w:r w:rsidRPr="00322F3B">
        <w:rPr>
          <w:rStyle w:val="CharDivNo"/>
        </w:rPr>
        <w:lastRenderedPageBreak/>
        <w:t>Division</w:t>
      </w:r>
      <w:r w:rsidR="00825006" w:rsidRPr="00322F3B">
        <w:rPr>
          <w:rStyle w:val="CharDivNo"/>
        </w:rPr>
        <w:t> </w:t>
      </w:r>
      <w:r w:rsidRPr="00322F3B">
        <w:rPr>
          <w:rStyle w:val="CharDivNo"/>
        </w:rPr>
        <w:t>392</w:t>
      </w:r>
      <w:r w:rsidRPr="00322F3B">
        <w:t>—</w:t>
      </w:r>
      <w:r w:rsidRPr="00322F3B">
        <w:rPr>
          <w:rStyle w:val="CharDivText"/>
        </w:rPr>
        <w:t>Long</w:t>
      </w:r>
      <w:r w:rsidR="009953FD">
        <w:rPr>
          <w:rStyle w:val="CharDivText"/>
        </w:rPr>
        <w:noBreakHyphen/>
      </w:r>
      <w:r w:rsidRPr="00322F3B">
        <w:rPr>
          <w:rStyle w:val="CharDivText"/>
        </w:rPr>
        <w:t>term averaging of primary producers’ tax liability</w:t>
      </w:r>
      <w:bookmarkEnd w:id="548"/>
    </w:p>
    <w:p w14:paraId="58FAA40C" w14:textId="77777777" w:rsidR="0037072A" w:rsidRPr="00322F3B" w:rsidRDefault="0037072A" w:rsidP="0037072A">
      <w:pPr>
        <w:pStyle w:val="TofSectsHeading"/>
      </w:pPr>
      <w:r w:rsidRPr="00322F3B">
        <w:t>Table of Subdivisions</w:t>
      </w:r>
    </w:p>
    <w:p w14:paraId="22744F55" w14:textId="77777777" w:rsidR="0037072A" w:rsidRPr="00322F3B" w:rsidRDefault="0037072A" w:rsidP="0037072A">
      <w:pPr>
        <w:pStyle w:val="TofSectsSubdiv"/>
      </w:pPr>
      <w:r w:rsidRPr="00322F3B">
        <w:tab/>
        <w:t>Guide to Division</w:t>
      </w:r>
      <w:r w:rsidR="00825006" w:rsidRPr="00322F3B">
        <w:t> </w:t>
      </w:r>
      <w:r w:rsidRPr="00322F3B">
        <w:t>392</w:t>
      </w:r>
    </w:p>
    <w:p w14:paraId="631423BA" w14:textId="05609049" w:rsidR="0037072A" w:rsidRPr="00322F3B" w:rsidRDefault="0037072A" w:rsidP="0037072A">
      <w:pPr>
        <w:pStyle w:val="TofSectsSubdiv"/>
      </w:pPr>
      <w:r w:rsidRPr="00322F3B">
        <w:t>392</w:t>
      </w:r>
      <w:r w:rsidR="009953FD">
        <w:noBreakHyphen/>
      </w:r>
      <w:r w:rsidRPr="00322F3B">
        <w:t>A</w:t>
      </w:r>
      <w:r w:rsidRPr="00322F3B">
        <w:tab/>
        <w:t>Is your income tax affected by averaging?</w:t>
      </w:r>
    </w:p>
    <w:p w14:paraId="16AB8B16" w14:textId="6A301762" w:rsidR="0037072A" w:rsidRPr="00322F3B" w:rsidRDefault="0037072A" w:rsidP="0037072A">
      <w:pPr>
        <w:pStyle w:val="TofSectsSubdiv"/>
      </w:pPr>
      <w:r w:rsidRPr="00322F3B">
        <w:t>392</w:t>
      </w:r>
      <w:r w:rsidR="009953FD">
        <w:noBreakHyphen/>
      </w:r>
      <w:r w:rsidRPr="00322F3B">
        <w:t>B</w:t>
      </w:r>
      <w:r w:rsidRPr="00322F3B">
        <w:tab/>
        <w:t>What kind of averaging adjustment must you make?</w:t>
      </w:r>
    </w:p>
    <w:p w14:paraId="4E038FC7" w14:textId="14DB2D18" w:rsidR="0037072A" w:rsidRPr="00322F3B" w:rsidRDefault="0037072A" w:rsidP="0037072A">
      <w:pPr>
        <w:pStyle w:val="TofSectsSubdiv"/>
      </w:pPr>
      <w:r w:rsidRPr="00322F3B">
        <w:t>392</w:t>
      </w:r>
      <w:r w:rsidR="009953FD">
        <w:noBreakHyphen/>
      </w:r>
      <w:r w:rsidRPr="00322F3B">
        <w:t>C</w:t>
      </w:r>
      <w:r w:rsidRPr="00322F3B">
        <w:tab/>
        <w:t>How big is your averaging adjustment?</w:t>
      </w:r>
    </w:p>
    <w:p w14:paraId="79AF9563" w14:textId="225475C6" w:rsidR="0037072A" w:rsidRPr="00322F3B" w:rsidRDefault="0037072A" w:rsidP="0037072A">
      <w:pPr>
        <w:pStyle w:val="TofSectsSubdiv"/>
      </w:pPr>
      <w:r w:rsidRPr="00322F3B">
        <w:t>392</w:t>
      </w:r>
      <w:r w:rsidR="009953FD">
        <w:noBreakHyphen/>
      </w:r>
      <w:r w:rsidRPr="00322F3B">
        <w:t>D</w:t>
      </w:r>
      <w:r w:rsidRPr="00322F3B">
        <w:tab/>
        <w:t>Effect of permanent reduction of your basic taxable income</w:t>
      </w:r>
    </w:p>
    <w:p w14:paraId="6002FDD6" w14:textId="77777777" w:rsidR="0037072A" w:rsidRPr="00322F3B" w:rsidRDefault="0037072A" w:rsidP="0037072A">
      <w:pPr>
        <w:pStyle w:val="ActHead4"/>
      </w:pPr>
      <w:bookmarkStart w:id="549" w:name="_Toc201755980"/>
      <w:r w:rsidRPr="00322F3B">
        <w:t>Guide to Division</w:t>
      </w:r>
      <w:r w:rsidR="00825006" w:rsidRPr="00322F3B">
        <w:t> </w:t>
      </w:r>
      <w:r w:rsidRPr="00322F3B">
        <w:t>392</w:t>
      </w:r>
      <w:bookmarkEnd w:id="549"/>
    </w:p>
    <w:p w14:paraId="6DD0D2C8" w14:textId="5E8AD919" w:rsidR="0037072A" w:rsidRPr="00322F3B" w:rsidRDefault="0037072A" w:rsidP="0037072A">
      <w:pPr>
        <w:pStyle w:val="ActHead5"/>
      </w:pPr>
      <w:bookmarkStart w:id="550" w:name="_Toc201755981"/>
      <w:r w:rsidRPr="00322F3B">
        <w:rPr>
          <w:rStyle w:val="CharSectno"/>
        </w:rPr>
        <w:t>392</w:t>
      </w:r>
      <w:r w:rsidR="009953FD">
        <w:rPr>
          <w:rStyle w:val="CharSectno"/>
        </w:rPr>
        <w:noBreakHyphen/>
      </w:r>
      <w:r w:rsidRPr="00322F3B">
        <w:rPr>
          <w:rStyle w:val="CharSectno"/>
        </w:rPr>
        <w:t>1</w:t>
      </w:r>
      <w:r w:rsidRPr="00322F3B">
        <w:t xml:space="preserve">  What this Division is about</w:t>
      </w:r>
      <w:bookmarkEnd w:id="550"/>
    </w:p>
    <w:p w14:paraId="7F332CE7" w14:textId="77777777" w:rsidR="0037072A" w:rsidRPr="00322F3B" w:rsidRDefault="0037072A" w:rsidP="00B57F3F">
      <w:pPr>
        <w:pStyle w:val="SOText"/>
      </w:pPr>
      <w:r w:rsidRPr="00322F3B">
        <w:t>If you are a primary producer for 2 or more years in a row, this Division evens out your income tax liability from year to year. (It does so by reducing the effect that fluctuations in your taxable income have on the marginal rates of tax that apply to you from year to year.)</w:t>
      </w:r>
    </w:p>
    <w:p w14:paraId="694E89A2" w14:textId="77777777" w:rsidR="0037072A" w:rsidRPr="00322F3B" w:rsidRDefault="0037072A" w:rsidP="0037072A">
      <w:pPr>
        <w:pStyle w:val="TofSectsHeading"/>
      </w:pPr>
      <w:r w:rsidRPr="00322F3B">
        <w:t>Table of sections</w:t>
      </w:r>
    </w:p>
    <w:p w14:paraId="05030577" w14:textId="167F8846" w:rsidR="0037072A" w:rsidRPr="00322F3B" w:rsidRDefault="0037072A" w:rsidP="0037072A">
      <w:pPr>
        <w:pStyle w:val="TofSectsSection"/>
      </w:pPr>
      <w:r w:rsidRPr="00322F3B">
        <w:t>392</w:t>
      </w:r>
      <w:r w:rsidR="009953FD">
        <w:noBreakHyphen/>
      </w:r>
      <w:r w:rsidRPr="00322F3B">
        <w:t>5</w:t>
      </w:r>
      <w:r w:rsidRPr="00322F3B">
        <w:tab/>
        <w:t>Overview of averaging process</w:t>
      </w:r>
    </w:p>
    <w:p w14:paraId="5FF55223" w14:textId="3139A06E" w:rsidR="0037072A" w:rsidRPr="00322F3B" w:rsidRDefault="0037072A" w:rsidP="0037072A">
      <w:pPr>
        <w:pStyle w:val="ActHead5"/>
      </w:pPr>
      <w:bookmarkStart w:id="551" w:name="_Toc201755982"/>
      <w:r w:rsidRPr="00322F3B">
        <w:rPr>
          <w:rStyle w:val="CharSectno"/>
        </w:rPr>
        <w:t>392</w:t>
      </w:r>
      <w:r w:rsidR="009953FD">
        <w:rPr>
          <w:rStyle w:val="CharSectno"/>
        </w:rPr>
        <w:noBreakHyphen/>
      </w:r>
      <w:r w:rsidRPr="00322F3B">
        <w:rPr>
          <w:rStyle w:val="CharSectno"/>
        </w:rPr>
        <w:t>5</w:t>
      </w:r>
      <w:r w:rsidRPr="00322F3B">
        <w:t xml:space="preserve">  Overview of averaging process</w:t>
      </w:r>
      <w:bookmarkEnd w:id="551"/>
    </w:p>
    <w:p w14:paraId="615CF37C" w14:textId="77777777" w:rsidR="0037072A" w:rsidRPr="00322F3B" w:rsidRDefault="0037072A" w:rsidP="0037072A">
      <w:pPr>
        <w:pStyle w:val="SubsectionHead"/>
      </w:pPr>
      <w:r w:rsidRPr="00322F3B">
        <w:t>How averaging adjustments work</w:t>
      </w:r>
    </w:p>
    <w:p w14:paraId="45F5D608"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This Division reduces or increases your income tax liability to bring it closer to what it would have been if worked out using a special rate of income tax. That rate (the comparison rate) is based on the income tax that you would pay for the current year on the average of your taxable income for up to the last 5 income years.</w:t>
      </w:r>
    </w:p>
    <w:p w14:paraId="0320BFA9" w14:textId="77777777" w:rsidR="0037072A" w:rsidRPr="00322F3B" w:rsidRDefault="0037072A" w:rsidP="0037072A">
      <w:pPr>
        <w:pStyle w:val="notetext"/>
        <w:tabs>
          <w:tab w:val="left" w:pos="2268"/>
          <w:tab w:val="left" w:pos="3402"/>
          <w:tab w:val="left" w:pos="4536"/>
          <w:tab w:val="left" w:pos="5670"/>
          <w:tab w:val="left" w:pos="6804"/>
        </w:tabs>
      </w:pPr>
      <w:r w:rsidRPr="00322F3B">
        <w:lastRenderedPageBreak/>
        <w:t>Example:</w:t>
      </w:r>
      <w:r w:rsidRPr="00322F3B">
        <w:tab/>
        <w:t>The graph shows how averaging taxable income reduces the effect of variations in taxable income (giving a fairly steady comparison rate from year to year).</w:t>
      </w:r>
    </w:p>
    <w:p w14:paraId="1A656634" w14:textId="77777777" w:rsidR="0037072A" w:rsidRPr="00322F3B" w:rsidRDefault="0037072A" w:rsidP="0037072A">
      <w:pPr>
        <w:spacing w:line="240" w:lineRule="atLeast"/>
        <w:rPr>
          <w:sz w:val="2"/>
        </w:rPr>
      </w:pPr>
      <w:r w:rsidRPr="00322F3B">
        <w:rPr>
          <w:noProof/>
          <w:sz w:val="20"/>
          <w:lang w:eastAsia="en-AU"/>
        </w:rPr>
        <w:drawing>
          <wp:inline distT="0" distB="0" distL="0" distR="0" wp14:anchorId="231E6AEA" wp14:editId="60F853E5">
            <wp:extent cx="4419600" cy="2362200"/>
            <wp:effectExtent l="0" t="0" r="0" b="0"/>
            <wp:docPr id="49" name="Object 49" descr="Graph showing basic taxable income and average income in relation to income years since Division first applied to taxpayer’s assessment"/>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F0E8806" w14:textId="77777777" w:rsidR="0037072A" w:rsidRPr="00322F3B" w:rsidRDefault="0037072A" w:rsidP="0037072A">
      <w:pPr>
        <w:pStyle w:val="SubsectionHead"/>
      </w:pPr>
      <w:r w:rsidRPr="00322F3B">
        <w:t>Tax offset as averaging adjustment</w:t>
      </w:r>
    </w:p>
    <w:p w14:paraId="2B852253" w14:textId="77777777"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may be entitled to a tax offset if the income tax you would pay on your basic taxable income for the current year at the comparison rate is </w:t>
      </w:r>
      <w:r w:rsidRPr="00322F3B">
        <w:rPr>
          <w:i/>
        </w:rPr>
        <w:t>less</w:t>
      </w:r>
      <w:r w:rsidRPr="00322F3B">
        <w:t xml:space="preserve"> than the income tax you would pay on that income (apart from this Division and certain other provisions).</w:t>
      </w:r>
    </w:p>
    <w:p w14:paraId="2D82A352" w14:textId="77777777" w:rsidR="0037072A" w:rsidRPr="00322F3B" w:rsidRDefault="0037072A" w:rsidP="0037072A">
      <w:pPr>
        <w:pStyle w:val="TLPnoteright"/>
        <w:tabs>
          <w:tab w:val="left" w:pos="2268"/>
          <w:tab w:val="left" w:pos="3402"/>
          <w:tab w:val="left" w:pos="4536"/>
          <w:tab w:val="left" w:pos="5670"/>
          <w:tab w:val="left" w:pos="6804"/>
        </w:tabs>
      </w:pPr>
      <w:r w:rsidRPr="00322F3B">
        <w:t xml:space="preserve">See the examples of years 5, 6, 7 and 9 in the graph in </w:t>
      </w:r>
      <w:r w:rsidR="00825006" w:rsidRPr="00322F3B">
        <w:t>subsection (</w:t>
      </w:r>
      <w:r w:rsidRPr="00322F3B">
        <w:t>4).</w:t>
      </w:r>
    </w:p>
    <w:p w14:paraId="07C03A1D" w14:textId="77777777" w:rsidR="0037072A" w:rsidRPr="00322F3B" w:rsidRDefault="0037072A" w:rsidP="0037072A">
      <w:pPr>
        <w:pStyle w:val="SubsectionHead"/>
      </w:pPr>
      <w:r w:rsidRPr="00322F3B">
        <w:t>Extra income tax as averaging adjustment</w:t>
      </w:r>
    </w:p>
    <w:p w14:paraId="74821C49" w14:textId="77777777"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 may be liable to extra income tax on some or all of your basic taxable income for the current year if the income tax you would pay on your basic taxable income for the current year at the comparison rate is </w:t>
      </w:r>
      <w:r w:rsidRPr="00322F3B">
        <w:rPr>
          <w:i/>
        </w:rPr>
        <w:t>more</w:t>
      </w:r>
      <w:r w:rsidRPr="00322F3B">
        <w:t xml:space="preserve"> than the income tax on that income (apart from this Division and certain other provisions).</w:t>
      </w:r>
    </w:p>
    <w:p w14:paraId="3E840DBD" w14:textId="77777777" w:rsidR="0037072A" w:rsidRPr="00322F3B" w:rsidRDefault="0037072A" w:rsidP="0037072A">
      <w:pPr>
        <w:pStyle w:val="TLPnoteright"/>
        <w:tabs>
          <w:tab w:val="left" w:pos="2268"/>
          <w:tab w:val="left" w:pos="3402"/>
          <w:tab w:val="left" w:pos="4536"/>
          <w:tab w:val="left" w:pos="5670"/>
          <w:tab w:val="left" w:pos="6804"/>
        </w:tabs>
      </w:pPr>
      <w:r w:rsidRPr="00322F3B">
        <w:t xml:space="preserve">See the examples of years 8 and 10 in the graph in </w:t>
      </w:r>
      <w:r w:rsidR="00825006" w:rsidRPr="00322F3B">
        <w:t>subsection (</w:t>
      </w:r>
      <w:r w:rsidRPr="00322F3B">
        <w:t>4).</w:t>
      </w:r>
    </w:p>
    <w:p w14:paraId="6B0FD0D1" w14:textId="77777777" w:rsidR="0037072A" w:rsidRPr="00322F3B" w:rsidRDefault="0037072A" w:rsidP="0037072A">
      <w:pPr>
        <w:pStyle w:val="SubsectionHead"/>
      </w:pPr>
      <w:r w:rsidRPr="00322F3B">
        <w:lastRenderedPageBreak/>
        <w:t>Example of the effect of averaging</w:t>
      </w:r>
    </w:p>
    <w:p w14:paraId="58CAD4DD" w14:textId="77777777"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 xml:space="preserve">The graph shows an example of the effect of averaging, using the same income figures as the graph in the example in </w:t>
      </w:r>
      <w:r w:rsidR="00825006" w:rsidRPr="00322F3B">
        <w:t>subsection (</w:t>
      </w:r>
      <w:r w:rsidRPr="00322F3B">
        <w:t>1).</w:t>
      </w:r>
    </w:p>
    <w:p w14:paraId="785514B3" w14:textId="77777777" w:rsidR="009B7FDF" w:rsidRPr="00322F3B" w:rsidRDefault="009B7FDF" w:rsidP="009B7FDF">
      <w:r w:rsidRPr="00322F3B">
        <w:rPr>
          <w:noProof/>
          <w:sz w:val="20"/>
          <w:lang w:eastAsia="en-AU"/>
        </w:rPr>
        <w:drawing>
          <wp:inline distT="0" distB="0" distL="0" distR="0" wp14:anchorId="31B75D92" wp14:editId="628D7AA9">
            <wp:extent cx="4511675" cy="2863850"/>
            <wp:effectExtent l="0" t="0" r="0" b="0"/>
            <wp:docPr id="3" name="Chart 3" descr="Graph showing tax liability without averaging and averaged tax liability in relation to income years since Division first applied to taxpayer’s assessment. Years 5, 6, 7 and 9 result in a tax offset. Years 8 and 10 result in extra tax."/>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307FEE0" w14:textId="77777777" w:rsidR="0037072A" w:rsidRPr="00322F3B" w:rsidRDefault="0037072A" w:rsidP="0037072A">
      <w:pPr>
        <w:pStyle w:val="notetext"/>
      </w:pPr>
      <w:r w:rsidRPr="00322F3B">
        <w:t>Note:</w:t>
      </w:r>
      <w:r w:rsidRPr="00322F3B">
        <w:tab/>
        <w:t>The example assumes that all the basic taxable income was from a primary production business.</w:t>
      </w:r>
    </w:p>
    <w:p w14:paraId="14C9CE4A" w14:textId="1576D51D" w:rsidR="0037072A" w:rsidRPr="00322F3B" w:rsidRDefault="0037072A" w:rsidP="0037072A">
      <w:pPr>
        <w:pStyle w:val="SubsectionHead"/>
      </w:pPr>
      <w:r w:rsidRPr="00322F3B">
        <w:t>Effect of non</w:t>
      </w:r>
      <w:r w:rsidR="009953FD">
        <w:noBreakHyphen/>
      </w:r>
      <w:r w:rsidRPr="00322F3B">
        <w:t>primary production income on averaging adjustment</w:t>
      </w:r>
    </w:p>
    <w:p w14:paraId="1CFBAA8D" w14:textId="7AAB85B4"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Your income from sources other than your primary production business may affect the adjustment of your income tax. If more than $5,000 of your basic taxable income is attributable to those sources, your averaging adjustment will be reduced to reflect the proportion of your basic taxable income attributable to primary production. (There are special shading</w:t>
      </w:r>
      <w:r w:rsidR="009953FD">
        <w:noBreakHyphen/>
      </w:r>
      <w:r w:rsidRPr="00322F3B">
        <w:t>out arrangements if your taxable income from other sources is between $5,000 and $10,000.)</w:t>
      </w:r>
    </w:p>
    <w:p w14:paraId="7DCAA980" w14:textId="77777777" w:rsidR="0037072A" w:rsidRPr="00322F3B" w:rsidRDefault="0037072A" w:rsidP="0037072A">
      <w:pPr>
        <w:pStyle w:val="SubsectionHead"/>
      </w:pPr>
      <w:r w:rsidRPr="00322F3B">
        <w:lastRenderedPageBreak/>
        <w:t>No adjustment in certain cases</w:t>
      </w:r>
    </w:p>
    <w:p w14:paraId="62D5A23D" w14:textId="77777777" w:rsidR="0037072A" w:rsidRPr="00322F3B" w:rsidRDefault="0037072A" w:rsidP="0037072A">
      <w:pPr>
        <w:pStyle w:val="subsection"/>
        <w:tabs>
          <w:tab w:val="left" w:pos="2268"/>
          <w:tab w:val="left" w:pos="3402"/>
          <w:tab w:val="left" w:pos="4536"/>
          <w:tab w:val="left" w:pos="5670"/>
          <w:tab w:val="left" w:pos="6804"/>
        </w:tabs>
      </w:pPr>
      <w:r w:rsidRPr="00322F3B">
        <w:tab/>
        <w:t>(6)</w:t>
      </w:r>
      <w:r w:rsidRPr="00322F3B">
        <w:tab/>
        <w:t xml:space="preserve">Your income tax will not be adjusted under this Division in certain cases. In particular, you can choose not to have your income tax adjusted under this Division for </w:t>
      </w:r>
      <w:r w:rsidR="00B069A4" w:rsidRPr="00322F3B">
        <w:t>10 income years</w:t>
      </w:r>
      <w:r w:rsidRPr="00322F3B">
        <w:t>.</w:t>
      </w:r>
    </w:p>
    <w:p w14:paraId="38BDD90D" w14:textId="1486FA74" w:rsidR="0037072A" w:rsidRPr="00322F3B" w:rsidRDefault="0037072A" w:rsidP="0037072A">
      <w:pPr>
        <w:pStyle w:val="ActHead4"/>
      </w:pPr>
      <w:bookmarkStart w:id="552" w:name="_Toc201755983"/>
      <w:r w:rsidRPr="00322F3B">
        <w:rPr>
          <w:rStyle w:val="CharSubdNo"/>
        </w:rPr>
        <w:t>Subdivision</w:t>
      </w:r>
      <w:r w:rsidR="00825006" w:rsidRPr="00322F3B">
        <w:rPr>
          <w:rStyle w:val="CharSubdNo"/>
        </w:rPr>
        <w:t> </w:t>
      </w:r>
      <w:r w:rsidRPr="00322F3B">
        <w:rPr>
          <w:rStyle w:val="CharSubdNo"/>
        </w:rPr>
        <w:t>392</w:t>
      </w:r>
      <w:r w:rsidR="009953FD">
        <w:rPr>
          <w:rStyle w:val="CharSubdNo"/>
        </w:rPr>
        <w:noBreakHyphen/>
      </w:r>
      <w:r w:rsidRPr="00322F3B">
        <w:rPr>
          <w:rStyle w:val="CharSubdNo"/>
        </w:rPr>
        <w:t>A</w:t>
      </w:r>
      <w:r w:rsidRPr="00322F3B">
        <w:t>—</w:t>
      </w:r>
      <w:r w:rsidRPr="00322F3B">
        <w:rPr>
          <w:rStyle w:val="CharSubdText"/>
        </w:rPr>
        <w:t>Is your income tax affected by averaging?</w:t>
      </w:r>
      <w:bookmarkEnd w:id="552"/>
    </w:p>
    <w:p w14:paraId="663C87DC" w14:textId="77777777" w:rsidR="0037072A" w:rsidRPr="00322F3B" w:rsidRDefault="0037072A" w:rsidP="0037072A">
      <w:pPr>
        <w:pStyle w:val="TofSectsHeading"/>
        <w:keepNext/>
        <w:keepLines/>
      </w:pPr>
      <w:r w:rsidRPr="00322F3B">
        <w:t>Table of sections</w:t>
      </w:r>
    </w:p>
    <w:p w14:paraId="3B34EF58" w14:textId="50A7A7B9" w:rsidR="0037072A" w:rsidRPr="00322F3B" w:rsidRDefault="0037072A" w:rsidP="0037072A">
      <w:pPr>
        <w:pStyle w:val="TofSectsSection"/>
      </w:pPr>
      <w:r w:rsidRPr="00322F3B">
        <w:t>392</w:t>
      </w:r>
      <w:r w:rsidR="009953FD">
        <w:noBreakHyphen/>
      </w:r>
      <w:r w:rsidRPr="00322F3B">
        <w:t>10</w:t>
      </w:r>
      <w:r w:rsidRPr="00322F3B">
        <w:tab/>
        <w:t>Individuals who carry on a primary production business</w:t>
      </w:r>
    </w:p>
    <w:p w14:paraId="78CED670" w14:textId="2FC21898" w:rsidR="0037072A" w:rsidRPr="00322F3B" w:rsidRDefault="0037072A" w:rsidP="0037072A">
      <w:pPr>
        <w:pStyle w:val="TofSectsSection"/>
      </w:pPr>
      <w:r w:rsidRPr="00322F3B">
        <w:t>392</w:t>
      </w:r>
      <w:r w:rsidR="009953FD">
        <w:noBreakHyphen/>
      </w:r>
      <w:r w:rsidRPr="00322F3B">
        <w:t>15</w:t>
      </w:r>
      <w:r w:rsidRPr="00322F3B">
        <w:tab/>
        <w:t>Meaning of</w:t>
      </w:r>
      <w:r w:rsidRPr="00322F3B">
        <w:rPr>
          <w:i/>
        </w:rPr>
        <w:t xml:space="preserve"> basic taxable income</w:t>
      </w:r>
    </w:p>
    <w:p w14:paraId="32056DDD" w14:textId="74680197" w:rsidR="0037072A" w:rsidRPr="00322F3B" w:rsidRDefault="0037072A" w:rsidP="0037072A">
      <w:pPr>
        <w:pStyle w:val="TofSectsSection"/>
      </w:pPr>
      <w:r w:rsidRPr="00322F3B">
        <w:t>392</w:t>
      </w:r>
      <w:r w:rsidR="009953FD">
        <w:noBreakHyphen/>
      </w:r>
      <w:r w:rsidRPr="00322F3B">
        <w:t>20</w:t>
      </w:r>
      <w:r w:rsidRPr="00322F3B">
        <w:tab/>
        <w:t>Trust beneficiaries taken to be carrying on primary production business</w:t>
      </w:r>
    </w:p>
    <w:p w14:paraId="155495C6" w14:textId="2F9CA7FE" w:rsidR="0037072A" w:rsidRPr="00322F3B" w:rsidRDefault="0037072A" w:rsidP="0037072A">
      <w:pPr>
        <w:pStyle w:val="TofSectsSection"/>
      </w:pPr>
      <w:r w:rsidRPr="00322F3B">
        <w:t>392</w:t>
      </w:r>
      <w:r w:rsidR="009953FD">
        <w:noBreakHyphen/>
      </w:r>
      <w:r w:rsidRPr="00322F3B">
        <w:t>22</w:t>
      </w:r>
      <w:r w:rsidRPr="00322F3B">
        <w:tab/>
        <w:t>Trustee may choose that a beneficiary is a chosen beneficiary of the trust</w:t>
      </w:r>
    </w:p>
    <w:p w14:paraId="69028247" w14:textId="2A40919E" w:rsidR="0037072A" w:rsidRPr="00322F3B" w:rsidRDefault="0037072A" w:rsidP="0037072A">
      <w:pPr>
        <w:pStyle w:val="TofSectsSection"/>
      </w:pPr>
      <w:r w:rsidRPr="00322F3B">
        <w:t>392</w:t>
      </w:r>
      <w:r w:rsidR="009953FD">
        <w:noBreakHyphen/>
      </w:r>
      <w:r w:rsidRPr="00322F3B">
        <w:t>25</w:t>
      </w:r>
      <w:r w:rsidRPr="00322F3B">
        <w:tab/>
        <w:t>Choosing not to have your income tax averaged</w:t>
      </w:r>
    </w:p>
    <w:p w14:paraId="204CC439" w14:textId="6985C0F1" w:rsidR="0037072A" w:rsidRPr="00322F3B" w:rsidRDefault="0037072A" w:rsidP="0037072A">
      <w:pPr>
        <w:pStyle w:val="ActHead5"/>
      </w:pPr>
      <w:bookmarkStart w:id="553" w:name="_Toc201755984"/>
      <w:r w:rsidRPr="00322F3B">
        <w:rPr>
          <w:rStyle w:val="CharSectno"/>
        </w:rPr>
        <w:t>392</w:t>
      </w:r>
      <w:r w:rsidR="009953FD">
        <w:rPr>
          <w:rStyle w:val="CharSectno"/>
        </w:rPr>
        <w:noBreakHyphen/>
      </w:r>
      <w:r w:rsidRPr="00322F3B">
        <w:rPr>
          <w:rStyle w:val="CharSectno"/>
        </w:rPr>
        <w:t>10</w:t>
      </w:r>
      <w:r w:rsidRPr="00322F3B">
        <w:t xml:space="preserve">  Individuals who carry on a primary production business</w:t>
      </w:r>
      <w:bookmarkEnd w:id="553"/>
    </w:p>
    <w:p w14:paraId="3C107DCC" w14:textId="22424783"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This Division applies to your assessment for the </w:t>
      </w:r>
      <w:r w:rsidR="009953FD" w:rsidRPr="009953FD">
        <w:rPr>
          <w:position w:val="6"/>
          <w:sz w:val="16"/>
        </w:rPr>
        <w:t>*</w:t>
      </w:r>
      <w:r w:rsidRPr="00322F3B">
        <w:t>current year if:</w:t>
      </w:r>
    </w:p>
    <w:p w14:paraId="5FB6D2B3"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you are an individual; and</w:t>
      </w:r>
    </w:p>
    <w:p w14:paraId="03BE03D5" w14:textId="10037C4D"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 have carried on a </w:t>
      </w:r>
      <w:r w:rsidR="009953FD" w:rsidRPr="009953FD">
        <w:rPr>
          <w:position w:val="6"/>
          <w:sz w:val="16"/>
        </w:rPr>
        <w:t>*</w:t>
      </w:r>
      <w:r w:rsidRPr="00322F3B">
        <w:t>primary production business in Australia for 2 or more income years in a row (the last of which is the current year); and</w:t>
      </w:r>
    </w:p>
    <w:p w14:paraId="2BA5BDF3" w14:textId="3387E65E"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 xml:space="preserve">for at least one of those income years your </w:t>
      </w:r>
      <w:r w:rsidR="009953FD" w:rsidRPr="009953FD">
        <w:rPr>
          <w:position w:val="6"/>
          <w:sz w:val="16"/>
        </w:rPr>
        <w:t>*</w:t>
      </w:r>
      <w:r w:rsidRPr="00322F3B">
        <w:t>basic taxable income is less than or equal to your basic taxable income for the next of those income years.</w:t>
      </w:r>
    </w:p>
    <w:p w14:paraId="1074D644" w14:textId="77777777" w:rsidR="0037072A" w:rsidRPr="00322F3B" w:rsidRDefault="0037072A" w:rsidP="0037072A">
      <w:pPr>
        <w:pStyle w:val="notetext"/>
        <w:tabs>
          <w:tab w:val="left" w:pos="2268"/>
          <w:tab w:val="left" w:pos="3402"/>
          <w:tab w:val="left" w:pos="4536"/>
          <w:tab w:val="left" w:pos="5670"/>
          <w:tab w:val="left" w:pos="6804"/>
        </w:tabs>
      </w:pPr>
      <w:r w:rsidRPr="00322F3B">
        <w:t>Note 1:</w:t>
      </w:r>
      <w:r w:rsidRPr="00322F3B">
        <w:tab/>
        <w:t xml:space="preserve">It follows that this Division does </w:t>
      </w:r>
      <w:r w:rsidRPr="00322F3B">
        <w:rPr>
          <w:i/>
        </w:rPr>
        <w:t>not</w:t>
      </w:r>
      <w:r w:rsidRPr="00322F3B">
        <w:t xml:space="preserve"> apply if your basic taxable income has decreased every income year since you started carrying on a primary production business.</w:t>
      </w:r>
    </w:p>
    <w:p w14:paraId="6D4CB103" w14:textId="73852050" w:rsidR="0037072A" w:rsidRPr="00322F3B" w:rsidRDefault="0037072A" w:rsidP="0037072A">
      <w:pPr>
        <w:pStyle w:val="notetext"/>
        <w:tabs>
          <w:tab w:val="left" w:pos="2268"/>
          <w:tab w:val="left" w:pos="3402"/>
          <w:tab w:val="left" w:pos="4536"/>
          <w:tab w:val="left" w:pos="5670"/>
          <w:tab w:val="left" w:pos="6804"/>
        </w:tabs>
      </w:pPr>
      <w:r w:rsidRPr="00322F3B">
        <w:t>Note 2:</w:t>
      </w:r>
      <w:r w:rsidRPr="00322F3B">
        <w:tab/>
        <w:t>In working out whether this Division applies to your assessment for an income year, you may need to take account of income years before the 1998</w:t>
      </w:r>
      <w:r w:rsidR="009953FD">
        <w:noBreakHyphen/>
      </w:r>
      <w:r w:rsidRPr="00322F3B">
        <w:t xml:space="preserve">99 income year: see </w:t>
      </w:r>
      <w:r w:rsidR="009F5D03" w:rsidRPr="00322F3B">
        <w:t>section 3</w:t>
      </w:r>
      <w:r w:rsidRPr="00322F3B">
        <w:t>92</w:t>
      </w:r>
      <w:r w:rsidR="009953FD">
        <w:noBreakHyphen/>
      </w:r>
      <w:r w:rsidRPr="00322F3B">
        <w:t xml:space="preserve">1 of the </w:t>
      </w:r>
      <w:r w:rsidRPr="00322F3B">
        <w:rPr>
          <w:i/>
        </w:rPr>
        <w:t>Income Tax (Transitional Provisions) Act 1997</w:t>
      </w:r>
      <w:r w:rsidRPr="00322F3B">
        <w:t>.</w:t>
      </w:r>
    </w:p>
    <w:p w14:paraId="322FB6C7" w14:textId="77777777" w:rsidR="0037072A" w:rsidRPr="00322F3B" w:rsidRDefault="0037072A" w:rsidP="0037072A">
      <w:pPr>
        <w:pStyle w:val="SubsectionHead"/>
      </w:pPr>
      <w:r w:rsidRPr="00322F3B">
        <w:t>Continued application of this Division after you stop carrying on a primary production business</w:t>
      </w:r>
    </w:p>
    <w:p w14:paraId="6B83BF57" w14:textId="5545439F"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This Division also applies to your assessment for the </w:t>
      </w:r>
      <w:r w:rsidR="009953FD" w:rsidRPr="009953FD">
        <w:rPr>
          <w:position w:val="6"/>
          <w:sz w:val="16"/>
        </w:rPr>
        <w:t>*</w:t>
      </w:r>
      <w:r w:rsidRPr="00322F3B">
        <w:t>current year if:</w:t>
      </w:r>
    </w:p>
    <w:p w14:paraId="38505EA6" w14:textId="7AAFE89E" w:rsidR="0037072A" w:rsidRPr="00322F3B" w:rsidRDefault="0037072A" w:rsidP="0037072A">
      <w:pPr>
        <w:pStyle w:val="paragraph"/>
        <w:tabs>
          <w:tab w:val="left" w:pos="2552"/>
          <w:tab w:val="left" w:pos="3402"/>
          <w:tab w:val="left" w:pos="4536"/>
          <w:tab w:val="left" w:pos="5670"/>
          <w:tab w:val="left" w:pos="6804"/>
        </w:tabs>
      </w:pPr>
      <w:r w:rsidRPr="00322F3B">
        <w:lastRenderedPageBreak/>
        <w:tab/>
        <w:t>(a)</w:t>
      </w:r>
      <w:r w:rsidRPr="00322F3B">
        <w:tab/>
        <w:t xml:space="preserve">this Division applied to your assessment for an earlier income year during which you carried on a </w:t>
      </w:r>
      <w:r w:rsidR="009953FD" w:rsidRPr="009953FD">
        <w:rPr>
          <w:position w:val="6"/>
          <w:sz w:val="16"/>
        </w:rPr>
        <w:t>*</w:t>
      </w:r>
      <w:r w:rsidRPr="00322F3B">
        <w:t>primary production business in Australia; and</w:t>
      </w:r>
    </w:p>
    <w:p w14:paraId="7E4BCB76"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you do not carry on that business during the current year; and</w:t>
      </w:r>
    </w:p>
    <w:p w14:paraId="3CC960CF" w14:textId="77777777"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at least one of the following conditions is met for each income year (including the current year) after the income year in which you stopped carrying on that business:</w:t>
      </w:r>
    </w:p>
    <w:p w14:paraId="1493B141" w14:textId="305F4B2A"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 xml:space="preserve">your assessable income for the income year included assessable income that was </w:t>
      </w:r>
      <w:r w:rsidR="009953FD" w:rsidRPr="009953FD">
        <w:rPr>
          <w:position w:val="6"/>
          <w:sz w:val="16"/>
        </w:rPr>
        <w:t>*</w:t>
      </w:r>
      <w:r w:rsidRPr="00322F3B">
        <w:t>derived from, or resulted from, your having carried on that business;</w:t>
      </w:r>
    </w:p>
    <w:p w14:paraId="0103CC1B" w14:textId="0F9D6852"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 xml:space="preserve">you carried on a </w:t>
      </w:r>
      <w:r w:rsidR="009953FD" w:rsidRPr="009953FD">
        <w:rPr>
          <w:position w:val="6"/>
          <w:sz w:val="16"/>
        </w:rPr>
        <w:t>*</w:t>
      </w:r>
      <w:r w:rsidRPr="00322F3B">
        <w:t>primary production business in Australia during the income year.</w:t>
      </w:r>
    </w:p>
    <w:p w14:paraId="09B9D1D9" w14:textId="065CC78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In working out whether this Division applies to your assessment for an income year, you may need to take account of income years before the 1998</w:t>
      </w:r>
      <w:r w:rsidR="009953FD">
        <w:noBreakHyphen/>
      </w:r>
      <w:r w:rsidRPr="00322F3B">
        <w:t xml:space="preserve">99 income year. See </w:t>
      </w:r>
      <w:r w:rsidR="009F5D03" w:rsidRPr="00322F3B">
        <w:t>section 3</w:t>
      </w:r>
      <w:r w:rsidRPr="00322F3B">
        <w:t>92</w:t>
      </w:r>
      <w:r w:rsidR="009953FD">
        <w:noBreakHyphen/>
      </w:r>
      <w:r w:rsidRPr="00322F3B">
        <w:t xml:space="preserve">1 of the </w:t>
      </w:r>
      <w:r w:rsidRPr="00322F3B">
        <w:rPr>
          <w:i/>
        </w:rPr>
        <w:t>Income Tax (Transitional Provisions) Act 1997</w:t>
      </w:r>
      <w:r w:rsidRPr="00322F3B">
        <w:t>.</w:t>
      </w:r>
    </w:p>
    <w:p w14:paraId="38B4217D" w14:textId="3C229054" w:rsidR="00B069A4" w:rsidRPr="00322F3B" w:rsidRDefault="00B069A4" w:rsidP="00B069A4">
      <w:pPr>
        <w:pStyle w:val="subsection"/>
      </w:pPr>
      <w:r w:rsidRPr="00322F3B">
        <w:tab/>
        <w:t>(3)</w:t>
      </w:r>
      <w:r w:rsidRPr="00322F3B">
        <w:tab/>
        <w:t xml:space="preserve">This section applies as if you did not carry on a </w:t>
      </w:r>
      <w:r w:rsidR="009953FD" w:rsidRPr="009953FD">
        <w:rPr>
          <w:position w:val="6"/>
          <w:sz w:val="16"/>
        </w:rPr>
        <w:t>*</w:t>
      </w:r>
      <w:r w:rsidRPr="00322F3B">
        <w:t xml:space="preserve">primary production business during a particular income year if, because you made a choice under </w:t>
      </w:r>
      <w:r w:rsidR="009F5D03" w:rsidRPr="00322F3B">
        <w:t>section 3</w:t>
      </w:r>
      <w:r w:rsidRPr="00322F3B">
        <w:t>92</w:t>
      </w:r>
      <w:r w:rsidR="009953FD">
        <w:noBreakHyphen/>
      </w:r>
      <w:r w:rsidRPr="00322F3B">
        <w:t>25, this Division did not apply to your assessment for that income year.</w:t>
      </w:r>
    </w:p>
    <w:p w14:paraId="71758B77" w14:textId="5D131519" w:rsidR="00B069A4" w:rsidRPr="00322F3B" w:rsidRDefault="00B069A4" w:rsidP="00B069A4">
      <w:pPr>
        <w:pStyle w:val="notetext"/>
      </w:pPr>
      <w:r w:rsidRPr="00322F3B">
        <w:t>Note:</w:t>
      </w:r>
      <w:r w:rsidRPr="00322F3B">
        <w:tab/>
        <w:t xml:space="preserve">A choice that you make under </w:t>
      </w:r>
      <w:r w:rsidR="009F5D03" w:rsidRPr="00322F3B">
        <w:t>section 3</w:t>
      </w:r>
      <w:r w:rsidRPr="00322F3B">
        <w:t>92</w:t>
      </w:r>
      <w:r w:rsidR="009953FD">
        <w:noBreakHyphen/>
      </w:r>
      <w:r w:rsidRPr="00322F3B">
        <w:t>25 has the effect that this Division does not apply to your assessments for 10 income years. None of these income years can be taken into account in applying this section after the 10 year opt</w:t>
      </w:r>
      <w:r w:rsidR="009953FD">
        <w:noBreakHyphen/>
      </w:r>
      <w:r w:rsidRPr="00322F3B">
        <w:t>out period.</w:t>
      </w:r>
    </w:p>
    <w:p w14:paraId="45744EAA" w14:textId="3F2F42C8" w:rsidR="0037072A" w:rsidRPr="00322F3B" w:rsidRDefault="0037072A" w:rsidP="0037072A">
      <w:pPr>
        <w:pStyle w:val="ActHead5"/>
      </w:pPr>
      <w:bookmarkStart w:id="554" w:name="_Toc201755985"/>
      <w:r w:rsidRPr="00322F3B">
        <w:rPr>
          <w:rStyle w:val="CharSectno"/>
        </w:rPr>
        <w:t>392</w:t>
      </w:r>
      <w:r w:rsidR="009953FD">
        <w:rPr>
          <w:rStyle w:val="CharSectno"/>
        </w:rPr>
        <w:noBreakHyphen/>
      </w:r>
      <w:r w:rsidRPr="00322F3B">
        <w:rPr>
          <w:rStyle w:val="CharSectno"/>
        </w:rPr>
        <w:t>15</w:t>
      </w:r>
      <w:r w:rsidRPr="00322F3B">
        <w:t xml:space="preserve">  Meaning of </w:t>
      </w:r>
      <w:r w:rsidRPr="00322F3B">
        <w:rPr>
          <w:i/>
        </w:rPr>
        <w:t>basic taxable income</w:t>
      </w:r>
      <w:bookmarkEnd w:id="554"/>
    </w:p>
    <w:p w14:paraId="19FAA21B"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basic taxable income</w:t>
      </w:r>
      <w:r w:rsidRPr="00322F3B">
        <w:t xml:space="preserve"> for an income year as follows:</w:t>
      </w:r>
    </w:p>
    <w:p w14:paraId="3F29B130" w14:textId="77777777" w:rsidR="0037072A" w:rsidRPr="00322F3B" w:rsidRDefault="0037072A" w:rsidP="0037072A">
      <w:pPr>
        <w:pStyle w:val="BoxHeadItalic"/>
        <w:tabs>
          <w:tab w:val="left" w:pos="2268"/>
          <w:tab w:val="left" w:pos="3402"/>
          <w:tab w:val="left" w:pos="4536"/>
          <w:tab w:val="left" w:pos="5670"/>
          <w:tab w:val="left" w:pos="6804"/>
        </w:tabs>
      </w:pPr>
      <w:r w:rsidRPr="00322F3B">
        <w:t>Method statement</w:t>
      </w:r>
    </w:p>
    <w:p w14:paraId="3D7F4DF0" w14:textId="77777777"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1.</w:t>
      </w:r>
      <w:r w:rsidRPr="00322F3B">
        <w:tab/>
        <w:t>Work out what would have been your taxable income for the income year if your assessable income for the income year:</w:t>
      </w:r>
    </w:p>
    <w:p w14:paraId="57DDBF50" w14:textId="331D7BF9" w:rsidR="0037072A" w:rsidRPr="00322F3B" w:rsidRDefault="0037072A" w:rsidP="008D67A5">
      <w:pPr>
        <w:pStyle w:val="BoxPara"/>
        <w:keepNext/>
        <w:keepLines/>
        <w:tabs>
          <w:tab w:val="left" w:pos="3402"/>
          <w:tab w:val="left" w:pos="4536"/>
          <w:tab w:val="left" w:pos="5670"/>
          <w:tab w:val="left" w:pos="6804"/>
        </w:tabs>
        <w:spacing w:before="120"/>
      </w:pPr>
      <w:r w:rsidRPr="00322F3B">
        <w:lastRenderedPageBreak/>
        <w:tab/>
        <w:t>(a)</w:t>
      </w:r>
      <w:r w:rsidRPr="00322F3B">
        <w:tab/>
        <w:t xml:space="preserve">had </w:t>
      </w:r>
      <w:r w:rsidRPr="00322F3B">
        <w:rPr>
          <w:i/>
        </w:rPr>
        <w:t>not</w:t>
      </w:r>
      <w:r w:rsidRPr="00322F3B">
        <w:t xml:space="preserve"> included any amount under section</w:t>
      </w:r>
      <w:r w:rsidR="00825006" w:rsidRPr="00322F3B">
        <w:t> </w:t>
      </w:r>
      <w:r w:rsidRPr="00322F3B">
        <w:t>82</w:t>
      </w:r>
      <w:r w:rsidR="009953FD">
        <w:noBreakHyphen/>
      </w:r>
      <w:r w:rsidRPr="00322F3B">
        <w:t>65, 82</w:t>
      </w:r>
      <w:r w:rsidR="009953FD">
        <w:noBreakHyphen/>
      </w:r>
      <w:r w:rsidRPr="00322F3B">
        <w:t>70 or 302</w:t>
      </w:r>
      <w:r w:rsidR="009953FD">
        <w:noBreakHyphen/>
      </w:r>
      <w:r w:rsidRPr="00322F3B">
        <w:t xml:space="preserve">145 of the </w:t>
      </w:r>
      <w:r w:rsidRPr="00322F3B">
        <w:rPr>
          <w:i/>
        </w:rPr>
        <w:t>Income Tax Assessment Act 1997</w:t>
      </w:r>
      <w:r w:rsidRPr="00322F3B">
        <w:t xml:space="preserve"> (certain superannuation benefits and employment termination payments); and</w:t>
      </w:r>
    </w:p>
    <w:p w14:paraId="710132B5" w14:textId="77777777" w:rsidR="0037072A" w:rsidRPr="00322F3B" w:rsidRDefault="0037072A" w:rsidP="0037072A">
      <w:pPr>
        <w:pStyle w:val="BoxNote"/>
        <w:tabs>
          <w:tab w:val="left" w:pos="-851"/>
          <w:tab w:val="left" w:pos="2552"/>
          <w:tab w:val="right" w:pos="3261"/>
          <w:tab w:val="left" w:pos="3402"/>
          <w:tab w:val="left" w:pos="4536"/>
          <w:tab w:val="left" w:pos="5670"/>
          <w:tab w:val="left" w:pos="6804"/>
        </w:tabs>
        <w:spacing w:before="120"/>
      </w:pPr>
      <w:r w:rsidRPr="00322F3B">
        <w:tab/>
        <w:t>Note:</w:t>
      </w:r>
      <w:r w:rsidRPr="00322F3B">
        <w:tab/>
        <w:t>This means that certain deductions will also be excluded.</w:t>
      </w:r>
    </w:p>
    <w:p w14:paraId="56033101" w14:textId="64B61CE0" w:rsidR="0037072A" w:rsidRPr="00322F3B" w:rsidRDefault="0037072A" w:rsidP="0037072A">
      <w:pPr>
        <w:pStyle w:val="BoxPara"/>
        <w:tabs>
          <w:tab w:val="left" w:pos="3402"/>
          <w:tab w:val="left" w:pos="4536"/>
          <w:tab w:val="left" w:pos="5670"/>
          <w:tab w:val="left" w:pos="6804"/>
        </w:tabs>
        <w:spacing w:before="120"/>
      </w:pPr>
      <w:r w:rsidRPr="00322F3B">
        <w:tab/>
        <w:t>(b)</w:t>
      </w:r>
      <w:r w:rsidRPr="00322F3B">
        <w:tab/>
        <w:t xml:space="preserve">had </w:t>
      </w:r>
      <w:r w:rsidRPr="00322F3B">
        <w:rPr>
          <w:i/>
        </w:rPr>
        <w:t>not</w:t>
      </w:r>
      <w:r w:rsidRPr="00322F3B">
        <w:t xml:space="preserve"> included any </w:t>
      </w:r>
      <w:r w:rsidR="009953FD" w:rsidRPr="009953FD">
        <w:rPr>
          <w:position w:val="6"/>
          <w:sz w:val="16"/>
        </w:rPr>
        <w:t>*</w:t>
      </w:r>
      <w:r w:rsidRPr="00322F3B">
        <w:t>net capital gain for the income year.</w:t>
      </w:r>
    </w:p>
    <w:p w14:paraId="537BD8E4" w14:textId="4CD4589A" w:rsidR="0037072A" w:rsidRPr="00322F3B" w:rsidRDefault="0037072A" w:rsidP="0037072A">
      <w:pPr>
        <w:pStyle w:val="BoxStep"/>
        <w:tabs>
          <w:tab w:val="left" w:pos="2268"/>
          <w:tab w:val="left" w:pos="3402"/>
          <w:tab w:val="left" w:pos="4536"/>
          <w:tab w:val="left" w:pos="5670"/>
          <w:tab w:val="left" w:pos="6804"/>
        </w:tabs>
        <w:spacing w:before="120" w:after="60"/>
      </w:pPr>
      <w:r w:rsidRPr="00322F3B">
        <w:rPr>
          <w:szCs w:val="22"/>
        </w:rPr>
        <w:t>Step 2.</w:t>
      </w:r>
      <w:r w:rsidRPr="00322F3B">
        <w:tab/>
        <w:t xml:space="preserve">Subtract from the Step 1 amount any </w:t>
      </w:r>
      <w:r w:rsidR="009953FD" w:rsidRPr="009953FD">
        <w:rPr>
          <w:position w:val="6"/>
          <w:sz w:val="16"/>
        </w:rPr>
        <w:t>*</w:t>
      </w:r>
      <w:r w:rsidRPr="00322F3B">
        <w:t>above</w:t>
      </w:r>
      <w:r w:rsidR="009953FD">
        <w:noBreakHyphen/>
      </w:r>
      <w:r w:rsidRPr="00322F3B">
        <w:t>average special professional income included in your taxable income for the income year under Division</w:t>
      </w:r>
      <w:r w:rsidR="00825006" w:rsidRPr="00322F3B">
        <w:t> </w:t>
      </w:r>
      <w:r w:rsidRPr="00322F3B">
        <w:t>405.</w:t>
      </w:r>
    </w:p>
    <w:p w14:paraId="513C8163" w14:textId="77777777"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However, your </w:t>
      </w:r>
      <w:r w:rsidRPr="00322F3B">
        <w:rPr>
          <w:b/>
          <w:i/>
        </w:rPr>
        <w:t>basic taxable income</w:t>
      </w:r>
      <w:r w:rsidRPr="00322F3B">
        <w:t xml:space="preserve"> for an income year is nil if:</w:t>
      </w:r>
    </w:p>
    <w:p w14:paraId="193C95A6"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you do not have a taxable income for the income year; or</w:t>
      </w:r>
    </w:p>
    <w:p w14:paraId="4445BD3F"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the amount worked out under </w:t>
      </w:r>
      <w:r w:rsidR="00825006" w:rsidRPr="00322F3B">
        <w:t>subsection (</w:t>
      </w:r>
      <w:r w:rsidRPr="00322F3B">
        <w:t xml:space="preserve">1) for the income year is </w:t>
      </w:r>
      <w:r w:rsidRPr="00322F3B">
        <w:rPr>
          <w:i/>
        </w:rPr>
        <w:t>less</w:t>
      </w:r>
      <w:r w:rsidRPr="00322F3B">
        <w:t xml:space="preserve"> than nil.</w:t>
      </w:r>
    </w:p>
    <w:p w14:paraId="4279FFB7" w14:textId="2F63B5A5" w:rsidR="0037072A" w:rsidRPr="00322F3B" w:rsidRDefault="0037072A" w:rsidP="0037072A">
      <w:pPr>
        <w:pStyle w:val="ActHead5"/>
      </w:pPr>
      <w:bookmarkStart w:id="555" w:name="_Toc201755986"/>
      <w:r w:rsidRPr="00322F3B">
        <w:rPr>
          <w:rStyle w:val="CharSectno"/>
        </w:rPr>
        <w:t>392</w:t>
      </w:r>
      <w:r w:rsidR="009953FD">
        <w:rPr>
          <w:rStyle w:val="CharSectno"/>
        </w:rPr>
        <w:noBreakHyphen/>
      </w:r>
      <w:r w:rsidRPr="00322F3B">
        <w:rPr>
          <w:rStyle w:val="CharSectno"/>
        </w:rPr>
        <w:t>20</w:t>
      </w:r>
      <w:r w:rsidRPr="00322F3B">
        <w:t xml:space="preserve">  Trust beneficiaries taken to be carrying on primary production business</w:t>
      </w:r>
      <w:bookmarkEnd w:id="555"/>
    </w:p>
    <w:p w14:paraId="5D53E38C" w14:textId="0E7B6626"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 are taken to carry on a </w:t>
      </w:r>
      <w:r w:rsidR="009953FD" w:rsidRPr="009953FD">
        <w:rPr>
          <w:position w:val="6"/>
          <w:sz w:val="16"/>
        </w:rPr>
        <w:t>*</w:t>
      </w:r>
      <w:r w:rsidRPr="00322F3B">
        <w:t xml:space="preserve">primary production business carried on by a trust during an income year if you satisfy the requirements in </w:t>
      </w:r>
      <w:r w:rsidR="00825006" w:rsidRPr="00322F3B">
        <w:t>subsection (</w:t>
      </w:r>
      <w:r w:rsidRPr="00322F3B">
        <w:t>2), (3) or (4).</w:t>
      </w:r>
    </w:p>
    <w:p w14:paraId="764D6A6A" w14:textId="77777777" w:rsidR="0037072A" w:rsidRPr="00322F3B" w:rsidRDefault="0037072A" w:rsidP="0037072A">
      <w:pPr>
        <w:pStyle w:val="SubsectionHead"/>
      </w:pPr>
      <w:r w:rsidRPr="00322F3B">
        <w:t>Primary production business carried on by a trust with beneficiary presently entitled to income of the trust</w:t>
      </w:r>
    </w:p>
    <w:p w14:paraId="12F86EAE" w14:textId="77777777" w:rsidR="0037072A" w:rsidRPr="00322F3B" w:rsidRDefault="0037072A" w:rsidP="0037072A">
      <w:pPr>
        <w:pStyle w:val="subsection"/>
      </w:pPr>
      <w:r w:rsidRPr="00322F3B">
        <w:tab/>
        <w:t>(2)</w:t>
      </w:r>
      <w:r w:rsidRPr="00322F3B">
        <w:tab/>
        <w:t>You satisfy the requirements in this subsection if:</w:t>
      </w:r>
    </w:p>
    <w:p w14:paraId="5FBABA96" w14:textId="77777777" w:rsidR="0037072A" w:rsidRPr="00322F3B" w:rsidRDefault="0037072A" w:rsidP="0037072A">
      <w:pPr>
        <w:pStyle w:val="paragraph"/>
      </w:pPr>
      <w:r w:rsidRPr="00322F3B">
        <w:tab/>
        <w:t>(a)</w:t>
      </w:r>
      <w:r w:rsidRPr="00322F3B">
        <w:tab/>
        <w:t xml:space="preserve">you are a beneficiary of the trust referred to in </w:t>
      </w:r>
      <w:r w:rsidR="00825006" w:rsidRPr="00322F3B">
        <w:t>subsection (</w:t>
      </w:r>
      <w:r w:rsidRPr="00322F3B">
        <w:t>1); and</w:t>
      </w:r>
    </w:p>
    <w:p w14:paraId="1995013C" w14:textId="77777777" w:rsidR="0037072A" w:rsidRPr="00322F3B" w:rsidRDefault="0037072A" w:rsidP="0037072A">
      <w:pPr>
        <w:pStyle w:val="paragraph"/>
      </w:pPr>
      <w:r w:rsidRPr="00322F3B">
        <w:tab/>
        <w:t>(b)</w:t>
      </w:r>
      <w:r w:rsidRPr="00322F3B">
        <w:tab/>
        <w:t>you are presently entitled to a share of the income of the trust for the income year; and</w:t>
      </w:r>
    </w:p>
    <w:p w14:paraId="045D0E20" w14:textId="77777777" w:rsidR="0037072A" w:rsidRPr="00322F3B" w:rsidRDefault="0037072A" w:rsidP="0037072A">
      <w:pPr>
        <w:pStyle w:val="paragraph"/>
      </w:pPr>
      <w:r w:rsidRPr="00322F3B">
        <w:tab/>
        <w:t>(c)</w:t>
      </w:r>
      <w:r w:rsidRPr="00322F3B">
        <w:tab/>
        <w:t>if you are presently entitled to less than $1,040 of the income of the trust for the income year—the Commissioner is satisfied that your interest in the trust was not acquired or granted wholly or primarily to enable your income tax to be adjusted under this Division.</w:t>
      </w:r>
    </w:p>
    <w:p w14:paraId="00F3A55D" w14:textId="77777777" w:rsidR="0037072A" w:rsidRPr="00322F3B" w:rsidRDefault="0037072A" w:rsidP="0037072A">
      <w:pPr>
        <w:pStyle w:val="SubsectionHead"/>
      </w:pPr>
      <w:r w:rsidRPr="00322F3B">
        <w:lastRenderedPageBreak/>
        <w:t>Primary production business carried on by a fixed trust with no income of the trust</w:t>
      </w:r>
    </w:p>
    <w:p w14:paraId="1E1B9C0E" w14:textId="77777777" w:rsidR="0037072A" w:rsidRPr="00322F3B" w:rsidRDefault="0037072A" w:rsidP="0037072A">
      <w:pPr>
        <w:pStyle w:val="subsection"/>
      </w:pPr>
      <w:r w:rsidRPr="00322F3B">
        <w:tab/>
        <w:t>(3)</w:t>
      </w:r>
      <w:r w:rsidRPr="00322F3B">
        <w:tab/>
        <w:t>You satisfy the requirements in this subsection if:</w:t>
      </w:r>
    </w:p>
    <w:p w14:paraId="243E9291" w14:textId="77777777" w:rsidR="0037072A" w:rsidRPr="00322F3B" w:rsidRDefault="0037072A" w:rsidP="0037072A">
      <w:pPr>
        <w:pStyle w:val="paragraph"/>
      </w:pPr>
      <w:r w:rsidRPr="00322F3B">
        <w:tab/>
        <w:t>(a)</w:t>
      </w:r>
      <w:r w:rsidRPr="00322F3B">
        <w:tab/>
        <w:t xml:space="preserve">you are a beneficiary of the trust referred to in </w:t>
      </w:r>
      <w:r w:rsidR="00825006" w:rsidRPr="00322F3B">
        <w:t>subsection (</w:t>
      </w:r>
      <w:r w:rsidRPr="00322F3B">
        <w:t>1); and</w:t>
      </w:r>
    </w:p>
    <w:p w14:paraId="0F897C9D" w14:textId="2BC715E3" w:rsidR="0037072A" w:rsidRPr="00322F3B" w:rsidRDefault="0037072A" w:rsidP="0037072A">
      <w:pPr>
        <w:pStyle w:val="paragraph"/>
      </w:pPr>
      <w:r w:rsidRPr="00322F3B">
        <w:tab/>
        <w:t>(b)</w:t>
      </w:r>
      <w:r w:rsidRPr="00322F3B">
        <w:tab/>
        <w:t>at all times during the income year, the manner or extent to which each beneficiary of the trust can benefit from the trust is not capable of being significantly affected by the exercise, or non</w:t>
      </w:r>
      <w:r w:rsidR="009953FD">
        <w:noBreakHyphen/>
      </w:r>
      <w:r w:rsidRPr="00322F3B">
        <w:t>exercise, of a power; and</w:t>
      </w:r>
    </w:p>
    <w:p w14:paraId="287E4A26" w14:textId="77777777" w:rsidR="0037072A" w:rsidRPr="00322F3B" w:rsidRDefault="0037072A" w:rsidP="0037072A">
      <w:pPr>
        <w:pStyle w:val="paragraph"/>
      </w:pPr>
      <w:r w:rsidRPr="00322F3B">
        <w:tab/>
        <w:t>(c)</w:t>
      </w:r>
      <w:r w:rsidRPr="00322F3B">
        <w:tab/>
        <w:t>the trust does not have any income of the trust for the income year to which a beneficiary of the trust could be presently entitled; and</w:t>
      </w:r>
    </w:p>
    <w:p w14:paraId="0FEF4AFE" w14:textId="77777777" w:rsidR="0037072A" w:rsidRPr="00322F3B" w:rsidRDefault="0037072A" w:rsidP="0037072A">
      <w:pPr>
        <w:pStyle w:val="paragraph"/>
      </w:pPr>
      <w:r w:rsidRPr="00322F3B">
        <w:tab/>
        <w:t>(d)</w:t>
      </w:r>
      <w:r w:rsidRPr="00322F3B">
        <w:tab/>
        <w:t>if the trust had income of the trust for the income year, you would have been presently entitled to a share of the income of the trust.</w:t>
      </w:r>
    </w:p>
    <w:p w14:paraId="6A1CB06D" w14:textId="70407A6B" w:rsidR="0037072A" w:rsidRPr="00322F3B" w:rsidRDefault="0037072A" w:rsidP="0037072A">
      <w:pPr>
        <w:pStyle w:val="SubsectionHead"/>
      </w:pPr>
      <w:r w:rsidRPr="00322F3B">
        <w:t>Primary production business carried on by a non</w:t>
      </w:r>
      <w:r w:rsidR="009953FD">
        <w:noBreakHyphen/>
      </w:r>
      <w:r w:rsidRPr="00322F3B">
        <w:t>fixed trust with no income of the trust</w:t>
      </w:r>
    </w:p>
    <w:p w14:paraId="69A925FE" w14:textId="02EC4463" w:rsidR="0037072A" w:rsidRPr="00322F3B" w:rsidRDefault="0037072A" w:rsidP="0037072A">
      <w:pPr>
        <w:pStyle w:val="subsection"/>
      </w:pPr>
      <w:r w:rsidRPr="00322F3B">
        <w:tab/>
        <w:t>(4)</w:t>
      </w:r>
      <w:r w:rsidRPr="00322F3B">
        <w:tab/>
        <w:t xml:space="preserve">You satisfy the requirements in this subsection if you do not satisfy the requirements in </w:t>
      </w:r>
      <w:r w:rsidR="00825006" w:rsidRPr="00322F3B">
        <w:t>subsection (</w:t>
      </w:r>
      <w:r w:rsidRPr="00322F3B">
        <w:t xml:space="preserve">3) and you are a chosen beneficiary of the trust referred to in </w:t>
      </w:r>
      <w:r w:rsidR="00825006" w:rsidRPr="00322F3B">
        <w:t>subsection (</w:t>
      </w:r>
      <w:r w:rsidRPr="00322F3B">
        <w:t xml:space="preserve">1) for the purposes of </w:t>
      </w:r>
      <w:r w:rsidR="009F5D03" w:rsidRPr="00322F3B">
        <w:t>section 3</w:t>
      </w:r>
      <w:r w:rsidRPr="00322F3B">
        <w:t>92</w:t>
      </w:r>
      <w:r w:rsidR="009953FD">
        <w:noBreakHyphen/>
      </w:r>
      <w:r w:rsidRPr="00322F3B">
        <w:t>22 for the income year.</w:t>
      </w:r>
    </w:p>
    <w:p w14:paraId="19236215" w14:textId="77777777" w:rsidR="00360C70" w:rsidRPr="00322F3B" w:rsidRDefault="00360C70" w:rsidP="00360C70">
      <w:pPr>
        <w:pStyle w:val="SubsectionHead"/>
      </w:pPr>
      <w:r w:rsidRPr="00322F3B">
        <w:t>Public trading trusts</w:t>
      </w:r>
    </w:p>
    <w:p w14:paraId="7D768D2D" w14:textId="3F937BB7" w:rsidR="005D56B3" w:rsidRPr="00322F3B" w:rsidRDefault="00360C70" w:rsidP="00360C70">
      <w:pPr>
        <w:pStyle w:val="subsection"/>
      </w:pPr>
      <w:r w:rsidRPr="00322F3B">
        <w:tab/>
        <w:t>(5)</w:t>
      </w:r>
      <w:r w:rsidRPr="00322F3B">
        <w:tab/>
        <w:t xml:space="preserve">You are not taken to carry on a </w:t>
      </w:r>
      <w:r w:rsidR="009953FD" w:rsidRPr="009953FD">
        <w:rPr>
          <w:position w:val="6"/>
          <w:sz w:val="16"/>
        </w:rPr>
        <w:t>*</w:t>
      </w:r>
      <w:r w:rsidRPr="00322F3B">
        <w:t>primary production business carried on by the trustee of a public trading trust (as defined in section</w:t>
      </w:r>
      <w:r w:rsidR="00825006" w:rsidRPr="00322F3B">
        <w:t> </w:t>
      </w:r>
      <w:r w:rsidRPr="00322F3B">
        <w:t xml:space="preserve">102R of the </w:t>
      </w:r>
      <w:r w:rsidRPr="00322F3B">
        <w:rPr>
          <w:i/>
        </w:rPr>
        <w:t>Income Tax Assessment Act 1936</w:t>
      </w:r>
      <w:r w:rsidRPr="00322F3B">
        <w:t>, which deals with public trading trusts).</w:t>
      </w:r>
    </w:p>
    <w:p w14:paraId="4812F77A" w14:textId="7D8F07BA" w:rsidR="0037072A" w:rsidRPr="00322F3B" w:rsidRDefault="0037072A" w:rsidP="008D67A5">
      <w:pPr>
        <w:pStyle w:val="ActHead5"/>
      </w:pPr>
      <w:bookmarkStart w:id="556" w:name="_Toc201755987"/>
      <w:r w:rsidRPr="00322F3B">
        <w:rPr>
          <w:rStyle w:val="CharSectno"/>
        </w:rPr>
        <w:lastRenderedPageBreak/>
        <w:t>392</w:t>
      </w:r>
      <w:r w:rsidR="009953FD">
        <w:rPr>
          <w:rStyle w:val="CharSectno"/>
        </w:rPr>
        <w:noBreakHyphen/>
      </w:r>
      <w:r w:rsidRPr="00322F3B">
        <w:rPr>
          <w:rStyle w:val="CharSectno"/>
        </w:rPr>
        <w:t>22</w:t>
      </w:r>
      <w:r w:rsidRPr="00322F3B">
        <w:t xml:space="preserve">  Trustee may choose that a beneficiary is a chosen beneficiary of the trust</w:t>
      </w:r>
      <w:bookmarkEnd w:id="556"/>
    </w:p>
    <w:p w14:paraId="1AACCE2D" w14:textId="77777777" w:rsidR="0037072A" w:rsidRPr="00322F3B" w:rsidRDefault="0037072A" w:rsidP="008D67A5">
      <w:pPr>
        <w:pStyle w:val="subsection"/>
        <w:keepNext/>
        <w:keepLines/>
      </w:pPr>
      <w:r w:rsidRPr="00322F3B">
        <w:tab/>
        <w:t>(1)</w:t>
      </w:r>
      <w:r w:rsidRPr="00322F3B">
        <w:tab/>
        <w:t>The trustee of a trust may choose that a beneficiary of the trust is a chosen beneficiary of the trust for an income year if the trust does not have income of the trust for the income year to which a beneficiary of the trust could be presently entitled.</w:t>
      </w:r>
    </w:p>
    <w:p w14:paraId="726E596E" w14:textId="77777777" w:rsidR="0037072A" w:rsidRPr="00322F3B" w:rsidRDefault="0037072A" w:rsidP="0037072A">
      <w:pPr>
        <w:pStyle w:val="subsection"/>
      </w:pPr>
      <w:r w:rsidRPr="00322F3B">
        <w:tab/>
        <w:t>(2)</w:t>
      </w:r>
      <w:r w:rsidRPr="00322F3B">
        <w:tab/>
        <w:t>The maximum number of choices that the trustee may make in respect of the trust for an income year is the higher of:</w:t>
      </w:r>
    </w:p>
    <w:p w14:paraId="0E69BCF0" w14:textId="052EF72A" w:rsidR="0037072A" w:rsidRPr="00322F3B" w:rsidRDefault="0037072A" w:rsidP="0037072A">
      <w:pPr>
        <w:pStyle w:val="paragraph"/>
      </w:pPr>
      <w:r w:rsidRPr="00322F3B">
        <w:tab/>
        <w:t>(a)</w:t>
      </w:r>
      <w:r w:rsidRPr="00322F3B">
        <w:tab/>
        <w:t xml:space="preserve">the number of individuals that were taken to be carrying on a </w:t>
      </w:r>
      <w:r w:rsidR="009953FD" w:rsidRPr="009953FD">
        <w:rPr>
          <w:position w:val="6"/>
          <w:sz w:val="16"/>
        </w:rPr>
        <w:t>*</w:t>
      </w:r>
      <w:r w:rsidRPr="00322F3B">
        <w:t>primary production business carried on by the trust under sub</w:t>
      </w:r>
      <w:r w:rsidR="009F5D03" w:rsidRPr="00322F3B">
        <w:t>section 3</w:t>
      </w:r>
      <w:r w:rsidRPr="00322F3B">
        <w:t>92</w:t>
      </w:r>
      <w:r w:rsidR="009953FD">
        <w:noBreakHyphen/>
      </w:r>
      <w:r w:rsidRPr="00322F3B">
        <w:t>20(1) in the income year immediately before the current income year; and</w:t>
      </w:r>
    </w:p>
    <w:p w14:paraId="0981ECED" w14:textId="77777777" w:rsidR="0037072A" w:rsidRPr="00322F3B" w:rsidRDefault="0037072A" w:rsidP="0037072A">
      <w:pPr>
        <w:pStyle w:val="paragraph"/>
      </w:pPr>
      <w:r w:rsidRPr="00322F3B">
        <w:tab/>
        <w:t>(b)</w:t>
      </w:r>
      <w:r w:rsidRPr="00322F3B">
        <w:tab/>
        <w:t>12.</w:t>
      </w:r>
    </w:p>
    <w:p w14:paraId="586AFA3E" w14:textId="77777777" w:rsidR="0037072A" w:rsidRPr="00322F3B" w:rsidRDefault="0037072A" w:rsidP="0037072A">
      <w:pPr>
        <w:pStyle w:val="subsection"/>
      </w:pPr>
      <w:r w:rsidRPr="00322F3B">
        <w:tab/>
        <w:t>(3)</w:t>
      </w:r>
      <w:r w:rsidRPr="00322F3B">
        <w:tab/>
        <w:t xml:space="preserve">A choice made under </w:t>
      </w:r>
      <w:r w:rsidR="00825006" w:rsidRPr="00322F3B">
        <w:t>subsection (</w:t>
      </w:r>
      <w:r w:rsidRPr="00322F3B">
        <w:t>1) must be:</w:t>
      </w:r>
    </w:p>
    <w:p w14:paraId="1B0EF491" w14:textId="77777777" w:rsidR="0037072A" w:rsidRPr="00322F3B" w:rsidRDefault="0037072A" w:rsidP="0037072A">
      <w:pPr>
        <w:pStyle w:val="paragraph"/>
      </w:pPr>
      <w:r w:rsidRPr="00322F3B">
        <w:tab/>
        <w:t>(a)</w:t>
      </w:r>
      <w:r w:rsidRPr="00322F3B">
        <w:tab/>
        <w:t>in writing; and</w:t>
      </w:r>
    </w:p>
    <w:p w14:paraId="27C92290" w14:textId="77777777" w:rsidR="0037072A" w:rsidRPr="00322F3B" w:rsidRDefault="0037072A" w:rsidP="0037072A">
      <w:pPr>
        <w:pStyle w:val="paragraph"/>
      </w:pPr>
      <w:r w:rsidRPr="00322F3B">
        <w:tab/>
        <w:t>(b)</w:t>
      </w:r>
      <w:r w:rsidRPr="00322F3B">
        <w:tab/>
        <w:t>signed by the trustee and the person chosen.</w:t>
      </w:r>
    </w:p>
    <w:p w14:paraId="6A3FB784" w14:textId="4799EE84" w:rsidR="0037072A" w:rsidRPr="00322F3B" w:rsidRDefault="0037072A" w:rsidP="0037072A">
      <w:pPr>
        <w:pStyle w:val="subsection"/>
      </w:pPr>
      <w:r w:rsidRPr="00322F3B">
        <w:tab/>
        <w:t>(4)</w:t>
      </w:r>
      <w:r w:rsidRPr="00322F3B">
        <w:tab/>
        <w:t xml:space="preserve">The trustee can make the choice no later than the time it lodges the trust’s </w:t>
      </w:r>
      <w:r w:rsidR="009953FD" w:rsidRPr="009953FD">
        <w:rPr>
          <w:position w:val="6"/>
          <w:sz w:val="16"/>
        </w:rPr>
        <w:t>*</w:t>
      </w:r>
      <w:r w:rsidRPr="00322F3B">
        <w:t>income tax return for the income year to which the choice relates. However, the Commissioner can allow the trustee to make a choice at a later time.</w:t>
      </w:r>
    </w:p>
    <w:p w14:paraId="29702E8D" w14:textId="77777777" w:rsidR="0037072A" w:rsidRPr="00322F3B" w:rsidRDefault="0037072A" w:rsidP="0037072A">
      <w:pPr>
        <w:pStyle w:val="subsection"/>
      </w:pPr>
      <w:r w:rsidRPr="00322F3B">
        <w:tab/>
        <w:t>(5)</w:t>
      </w:r>
      <w:r w:rsidRPr="00322F3B">
        <w:tab/>
        <w:t>A choice cannot be revoked or varied.</w:t>
      </w:r>
    </w:p>
    <w:p w14:paraId="4FB6AAC4" w14:textId="7AEBE079" w:rsidR="0037072A" w:rsidRPr="00322F3B" w:rsidRDefault="0037072A" w:rsidP="0037072A">
      <w:pPr>
        <w:pStyle w:val="ActHead5"/>
      </w:pPr>
      <w:bookmarkStart w:id="557" w:name="_Toc201755988"/>
      <w:r w:rsidRPr="00322F3B">
        <w:rPr>
          <w:rStyle w:val="CharSectno"/>
        </w:rPr>
        <w:t>392</w:t>
      </w:r>
      <w:r w:rsidR="009953FD">
        <w:rPr>
          <w:rStyle w:val="CharSectno"/>
        </w:rPr>
        <w:noBreakHyphen/>
      </w:r>
      <w:r w:rsidRPr="00322F3B">
        <w:rPr>
          <w:rStyle w:val="CharSectno"/>
        </w:rPr>
        <w:t>25</w:t>
      </w:r>
      <w:r w:rsidRPr="00322F3B">
        <w:t xml:space="preserve">  Choosing not to have your income tax averaged</w:t>
      </w:r>
      <w:bookmarkEnd w:id="557"/>
    </w:p>
    <w:p w14:paraId="2DC20F59"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 can choose that this Division (except this section) not apply to your assessment for an income year. If you make this choice, this Division (except this section) does not apply to your assessment for the income year </w:t>
      </w:r>
      <w:r w:rsidR="00B069A4" w:rsidRPr="00322F3B">
        <w:t>or any of the next 9 income years</w:t>
      </w:r>
      <w:r w:rsidRPr="00322F3B">
        <w:t>.</w:t>
      </w:r>
    </w:p>
    <w:p w14:paraId="08D3A3A0" w14:textId="77777777" w:rsidR="00B069A4" w:rsidRPr="00322F3B" w:rsidRDefault="00B069A4" w:rsidP="00B069A4">
      <w:pPr>
        <w:pStyle w:val="subsection"/>
      </w:pPr>
      <w:r w:rsidRPr="00322F3B">
        <w:tab/>
        <w:t>(1A)</w:t>
      </w:r>
      <w:r w:rsidRPr="00322F3B">
        <w:tab/>
        <w:t>Your choice must not cover any income year that a previous choice of yours has already covered.</w:t>
      </w:r>
    </w:p>
    <w:p w14:paraId="3A38DFE2" w14:textId="3BBFE0F4"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must make your choice in writing and give it to the Commissioner by the time you lodge your </w:t>
      </w:r>
      <w:r w:rsidR="009953FD" w:rsidRPr="009953FD">
        <w:rPr>
          <w:position w:val="6"/>
          <w:sz w:val="16"/>
        </w:rPr>
        <w:t>*</w:t>
      </w:r>
      <w:r w:rsidRPr="00322F3B">
        <w:t xml:space="preserve">income tax return for </w:t>
      </w:r>
      <w:r w:rsidRPr="00322F3B">
        <w:lastRenderedPageBreak/>
        <w:t>the income year to which your choice relates. However, the Commissioner may allow you to give the choice later.</w:t>
      </w:r>
    </w:p>
    <w:p w14:paraId="32F1A1C4" w14:textId="77777777"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Your choice cannot be revoked after it is given to the Commissioner. </w:t>
      </w:r>
    </w:p>
    <w:p w14:paraId="7AD7ACAC" w14:textId="54BBC321" w:rsidR="0037072A" w:rsidRPr="00322F3B" w:rsidRDefault="0037072A" w:rsidP="0037072A">
      <w:pPr>
        <w:pStyle w:val="ActHead4"/>
      </w:pPr>
      <w:bookmarkStart w:id="558" w:name="_Toc201755989"/>
      <w:r w:rsidRPr="00322F3B">
        <w:rPr>
          <w:rStyle w:val="CharSubdNo"/>
        </w:rPr>
        <w:t>Subdivision</w:t>
      </w:r>
      <w:r w:rsidR="00825006" w:rsidRPr="00322F3B">
        <w:rPr>
          <w:rStyle w:val="CharSubdNo"/>
        </w:rPr>
        <w:t> </w:t>
      </w:r>
      <w:r w:rsidRPr="00322F3B">
        <w:rPr>
          <w:rStyle w:val="CharSubdNo"/>
        </w:rPr>
        <w:t>392</w:t>
      </w:r>
      <w:r w:rsidR="009953FD">
        <w:rPr>
          <w:rStyle w:val="CharSubdNo"/>
        </w:rPr>
        <w:noBreakHyphen/>
      </w:r>
      <w:r w:rsidRPr="00322F3B">
        <w:rPr>
          <w:rStyle w:val="CharSubdNo"/>
        </w:rPr>
        <w:t>B</w:t>
      </w:r>
      <w:r w:rsidRPr="00322F3B">
        <w:t>—</w:t>
      </w:r>
      <w:r w:rsidRPr="00322F3B">
        <w:rPr>
          <w:rStyle w:val="CharSubdText"/>
        </w:rPr>
        <w:t>What kind of averaging adjustment must you make?</w:t>
      </w:r>
      <w:bookmarkEnd w:id="558"/>
    </w:p>
    <w:p w14:paraId="3F0845D6" w14:textId="7CA6FCC9" w:rsidR="0037072A" w:rsidRPr="00322F3B" w:rsidRDefault="0037072A" w:rsidP="0037072A">
      <w:pPr>
        <w:pStyle w:val="ActHead4"/>
      </w:pPr>
      <w:bookmarkStart w:id="559" w:name="_Toc201755990"/>
      <w:r w:rsidRPr="00322F3B">
        <w:t>Guide to Subdivision</w:t>
      </w:r>
      <w:r w:rsidR="00825006" w:rsidRPr="00322F3B">
        <w:t> </w:t>
      </w:r>
      <w:r w:rsidRPr="00322F3B">
        <w:t>392</w:t>
      </w:r>
      <w:r w:rsidR="009953FD">
        <w:noBreakHyphen/>
      </w:r>
      <w:r w:rsidRPr="00322F3B">
        <w:t>B</w:t>
      </w:r>
      <w:bookmarkEnd w:id="559"/>
    </w:p>
    <w:p w14:paraId="3B6BE641" w14:textId="7B5D529F" w:rsidR="0037072A" w:rsidRPr="00322F3B" w:rsidRDefault="0037072A" w:rsidP="0037072A">
      <w:pPr>
        <w:pStyle w:val="ActHead5"/>
      </w:pPr>
      <w:bookmarkStart w:id="560" w:name="_Toc201755991"/>
      <w:r w:rsidRPr="00322F3B">
        <w:rPr>
          <w:rStyle w:val="CharSectno"/>
        </w:rPr>
        <w:t>392</w:t>
      </w:r>
      <w:r w:rsidR="009953FD">
        <w:rPr>
          <w:rStyle w:val="CharSectno"/>
        </w:rPr>
        <w:noBreakHyphen/>
      </w:r>
      <w:r w:rsidRPr="00322F3B">
        <w:rPr>
          <w:rStyle w:val="CharSectno"/>
        </w:rPr>
        <w:t>30</w:t>
      </w:r>
      <w:r w:rsidRPr="00322F3B">
        <w:t xml:space="preserve">  What this Subdivision is about</w:t>
      </w:r>
      <w:bookmarkEnd w:id="560"/>
    </w:p>
    <w:p w14:paraId="356D1857" w14:textId="77777777" w:rsidR="0037072A" w:rsidRPr="00322F3B" w:rsidRDefault="0037072A" w:rsidP="00B57F3F">
      <w:pPr>
        <w:pStyle w:val="SOText"/>
      </w:pPr>
      <w:r w:rsidRPr="00322F3B">
        <w:t>This Subdivision explains how to work out whether you are entitled to a tax offset for the current year or whether you must pay extra income tax for the current year.</w:t>
      </w:r>
    </w:p>
    <w:p w14:paraId="354B9B72" w14:textId="77777777" w:rsidR="0037072A" w:rsidRPr="00322F3B" w:rsidRDefault="0037072A" w:rsidP="0037072A">
      <w:pPr>
        <w:pStyle w:val="TofSectsHeading"/>
      </w:pPr>
      <w:r w:rsidRPr="00322F3B">
        <w:t>Table of sections</w:t>
      </w:r>
    </w:p>
    <w:p w14:paraId="30973616" w14:textId="77777777" w:rsidR="0037072A" w:rsidRPr="00322F3B" w:rsidRDefault="0037072A" w:rsidP="0037072A">
      <w:pPr>
        <w:pStyle w:val="TofSectsGroupHeading"/>
      </w:pPr>
      <w:r w:rsidRPr="00322F3B">
        <w:t>Tax offset or extra income tax</w:t>
      </w:r>
    </w:p>
    <w:p w14:paraId="3402C362" w14:textId="73BF0245" w:rsidR="0037072A" w:rsidRPr="00322F3B" w:rsidRDefault="0037072A" w:rsidP="0037072A">
      <w:pPr>
        <w:pStyle w:val="TofSectsSection"/>
      </w:pPr>
      <w:r w:rsidRPr="00322F3B">
        <w:t>392</w:t>
      </w:r>
      <w:r w:rsidR="009953FD">
        <w:noBreakHyphen/>
      </w:r>
      <w:r w:rsidRPr="00322F3B">
        <w:t>35</w:t>
      </w:r>
      <w:r w:rsidRPr="00322F3B">
        <w:tab/>
        <w:t>Will you get a tax offset or have to pay extra income tax?</w:t>
      </w:r>
    </w:p>
    <w:p w14:paraId="690E54D3" w14:textId="77777777" w:rsidR="0037072A" w:rsidRPr="00322F3B" w:rsidRDefault="0037072A" w:rsidP="0037072A">
      <w:pPr>
        <w:pStyle w:val="TofSectsGroupHeading"/>
        <w:keepNext/>
      </w:pPr>
      <w:r w:rsidRPr="00322F3B">
        <w:t>How to work out the comparison rate</w:t>
      </w:r>
    </w:p>
    <w:p w14:paraId="65D914C4" w14:textId="493F803B" w:rsidR="0037072A" w:rsidRPr="00322F3B" w:rsidRDefault="0037072A" w:rsidP="0037072A">
      <w:pPr>
        <w:pStyle w:val="TofSectsSection"/>
      </w:pPr>
      <w:r w:rsidRPr="00322F3B">
        <w:t>392</w:t>
      </w:r>
      <w:r w:rsidR="009953FD">
        <w:noBreakHyphen/>
      </w:r>
      <w:r w:rsidRPr="00322F3B">
        <w:t>40</w:t>
      </w:r>
      <w:r w:rsidRPr="00322F3B">
        <w:tab/>
        <w:t>Identify income years for averaging your basic taxable income</w:t>
      </w:r>
    </w:p>
    <w:p w14:paraId="53FE958B" w14:textId="10ED3856" w:rsidR="0037072A" w:rsidRPr="00322F3B" w:rsidRDefault="0037072A" w:rsidP="0037072A">
      <w:pPr>
        <w:pStyle w:val="TofSectsSection"/>
      </w:pPr>
      <w:r w:rsidRPr="00322F3B">
        <w:t>392</w:t>
      </w:r>
      <w:r w:rsidR="009953FD">
        <w:noBreakHyphen/>
      </w:r>
      <w:r w:rsidRPr="00322F3B">
        <w:t>45</w:t>
      </w:r>
      <w:r w:rsidRPr="00322F3B">
        <w:tab/>
        <w:t>Work out your average income for those years</w:t>
      </w:r>
    </w:p>
    <w:p w14:paraId="68BBD660" w14:textId="7747B85F" w:rsidR="0037072A" w:rsidRPr="00322F3B" w:rsidRDefault="0037072A" w:rsidP="0037072A">
      <w:pPr>
        <w:pStyle w:val="TofSectsSection"/>
      </w:pPr>
      <w:r w:rsidRPr="00322F3B">
        <w:t>392</w:t>
      </w:r>
      <w:r w:rsidR="009953FD">
        <w:noBreakHyphen/>
      </w:r>
      <w:r w:rsidRPr="00322F3B">
        <w:t>50</w:t>
      </w:r>
      <w:r w:rsidRPr="00322F3B">
        <w:tab/>
        <w:t>Work out the income tax on your average income at basic rates</w:t>
      </w:r>
    </w:p>
    <w:p w14:paraId="091C1BC3" w14:textId="5F001A8A" w:rsidR="0037072A" w:rsidRPr="00322F3B" w:rsidRDefault="0037072A" w:rsidP="0037072A">
      <w:pPr>
        <w:pStyle w:val="TofSectsSection"/>
      </w:pPr>
      <w:r w:rsidRPr="00322F3B">
        <w:t>392</w:t>
      </w:r>
      <w:r w:rsidR="009953FD">
        <w:noBreakHyphen/>
      </w:r>
      <w:r w:rsidRPr="00322F3B">
        <w:t>55</w:t>
      </w:r>
      <w:r w:rsidRPr="00322F3B">
        <w:tab/>
        <w:t>Work out the comparison rate</w:t>
      </w:r>
    </w:p>
    <w:p w14:paraId="1661B71F" w14:textId="77777777" w:rsidR="0037072A" w:rsidRPr="00322F3B" w:rsidRDefault="0037072A" w:rsidP="0037072A">
      <w:pPr>
        <w:pStyle w:val="ActHead4"/>
      </w:pPr>
      <w:bookmarkStart w:id="561" w:name="_Toc201755992"/>
      <w:r w:rsidRPr="00322F3B">
        <w:t>Tax offset or extra income tax</w:t>
      </w:r>
      <w:bookmarkEnd w:id="561"/>
    </w:p>
    <w:p w14:paraId="3DBAEB57" w14:textId="02CA1EF3" w:rsidR="0037072A" w:rsidRPr="00322F3B" w:rsidRDefault="0037072A" w:rsidP="0037072A">
      <w:pPr>
        <w:pStyle w:val="ActHead5"/>
      </w:pPr>
      <w:bookmarkStart w:id="562" w:name="_Toc201755993"/>
      <w:r w:rsidRPr="00322F3B">
        <w:rPr>
          <w:rStyle w:val="CharSectno"/>
        </w:rPr>
        <w:t>392</w:t>
      </w:r>
      <w:r w:rsidR="009953FD">
        <w:rPr>
          <w:rStyle w:val="CharSectno"/>
        </w:rPr>
        <w:noBreakHyphen/>
      </w:r>
      <w:r w:rsidRPr="00322F3B">
        <w:rPr>
          <w:rStyle w:val="CharSectno"/>
        </w:rPr>
        <w:t>35</w:t>
      </w:r>
      <w:r w:rsidRPr="00322F3B">
        <w:t xml:space="preserve">  Will you get a tax offset or have to pay extra income tax?</w:t>
      </w:r>
      <w:bookmarkEnd w:id="562"/>
      <w:r w:rsidRPr="00322F3B">
        <w:rPr>
          <w:b w:val="0"/>
          <w:sz w:val="18"/>
        </w:rPr>
        <w:t xml:space="preserve"> </w:t>
      </w:r>
    </w:p>
    <w:p w14:paraId="46E34298"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Compare:</w:t>
      </w:r>
    </w:p>
    <w:p w14:paraId="177EA0D4"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the amount (the </w:t>
      </w:r>
      <w:r w:rsidRPr="00322F3B">
        <w:rPr>
          <w:b/>
          <w:i/>
        </w:rPr>
        <w:t>income tax you would pay at the comparison rate</w:t>
      </w:r>
      <w:r w:rsidRPr="00322F3B">
        <w:t>) worked out using the formula:</w:t>
      </w:r>
    </w:p>
    <w:p w14:paraId="6FECB629" w14:textId="77777777" w:rsidR="0037072A" w:rsidRPr="00322F3B" w:rsidRDefault="0037072A" w:rsidP="0037072A">
      <w:pPr>
        <w:pStyle w:val="Formula"/>
        <w:ind w:left="1701"/>
      </w:pPr>
      <w:r w:rsidRPr="00322F3B">
        <w:rPr>
          <w:noProof/>
        </w:rPr>
        <w:lastRenderedPageBreak/>
        <w:drawing>
          <wp:inline distT="0" distB="0" distL="0" distR="0" wp14:anchorId="68A79051" wp14:editId="7F5854FB">
            <wp:extent cx="2276475" cy="409575"/>
            <wp:effectExtent l="0" t="0" r="0" b="0"/>
            <wp:docPr id="51" name="Picture 51" descr="Start formula *Basic taxable income for *current year times *Comparison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76475" cy="409575"/>
                    </a:xfrm>
                    <a:prstGeom prst="rect">
                      <a:avLst/>
                    </a:prstGeom>
                    <a:noFill/>
                    <a:ln>
                      <a:noFill/>
                    </a:ln>
                  </pic:spPr>
                </pic:pic>
              </a:graphicData>
            </a:graphic>
          </wp:inline>
        </w:drawing>
      </w:r>
    </w:p>
    <w:p w14:paraId="6715383B" w14:textId="5A9F3135" w:rsidR="0037072A" w:rsidRPr="00322F3B" w:rsidRDefault="0037072A" w:rsidP="00E51F26">
      <w:pPr>
        <w:pStyle w:val="paragraph"/>
        <w:tabs>
          <w:tab w:val="left" w:pos="2268"/>
          <w:tab w:val="left" w:pos="3402"/>
          <w:tab w:val="left" w:pos="4536"/>
          <w:tab w:val="left" w:pos="5670"/>
          <w:tab w:val="left" w:pos="6804"/>
        </w:tabs>
      </w:pPr>
      <w:r w:rsidRPr="00322F3B">
        <w:tab/>
        <w:t>(b)</w:t>
      </w:r>
      <w:r w:rsidRPr="00322F3B">
        <w:tab/>
        <w:t xml:space="preserve">the amount of income tax that you would pay on your </w:t>
      </w:r>
      <w:r w:rsidR="009953FD" w:rsidRPr="009953FD">
        <w:rPr>
          <w:position w:val="6"/>
          <w:sz w:val="16"/>
        </w:rPr>
        <w:t>*</w:t>
      </w:r>
      <w:r w:rsidRPr="00322F3B">
        <w:t xml:space="preserve">basic taxable income for the </w:t>
      </w:r>
      <w:r w:rsidR="009953FD" w:rsidRPr="009953FD">
        <w:rPr>
          <w:position w:val="6"/>
          <w:sz w:val="16"/>
        </w:rPr>
        <w:t>*</w:t>
      </w:r>
      <w:r w:rsidRPr="00322F3B">
        <w:t xml:space="preserve">current year at </w:t>
      </w:r>
      <w:r w:rsidR="009953FD" w:rsidRPr="009953FD">
        <w:rPr>
          <w:position w:val="6"/>
          <w:sz w:val="16"/>
        </w:rPr>
        <w:t>*</w:t>
      </w:r>
      <w:r w:rsidRPr="00322F3B">
        <w:t>basic rates.</w:t>
      </w:r>
    </w:p>
    <w:p w14:paraId="341B1AA8" w14:textId="7777777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 xml:space="preserve">You must disregard some provisions of this Act in working out amounts of income tax for the purposes of this subsection: see </w:t>
      </w:r>
      <w:r w:rsidR="00825006" w:rsidRPr="00322F3B">
        <w:t>subsection (</w:t>
      </w:r>
      <w:r w:rsidRPr="00322F3B">
        <w:t>5).</w:t>
      </w:r>
    </w:p>
    <w:p w14:paraId="0EDA761A" w14:textId="77777777" w:rsidR="0037072A" w:rsidRPr="00322F3B" w:rsidRDefault="0037072A" w:rsidP="0037072A">
      <w:pPr>
        <w:pStyle w:val="SubsectionHead"/>
      </w:pPr>
      <w:r w:rsidRPr="00322F3B">
        <w:t>Tax offset</w:t>
      </w:r>
    </w:p>
    <w:p w14:paraId="6DF17977" w14:textId="1689FCFA"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are entitled to a </w:t>
      </w:r>
      <w:r w:rsidR="009953FD" w:rsidRPr="009953FD">
        <w:rPr>
          <w:position w:val="6"/>
          <w:sz w:val="16"/>
        </w:rPr>
        <w:t>*</w:t>
      </w:r>
      <w:r w:rsidRPr="00322F3B">
        <w:t xml:space="preserve">tax offset equal to the </w:t>
      </w:r>
      <w:r w:rsidR="009953FD" w:rsidRPr="009953FD">
        <w:rPr>
          <w:position w:val="6"/>
          <w:sz w:val="16"/>
        </w:rPr>
        <w:t>*</w:t>
      </w:r>
      <w:r w:rsidRPr="00322F3B">
        <w:t>averaging adjustment worked out under Subdivision</w:t>
      </w:r>
      <w:r w:rsidR="00825006" w:rsidRPr="00322F3B">
        <w:t> </w:t>
      </w:r>
      <w:r w:rsidRPr="00322F3B">
        <w:t>392</w:t>
      </w:r>
      <w:r w:rsidR="009953FD">
        <w:noBreakHyphen/>
      </w:r>
      <w:r w:rsidRPr="00322F3B">
        <w:t xml:space="preserve">C if the income tax you would pay at the comparison rate is </w:t>
      </w:r>
      <w:r w:rsidRPr="00322F3B">
        <w:rPr>
          <w:i/>
        </w:rPr>
        <w:t>less</w:t>
      </w:r>
      <w:r w:rsidRPr="00322F3B">
        <w:t xml:space="preserve"> than the amount of income tax you would pay at </w:t>
      </w:r>
      <w:r w:rsidR="009953FD" w:rsidRPr="009953FD">
        <w:rPr>
          <w:position w:val="6"/>
          <w:sz w:val="16"/>
        </w:rPr>
        <w:t>*</w:t>
      </w:r>
      <w:r w:rsidRPr="00322F3B">
        <w:t>basic rates.</w:t>
      </w:r>
    </w:p>
    <w:p w14:paraId="63CDC902" w14:textId="77777777" w:rsidR="0037072A" w:rsidRPr="00322F3B" w:rsidRDefault="0037072A" w:rsidP="0037072A">
      <w:pPr>
        <w:pStyle w:val="SubsectionHead"/>
      </w:pPr>
      <w:r w:rsidRPr="00322F3B">
        <w:t>Extra income tax</w:t>
      </w:r>
    </w:p>
    <w:p w14:paraId="68A53873" w14:textId="4EE79D89"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 must pay extra income tax on the </w:t>
      </w:r>
      <w:r w:rsidR="009953FD" w:rsidRPr="009953FD">
        <w:rPr>
          <w:position w:val="6"/>
          <w:sz w:val="16"/>
        </w:rPr>
        <w:t>*</w:t>
      </w:r>
      <w:r w:rsidRPr="00322F3B">
        <w:t xml:space="preserve">averaging component of your </w:t>
      </w:r>
      <w:r w:rsidR="009953FD" w:rsidRPr="009953FD">
        <w:rPr>
          <w:position w:val="6"/>
          <w:sz w:val="16"/>
        </w:rPr>
        <w:t>*</w:t>
      </w:r>
      <w:r w:rsidRPr="00322F3B">
        <w:t xml:space="preserve">basic taxable income if the income tax you would pay at the comparison rate is </w:t>
      </w:r>
      <w:r w:rsidRPr="00322F3B">
        <w:rPr>
          <w:i/>
        </w:rPr>
        <w:t>more</w:t>
      </w:r>
      <w:r w:rsidRPr="00322F3B">
        <w:t xml:space="preserve"> than the amount of income tax you would pay at </w:t>
      </w:r>
      <w:r w:rsidR="009953FD" w:rsidRPr="009953FD">
        <w:rPr>
          <w:position w:val="6"/>
          <w:sz w:val="16"/>
        </w:rPr>
        <w:t>*</w:t>
      </w:r>
      <w:r w:rsidRPr="00322F3B">
        <w:t>basic rates.</w:t>
      </w:r>
    </w:p>
    <w:p w14:paraId="2573951B" w14:textId="77777777" w:rsidR="0037072A" w:rsidRPr="00322F3B" w:rsidRDefault="0037072A" w:rsidP="0037072A">
      <w:pPr>
        <w:pStyle w:val="notetext"/>
        <w:tabs>
          <w:tab w:val="left" w:pos="2268"/>
          <w:tab w:val="left" w:pos="3402"/>
          <w:tab w:val="left" w:pos="4536"/>
          <w:tab w:val="left" w:pos="5670"/>
          <w:tab w:val="left" w:pos="6804"/>
        </w:tabs>
      </w:pPr>
      <w:r w:rsidRPr="00322F3B">
        <w:t>Note 1:</w:t>
      </w:r>
      <w:r w:rsidRPr="00322F3B">
        <w:tab/>
        <w:t>Section</w:t>
      </w:r>
      <w:r w:rsidR="00825006" w:rsidRPr="00322F3B">
        <w:t> </w:t>
      </w:r>
      <w:r w:rsidRPr="00322F3B">
        <w:t xml:space="preserve">12A of the </w:t>
      </w:r>
      <w:r w:rsidRPr="00322F3B">
        <w:rPr>
          <w:i/>
        </w:rPr>
        <w:t>Income Tax Rates Act 1986</w:t>
      </w:r>
      <w:r w:rsidRPr="00322F3B">
        <w:t xml:space="preserve"> sets the rate at which you must pay extra income tax on the averaging component of your basic taxable income.</w:t>
      </w:r>
    </w:p>
    <w:p w14:paraId="5E2BF3EA" w14:textId="1D95D484" w:rsidR="0037072A" w:rsidRPr="00322F3B" w:rsidRDefault="0037072A" w:rsidP="0037072A">
      <w:pPr>
        <w:pStyle w:val="notetext"/>
        <w:tabs>
          <w:tab w:val="left" w:pos="2268"/>
          <w:tab w:val="left" w:pos="3402"/>
          <w:tab w:val="left" w:pos="4536"/>
          <w:tab w:val="left" w:pos="5670"/>
          <w:tab w:val="left" w:pos="6804"/>
        </w:tabs>
      </w:pPr>
      <w:r w:rsidRPr="00322F3B">
        <w:t>Note 2:</w:t>
      </w:r>
      <w:r w:rsidRPr="00322F3B">
        <w:tab/>
        <w:t>It does so in such a way that, generally, the extra income tax you must pay equals the averaging adjustment worked out under Subdivision</w:t>
      </w:r>
      <w:r w:rsidR="00825006" w:rsidRPr="00322F3B">
        <w:t> </w:t>
      </w:r>
      <w:r w:rsidRPr="00322F3B">
        <w:t>392</w:t>
      </w:r>
      <w:r w:rsidR="009953FD">
        <w:noBreakHyphen/>
      </w:r>
      <w:r w:rsidRPr="00322F3B">
        <w:t>C.</w:t>
      </w:r>
    </w:p>
    <w:p w14:paraId="5739404F" w14:textId="77777777" w:rsidR="0037072A" w:rsidRPr="00322F3B" w:rsidRDefault="0037072A" w:rsidP="0037072A">
      <w:pPr>
        <w:pStyle w:val="SubsectionHead"/>
      </w:pPr>
      <w:r w:rsidRPr="00322F3B">
        <w:t>Meaning of basic rates</w:t>
      </w:r>
    </w:p>
    <w:p w14:paraId="4A64EA8B" w14:textId="77777777"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 xml:space="preserve">The </w:t>
      </w:r>
      <w:r w:rsidRPr="00322F3B">
        <w:rPr>
          <w:b/>
          <w:i/>
        </w:rPr>
        <w:t>basic rates</w:t>
      </w:r>
      <w:r w:rsidRPr="00322F3B">
        <w:t xml:space="preserve"> at which you would pay income tax are:</w:t>
      </w:r>
    </w:p>
    <w:p w14:paraId="1C86BA27" w14:textId="4C78CEF3" w:rsidR="0037072A" w:rsidRPr="00322F3B" w:rsidRDefault="0037072A" w:rsidP="0037072A">
      <w:pPr>
        <w:pStyle w:val="paragraph"/>
      </w:pPr>
      <w:r w:rsidRPr="00322F3B">
        <w:tab/>
        <w:t>(a)</w:t>
      </w:r>
      <w:r w:rsidRPr="00322F3B">
        <w:tab/>
        <w:t xml:space="preserve">if you are a resident taxpayer as defined in the </w:t>
      </w:r>
      <w:r w:rsidRPr="00322F3B">
        <w:rPr>
          <w:i/>
        </w:rPr>
        <w:t>Income Tax Rates Act 1986</w:t>
      </w:r>
      <w:r w:rsidRPr="00322F3B">
        <w:t xml:space="preserve">—the rates of income tax in </w:t>
      </w:r>
      <w:r w:rsidR="00825006" w:rsidRPr="00322F3B">
        <w:t>paragraph (</w:t>
      </w:r>
      <w:r w:rsidRPr="00322F3B">
        <w:t>1)(b) of Part I of Schedule</w:t>
      </w:r>
      <w:r w:rsidR="00825006" w:rsidRPr="00322F3B">
        <w:t> </w:t>
      </w:r>
      <w:r w:rsidRPr="00322F3B">
        <w:t>7 to that Act, taking into account the way it would apply with any changes to your tax</w:t>
      </w:r>
      <w:r w:rsidR="009953FD">
        <w:noBreakHyphen/>
      </w:r>
      <w:r w:rsidRPr="00322F3B">
        <w:t>free threshold under section</w:t>
      </w:r>
      <w:r w:rsidR="00825006" w:rsidRPr="00322F3B">
        <w:t> </w:t>
      </w:r>
      <w:r w:rsidRPr="00322F3B">
        <w:t>20 of that Act; or</w:t>
      </w:r>
    </w:p>
    <w:p w14:paraId="77A033F8" w14:textId="3C65BB63"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if you are a non</w:t>
      </w:r>
      <w:r w:rsidR="009953FD">
        <w:noBreakHyphen/>
      </w:r>
      <w:r w:rsidRPr="00322F3B">
        <w:t xml:space="preserve">resident taxpayer as defined in the </w:t>
      </w:r>
      <w:r w:rsidRPr="00322F3B">
        <w:rPr>
          <w:i/>
        </w:rPr>
        <w:t>Income Tax Rates Act 1986</w:t>
      </w:r>
      <w:r w:rsidRPr="00322F3B">
        <w:t>—the rates of income tax in paragraph</w:t>
      </w:r>
      <w:r w:rsidR="00825006" w:rsidRPr="00322F3B">
        <w:t> </w:t>
      </w:r>
      <w:r w:rsidRPr="00322F3B">
        <w:t>1(b) of Part II of Schedule</w:t>
      </w:r>
      <w:r w:rsidR="00825006" w:rsidRPr="00322F3B">
        <w:t> </w:t>
      </w:r>
      <w:r w:rsidRPr="00322F3B">
        <w:t>7 to that Act.</w:t>
      </w:r>
    </w:p>
    <w:p w14:paraId="57F6AE13" w14:textId="77777777" w:rsidR="0037072A" w:rsidRPr="00322F3B" w:rsidRDefault="0037072A" w:rsidP="0037072A">
      <w:pPr>
        <w:pStyle w:val="SubsectionHead"/>
      </w:pPr>
      <w:r w:rsidRPr="00322F3B">
        <w:t>Disregard certain provisions in working out amounts</w:t>
      </w:r>
    </w:p>
    <w:p w14:paraId="2D80E7D8" w14:textId="77777777"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 xml:space="preserve">Work out the amount of income tax mentioned in </w:t>
      </w:r>
      <w:r w:rsidR="00825006" w:rsidRPr="00322F3B">
        <w:t>paragraph (</w:t>
      </w:r>
      <w:r w:rsidRPr="00322F3B">
        <w:t>1)(b) as if:</w:t>
      </w:r>
    </w:p>
    <w:p w14:paraId="454B143F"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the following provisions did not apply:</w:t>
      </w:r>
    </w:p>
    <w:p w14:paraId="6C54995D"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this Division;</w:t>
      </w:r>
    </w:p>
    <w:p w14:paraId="048C74E2" w14:textId="77777777"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section</w:t>
      </w:r>
      <w:r w:rsidR="00825006" w:rsidRPr="00322F3B">
        <w:t> </w:t>
      </w:r>
      <w:r w:rsidRPr="00322F3B">
        <w:t xml:space="preserve">94 (Partner not having control and disposal of share in partnership income) of the </w:t>
      </w:r>
      <w:r w:rsidRPr="00322F3B">
        <w:rPr>
          <w:i/>
        </w:rPr>
        <w:t>Income Tax Assessment Act 1936</w:t>
      </w:r>
      <w:r w:rsidRPr="00322F3B">
        <w:t>;</w:t>
      </w:r>
    </w:p>
    <w:p w14:paraId="1B6CAB64" w14:textId="77777777" w:rsidR="0037072A" w:rsidRPr="00322F3B" w:rsidRDefault="0037072A" w:rsidP="0037072A">
      <w:pPr>
        <w:pStyle w:val="paragraphsub"/>
        <w:tabs>
          <w:tab w:val="left" w:pos="2268"/>
          <w:tab w:val="left" w:pos="3402"/>
          <w:tab w:val="left" w:pos="4536"/>
          <w:tab w:val="left" w:pos="5670"/>
          <w:tab w:val="left" w:pos="6804"/>
        </w:tabs>
      </w:pPr>
      <w:r w:rsidRPr="00322F3B">
        <w:tab/>
        <w:t>(iii)</w:t>
      </w:r>
      <w:r w:rsidRPr="00322F3B">
        <w:tab/>
        <w:t>Division</w:t>
      </w:r>
      <w:r w:rsidR="00825006" w:rsidRPr="00322F3B">
        <w:t> </w:t>
      </w:r>
      <w:r w:rsidRPr="00322F3B">
        <w:t xml:space="preserve">6AA (Income of certain children) of Part III of the </w:t>
      </w:r>
      <w:r w:rsidRPr="00322F3B">
        <w:rPr>
          <w:i/>
        </w:rPr>
        <w:t>Income Tax Assessment Act 1936</w:t>
      </w:r>
      <w:r w:rsidRPr="00322F3B">
        <w:t>;</w:t>
      </w:r>
    </w:p>
    <w:p w14:paraId="32F7D207" w14:textId="77777777" w:rsidR="0037072A" w:rsidRPr="00322F3B" w:rsidRDefault="0037072A" w:rsidP="0037072A">
      <w:pPr>
        <w:pStyle w:val="paragraphsub"/>
        <w:tabs>
          <w:tab w:val="left" w:pos="2268"/>
          <w:tab w:val="left" w:pos="3402"/>
          <w:tab w:val="left" w:pos="4536"/>
          <w:tab w:val="left" w:pos="5670"/>
          <w:tab w:val="left" w:pos="6804"/>
        </w:tabs>
      </w:pPr>
      <w:r w:rsidRPr="00322F3B">
        <w:tab/>
        <w:t>(iv)</w:t>
      </w:r>
      <w:r w:rsidRPr="00322F3B">
        <w:tab/>
        <w:t xml:space="preserve">Part VIIB (Medicare levy) of the </w:t>
      </w:r>
      <w:r w:rsidRPr="00322F3B">
        <w:rPr>
          <w:i/>
        </w:rPr>
        <w:t>Income Tax Assessment Act 1936</w:t>
      </w:r>
      <w:r w:rsidRPr="00322F3B">
        <w:t>; and</w:t>
      </w:r>
    </w:p>
    <w:p w14:paraId="684120F2" w14:textId="7EFDC4E5"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 were not entitled to any rebate or credit under the </w:t>
      </w:r>
      <w:r w:rsidRPr="00322F3B">
        <w:rPr>
          <w:i/>
        </w:rPr>
        <w:t>Income Tax Assessment Act 1936</w:t>
      </w:r>
      <w:r w:rsidRPr="00322F3B">
        <w:t xml:space="preserve"> or to any </w:t>
      </w:r>
      <w:r w:rsidR="009953FD" w:rsidRPr="009953FD">
        <w:rPr>
          <w:position w:val="6"/>
          <w:sz w:val="16"/>
        </w:rPr>
        <w:t>*</w:t>
      </w:r>
      <w:r w:rsidRPr="00322F3B">
        <w:t>tax offset under this Act.</w:t>
      </w:r>
    </w:p>
    <w:p w14:paraId="2599CBEB" w14:textId="77777777" w:rsidR="0037072A" w:rsidRPr="00322F3B" w:rsidRDefault="0037072A" w:rsidP="0037072A">
      <w:pPr>
        <w:pStyle w:val="SubsectionHead"/>
      </w:pPr>
      <w:r w:rsidRPr="00322F3B">
        <w:t>No adjustment</w:t>
      </w:r>
    </w:p>
    <w:p w14:paraId="1830AE58" w14:textId="4AB8716A" w:rsidR="0037072A" w:rsidRPr="00322F3B" w:rsidRDefault="0037072A" w:rsidP="0037072A">
      <w:pPr>
        <w:pStyle w:val="subsection"/>
        <w:tabs>
          <w:tab w:val="left" w:pos="2268"/>
          <w:tab w:val="left" w:pos="3402"/>
          <w:tab w:val="left" w:pos="4536"/>
          <w:tab w:val="left" w:pos="5670"/>
          <w:tab w:val="left" w:pos="6804"/>
        </w:tabs>
      </w:pPr>
      <w:r w:rsidRPr="00322F3B">
        <w:tab/>
        <w:t>(6)</w:t>
      </w:r>
      <w:r w:rsidRPr="00322F3B">
        <w:tab/>
        <w:t xml:space="preserve">This Division does not affect your income tax for the </w:t>
      </w:r>
      <w:r w:rsidR="009953FD" w:rsidRPr="009953FD">
        <w:rPr>
          <w:position w:val="6"/>
          <w:sz w:val="16"/>
        </w:rPr>
        <w:t>*</w:t>
      </w:r>
      <w:r w:rsidRPr="00322F3B">
        <w:t xml:space="preserve">current year if the income tax you would pay at the </w:t>
      </w:r>
      <w:r w:rsidR="009953FD" w:rsidRPr="009953FD">
        <w:rPr>
          <w:position w:val="6"/>
          <w:sz w:val="16"/>
        </w:rPr>
        <w:t>*</w:t>
      </w:r>
      <w:r w:rsidRPr="00322F3B">
        <w:t xml:space="preserve">comparison rate equals the amount of income tax you would pay at </w:t>
      </w:r>
      <w:r w:rsidR="009953FD" w:rsidRPr="009953FD">
        <w:rPr>
          <w:position w:val="6"/>
          <w:sz w:val="16"/>
        </w:rPr>
        <w:t>*</w:t>
      </w:r>
      <w:r w:rsidRPr="00322F3B">
        <w:t>basic rates.</w:t>
      </w:r>
    </w:p>
    <w:p w14:paraId="1E9D33BF" w14:textId="7777777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The 2 amounts will be equal if:</w:t>
      </w:r>
    </w:p>
    <w:p w14:paraId="0FD6EEB2" w14:textId="18EA1BA1" w:rsidR="0037072A" w:rsidRPr="00322F3B" w:rsidRDefault="0037072A" w:rsidP="0037072A">
      <w:pPr>
        <w:pStyle w:val="TLPNotebullet"/>
        <w:numPr>
          <w:ilvl w:val="0"/>
          <w:numId w:val="17"/>
        </w:numPr>
        <w:tabs>
          <w:tab w:val="clear" w:pos="360"/>
          <w:tab w:val="left" w:pos="2160"/>
        </w:tabs>
        <w:ind w:left="2694"/>
      </w:pPr>
      <w:r w:rsidRPr="00322F3B">
        <w:t>your basic taxable income and your average income are both below the tax</w:t>
      </w:r>
      <w:r w:rsidR="009953FD">
        <w:noBreakHyphen/>
      </w:r>
      <w:r w:rsidRPr="00322F3B">
        <w:t>free threshold; or</w:t>
      </w:r>
    </w:p>
    <w:p w14:paraId="438FE101" w14:textId="77777777" w:rsidR="0037072A" w:rsidRPr="00322F3B" w:rsidRDefault="0037072A" w:rsidP="0037072A">
      <w:pPr>
        <w:pStyle w:val="TLPNotebullet"/>
        <w:numPr>
          <w:ilvl w:val="0"/>
          <w:numId w:val="17"/>
        </w:numPr>
        <w:tabs>
          <w:tab w:val="clear" w:pos="360"/>
          <w:tab w:val="left" w:pos="2160"/>
        </w:tabs>
        <w:ind w:left="2694"/>
      </w:pPr>
      <w:r w:rsidRPr="00322F3B">
        <w:t>your average income equals your basic taxable income for the current year.</w:t>
      </w:r>
    </w:p>
    <w:p w14:paraId="01B7C200" w14:textId="77777777" w:rsidR="0037072A" w:rsidRPr="00322F3B" w:rsidRDefault="0037072A" w:rsidP="008D67A5">
      <w:pPr>
        <w:pStyle w:val="ActHead4"/>
      </w:pPr>
      <w:bookmarkStart w:id="563" w:name="_Toc201755994"/>
      <w:r w:rsidRPr="00322F3B">
        <w:lastRenderedPageBreak/>
        <w:t>How to work out the comparison rate</w:t>
      </w:r>
      <w:bookmarkEnd w:id="563"/>
    </w:p>
    <w:p w14:paraId="019A3D4A" w14:textId="78975B6D" w:rsidR="0037072A" w:rsidRPr="00322F3B" w:rsidRDefault="0037072A" w:rsidP="008D67A5">
      <w:pPr>
        <w:pStyle w:val="ActHead5"/>
      </w:pPr>
      <w:bookmarkStart w:id="564" w:name="_Toc201755995"/>
      <w:r w:rsidRPr="00322F3B">
        <w:rPr>
          <w:rStyle w:val="CharSectno"/>
        </w:rPr>
        <w:t>392</w:t>
      </w:r>
      <w:r w:rsidR="009953FD">
        <w:rPr>
          <w:rStyle w:val="CharSectno"/>
        </w:rPr>
        <w:noBreakHyphen/>
      </w:r>
      <w:r w:rsidRPr="00322F3B">
        <w:rPr>
          <w:rStyle w:val="CharSectno"/>
        </w:rPr>
        <w:t>40</w:t>
      </w:r>
      <w:r w:rsidRPr="00322F3B">
        <w:t xml:space="preserve">  Identify income years for averaging your basic taxable income</w:t>
      </w:r>
      <w:bookmarkEnd w:id="564"/>
    </w:p>
    <w:p w14:paraId="152DF7B6" w14:textId="5E488626" w:rsidR="0037072A" w:rsidRPr="00322F3B" w:rsidRDefault="0037072A" w:rsidP="008D67A5">
      <w:pPr>
        <w:pStyle w:val="subsection"/>
        <w:keepNext/>
        <w:keepLines/>
        <w:tabs>
          <w:tab w:val="left" w:pos="2268"/>
          <w:tab w:val="left" w:pos="3402"/>
          <w:tab w:val="left" w:pos="4536"/>
          <w:tab w:val="left" w:pos="5670"/>
          <w:tab w:val="left" w:pos="6804"/>
        </w:tabs>
      </w:pPr>
      <w:r w:rsidRPr="00322F3B">
        <w:tab/>
      </w:r>
      <w:r w:rsidRPr="00322F3B">
        <w:tab/>
        <w:t xml:space="preserve">The income years over which you must average your </w:t>
      </w:r>
      <w:r w:rsidR="009953FD" w:rsidRPr="009953FD">
        <w:rPr>
          <w:position w:val="6"/>
          <w:sz w:val="16"/>
        </w:rPr>
        <w:t>*</w:t>
      </w:r>
      <w:r w:rsidRPr="00322F3B">
        <w:t>basic taxable income are:</w:t>
      </w:r>
    </w:p>
    <w:p w14:paraId="1F84B198" w14:textId="3F154D16" w:rsidR="0037072A" w:rsidRPr="00322F3B" w:rsidRDefault="0037072A" w:rsidP="008D67A5">
      <w:pPr>
        <w:pStyle w:val="paragraph"/>
        <w:keepNext/>
        <w:keepLines/>
        <w:tabs>
          <w:tab w:val="left" w:pos="2268"/>
          <w:tab w:val="left" w:pos="3402"/>
          <w:tab w:val="left" w:pos="4536"/>
          <w:tab w:val="left" w:pos="5670"/>
          <w:tab w:val="left" w:pos="6804"/>
        </w:tabs>
      </w:pPr>
      <w:r w:rsidRPr="00322F3B">
        <w:tab/>
        <w:t>(a)</w:t>
      </w:r>
      <w:r w:rsidRPr="00322F3B">
        <w:tab/>
        <w:t xml:space="preserve">if this Division has applied to your assessment for at least 4 income years in a row (including the </w:t>
      </w:r>
      <w:r w:rsidR="009953FD" w:rsidRPr="009953FD">
        <w:rPr>
          <w:position w:val="6"/>
          <w:sz w:val="16"/>
        </w:rPr>
        <w:t>*</w:t>
      </w:r>
      <w:r w:rsidRPr="00322F3B">
        <w:t>current year)—the current year and the 4 previous income years; or</w:t>
      </w:r>
    </w:p>
    <w:p w14:paraId="409DC893" w14:textId="08C49272"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if this Division has applied to your assessment for less than 4 income years in a row (including the </w:t>
      </w:r>
      <w:r w:rsidR="009953FD" w:rsidRPr="009953FD">
        <w:rPr>
          <w:position w:val="6"/>
          <w:sz w:val="16"/>
        </w:rPr>
        <w:t>*</w:t>
      </w:r>
      <w:r w:rsidRPr="00322F3B">
        <w:t>current year)—those income years and the last income year before them.</w:t>
      </w:r>
    </w:p>
    <w:p w14:paraId="00248FD7" w14:textId="519E4711"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You may need to average your basic taxable income for one or more income years before the 1998</w:t>
      </w:r>
      <w:r w:rsidR="009953FD">
        <w:noBreakHyphen/>
      </w:r>
      <w:r w:rsidRPr="00322F3B">
        <w:t xml:space="preserve">99 income year. See </w:t>
      </w:r>
      <w:r w:rsidR="009F5D03" w:rsidRPr="00322F3B">
        <w:t>section 3</w:t>
      </w:r>
      <w:r w:rsidRPr="00322F3B">
        <w:t>92</w:t>
      </w:r>
      <w:r w:rsidR="009953FD">
        <w:noBreakHyphen/>
      </w:r>
      <w:r w:rsidRPr="00322F3B">
        <w:t xml:space="preserve">1 of the </w:t>
      </w:r>
      <w:r w:rsidRPr="00322F3B">
        <w:rPr>
          <w:i/>
        </w:rPr>
        <w:t>Income Tax (Transitional Provisions) Act 1997</w:t>
      </w:r>
      <w:r w:rsidRPr="00322F3B">
        <w:t>.</w:t>
      </w:r>
    </w:p>
    <w:p w14:paraId="15AED5D1" w14:textId="23F57B8C" w:rsidR="0037072A" w:rsidRPr="00322F3B" w:rsidRDefault="0037072A" w:rsidP="0037072A">
      <w:pPr>
        <w:pStyle w:val="ActHead5"/>
      </w:pPr>
      <w:bookmarkStart w:id="565" w:name="_Toc201755996"/>
      <w:r w:rsidRPr="00322F3B">
        <w:rPr>
          <w:rStyle w:val="CharSectno"/>
        </w:rPr>
        <w:t>392</w:t>
      </w:r>
      <w:r w:rsidR="009953FD">
        <w:rPr>
          <w:rStyle w:val="CharSectno"/>
        </w:rPr>
        <w:noBreakHyphen/>
      </w:r>
      <w:r w:rsidRPr="00322F3B">
        <w:rPr>
          <w:rStyle w:val="CharSectno"/>
        </w:rPr>
        <w:t>45</w:t>
      </w:r>
      <w:r w:rsidRPr="00322F3B">
        <w:t xml:space="preserve">  Work out your average income for those years</w:t>
      </w:r>
      <w:bookmarkEnd w:id="565"/>
    </w:p>
    <w:p w14:paraId="6F4D7AEE" w14:textId="77777777" w:rsidR="0037072A" w:rsidRPr="00322F3B" w:rsidRDefault="0037072A" w:rsidP="0037072A">
      <w:pPr>
        <w:pStyle w:val="subsection"/>
        <w:keepNext/>
        <w:tabs>
          <w:tab w:val="left" w:pos="2268"/>
          <w:tab w:val="left" w:pos="3402"/>
          <w:tab w:val="left" w:pos="4536"/>
          <w:tab w:val="left" w:pos="5670"/>
          <w:tab w:val="left" w:pos="6804"/>
        </w:tabs>
      </w:pPr>
      <w:r w:rsidRPr="00322F3B">
        <w:tab/>
        <w:t>(1)</w:t>
      </w:r>
      <w:r w:rsidRPr="00322F3B">
        <w:tab/>
        <w:t>Work out your</w:t>
      </w:r>
      <w:r w:rsidRPr="00322F3B">
        <w:rPr>
          <w:b/>
          <w:i/>
        </w:rPr>
        <w:t xml:space="preserve"> average income</w:t>
      </w:r>
      <w:r w:rsidRPr="00322F3B">
        <w:t xml:space="preserve"> in this way:</w:t>
      </w:r>
    </w:p>
    <w:p w14:paraId="0A71FA07" w14:textId="77777777" w:rsidR="0037072A" w:rsidRPr="00322F3B" w:rsidRDefault="0037072A" w:rsidP="0037072A">
      <w:pPr>
        <w:pStyle w:val="BoxHeadItalic"/>
        <w:keepNext/>
        <w:tabs>
          <w:tab w:val="left" w:pos="2268"/>
          <w:tab w:val="left" w:pos="3402"/>
          <w:tab w:val="left" w:pos="4536"/>
          <w:tab w:val="left" w:pos="5670"/>
          <w:tab w:val="left" w:pos="6804"/>
        </w:tabs>
      </w:pPr>
      <w:r w:rsidRPr="00322F3B">
        <w:t>Method statement</w:t>
      </w:r>
    </w:p>
    <w:p w14:paraId="51918415" w14:textId="4F80F5A1"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1.</w:t>
      </w:r>
      <w:r w:rsidRPr="00322F3B">
        <w:tab/>
        <w:t xml:space="preserve">Add up your </w:t>
      </w:r>
      <w:r w:rsidR="009953FD" w:rsidRPr="009953FD">
        <w:rPr>
          <w:position w:val="6"/>
          <w:sz w:val="16"/>
        </w:rPr>
        <w:t>*</w:t>
      </w:r>
      <w:r w:rsidRPr="00322F3B">
        <w:t>basic taxable income for each of the income years over which you must average your basic taxable income.</w:t>
      </w:r>
    </w:p>
    <w:p w14:paraId="5684F38B" w14:textId="77777777"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2.</w:t>
      </w:r>
      <w:r w:rsidRPr="00322F3B">
        <w:tab/>
        <w:t>Divide the sum by the number of those income years.</w:t>
      </w:r>
    </w:p>
    <w:p w14:paraId="457FF423" w14:textId="77777777"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3.</w:t>
      </w:r>
      <w:r w:rsidRPr="00322F3B">
        <w:tab/>
        <w:t>Round the result down to the nearest whole dollar if the result is not already a number of whole dollars.</w:t>
      </w:r>
    </w:p>
    <w:p w14:paraId="58C5B7FB" w14:textId="77777777" w:rsidR="00602C33" w:rsidRPr="00322F3B" w:rsidRDefault="0037072A" w:rsidP="00602C33">
      <w:pPr>
        <w:pStyle w:val="subsection"/>
      </w:pPr>
      <w:r w:rsidRPr="00322F3B">
        <w:tab/>
      </w:r>
      <w:r w:rsidR="00602C33" w:rsidRPr="00322F3B">
        <w:t>(2)</w:t>
      </w:r>
      <w:r w:rsidR="00602C33" w:rsidRPr="00322F3B">
        <w:tab/>
        <w:t xml:space="preserve">Your </w:t>
      </w:r>
      <w:r w:rsidR="00602C33" w:rsidRPr="00322F3B">
        <w:rPr>
          <w:b/>
          <w:i/>
        </w:rPr>
        <w:t>basic assessable income</w:t>
      </w:r>
      <w:r w:rsidR="00602C33" w:rsidRPr="00322F3B">
        <w:t xml:space="preserve"> for an income year is your assessable income for the income year, less:</w:t>
      </w:r>
    </w:p>
    <w:p w14:paraId="34300D26" w14:textId="66C0680B" w:rsidR="00602C33" w:rsidRPr="00322F3B" w:rsidRDefault="00602C33" w:rsidP="00602C33">
      <w:pPr>
        <w:pStyle w:val="paragraph"/>
      </w:pPr>
      <w:r w:rsidRPr="00322F3B">
        <w:tab/>
        <w:t>(a)</w:t>
      </w:r>
      <w:r w:rsidRPr="00322F3B">
        <w:tab/>
        <w:t>any amount included in your assessable income under section 82</w:t>
      </w:r>
      <w:r w:rsidR="009953FD">
        <w:noBreakHyphen/>
      </w:r>
      <w:r w:rsidRPr="00322F3B">
        <w:t>65, 82</w:t>
      </w:r>
      <w:r w:rsidR="009953FD">
        <w:noBreakHyphen/>
      </w:r>
      <w:r w:rsidRPr="00322F3B">
        <w:t>70 or 302</w:t>
      </w:r>
      <w:r w:rsidR="009953FD">
        <w:noBreakHyphen/>
      </w:r>
      <w:r w:rsidRPr="00322F3B">
        <w:t>145 (certain employment termination payments and superannuation benefits); and</w:t>
      </w:r>
    </w:p>
    <w:p w14:paraId="32753309" w14:textId="63FBB233" w:rsidR="00602C33" w:rsidRPr="00322F3B" w:rsidRDefault="00602C33" w:rsidP="00602C33">
      <w:pPr>
        <w:pStyle w:val="paragraph"/>
      </w:pPr>
      <w:r w:rsidRPr="00322F3B">
        <w:lastRenderedPageBreak/>
        <w:tab/>
        <w:t>(b)</w:t>
      </w:r>
      <w:r w:rsidRPr="00322F3B">
        <w:tab/>
        <w:t xml:space="preserve">any </w:t>
      </w:r>
      <w:r w:rsidR="009953FD" w:rsidRPr="009953FD">
        <w:rPr>
          <w:position w:val="6"/>
          <w:sz w:val="16"/>
        </w:rPr>
        <w:t>*</w:t>
      </w:r>
      <w:r w:rsidRPr="00322F3B">
        <w:t>net capital gain included in your assessable income under Division 102.</w:t>
      </w:r>
    </w:p>
    <w:p w14:paraId="5533BE01" w14:textId="6B4C6A12" w:rsidR="0037072A" w:rsidRPr="00322F3B" w:rsidRDefault="0037072A" w:rsidP="0037072A">
      <w:pPr>
        <w:pStyle w:val="ActHead5"/>
      </w:pPr>
      <w:bookmarkStart w:id="566" w:name="_Toc201755997"/>
      <w:r w:rsidRPr="00322F3B">
        <w:rPr>
          <w:rStyle w:val="CharSectno"/>
        </w:rPr>
        <w:t>392</w:t>
      </w:r>
      <w:r w:rsidR="009953FD">
        <w:rPr>
          <w:rStyle w:val="CharSectno"/>
        </w:rPr>
        <w:noBreakHyphen/>
      </w:r>
      <w:r w:rsidRPr="00322F3B">
        <w:rPr>
          <w:rStyle w:val="CharSectno"/>
        </w:rPr>
        <w:t>50</w:t>
      </w:r>
      <w:r w:rsidRPr="00322F3B">
        <w:t xml:space="preserve">  Work out the income tax on your average income at basic rates</w:t>
      </w:r>
      <w:bookmarkEnd w:id="566"/>
    </w:p>
    <w:p w14:paraId="3D0D0F1F" w14:textId="728DE74D" w:rsidR="0037072A" w:rsidRPr="00322F3B" w:rsidRDefault="0037072A" w:rsidP="0037072A">
      <w:pPr>
        <w:pStyle w:val="subsection"/>
        <w:tabs>
          <w:tab w:val="left" w:pos="2268"/>
          <w:tab w:val="left" w:pos="3402"/>
          <w:tab w:val="left" w:pos="4536"/>
          <w:tab w:val="left" w:pos="5670"/>
          <w:tab w:val="left" w:pos="6804"/>
        </w:tabs>
      </w:pPr>
      <w:r w:rsidRPr="00322F3B">
        <w:tab/>
      </w:r>
      <w:r w:rsidRPr="00322F3B">
        <w:tab/>
        <w:t xml:space="preserve">Work out the amount of income tax that you would pay on your </w:t>
      </w:r>
      <w:r w:rsidR="009953FD" w:rsidRPr="009953FD">
        <w:rPr>
          <w:position w:val="6"/>
          <w:sz w:val="16"/>
        </w:rPr>
        <w:t>*</w:t>
      </w:r>
      <w:r w:rsidRPr="00322F3B">
        <w:t xml:space="preserve">average income for the </w:t>
      </w:r>
      <w:r w:rsidR="009953FD" w:rsidRPr="009953FD">
        <w:rPr>
          <w:position w:val="6"/>
          <w:sz w:val="16"/>
        </w:rPr>
        <w:t>*</w:t>
      </w:r>
      <w:r w:rsidRPr="00322F3B">
        <w:t xml:space="preserve">current year at </w:t>
      </w:r>
      <w:r w:rsidR="009953FD" w:rsidRPr="009953FD">
        <w:rPr>
          <w:position w:val="6"/>
          <w:sz w:val="16"/>
        </w:rPr>
        <w:t>*</w:t>
      </w:r>
      <w:r w:rsidRPr="00322F3B">
        <w:t>basic rates.</w:t>
      </w:r>
    </w:p>
    <w:p w14:paraId="3909DB2C" w14:textId="154FCE21" w:rsidR="0037072A" w:rsidRPr="00322F3B" w:rsidRDefault="0037072A" w:rsidP="0037072A">
      <w:pPr>
        <w:pStyle w:val="ActHead5"/>
      </w:pPr>
      <w:bookmarkStart w:id="567" w:name="_Toc201755998"/>
      <w:r w:rsidRPr="00322F3B">
        <w:rPr>
          <w:rStyle w:val="CharSectno"/>
        </w:rPr>
        <w:t>392</w:t>
      </w:r>
      <w:r w:rsidR="009953FD">
        <w:rPr>
          <w:rStyle w:val="CharSectno"/>
        </w:rPr>
        <w:noBreakHyphen/>
      </w:r>
      <w:r w:rsidRPr="00322F3B">
        <w:rPr>
          <w:rStyle w:val="CharSectno"/>
        </w:rPr>
        <w:t>55</w:t>
      </w:r>
      <w:r w:rsidRPr="00322F3B">
        <w:t xml:space="preserve">  Work out the comparison rate</w:t>
      </w:r>
      <w:bookmarkEnd w:id="567"/>
    </w:p>
    <w:p w14:paraId="4A2A08B1" w14:textId="77777777" w:rsidR="0037072A" w:rsidRPr="00322F3B" w:rsidRDefault="0037072A" w:rsidP="0037072A">
      <w:pPr>
        <w:pStyle w:val="subsection"/>
        <w:keepNext/>
        <w:tabs>
          <w:tab w:val="left" w:pos="2268"/>
          <w:tab w:val="left" w:pos="3402"/>
          <w:tab w:val="left" w:pos="4536"/>
          <w:tab w:val="left" w:pos="5670"/>
          <w:tab w:val="left" w:pos="6804"/>
        </w:tabs>
      </w:pPr>
      <w:r w:rsidRPr="00322F3B">
        <w:tab/>
      </w:r>
      <w:r w:rsidRPr="00322F3B">
        <w:tab/>
        <w:t xml:space="preserve">Work out the </w:t>
      </w:r>
      <w:r w:rsidRPr="00322F3B">
        <w:rPr>
          <w:b/>
          <w:i/>
        </w:rPr>
        <w:t>comparison rate</w:t>
      </w:r>
      <w:r w:rsidRPr="00322F3B">
        <w:t xml:space="preserve"> using the formula:</w:t>
      </w:r>
    </w:p>
    <w:p w14:paraId="499C42BF" w14:textId="77777777" w:rsidR="0037072A" w:rsidRPr="00322F3B" w:rsidRDefault="0037072A" w:rsidP="0037072A">
      <w:pPr>
        <w:pStyle w:val="Formula"/>
      </w:pPr>
      <w:r w:rsidRPr="00322F3B">
        <w:rPr>
          <w:noProof/>
        </w:rPr>
        <w:drawing>
          <wp:inline distT="0" distB="0" distL="0" distR="0" wp14:anchorId="7AC10E0D" wp14:editId="5B450614">
            <wp:extent cx="1857375" cy="685800"/>
            <wp:effectExtent l="0" t="0" r="0" b="0"/>
            <wp:docPr id="52" name="Picture 52" descr="Start formula start fraction Income tax on *average income, as worked out under section 392-50 over *Average inco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57375" cy="685800"/>
                    </a:xfrm>
                    <a:prstGeom prst="rect">
                      <a:avLst/>
                    </a:prstGeom>
                    <a:noFill/>
                    <a:ln>
                      <a:noFill/>
                    </a:ln>
                  </pic:spPr>
                </pic:pic>
              </a:graphicData>
            </a:graphic>
          </wp:inline>
        </w:drawing>
      </w:r>
    </w:p>
    <w:p w14:paraId="0AB96811" w14:textId="68116E1B" w:rsidR="0037072A" w:rsidRPr="00322F3B" w:rsidRDefault="0037072A" w:rsidP="0037072A">
      <w:pPr>
        <w:pStyle w:val="ActHead4"/>
      </w:pPr>
      <w:bookmarkStart w:id="568" w:name="_Toc201755999"/>
      <w:r w:rsidRPr="00322F3B">
        <w:rPr>
          <w:rStyle w:val="CharSubdNo"/>
        </w:rPr>
        <w:t>Subdivision</w:t>
      </w:r>
      <w:r w:rsidR="00825006" w:rsidRPr="00322F3B">
        <w:rPr>
          <w:rStyle w:val="CharSubdNo"/>
        </w:rPr>
        <w:t> </w:t>
      </w:r>
      <w:r w:rsidRPr="00322F3B">
        <w:rPr>
          <w:rStyle w:val="CharSubdNo"/>
        </w:rPr>
        <w:t>392</w:t>
      </w:r>
      <w:r w:rsidR="009953FD">
        <w:rPr>
          <w:rStyle w:val="CharSubdNo"/>
        </w:rPr>
        <w:noBreakHyphen/>
      </w:r>
      <w:r w:rsidRPr="00322F3B">
        <w:rPr>
          <w:rStyle w:val="CharSubdNo"/>
        </w:rPr>
        <w:t>C</w:t>
      </w:r>
      <w:r w:rsidRPr="00322F3B">
        <w:t>—</w:t>
      </w:r>
      <w:r w:rsidRPr="00322F3B">
        <w:rPr>
          <w:rStyle w:val="CharSubdText"/>
        </w:rPr>
        <w:t>How big is your averaging adjustment?</w:t>
      </w:r>
      <w:bookmarkEnd w:id="568"/>
    </w:p>
    <w:p w14:paraId="05D9FD04" w14:textId="65B4F7CD" w:rsidR="0037072A" w:rsidRPr="00322F3B" w:rsidRDefault="0037072A" w:rsidP="0037072A">
      <w:pPr>
        <w:pStyle w:val="ActHead4"/>
      </w:pPr>
      <w:bookmarkStart w:id="569" w:name="_Toc201756000"/>
      <w:r w:rsidRPr="00322F3B">
        <w:t>Guide to Subdivision</w:t>
      </w:r>
      <w:r w:rsidR="00825006" w:rsidRPr="00322F3B">
        <w:t> </w:t>
      </w:r>
      <w:r w:rsidRPr="00322F3B">
        <w:t>392</w:t>
      </w:r>
      <w:r w:rsidR="009953FD">
        <w:noBreakHyphen/>
      </w:r>
      <w:r w:rsidRPr="00322F3B">
        <w:t>C</w:t>
      </w:r>
      <w:bookmarkEnd w:id="569"/>
    </w:p>
    <w:p w14:paraId="16CC35B5" w14:textId="3F42B0C6" w:rsidR="0037072A" w:rsidRPr="00322F3B" w:rsidRDefault="0037072A" w:rsidP="0037072A">
      <w:pPr>
        <w:pStyle w:val="ActHead5"/>
      </w:pPr>
      <w:bookmarkStart w:id="570" w:name="_Toc201756001"/>
      <w:r w:rsidRPr="00322F3B">
        <w:rPr>
          <w:rStyle w:val="CharSectno"/>
        </w:rPr>
        <w:t>392</w:t>
      </w:r>
      <w:r w:rsidR="009953FD">
        <w:rPr>
          <w:rStyle w:val="CharSectno"/>
        </w:rPr>
        <w:noBreakHyphen/>
      </w:r>
      <w:r w:rsidRPr="00322F3B">
        <w:rPr>
          <w:rStyle w:val="CharSectno"/>
        </w:rPr>
        <w:t>60</w:t>
      </w:r>
      <w:r w:rsidRPr="00322F3B">
        <w:t xml:space="preserve">  What this Subdivision is about</w:t>
      </w:r>
      <w:bookmarkEnd w:id="570"/>
    </w:p>
    <w:p w14:paraId="33351D86" w14:textId="77777777" w:rsidR="0037072A" w:rsidRPr="00322F3B" w:rsidRDefault="0037072A" w:rsidP="00B57F3F">
      <w:pPr>
        <w:pStyle w:val="SOText"/>
      </w:pPr>
      <w:r w:rsidRPr="00322F3B">
        <w:t xml:space="preserve">This Subdivision explains how to work out the amount of the averaging adjustment of your income tax for the current year (whether it is a tax offset or is used by the </w:t>
      </w:r>
      <w:r w:rsidRPr="00322F3B">
        <w:rPr>
          <w:i/>
        </w:rPr>
        <w:t>Income Tax Rates Act 1986</w:t>
      </w:r>
      <w:r w:rsidRPr="00322F3B">
        <w:t xml:space="preserve"> to set the rate at which you must pay extra income tax).</w:t>
      </w:r>
    </w:p>
    <w:p w14:paraId="17BA5D12" w14:textId="77777777" w:rsidR="0037072A" w:rsidRPr="00322F3B" w:rsidRDefault="0037072A" w:rsidP="0037072A">
      <w:pPr>
        <w:pStyle w:val="TofSectsHeading"/>
      </w:pPr>
      <w:r w:rsidRPr="00322F3B">
        <w:t>Table of sections</w:t>
      </w:r>
    </w:p>
    <w:p w14:paraId="639148A3" w14:textId="518E3BE8" w:rsidR="0037072A" w:rsidRPr="00322F3B" w:rsidRDefault="0037072A" w:rsidP="0037072A">
      <w:pPr>
        <w:pStyle w:val="TofSectsSection"/>
      </w:pPr>
      <w:r w:rsidRPr="00322F3B">
        <w:t>392</w:t>
      </w:r>
      <w:r w:rsidR="009953FD">
        <w:noBreakHyphen/>
      </w:r>
      <w:r w:rsidRPr="00322F3B">
        <w:t>65</w:t>
      </w:r>
      <w:r w:rsidRPr="00322F3B">
        <w:tab/>
        <w:t>What your averaging adjustment reflects</w:t>
      </w:r>
    </w:p>
    <w:p w14:paraId="579C91E5" w14:textId="77777777" w:rsidR="0037072A" w:rsidRPr="00322F3B" w:rsidRDefault="0037072A" w:rsidP="0037072A">
      <w:pPr>
        <w:pStyle w:val="TofSectsGroupHeading"/>
      </w:pPr>
      <w:r w:rsidRPr="00322F3B">
        <w:t>Your gross averaging amount</w:t>
      </w:r>
    </w:p>
    <w:p w14:paraId="2C95E19F" w14:textId="1A8361A7" w:rsidR="0037072A" w:rsidRPr="00322F3B" w:rsidRDefault="0037072A" w:rsidP="0037072A">
      <w:pPr>
        <w:pStyle w:val="TofSectsSection"/>
      </w:pPr>
      <w:r w:rsidRPr="00322F3B">
        <w:t>392</w:t>
      </w:r>
      <w:r w:rsidR="009953FD">
        <w:noBreakHyphen/>
      </w:r>
      <w:r w:rsidRPr="00322F3B">
        <w:t>70</w:t>
      </w:r>
      <w:r w:rsidRPr="00322F3B">
        <w:tab/>
        <w:t>Working out your gross averaging amount</w:t>
      </w:r>
    </w:p>
    <w:p w14:paraId="0CFD6C07" w14:textId="77777777" w:rsidR="0037072A" w:rsidRPr="00322F3B" w:rsidRDefault="0037072A" w:rsidP="0037072A">
      <w:pPr>
        <w:pStyle w:val="TofSectsGroupHeading"/>
      </w:pPr>
      <w:r w:rsidRPr="00322F3B">
        <w:t>Your averaging adjustment</w:t>
      </w:r>
    </w:p>
    <w:p w14:paraId="71260528" w14:textId="4434C96D" w:rsidR="0037072A" w:rsidRPr="00322F3B" w:rsidRDefault="0037072A" w:rsidP="0037072A">
      <w:pPr>
        <w:pStyle w:val="TofSectsSection"/>
      </w:pPr>
      <w:r w:rsidRPr="00322F3B">
        <w:t>392</w:t>
      </w:r>
      <w:r w:rsidR="009953FD">
        <w:noBreakHyphen/>
      </w:r>
      <w:r w:rsidRPr="00322F3B">
        <w:t>75</w:t>
      </w:r>
      <w:r w:rsidRPr="00322F3B">
        <w:tab/>
        <w:t>Working out your averaging adjustment</w:t>
      </w:r>
    </w:p>
    <w:p w14:paraId="5AA0CDB6" w14:textId="77777777" w:rsidR="0037072A" w:rsidRPr="00322F3B" w:rsidRDefault="0037072A" w:rsidP="0037072A">
      <w:pPr>
        <w:pStyle w:val="TofSectsGroupHeading"/>
      </w:pPr>
      <w:r w:rsidRPr="00322F3B">
        <w:lastRenderedPageBreak/>
        <w:t>How to work out your averaging component</w:t>
      </w:r>
    </w:p>
    <w:p w14:paraId="66009475" w14:textId="47BC1085" w:rsidR="0037072A" w:rsidRPr="00322F3B" w:rsidRDefault="0037072A" w:rsidP="0037072A">
      <w:pPr>
        <w:pStyle w:val="TofSectsSection"/>
      </w:pPr>
      <w:r w:rsidRPr="00322F3B">
        <w:t>392</w:t>
      </w:r>
      <w:r w:rsidR="009953FD">
        <w:noBreakHyphen/>
      </w:r>
      <w:r w:rsidRPr="00322F3B">
        <w:t>80</w:t>
      </w:r>
      <w:r w:rsidRPr="00322F3B">
        <w:tab/>
        <w:t>Work out your taxable primary production income</w:t>
      </w:r>
    </w:p>
    <w:p w14:paraId="3F4C4870" w14:textId="508CB7D5" w:rsidR="0037072A" w:rsidRPr="00322F3B" w:rsidRDefault="0037072A" w:rsidP="0037072A">
      <w:pPr>
        <w:pStyle w:val="TofSectsSection"/>
      </w:pPr>
      <w:r w:rsidRPr="00322F3B">
        <w:t>392</w:t>
      </w:r>
      <w:r w:rsidR="009953FD">
        <w:noBreakHyphen/>
      </w:r>
      <w:r w:rsidRPr="00322F3B">
        <w:t>85</w:t>
      </w:r>
      <w:r w:rsidRPr="00322F3B">
        <w:tab/>
        <w:t>Work out your taxable non</w:t>
      </w:r>
      <w:r w:rsidR="009953FD">
        <w:noBreakHyphen/>
      </w:r>
      <w:r w:rsidRPr="00322F3B">
        <w:t>primary production income</w:t>
      </w:r>
    </w:p>
    <w:p w14:paraId="6C83B4CC" w14:textId="48E00504" w:rsidR="0037072A" w:rsidRPr="00322F3B" w:rsidRDefault="0037072A" w:rsidP="0037072A">
      <w:pPr>
        <w:pStyle w:val="TofSectsSection"/>
      </w:pPr>
      <w:r w:rsidRPr="00322F3B">
        <w:t>392</w:t>
      </w:r>
      <w:r w:rsidR="009953FD">
        <w:noBreakHyphen/>
      </w:r>
      <w:r w:rsidRPr="00322F3B">
        <w:t>90</w:t>
      </w:r>
      <w:r w:rsidRPr="00322F3B">
        <w:tab/>
        <w:t>Work out your averaging component</w:t>
      </w:r>
    </w:p>
    <w:p w14:paraId="13BBD439" w14:textId="4736E52C" w:rsidR="0037072A" w:rsidRPr="00322F3B" w:rsidRDefault="0037072A" w:rsidP="0037072A">
      <w:pPr>
        <w:pStyle w:val="ActHead5"/>
      </w:pPr>
      <w:bookmarkStart w:id="571" w:name="_Toc201756002"/>
      <w:r w:rsidRPr="00322F3B">
        <w:rPr>
          <w:rStyle w:val="CharSectno"/>
        </w:rPr>
        <w:t>392</w:t>
      </w:r>
      <w:r w:rsidR="009953FD">
        <w:rPr>
          <w:rStyle w:val="CharSectno"/>
        </w:rPr>
        <w:noBreakHyphen/>
      </w:r>
      <w:r w:rsidRPr="00322F3B">
        <w:rPr>
          <w:rStyle w:val="CharSectno"/>
        </w:rPr>
        <w:t>65</w:t>
      </w:r>
      <w:r w:rsidRPr="00322F3B">
        <w:t xml:space="preserve">  What your averaging adjustment reflects</w:t>
      </w:r>
      <w:bookmarkEnd w:id="571"/>
    </w:p>
    <w:p w14:paraId="27C94794"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Your averaging adjustment is a proportion of your gross averaging amount, taking account of:</w:t>
      </w:r>
    </w:p>
    <w:p w14:paraId="6FCBCD6F"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your taxable primary production income (the part of your basic taxable income from your primary production business); and</w:t>
      </w:r>
    </w:p>
    <w:p w14:paraId="7894FEE7" w14:textId="674F48F2"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your taxable non</w:t>
      </w:r>
      <w:r w:rsidR="009953FD">
        <w:noBreakHyphen/>
      </w:r>
      <w:r w:rsidRPr="00322F3B">
        <w:t>primary production income (the part of your basic taxable income from other sources).</w:t>
      </w:r>
    </w:p>
    <w:p w14:paraId="0703CD32" w14:textId="77777777" w:rsidR="0037072A" w:rsidRPr="00322F3B" w:rsidRDefault="0037072A" w:rsidP="0037072A">
      <w:pPr>
        <w:pStyle w:val="subsection2"/>
      </w:pPr>
      <w:r w:rsidRPr="00322F3B">
        <w:t>Your averaging component is the means of taking into account the different parts of your basic taxable income in working out your averaging adjustment.</w:t>
      </w:r>
    </w:p>
    <w:p w14:paraId="37E3B295" w14:textId="2AA9F988"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If your taxable non</w:t>
      </w:r>
      <w:r w:rsidR="009953FD">
        <w:noBreakHyphen/>
      </w:r>
      <w:r w:rsidRPr="00322F3B">
        <w:t>primary production income is less than or equal to $5,000, your averaging component equals the whole of your basic taxable income. (In other words, your averaging component includes all of your taxable primary production income and all of your taxable non</w:t>
      </w:r>
      <w:r w:rsidR="009953FD">
        <w:noBreakHyphen/>
      </w:r>
      <w:r w:rsidRPr="00322F3B">
        <w:t xml:space="preserve">primary production income.) </w:t>
      </w:r>
    </w:p>
    <w:p w14:paraId="3546D98B" w14:textId="7FF72092"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If your taxable non</w:t>
      </w:r>
      <w:r w:rsidR="009953FD">
        <w:noBreakHyphen/>
      </w:r>
      <w:r w:rsidRPr="00322F3B">
        <w:t>primary production income is between $5,000 and $10,000, a shading</w:t>
      </w:r>
      <w:r w:rsidR="009953FD">
        <w:noBreakHyphen/>
      </w:r>
      <w:r w:rsidRPr="00322F3B">
        <w:t>out system applies so that your averaging component includes some of your taxable non</w:t>
      </w:r>
      <w:r w:rsidR="009953FD">
        <w:noBreakHyphen/>
      </w:r>
      <w:r w:rsidRPr="00322F3B">
        <w:t>primary production income as well as all of your taxable primary production income.</w:t>
      </w:r>
    </w:p>
    <w:p w14:paraId="7A14740C" w14:textId="1F7F81A2"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If your taxable non</w:t>
      </w:r>
      <w:r w:rsidR="009953FD">
        <w:noBreakHyphen/>
      </w:r>
      <w:r w:rsidRPr="00322F3B">
        <w:t>primary production income is $10,000 or more, your averaging component equals your taxable primary production income. Your averaging component does not include any of your taxable non</w:t>
      </w:r>
      <w:r w:rsidR="009953FD">
        <w:noBreakHyphen/>
      </w:r>
      <w:r w:rsidRPr="00322F3B">
        <w:t>primary production income.</w:t>
      </w:r>
    </w:p>
    <w:p w14:paraId="7DB4E64B" w14:textId="77777777"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The following diagram shows examples of these relationships.</w:t>
      </w:r>
    </w:p>
    <w:p w14:paraId="1FF3C7DB" w14:textId="77777777" w:rsidR="00380203" w:rsidRPr="00322F3B" w:rsidRDefault="005E256F" w:rsidP="00F11502">
      <w:pPr>
        <w:pStyle w:val="subsection2"/>
        <w:ind w:hanging="992"/>
      </w:pPr>
      <w:r w:rsidRPr="00322F3B">
        <w:rPr>
          <w:noProof/>
        </w:rPr>
        <w:lastRenderedPageBreak/>
        <w:drawing>
          <wp:inline distT="0" distB="0" distL="0" distR="0" wp14:anchorId="020702C3" wp14:editId="6201AFFB">
            <wp:extent cx="4499610" cy="2147666"/>
            <wp:effectExtent l="0" t="0" r="0" b="5080"/>
            <wp:docPr id="4" name="Picture 4" descr="Diagram showing averaging component as a component of basic taxable income. Column 1 shows taxable non-PP income not more than $5,000. Columns 2 and 3 show taxable non-PP income between $5,000 and $10,000. Column 4 shows taxable non-PP income at least $1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99610" cy="2147666"/>
                    </a:xfrm>
                    <a:prstGeom prst="rect">
                      <a:avLst/>
                    </a:prstGeom>
                    <a:noFill/>
                    <a:ln>
                      <a:noFill/>
                    </a:ln>
                  </pic:spPr>
                </pic:pic>
              </a:graphicData>
            </a:graphic>
          </wp:inline>
        </w:drawing>
      </w:r>
    </w:p>
    <w:p w14:paraId="6646D2BB" w14:textId="147B7AF8" w:rsidR="0037072A" w:rsidRPr="00322F3B" w:rsidRDefault="00B456A2" w:rsidP="00F11502">
      <w:pPr>
        <w:pStyle w:val="subsection2"/>
        <w:ind w:hanging="992"/>
      </w:pPr>
      <w:r w:rsidRPr="00322F3B">
        <w:tab/>
      </w:r>
      <w:r w:rsidR="0037072A" w:rsidRPr="00322F3B">
        <w:t>The second and third columns show that as taxable non</w:t>
      </w:r>
      <w:r w:rsidR="009953FD">
        <w:noBreakHyphen/>
      </w:r>
      <w:r w:rsidR="0037072A" w:rsidRPr="00322F3B">
        <w:t>primary production income increases above $5,000 (up to a maximum of $10,000), less of it is counted in the averaging component.</w:t>
      </w:r>
    </w:p>
    <w:p w14:paraId="460F3649" w14:textId="77777777" w:rsidR="0037072A" w:rsidRPr="00322F3B" w:rsidRDefault="0037072A" w:rsidP="0037072A">
      <w:pPr>
        <w:pStyle w:val="ActHead4"/>
      </w:pPr>
      <w:bookmarkStart w:id="572" w:name="_Toc201756003"/>
      <w:r w:rsidRPr="00322F3B">
        <w:t>Your gross averaging amount</w:t>
      </w:r>
      <w:bookmarkEnd w:id="572"/>
    </w:p>
    <w:p w14:paraId="50A26D01" w14:textId="2A6B5F2C" w:rsidR="0037072A" w:rsidRPr="00322F3B" w:rsidRDefault="0037072A" w:rsidP="0037072A">
      <w:pPr>
        <w:pStyle w:val="ActHead5"/>
      </w:pPr>
      <w:bookmarkStart w:id="573" w:name="_Toc201756004"/>
      <w:r w:rsidRPr="00322F3B">
        <w:rPr>
          <w:rStyle w:val="CharSectno"/>
        </w:rPr>
        <w:t>392</w:t>
      </w:r>
      <w:r w:rsidR="009953FD">
        <w:rPr>
          <w:rStyle w:val="CharSectno"/>
        </w:rPr>
        <w:noBreakHyphen/>
      </w:r>
      <w:r w:rsidRPr="00322F3B">
        <w:rPr>
          <w:rStyle w:val="CharSectno"/>
        </w:rPr>
        <w:t>70</w:t>
      </w:r>
      <w:r w:rsidRPr="00322F3B">
        <w:t xml:space="preserve">  Working out your gross averaging amount</w:t>
      </w:r>
      <w:bookmarkEnd w:id="573"/>
    </w:p>
    <w:p w14:paraId="023C9B14" w14:textId="04D70DE0" w:rsidR="0037072A" w:rsidRPr="00322F3B" w:rsidRDefault="0037072A" w:rsidP="0037072A">
      <w:pPr>
        <w:pStyle w:val="subsection"/>
        <w:tabs>
          <w:tab w:val="left" w:pos="2268"/>
          <w:tab w:val="left" w:pos="3402"/>
          <w:tab w:val="left" w:pos="4536"/>
          <w:tab w:val="left" w:pos="5670"/>
          <w:tab w:val="left" w:pos="6804"/>
        </w:tabs>
      </w:pPr>
      <w:r w:rsidRPr="00322F3B">
        <w:tab/>
      </w:r>
      <w:r w:rsidRPr="00322F3B">
        <w:tab/>
        <w:t xml:space="preserve">Your </w:t>
      </w:r>
      <w:r w:rsidRPr="00322F3B">
        <w:rPr>
          <w:b/>
          <w:i/>
        </w:rPr>
        <w:t>gross averaging amount</w:t>
      </w:r>
      <w:r w:rsidRPr="00322F3B">
        <w:t xml:space="preserve"> is the amount of the difference between the following amounts worked out under </w:t>
      </w:r>
      <w:r w:rsidR="009F5D03" w:rsidRPr="00322F3B">
        <w:t>section 3</w:t>
      </w:r>
      <w:r w:rsidRPr="00322F3B">
        <w:t>92</w:t>
      </w:r>
      <w:r w:rsidR="009953FD">
        <w:noBreakHyphen/>
      </w:r>
      <w:r w:rsidRPr="00322F3B">
        <w:t>35:</w:t>
      </w:r>
    </w:p>
    <w:p w14:paraId="6A160E54"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the income tax you would pay at the comparison rate;</w:t>
      </w:r>
    </w:p>
    <w:p w14:paraId="6B3091F8" w14:textId="615EAD53"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the amount of income tax that you would pay on your </w:t>
      </w:r>
      <w:r w:rsidR="009953FD" w:rsidRPr="009953FD">
        <w:rPr>
          <w:position w:val="6"/>
          <w:sz w:val="16"/>
        </w:rPr>
        <w:t>*</w:t>
      </w:r>
      <w:r w:rsidRPr="00322F3B">
        <w:t xml:space="preserve">basic taxable income for the </w:t>
      </w:r>
      <w:r w:rsidR="009953FD" w:rsidRPr="009953FD">
        <w:rPr>
          <w:position w:val="6"/>
          <w:sz w:val="16"/>
        </w:rPr>
        <w:t>*</w:t>
      </w:r>
      <w:r w:rsidRPr="00322F3B">
        <w:t xml:space="preserve">current year at </w:t>
      </w:r>
      <w:r w:rsidR="009953FD" w:rsidRPr="009953FD">
        <w:rPr>
          <w:position w:val="6"/>
          <w:sz w:val="16"/>
        </w:rPr>
        <w:t>*</w:t>
      </w:r>
      <w:r w:rsidRPr="00322F3B">
        <w:t>basic rates.</w:t>
      </w:r>
    </w:p>
    <w:p w14:paraId="415CC5B0" w14:textId="77777777" w:rsidR="0037072A" w:rsidRPr="00322F3B" w:rsidRDefault="0037072A" w:rsidP="0037072A">
      <w:pPr>
        <w:pStyle w:val="ActHead4"/>
      </w:pPr>
      <w:bookmarkStart w:id="574" w:name="_Toc201756005"/>
      <w:r w:rsidRPr="00322F3B">
        <w:t>Your averaging adjustment</w:t>
      </w:r>
      <w:bookmarkEnd w:id="574"/>
    </w:p>
    <w:p w14:paraId="1F18CEAD" w14:textId="1FE7CA74" w:rsidR="0037072A" w:rsidRPr="00322F3B" w:rsidRDefault="0037072A" w:rsidP="0037072A">
      <w:pPr>
        <w:pStyle w:val="ActHead5"/>
      </w:pPr>
      <w:bookmarkStart w:id="575" w:name="_Toc201756006"/>
      <w:r w:rsidRPr="00322F3B">
        <w:rPr>
          <w:rStyle w:val="CharSectno"/>
        </w:rPr>
        <w:t>392</w:t>
      </w:r>
      <w:r w:rsidR="009953FD">
        <w:rPr>
          <w:rStyle w:val="CharSectno"/>
        </w:rPr>
        <w:noBreakHyphen/>
      </w:r>
      <w:r w:rsidRPr="00322F3B">
        <w:rPr>
          <w:rStyle w:val="CharSectno"/>
        </w:rPr>
        <w:t>75</w:t>
      </w:r>
      <w:r w:rsidRPr="00322F3B">
        <w:t xml:space="preserve">  Working out your averaging adjustment</w:t>
      </w:r>
      <w:bookmarkEnd w:id="575"/>
    </w:p>
    <w:p w14:paraId="15BD7F3E" w14:textId="211BF261" w:rsidR="0037072A" w:rsidRPr="00322F3B" w:rsidRDefault="0037072A" w:rsidP="0037072A">
      <w:pPr>
        <w:pStyle w:val="subsection"/>
        <w:keepNext/>
        <w:tabs>
          <w:tab w:val="left" w:pos="2268"/>
          <w:tab w:val="left" w:pos="3402"/>
          <w:tab w:val="left" w:pos="4536"/>
          <w:tab w:val="left" w:pos="5670"/>
          <w:tab w:val="left" w:pos="6804"/>
        </w:tabs>
      </w:pPr>
      <w:r w:rsidRPr="00322F3B">
        <w:tab/>
      </w:r>
      <w:r w:rsidRPr="00322F3B">
        <w:tab/>
        <w:t xml:space="preserve">Work out your </w:t>
      </w:r>
      <w:r w:rsidRPr="00322F3B">
        <w:rPr>
          <w:b/>
          <w:i/>
        </w:rPr>
        <w:t>averaging adjustment</w:t>
      </w:r>
      <w:r w:rsidRPr="00322F3B">
        <w:t xml:space="preserve"> for the </w:t>
      </w:r>
      <w:r w:rsidR="009953FD" w:rsidRPr="009953FD">
        <w:rPr>
          <w:position w:val="6"/>
          <w:sz w:val="16"/>
        </w:rPr>
        <w:t>*</w:t>
      </w:r>
      <w:r w:rsidRPr="00322F3B">
        <w:t>current year using the formula:</w:t>
      </w:r>
    </w:p>
    <w:p w14:paraId="21C73070" w14:textId="77777777" w:rsidR="0037072A" w:rsidRPr="00322F3B" w:rsidRDefault="0037072A" w:rsidP="0037072A">
      <w:pPr>
        <w:pStyle w:val="Formula"/>
        <w:spacing w:before="120"/>
      </w:pPr>
      <w:r w:rsidRPr="00322F3B">
        <w:rPr>
          <w:noProof/>
        </w:rPr>
        <w:drawing>
          <wp:inline distT="0" distB="0" distL="0" distR="0" wp14:anchorId="75C9126A" wp14:editId="3DD4625F">
            <wp:extent cx="2857500" cy="533400"/>
            <wp:effectExtent l="0" t="0" r="0" b="0"/>
            <wp:docPr id="54" name="Picture 54" descr="Start formula *Gross averaging amount times start fraction *Averaging component over *Basic taxable inco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57500" cy="533400"/>
                    </a:xfrm>
                    <a:prstGeom prst="rect">
                      <a:avLst/>
                    </a:prstGeom>
                    <a:noFill/>
                    <a:ln>
                      <a:noFill/>
                    </a:ln>
                  </pic:spPr>
                </pic:pic>
              </a:graphicData>
            </a:graphic>
          </wp:inline>
        </w:drawing>
      </w:r>
    </w:p>
    <w:p w14:paraId="7199F407" w14:textId="77777777" w:rsidR="0037072A" w:rsidRPr="00322F3B" w:rsidRDefault="0037072A" w:rsidP="0037072A">
      <w:pPr>
        <w:pStyle w:val="ActHead4"/>
      </w:pPr>
      <w:bookmarkStart w:id="576" w:name="_Toc201756007"/>
      <w:r w:rsidRPr="00322F3B">
        <w:lastRenderedPageBreak/>
        <w:t>How to work out your averaging component</w:t>
      </w:r>
      <w:bookmarkEnd w:id="576"/>
    </w:p>
    <w:p w14:paraId="3A33AB5A" w14:textId="5F2D79FC" w:rsidR="0037072A" w:rsidRPr="00322F3B" w:rsidRDefault="0037072A" w:rsidP="0037072A">
      <w:pPr>
        <w:pStyle w:val="ActHead5"/>
      </w:pPr>
      <w:bookmarkStart w:id="577" w:name="_Toc201756008"/>
      <w:r w:rsidRPr="00322F3B">
        <w:rPr>
          <w:rStyle w:val="CharSectno"/>
        </w:rPr>
        <w:t>392</w:t>
      </w:r>
      <w:r w:rsidR="009953FD">
        <w:rPr>
          <w:rStyle w:val="CharSectno"/>
        </w:rPr>
        <w:noBreakHyphen/>
      </w:r>
      <w:r w:rsidRPr="00322F3B">
        <w:rPr>
          <w:rStyle w:val="CharSectno"/>
        </w:rPr>
        <w:t>80</w:t>
      </w:r>
      <w:r w:rsidRPr="00322F3B">
        <w:t xml:space="preserve">  Work out your taxable primary production income</w:t>
      </w:r>
      <w:bookmarkEnd w:id="577"/>
    </w:p>
    <w:p w14:paraId="6B416A71" w14:textId="2DC98991"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taxable primary production income</w:t>
      </w:r>
      <w:r w:rsidRPr="00322F3B">
        <w:t xml:space="preserve"> for the </w:t>
      </w:r>
      <w:r w:rsidR="009953FD" w:rsidRPr="009953FD">
        <w:rPr>
          <w:position w:val="6"/>
          <w:sz w:val="16"/>
        </w:rPr>
        <w:t>*</w:t>
      </w:r>
      <w:r w:rsidRPr="00322F3B">
        <w:t>current year in this way:</w:t>
      </w:r>
    </w:p>
    <w:p w14:paraId="479D6D95" w14:textId="77777777" w:rsidR="0037072A" w:rsidRPr="00322F3B" w:rsidRDefault="0037072A" w:rsidP="0037072A">
      <w:pPr>
        <w:pStyle w:val="BoxHeadItalic"/>
        <w:tabs>
          <w:tab w:val="left" w:pos="2268"/>
          <w:tab w:val="left" w:pos="3402"/>
          <w:tab w:val="left" w:pos="4536"/>
          <w:tab w:val="left" w:pos="5670"/>
          <w:tab w:val="left" w:pos="6804"/>
        </w:tabs>
      </w:pPr>
      <w:r w:rsidRPr="00322F3B">
        <w:t>Method statement</w:t>
      </w:r>
    </w:p>
    <w:p w14:paraId="7D81C2C5" w14:textId="0B6B15A0"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1.</w:t>
      </w:r>
      <w:r w:rsidRPr="00322F3B">
        <w:tab/>
        <w:t xml:space="preserve">Compare your </w:t>
      </w:r>
      <w:r w:rsidR="009953FD" w:rsidRPr="009953FD">
        <w:rPr>
          <w:position w:val="6"/>
          <w:sz w:val="16"/>
        </w:rPr>
        <w:t>*</w:t>
      </w:r>
      <w:r w:rsidRPr="00322F3B">
        <w:t xml:space="preserve">assessable primary production income for the </w:t>
      </w:r>
      <w:r w:rsidR="009953FD" w:rsidRPr="009953FD">
        <w:rPr>
          <w:position w:val="6"/>
          <w:sz w:val="16"/>
        </w:rPr>
        <w:t>*</w:t>
      </w:r>
      <w:r w:rsidRPr="00322F3B">
        <w:t xml:space="preserve">current year with your </w:t>
      </w:r>
      <w:r w:rsidR="009953FD" w:rsidRPr="009953FD">
        <w:rPr>
          <w:position w:val="6"/>
          <w:sz w:val="16"/>
        </w:rPr>
        <w:t>*</w:t>
      </w:r>
      <w:r w:rsidRPr="00322F3B">
        <w:t>primary production deductions for the current year.</w:t>
      </w:r>
    </w:p>
    <w:p w14:paraId="7619F101" w14:textId="77777777" w:rsidR="0037072A" w:rsidRPr="00322F3B" w:rsidRDefault="0037072A" w:rsidP="0037072A">
      <w:pPr>
        <w:pStyle w:val="BoxStep"/>
        <w:keepNext/>
        <w:keepLines/>
        <w:tabs>
          <w:tab w:val="left" w:pos="2268"/>
          <w:tab w:val="left" w:pos="3402"/>
          <w:tab w:val="left" w:pos="4536"/>
          <w:tab w:val="left" w:pos="5670"/>
          <w:tab w:val="left" w:pos="6804"/>
        </w:tabs>
        <w:spacing w:before="120"/>
      </w:pPr>
      <w:r w:rsidRPr="00322F3B">
        <w:rPr>
          <w:szCs w:val="22"/>
        </w:rPr>
        <w:t>Step 2.</w:t>
      </w:r>
      <w:r w:rsidRPr="00322F3B">
        <w:tab/>
        <w:t xml:space="preserve">If your assessable primary production income is larger than your primary production deductions, your </w:t>
      </w:r>
      <w:r w:rsidRPr="00322F3B">
        <w:rPr>
          <w:b/>
          <w:i/>
        </w:rPr>
        <w:t>taxable primary production income</w:t>
      </w:r>
      <w:r w:rsidRPr="00322F3B">
        <w:t xml:space="preserve"> is the difference between them.</w:t>
      </w:r>
    </w:p>
    <w:p w14:paraId="5C3FB3DD" w14:textId="77777777" w:rsidR="0037072A" w:rsidRPr="00322F3B" w:rsidRDefault="0037072A" w:rsidP="0037072A">
      <w:pPr>
        <w:pStyle w:val="BoxStep"/>
        <w:tabs>
          <w:tab w:val="left" w:pos="2268"/>
          <w:tab w:val="left" w:pos="3402"/>
          <w:tab w:val="left" w:pos="4536"/>
          <w:tab w:val="left" w:pos="5670"/>
          <w:tab w:val="left" w:pos="6804"/>
        </w:tabs>
      </w:pPr>
      <w:r w:rsidRPr="00322F3B">
        <w:rPr>
          <w:szCs w:val="22"/>
        </w:rPr>
        <w:t>Step 3.</w:t>
      </w:r>
      <w:r w:rsidRPr="00322F3B">
        <w:tab/>
        <w:t xml:space="preserve">If your primary production deductions are larger than (or equal to) your assessable primary production income, your </w:t>
      </w:r>
      <w:r w:rsidRPr="00322F3B">
        <w:rPr>
          <w:b/>
          <w:i/>
        </w:rPr>
        <w:t>taxable primary production income</w:t>
      </w:r>
      <w:r w:rsidRPr="00322F3B">
        <w:t xml:space="preserve"> is nil.</w:t>
      </w:r>
    </w:p>
    <w:p w14:paraId="12E412E9" w14:textId="77777777" w:rsidR="00602C33" w:rsidRPr="00322F3B" w:rsidRDefault="00602C33" w:rsidP="00602C33">
      <w:pPr>
        <w:pStyle w:val="SubsectionHead"/>
      </w:pPr>
      <w:r w:rsidRPr="00322F3B">
        <w:t>Assessable primary production income</w:t>
      </w:r>
    </w:p>
    <w:p w14:paraId="52B61E27" w14:textId="19857DF3" w:rsidR="00602C33" w:rsidRPr="00322F3B" w:rsidRDefault="00602C33" w:rsidP="00602C33">
      <w:pPr>
        <w:pStyle w:val="subsection"/>
      </w:pPr>
      <w:r w:rsidRPr="00322F3B">
        <w:tab/>
        <w:t>(2)</w:t>
      </w:r>
      <w:r w:rsidRPr="00322F3B">
        <w:tab/>
        <w:t xml:space="preserve">Your </w:t>
      </w:r>
      <w:r w:rsidRPr="00322F3B">
        <w:rPr>
          <w:b/>
          <w:i/>
        </w:rPr>
        <w:t>assessable primary production income</w:t>
      </w:r>
      <w:r w:rsidRPr="00322F3B">
        <w:t xml:space="preserve"> for the </w:t>
      </w:r>
      <w:r w:rsidR="009953FD" w:rsidRPr="009953FD">
        <w:rPr>
          <w:position w:val="6"/>
          <w:sz w:val="16"/>
        </w:rPr>
        <w:t>*</w:t>
      </w:r>
      <w:r w:rsidRPr="00322F3B">
        <w:t>current year is the sum of:</w:t>
      </w:r>
    </w:p>
    <w:p w14:paraId="2FAFB023" w14:textId="6A7AFD7F" w:rsidR="00602C33" w:rsidRPr="00322F3B" w:rsidRDefault="00602C33" w:rsidP="00602C33">
      <w:pPr>
        <w:pStyle w:val="paragraph"/>
      </w:pPr>
      <w:r w:rsidRPr="00322F3B">
        <w:tab/>
        <w:t>(a)</w:t>
      </w:r>
      <w:r w:rsidRPr="00322F3B">
        <w:tab/>
        <w:t xml:space="preserve">any amount of your </w:t>
      </w:r>
      <w:r w:rsidR="009953FD" w:rsidRPr="009953FD">
        <w:rPr>
          <w:position w:val="6"/>
          <w:sz w:val="16"/>
        </w:rPr>
        <w:t>*</w:t>
      </w:r>
      <w:r w:rsidRPr="00322F3B">
        <w:t xml:space="preserve">basic assessable income for the current year that was </w:t>
      </w:r>
      <w:r w:rsidR="009953FD" w:rsidRPr="009953FD">
        <w:rPr>
          <w:position w:val="6"/>
          <w:sz w:val="16"/>
        </w:rPr>
        <w:t>*</w:t>
      </w:r>
      <w:r w:rsidRPr="00322F3B">
        <w:t xml:space="preserve">derived from, or resulted from, your carrying on a </w:t>
      </w:r>
      <w:r w:rsidR="009953FD" w:rsidRPr="009953FD">
        <w:rPr>
          <w:position w:val="6"/>
          <w:sz w:val="16"/>
        </w:rPr>
        <w:t>*</w:t>
      </w:r>
      <w:r w:rsidRPr="00322F3B">
        <w:t>primary production business; and</w:t>
      </w:r>
    </w:p>
    <w:p w14:paraId="0204ECC2" w14:textId="58675FEE" w:rsidR="00602C33" w:rsidRPr="00322F3B" w:rsidRDefault="00602C33" w:rsidP="00602C33">
      <w:pPr>
        <w:pStyle w:val="paragraph"/>
        <w:tabs>
          <w:tab w:val="left" w:pos="2268"/>
          <w:tab w:val="left" w:pos="3402"/>
          <w:tab w:val="left" w:pos="4536"/>
          <w:tab w:val="left" w:pos="5670"/>
          <w:tab w:val="left" w:pos="6804"/>
        </w:tabs>
      </w:pPr>
      <w:r w:rsidRPr="00322F3B">
        <w:tab/>
        <w:t>(b)</w:t>
      </w:r>
      <w:r w:rsidRPr="00322F3B">
        <w:tab/>
        <w:t xml:space="preserve">any amount included in your assessable income under </w:t>
      </w:r>
      <w:r w:rsidR="009953FD">
        <w:t>section 4</w:t>
      </w:r>
      <w:r w:rsidRPr="00322F3B">
        <w:t>20</w:t>
      </w:r>
      <w:r w:rsidR="009953FD">
        <w:noBreakHyphen/>
      </w:r>
      <w:r w:rsidRPr="00322F3B">
        <w:t xml:space="preserve">25 for the current year because you cease to </w:t>
      </w:r>
      <w:r w:rsidR="009953FD" w:rsidRPr="009953FD">
        <w:rPr>
          <w:position w:val="6"/>
          <w:sz w:val="16"/>
        </w:rPr>
        <w:t>*</w:t>
      </w:r>
      <w:r w:rsidRPr="00322F3B">
        <w:t xml:space="preserve">hold a </w:t>
      </w:r>
      <w:r w:rsidR="009953FD" w:rsidRPr="009953FD">
        <w:rPr>
          <w:position w:val="6"/>
          <w:sz w:val="16"/>
        </w:rPr>
        <w:t>*</w:t>
      </w:r>
      <w:r w:rsidRPr="00322F3B">
        <w:t>primary producer registered emissions unit; and</w:t>
      </w:r>
    </w:p>
    <w:p w14:paraId="11FB913E" w14:textId="77777777" w:rsidR="00602C33" w:rsidRPr="00322F3B" w:rsidRDefault="00602C33" w:rsidP="00602C33">
      <w:pPr>
        <w:pStyle w:val="paragraph"/>
        <w:tabs>
          <w:tab w:val="left" w:pos="2268"/>
          <w:tab w:val="left" w:pos="3402"/>
          <w:tab w:val="left" w:pos="4536"/>
          <w:tab w:val="left" w:pos="5670"/>
          <w:tab w:val="left" w:pos="6804"/>
        </w:tabs>
      </w:pPr>
      <w:r w:rsidRPr="00322F3B">
        <w:tab/>
        <w:t>(c)</w:t>
      </w:r>
      <w:r w:rsidRPr="00322F3B">
        <w:tab/>
      </w:r>
      <w:bookmarkStart w:id="578" w:name="_Hlk126683310"/>
      <w:r w:rsidRPr="00322F3B">
        <w:t>any amount of your basic assessable income for the current year to the extent that:</w:t>
      </w:r>
    </w:p>
    <w:p w14:paraId="7AFFA4EE" w14:textId="77777777" w:rsidR="00602C33" w:rsidRPr="00322F3B" w:rsidRDefault="00602C33" w:rsidP="00602C33">
      <w:pPr>
        <w:pStyle w:val="paragraphsub"/>
      </w:pPr>
      <w:r w:rsidRPr="00322F3B">
        <w:tab/>
        <w:t>(i)</w:t>
      </w:r>
      <w:r w:rsidRPr="00322F3B">
        <w:tab/>
        <w:t>you are a beneficiary of a trust that is carrying on a primary production business; and</w:t>
      </w:r>
    </w:p>
    <w:p w14:paraId="3C673227" w14:textId="4B719D13" w:rsidR="00602C33" w:rsidRPr="00322F3B" w:rsidRDefault="00602C33" w:rsidP="00602C33">
      <w:pPr>
        <w:pStyle w:val="paragraphsub"/>
      </w:pPr>
      <w:r w:rsidRPr="00322F3B">
        <w:lastRenderedPageBreak/>
        <w:tab/>
        <w:t>(ii)</w:t>
      </w:r>
      <w:r w:rsidRPr="00322F3B">
        <w:tab/>
        <w:t xml:space="preserve">the amount is your share of the trust’s </w:t>
      </w:r>
      <w:r w:rsidR="009953FD" w:rsidRPr="009953FD">
        <w:rPr>
          <w:position w:val="6"/>
          <w:sz w:val="16"/>
        </w:rPr>
        <w:t>*</w:t>
      </w:r>
      <w:r w:rsidRPr="00322F3B">
        <w:t xml:space="preserve">net income that is attributable to, or resulted from, an amount being included in the trust’s assessable income under </w:t>
      </w:r>
      <w:r w:rsidR="009953FD">
        <w:t>section 4</w:t>
      </w:r>
      <w:r w:rsidRPr="00322F3B">
        <w:t>20</w:t>
      </w:r>
      <w:r w:rsidR="009953FD">
        <w:noBreakHyphen/>
      </w:r>
      <w:r w:rsidRPr="00322F3B">
        <w:t xml:space="preserve">25 because the trust ceases to hold an </w:t>
      </w:r>
      <w:r w:rsidR="009953FD" w:rsidRPr="009953FD">
        <w:rPr>
          <w:position w:val="6"/>
          <w:sz w:val="16"/>
        </w:rPr>
        <w:t>*</w:t>
      </w:r>
      <w:r w:rsidRPr="00322F3B">
        <w:t>Australian carbon credit unit; and</w:t>
      </w:r>
    </w:p>
    <w:p w14:paraId="5DFBC707" w14:textId="77777777" w:rsidR="00602C33" w:rsidRPr="00322F3B" w:rsidRDefault="00602C33" w:rsidP="00602C33">
      <w:pPr>
        <w:pStyle w:val="paragraphsub"/>
      </w:pPr>
      <w:r w:rsidRPr="00322F3B">
        <w:tab/>
        <w:t>(iii)</w:t>
      </w:r>
      <w:r w:rsidRPr="00322F3B">
        <w:tab/>
        <w:t>the unit would have been a primary producer registered emissions unit if you had started to hold, held and ceased to hold the unit instead of the trust; and</w:t>
      </w:r>
    </w:p>
    <w:p w14:paraId="1F0F2E9D" w14:textId="77777777" w:rsidR="00602C33" w:rsidRPr="00322F3B" w:rsidRDefault="00602C33" w:rsidP="00602C33">
      <w:pPr>
        <w:pStyle w:val="paragraph"/>
      </w:pPr>
      <w:r w:rsidRPr="00322F3B">
        <w:tab/>
        <w:t>(d)</w:t>
      </w:r>
      <w:r w:rsidRPr="00322F3B">
        <w:tab/>
        <w:t>any amount of your basic assessable income for the current year to the extent that:</w:t>
      </w:r>
    </w:p>
    <w:p w14:paraId="247BF30F" w14:textId="77777777" w:rsidR="00602C33" w:rsidRPr="00322F3B" w:rsidRDefault="00602C33" w:rsidP="00602C33">
      <w:pPr>
        <w:pStyle w:val="paragraphsub"/>
      </w:pPr>
      <w:r w:rsidRPr="00322F3B">
        <w:tab/>
        <w:t>(i)</w:t>
      </w:r>
      <w:r w:rsidRPr="00322F3B">
        <w:tab/>
        <w:t>you are a partner in a partnership that is carrying on a primary production business; and</w:t>
      </w:r>
    </w:p>
    <w:p w14:paraId="42285EDD" w14:textId="049FB71D" w:rsidR="00602C33" w:rsidRPr="00322F3B" w:rsidRDefault="00602C33" w:rsidP="00602C33">
      <w:pPr>
        <w:pStyle w:val="paragraphsub"/>
      </w:pPr>
      <w:r w:rsidRPr="00322F3B">
        <w:tab/>
        <w:t>(ii)</w:t>
      </w:r>
      <w:r w:rsidRPr="00322F3B">
        <w:tab/>
        <w:t xml:space="preserve">the amount is your share of the partnership’s net income that is attributable to, or resulted from, an amount being included in the partnership’s assessable income under </w:t>
      </w:r>
      <w:r w:rsidR="009953FD">
        <w:t>section 4</w:t>
      </w:r>
      <w:r w:rsidRPr="00322F3B">
        <w:t>20</w:t>
      </w:r>
      <w:r w:rsidR="009953FD">
        <w:noBreakHyphen/>
      </w:r>
      <w:r w:rsidRPr="00322F3B">
        <w:t xml:space="preserve">25 because a partner (the </w:t>
      </w:r>
      <w:r w:rsidRPr="00322F3B">
        <w:rPr>
          <w:b/>
          <w:i/>
        </w:rPr>
        <w:t>holding partner</w:t>
      </w:r>
      <w:r w:rsidRPr="00322F3B">
        <w:t>) in the partnership ceases to hold a primary producer registered emissions unit; and</w:t>
      </w:r>
    </w:p>
    <w:p w14:paraId="21CC2B04" w14:textId="77777777" w:rsidR="00602C33" w:rsidRPr="00322F3B" w:rsidRDefault="00602C33" w:rsidP="00602C33">
      <w:pPr>
        <w:pStyle w:val="paragraphsub"/>
      </w:pPr>
      <w:r w:rsidRPr="00322F3B">
        <w:tab/>
        <w:t>(iii)</w:t>
      </w:r>
      <w:r w:rsidRPr="00322F3B">
        <w:tab/>
        <w:t>the unit would still have been a primary producer registered emissions unit if each other partner in the partnership had started to hold, held and ceased to hold the unit instead of the holding partner; and</w:t>
      </w:r>
    </w:p>
    <w:bookmarkEnd w:id="578"/>
    <w:p w14:paraId="309AED0E" w14:textId="233AA984" w:rsidR="00602C33" w:rsidRPr="00322F3B" w:rsidRDefault="00602C33" w:rsidP="00602C33">
      <w:pPr>
        <w:pStyle w:val="paragraph"/>
        <w:tabs>
          <w:tab w:val="left" w:pos="2268"/>
          <w:tab w:val="left" w:pos="3402"/>
          <w:tab w:val="left" w:pos="4536"/>
          <w:tab w:val="left" w:pos="5670"/>
          <w:tab w:val="left" w:pos="6804"/>
        </w:tabs>
      </w:pPr>
      <w:r w:rsidRPr="00322F3B">
        <w:tab/>
        <w:t>(e)</w:t>
      </w:r>
      <w:r w:rsidRPr="00322F3B">
        <w:tab/>
        <w:t xml:space="preserve">any amount of your basic assessable income for the current year that was derived from, or resulted from, an </w:t>
      </w:r>
      <w:r w:rsidR="009953FD" w:rsidRPr="009953FD">
        <w:rPr>
          <w:position w:val="6"/>
          <w:sz w:val="16"/>
        </w:rPr>
        <w:t>*</w:t>
      </w:r>
      <w:r w:rsidRPr="00322F3B">
        <w:t xml:space="preserve">arrangement with a </w:t>
      </w:r>
      <w:r w:rsidR="009953FD" w:rsidRPr="009953FD">
        <w:rPr>
          <w:position w:val="6"/>
          <w:sz w:val="16"/>
        </w:rPr>
        <w:t>*</w:t>
      </w:r>
      <w:r w:rsidRPr="00322F3B">
        <w:t>carbon service provider to the extent that:</w:t>
      </w:r>
    </w:p>
    <w:p w14:paraId="4284F931" w14:textId="77777777" w:rsidR="00602C33" w:rsidRPr="00322F3B" w:rsidRDefault="00602C33" w:rsidP="00602C33">
      <w:pPr>
        <w:pStyle w:val="paragraphsub"/>
      </w:pPr>
      <w:r w:rsidRPr="00322F3B">
        <w:tab/>
        <w:t>(i)</w:t>
      </w:r>
      <w:r w:rsidRPr="00322F3B">
        <w:tab/>
        <w:t>the arrangement relates to the provider starting to hold, holding or ceasing to hold an Australian carbon credit unit; and</w:t>
      </w:r>
    </w:p>
    <w:p w14:paraId="0258B51B" w14:textId="77777777" w:rsidR="00602C33" w:rsidRPr="00322F3B" w:rsidRDefault="00602C33" w:rsidP="00602C33">
      <w:pPr>
        <w:pStyle w:val="paragraphsub"/>
      </w:pPr>
      <w:r w:rsidRPr="00322F3B">
        <w:tab/>
        <w:t>(ii)</w:t>
      </w:r>
      <w:r w:rsidRPr="00322F3B">
        <w:tab/>
        <w:t>the unit would have been a primary producer registered emissions unit if you were starting to hold, holding or ceasing to hold the unit (as applicable) instead of the provider; and</w:t>
      </w:r>
    </w:p>
    <w:p w14:paraId="20287A4B" w14:textId="5B04BF55" w:rsidR="00602C33" w:rsidRPr="00322F3B" w:rsidRDefault="00602C33" w:rsidP="00602C33">
      <w:pPr>
        <w:pStyle w:val="paragraphsub"/>
      </w:pPr>
      <w:r w:rsidRPr="00322F3B">
        <w:tab/>
        <w:t>(iii)</w:t>
      </w:r>
      <w:r w:rsidRPr="00322F3B">
        <w:tab/>
        <w:t xml:space="preserve">the amount does not relate to you giving the provider a </w:t>
      </w:r>
      <w:r w:rsidR="009953FD" w:rsidRPr="009953FD">
        <w:rPr>
          <w:position w:val="6"/>
          <w:sz w:val="16"/>
        </w:rPr>
        <w:t>*</w:t>
      </w:r>
      <w:r w:rsidRPr="00322F3B">
        <w:t>quasi</w:t>
      </w:r>
      <w:r w:rsidR="009953FD">
        <w:noBreakHyphen/>
      </w:r>
      <w:r w:rsidRPr="00322F3B">
        <w:t>ownership right over land.</w:t>
      </w:r>
    </w:p>
    <w:p w14:paraId="4BE84C8A" w14:textId="77777777" w:rsidR="00602C33" w:rsidRPr="00322F3B" w:rsidRDefault="00602C33" w:rsidP="00602C33">
      <w:pPr>
        <w:pStyle w:val="SubsectionHead"/>
      </w:pPr>
      <w:r w:rsidRPr="00322F3B">
        <w:lastRenderedPageBreak/>
        <w:t>Primary production deductions</w:t>
      </w:r>
    </w:p>
    <w:p w14:paraId="29CD2AF1" w14:textId="3B82B657" w:rsidR="00602C33" w:rsidRPr="00322F3B" w:rsidRDefault="00602C33" w:rsidP="00602C33">
      <w:pPr>
        <w:pStyle w:val="subsection"/>
      </w:pPr>
      <w:r w:rsidRPr="00322F3B">
        <w:tab/>
        <w:t>(3)</w:t>
      </w:r>
      <w:r w:rsidRPr="00322F3B">
        <w:tab/>
        <w:t xml:space="preserve">Your </w:t>
      </w:r>
      <w:r w:rsidRPr="00322F3B">
        <w:rPr>
          <w:b/>
          <w:i/>
        </w:rPr>
        <w:t>primary production deductions</w:t>
      </w:r>
      <w:r w:rsidRPr="00322F3B">
        <w:t xml:space="preserve"> for the </w:t>
      </w:r>
      <w:r w:rsidR="009953FD" w:rsidRPr="009953FD">
        <w:rPr>
          <w:position w:val="6"/>
          <w:sz w:val="16"/>
        </w:rPr>
        <w:t>*</w:t>
      </w:r>
      <w:r w:rsidRPr="00322F3B">
        <w:t>current year are:</w:t>
      </w:r>
    </w:p>
    <w:p w14:paraId="3EF52D1A" w14:textId="77777777" w:rsidR="00602C33" w:rsidRPr="00322F3B" w:rsidRDefault="00602C33" w:rsidP="00602C33">
      <w:pPr>
        <w:pStyle w:val="paragraph"/>
      </w:pPr>
      <w:r w:rsidRPr="00322F3B">
        <w:tab/>
        <w:t>(a)</w:t>
      </w:r>
      <w:r w:rsidRPr="00322F3B">
        <w:tab/>
        <w:t>all amounts you can deduct that relate exclusively to the amount referred to in paragraph (2)(a); and</w:t>
      </w:r>
    </w:p>
    <w:p w14:paraId="5ED01835" w14:textId="4DE31359" w:rsidR="00602C33" w:rsidRPr="00322F3B" w:rsidRDefault="00602C33" w:rsidP="00602C33">
      <w:pPr>
        <w:pStyle w:val="paragraph"/>
      </w:pPr>
      <w:r w:rsidRPr="00322F3B">
        <w:tab/>
        <w:t>(b)</w:t>
      </w:r>
      <w:r w:rsidRPr="00322F3B">
        <w:tab/>
        <w:t xml:space="preserve">so much of any other amounts you can deduct (other than </w:t>
      </w:r>
      <w:r w:rsidR="009953FD" w:rsidRPr="009953FD">
        <w:rPr>
          <w:position w:val="6"/>
          <w:sz w:val="16"/>
        </w:rPr>
        <w:t>*</w:t>
      </w:r>
      <w:r w:rsidRPr="00322F3B">
        <w:t>apportionable deductions) to the extent that they reasonably relate to the amount referred to in paragraph (2)(a); and</w:t>
      </w:r>
    </w:p>
    <w:p w14:paraId="703D9A51" w14:textId="77777777" w:rsidR="00602C33" w:rsidRPr="00322F3B" w:rsidRDefault="00602C33" w:rsidP="00602C33">
      <w:pPr>
        <w:pStyle w:val="paragraph"/>
      </w:pPr>
      <w:r w:rsidRPr="00322F3B">
        <w:tab/>
        <w:t>(c)</w:t>
      </w:r>
      <w:r w:rsidRPr="00322F3B">
        <w:tab/>
        <w:t>so much of any other amounts you can deduct for the current year in relation to expenditure you incur in:</w:t>
      </w:r>
    </w:p>
    <w:p w14:paraId="0656194E" w14:textId="33582C96" w:rsidR="00602C33" w:rsidRPr="00322F3B" w:rsidRDefault="00602C33" w:rsidP="00602C33">
      <w:pPr>
        <w:pStyle w:val="paragraphsub"/>
      </w:pPr>
      <w:r w:rsidRPr="00322F3B">
        <w:tab/>
        <w:t>(i)</w:t>
      </w:r>
      <w:r w:rsidRPr="00322F3B">
        <w:tab/>
        <w:t xml:space="preserve">starting to </w:t>
      </w:r>
      <w:r w:rsidR="009953FD" w:rsidRPr="009953FD">
        <w:rPr>
          <w:position w:val="6"/>
          <w:sz w:val="16"/>
        </w:rPr>
        <w:t>*</w:t>
      </w:r>
      <w:r w:rsidRPr="00322F3B">
        <w:t xml:space="preserve">hold a </w:t>
      </w:r>
      <w:r w:rsidR="009953FD" w:rsidRPr="009953FD">
        <w:rPr>
          <w:position w:val="6"/>
          <w:sz w:val="16"/>
        </w:rPr>
        <w:t>*</w:t>
      </w:r>
      <w:r w:rsidRPr="00322F3B">
        <w:t>primary producer registered emissions unit; or</w:t>
      </w:r>
    </w:p>
    <w:p w14:paraId="30156CD3" w14:textId="77777777" w:rsidR="00602C33" w:rsidRPr="00322F3B" w:rsidRDefault="00602C33" w:rsidP="00602C33">
      <w:pPr>
        <w:pStyle w:val="paragraphsub"/>
      </w:pPr>
      <w:r w:rsidRPr="00322F3B">
        <w:tab/>
        <w:t>(ii)</w:t>
      </w:r>
      <w:r w:rsidRPr="00322F3B">
        <w:tab/>
        <w:t>holding such a unit; or</w:t>
      </w:r>
    </w:p>
    <w:p w14:paraId="40FCA9ED" w14:textId="77777777" w:rsidR="00602C33" w:rsidRPr="00322F3B" w:rsidRDefault="00602C33" w:rsidP="00602C33">
      <w:pPr>
        <w:pStyle w:val="paragraphsub"/>
      </w:pPr>
      <w:r w:rsidRPr="00322F3B">
        <w:tab/>
        <w:t>(iii)</w:t>
      </w:r>
      <w:r w:rsidRPr="00322F3B">
        <w:tab/>
        <w:t>ceasing to hold such a unit; and</w:t>
      </w:r>
    </w:p>
    <w:p w14:paraId="380FC9AE" w14:textId="0A427952" w:rsidR="00602C33" w:rsidRPr="00322F3B" w:rsidRDefault="00602C33" w:rsidP="00602C33">
      <w:pPr>
        <w:pStyle w:val="paragraph"/>
      </w:pPr>
      <w:r w:rsidRPr="00322F3B">
        <w:tab/>
        <w:t>(d)</w:t>
      </w:r>
      <w:r w:rsidRPr="00322F3B">
        <w:tab/>
        <w:t xml:space="preserve">so much of any other amounts you can deduct for the current year in relation to expenditure you incur under an </w:t>
      </w:r>
      <w:r w:rsidR="009953FD" w:rsidRPr="009953FD">
        <w:rPr>
          <w:position w:val="6"/>
          <w:sz w:val="16"/>
        </w:rPr>
        <w:t>*</w:t>
      </w:r>
      <w:r w:rsidRPr="00322F3B">
        <w:t xml:space="preserve">arrangement with a </w:t>
      </w:r>
      <w:r w:rsidR="009953FD" w:rsidRPr="009953FD">
        <w:rPr>
          <w:position w:val="6"/>
          <w:sz w:val="16"/>
        </w:rPr>
        <w:t>*</w:t>
      </w:r>
      <w:r w:rsidRPr="00322F3B">
        <w:t>carbon service provider to the extent that:</w:t>
      </w:r>
    </w:p>
    <w:p w14:paraId="50B8F738" w14:textId="112DAD27" w:rsidR="00602C33" w:rsidRPr="00322F3B" w:rsidRDefault="00602C33" w:rsidP="00602C33">
      <w:pPr>
        <w:pStyle w:val="paragraphsub"/>
      </w:pPr>
      <w:r w:rsidRPr="00322F3B">
        <w:tab/>
        <w:t>(i)</w:t>
      </w:r>
      <w:r w:rsidRPr="00322F3B">
        <w:tab/>
        <w:t xml:space="preserve">the arrangement relates to the provider starting to hold, holding or ceasing to hold an </w:t>
      </w:r>
      <w:r w:rsidR="009953FD" w:rsidRPr="009953FD">
        <w:rPr>
          <w:position w:val="6"/>
          <w:sz w:val="16"/>
        </w:rPr>
        <w:t>*</w:t>
      </w:r>
      <w:r w:rsidRPr="00322F3B">
        <w:t>Australian carbon credit unit; and</w:t>
      </w:r>
    </w:p>
    <w:p w14:paraId="62F10578" w14:textId="77777777" w:rsidR="00602C33" w:rsidRPr="00322F3B" w:rsidRDefault="00602C33" w:rsidP="00602C33">
      <w:pPr>
        <w:pStyle w:val="paragraphsub"/>
      </w:pPr>
      <w:r w:rsidRPr="00322F3B">
        <w:tab/>
        <w:t>(ii)</w:t>
      </w:r>
      <w:r w:rsidRPr="00322F3B">
        <w:tab/>
        <w:t>the unit would have been a primary producer registered emissions unit if you were starting to hold, holding or ceasing to hold the unit (as applicable) instead of the provider; and</w:t>
      </w:r>
    </w:p>
    <w:p w14:paraId="536BBC89" w14:textId="7DBD35B5" w:rsidR="00602C33" w:rsidRPr="00322F3B" w:rsidRDefault="00602C33" w:rsidP="00602C33">
      <w:pPr>
        <w:pStyle w:val="paragraphsub"/>
      </w:pPr>
      <w:r w:rsidRPr="00322F3B">
        <w:tab/>
        <w:t>(iii)</w:t>
      </w:r>
      <w:r w:rsidRPr="00322F3B">
        <w:tab/>
        <w:t xml:space="preserve">the expenditure does not relate to you giving the provider a </w:t>
      </w:r>
      <w:r w:rsidR="009953FD" w:rsidRPr="009953FD">
        <w:rPr>
          <w:position w:val="6"/>
          <w:sz w:val="16"/>
        </w:rPr>
        <w:t>*</w:t>
      </w:r>
      <w:r w:rsidRPr="00322F3B">
        <w:t>quasi</w:t>
      </w:r>
      <w:r w:rsidR="009953FD">
        <w:noBreakHyphen/>
      </w:r>
      <w:r w:rsidRPr="00322F3B">
        <w:t>ownership right over land.</w:t>
      </w:r>
    </w:p>
    <w:p w14:paraId="672CBBD8" w14:textId="4D40842E" w:rsidR="00602C33" w:rsidRPr="00322F3B" w:rsidRDefault="00602C33" w:rsidP="00602C33">
      <w:pPr>
        <w:pStyle w:val="notetext"/>
      </w:pPr>
      <w:r w:rsidRPr="00322F3B">
        <w:t>Note 1:</w:t>
      </w:r>
      <w:r w:rsidRPr="00322F3B">
        <w:tab/>
        <w:t xml:space="preserve">For the expenditure covered by subparagraph (c)(i), see </w:t>
      </w:r>
      <w:r w:rsidR="009953FD">
        <w:t>subsections 4</w:t>
      </w:r>
      <w:r w:rsidRPr="00322F3B">
        <w:t>20</w:t>
      </w:r>
      <w:r w:rsidR="009953FD">
        <w:noBreakHyphen/>
      </w:r>
      <w:r w:rsidRPr="00322F3B">
        <w:t>15(1) and (4) and 420</w:t>
      </w:r>
      <w:r w:rsidR="009953FD">
        <w:noBreakHyphen/>
      </w:r>
      <w:r w:rsidRPr="00322F3B">
        <w:t>65(4).</w:t>
      </w:r>
    </w:p>
    <w:p w14:paraId="3A2F32C6" w14:textId="33AFC0E4" w:rsidR="00602C33" w:rsidRPr="00322F3B" w:rsidRDefault="00602C33" w:rsidP="00602C33">
      <w:pPr>
        <w:pStyle w:val="notetext"/>
      </w:pPr>
      <w:r w:rsidRPr="00322F3B">
        <w:t>Note 2:</w:t>
      </w:r>
      <w:r w:rsidRPr="00322F3B">
        <w:tab/>
        <w:t xml:space="preserve">For the expenditure covered by subparagraph (c)(iii), see </w:t>
      </w:r>
      <w:r w:rsidR="009953FD">
        <w:t>subsection 4</w:t>
      </w:r>
      <w:r w:rsidRPr="00322F3B">
        <w:t>20</w:t>
      </w:r>
      <w:r w:rsidR="009953FD">
        <w:noBreakHyphen/>
      </w:r>
      <w:r w:rsidRPr="00322F3B">
        <w:t>42(1).</w:t>
      </w:r>
    </w:p>
    <w:p w14:paraId="3FBB9F96" w14:textId="640EAD7A" w:rsidR="0037072A" w:rsidRPr="00322F3B" w:rsidRDefault="0037072A" w:rsidP="0037072A">
      <w:pPr>
        <w:pStyle w:val="ActHead5"/>
      </w:pPr>
      <w:bookmarkStart w:id="579" w:name="_Toc201756009"/>
      <w:r w:rsidRPr="00322F3B">
        <w:rPr>
          <w:rStyle w:val="CharSectno"/>
        </w:rPr>
        <w:t>392</w:t>
      </w:r>
      <w:r w:rsidR="009953FD">
        <w:rPr>
          <w:rStyle w:val="CharSectno"/>
        </w:rPr>
        <w:noBreakHyphen/>
      </w:r>
      <w:r w:rsidRPr="00322F3B">
        <w:rPr>
          <w:rStyle w:val="CharSectno"/>
        </w:rPr>
        <w:t>85</w:t>
      </w:r>
      <w:r w:rsidRPr="00322F3B">
        <w:t xml:space="preserve">  Work out your taxable non</w:t>
      </w:r>
      <w:r w:rsidR="009953FD">
        <w:noBreakHyphen/>
      </w:r>
      <w:r w:rsidRPr="00322F3B">
        <w:t>primary production income</w:t>
      </w:r>
      <w:bookmarkEnd w:id="579"/>
    </w:p>
    <w:p w14:paraId="1BE6062D" w14:textId="631C9C98"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taxable non</w:t>
      </w:r>
      <w:r w:rsidR="009953FD">
        <w:rPr>
          <w:b/>
          <w:i/>
        </w:rPr>
        <w:noBreakHyphen/>
      </w:r>
      <w:r w:rsidRPr="00322F3B">
        <w:rPr>
          <w:b/>
          <w:i/>
        </w:rPr>
        <w:t>primary production income</w:t>
      </w:r>
      <w:r w:rsidRPr="00322F3B">
        <w:t xml:space="preserve"> for the </w:t>
      </w:r>
      <w:r w:rsidR="009953FD" w:rsidRPr="009953FD">
        <w:rPr>
          <w:position w:val="6"/>
          <w:sz w:val="16"/>
        </w:rPr>
        <w:t>*</w:t>
      </w:r>
      <w:r w:rsidRPr="00322F3B">
        <w:t>current year in this way:</w:t>
      </w:r>
    </w:p>
    <w:p w14:paraId="6287A72A" w14:textId="77777777" w:rsidR="0037072A" w:rsidRPr="00322F3B" w:rsidRDefault="0037072A" w:rsidP="0037072A">
      <w:pPr>
        <w:pStyle w:val="BoxHeadItalic"/>
        <w:keepNext/>
        <w:tabs>
          <w:tab w:val="left" w:pos="2268"/>
          <w:tab w:val="left" w:pos="3402"/>
          <w:tab w:val="left" w:pos="4536"/>
          <w:tab w:val="left" w:pos="5670"/>
          <w:tab w:val="left" w:pos="6804"/>
        </w:tabs>
      </w:pPr>
      <w:r w:rsidRPr="00322F3B">
        <w:lastRenderedPageBreak/>
        <w:t>Method statement</w:t>
      </w:r>
    </w:p>
    <w:p w14:paraId="0924E6A7" w14:textId="5E23FB6E"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1.</w:t>
      </w:r>
      <w:r w:rsidRPr="00322F3B">
        <w:tab/>
        <w:t xml:space="preserve">Compare your </w:t>
      </w:r>
      <w:r w:rsidR="009953FD" w:rsidRPr="009953FD">
        <w:rPr>
          <w:position w:val="6"/>
          <w:sz w:val="16"/>
        </w:rPr>
        <w:t>*</w:t>
      </w:r>
      <w:r w:rsidRPr="00322F3B">
        <w:t>assessable non</w:t>
      </w:r>
      <w:r w:rsidR="009953FD">
        <w:noBreakHyphen/>
      </w:r>
      <w:r w:rsidRPr="00322F3B">
        <w:t xml:space="preserve">primary production income for the </w:t>
      </w:r>
      <w:r w:rsidR="009953FD" w:rsidRPr="009953FD">
        <w:rPr>
          <w:position w:val="6"/>
          <w:sz w:val="16"/>
        </w:rPr>
        <w:t>*</w:t>
      </w:r>
      <w:r w:rsidRPr="00322F3B">
        <w:t xml:space="preserve">current year with your </w:t>
      </w:r>
      <w:r w:rsidR="009953FD" w:rsidRPr="009953FD">
        <w:rPr>
          <w:position w:val="6"/>
          <w:sz w:val="16"/>
        </w:rPr>
        <w:t>*</w:t>
      </w:r>
      <w:r w:rsidRPr="00322F3B">
        <w:t>non</w:t>
      </w:r>
      <w:r w:rsidR="009953FD">
        <w:noBreakHyphen/>
      </w:r>
      <w:r w:rsidRPr="00322F3B">
        <w:t>primary production deductions for the current year.</w:t>
      </w:r>
    </w:p>
    <w:p w14:paraId="67B159D3" w14:textId="2EBCC31D" w:rsidR="0037072A" w:rsidRPr="00322F3B" w:rsidRDefault="0037072A" w:rsidP="0037072A">
      <w:pPr>
        <w:pStyle w:val="BoxStep"/>
        <w:keepNext/>
        <w:keepLines/>
        <w:tabs>
          <w:tab w:val="left" w:pos="2268"/>
          <w:tab w:val="left" w:pos="3402"/>
          <w:tab w:val="left" w:pos="4536"/>
          <w:tab w:val="left" w:pos="5670"/>
          <w:tab w:val="left" w:pos="6804"/>
        </w:tabs>
        <w:spacing w:before="120"/>
      </w:pPr>
      <w:r w:rsidRPr="00322F3B">
        <w:rPr>
          <w:szCs w:val="22"/>
        </w:rPr>
        <w:t>Step 2.</w:t>
      </w:r>
      <w:r w:rsidRPr="00322F3B">
        <w:tab/>
        <w:t>If your assessable non</w:t>
      </w:r>
      <w:r w:rsidR="009953FD">
        <w:noBreakHyphen/>
      </w:r>
      <w:r w:rsidRPr="00322F3B">
        <w:t>primary production income is larger than your non</w:t>
      </w:r>
      <w:r w:rsidR="009953FD">
        <w:noBreakHyphen/>
      </w:r>
      <w:r w:rsidRPr="00322F3B">
        <w:t xml:space="preserve">primary production deductions, your </w:t>
      </w:r>
      <w:r w:rsidRPr="00322F3B">
        <w:rPr>
          <w:b/>
          <w:i/>
        </w:rPr>
        <w:t>taxable non</w:t>
      </w:r>
      <w:r w:rsidR="009953FD">
        <w:rPr>
          <w:b/>
          <w:i/>
        </w:rPr>
        <w:noBreakHyphen/>
      </w:r>
      <w:r w:rsidRPr="00322F3B">
        <w:rPr>
          <w:b/>
          <w:i/>
        </w:rPr>
        <w:t>primary production income</w:t>
      </w:r>
      <w:r w:rsidRPr="00322F3B">
        <w:t xml:space="preserve"> is the difference between them.</w:t>
      </w:r>
    </w:p>
    <w:p w14:paraId="19CFE698" w14:textId="09424BEC" w:rsidR="0037072A" w:rsidRPr="00322F3B" w:rsidRDefault="0037072A" w:rsidP="0037072A">
      <w:pPr>
        <w:pStyle w:val="BoxStep"/>
        <w:tabs>
          <w:tab w:val="left" w:pos="2268"/>
          <w:tab w:val="left" w:pos="3402"/>
          <w:tab w:val="left" w:pos="4536"/>
          <w:tab w:val="left" w:pos="5670"/>
          <w:tab w:val="left" w:pos="6804"/>
        </w:tabs>
        <w:spacing w:before="120"/>
      </w:pPr>
      <w:r w:rsidRPr="00322F3B">
        <w:rPr>
          <w:szCs w:val="22"/>
        </w:rPr>
        <w:t>Step 3.</w:t>
      </w:r>
      <w:r w:rsidRPr="00322F3B">
        <w:tab/>
        <w:t>If your non</w:t>
      </w:r>
      <w:r w:rsidR="009953FD">
        <w:noBreakHyphen/>
      </w:r>
      <w:r w:rsidRPr="00322F3B">
        <w:t>primary production deductions are larger than (or equal to) your assessable non</w:t>
      </w:r>
      <w:r w:rsidR="009953FD">
        <w:noBreakHyphen/>
      </w:r>
      <w:r w:rsidRPr="00322F3B">
        <w:t xml:space="preserve">primary production income, your </w:t>
      </w:r>
      <w:r w:rsidRPr="00322F3B">
        <w:rPr>
          <w:b/>
          <w:i/>
        </w:rPr>
        <w:t>taxable non</w:t>
      </w:r>
      <w:r w:rsidR="009953FD">
        <w:rPr>
          <w:b/>
          <w:i/>
        </w:rPr>
        <w:noBreakHyphen/>
      </w:r>
      <w:r w:rsidRPr="00322F3B">
        <w:rPr>
          <w:b/>
          <w:i/>
        </w:rPr>
        <w:t>primary production income</w:t>
      </w:r>
      <w:r w:rsidRPr="00322F3B">
        <w:t xml:space="preserve"> is nil.</w:t>
      </w:r>
    </w:p>
    <w:p w14:paraId="57CE211F" w14:textId="4BE9E8DB" w:rsidR="0037072A" w:rsidRPr="00322F3B" w:rsidRDefault="0037072A" w:rsidP="0037072A">
      <w:pPr>
        <w:pStyle w:val="SubsectionHead"/>
      </w:pPr>
      <w:r w:rsidRPr="00322F3B">
        <w:t>Assessable non</w:t>
      </w:r>
      <w:r w:rsidR="009953FD">
        <w:noBreakHyphen/>
      </w:r>
      <w:r w:rsidRPr="00322F3B">
        <w:t>primary production income</w:t>
      </w:r>
    </w:p>
    <w:p w14:paraId="19D97C2E" w14:textId="0EF4FEAA"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Your </w:t>
      </w:r>
      <w:r w:rsidRPr="00322F3B">
        <w:rPr>
          <w:b/>
          <w:i/>
        </w:rPr>
        <w:t>assessable non</w:t>
      </w:r>
      <w:r w:rsidR="009953FD">
        <w:rPr>
          <w:b/>
          <w:i/>
        </w:rPr>
        <w:noBreakHyphen/>
      </w:r>
      <w:r w:rsidRPr="00322F3B">
        <w:rPr>
          <w:b/>
          <w:i/>
        </w:rPr>
        <w:t>primary production income</w:t>
      </w:r>
      <w:r w:rsidRPr="00322F3B">
        <w:t xml:space="preserve"> for the </w:t>
      </w:r>
      <w:r w:rsidR="009953FD" w:rsidRPr="009953FD">
        <w:rPr>
          <w:position w:val="6"/>
          <w:sz w:val="16"/>
        </w:rPr>
        <w:t>*</w:t>
      </w:r>
      <w:r w:rsidRPr="00322F3B">
        <w:t>current year is the difference between:</w:t>
      </w:r>
    </w:p>
    <w:p w14:paraId="477DA2FD" w14:textId="44EABACB"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your </w:t>
      </w:r>
      <w:r w:rsidR="009953FD" w:rsidRPr="009953FD">
        <w:rPr>
          <w:position w:val="6"/>
          <w:sz w:val="16"/>
        </w:rPr>
        <w:t>*</w:t>
      </w:r>
      <w:r w:rsidRPr="00322F3B">
        <w:t>basic assessable income for the current year; and</w:t>
      </w:r>
    </w:p>
    <w:p w14:paraId="39E2992E" w14:textId="13B7672B"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your </w:t>
      </w:r>
      <w:r w:rsidR="009953FD" w:rsidRPr="009953FD">
        <w:rPr>
          <w:position w:val="6"/>
          <w:sz w:val="16"/>
        </w:rPr>
        <w:t>*</w:t>
      </w:r>
      <w:r w:rsidRPr="00322F3B">
        <w:t>assessable primary production income for the current year.</w:t>
      </w:r>
    </w:p>
    <w:p w14:paraId="451B4850" w14:textId="47B04DD4" w:rsidR="0037072A" w:rsidRPr="00322F3B" w:rsidRDefault="0037072A" w:rsidP="0037072A">
      <w:pPr>
        <w:pStyle w:val="SubsectionHead"/>
      </w:pPr>
      <w:r w:rsidRPr="00322F3B">
        <w:t>Non</w:t>
      </w:r>
      <w:r w:rsidR="009953FD">
        <w:noBreakHyphen/>
      </w:r>
      <w:r w:rsidRPr="00322F3B">
        <w:t>primary production deductions</w:t>
      </w:r>
    </w:p>
    <w:p w14:paraId="42B1ED4B" w14:textId="03826146"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Your </w:t>
      </w:r>
      <w:r w:rsidRPr="00322F3B">
        <w:rPr>
          <w:b/>
          <w:i/>
        </w:rPr>
        <w:t>non</w:t>
      </w:r>
      <w:r w:rsidR="009953FD">
        <w:rPr>
          <w:b/>
          <w:i/>
        </w:rPr>
        <w:noBreakHyphen/>
      </w:r>
      <w:r w:rsidRPr="00322F3B">
        <w:rPr>
          <w:b/>
          <w:i/>
        </w:rPr>
        <w:t>primary production deductions</w:t>
      </w:r>
      <w:r w:rsidRPr="00322F3B">
        <w:t xml:space="preserve"> for the </w:t>
      </w:r>
      <w:r w:rsidR="009953FD" w:rsidRPr="009953FD">
        <w:rPr>
          <w:position w:val="6"/>
          <w:sz w:val="16"/>
        </w:rPr>
        <w:t>*</w:t>
      </w:r>
      <w:r w:rsidRPr="00322F3B">
        <w:t>current year are the difference between:</w:t>
      </w:r>
    </w:p>
    <w:p w14:paraId="3EE933FB"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the sum of your deductions for the current year; and</w:t>
      </w:r>
    </w:p>
    <w:p w14:paraId="137C06F1" w14:textId="48241305"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your </w:t>
      </w:r>
      <w:r w:rsidR="009953FD" w:rsidRPr="009953FD">
        <w:rPr>
          <w:position w:val="6"/>
          <w:sz w:val="16"/>
        </w:rPr>
        <w:t>*</w:t>
      </w:r>
      <w:r w:rsidRPr="00322F3B">
        <w:t>primary production deductions for the current year.</w:t>
      </w:r>
    </w:p>
    <w:p w14:paraId="18230E77" w14:textId="63A30963" w:rsidR="0037072A" w:rsidRPr="00322F3B" w:rsidRDefault="0037072A" w:rsidP="0037072A">
      <w:pPr>
        <w:pStyle w:val="ActHead5"/>
      </w:pPr>
      <w:bookmarkStart w:id="580" w:name="_Toc201756010"/>
      <w:r w:rsidRPr="00322F3B">
        <w:rPr>
          <w:rStyle w:val="CharSectno"/>
        </w:rPr>
        <w:t>392</w:t>
      </w:r>
      <w:r w:rsidR="009953FD">
        <w:rPr>
          <w:rStyle w:val="CharSectno"/>
        </w:rPr>
        <w:noBreakHyphen/>
      </w:r>
      <w:r w:rsidRPr="00322F3B">
        <w:rPr>
          <w:rStyle w:val="CharSectno"/>
        </w:rPr>
        <w:t>90</w:t>
      </w:r>
      <w:r w:rsidRPr="00322F3B">
        <w:t xml:space="preserve">  Work out your averaging component</w:t>
      </w:r>
      <w:bookmarkEnd w:id="580"/>
    </w:p>
    <w:p w14:paraId="13EEA694" w14:textId="65EA4CED"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averaging component</w:t>
      </w:r>
      <w:r w:rsidRPr="00322F3B">
        <w:t xml:space="preserve"> for the </w:t>
      </w:r>
      <w:r w:rsidR="009953FD" w:rsidRPr="009953FD">
        <w:rPr>
          <w:position w:val="6"/>
          <w:sz w:val="16"/>
        </w:rPr>
        <w:t>*</w:t>
      </w:r>
      <w:r w:rsidRPr="00322F3B">
        <w:t>current year using the following table, taking into account:</w:t>
      </w:r>
    </w:p>
    <w:p w14:paraId="457929D9" w14:textId="61428893"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your </w:t>
      </w:r>
      <w:r w:rsidR="009953FD" w:rsidRPr="009953FD">
        <w:rPr>
          <w:position w:val="6"/>
          <w:sz w:val="16"/>
        </w:rPr>
        <w:t>*</w:t>
      </w:r>
      <w:r w:rsidRPr="00322F3B">
        <w:t>taxable primary production income for the current year; and</w:t>
      </w:r>
    </w:p>
    <w:p w14:paraId="54473881" w14:textId="1BFFB0D4"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 xml:space="preserve">your </w:t>
      </w:r>
      <w:r w:rsidR="009953FD" w:rsidRPr="009953FD">
        <w:rPr>
          <w:position w:val="6"/>
          <w:sz w:val="16"/>
        </w:rPr>
        <w:t>*</w:t>
      </w:r>
      <w:r w:rsidRPr="00322F3B">
        <w:t>taxable non</w:t>
      </w:r>
      <w:r w:rsidR="009953FD">
        <w:noBreakHyphen/>
      </w:r>
      <w:r w:rsidRPr="00322F3B">
        <w:t>primary production income for the current year.</w:t>
      </w:r>
    </w:p>
    <w:p w14:paraId="4B4FA26D" w14:textId="77777777" w:rsidR="0037072A" w:rsidRPr="00322F3B" w:rsidRDefault="0037072A" w:rsidP="0037072A">
      <w:pPr>
        <w:pStyle w:val="Tabletext"/>
        <w:keepNext/>
        <w:keepLines/>
      </w:pPr>
    </w:p>
    <w:tbl>
      <w:tblPr>
        <w:tblW w:w="0" w:type="auto"/>
        <w:tblInd w:w="210" w:type="dxa"/>
        <w:tblLayout w:type="fixed"/>
        <w:tblCellMar>
          <w:left w:w="102" w:type="dxa"/>
          <w:right w:w="102" w:type="dxa"/>
        </w:tblCellMar>
        <w:tblLook w:val="0000" w:firstRow="0" w:lastRow="0" w:firstColumn="0" w:lastColumn="0" w:noHBand="0" w:noVBand="0"/>
      </w:tblPr>
      <w:tblGrid>
        <w:gridCol w:w="703"/>
        <w:gridCol w:w="1985"/>
        <w:gridCol w:w="2196"/>
        <w:gridCol w:w="2255"/>
      </w:tblGrid>
      <w:tr w:rsidR="0037072A" w:rsidRPr="00322F3B" w14:paraId="13C93FC0" w14:textId="77777777" w:rsidTr="00F301A2">
        <w:trPr>
          <w:cantSplit/>
          <w:tblHeader/>
        </w:trPr>
        <w:tc>
          <w:tcPr>
            <w:tcW w:w="7138" w:type="dxa"/>
            <w:gridSpan w:val="4"/>
            <w:tcBorders>
              <w:top w:val="single" w:sz="12" w:space="0" w:color="auto"/>
              <w:bottom w:val="single" w:sz="6" w:space="0" w:color="auto"/>
            </w:tcBorders>
          </w:tcPr>
          <w:p w14:paraId="49170936" w14:textId="77777777" w:rsidR="0037072A" w:rsidRPr="00322F3B" w:rsidRDefault="0037072A" w:rsidP="00F301A2">
            <w:pPr>
              <w:pStyle w:val="Tabletext"/>
              <w:keepNext/>
              <w:keepLines/>
            </w:pPr>
            <w:r w:rsidRPr="00322F3B">
              <w:rPr>
                <w:b/>
              </w:rPr>
              <w:t>Averaging component</w:t>
            </w:r>
          </w:p>
        </w:tc>
      </w:tr>
      <w:tr w:rsidR="0037072A" w:rsidRPr="00322F3B" w14:paraId="738B28F8" w14:textId="77777777" w:rsidTr="00F301A2">
        <w:trPr>
          <w:cantSplit/>
          <w:tblHeader/>
        </w:trPr>
        <w:tc>
          <w:tcPr>
            <w:tcW w:w="703" w:type="dxa"/>
            <w:tcBorders>
              <w:top w:val="single" w:sz="6" w:space="0" w:color="auto"/>
            </w:tcBorders>
          </w:tcPr>
          <w:p w14:paraId="2A9F6824" w14:textId="77777777" w:rsidR="0037072A" w:rsidRPr="00322F3B" w:rsidRDefault="0037072A" w:rsidP="00F301A2">
            <w:pPr>
              <w:pStyle w:val="Tabletext"/>
              <w:keepNext/>
              <w:keepLines/>
            </w:pPr>
          </w:p>
        </w:tc>
        <w:tc>
          <w:tcPr>
            <w:tcW w:w="1985" w:type="dxa"/>
            <w:tcBorders>
              <w:top w:val="single" w:sz="6" w:space="0" w:color="auto"/>
            </w:tcBorders>
          </w:tcPr>
          <w:p w14:paraId="406AFA2E" w14:textId="297445A6" w:rsidR="0037072A" w:rsidRPr="00322F3B" w:rsidRDefault="0037072A" w:rsidP="00F301A2">
            <w:pPr>
              <w:pStyle w:val="Tabletext"/>
              <w:keepNext/>
              <w:keepLines/>
            </w:pPr>
            <w:r w:rsidRPr="00322F3B">
              <w:rPr>
                <w:b/>
              </w:rPr>
              <w:t xml:space="preserve">If </w:t>
            </w:r>
            <w:r w:rsidR="009953FD" w:rsidRPr="009953FD">
              <w:rPr>
                <w:b/>
                <w:position w:val="6"/>
                <w:sz w:val="16"/>
              </w:rPr>
              <w:t>*</w:t>
            </w:r>
            <w:r w:rsidRPr="00322F3B">
              <w:rPr>
                <w:b/>
              </w:rPr>
              <w:t>taxable</w:t>
            </w:r>
          </w:p>
        </w:tc>
        <w:tc>
          <w:tcPr>
            <w:tcW w:w="4450" w:type="dxa"/>
            <w:gridSpan w:val="2"/>
            <w:tcBorders>
              <w:top w:val="single" w:sz="6" w:space="0" w:color="auto"/>
            </w:tcBorders>
          </w:tcPr>
          <w:p w14:paraId="630C8D07" w14:textId="77777777" w:rsidR="0037072A" w:rsidRPr="00322F3B" w:rsidRDefault="0037072A" w:rsidP="00F301A2">
            <w:pPr>
              <w:pStyle w:val="Tabletext"/>
              <w:keepNext/>
              <w:keepLines/>
            </w:pPr>
            <w:r w:rsidRPr="00322F3B">
              <w:rPr>
                <w:b/>
              </w:rPr>
              <w:t>The averaging component equals:</w:t>
            </w:r>
          </w:p>
        </w:tc>
      </w:tr>
      <w:tr w:rsidR="0037072A" w:rsidRPr="00322F3B" w14:paraId="708A0F29" w14:textId="77777777" w:rsidTr="00F301A2">
        <w:trPr>
          <w:cantSplit/>
          <w:tblHeader/>
        </w:trPr>
        <w:tc>
          <w:tcPr>
            <w:tcW w:w="703" w:type="dxa"/>
            <w:tcBorders>
              <w:bottom w:val="single" w:sz="12" w:space="0" w:color="auto"/>
            </w:tcBorders>
          </w:tcPr>
          <w:p w14:paraId="3CAFB3B8" w14:textId="77777777" w:rsidR="0037072A" w:rsidRPr="00322F3B" w:rsidRDefault="0037072A" w:rsidP="00F301A2">
            <w:pPr>
              <w:pStyle w:val="Tabletext"/>
              <w:keepNext/>
              <w:keepLines/>
            </w:pPr>
            <w:r w:rsidRPr="00322F3B">
              <w:rPr>
                <w:b/>
              </w:rPr>
              <w:br/>
              <w:t>Item</w:t>
            </w:r>
          </w:p>
        </w:tc>
        <w:tc>
          <w:tcPr>
            <w:tcW w:w="1985" w:type="dxa"/>
            <w:tcBorders>
              <w:bottom w:val="single" w:sz="12" w:space="0" w:color="auto"/>
            </w:tcBorders>
          </w:tcPr>
          <w:p w14:paraId="3B8E7CF9" w14:textId="31E5238A" w:rsidR="0037072A" w:rsidRPr="00322F3B" w:rsidRDefault="0037072A" w:rsidP="00F301A2">
            <w:pPr>
              <w:pStyle w:val="Tabletext"/>
              <w:keepNext/>
              <w:keepLines/>
            </w:pPr>
            <w:r w:rsidRPr="00322F3B">
              <w:rPr>
                <w:b/>
              </w:rPr>
              <w:t>non</w:t>
            </w:r>
            <w:r w:rsidR="009953FD">
              <w:rPr>
                <w:b/>
              </w:rPr>
              <w:noBreakHyphen/>
            </w:r>
            <w:r w:rsidRPr="00322F3B">
              <w:rPr>
                <w:b/>
              </w:rPr>
              <w:t>primary production income:</w:t>
            </w:r>
          </w:p>
        </w:tc>
        <w:tc>
          <w:tcPr>
            <w:tcW w:w="2196" w:type="dxa"/>
            <w:tcBorders>
              <w:bottom w:val="single" w:sz="12" w:space="0" w:color="auto"/>
            </w:tcBorders>
          </w:tcPr>
          <w:p w14:paraId="645D4235" w14:textId="6B990A69" w:rsidR="0037072A" w:rsidRPr="00322F3B" w:rsidRDefault="0037072A" w:rsidP="00F301A2">
            <w:pPr>
              <w:pStyle w:val="Tabletext"/>
              <w:keepNext/>
              <w:keepLines/>
            </w:pPr>
            <w:r w:rsidRPr="00322F3B">
              <w:rPr>
                <w:b/>
              </w:rPr>
              <w:t xml:space="preserve">for </w:t>
            </w:r>
            <w:r w:rsidR="009953FD" w:rsidRPr="009953FD">
              <w:rPr>
                <w:b/>
                <w:position w:val="6"/>
                <w:sz w:val="16"/>
              </w:rPr>
              <w:t>*</w:t>
            </w:r>
            <w:r w:rsidRPr="00322F3B">
              <w:rPr>
                <w:b/>
              </w:rPr>
              <w:t>taxable primary production income &gt; 0</w:t>
            </w:r>
          </w:p>
        </w:tc>
        <w:tc>
          <w:tcPr>
            <w:tcW w:w="2255" w:type="dxa"/>
            <w:tcBorders>
              <w:bottom w:val="single" w:sz="12" w:space="0" w:color="auto"/>
            </w:tcBorders>
          </w:tcPr>
          <w:p w14:paraId="68C1DEB7" w14:textId="22CCF2CF" w:rsidR="0037072A" w:rsidRPr="00322F3B" w:rsidRDefault="0037072A" w:rsidP="00F301A2">
            <w:pPr>
              <w:pStyle w:val="Tabletext"/>
              <w:keepNext/>
              <w:keepLines/>
            </w:pPr>
            <w:r w:rsidRPr="00322F3B">
              <w:rPr>
                <w:b/>
              </w:rPr>
              <w:t xml:space="preserve">for </w:t>
            </w:r>
            <w:r w:rsidR="009953FD" w:rsidRPr="009953FD">
              <w:rPr>
                <w:b/>
                <w:position w:val="6"/>
                <w:sz w:val="16"/>
              </w:rPr>
              <w:t>*</w:t>
            </w:r>
            <w:r w:rsidRPr="00322F3B">
              <w:rPr>
                <w:b/>
              </w:rPr>
              <w:t>taxable primary production income = 0</w:t>
            </w:r>
          </w:p>
        </w:tc>
      </w:tr>
      <w:tr w:rsidR="0037072A" w:rsidRPr="00322F3B" w14:paraId="3BA63682" w14:textId="77777777" w:rsidTr="00F301A2">
        <w:trPr>
          <w:cantSplit/>
        </w:trPr>
        <w:tc>
          <w:tcPr>
            <w:tcW w:w="703" w:type="dxa"/>
            <w:tcBorders>
              <w:top w:val="single" w:sz="12" w:space="0" w:color="auto"/>
              <w:bottom w:val="single" w:sz="2" w:space="0" w:color="auto"/>
            </w:tcBorders>
            <w:shd w:val="clear" w:color="auto" w:fill="auto"/>
          </w:tcPr>
          <w:p w14:paraId="7B747B52" w14:textId="77777777" w:rsidR="0037072A" w:rsidRPr="00322F3B" w:rsidRDefault="0037072A" w:rsidP="001C3E0B">
            <w:pPr>
              <w:pStyle w:val="Tabletext"/>
            </w:pPr>
            <w:r w:rsidRPr="00322F3B">
              <w:t>1</w:t>
            </w:r>
          </w:p>
        </w:tc>
        <w:tc>
          <w:tcPr>
            <w:tcW w:w="1985" w:type="dxa"/>
            <w:tcBorders>
              <w:top w:val="single" w:sz="12" w:space="0" w:color="auto"/>
              <w:bottom w:val="single" w:sz="2" w:space="0" w:color="auto"/>
            </w:tcBorders>
            <w:shd w:val="clear" w:color="auto" w:fill="auto"/>
          </w:tcPr>
          <w:p w14:paraId="3EABFA7E" w14:textId="77777777" w:rsidR="0037072A" w:rsidRPr="00322F3B" w:rsidRDefault="0037072A" w:rsidP="00F301A2">
            <w:pPr>
              <w:pStyle w:val="Tabletext"/>
              <w:keepNext/>
              <w:keepLines/>
            </w:pPr>
            <w:r w:rsidRPr="00322F3B">
              <w:t>is nil</w:t>
            </w:r>
          </w:p>
        </w:tc>
        <w:tc>
          <w:tcPr>
            <w:tcW w:w="2196" w:type="dxa"/>
            <w:tcBorders>
              <w:top w:val="single" w:sz="12" w:space="0" w:color="auto"/>
              <w:bottom w:val="single" w:sz="2" w:space="0" w:color="auto"/>
            </w:tcBorders>
            <w:shd w:val="clear" w:color="auto" w:fill="auto"/>
          </w:tcPr>
          <w:p w14:paraId="66B5776F" w14:textId="2AD20BA5" w:rsidR="0037072A" w:rsidRPr="00322F3B" w:rsidRDefault="009953FD" w:rsidP="00F301A2">
            <w:pPr>
              <w:pStyle w:val="Tabletext"/>
              <w:keepNext/>
              <w:keepLines/>
            </w:pPr>
            <w:r w:rsidRPr="009953FD">
              <w:rPr>
                <w:position w:val="6"/>
                <w:sz w:val="16"/>
              </w:rPr>
              <w:t>*</w:t>
            </w:r>
            <w:r w:rsidR="0037072A" w:rsidRPr="00322F3B">
              <w:t>Basic taxable income</w:t>
            </w:r>
          </w:p>
        </w:tc>
        <w:tc>
          <w:tcPr>
            <w:tcW w:w="2255" w:type="dxa"/>
            <w:tcBorders>
              <w:top w:val="single" w:sz="12" w:space="0" w:color="auto"/>
              <w:bottom w:val="single" w:sz="2" w:space="0" w:color="auto"/>
            </w:tcBorders>
            <w:shd w:val="clear" w:color="auto" w:fill="auto"/>
          </w:tcPr>
          <w:p w14:paraId="5AB3B7FC" w14:textId="77777777" w:rsidR="0037072A" w:rsidRPr="00322F3B" w:rsidRDefault="0037072A" w:rsidP="00F301A2">
            <w:pPr>
              <w:pStyle w:val="Tabletext"/>
              <w:keepNext/>
              <w:keepLines/>
            </w:pPr>
            <w:r w:rsidRPr="00322F3B">
              <w:t>Nil</w:t>
            </w:r>
          </w:p>
        </w:tc>
      </w:tr>
      <w:tr w:rsidR="0037072A" w:rsidRPr="00322F3B" w14:paraId="652EB6EF" w14:textId="77777777" w:rsidTr="00F301A2">
        <w:trPr>
          <w:cantSplit/>
        </w:trPr>
        <w:tc>
          <w:tcPr>
            <w:tcW w:w="703" w:type="dxa"/>
            <w:tcBorders>
              <w:top w:val="single" w:sz="2" w:space="0" w:color="auto"/>
              <w:bottom w:val="single" w:sz="2" w:space="0" w:color="auto"/>
            </w:tcBorders>
            <w:shd w:val="clear" w:color="auto" w:fill="auto"/>
          </w:tcPr>
          <w:p w14:paraId="7285EBA5" w14:textId="77777777" w:rsidR="0037072A" w:rsidRPr="00322F3B" w:rsidRDefault="0037072A" w:rsidP="001C3E0B">
            <w:pPr>
              <w:pStyle w:val="Tabletext"/>
            </w:pPr>
            <w:r w:rsidRPr="00322F3B">
              <w:t>2</w:t>
            </w:r>
          </w:p>
        </w:tc>
        <w:tc>
          <w:tcPr>
            <w:tcW w:w="1985" w:type="dxa"/>
            <w:tcBorders>
              <w:top w:val="single" w:sz="2" w:space="0" w:color="auto"/>
              <w:bottom w:val="single" w:sz="2" w:space="0" w:color="auto"/>
            </w:tcBorders>
            <w:shd w:val="clear" w:color="auto" w:fill="auto"/>
          </w:tcPr>
          <w:p w14:paraId="16AE11A7" w14:textId="77777777" w:rsidR="0037072A" w:rsidRPr="00322F3B" w:rsidRDefault="0037072A" w:rsidP="00F301A2">
            <w:pPr>
              <w:pStyle w:val="Tabletext"/>
              <w:keepNext/>
              <w:keepLines/>
            </w:pPr>
            <w:r w:rsidRPr="00322F3B">
              <w:t>is more than nil but does not exceed $5,000</w:t>
            </w:r>
          </w:p>
        </w:tc>
        <w:tc>
          <w:tcPr>
            <w:tcW w:w="2196" w:type="dxa"/>
            <w:tcBorders>
              <w:top w:val="single" w:sz="2" w:space="0" w:color="auto"/>
              <w:bottom w:val="single" w:sz="2" w:space="0" w:color="auto"/>
            </w:tcBorders>
            <w:shd w:val="clear" w:color="auto" w:fill="auto"/>
          </w:tcPr>
          <w:p w14:paraId="2EE7FF1F" w14:textId="70064756" w:rsidR="0037072A" w:rsidRPr="00322F3B" w:rsidRDefault="009953FD" w:rsidP="00F301A2">
            <w:pPr>
              <w:pStyle w:val="Tabletext"/>
              <w:keepNext/>
              <w:keepLines/>
            </w:pPr>
            <w:r w:rsidRPr="009953FD">
              <w:rPr>
                <w:position w:val="6"/>
                <w:sz w:val="16"/>
              </w:rPr>
              <w:t>*</w:t>
            </w:r>
            <w:r w:rsidR="0037072A" w:rsidRPr="00322F3B">
              <w:t>Basic taxable income</w:t>
            </w:r>
          </w:p>
        </w:tc>
        <w:tc>
          <w:tcPr>
            <w:tcW w:w="2255" w:type="dxa"/>
            <w:tcBorders>
              <w:top w:val="single" w:sz="2" w:space="0" w:color="auto"/>
              <w:bottom w:val="single" w:sz="2" w:space="0" w:color="auto"/>
            </w:tcBorders>
            <w:shd w:val="clear" w:color="auto" w:fill="auto"/>
          </w:tcPr>
          <w:p w14:paraId="15331EBB" w14:textId="5A4B4BD9" w:rsidR="0037072A" w:rsidRPr="00322F3B" w:rsidRDefault="009953FD" w:rsidP="00F301A2">
            <w:pPr>
              <w:pStyle w:val="Tabletext"/>
              <w:keepNext/>
              <w:keepLines/>
            </w:pPr>
            <w:r w:rsidRPr="009953FD">
              <w:rPr>
                <w:position w:val="6"/>
                <w:sz w:val="16"/>
              </w:rPr>
              <w:t>*</w:t>
            </w:r>
            <w:r w:rsidR="0037072A" w:rsidRPr="00322F3B">
              <w:t>Basic taxable income</w:t>
            </w:r>
          </w:p>
        </w:tc>
      </w:tr>
      <w:tr w:rsidR="0037072A" w:rsidRPr="00322F3B" w14:paraId="16687594" w14:textId="77777777" w:rsidTr="00F301A2">
        <w:trPr>
          <w:cantSplit/>
        </w:trPr>
        <w:tc>
          <w:tcPr>
            <w:tcW w:w="703" w:type="dxa"/>
            <w:tcBorders>
              <w:top w:val="single" w:sz="2" w:space="0" w:color="auto"/>
              <w:bottom w:val="single" w:sz="2" w:space="0" w:color="auto"/>
            </w:tcBorders>
            <w:shd w:val="clear" w:color="auto" w:fill="auto"/>
          </w:tcPr>
          <w:p w14:paraId="4C2CE835" w14:textId="77777777" w:rsidR="0037072A" w:rsidRPr="00322F3B" w:rsidRDefault="0037072A" w:rsidP="00F301A2">
            <w:pPr>
              <w:pStyle w:val="Tabletext"/>
            </w:pPr>
            <w:r w:rsidRPr="00322F3B">
              <w:t>3</w:t>
            </w:r>
          </w:p>
        </w:tc>
        <w:tc>
          <w:tcPr>
            <w:tcW w:w="1985" w:type="dxa"/>
            <w:tcBorders>
              <w:top w:val="single" w:sz="2" w:space="0" w:color="auto"/>
              <w:bottom w:val="single" w:sz="2" w:space="0" w:color="auto"/>
            </w:tcBorders>
            <w:shd w:val="clear" w:color="auto" w:fill="auto"/>
          </w:tcPr>
          <w:p w14:paraId="71D51CFB" w14:textId="77777777" w:rsidR="0037072A" w:rsidRPr="00322F3B" w:rsidRDefault="0037072A" w:rsidP="00F301A2">
            <w:pPr>
              <w:pStyle w:val="Tabletext"/>
            </w:pPr>
            <w:r w:rsidRPr="00322F3B">
              <w:t>exceeds $5,000 but does not exceed $10,000</w:t>
            </w:r>
          </w:p>
        </w:tc>
        <w:tc>
          <w:tcPr>
            <w:tcW w:w="2196" w:type="dxa"/>
            <w:tcBorders>
              <w:top w:val="single" w:sz="2" w:space="0" w:color="auto"/>
              <w:bottom w:val="single" w:sz="2" w:space="0" w:color="auto"/>
            </w:tcBorders>
            <w:shd w:val="clear" w:color="auto" w:fill="auto"/>
          </w:tcPr>
          <w:p w14:paraId="17C5C053" w14:textId="064252DC" w:rsidR="0037072A" w:rsidRPr="00322F3B" w:rsidRDefault="009953FD" w:rsidP="00F301A2">
            <w:pPr>
              <w:pStyle w:val="Tabletext"/>
            </w:pPr>
            <w:r w:rsidRPr="009953FD">
              <w:rPr>
                <w:position w:val="6"/>
                <w:sz w:val="16"/>
              </w:rPr>
              <w:t>*</w:t>
            </w:r>
            <w:r w:rsidR="0037072A" w:rsidRPr="00322F3B">
              <w:t xml:space="preserve">Taxable primary production income plus </w:t>
            </w:r>
            <w:r w:rsidRPr="009953FD">
              <w:rPr>
                <w:position w:val="6"/>
                <w:sz w:val="16"/>
              </w:rPr>
              <w:t>*</w:t>
            </w:r>
            <w:r w:rsidR="0037072A" w:rsidRPr="00322F3B">
              <w:t>non</w:t>
            </w:r>
            <w:r>
              <w:noBreakHyphen/>
            </w:r>
            <w:r w:rsidR="0037072A" w:rsidRPr="00322F3B">
              <w:t>primary production shade</w:t>
            </w:r>
            <w:r>
              <w:noBreakHyphen/>
            </w:r>
            <w:r w:rsidR="0037072A" w:rsidRPr="00322F3B">
              <w:t>out amount</w:t>
            </w:r>
          </w:p>
        </w:tc>
        <w:tc>
          <w:tcPr>
            <w:tcW w:w="2255" w:type="dxa"/>
            <w:tcBorders>
              <w:top w:val="single" w:sz="2" w:space="0" w:color="auto"/>
              <w:bottom w:val="single" w:sz="2" w:space="0" w:color="auto"/>
            </w:tcBorders>
            <w:shd w:val="clear" w:color="auto" w:fill="auto"/>
          </w:tcPr>
          <w:p w14:paraId="186FDC70" w14:textId="4E58D6C1" w:rsidR="0037072A" w:rsidRPr="00322F3B" w:rsidRDefault="009953FD" w:rsidP="00F301A2">
            <w:pPr>
              <w:pStyle w:val="Tabletext"/>
            </w:pPr>
            <w:r w:rsidRPr="009953FD">
              <w:rPr>
                <w:position w:val="6"/>
                <w:sz w:val="16"/>
              </w:rPr>
              <w:t>*</w:t>
            </w:r>
            <w:r w:rsidR="0037072A" w:rsidRPr="00322F3B">
              <w:t>Non</w:t>
            </w:r>
            <w:r>
              <w:noBreakHyphen/>
            </w:r>
            <w:r w:rsidR="0037072A" w:rsidRPr="00322F3B">
              <w:t>primary production shade</w:t>
            </w:r>
            <w:r>
              <w:noBreakHyphen/>
            </w:r>
            <w:r w:rsidR="0037072A" w:rsidRPr="00322F3B">
              <w:t>out amount</w:t>
            </w:r>
          </w:p>
        </w:tc>
      </w:tr>
      <w:tr w:rsidR="0037072A" w:rsidRPr="00322F3B" w14:paraId="5E90044A" w14:textId="77777777" w:rsidTr="00F301A2">
        <w:trPr>
          <w:cantSplit/>
        </w:trPr>
        <w:tc>
          <w:tcPr>
            <w:tcW w:w="703" w:type="dxa"/>
            <w:tcBorders>
              <w:top w:val="single" w:sz="2" w:space="0" w:color="auto"/>
              <w:bottom w:val="single" w:sz="12" w:space="0" w:color="auto"/>
            </w:tcBorders>
          </w:tcPr>
          <w:p w14:paraId="40736DC8" w14:textId="77777777" w:rsidR="0037072A" w:rsidRPr="00322F3B" w:rsidRDefault="0037072A" w:rsidP="00F301A2">
            <w:pPr>
              <w:pStyle w:val="Tabletext"/>
            </w:pPr>
            <w:r w:rsidRPr="00322F3B">
              <w:t>4</w:t>
            </w:r>
          </w:p>
        </w:tc>
        <w:tc>
          <w:tcPr>
            <w:tcW w:w="1985" w:type="dxa"/>
            <w:tcBorders>
              <w:top w:val="single" w:sz="2" w:space="0" w:color="auto"/>
              <w:bottom w:val="single" w:sz="12" w:space="0" w:color="auto"/>
            </w:tcBorders>
          </w:tcPr>
          <w:p w14:paraId="27476248" w14:textId="77777777" w:rsidR="0037072A" w:rsidRPr="00322F3B" w:rsidRDefault="0037072A" w:rsidP="00F301A2">
            <w:pPr>
              <w:pStyle w:val="Tabletext"/>
            </w:pPr>
            <w:r w:rsidRPr="00322F3B">
              <w:t>is $10,000 or more</w:t>
            </w:r>
          </w:p>
        </w:tc>
        <w:tc>
          <w:tcPr>
            <w:tcW w:w="2196" w:type="dxa"/>
            <w:tcBorders>
              <w:top w:val="single" w:sz="2" w:space="0" w:color="auto"/>
              <w:bottom w:val="single" w:sz="12" w:space="0" w:color="auto"/>
            </w:tcBorders>
          </w:tcPr>
          <w:p w14:paraId="789228B6" w14:textId="72E0BC36" w:rsidR="0037072A" w:rsidRPr="00322F3B" w:rsidRDefault="009953FD" w:rsidP="00F301A2">
            <w:pPr>
              <w:pStyle w:val="Tabletext"/>
            </w:pPr>
            <w:r w:rsidRPr="009953FD">
              <w:rPr>
                <w:position w:val="6"/>
                <w:sz w:val="16"/>
              </w:rPr>
              <w:t>*</w:t>
            </w:r>
            <w:r w:rsidR="0037072A" w:rsidRPr="00322F3B">
              <w:t>Taxable primary production income</w:t>
            </w:r>
          </w:p>
        </w:tc>
        <w:tc>
          <w:tcPr>
            <w:tcW w:w="2255" w:type="dxa"/>
            <w:tcBorders>
              <w:top w:val="single" w:sz="2" w:space="0" w:color="auto"/>
              <w:bottom w:val="single" w:sz="12" w:space="0" w:color="auto"/>
            </w:tcBorders>
          </w:tcPr>
          <w:p w14:paraId="1A30D60A" w14:textId="77777777" w:rsidR="0037072A" w:rsidRPr="00322F3B" w:rsidRDefault="0037072A" w:rsidP="00F301A2">
            <w:pPr>
              <w:pStyle w:val="Tabletext"/>
            </w:pPr>
            <w:r w:rsidRPr="00322F3B">
              <w:t>Nil</w:t>
            </w:r>
          </w:p>
        </w:tc>
      </w:tr>
    </w:tbl>
    <w:p w14:paraId="56016FBC" w14:textId="018F1AAE"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r>
      <w:r w:rsidR="00825006" w:rsidRPr="00322F3B">
        <w:t>Subsections (</w:t>
      </w:r>
      <w:r w:rsidRPr="00322F3B">
        <w:t>2) and (3) explain how to work out your non</w:t>
      </w:r>
      <w:r w:rsidR="009953FD">
        <w:noBreakHyphen/>
      </w:r>
      <w:r w:rsidRPr="00322F3B">
        <w:t>primary production shade</w:t>
      </w:r>
      <w:r w:rsidR="009953FD">
        <w:noBreakHyphen/>
      </w:r>
      <w:r w:rsidRPr="00322F3B">
        <w:t>out amount if your taxable non</w:t>
      </w:r>
      <w:r w:rsidR="009953FD">
        <w:noBreakHyphen/>
      </w:r>
      <w:r w:rsidRPr="00322F3B">
        <w:t>primary production income is between $5,000 and $10,000.</w:t>
      </w:r>
    </w:p>
    <w:p w14:paraId="10286BDF" w14:textId="08BBE824" w:rsidR="0037072A" w:rsidRPr="00322F3B" w:rsidRDefault="0037072A" w:rsidP="0037072A">
      <w:pPr>
        <w:pStyle w:val="SubsectionHead"/>
      </w:pPr>
      <w:r w:rsidRPr="00322F3B">
        <w:t>Non</w:t>
      </w:r>
      <w:r w:rsidR="009953FD">
        <w:noBreakHyphen/>
      </w:r>
      <w:r w:rsidRPr="00322F3B">
        <w:t>primary production shade</w:t>
      </w:r>
      <w:r w:rsidR="009953FD">
        <w:noBreakHyphen/>
      </w:r>
      <w:r w:rsidRPr="00322F3B">
        <w:t>out amount if your taxable primary production income is more than nil</w:t>
      </w:r>
    </w:p>
    <w:p w14:paraId="79BF050D" w14:textId="7373ED23"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If your </w:t>
      </w:r>
      <w:r w:rsidR="009953FD" w:rsidRPr="009953FD">
        <w:rPr>
          <w:position w:val="6"/>
          <w:sz w:val="16"/>
        </w:rPr>
        <w:t>*</w:t>
      </w:r>
      <w:r w:rsidRPr="00322F3B">
        <w:t xml:space="preserve">taxable primary production income is more than nil, your </w:t>
      </w:r>
      <w:r w:rsidRPr="00322F3B">
        <w:rPr>
          <w:b/>
          <w:i/>
        </w:rPr>
        <w:t>non</w:t>
      </w:r>
      <w:r w:rsidR="009953FD">
        <w:rPr>
          <w:b/>
          <w:i/>
        </w:rPr>
        <w:noBreakHyphen/>
      </w:r>
      <w:r w:rsidRPr="00322F3B">
        <w:rPr>
          <w:b/>
          <w:i/>
        </w:rPr>
        <w:t>primary production shade</w:t>
      </w:r>
      <w:r w:rsidR="009953FD">
        <w:rPr>
          <w:b/>
          <w:i/>
        </w:rPr>
        <w:noBreakHyphen/>
      </w:r>
      <w:r w:rsidRPr="00322F3B">
        <w:rPr>
          <w:b/>
          <w:i/>
        </w:rPr>
        <w:t>out amount</w:t>
      </w:r>
      <w:r w:rsidRPr="00322F3B">
        <w:t xml:space="preserve"> is the amount worked out using the formula:</w:t>
      </w:r>
    </w:p>
    <w:p w14:paraId="3031C905" w14:textId="77777777" w:rsidR="0037072A" w:rsidRPr="00322F3B" w:rsidRDefault="0037072A" w:rsidP="0037072A">
      <w:pPr>
        <w:pStyle w:val="Formula"/>
      </w:pPr>
      <w:r w:rsidRPr="00322F3B">
        <w:rPr>
          <w:noProof/>
        </w:rPr>
        <w:drawing>
          <wp:inline distT="0" distB="0" distL="0" distR="0" wp14:anchorId="17CEA5B7" wp14:editId="6DB810BB">
            <wp:extent cx="1866900" cy="276225"/>
            <wp:effectExtent l="0" t="0" r="0" b="0"/>
            <wp:docPr id="55" name="Picture 55" descr="Start formula $10,000 minus Taxable non-PP incom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66900" cy="276225"/>
                    </a:xfrm>
                    <a:prstGeom prst="rect">
                      <a:avLst/>
                    </a:prstGeom>
                    <a:noFill/>
                    <a:ln>
                      <a:noFill/>
                    </a:ln>
                  </pic:spPr>
                </pic:pic>
              </a:graphicData>
            </a:graphic>
          </wp:inline>
        </w:drawing>
      </w:r>
    </w:p>
    <w:p w14:paraId="00F9A40E" w14:textId="66D7F3AB" w:rsidR="0037072A" w:rsidRPr="00322F3B" w:rsidRDefault="0037072A" w:rsidP="0037072A">
      <w:pPr>
        <w:pStyle w:val="SubsectionHead"/>
      </w:pPr>
      <w:r w:rsidRPr="00322F3B">
        <w:t>Non</w:t>
      </w:r>
      <w:r w:rsidR="009953FD">
        <w:noBreakHyphen/>
      </w:r>
      <w:r w:rsidRPr="00322F3B">
        <w:t>primary production shade</w:t>
      </w:r>
      <w:r w:rsidR="009953FD">
        <w:noBreakHyphen/>
      </w:r>
      <w:r w:rsidRPr="00322F3B">
        <w:t>out amount if your taxable primary production income is nil</w:t>
      </w:r>
    </w:p>
    <w:p w14:paraId="04175B65" w14:textId="3139EFC7"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If your </w:t>
      </w:r>
      <w:r w:rsidR="009953FD" w:rsidRPr="009953FD">
        <w:rPr>
          <w:position w:val="6"/>
          <w:sz w:val="16"/>
        </w:rPr>
        <w:t>*</w:t>
      </w:r>
      <w:r w:rsidRPr="00322F3B">
        <w:t xml:space="preserve">taxable primary production income is nil, your </w:t>
      </w:r>
      <w:r w:rsidRPr="00322F3B">
        <w:rPr>
          <w:b/>
          <w:i/>
        </w:rPr>
        <w:t>non</w:t>
      </w:r>
      <w:r w:rsidR="009953FD">
        <w:rPr>
          <w:b/>
          <w:i/>
        </w:rPr>
        <w:noBreakHyphen/>
      </w:r>
      <w:r w:rsidRPr="00322F3B">
        <w:rPr>
          <w:b/>
          <w:i/>
        </w:rPr>
        <w:t>primary production shade</w:t>
      </w:r>
      <w:r w:rsidR="009953FD">
        <w:rPr>
          <w:b/>
          <w:i/>
        </w:rPr>
        <w:noBreakHyphen/>
      </w:r>
      <w:r w:rsidRPr="00322F3B">
        <w:rPr>
          <w:b/>
          <w:i/>
        </w:rPr>
        <w:t>out amount</w:t>
      </w:r>
      <w:r w:rsidRPr="00322F3B">
        <w:t xml:space="preserve"> is the amount worked out using the formula:</w:t>
      </w:r>
    </w:p>
    <w:p w14:paraId="0F19EEEA" w14:textId="77777777" w:rsidR="0037072A" w:rsidRPr="00322F3B" w:rsidRDefault="0037072A" w:rsidP="0037072A">
      <w:pPr>
        <w:pStyle w:val="Formula"/>
      </w:pPr>
      <w:r w:rsidRPr="00322F3B">
        <w:rPr>
          <w:noProof/>
        </w:rPr>
        <w:lastRenderedPageBreak/>
        <w:drawing>
          <wp:inline distT="0" distB="0" distL="0" distR="0" wp14:anchorId="4966B910" wp14:editId="04D680A5">
            <wp:extent cx="3495675" cy="523875"/>
            <wp:effectExtent l="0" t="0" r="0" b="9525"/>
            <wp:docPr id="56" name="Picture 56" descr="Start formula $10,000 minus Taxable non-PP income minus open bracket PP deductions minus Assessable PP income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95675" cy="523875"/>
                    </a:xfrm>
                    <a:prstGeom prst="rect">
                      <a:avLst/>
                    </a:prstGeom>
                    <a:noFill/>
                    <a:ln>
                      <a:noFill/>
                    </a:ln>
                  </pic:spPr>
                </pic:pic>
              </a:graphicData>
            </a:graphic>
          </wp:inline>
        </w:drawing>
      </w:r>
    </w:p>
    <w:p w14:paraId="70EF2EFA" w14:textId="1AD1D1BF" w:rsidR="0037072A" w:rsidRPr="00322F3B" w:rsidRDefault="0037072A" w:rsidP="0037072A">
      <w:pPr>
        <w:pStyle w:val="subsection2"/>
      </w:pPr>
      <w:r w:rsidRPr="00322F3B">
        <w:t xml:space="preserve">However, if that amount is less than nil, your </w:t>
      </w:r>
      <w:r w:rsidRPr="00322F3B">
        <w:rPr>
          <w:b/>
          <w:i/>
        </w:rPr>
        <w:t>non</w:t>
      </w:r>
      <w:r w:rsidR="009953FD">
        <w:rPr>
          <w:b/>
          <w:i/>
        </w:rPr>
        <w:noBreakHyphen/>
      </w:r>
      <w:r w:rsidRPr="00322F3B">
        <w:rPr>
          <w:b/>
          <w:i/>
        </w:rPr>
        <w:t>primary production shade</w:t>
      </w:r>
      <w:r w:rsidR="009953FD">
        <w:rPr>
          <w:b/>
          <w:i/>
        </w:rPr>
        <w:noBreakHyphen/>
      </w:r>
      <w:r w:rsidRPr="00322F3B">
        <w:rPr>
          <w:b/>
          <w:i/>
        </w:rPr>
        <w:t>out amount</w:t>
      </w:r>
      <w:r w:rsidRPr="00322F3B">
        <w:t xml:space="preserve"> is nil.</w:t>
      </w:r>
    </w:p>
    <w:p w14:paraId="22EA0E96" w14:textId="77777777"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In this section:</w:t>
      </w:r>
    </w:p>
    <w:p w14:paraId="083E4D6A" w14:textId="18B488D5" w:rsidR="0037072A" w:rsidRPr="00322F3B" w:rsidRDefault="0037072A" w:rsidP="0037072A">
      <w:pPr>
        <w:pStyle w:val="Definition"/>
        <w:tabs>
          <w:tab w:val="left" w:pos="2268"/>
          <w:tab w:val="left" w:pos="3402"/>
          <w:tab w:val="left" w:pos="4536"/>
          <w:tab w:val="left" w:pos="5670"/>
          <w:tab w:val="left" w:pos="6804"/>
        </w:tabs>
      </w:pPr>
      <w:r w:rsidRPr="00322F3B">
        <w:rPr>
          <w:b/>
          <w:i/>
        </w:rPr>
        <w:t>Assessable PP income</w:t>
      </w:r>
      <w:r w:rsidRPr="00322F3B">
        <w:t xml:space="preserve"> means your </w:t>
      </w:r>
      <w:r w:rsidR="009953FD" w:rsidRPr="009953FD">
        <w:rPr>
          <w:position w:val="6"/>
          <w:sz w:val="16"/>
        </w:rPr>
        <w:t>*</w:t>
      </w:r>
      <w:r w:rsidRPr="00322F3B">
        <w:t xml:space="preserve">assessable primary production income for the </w:t>
      </w:r>
      <w:r w:rsidR="009953FD" w:rsidRPr="009953FD">
        <w:rPr>
          <w:position w:val="6"/>
          <w:sz w:val="16"/>
        </w:rPr>
        <w:t>*</w:t>
      </w:r>
      <w:r w:rsidRPr="00322F3B">
        <w:t>current year.</w:t>
      </w:r>
    </w:p>
    <w:p w14:paraId="592C8278" w14:textId="0BA069CF" w:rsidR="0037072A" w:rsidRPr="00322F3B" w:rsidRDefault="0037072A" w:rsidP="0037072A">
      <w:pPr>
        <w:pStyle w:val="Definition"/>
        <w:tabs>
          <w:tab w:val="left" w:pos="2268"/>
          <w:tab w:val="left" w:pos="3402"/>
          <w:tab w:val="left" w:pos="4536"/>
          <w:tab w:val="left" w:pos="5670"/>
          <w:tab w:val="left" w:pos="6804"/>
        </w:tabs>
      </w:pPr>
      <w:r w:rsidRPr="00322F3B">
        <w:rPr>
          <w:b/>
          <w:i/>
        </w:rPr>
        <w:t>PP deductions</w:t>
      </w:r>
      <w:r w:rsidRPr="00322F3B">
        <w:t xml:space="preserve"> means your </w:t>
      </w:r>
      <w:r w:rsidR="009953FD" w:rsidRPr="009953FD">
        <w:rPr>
          <w:position w:val="6"/>
          <w:sz w:val="16"/>
        </w:rPr>
        <w:t>*</w:t>
      </w:r>
      <w:r w:rsidRPr="00322F3B">
        <w:t xml:space="preserve">primary production deductions for the </w:t>
      </w:r>
      <w:r w:rsidR="009953FD" w:rsidRPr="009953FD">
        <w:rPr>
          <w:position w:val="6"/>
          <w:sz w:val="16"/>
        </w:rPr>
        <w:t>*</w:t>
      </w:r>
      <w:r w:rsidRPr="00322F3B">
        <w:t>current year.</w:t>
      </w:r>
    </w:p>
    <w:p w14:paraId="1B9620D2" w14:textId="37EB9B9C" w:rsidR="0037072A" w:rsidRPr="00322F3B" w:rsidRDefault="0037072A" w:rsidP="0037072A">
      <w:pPr>
        <w:pStyle w:val="Definition"/>
        <w:tabs>
          <w:tab w:val="left" w:pos="2268"/>
          <w:tab w:val="left" w:pos="3402"/>
          <w:tab w:val="left" w:pos="4536"/>
          <w:tab w:val="left" w:pos="5670"/>
          <w:tab w:val="left" w:pos="6804"/>
        </w:tabs>
      </w:pPr>
      <w:r w:rsidRPr="00322F3B">
        <w:rPr>
          <w:b/>
          <w:i/>
        </w:rPr>
        <w:t>Taxable non</w:t>
      </w:r>
      <w:r w:rsidR="009953FD">
        <w:rPr>
          <w:b/>
          <w:i/>
        </w:rPr>
        <w:noBreakHyphen/>
      </w:r>
      <w:r w:rsidRPr="00322F3B">
        <w:rPr>
          <w:b/>
          <w:i/>
        </w:rPr>
        <w:t>PP income</w:t>
      </w:r>
      <w:r w:rsidRPr="00322F3B">
        <w:t xml:space="preserve"> your </w:t>
      </w:r>
      <w:r w:rsidR="009953FD" w:rsidRPr="009953FD">
        <w:rPr>
          <w:position w:val="6"/>
          <w:sz w:val="16"/>
        </w:rPr>
        <w:t>*</w:t>
      </w:r>
      <w:r w:rsidRPr="00322F3B">
        <w:t>taxable non</w:t>
      </w:r>
      <w:r w:rsidR="009953FD">
        <w:noBreakHyphen/>
      </w:r>
      <w:r w:rsidRPr="00322F3B">
        <w:t xml:space="preserve">primary production income for the </w:t>
      </w:r>
      <w:r w:rsidR="009953FD" w:rsidRPr="009953FD">
        <w:rPr>
          <w:position w:val="6"/>
          <w:sz w:val="16"/>
        </w:rPr>
        <w:t>*</w:t>
      </w:r>
      <w:r w:rsidRPr="00322F3B">
        <w:t>current year.</w:t>
      </w:r>
    </w:p>
    <w:p w14:paraId="6975C8FE" w14:textId="62F29374" w:rsidR="0037072A" w:rsidRPr="00322F3B" w:rsidRDefault="0037072A" w:rsidP="0037072A">
      <w:pPr>
        <w:pStyle w:val="ActHead4"/>
      </w:pPr>
      <w:bookmarkStart w:id="581" w:name="_Toc201756011"/>
      <w:r w:rsidRPr="00322F3B">
        <w:rPr>
          <w:rStyle w:val="CharSubdNo"/>
        </w:rPr>
        <w:t>Subdivision</w:t>
      </w:r>
      <w:r w:rsidR="00825006" w:rsidRPr="00322F3B">
        <w:rPr>
          <w:rStyle w:val="CharSubdNo"/>
        </w:rPr>
        <w:t> </w:t>
      </w:r>
      <w:r w:rsidRPr="00322F3B">
        <w:rPr>
          <w:rStyle w:val="CharSubdNo"/>
        </w:rPr>
        <w:t>392</w:t>
      </w:r>
      <w:r w:rsidR="009953FD">
        <w:rPr>
          <w:rStyle w:val="CharSubdNo"/>
        </w:rPr>
        <w:noBreakHyphen/>
      </w:r>
      <w:r w:rsidRPr="00322F3B">
        <w:rPr>
          <w:rStyle w:val="CharSubdNo"/>
        </w:rPr>
        <w:t>D</w:t>
      </w:r>
      <w:r w:rsidRPr="00322F3B">
        <w:t>—</w:t>
      </w:r>
      <w:r w:rsidRPr="00322F3B">
        <w:rPr>
          <w:rStyle w:val="CharSubdText"/>
        </w:rPr>
        <w:t>Effect of permanent reduction of your basic taxable income</w:t>
      </w:r>
      <w:bookmarkEnd w:id="581"/>
    </w:p>
    <w:p w14:paraId="66AC94A8" w14:textId="77777777" w:rsidR="0037072A" w:rsidRPr="00322F3B" w:rsidRDefault="0037072A" w:rsidP="0037072A">
      <w:pPr>
        <w:pStyle w:val="TofSectsHeading"/>
      </w:pPr>
      <w:r w:rsidRPr="00322F3B">
        <w:t>Table of sections</w:t>
      </w:r>
    </w:p>
    <w:p w14:paraId="05CFEFD0" w14:textId="37231EE5" w:rsidR="0037072A" w:rsidRPr="00322F3B" w:rsidRDefault="0037072A" w:rsidP="0037072A">
      <w:pPr>
        <w:pStyle w:val="TofSectsSection"/>
      </w:pPr>
      <w:r w:rsidRPr="00322F3B">
        <w:t>392</w:t>
      </w:r>
      <w:r w:rsidR="009953FD">
        <w:noBreakHyphen/>
      </w:r>
      <w:r w:rsidRPr="00322F3B">
        <w:t>95</w:t>
      </w:r>
      <w:r w:rsidRPr="00322F3B">
        <w:tab/>
        <w:t>You are treated as if you had not carried on business before</w:t>
      </w:r>
    </w:p>
    <w:p w14:paraId="152FBEEE" w14:textId="11997C21" w:rsidR="0037072A" w:rsidRPr="00322F3B" w:rsidRDefault="0037072A" w:rsidP="0037072A">
      <w:pPr>
        <w:pStyle w:val="ActHead5"/>
      </w:pPr>
      <w:bookmarkStart w:id="582" w:name="_Toc201756012"/>
      <w:r w:rsidRPr="00322F3B">
        <w:rPr>
          <w:rStyle w:val="CharSectno"/>
        </w:rPr>
        <w:t>392</w:t>
      </w:r>
      <w:r w:rsidR="009953FD">
        <w:rPr>
          <w:rStyle w:val="CharSectno"/>
        </w:rPr>
        <w:noBreakHyphen/>
      </w:r>
      <w:r w:rsidRPr="00322F3B">
        <w:rPr>
          <w:rStyle w:val="CharSectno"/>
        </w:rPr>
        <w:t>95</w:t>
      </w:r>
      <w:r w:rsidRPr="00322F3B">
        <w:t xml:space="preserve">  You are treated as if you had not carried on business before</w:t>
      </w:r>
      <w:bookmarkEnd w:id="582"/>
    </w:p>
    <w:p w14:paraId="63BC650F" w14:textId="77777777" w:rsidR="0037072A" w:rsidRPr="00322F3B" w:rsidRDefault="0037072A" w:rsidP="0037072A">
      <w:pPr>
        <w:pStyle w:val="SubsectionHead"/>
      </w:pPr>
      <w:r w:rsidRPr="00322F3B">
        <w:t>Choosing to discontinue and restart averaging</w:t>
      </w:r>
    </w:p>
    <w:p w14:paraId="4D7DDDEB" w14:textId="7BC9D40D"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 can choose that this Division not affect your </w:t>
      </w:r>
      <w:r w:rsidR="009953FD" w:rsidRPr="009953FD">
        <w:rPr>
          <w:position w:val="6"/>
          <w:sz w:val="16"/>
        </w:rPr>
        <w:t>*</w:t>
      </w:r>
      <w:r w:rsidR="002A656E" w:rsidRPr="00322F3B">
        <w:t>income tax liability</w:t>
      </w:r>
      <w:r w:rsidRPr="00322F3B">
        <w:t xml:space="preserve"> for an income year (the </w:t>
      </w:r>
      <w:r w:rsidRPr="00322F3B">
        <w:rPr>
          <w:b/>
          <w:i/>
        </w:rPr>
        <w:t>reduction</w:t>
      </w:r>
      <w:r w:rsidRPr="00322F3B">
        <w:t xml:space="preserve"> </w:t>
      </w:r>
      <w:r w:rsidRPr="00322F3B">
        <w:rPr>
          <w:b/>
          <w:i/>
        </w:rPr>
        <w:t>year</w:t>
      </w:r>
      <w:r w:rsidRPr="00322F3B">
        <w:t xml:space="preserve">) if you show the Commissioner that, because of retirement from your occupation or from any other cause, your </w:t>
      </w:r>
      <w:r w:rsidR="009953FD" w:rsidRPr="009953FD">
        <w:rPr>
          <w:position w:val="6"/>
          <w:sz w:val="16"/>
        </w:rPr>
        <w:t>*</w:t>
      </w:r>
      <w:r w:rsidRPr="00322F3B">
        <w:t xml:space="preserve">basic taxable income for the reduction year is permanently reduced during that year to less than two thirds of your </w:t>
      </w:r>
      <w:r w:rsidR="009953FD" w:rsidRPr="009953FD">
        <w:rPr>
          <w:position w:val="6"/>
          <w:sz w:val="16"/>
        </w:rPr>
        <w:t>*</w:t>
      </w:r>
      <w:r w:rsidRPr="00322F3B">
        <w:t>average income for that year.</w:t>
      </w:r>
    </w:p>
    <w:p w14:paraId="70B768AB" w14:textId="06CAB0BF" w:rsidR="0037072A" w:rsidRPr="00322F3B" w:rsidRDefault="0037072A" w:rsidP="0037072A">
      <w:pPr>
        <w:pStyle w:val="subsection"/>
        <w:tabs>
          <w:tab w:val="left" w:pos="2268"/>
          <w:tab w:val="left" w:pos="3402"/>
          <w:tab w:val="left" w:pos="4536"/>
          <w:tab w:val="left" w:pos="5670"/>
          <w:tab w:val="left" w:pos="6804"/>
        </w:tabs>
      </w:pPr>
      <w:r w:rsidRPr="00322F3B">
        <w:tab/>
        <w:t>(1A)</w:t>
      </w:r>
      <w:r w:rsidRPr="00322F3B">
        <w:tab/>
        <w:t xml:space="preserve">You must make the choice by notifying the Commissioner in writing by the day you lodge your </w:t>
      </w:r>
      <w:r w:rsidR="009953FD" w:rsidRPr="009953FD">
        <w:rPr>
          <w:position w:val="6"/>
          <w:sz w:val="16"/>
        </w:rPr>
        <w:t>*</w:t>
      </w:r>
      <w:r w:rsidRPr="00322F3B">
        <w:t>income tax return for the reduction year. However, the Commissioner can allow you to make it later.</w:t>
      </w:r>
    </w:p>
    <w:p w14:paraId="47376254" w14:textId="621824FC" w:rsidR="0037072A" w:rsidRPr="00322F3B" w:rsidRDefault="0037072A" w:rsidP="0037072A">
      <w:pPr>
        <w:pStyle w:val="subsection"/>
        <w:tabs>
          <w:tab w:val="left" w:pos="2268"/>
          <w:tab w:val="left" w:pos="3402"/>
          <w:tab w:val="left" w:pos="4536"/>
          <w:tab w:val="left" w:pos="5670"/>
          <w:tab w:val="left" w:pos="6804"/>
        </w:tabs>
      </w:pPr>
      <w:r w:rsidRPr="00322F3B">
        <w:lastRenderedPageBreak/>
        <w:tab/>
        <w:t>(1B)</w:t>
      </w:r>
      <w:r w:rsidRPr="00322F3B">
        <w:tab/>
        <w:t xml:space="preserve">If you make a choice under </w:t>
      </w:r>
      <w:r w:rsidR="00825006" w:rsidRPr="00322F3B">
        <w:t>subsection (</w:t>
      </w:r>
      <w:r w:rsidRPr="00322F3B">
        <w:t xml:space="preserve">1), this Division applies to assessments for later income years as if you had never carried on a </w:t>
      </w:r>
      <w:r w:rsidR="009953FD" w:rsidRPr="009953FD">
        <w:rPr>
          <w:position w:val="6"/>
          <w:sz w:val="16"/>
        </w:rPr>
        <w:t>*</w:t>
      </w:r>
      <w:r w:rsidRPr="00322F3B">
        <w:t>primary production business before the reduction year.</w:t>
      </w:r>
    </w:p>
    <w:p w14:paraId="32C4143F" w14:textId="77777777" w:rsidR="0037072A" w:rsidRPr="00322F3B" w:rsidRDefault="0037072A" w:rsidP="0037072A">
      <w:pPr>
        <w:pStyle w:val="SubsectionHead"/>
      </w:pPr>
      <w:r w:rsidRPr="00322F3B">
        <w:t>Working out the extent of the permanent reduction</w:t>
      </w:r>
    </w:p>
    <w:p w14:paraId="274985A9" w14:textId="77FC8827"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In working out the extent of the permanent reduction, you must work out your </w:t>
      </w:r>
      <w:r w:rsidR="009953FD" w:rsidRPr="009953FD">
        <w:rPr>
          <w:position w:val="6"/>
          <w:sz w:val="16"/>
        </w:rPr>
        <w:t>*</w:t>
      </w:r>
      <w:r w:rsidRPr="00322F3B">
        <w:t xml:space="preserve">average income for the reduction year on the basis that your </w:t>
      </w:r>
      <w:r w:rsidR="009953FD" w:rsidRPr="009953FD">
        <w:rPr>
          <w:position w:val="6"/>
          <w:sz w:val="16"/>
        </w:rPr>
        <w:t>*</w:t>
      </w:r>
      <w:r w:rsidRPr="00322F3B">
        <w:t xml:space="preserve">basic assessable income for an income year taken into account in working out your average income did </w:t>
      </w:r>
      <w:r w:rsidRPr="00322F3B">
        <w:rPr>
          <w:i/>
        </w:rPr>
        <w:t>not</w:t>
      </w:r>
      <w:r w:rsidRPr="00322F3B">
        <w:t xml:space="preserve"> include any assessable income from sources from which you do not usually receive assessable income.</w:t>
      </w:r>
    </w:p>
    <w:p w14:paraId="4A9976E4" w14:textId="4C7E433A" w:rsidR="0037072A" w:rsidRPr="00322F3B" w:rsidRDefault="0037072A" w:rsidP="00781951">
      <w:pPr>
        <w:pStyle w:val="subsection"/>
        <w:keepNext/>
        <w:keepLines/>
        <w:tabs>
          <w:tab w:val="left" w:pos="2268"/>
          <w:tab w:val="left" w:pos="3402"/>
          <w:tab w:val="left" w:pos="4536"/>
          <w:tab w:val="left" w:pos="5670"/>
          <w:tab w:val="left" w:pos="6804"/>
        </w:tabs>
      </w:pPr>
      <w:r w:rsidRPr="00322F3B">
        <w:tab/>
        <w:t>(3)</w:t>
      </w:r>
      <w:r w:rsidRPr="00322F3B">
        <w:tab/>
        <w:t xml:space="preserve">In working out the extent of the permanent reduction, disregard a reduction in </w:t>
      </w:r>
      <w:r w:rsidR="009953FD" w:rsidRPr="009953FD">
        <w:rPr>
          <w:position w:val="6"/>
          <w:sz w:val="16"/>
        </w:rPr>
        <w:t>*</w:t>
      </w:r>
      <w:r w:rsidRPr="00322F3B">
        <w:t xml:space="preserve">basic taxable income to the extent that it results from a change of assets from which assessable income was </w:t>
      </w:r>
      <w:r w:rsidR="009953FD" w:rsidRPr="009953FD">
        <w:rPr>
          <w:position w:val="6"/>
          <w:sz w:val="16"/>
        </w:rPr>
        <w:t>*</w:t>
      </w:r>
      <w:r w:rsidRPr="00322F3B">
        <w:t>derived into assets from which you derive income that is not assessable income.</w:t>
      </w:r>
    </w:p>
    <w:p w14:paraId="7C72E224" w14:textId="77777777" w:rsidR="0037072A" w:rsidRPr="00322F3B" w:rsidRDefault="0037072A" w:rsidP="0037072A">
      <w:pPr>
        <w:pStyle w:val="ActHead3"/>
        <w:pageBreakBefore/>
      </w:pPr>
      <w:bookmarkStart w:id="583" w:name="_Toc201756013"/>
      <w:r w:rsidRPr="00322F3B">
        <w:rPr>
          <w:rStyle w:val="CharDivNo"/>
        </w:rPr>
        <w:lastRenderedPageBreak/>
        <w:t>Division</w:t>
      </w:r>
      <w:r w:rsidR="00825006" w:rsidRPr="00322F3B">
        <w:rPr>
          <w:rStyle w:val="CharDivNo"/>
        </w:rPr>
        <w:t> </w:t>
      </w:r>
      <w:r w:rsidRPr="00322F3B">
        <w:rPr>
          <w:rStyle w:val="CharDivNo"/>
        </w:rPr>
        <w:t>393</w:t>
      </w:r>
      <w:r w:rsidRPr="00322F3B">
        <w:t>—</w:t>
      </w:r>
      <w:r w:rsidRPr="00322F3B">
        <w:rPr>
          <w:rStyle w:val="CharDivText"/>
        </w:rPr>
        <w:t>Farm management deposits</w:t>
      </w:r>
      <w:bookmarkEnd w:id="583"/>
    </w:p>
    <w:p w14:paraId="5E5A6CB2" w14:textId="77777777" w:rsidR="0037072A" w:rsidRPr="00322F3B" w:rsidRDefault="0037072A" w:rsidP="0037072A">
      <w:pPr>
        <w:pStyle w:val="TofSectsHeading"/>
      </w:pPr>
      <w:r w:rsidRPr="00322F3B">
        <w:t>Table of Subdivisions</w:t>
      </w:r>
    </w:p>
    <w:p w14:paraId="4E08DEFA" w14:textId="77777777" w:rsidR="0037072A" w:rsidRPr="00322F3B" w:rsidRDefault="0037072A" w:rsidP="0037072A">
      <w:pPr>
        <w:pStyle w:val="TofSectsSubdiv"/>
      </w:pPr>
      <w:r w:rsidRPr="00322F3B">
        <w:tab/>
        <w:t>Guide to Division</w:t>
      </w:r>
      <w:r w:rsidR="00825006" w:rsidRPr="00322F3B">
        <w:t> </w:t>
      </w:r>
      <w:r w:rsidRPr="00322F3B">
        <w:t>393</w:t>
      </w:r>
    </w:p>
    <w:p w14:paraId="455EEF64" w14:textId="3456CF5D" w:rsidR="0037072A" w:rsidRPr="00322F3B" w:rsidRDefault="0037072A" w:rsidP="0037072A">
      <w:pPr>
        <w:pStyle w:val="TofSectsSubdiv"/>
      </w:pPr>
      <w:r w:rsidRPr="00322F3B">
        <w:t>393</w:t>
      </w:r>
      <w:r w:rsidR="009953FD">
        <w:noBreakHyphen/>
      </w:r>
      <w:r w:rsidRPr="00322F3B">
        <w:t>A</w:t>
      </w:r>
      <w:r w:rsidRPr="00322F3B">
        <w:tab/>
        <w:t>Tax consequences of farm management deposits</w:t>
      </w:r>
    </w:p>
    <w:p w14:paraId="6612AF9C" w14:textId="0A729D2D" w:rsidR="0037072A" w:rsidRPr="00322F3B" w:rsidRDefault="0037072A" w:rsidP="0037072A">
      <w:pPr>
        <w:pStyle w:val="TofSectsSubdiv"/>
      </w:pPr>
      <w:r w:rsidRPr="00322F3B">
        <w:t>393</w:t>
      </w:r>
      <w:r w:rsidR="009953FD">
        <w:noBreakHyphen/>
      </w:r>
      <w:r w:rsidRPr="00322F3B">
        <w:t>B</w:t>
      </w:r>
      <w:r w:rsidRPr="00322F3B">
        <w:tab/>
        <w:t>Meaning of farm management deposit and owner</w:t>
      </w:r>
    </w:p>
    <w:p w14:paraId="75E7DD2B" w14:textId="5F6CBB52" w:rsidR="0037072A" w:rsidRPr="00322F3B" w:rsidRDefault="0037072A" w:rsidP="0037072A">
      <w:pPr>
        <w:pStyle w:val="TofSectsSubdiv"/>
      </w:pPr>
      <w:r w:rsidRPr="00322F3B">
        <w:t>393</w:t>
      </w:r>
      <w:r w:rsidR="009953FD">
        <w:noBreakHyphen/>
      </w:r>
      <w:r w:rsidRPr="00322F3B">
        <w:t>C</w:t>
      </w:r>
      <w:r w:rsidRPr="00322F3B">
        <w:tab/>
        <w:t>Special rules relating to financial claims scheme for account</w:t>
      </w:r>
      <w:r w:rsidR="009953FD">
        <w:noBreakHyphen/>
      </w:r>
      <w:r w:rsidRPr="00322F3B">
        <w:t>holders with insolvent ADIs</w:t>
      </w:r>
    </w:p>
    <w:p w14:paraId="5B1CB13B" w14:textId="77777777" w:rsidR="0037072A" w:rsidRPr="00322F3B" w:rsidRDefault="0037072A" w:rsidP="0037072A">
      <w:pPr>
        <w:pStyle w:val="ActHead4"/>
      </w:pPr>
      <w:bookmarkStart w:id="584" w:name="_Toc201756014"/>
      <w:r w:rsidRPr="00322F3B">
        <w:t>Guide to Division</w:t>
      </w:r>
      <w:r w:rsidR="00825006" w:rsidRPr="00322F3B">
        <w:t> </w:t>
      </w:r>
      <w:r w:rsidRPr="00322F3B">
        <w:t>393</w:t>
      </w:r>
      <w:bookmarkEnd w:id="584"/>
    </w:p>
    <w:p w14:paraId="76C812F3" w14:textId="66033ADD" w:rsidR="0037072A" w:rsidRPr="00322F3B" w:rsidRDefault="0037072A" w:rsidP="0037072A">
      <w:pPr>
        <w:pStyle w:val="ActHead5"/>
      </w:pPr>
      <w:bookmarkStart w:id="585" w:name="_Toc201756015"/>
      <w:r w:rsidRPr="00322F3B">
        <w:rPr>
          <w:rStyle w:val="CharSectno"/>
        </w:rPr>
        <w:t>393</w:t>
      </w:r>
      <w:r w:rsidR="009953FD">
        <w:rPr>
          <w:rStyle w:val="CharSectno"/>
        </w:rPr>
        <w:noBreakHyphen/>
      </w:r>
      <w:r w:rsidRPr="00322F3B">
        <w:rPr>
          <w:rStyle w:val="CharSectno"/>
        </w:rPr>
        <w:t>1</w:t>
      </w:r>
      <w:r w:rsidRPr="00322F3B">
        <w:t xml:space="preserve">  What this Division is about</w:t>
      </w:r>
      <w:bookmarkEnd w:id="585"/>
    </w:p>
    <w:p w14:paraId="748BF168" w14:textId="77777777" w:rsidR="0037072A" w:rsidRPr="00322F3B" w:rsidRDefault="0037072A" w:rsidP="00B57F3F">
      <w:pPr>
        <w:pStyle w:val="SOText"/>
      </w:pPr>
      <w:r w:rsidRPr="00322F3B">
        <w:t>You can deduct a farm management deposit you make, if:</w:t>
      </w:r>
    </w:p>
    <w:p w14:paraId="37B909CF" w14:textId="77777777" w:rsidR="0037072A" w:rsidRPr="00322F3B" w:rsidRDefault="0037072A" w:rsidP="00B57F3F">
      <w:pPr>
        <w:pStyle w:val="SOPara"/>
      </w:pPr>
      <w:r w:rsidRPr="00322F3B">
        <w:tab/>
        <w:t>(a)</w:t>
      </w:r>
      <w:r w:rsidRPr="00322F3B">
        <w:tab/>
        <w:t>you are an individual carrying on a primary production business (including a primary production business you carry on as a partner in a partnership or as a beneficiary of a trust); and</w:t>
      </w:r>
    </w:p>
    <w:p w14:paraId="50BA1ABF" w14:textId="77777777" w:rsidR="0037072A" w:rsidRPr="00322F3B" w:rsidRDefault="0037072A" w:rsidP="00B57F3F">
      <w:pPr>
        <w:pStyle w:val="SOPara"/>
      </w:pPr>
      <w:r w:rsidRPr="00322F3B">
        <w:tab/>
        <w:t>(b)</w:t>
      </w:r>
      <w:r w:rsidRPr="00322F3B">
        <w:tab/>
        <w:t>you hold the deposit for at least 12 months; and</w:t>
      </w:r>
    </w:p>
    <w:p w14:paraId="0EA0F558" w14:textId="77777777" w:rsidR="0037072A" w:rsidRPr="00322F3B" w:rsidRDefault="0037072A" w:rsidP="00B57F3F">
      <w:pPr>
        <w:pStyle w:val="SOPara"/>
      </w:pPr>
      <w:r w:rsidRPr="00322F3B">
        <w:tab/>
        <w:t>(c)</w:t>
      </w:r>
      <w:r w:rsidRPr="00322F3B">
        <w:tab/>
        <w:t>you meet some other tests.</w:t>
      </w:r>
    </w:p>
    <w:p w14:paraId="4FF0F048" w14:textId="77777777" w:rsidR="0037072A" w:rsidRPr="00322F3B" w:rsidRDefault="0037072A" w:rsidP="00B57F3F">
      <w:pPr>
        <w:pStyle w:val="SOText"/>
      </w:pPr>
      <w:r w:rsidRPr="00322F3B">
        <w:t xml:space="preserve">The amount of the deposit withdrawn is included in your assessable income in the income year in which it is repaid. Special rules apply if the deposit is repaid </w:t>
      </w:r>
      <w:r w:rsidR="00DB0EBA" w:rsidRPr="00322F3B">
        <w:t>in the event of a severe drought or</w:t>
      </w:r>
      <w:r w:rsidRPr="00322F3B">
        <w:t xml:space="preserve"> an applicable natural disaster.</w:t>
      </w:r>
    </w:p>
    <w:p w14:paraId="693EE6A6" w14:textId="77777777" w:rsidR="0037072A" w:rsidRPr="00322F3B" w:rsidRDefault="0037072A" w:rsidP="00B57F3F">
      <w:pPr>
        <w:pStyle w:val="SOText"/>
      </w:pPr>
      <w:r w:rsidRPr="00322F3B">
        <w:t>Farm management deposits allow you to carry over income from years of good cash flow and to draw down on that income in years when you need the cash. This enables you to defer the income tax on your taxable primary production income from the income year in which you make the deposit until the income year in which the deposit is repaid.</w:t>
      </w:r>
    </w:p>
    <w:p w14:paraId="2D236F1C" w14:textId="214524D9" w:rsidR="0037072A" w:rsidRPr="00322F3B" w:rsidRDefault="0037072A" w:rsidP="00B57F3F">
      <w:pPr>
        <w:pStyle w:val="SOTextNote"/>
      </w:pPr>
      <w:r w:rsidRPr="00322F3B">
        <w:lastRenderedPageBreak/>
        <w:tab/>
        <w:t>Note:</w:t>
      </w:r>
      <w:r w:rsidRPr="00322F3B">
        <w:tab/>
        <w:t xml:space="preserve">An FMD provider must, every calendar month, give certain information to the Agriculture Secretary about farm management deposits: see </w:t>
      </w:r>
      <w:r w:rsidR="009F5D03" w:rsidRPr="00322F3B">
        <w:t>section 3</w:t>
      </w:r>
      <w:r w:rsidRPr="00322F3B">
        <w:t>98</w:t>
      </w:r>
      <w:r w:rsidR="009953FD">
        <w:noBreakHyphen/>
      </w:r>
      <w:r w:rsidRPr="00322F3B">
        <w:t>5 in Schedule</w:t>
      </w:r>
      <w:r w:rsidR="00825006" w:rsidRPr="00322F3B">
        <w:t> </w:t>
      </w:r>
      <w:r w:rsidRPr="00322F3B">
        <w:t xml:space="preserve">1 to the </w:t>
      </w:r>
      <w:r w:rsidRPr="00322F3B">
        <w:rPr>
          <w:i/>
        </w:rPr>
        <w:t>Taxation Administration Act 1953</w:t>
      </w:r>
      <w:r w:rsidRPr="00322F3B">
        <w:t>.</w:t>
      </w:r>
    </w:p>
    <w:p w14:paraId="436A41DD" w14:textId="37E7020B" w:rsidR="0037072A" w:rsidRPr="00322F3B" w:rsidRDefault="0037072A" w:rsidP="0037072A">
      <w:pPr>
        <w:pStyle w:val="ActHead4"/>
      </w:pPr>
      <w:bookmarkStart w:id="586" w:name="_Toc201756016"/>
      <w:r w:rsidRPr="00322F3B">
        <w:rPr>
          <w:rStyle w:val="CharSubdNo"/>
        </w:rPr>
        <w:t>Subdivision</w:t>
      </w:r>
      <w:r w:rsidR="00825006" w:rsidRPr="00322F3B">
        <w:rPr>
          <w:rStyle w:val="CharSubdNo"/>
        </w:rPr>
        <w:t> </w:t>
      </w:r>
      <w:r w:rsidRPr="00322F3B">
        <w:rPr>
          <w:rStyle w:val="CharSubdNo"/>
        </w:rPr>
        <w:t>393</w:t>
      </w:r>
      <w:r w:rsidR="009953FD">
        <w:rPr>
          <w:rStyle w:val="CharSubdNo"/>
        </w:rPr>
        <w:noBreakHyphen/>
      </w:r>
      <w:r w:rsidRPr="00322F3B">
        <w:rPr>
          <w:rStyle w:val="CharSubdNo"/>
        </w:rPr>
        <w:t>A</w:t>
      </w:r>
      <w:r w:rsidRPr="00322F3B">
        <w:t>—</w:t>
      </w:r>
      <w:r w:rsidRPr="00322F3B">
        <w:rPr>
          <w:rStyle w:val="CharSubdText"/>
        </w:rPr>
        <w:t>Tax consequences of farm management deposits</w:t>
      </w:r>
      <w:bookmarkEnd w:id="586"/>
    </w:p>
    <w:p w14:paraId="5E6D9A11" w14:textId="77777777" w:rsidR="0037072A" w:rsidRPr="00322F3B" w:rsidRDefault="0037072A" w:rsidP="0037072A">
      <w:pPr>
        <w:pStyle w:val="TofSectsHeading"/>
      </w:pPr>
      <w:r w:rsidRPr="00322F3B">
        <w:t>Table of sections</w:t>
      </w:r>
    </w:p>
    <w:p w14:paraId="2DBC75C3" w14:textId="657BF980" w:rsidR="0037072A" w:rsidRPr="00322F3B" w:rsidRDefault="0037072A" w:rsidP="0037072A">
      <w:pPr>
        <w:pStyle w:val="TofSectsSection"/>
      </w:pPr>
      <w:r w:rsidRPr="00322F3B">
        <w:t>393</w:t>
      </w:r>
      <w:r w:rsidR="009953FD">
        <w:noBreakHyphen/>
      </w:r>
      <w:r w:rsidRPr="00322F3B">
        <w:t>5</w:t>
      </w:r>
      <w:r w:rsidRPr="00322F3B">
        <w:tab/>
        <w:t>Deduction for making farm management deposit</w:t>
      </w:r>
    </w:p>
    <w:p w14:paraId="31FE8FC9" w14:textId="36489F8D" w:rsidR="0037072A" w:rsidRPr="00322F3B" w:rsidRDefault="0037072A" w:rsidP="0037072A">
      <w:pPr>
        <w:pStyle w:val="TofSectsSection"/>
      </w:pPr>
      <w:r w:rsidRPr="00322F3B">
        <w:t>393</w:t>
      </w:r>
      <w:r w:rsidR="009953FD">
        <w:noBreakHyphen/>
      </w:r>
      <w:r w:rsidRPr="00322F3B">
        <w:t>10</w:t>
      </w:r>
      <w:r w:rsidRPr="00322F3B">
        <w:tab/>
        <w:t>Assessability on repayment of deposit</w:t>
      </w:r>
    </w:p>
    <w:p w14:paraId="0DDED29C" w14:textId="5C149FE2" w:rsidR="0037072A" w:rsidRPr="00322F3B" w:rsidRDefault="0037072A" w:rsidP="0037072A">
      <w:pPr>
        <w:pStyle w:val="TofSectsSection"/>
      </w:pPr>
      <w:r w:rsidRPr="00322F3B">
        <w:t>393</w:t>
      </w:r>
      <w:r w:rsidR="009953FD">
        <w:noBreakHyphen/>
      </w:r>
      <w:r w:rsidRPr="00322F3B">
        <w:t>15</w:t>
      </w:r>
      <w:r w:rsidRPr="00322F3B">
        <w:tab/>
        <w:t>Transactions to which the deduction, assessment and 12 month rules have modified application</w:t>
      </w:r>
    </w:p>
    <w:p w14:paraId="3842742D" w14:textId="14231BFB" w:rsidR="0037072A" w:rsidRPr="00322F3B" w:rsidRDefault="0037072A" w:rsidP="0037072A">
      <w:pPr>
        <w:pStyle w:val="TofSectsSection"/>
      </w:pPr>
      <w:r w:rsidRPr="00322F3B">
        <w:t>393</w:t>
      </w:r>
      <w:r w:rsidR="009953FD">
        <w:noBreakHyphen/>
      </w:r>
      <w:r w:rsidRPr="00322F3B">
        <w:t>16</w:t>
      </w:r>
      <w:r w:rsidRPr="00322F3B">
        <w:tab/>
        <w:t>Consolidation of farm management deposits</w:t>
      </w:r>
    </w:p>
    <w:p w14:paraId="686FC374" w14:textId="541724B4" w:rsidR="00DB0EBA" w:rsidRPr="00322F3B" w:rsidRDefault="00DB0EBA" w:rsidP="0037072A">
      <w:pPr>
        <w:pStyle w:val="TofSectsSection"/>
      </w:pPr>
      <w:r w:rsidRPr="00322F3B">
        <w:t>393</w:t>
      </w:r>
      <w:r w:rsidR="009953FD">
        <w:noBreakHyphen/>
      </w:r>
      <w:r w:rsidRPr="00322F3B">
        <w:t>17</w:t>
      </w:r>
      <w:r w:rsidR="002A70D6" w:rsidRPr="00322F3B">
        <w:tab/>
      </w:r>
      <w:r w:rsidRPr="00322F3B">
        <w:t>Tax consequences of liabilities reducing because of farm management deposits</w:t>
      </w:r>
    </w:p>
    <w:p w14:paraId="22AA2291" w14:textId="5ABE072C" w:rsidR="0037072A" w:rsidRPr="00322F3B" w:rsidRDefault="0037072A" w:rsidP="0037072A">
      <w:pPr>
        <w:pStyle w:val="ActHead5"/>
      </w:pPr>
      <w:bookmarkStart w:id="587" w:name="_Toc201756017"/>
      <w:r w:rsidRPr="00322F3B">
        <w:rPr>
          <w:rStyle w:val="CharSectno"/>
        </w:rPr>
        <w:t>393</w:t>
      </w:r>
      <w:r w:rsidR="009953FD">
        <w:rPr>
          <w:rStyle w:val="CharSectno"/>
        </w:rPr>
        <w:noBreakHyphen/>
      </w:r>
      <w:r w:rsidRPr="00322F3B">
        <w:rPr>
          <w:rStyle w:val="CharSectno"/>
        </w:rPr>
        <w:t>5</w:t>
      </w:r>
      <w:r w:rsidRPr="00322F3B">
        <w:t xml:space="preserve">  Deduction for making farm management deposit</w:t>
      </w:r>
      <w:bookmarkEnd w:id="587"/>
    </w:p>
    <w:p w14:paraId="73FCDDF4" w14:textId="77777777" w:rsidR="0037072A" w:rsidRPr="00322F3B" w:rsidRDefault="0037072A" w:rsidP="0037072A">
      <w:pPr>
        <w:pStyle w:val="SubsectionHead"/>
      </w:pPr>
      <w:r w:rsidRPr="00322F3B">
        <w:t>Entitlement to deduction</w:t>
      </w:r>
    </w:p>
    <w:p w14:paraId="46DBCC35" w14:textId="660A70FB" w:rsidR="0037072A" w:rsidRPr="00322F3B" w:rsidRDefault="0037072A" w:rsidP="0037072A">
      <w:pPr>
        <w:pStyle w:val="subsection"/>
      </w:pPr>
      <w:r w:rsidRPr="00322F3B">
        <w:tab/>
        <w:t>(1)</w:t>
      </w:r>
      <w:r w:rsidRPr="00322F3B">
        <w:tab/>
        <w:t xml:space="preserve">You can deduct the amount of a </w:t>
      </w:r>
      <w:r w:rsidR="009953FD" w:rsidRPr="009953FD">
        <w:rPr>
          <w:position w:val="6"/>
          <w:sz w:val="16"/>
        </w:rPr>
        <w:t>*</w:t>
      </w:r>
      <w:r w:rsidRPr="00322F3B">
        <w:t>farm management deposit for an income year if:</w:t>
      </w:r>
    </w:p>
    <w:p w14:paraId="7935DCC0" w14:textId="60A6580B" w:rsidR="0037072A" w:rsidRPr="00322F3B" w:rsidRDefault="0037072A" w:rsidP="0037072A">
      <w:pPr>
        <w:pStyle w:val="paragraph"/>
      </w:pPr>
      <w:r w:rsidRPr="00322F3B">
        <w:tab/>
        <w:t>(a)</w:t>
      </w:r>
      <w:r w:rsidRPr="00322F3B">
        <w:tab/>
        <w:t xml:space="preserve">you are the </w:t>
      </w:r>
      <w:r w:rsidR="009953FD" w:rsidRPr="009953FD">
        <w:rPr>
          <w:position w:val="6"/>
          <w:sz w:val="16"/>
        </w:rPr>
        <w:t>*</w:t>
      </w:r>
      <w:r w:rsidRPr="00322F3B">
        <w:t>owner of the deposit; and</w:t>
      </w:r>
    </w:p>
    <w:p w14:paraId="2262A73D" w14:textId="725961D5" w:rsidR="0037072A" w:rsidRPr="00322F3B" w:rsidRDefault="0037072A" w:rsidP="0037072A">
      <w:pPr>
        <w:pStyle w:val="paragraph"/>
      </w:pPr>
      <w:r w:rsidRPr="00322F3B">
        <w:tab/>
        <w:t>(b)</w:t>
      </w:r>
      <w:r w:rsidRPr="00322F3B">
        <w:tab/>
        <w:t xml:space="preserve">the deposit is made at a time during the year when you are an individual carrying on a </w:t>
      </w:r>
      <w:r w:rsidR="009953FD" w:rsidRPr="009953FD">
        <w:rPr>
          <w:position w:val="6"/>
          <w:sz w:val="16"/>
        </w:rPr>
        <w:t>*</w:t>
      </w:r>
      <w:r w:rsidRPr="00322F3B">
        <w:t>primary production business in Australia; and</w:t>
      </w:r>
    </w:p>
    <w:p w14:paraId="3DB6A1CE" w14:textId="77777777" w:rsidR="0037072A" w:rsidRPr="00322F3B" w:rsidRDefault="0037072A" w:rsidP="0037072A">
      <w:pPr>
        <w:pStyle w:val="paragraph"/>
      </w:pPr>
      <w:r w:rsidRPr="00322F3B">
        <w:tab/>
        <w:t>(c)</w:t>
      </w:r>
      <w:r w:rsidRPr="00322F3B">
        <w:tab/>
        <w:t>if during the year, at a time after the deposit was made, you stopped carrying on a primary production business in Australia—you started carrying on such a business again within 120 days (whether or not during the year); and</w:t>
      </w:r>
    </w:p>
    <w:p w14:paraId="226A4317" w14:textId="44CDFFBE" w:rsidR="0037072A" w:rsidRPr="00322F3B" w:rsidRDefault="0037072A" w:rsidP="0037072A">
      <w:pPr>
        <w:pStyle w:val="paragraph"/>
      </w:pPr>
      <w:r w:rsidRPr="00322F3B">
        <w:tab/>
        <w:t>(d)</w:t>
      </w:r>
      <w:r w:rsidRPr="00322F3B">
        <w:tab/>
        <w:t xml:space="preserve">your </w:t>
      </w:r>
      <w:r w:rsidR="009953FD" w:rsidRPr="009953FD">
        <w:rPr>
          <w:position w:val="6"/>
          <w:sz w:val="16"/>
        </w:rPr>
        <w:t>*</w:t>
      </w:r>
      <w:r w:rsidRPr="00322F3B">
        <w:t>taxable non</w:t>
      </w:r>
      <w:r w:rsidR="009953FD">
        <w:noBreakHyphen/>
      </w:r>
      <w:r w:rsidRPr="00322F3B">
        <w:t>primary production income for the year is not more than $100,000; and</w:t>
      </w:r>
    </w:p>
    <w:p w14:paraId="619C885E" w14:textId="77777777" w:rsidR="0037072A" w:rsidRPr="00322F3B" w:rsidRDefault="0037072A" w:rsidP="0037072A">
      <w:pPr>
        <w:pStyle w:val="paragraph"/>
      </w:pPr>
      <w:r w:rsidRPr="00322F3B">
        <w:tab/>
        <w:t>(e)</w:t>
      </w:r>
      <w:r w:rsidRPr="00322F3B">
        <w:tab/>
        <w:t>you do not die or become bankrupt during the year.</w:t>
      </w:r>
    </w:p>
    <w:p w14:paraId="4D287522" w14:textId="1647B39C" w:rsidR="0037072A" w:rsidRPr="00322F3B" w:rsidRDefault="0037072A" w:rsidP="0037072A">
      <w:pPr>
        <w:pStyle w:val="notetext"/>
      </w:pPr>
      <w:r w:rsidRPr="00322F3B">
        <w:t>Note 1:</w:t>
      </w:r>
      <w:r w:rsidRPr="00322F3B">
        <w:tab/>
        <w:t>This section does not apply if a deposit is reinvested, the term of a deposit is extended, or a deposit is transferred at the depositor’s request: see sections</w:t>
      </w:r>
      <w:r w:rsidR="00825006" w:rsidRPr="00322F3B">
        <w:t> </w:t>
      </w:r>
      <w:r w:rsidRPr="00322F3B">
        <w:t>393</w:t>
      </w:r>
      <w:r w:rsidR="009953FD">
        <w:noBreakHyphen/>
      </w:r>
      <w:r w:rsidRPr="00322F3B">
        <w:t>15 and 393</w:t>
      </w:r>
      <w:r w:rsidR="009953FD">
        <w:noBreakHyphen/>
      </w:r>
      <w:r w:rsidRPr="00322F3B">
        <w:t>16.</w:t>
      </w:r>
    </w:p>
    <w:p w14:paraId="24228447" w14:textId="4BB25CD2" w:rsidR="0037072A" w:rsidRPr="00322F3B" w:rsidRDefault="0037072A" w:rsidP="0037072A">
      <w:pPr>
        <w:pStyle w:val="notetext"/>
      </w:pPr>
      <w:r w:rsidRPr="00322F3B">
        <w:lastRenderedPageBreak/>
        <w:t>Note 2:</w:t>
      </w:r>
      <w:r w:rsidRPr="00322F3B">
        <w:tab/>
        <w:t>This Division applies to certain partners and beneficiaries as if they were individuals who carried on a primary production business: see subsections</w:t>
      </w:r>
      <w:r w:rsidR="00825006" w:rsidRPr="00322F3B">
        <w:t> </w:t>
      </w:r>
      <w:r w:rsidRPr="00322F3B">
        <w:t>393</w:t>
      </w:r>
      <w:r w:rsidR="009953FD">
        <w:noBreakHyphen/>
      </w:r>
      <w:r w:rsidRPr="00322F3B">
        <w:t>25(2), (3), (4), (5) and (6).</w:t>
      </w:r>
    </w:p>
    <w:p w14:paraId="5B3952FC" w14:textId="77777777" w:rsidR="0037072A" w:rsidRPr="00322F3B" w:rsidRDefault="0037072A" w:rsidP="0037072A">
      <w:pPr>
        <w:pStyle w:val="SubsectionHead"/>
      </w:pPr>
      <w:r w:rsidRPr="00322F3B">
        <w:t>Sum of deductions not to exceed taxable primary production income</w:t>
      </w:r>
    </w:p>
    <w:p w14:paraId="41317A6B" w14:textId="513B02B4" w:rsidR="0037072A" w:rsidRPr="00322F3B" w:rsidRDefault="0037072A" w:rsidP="0037072A">
      <w:pPr>
        <w:pStyle w:val="subsection"/>
      </w:pPr>
      <w:r w:rsidRPr="00322F3B">
        <w:tab/>
        <w:t>(2)</w:t>
      </w:r>
      <w:r w:rsidRPr="00322F3B">
        <w:tab/>
        <w:t xml:space="preserve">The sum of the deductions that you would otherwise be entitled to under this section for </w:t>
      </w:r>
      <w:r w:rsidR="009953FD" w:rsidRPr="009953FD">
        <w:rPr>
          <w:position w:val="6"/>
          <w:sz w:val="16"/>
        </w:rPr>
        <w:t>*</w:t>
      </w:r>
      <w:r w:rsidRPr="00322F3B">
        <w:t xml:space="preserve">farm management deposits made in the income year must </w:t>
      </w:r>
      <w:r w:rsidRPr="00322F3B">
        <w:rPr>
          <w:i/>
        </w:rPr>
        <w:t>not</w:t>
      </w:r>
      <w:r w:rsidRPr="00322F3B">
        <w:t xml:space="preserve"> exceed your </w:t>
      </w:r>
      <w:r w:rsidR="009953FD" w:rsidRPr="009953FD">
        <w:rPr>
          <w:position w:val="6"/>
          <w:sz w:val="16"/>
        </w:rPr>
        <w:t>*</w:t>
      </w:r>
      <w:r w:rsidRPr="00322F3B">
        <w:t>taxable primary production income for the income year.</w:t>
      </w:r>
    </w:p>
    <w:p w14:paraId="223231CA" w14:textId="77777777" w:rsidR="0037072A" w:rsidRPr="00322F3B" w:rsidRDefault="0037072A" w:rsidP="0037072A">
      <w:pPr>
        <w:pStyle w:val="SubsectionHead"/>
      </w:pPr>
      <w:r w:rsidRPr="00322F3B">
        <w:t>Amounts to be deducted in order of deposits</w:t>
      </w:r>
    </w:p>
    <w:p w14:paraId="7AACE0D4" w14:textId="77777777" w:rsidR="0037072A" w:rsidRPr="00322F3B" w:rsidRDefault="0037072A" w:rsidP="0037072A">
      <w:pPr>
        <w:pStyle w:val="subsection"/>
      </w:pPr>
      <w:r w:rsidRPr="00322F3B">
        <w:tab/>
        <w:t>(3)</w:t>
      </w:r>
      <w:r w:rsidRPr="00322F3B">
        <w:tab/>
        <w:t xml:space="preserve">If you are entitled to deduct amounts in respect of 2 or more deposits, deduct the amounts in the order in which the deposits were made (until you reach the limit imposed by </w:t>
      </w:r>
      <w:r w:rsidR="00825006" w:rsidRPr="00322F3B">
        <w:t>subsection (</w:t>
      </w:r>
      <w:r w:rsidRPr="00322F3B">
        <w:t>2)).</w:t>
      </w:r>
    </w:p>
    <w:p w14:paraId="553A2C09" w14:textId="52A6631F" w:rsidR="0037072A" w:rsidRPr="00322F3B" w:rsidRDefault="0037072A" w:rsidP="0037072A">
      <w:pPr>
        <w:pStyle w:val="ActHead5"/>
      </w:pPr>
      <w:bookmarkStart w:id="588" w:name="_Toc201756018"/>
      <w:r w:rsidRPr="00322F3B">
        <w:rPr>
          <w:rStyle w:val="CharSectno"/>
        </w:rPr>
        <w:t>393</w:t>
      </w:r>
      <w:r w:rsidR="009953FD">
        <w:rPr>
          <w:rStyle w:val="CharSectno"/>
        </w:rPr>
        <w:noBreakHyphen/>
      </w:r>
      <w:r w:rsidRPr="00322F3B">
        <w:rPr>
          <w:rStyle w:val="CharSectno"/>
        </w:rPr>
        <w:t>10</w:t>
      </w:r>
      <w:r w:rsidRPr="00322F3B">
        <w:t xml:space="preserve">  Assessability on repayment of deposit</w:t>
      </w:r>
      <w:bookmarkEnd w:id="588"/>
    </w:p>
    <w:p w14:paraId="33B83B66" w14:textId="77777777" w:rsidR="0037072A" w:rsidRPr="00322F3B" w:rsidRDefault="0037072A" w:rsidP="0037072A">
      <w:pPr>
        <w:pStyle w:val="SubsectionHead"/>
      </w:pPr>
      <w:r w:rsidRPr="00322F3B">
        <w:t>Amount assessable</w:t>
      </w:r>
    </w:p>
    <w:p w14:paraId="3DCB81A2" w14:textId="77777777" w:rsidR="0037072A" w:rsidRPr="00322F3B" w:rsidRDefault="0037072A" w:rsidP="0037072A">
      <w:pPr>
        <w:pStyle w:val="subsection"/>
      </w:pPr>
      <w:r w:rsidRPr="00322F3B">
        <w:tab/>
        <w:t>(1)</w:t>
      </w:r>
      <w:r w:rsidRPr="00322F3B">
        <w:tab/>
        <w:t>Your assessable income for an income year includes the amount worked out using the following formula, if:</w:t>
      </w:r>
    </w:p>
    <w:p w14:paraId="43390BED" w14:textId="33FBE5FE" w:rsidR="0037072A" w:rsidRPr="00322F3B" w:rsidRDefault="0037072A" w:rsidP="0037072A">
      <w:pPr>
        <w:pStyle w:val="paragraph"/>
      </w:pPr>
      <w:r w:rsidRPr="00322F3B">
        <w:tab/>
        <w:t>(a)</w:t>
      </w:r>
      <w:r w:rsidRPr="00322F3B">
        <w:tab/>
        <w:t xml:space="preserve">you are the </w:t>
      </w:r>
      <w:r w:rsidR="009953FD" w:rsidRPr="009953FD">
        <w:rPr>
          <w:position w:val="6"/>
          <w:sz w:val="16"/>
        </w:rPr>
        <w:t>*</w:t>
      </w:r>
      <w:r w:rsidRPr="00322F3B">
        <w:t xml:space="preserve">owner of a </w:t>
      </w:r>
      <w:r w:rsidR="009953FD" w:rsidRPr="009953FD">
        <w:rPr>
          <w:position w:val="6"/>
          <w:sz w:val="16"/>
        </w:rPr>
        <w:t>*</w:t>
      </w:r>
      <w:r w:rsidRPr="00322F3B">
        <w:t>farm management deposit; and</w:t>
      </w:r>
    </w:p>
    <w:p w14:paraId="7E8B6866" w14:textId="77777777" w:rsidR="0037072A" w:rsidRPr="00322F3B" w:rsidRDefault="0037072A" w:rsidP="0037072A">
      <w:pPr>
        <w:pStyle w:val="paragraph"/>
      </w:pPr>
      <w:r w:rsidRPr="00322F3B">
        <w:tab/>
        <w:t>(b)</w:t>
      </w:r>
      <w:r w:rsidRPr="00322F3B">
        <w:tab/>
        <w:t xml:space="preserve">the deposit is repaid in full or in </w:t>
      </w:r>
      <w:r w:rsidR="00E14995" w:rsidRPr="00322F3B">
        <w:t>part i</w:t>
      </w:r>
      <w:r w:rsidRPr="00322F3B">
        <w:t>n the year; and</w:t>
      </w:r>
    </w:p>
    <w:p w14:paraId="45310113" w14:textId="77777777" w:rsidR="0037072A" w:rsidRPr="00322F3B" w:rsidRDefault="0037072A" w:rsidP="0037072A">
      <w:pPr>
        <w:pStyle w:val="paragraph"/>
      </w:pPr>
      <w:r w:rsidRPr="00322F3B">
        <w:tab/>
        <w:t>(c)</w:t>
      </w:r>
      <w:r w:rsidRPr="00322F3B">
        <w:tab/>
        <w:t>the amount worked out using the formula is greater than nil:</w:t>
      </w:r>
    </w:p>
    <w:p w14:paraId="0402FEA9" w14:textId="77777777" w:rsidR="0037072A" w:rsidRPr="00322F3B" w:rsidRDefault="0037072A" w:rsidP="0037072A">
      <w:pPr>
        <w:pStyle w:val="Formula"/>
      </w:pPr>
      <w:r w:rsidRPr="00322F3B">
        <w:rPr>
          <w:noProof/>
        </w:rPr>
        <w:drawing>
          <wp:inline distT="0" distB="0" distL="0" distR="0" wp14:anchorId="3411E7A6" wp14:editId="2DF09D81">
            <wp:extent cx="3181350" cy="609600"/>
            <wp:effectExtent l="0" t="0" r="0" b="0"/>
            <wp:docPr id="57" name="Picture 57" descr="Start formula *Unrecouped FMD deduction in respect of the deposit just before the repayment minus Amount (if any) of the deposit that remains just after the repayme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81350" cy="609600"/>
                    </a:xfrm>
                    <a:prstGeom prst="rect">
                      <a:avLst/>
                    </a:prstGeom>
                    <a:noFill/>
                    <a:ln>
                      <a:noFill/>
                    </a:ln>
                  </pic:spPr>
                </pic:pic>
              </a:graphicData>
            </a:graphic>
          </wp:inline>
        </w:drawing>
      </w:r>
    </w:p>
    <w:p w14:paraId="01F05B30" w14:textId="7408C875" w:rsidR="0037072A" w:rsidRPr="00322F3B" w:rsidRDefault="0037072A" w:rsidP="0037072A">
      <w:pPr>
        <w:pStyle w:val="notetext"/>
      </w:pPr>
      <w:r w:rsidRPr="00322F3B">
        <w:t>Note 1:</w:t>
      </w:r>
      <w:r w:rsidRPr="00322F3B">
        <w:tab/>
        <w:t>This subsection does not apply if the deposit is reinvested, the term of the deposit is extended, or the deposit is transferred at the depositor’s request: see sections</w:t>
      </w:r>
      <w:r w:rsidR="00825006" w:rsidRPr="00322F3B">
        <w:t> </w:t>
      </w:r>
      <w:r w:rsidRPr="00322F3B">
        <w:t>393</w:t>
      </w:r>
      <w:r w:rsidR="009953FD">
        <w:noBreakHyphen/>
      </w:r>
      <w:r w:rsidRPr="00322F3B">
        <w:t>15 and 393</w:t>
      </w:r>
      <w:r w:rsidR="009953FD">
        <w:noBreakHyphen/>
      </w:r>
      <w:r w:rsidRPr="00322F3B">
        <w:t>16.</w:t>
      </w:r>
    </w:p>
    <w:p w14:paraId="7CE6DFFB" w14:textId="598ECD31" w:rsidR="0037072A" w:rsidRPr="00322F3B" w:rsidRDefault="0037072A" w:rsidP="0037072A">
      <w:pPr>
        <w:pStyle w:val="notetext"/>
      </w:pPr>
      <w:r w:rsidRPr="00322F3B">
        <w:t>Note 2:</w:t>
      </w:r>
      <w:r w:rsidRPr="00322F3B">
        <w:tab/>
        <w:t xml:space="preserve">In a case where not all of the deposit is deductible under </w:t>
      </w:r>
      <w:r w:rsidR="009F5D03" w:rsidRPr="00322F3B">
        <w:t>section 3</w:t>
      </w:r>
      <w:r w:rsidRPr="00322F3B">
        <w:t>93</w:t>
      </w:r>
      <w:r w:rsidR="009953FD">
        <w:noBreakHyphen/>
      </w:r>
      <w:r w:rsidRPr="00322F3B">
        <w:t>5, repayment of the non</w:t>
      </w:r>
      <w:r w:rsidR="009953FD">
        <w:noBreakHyphen/>
      </w:r>
      <w:r w:rsidRPr="00322F3B">
        <w:t>deductible amount can take place without the amount being assessable. Once that amount is repaid, the remainder is assessable when it is repaid, so that the deduction is recouped.</w:t>
      </w:r>
    </w:p>
    <w:p w14:paraId="402B8C15" w14:textId="1E2DA600" w:rsidR="0037072A" w:rsidRPr="00322F3B" w:rsidRDefault="0037072A" w:rsidP="0037072A">
      <w:pPr>
        <w:pStyle w:val="notetext"/>
      </w:pPr>
      <w:r w:rsidRPr="00322F3B">
        <w:lastRenderedPageBreak/>
        <w:t>Example:</w:t>
      </w:r>
      <w:r w:rsidRPr="00322F3B">
        <w:tab/>
        <w:t xml:space="preserve">Matt makes a farm management deposit of $120,000 on </w:t>
      </w:r>
      <w:r w:rsidR="009953FD">
        <w:t>1 April</w:t>
      </w:r>
      <w:r w:rsidRPr="00322F3B">
        <w:t xml:space="preserve"> 2011. His taxable primary production income for the 2010—11 income year is $50,000; therefore, the deposit is only partly deductible in the year because it exceeds his taxable primary production income. Matt makes the following withdrawals from the deposit: $45,000 on 1</w:t>
      </w:r>
      <w:r w:rsidR="00825006" w:rsidRPr="00322F3B">
        <w:t> </w:t>
      </w:r>
      <w:r w:rsidRPr="00322F3B">
        <w:t>May 2013, $40,000 on 1</w:t>
      </w:r>
      <w:r w:rsidR="00825006" w:rsidRPr="00322F3B">
        <w:t> </w:t>
      </w:r>
      <w:r w:rsidRPr="00322F3B">
        <w:t>March 2014 and $35,000 on 1</w:t>
      </w:r>
      <w:r w:rsidR="00825006" w:rsidRPr="00322F3B">
        <w:t> </w:t>
      </w:r>
      <w:r w:rsidRPr="00322F3B">
        <w:t>September 2015.</w:t>
      </w:r>
    </w:p>
    <w:p w14:paraId="61A9E1C3" w14:textId="22FF7E54" w:rsidR="0037072A" w:rsidRPr="00322F3B" w:rsidRDefault="0037072A" w:rsidP="0037072A">
      <w:pPr>
        <w:pStyle w:val="notetext"/>
      </w:pPr>
      <w:r w:rsidRPr="00322F3B">
        <w:tab/>
        <w:t>The unrecouped FMD deduction immediately before the first repayment of $45,000 is $50,000. No amount is included in his assessable income for the 2012</w:t>
      </w:r>
      <w:r w:rsidR="009953FD">
        <w:noBreakHyphen/>
      </w:r>
      <w:r w:rsidRPr="00322F3B">
        <w:t>2013 income year because the difference between the unrecouped FMD deduction ($50,000) and the amount of the deposit remaining after the repayment ($75,000) is less than nil.</w:t>
      </w:r>
    </w:p>
    <w:p w14:paraId="4D46D167" w14:textId="54284ECB" w:rsidR="0037072A" w:rsidRPr="00322F3B" w:rsidRDefault="0037072A" w:rsidP="0037072A">
      <w:pPr>
        <w:pStyle w:val="notetext"/>
      </w:pPr>
      <w:r w:rsidRPr="00322F3B">
        <w:tab/>
        <w:t>The unrecouped FMD deduction immediately before the second repayment of $40,000 is $50,000. $15,000 is included in Matt’s assessable income for the 2013</w:t>
      </w:r>
      <w:r w:rsidR="009953FD">
        <w:noBreakHyphen/>
      </w:r>
      <w:r w:rsidRPr="00322F3B">
        <w:t>2014 income year because the difference between the unrecouped FMD deduction ($50,000) and the amount of the deposit remaining after the second repayment ($35,000) is $15,000, which is greater than nil.</w:t>
      </w:r>
    </w:p>
    <w:p w14:paraId="30DC34E9" w14:textId="6F0C6760" w:rsidR="0037072A" w:rsidRPr="00322F3B" w:rsidRDefault="0037072A" w:rsidP="0037072A">
      <w:pPr>
        <w:pStyle w:val="notetext"/>
      </w:pPr>
      <w:r w:rsidRPr="00322F3B">
        <w:tab/>
        <w:t>The unrecouped FMD deduction immediately before the third repayment of $35,000 is $35,000; that is, $50,000 less $15,000. $35,000 is included in Matt’s assessable income for the 2015</w:t>
      </w:r>
      <w:r w:rsidR="009953FD">
        <w:noBreakHyphen/>
      </w:r>
      <w:r w:rsidRPr="00322F3B">
        <w:t>2016 income year; that is, the difference between the unrecouped FMD deduction ($35,000) and the amount of the deposit remaining after the third repayment ($0).</w:t>
      </w:r>
    </w:p>
    <w:p w14:paraId="0AE695FB" w14:textId="77777777" w:rsidR="0037072A" w:rsidRPr="00322F3B" w:rsidRDefault="0037072A" w:rsidP="0037072A">
      <w:pPr>
        <w:pStyle w:val="SubsectionHead"/>
      </w:pPr>
      <w:r w:rsidRPr="00322F3B">
        <w:t>Unrecouped FMD deduction</w:t>
      </w:r>
    </w:p>
    <w:p w14:paraId="4B146EA9" w14:textId="2F5A96C0" w:rsidR="0037072A" w:rsidRPr="00322F3B" w:rsidRDefault="0037072A" w:rsidP="0037072A">
      <w:pPr>
        <w:pStyle w:val="subsection"/>
      </w:pPr>
      <w:r w:rsidRPr="00322F3B">
        <w:tab/>
        <w:t>(2)</w:t>
      </w:r>
      <w:r w:rsidRPr="00322F3B">
        <w:tab/>
        <w:t xml:space="preserve">The </w:t>
      </w:r>
      <w:r w:rsidRPr="00322F3B">
        <w:rPr>
          <w:b/>
          <w:i/>
        </w:rPr>
        <w:t>unrecouped FMD deduction</w:t>
      </w:r>
      <w:r w:rsidRPr="00322F3B">
        <w:t xml:space="preserve"> in respect of a </w:t>
      </w:r>
      <w:r w:rsidR="009953FD" w:rsidRPr="009953FD">
        <w:rPr>
          <w:position w:val="6"/>
          <w:sz w:val="16"/>
        </w:rPr>
        <w:t>*</w:t>
      </w:r>
      <w:r w:rsidRPr="00322F3B">
        <w:t>farm management deposit at a particular time is:</w:t>
      </w:r>
    </w:p>
    <w:p w14:paraId="69E6373D" w14:textId="33EA64B4" w:rsidR="0037072A" w:rsidRPr="00322F3B" w:rsidRDefault="0037072A" w:rsidP="0037072A">
      <w:pPr>
        <w:pStyle w:val="paragraph"/>
      </w:pPr>
      <w:r w:rsidRPr="00322F3B">
        <w:tab/>
        <w:t>(a)</w:t>
      </w:r>
      <w:r w:rsidRPr="00322F3B">
        <w:tab/>
        <w:t xml:space="preserve">if no part of the deposit has been repaid before that time—the amount of the deduction under </w:t>
      </w:r>
      <w:r w:rsidR="009F5D03" w:rsidRPr="00322F3B">
        <w:t>section 3</w:t>
      </w:r>
      <w:r w:rsidRPr="00322F3B">
        <w:t>93</w:t>
      </w:r>
      <w:r w:rsidR="009953FD">
        <w:noBreakHyphen/>
      </w:r>
      <w:r w:rsidRPr="00322F3B">
        <w:t>5 for making the deposit; or</w:t>
      </w:r>
    </w:p>
    <w:p w14:paraId="3FE203F0" w14:textId="1F6C5F05" w:rsidR="0037072A" w:rsidRPr="00322F3B" w:rsidRDefault="0037072A" w:rsidP="0037072A">
      <w:pPr>
        <w:pStyle w:val="paragraph"/>
      </w:pPr>
      <w:r w:rsidRPr="00322F3B">
        <w:tab/>
        <w:t>(b)</w:t>
      </w:r>
      <w:r w:rsidRPr="00322F3B">
        <w:tab/>
        <w:t xml:space="preserve">if one or more parts of the deposit have been repaid before that time—the unrecouped FMD deduction in respect of the deposit just before the most recent such repayment, reduced by any amount included in the </w:t>
      </w:r>
      <w:r w:rsidR="009953FD" w:rsidRPr="009953FD">
        <w:rPr>
          <w:position w:val="6"/>
          <w:sz w:val="16"/>
        </w:rPr>
        <w:t>*</w:t>
      </w:r>
      <w:r w:rsidRPr="00322F3B">
        <w:t>owner’s assessable income under this section as a result of that repayment.</w:t>
      </w:r>
    </w:p>
    <w:p w14:paraId="5CBDF3CA" w14:textId="77777777" w:rsidR="0037072A" w:rsidRPr="00322F3B" w:rsidRDefault="0037072A" w:rsidP="0037072A">
      <w:pPr>
        <w:pStyle w:val="notetext"/>
      </w:pPr>
      <w:r w:rsidRPr="00322F3B">
        <w:t>Example:</w:t>
      </w:r>
      <w:r w:rsidRPr="00322F3B">
        <w:tab/>
        <w:t xml:space="preserve">Mia makes a deposit of $3,000, all of which is deductible. The deposit’s unrecouped FMD deduction just before a first repayment of $1,000 is the amount of the deduction (that is, $3,000—see </w:t>
      </w:r>
      <w:r w:rsidR="00825006" w:rsidRPr="00322F3B">
        <w:t>paragraph (</w:t>
      </w:r>
      <w:r w:rsidRPr="00322F3B">
        <w:t xml:space="preserve">2)(a)). The deposit’s unrecouped FMD deduction just </w:t>
      </w:r>
      <w:r w:rsidRPr="00322F3B">
        <w:lastRenderedPageBreak/>
        <w:t xml:space="preserve">before a second repayment is $2,000 (that is, according to </w:t>
      </w:r>
      <w:r w:rsidR="00825006" w:rsidRPr="00322F3B">
        <w:t>paragraph (</w:t>
      </w:r>
      <w:r w:rsidRPr="00322F3B">
        <w:t>2)(b), the unrecouped FMD deduction immediately before the first repayment ($3,000) reduced by the $1,000 included in Mia’s assessable income as a result of the first repayment).</w:t>
      </w:r>
    </w:p>
    <w:p w14:paraId="7E3E71E8" w14:textId="4C73F757" w:rsidR="0037072A" w:rsidRPr="00322F3B" w:rsidRDefault="0037072A" w:rsidP="0037072A">
      <w:pPr>
        <w:pStyle w:val="notetext"/>
      </w:pPr>
      <w:r w:rsidRPr="00322F3B">
        <w:t>Note 1:</w:t>
      </w:r>
      <w:r w:rsidRPr="00322F3B">
        <w:tab/>
        <w:t xml:space="preserve">If the deposit was originally an income equalisation deposit, see </w:t>
      </w:r>
      <w:r w:rsidR="009F5D03" w:rsidRPr="00322F3B">
        <w:t>section 3</w:t>
      </w:r>
      <w:r w:rsidRPr="00322F3B">
        <w:t>93</w:t>
      </w:r>
      <w:r w:rsidR="009953FD">
        <w:noBreakHyphen/>
      </w:r>
      <w:r w:rsidRPr="00322F3B">
        <w:t xml:space="preserve">10 of the </w:t>
      </w:r>
      <w:r w:rsidRPr="00322F3B">
        <w:rPr>
          <w:i/>
        </w:rPr>
        <w:t>Income Tax (Transitional Provisions) Act 1997</w:t>
      </w:r>
      <w:r w:rsidRPr="00322F3B">
        <w:t>.</w:t>
      </w:r>
    </w:p>
    <w:p w14:paraId="3CA4D634" w14:textId="36BF42AF" w:rsidR="0037072A" w:rsidRPr="00322F3B" w:rsidRDefault="0037072A" w:rsidP="0037072A">
      <w:pPr>
        <w:pStyle w:val="notetext"/>
      </w:pPr>
      <w:r w:rsidRPr="00322F3B">
        <w:t>Note 1A:</w:t>
      </w:r>
      <w:r w:rsidRPr="00322F3B">
        <w:tab/>
        <w:t>Sub</w:t>
      </w:r>
      <w:r w:rsidR="009F5D03" w:rsidRPr="00322F3B">
        <w:t>section 3</w:t>
      </w:r>
      <w:r w:rsidRPr="00322F3B">
        <w:t>93</w:t>
      </w:r>
      <w:r w:rsidR="009953FD">
        <w:noBreakHyphen/>
      </w:r>
      <w:r w:rsidRPr="00322F3B">
        <w:t>16(3) affects the unrecouped FMD deduction of a consolidated farm management deposit.</w:t>
      </w:r>
    </w:p>
    <w:p w14:paraId="1ABA6BB9" w14:textId="4924B72B" w:rsidR="0037072A" w:rsidRPr="00322F3B" w:rsidRDefault="0037072A" w:rsidP="0037072A">
      <w:pPr>
        <w:pStyle w:val="notetext"/>
        <w:keepNext/>
        <w:keepLines/>
        <w:rPr>
          <w:i/>
        </w:rPr>
      </w:pPr>
      <w:r w:rsidRPr="00322F3B">
        <w:t>Note 2:</w:t>
      </w:r>
      <w:r w:rsidRPr="00322F3B">
        <w:tab/>
        <w:t>Section</w:t>
      </w:r>
      <w:r w:rsidR="00825006" w:rsidRPr="00322F3B">
        <w:t> </w:t>
      </w:r>
      <w:r w:rsidRPr="00322F3B">
        <w:t>393</w:t>
      </w:r>
      <w:r w:rsidR="009953FD">
        <w:noBreakHyphen/>
      </w:r>
      <w:r w:rsidRPr="00322F3B">
        <w:t>55 affects the unrecouped FMD deduction of a new deposit linked to an old deposit affected by Division</w:t>
      </w:r>
      <w:r w:rsidR="00825006" w:rsidRPr="00322F3B">
        <w:t> </w:t>
      </w:r>
      <w:r w:rsidRPr="00322F3B">
        <w:t>2AA (Financial claims scheme for account</w:t>
      </w:r>
      <w:r w:rsidR="009953FD">
        <w:noBreakHyphen/>
      </w:r>
      <w:r w:rsidRPr="00322F3B">
        <w:t xml:space="preserve">holders with insolvent ADIs) of Part II of the </w:t>
      </w:r>
      <w:r w:rsidRPr="00322F3B">
        <w:rPr>
          <w:i/>
        </w:rPr>
        <w:t>Banking Act 1959</w:t>
      </w:r>
      <w:r w:rsidRPr="00322F3B">
        <w:t>.</w:t>
      </w:r>
    </w:p>
    <w:p w14:paraId="7CC36215" w14:textId="77777777" w:rsidR="0037072A" w:rsidRPr="00322F3B" w:rsidRDefault="0037072A" w:rsidP="0037072A">
      <w:pPr>
        <w:pStyle w:val="SubsectionHead"/>
      </w:pPr>
      <w:r w:rsidRPr="00322F3B">
        <w:t>Application of Division to transfer, reinvestment or other dealing</w:t>
      </w:r>
    </w:p>
    <w:p w14:paraId="6E96C393" w14:textId="02625214" w:rsidR="0037072A" w:rsidRPr="00322F3B" w:rsidRDefault="0037072A" w:rsidP="0037072A">
      <w:pPr>
        <w:pStyle w:val="subsection"/>
      </w:pPr>
      <w:r w:rsidRPr="00322F3B">
        <w:tab/>
        <w:t>(3)</w:t>
      </w:r>
      <w:r w:rsidRPr="00322F3B">
        <w:tab/>
        <w:t xml:space="preserve">This Division applies to a transfer, reinvestment or other dealing with a </w:t>
      </w:r>
      <w:r w:rsidR="009953FD" w:rsidRPr="009953FD">
        <w:rPr>
          <w:position w:val="6"/>
          <w:sz w:val="16"/>
        </w:rPr>
        <w:t>*</w:t>
      </w:r>
      <w:r w:rsidRPr="00322F3B">
        <w:t>farm management deposit as if it were a repayment of the deposit, if:</w:t>
      </w:r>
    </w:p>
    <w:p w14:paraId="28D9D9A9" w14:textId="77777777" w:rsidR="0037072A" w:rsidRPr="00322F3B" w:rsidRDefault="0037072A" w:rsidP="0037072A">
      <w:pPr>
        <w:pStyle w:val="paragraph"/>
      </w:pPr>
      <w:r w:rsidRPr="00322F3B">
        <w:tab/>
        <w:t>(a)</w:t>
      </w:r>
      <w:r w:rsidRPr="00322F3B">
        <w:tab/>
        <w:t>you are the depositor; and</w:t>
      </w:r>
    </w:p>
    <w:p w14:paraId="487FFA97" w14:textId="77777777" w:rsidR="0037072A" w:rsidRPr="00322F3B" w:rsidRDefault="0037072A" w:rsidP="0037072A">
      <w:pPr>
        <w:pStyle w:val="paragraph"/>
      </w:pPr>
      <w:r w:rsidRPr="00322F3B">
        <w:tab/>
        <w:t>(b)</w:t>
      </w:r>
      <w:r w:rsidRPr="00322F3B">
        <w:tab/>
        <w:t>the transfer, reinvestment or other dealing is on your behalf or at your request.</w:t>
      </w:r>
    </w:p>
    <w:p w14:paraId="70BD56A8" w14:textId="605CA39A" w:rsidR="0037072A" w:rsidRPr="00322F3B" w:rsidRDefault="0037072A" w:rsidP="0037072A">
      <w:pPr>
        <w:pStyle w:val="notetext"/>
      </w:pPr>
      <w:r w:rsidRPr="00322F3B">
        <w:t>Note:</w:t>
      </w:r>
      <w:r w:rsidRPr="00322F3B">
        <w:tab/>
        <w:t>Section</w:t>
      </w:r>
      <w:r w:rsidR="00825006" w:rsidRPr="00322F3B">
        <w:t> </w:t>
      </w:r>
      <w:r w:rsidRPr="00322F3B">
        <w:t>393</w:t>
      </w:r>
      <w:r w:rsidR="009953FD">
        <w:noBreakHyphen/>
      </w:r>
      <w:r w:rsidRPr="00322F3B">
        <w:t>15 modifies the application of the deduction, assessment and 12 month rules to certain transfers, reinvestments and other dealings.</w:t>
      </w:r>
    </w:p>
    <w:p w14:paraId="2AB26923" w14:textId="77777777" w:rsidR="0037072A" w:rsidRPr="00322F3B" w:rsidRDefault="0037072A" w:rsidP="0037072A">
      <w:pPr>
        <w:pStyle w:val="SubsectionHead"/>
      </w:pPr>
      <w:r w:rsidRPr="00322F3B">
        <w:t>Deemed repayment because of death, bankruptcy etc.</w:t>
      </w:r>
    </w:p>
    <w:p w14:paraId="1978322B" w14:textId="68A92F53" w:rsidR="0037072A" w:rsidRPr="00322F3B" w:rsidRDefault="0037072A" w:rsidP="0037072A">
      <w:pPr>
        <w:pStyle w:val="subsection"/>
      </w:pPr>
      <w:r w:rsidRPr="00322F3B">
        <w:tab/>
        <w:t>(4)</w:t>
      </w:r>
      <w:r w:rsidRPr="00322F3B">
        <w:tab/>
        <w:t xml:space="preserve">This section applies as if a </w:t>
      </w:r>
      <w:r w:rsidR="009953FD" w:rsidRPr="009953FD">
        <w:rPr>
          <w:position w:val="6"/>
          <w:sz w:val="16"/>
        </w:rPr>
        <w:t>*</w:t>
      </w:r>
      <w:r w:rsidRPr="00322F3B">
        <w:t>farm management deposit had been repaid when it became repayable, rather than when it is actually repaid, if the deposit became repayable because of the requirement contained in the relevant agreement as set out in item</w:t>
      </w:r>
      <w:r w:rsidR="00825006" w:rsidRPr="00322F3B">
        <w:t> </w:t>
      </w:r>
      <w:r w:rsidRPr="00322F3B">
        <w:t xml:space="preserve">11 of the table in </w:t>
      </w:r>
      <w:r w:rsidR="009F5D03" w:rsidRPr="00322F3B">
        <w:t>section 3</w:t>
      </w:r>
      <w:r w:rsidRPr="00322F3B">
        <w:t>93</w:t>
      </w:r>
      <w:r w:rsidR="009953FD">
        <w:noBreakHyphen/>
      </w:r>
      <w:r w:rsidRPr="00322F3B">
        <w:t>35 (death, bankruptcy etc.).</w:t>
      </w:r>
    </w:p>
    <w:p w14:paraId="332955EB" w14:textId="77777777" w:rsidR="0037072A" w:rsidRPr="00322F3B" w:rsidRDefault="0037072A" w:rsidP="0037072A">
      <w:pPr>
        <w:pStyle w:val="notetext"/>
      </w:pPr>
      <w:r w:rsidRPr="00322F3B">
        <w:t>Note 1:</w:t>
      </w:r>
      <w:r w:rsidRPr="00322F3B">
        <w:tab/>
        <w:t>This means that the amount of the deposit is included in your assessable income for the income year when the death, bankruptcy etc. occurs, rather than for any later year in which the deposit might be repaid.</w:t>
      </w:r>
    </w:p>
    <w:p w14:paraId="53D1D7FC" w14:textId="09BC1AE0" w:rsidR="0037072A" w:rsidRPr="00322F3B" w:rsidRDefault="0037072A" w:rsidP="0037072A">
      <w:pPr>
        <w:pStyle w:val="notetext"/>
      </w:pPr>
      <w:r w:rsidRPr="00322F3B">
        <w:t>Note 2:</w:t>
      </w:r>
      <w:r w:rsidRPr="00322F3B">
        <w:tab/>
        <w:t xml:space="preserve">This also means that, under </w:t>
      </w:r>
      <w:r w:rsidR="009953FD">
        <w:t>subsection 4</w:t>
      </w:r>
      <w:r w:rsidRPr="00322F3B">
        <w:t>5</w:t>
      </w:r>
      <w:r w:rsidR="009953FD">
        <w:noBreakHyphen/>
      </w:r>
      <w:r w:rsidRPr="00322F3B">
        <w:t>120(5) in Schedule</w:t>
      </w:r>
      <w:r w:rsidR="00825006" w:rsidRPr="00322F3B">
        <w:t> </w:t>
      </w:r>
      <w:r w:rsidRPr="00322F3B">
        <w:t xml:space="preserve">1 to the </w:t>
      </w:r>
      <w:r w:rsidRPr="00322F3B">
        <w:rPr>
          <w:i/>
        </w:rPr>
        <w:t>Taxation Administration Act 1953</w:t>
      </w:r>
      <w:r w:rsidRPr="00322F3B">
        <w:t xml:space="preserve"> (about Pay as you go (PAYG) </w:t>
      </w:r>
      <w:r w:rsidRPr="00322F3B">
        <w:lastRenderedPageBreak/>
        <w:t>instalments), the amount of the deposit is included in your instalment income for the period in which the death, bankruptcy etc. occurs.</w:t>
      </w:r>
    </w:p>
    <w:p w14:paraId="3457C08E" w14:textId="2F61DA3E" w:rsidR="0037072A" w:rsidRPr="00322F3B" w:rsidRDefault="0037072A" w:rsidP="0037072A">
      <w:pPr>
        <w:pStyle w:val="notetext"/>
      </w:pPr>
      <w:r w:rsidRPr="00322F3B">
        <w:tab/>
        <w:t>However, under section</w:t>
      </w:r>
      <w:r w:rsidR="00825006" w:rsidRPr="00322F3B">
        <w:t> </w:t>
      </w:r>
      <w:r w:rsidRPr="00322F3B">
        <w:t>12</w:t>
      </w:r>
      <w:r w:rsidR="009953FD">
        <w:noBreakHyphen/>
      </w:r>
      <w:r w:rsidRPr="00322F3B">
        <w:t>140 in that Schedule, an amount may also be required to be withheld from the actual payment if you do not quote your tax file number or ABN to the relevant FMD provider.</w:t>
      </w:r>
    </w:p>
    <w:p w14:paraId="2582D18B" w14:textId="60D9E534" w:rsidR="0037072A" w:rsidRPr="00322F3B" w:rsidRDefault="0037072A" w:rsidP="0037072A">
      <w:pPr>
        <w:pStyle w:val="notetext"/>
      </w:pPr>
      <w:r w:rsidRPr="00322F3B">
        <w:t>Note 3:</w:t>
      </w:r>
      <w:r w:rsidRPr="00322F3B">
        <w:tab/>
        <w:t>Section</w:t>
      </w:r>
      <w:r w:rsidR="00825006" w:rsidRPr="00322F3B">
        <w:t> </w:t>
      </w:r>
      <w:r w:rsidRPr="00322F3B">
        <w:t>393</w:t>
      </w:r>
      <w:r w:rsidR="009953FD">
        <w:noBreakHyphen/>
      </w:r>
      <w:r w:rsidRPr="00322F3B">
        <w:t xml:space="preserve">60 of this Act may limit the operation of </w:t>
      </w:r>
      <w:r w:rsidR="00825006" w:rsidRPr="00322F3B">
        <w:t>subsection (</w:t>
      </w:r>
      <w:r w:rsidRPr="00322F3B">
        <w:t>4) if the farm management deposit is with an ADI that becomes a declared ADI under Division</w:t>
      </w:r>
      <w:r w:rsidR="00825006" w:rsidRPr="00322F3B">
        <w:t> </w:t>
      </w:r>
      <w:r w:rsidRPr="00322F3B">
        <w:t>2AA (Financial claims scheme for account</w:t>
      </w:r>
      <w:r w:rsidR="009953FD">
        <w:noBreakHyphen/>
      </w:r>
      <w:r w:rsidRPr="00322F3B">
        <w:t xml:space="preserve">holders with insolvent ADIs) of Part II of the </w:t>
      </w:r>
      <w:r w:rsidRPr="00322F3B">
        <w:rPr>
          <w:i/>
        </w:rPr>
        <w:t>Banking Act 1959</w:t>
      </w:r>
      <w:r w:rsidRPr="00322F3B">
        <w:t>.</w:t>
      </w:r>
    </w:p>
    <w:p w14:paraId="26AD7FB0" w14:textId="47EF440B" w:rsidR="0037072A" w:rsidRPr="00322F3B" w:rsidRDefault="0037072A" w:rsidP="0037072A">
      <w:pPr>
        <w:pStyle w:val="ActHead5"/>
      </w:pPr>
      <w:bookmarkStart w:id="589" w:name="_Toc201756019"/>
      <w:r w:rsidRPr="00322F3B">
        <w:rPr>
          <w:rStyle w:val="CharSectno"/>
        </w:rPr>
        <w:t>393</w:t>
      </w:r>
      <w:r w:rsidR="009953FD">
        <w:rPr>
          <w:rStyle w:val="CharSectno"/>
        </w:rPr>
        <w:noBreakHyphen/>
      </w:r>
      <w:r w:rsidRPr="00322F3B">
        <w:rPr>
          <w:rStyle w:val="CharSectno"/>
        </w:rPr>
        <w:t>15</w:t>
      </w:r>
      <w:r w:rsidRPr="00322F3B">
        <w:t xml:space="preserve">  Transactions to which the deduction, assessment and 12 month rules have modified application</w:t>
      </w:r>
      <w:bookmarkEnd w:id="589"/>
    </w:p>
    <w:p w14:paraId="690853A2" w14:textId="77777777" w:rsidR="0037072A" w:rsidRPr="00322F3B" w:rsidRDefault="0037072A" w:rsidP="0037072A">
      <w:pPr>
        <w:pStyle w:val="subsection"/>
        <w:keepNext/>
        <w:keepLines/>
      </w:pPr>
      <w:r w:rsidRPr="00322F3B">
        <w:tab/>
        <w:t>(1)</w:t>
      </w:r>
      <w:r w:rsidRPr="00322F3B">
        <w:tab/>
        <w:t xml:space="preserve">The provisions mentioned in </w:t>
      </w:r>
      <w:r w:rsidR="00825006" w:rsidRPr="00322F3B">
        <w:t>subsection (</w:t>
      </w:r>
      <w:r w:rsidRPr="00322F3B">
        <w:t>2) do not apply in relation to the following transactions:</w:t>
      </w:r>
    </w:p>
    <w:p w14:paraId="7F7D5FBD" w14:textId="78CF0CD1" w:rsidR="0037072A" w:rsidRPr="00322F3B" w:rsidRDefault="0037072A" w:rsidP="0037072A">
      <w:pPr>
        <w:pStyle w:val="paragraph"/>
        <w:keepNext/>
        <w:keepLines/>
      </w:pPr>
      <w:r w:rsidRPr="00322F3B">
        <w:tab/>
        <w:t>(a)</w:t>
      </w:r>
      <w:r w:rsidRPr="00322F3B">
        <w:tab/>
        <w:t xml:space="preserve">the immediate reinvestment of a </w:t>
      </w:r>
      <w:r w:rsidR="009953FD" w:rsidRPr="009953FD">
        <w:rPr>
          <w:position w:val="6"/>
          <w:sz w:val="16"/>
        </w:rPr>
        <w:t>*</w:t>
      </w:r>
      <w:r w:rsidRPr="00322F3B">
        <w:t xml:space="preserve">farm management deposit as a farm management deposit with the same </w:t>
      </w:r>
      <w:r w:rsidR="009953FD" w:rsidRPr="009953FD">
        <w:rPr>
          <w:position w:val="6"/>
          <w:sz w:val="16"/>
        </w:rPr>
        <w:t>*</w:t>
      </w:r>
      <w:r w:rsidRPr="00322F3B">
        <w:t>FMD provider;</w:t>
      </w:r>
    </w:p>
    <w:p w14:paraId="07CED976" w14:textId="77777777" w:rsidR="0037072A" w:rsidRPr="00322F3B" w:rsidRDefault="0037072A" w:rsidP="0037072A">
      <w:pPr>
        <w:pStyle w:val="paragraph"/>
        <w:keepNext/>
        <w:keepLines/>
      </w:pPr>
      <w:r w:rsidRPr="00322F3B">
        <w:tab/>
        <w:t>(b)</w:t>
      </w:r>
      <w:r w:rsidRPr="00322F3B">
        <w:tab/>
        <w:t>the extension of the term of a farm management deposit (even if other terms such as those relating to interest payable are also varied);</w:t>
      </w:r>
    </w:p>
    <w:p w14:paraId="25794AD4" w14:textId="1C848540" w:rsidR="0037072A" w:rsidRPr="00322F3B" w:rsidRDefault="0037072A" w:rsidP="0037072A">
      <w:pPr>
        <w:pStyle w:val="paragraph"/>
        <w:keepNext/>
        <w:keepLines/>
      </w:pPr>
      <w:r w:rsidRPr="00322F3B">
        <w:tab/>
        <w:t>(c)</w:t>
      </w:r>
      <w:r w:rsidRPr="00322F3B">
        <w:tab/>
        <w:t>the transfer of a farm management deposit in accordance with a requirement of the relevant agreement as set out in item</w:t>
      </w:r>
      <w:r w:rsidR="00825006" w:rsidRPr="00322F3B">
        <w:t> </w:t>
      </w:r>
      <w:r w:rsidRPr="00322F3B">
        <w:t xml:space="preserve">13 of the table in </w:t>
      </w:r>
      <w:r w:rsidR="009F5D03" w:rsidRPr="00322F3B">
        <w:t>section 3</w:t>
      </w:r>
      <w:r w:rsidRPr="00322F3B">
        <w:t>93</w:t>
      </w:r>
      <w:r w:rsidR="009953FD">
        <w:noBreakHyphen/>
      </w:r>
      <w:r w:rsidRPr="00322F3B">
        <w:t>35 (which allows for transfers of deposits at the request of the depositor).</w:t>
      </w:r>
    </w:p>
    <w:p w14:paraId="39385B04" w14:textId="77777777" w:rsidR="0037072A" w:rsidRPr="00322F3B" w:rsidRDefault="0037072A" w:rsidP="0037072A">
      <w:pPr>
        <w:pStyle w:val="notetext"/>
      </w:pPr>
      <w:r w:rsidRPr="00322F3B">
        <w:t>Note:</w:t>
      </w:r>
      <w:r w:rsidRPr="00322F3B">
        <w:tab/>
        <w:t>This means that these transactions:</w:t>
      </w:r>
    </w:p>
    <w:p w14:paraId="4208848A" w14:textId="77777777" w:rsidR="0037072A" w:rsidRPr="00322F3B" w:rsidRDefault="0037072A" w:rsidP="0037072A">
      <w:pPr>
        <w:pStyle w:val="notepara"/>
      </w:pPr>
      <w:r w:rsidRPr="00322F3B">
        <w:t>(a)</w:t>
      </w:r>
      <w:r w:rsidRPr="00322F3B">
        <w:tab/>
        <w:t>will not result in assessable income for the owner; and</w:t>
      </w:r>
    </w:p>
    <w:p w14:paraId="5BD18509" w14:textId="77777777" w:rsidR="0037072A" w:rsidRPr="00322F3B" w:rsidRDefault="0037072A" w:rsidP="0037072A">
      <w:pPr>
        <w:pStyle w:val="notepara"/>
      </w:pPr>
      <w:r w:rsidRPr="00322F3B">
        <w:t>(b)</w:t>
      </w:r>
      <w:r w:rsidRPr="00322F3B">
        <w:tab/>
        <w:t>will not give rise to a deduction; and</w:t>
      </w:r>
    </w:p>
    <w:p w14:paraId="0FE9A17C" w14:textId="77777777" w:rsidR="0037072A" w:rsidRPr="00322F3B" w:rsidRDefault="0037072A" w:rsidP="0037072A">
      <w:pPr>
        <w:pStyle w:val="notepara"/>
      </w:pPr>
      <w:r w:rsidRPr="00322F3B">
        <w:t>(c)</w:t>
      </w:r>
      <w:r w:rsidRPr="00322F3B">
        <w:tab/>
        <w:t>will not, if the transaction occurs within 12 months after the end of the day the deposit is made, result in the deposit losing its status as a farm management deposit.</w:t>
      </w:r>
    </w:p>
    <w:p w14:paraId="10E4C527" w14:textId="77777777" w:rsidR="0037072A" w:rsidRPr="00322F3B" w:rsidRDefault="0037072A" w:rsidP="0037072A">
      <w:pPr>
        <w:pStyle w:val="subsection"/>
      </w:pPr>
      <w:r w:rsidRPr="00322F3B">
        <w:tab/>
        <w:t>(2)</w:t>
      </w:r>
      <w:r w:rsidRPr="00322F3B">
        <w:tab/>
        <w:t>The provisions are:</w:t>
      </w:r>
    </w:p>
    <w:p w14:paraId="336C1800" w14:textId="36612168" w:rsidR="0037072A" w:rsidRPr="00322F3B" w:rsidRDefault="0037072A" w:rsidP="0037072A">
      <w:pPr>
        <w:pStyle w:val="paragraph"/>
      </w:pPr>
      <w:r w:rsidRPr="00322F3B">
        <w:tab/>
        <w:t>(a)</w:t>
      </w:r>
      <w:r w:rsidRPr="00322F3B">
        <w:tab/>
      </w:r>
      <w:r w:rsidR="009F5D03" w:rsidRPr="00322F3B">
        <w:t>section 3</w:t>
      </w:r>
      <w:r w:rsidRPr="00322F3B">
        <w:t>93</w:t>
      </w:r>
      <w:r w:rsidR="009953FD">
        <w:noBreakHyphen/>
      </w:r>
      <w:r w:rsidRPr="00322F3B">
        <w:t>5 (about deductions for making a farm management deposit); and</w:t>
      </w:r>
    </w:p>
    <w:p w14:paraId="54E17FA1" w14:textId="3350C469" w:rsidR="0037072A" w:rsidRPr="00322F3B" w:rsidRDefault="0037072A" w:rsidP="0037072A">
      <w:pPr>
        <w:pStyle w:val="paragraph"/>
      </w:pPr>
      <w:r w:rsidRPr="00322F3B">
        <w:tab/>
        <w:t>(b)</w:t>
      </w:r>
      <w:r w:rsidRPr="00322F3B">
        <w:tab/>
        <w:t>sub</w:t>
      </w:r>
      <w:r w:rsidR="009F5D03" w:rsidRPr="00322F3B">
        <w:t>section 3</w:t>
      </w:r>
      <w:r w:rsidRPr="00322F3B">
        <w:t>93</w:t>
      </w:r>
      <w:r w:rsidR="009953FD">
        <w:noBreakHyphen/>
      </w:r>
      <w:r w:rsidRPr="00322F3B">
        <w:t>10(1) (about assessability of the repayment of a farm management deposit); and</w:t>
      </w:r>
    </w:p>
    <w:p w14:paraId="69EA3634" w14:textId="56B45E0A" w:rsidR="0037072A" w:rsidRPr="00322F3B" w:rsidRDefault="0037072A" w:rsidP="0037072A">
      <w:pPr>
        <w:pStyle w:val="paragraph"/>
      </w:pPr>
      <w:r w:rsidRPr="00322F3B">
        <w:lastRenderedPageBreak/>
        <w:tab/>
        <w:t>(c)</w:t>
      </w:r>
      <w:r w:rsidRPr="00322F3B">
        <w:tab/>
        <w:t>subsections</w:t>
      </w:r>
      <w:r w:rsidR="00825006" w:rsidRPr="00322F3B">
        <w:t> </w:t>
      </w:r>
      <w:r w:rsidRPr="00322F3B">
        <w:t>393</w:t>
      </w:r>
      <w:r w:rsidR="009953FD">
        <w:noBreakHyphen/>
      </w:r>
      <w:r w:rsidRPr="00322F3B">
        <w:t>40(1) and (2) (about repayment of a farm management deposit within the first 12 months); and</w:t>
      </w:r>
    </w:p>
    <w:p w14:paraId="592E4640" w14:textId="73D6455A" w:rsidR="00DB0EBA" w:rsidRPr="00322F3B" w:rsidRDefault="00DB0EBA" w:rsidP="00DB0EBA">
      <w:pPr>
        <w:pStyle w:val="paragraph"/>
      </w:pPr>
      <w:r w:rsidRPr="00322F3B">
        <w:tab/>
        <w:t>(ca)</w:t>
      </w:r>
      <w:r w:rsidRPr="00322F3B">
        <w:tab/>
        <w:t>sub</w:t>
      </w:r>
      <w:r w:rsidR="009F5D03" w:rsidRPr="00322F3B">
        <w:t>section 3</w:t>
      </w:r>
      <w:r w:rsidRPr="00322F3B">
        <w:t>93</w:t>
      </w:r>
      <w:r w:rsidR="009953FD">
        <w:noBreakHyphen/>
      </w:r>
      <w:r w:rsidRPr="00322F3B">
        <w:t>40(3) (about repayment of a farm management deposit in the event of severe drought); and</w:t>
      </w:r>
    </w:p>
    <w:p w14:paraId="5F49EB87" w14:textId="01BC9E5F" w:rsidR="0037072A" w:rsidRPr="00322F3B" w:rsidRDefault="0037072A" w:rsidP="0037072A">
      <w:pPr>
        <w:pStyle w:val="paragraph"/>
      </w:pPr>
      <w:r w:rsidRPr="00322F3B">
        <w:tab/>
        <w:t>(d)</w:t>
      </w:r>
      <w:r w:rsidRPr="00322F3B">
        <w:tab/>
        <w:t>subsections</w:t>
      </w:r>
      <w:r w:rsidR="00825006" w:rsidRPr="00322F3B">
        <w:t> </w:t>
      </w:r>
      <w:r w:rsidR="00DE4106" w:rsidRPr="00322F3B">
        <w:t>393</w:t>
      </w:r>
      <w:r w:rsidR="009953FD">
        <w:noBreakHyphen/>
      </w:r>
      <w:r w:rsidR="00DE4106" w:rsidRPr="00322F3B">
        <w:t>40(3A)</w:t>
      </w:r>
      <w:r w:rsidRPr="00322F3B">
        <w:t xml:space="preserve"> and (4) (about repayment of a farm management deposit in the event of an applicable natural disaster).</w:t>
      </w:r>
    </w:p>
    <w:p w14:paraId="31DD718F" w14:textId="378D87B4" w:rsidR="0037072A" w:rsidRPr="00322F3B" w:rsidRDefault="0037072A" w:rsidP="0037072A">
      <w:pPr>
        <w:pStyle w:val="subsection"/>
      </w:pPr>
      <w:r w:rsidRPr="00322F3B">
        <w:tab/>
        <w:t>(3)</w:t>
      </w:r>
      <w:r w:rsidRPr="00322F3B">
        <w:tab/>
        <w:t xml:space="preserve">For the purposes of working out the </w:t>
      </w:r>
      <w:r w:rsidR="009953FD" w:rsidRPr="009953FD">
        <w:rPr>
          <w:position w:val="6"/>
          <w:sz w:val="16"/>
        </w:rPr>
        <w:t>*</w:t>
      </w:r>
      <w:r w:rsidRPr="00322F3B">
        <w:t xml:space="preserve">unrecouped FMD deduction for a deposit that is subject to a transaction mentioned in </w:t>
      </w:r>
      <w:r w:rsidR="00825006" w:rsidRPr="00322F3B">
        <w:t>subsection (</w:t>
      </w:r>
      <w:r w:rsidRPr="00322F3B">
        <w:t>1), the transaction does not cause the deposit to be a different deposit.</w:t>
      </w:r>
    </w:p>
    <w:p w14:paraId="175A5AC9" w14:textId="77777777" w:rsidR="0037072A" w:rsidRPr="00322F3B" w:rsidRDefault="0037072A" w:rsidP="0037072A">
      <w:pPr>
        <w:pStyle w:val="notetext"/>
      </w:pPr>
      <w:r w:rsidRPr="00322F3B">
        <w:t>Note:</w:t>
      </w:r>
      <w:r w:rsidRPr="00322F3B">
        <w:tab/>
        <w:t>This ensures that the unrecouped FMD deduction (which affects how much income tax is assessed in the event of a repayment) equals the deduction for the original deposit, less any amount included in your assessable income because of a previous repayment of the deposit.</w:t>
      </w:r>
    </w:p>
    <w:p w14:paraId="005990B6" w14:textId="73561B08" w:rsidR="0037072A" w:rsidRPr="00322F3B" w:rsidRDefault="0037072A" w:rsidP="0037072A">
      <w:pPr>
        <w:pStyle w:val="ActHead5"/>
      </w:pPr>
      <w:bookmarkStart w:id="590" w:name="_Toc201756020"/>
      <w:r w:rsidRPr="00322F3B">
        <w:rPr>
          <w:rStyle w:val="CharSectno"/>
        </w:rPr>
        <w:t>393</w:t>
      </w:r>
      <w:r w:rsidR="009953FD">
        <w:rPr>
          <w:rStyle w:val="CharSectno"/>
        </w:rPr>
        <w:noBreakHyphen/>
      </w:r>
      <w:r w:rsidRPr="00322F3B">
        <w:rPr>
          <w:rStyle w:val="CharSectno"/>
        </w:rPr>
        <w:t>16</w:t>
      </w:r>
      <w:r w:rsidRPr="00322F3B">
        <w:t xml:space="preserve">  Consolidation of farm management deposits</w:t>
      </w:r>
      <w:bookmarkEnd w:id="590"/>
    </w:p>
    <w:p w14:paraId="071158BB" w14:textId="3458FE3D" w:rsidR="0037072A" w:rsidRPr="00322F3B" w:rsidRDefault="0037072A" w:rsidP="0037072A">
      <w:pPr>
        <w:pStyle w:val="subsection"/>
      </w:pPr>
      <w:r w:rsidRPr="00322F3B">
        <w:tab/>
        <w:t>(1)</w:t>
      </w:r>
      <w:r w:rsidRPr="00322F3B">
        <w:tab/>
        <w:t xml:space="preserve">The provisions mentioned in </w:t>
      </w:r>
      <w:r w:rsidR="00825006" w:rsidRPr="00322F3B">
        <w:t>subsection (</w:t>
      </w:r>
      <w:r w:rsidRPr="00322F3B">
        <w:t xml:space="preserve">2) do not apply in relation to the immediate reinvestment of 2 or more </w:t>
      </w:r>
      <w:r w:rsidR="009953FD" w:rsidRPr="009953FD">
        <w:rPr>
          <w:position w:val="6"/>
          <w:sz w:val="16"/>
        </w:rPr>
        <w:t>*</w:t>
      </w:r>
      <w:r w:rsidRPr="00322F3B">
        <w:t>farm management deposits (</w:t>
      </w:r>
      <w:r w:rsidRPr="00322F3B">
        <w:rPr>
          <w:b/>
          <w:i/>
        </w:rPr>
        <w:t>original deposits</w:t>
      </w:r>
      <w:r w:rsidRPr="00322F3B">
        <w:t>) if:</w:t>
      </w:r>
    </w:p>
    <w:p w14:paraId="3F85C3C5" w14:textId="02970308" w:rsidR="0037072A" w:rsidRPr="00322F3B" w:rsidRDefault="0037072A" w:rsidP="0037072A">
      <w:pPr>
        <w:pStyle w:val="paragraph"/>
      </w:pPr>
      <w:r w:rsidRPr="00322F3B">
        <w:tab/>
        <w:t>(a)</w:t>
      </w:r>
      <w:r w:rsidRPr="00322F3B">
        <w:tab/>
        <w:t xml:space="preserve">just before the reinvestment occurs the balance of each of the original deposits is equal to the </w:t>
      </w:r>
      <w:r w:rsidR="009953FD" w:rsidRPr="009953FD">
        <w:rPr>
          <w:position w:val="6"/>
          <w:sz w:val="16"/>
        </w:rPr>
        <w:t>*</w:t>
      </w:r>
      <w:r w:rsidRPr="00322F3B">
        <w:t>unrecouped FMD deduction for the deposit; and</w:t>
      </w:r>
    </w:p>
    <w:p w14:paraId="09B42983" w14:textId="44397193" w:rsidR="0037072A" w:rsidRPr="00322F3B" w:rsidRDefault="0037072A" w:rsidP="0037072A">
      <w:pPr>
        <w:pStyle w:val="paragraph"/>
      </w:pPr>
      <w:r w:rsidRPr="00322F3B">
        <w:tab/>
        <w:t>(b)</w:t>
      </w:r>
      <w:r w:rsidRPr="00322F3B">
        <w:tab/>
        <w:t xml:space="preserve">the original deposits are immediately reinvested as a single farm management deposit with the same </w:t>
      </w:r>
      <w:r w:rsidR="009953FD" w:rsidRPr="009953FD">
        <w:rPr>
          <w:position w:val="6"/>
          <w:sz w:val="16"/>
        </w:rPr>
        <w:t>*</w:t>
      </w:r>
      <w:r w:rsidRPr="00322F3B">
        <w:t>FMD provider, or with a different FMD provider; and</w:t>
      </w:r>
    </w:p>
    <w:p w14:paraId="5FA93FAF" w14:textId="77777777" w:rsidR="0037072A" w:rsidRPr="00322F3B" w:rsidRDefault="0037072A" w:rsidP="0037072A">
      <w:pPr>
        <w:pStyle w:val="paragraph"/>
      </w:pPr>
      <w:r w:rsidRPr="00322F3B">
        <w:tab/>
        <w:t>(c)</w:t>
      </w:r>
      <w:r w:rsidRPr="00322F3B">
        <w:tab/>
        <w:t>just before the reinvestment occurs the original deposits have each been held for a period of at least 12 months.</w:t>
      </w:r>
    </w:p>
    <w:p w14:paraId="7AFD0625" w14:textId="77777777" w:rsidR="0037072A" w:rsidRPr="00322F3B" w:rsidRDefault="0037072A" w:rsidP="0037072A">
      <w:pPr>
        <w:pStyle w:val="notetext"/>
      </w:pPr>
      <w:r w:rsidRPr="00322F3B">
        <w:t>Note:</w:t>
      </w:r>
      <w:r w:rsidRPr="00322F3B">
        <w:tab/>
        <w:t>This means that the reinvestment:</w:t>
      </w:r>
    </w:p>
    <w:p w14:paraId="57E1B705" w14:textId="77777777" w:rsidR="0037072A" w:rsidRPr="00322F3B" w:rsidRDefault="0037072A" w:rsidP="0037072A">
      <w:pPr>
        <w:pStyle w:val="notepara"/>
      </w:pPr>
      <w:r w:rsidRPr="00322F3B">
        <w:t>(a)</w:t>
      </w:r>
      <w:r w:rsidRPr="00322F3B">
        <w:tab/>
        <w:t>will not result in assessable income for the owner; and</w:t>
      </w:r>
    </w:p>
    <w:p w14:paraId="09372525" w14:textId="77777777" w:rsidR="0037072A" w:rsidRPr="00322F3B" w:rsidRDefault="0037072A" w:rsidP="0037072A">
      <w:pPr>
        <w:pStyle w:val="notepara"/>
      </w:pPr>
      <w:r w:rsidRPr="00322F3B">
        <w:t>(b)</w:t>
      </w:r>
      <w:r w:rsidRPr="00322F3B">
        <w:tab/>
        <w:t>will not give rise to a deduction.</w:t>
      </w:r>
    </w:p>
    <w:p w14:paraId="2398A641" w14:textId="77777777" w:rsidR="0037072A" w:rsidRPr="00322F3B" w:rsidRDefault="0037072A" w:rsidP="0037072A">
      <w:pPr>
        <w:pStyle w:val="subsection"/>
      </w:pPr>
      <w:r w:rsidRPr="00322F3B">
        <w:tab/>
        <w:t>(2)</w:t>
      </w:r>
      <w:r w:rsidRPr="00322F3B">
        <w:tab/>
        <w:t>The provisions are:</w:t>
      </w:r>
    </w:p>
    <w:p w14:paraId="322ECCBA" w14:textId="6902A583" w:rsidR="0037072A" w:rsidRPr="00322F3B" w:rsidRDefault="0037072A" w:rsidP="0037072A">
      <w:pPr>
        <w:pStyle w:val="paragraph"/>
      </w:pPr>
      <w:r w:rsidRPr="00322F3B">
        <w:tab/>
        <w:t>(a)</w:t>
      </w:r>
      <w:r w:rsidRPr="00322F3B">
        <w:tab/>
      </w:r>
      <w:r w:rsidR="009F5D03" w:rsidRPr="00322F3B">
        <w:t>section 3</w:t>
      </w:r>
      <w:r w:rsidRPr="00322F3B">
        <w:t>93</w:t>
      </w:r>
      <w:r w:rsidR="009953FD">
        <w:noBreakHyphen/>
      </w:r>
      <w:r w:rsidRPr="00322F3B">
        <w:t>5 (about deductions for making a farm management deposit); and</w:t>
      </w:r>
    </w:p>
    <w:p w14:paraId="4870CF7D" w14:textId="4DD37E4F" w:rsidR="0037072A" w:rsidRPr="00322F3B" w:rsidRDefault="0037072A" w:rsidP="0037072A">
      <w:pPr>
        <w:pStyle w:val="paragraph"/>
      </w:pPr>
      <w:r w:rsidRPr="00322F3B">
        <w:lastRenderedPageBreak/>
        <w:tab/>
        <w:t>(b)</w:t>
      </w:r>
      <w:r w:rsidRPr="00322F3B">
        <w:tab/>
        <w:t>sub</w:t>
      </w:r>
      <w:r w:rsidR="009F5D03" w:rsidRPr="00322F3B">
        <w:t>section 3</w:t>
      </w:r>
      <w:r w:rsidRPr="00322F3B">
        <w:t>93</w:t>
      </w:r>
      <w:r w:rsidR="009953FD">
        <w:noBreakHyphen/>
      </w:r>
      <w:r w:rsidRPr="00322F3B">
        <w:t>10(1) (about assessability of the repayment of a farm management deposit).</w:t>
      </w:r>
    </w:p>
    <w:p w14:paraId="2AD4D909" w14:textId="6D160D8A" w:rsidR="0037072A" w:rsidRPr="00322F3B" w:rsidRDefault="0037072A" w:rsidP="0037072A">
      <w:pPr>
        <w:pStyle w:val="subsection"/>
      </w:pPr>
      <w:r w:rsidRPr="00322F3B">
        <w:tab/>
        <w:t>(3)</w:t>
      </w:r>
      <w:r w:rsidRPr="00322F3B">
        <w:tab/>
        <w:t>Despite paragraph</w:t>
      </w:r>
      <w:r w:rsidR="00825006" w:rsidRPr="00322F3B">
        <w:t> </w:t>
      </w:r>
      <w:r w:rsidRPr="00322F3B">
        <w:t>393</w:t>
      </w:r>
      <w:r w:rsidR="009953FD">
        <w:noBreakHyphen/>
      </w:r>
      <w:r w:rsidRPr="00322F3B">
        <w:t xml:space="preserve">10(2)(a), the </w:t>
      </w:r>
      <w:r w:rsidRPr="00322F3B">
        <w:rPr>
          <w:b/>
          <w:i/>
        </w:rPr>
        <w:t>unrecouped FMD deduction</w:t>
      </w:r>
      <w:r w:rsidRPr="00322F3B">
        <w:t xml:space="preserve"> in respect of the </w:t>
      </w:r>
      <w:r w:rsidR="009953FD" w:rsidRPr="009953FD">
        <w:rPr>
          <w:position w:val="6"/>
          <w:sz w:val="16"/>
        </w:rPr>
        <w:t>*</w:t>
      </w:r>
      <w:r w:rsidRPr="00322F3B">
        <w:t>farm management deposit at a time before any part of the deposit has been repaid is the sum of the unrecouped FMD deductions in respect of each of the original deposits just before the reinvestment occurred.</w:t>
      </w:r>
    </w:p>
    <w:p w14:paraId="4296F3F4" w14:textId="120B59EE" w:rsidR="0037072A" w:rsidRPr="00322F3B" w:rsidRDefault="0037072A" w:rsidP="0037072A">
      <w:pPr>
        <w:pStyle w:val="subsection"/>
      </w:pPr>
      <w:r w:rsidRPr="00322F3B">
        <w:tab/>
        <w:t>(4)</w:t>
      </w:r>
      <w:r w:rsidRPr="00322F3B">
        <w:tab/>
        <w:t>Section</w:t>
      </w:r>
      <w:r w:rsidR="00825006" w:rsidRPr="00322F3B">
        <w:t> </w:t>
      </w:r>
      <w:r w:rsidRPr="00322F3B">
        <w:t>393</w:t>
      </w:r>
      <w:r w:rsidR="009953FD">
        <w:noBreakHyphen/>
      </w:r>
      <w:r w:rsidRPr="00322F3B">
        <w:t xml:space="preserve">40 (about the repayment of farm management deposits within 12 months) applies as if the new </w:t>
      </w:r>
      <w:r w:rsidR="009953FD" w:rsidRPr="009953FD">
        <w:rPr>
          <w:position w:val="6"/>
          <w:sz w:val="16"/>
        </w:rPr>
        <w:t>*</w:t>
      </w:r>
      <w:r w:rsidRPr="00322F3B">
        <w:t>farm management deposit was made on the same day that the most recent of the original deposits was made.</w:t>
      </w:r>
    </w:p>
    <w:p w14:paraId="3419AEA2" w14:textId="4B164DAB" w:rsidR="00DB0EBA" w:rsidRPr="00322F3B" w:rsidRDefault="00DB0EBA" w:rsidP="00DB0EBA">
      <w:pPr>
        <w:pStyle w:val="ActHead5"/>
      </w:pPr>
      <w:bookmarkStart w:id="591" w:name="_Toc201756021"/>
      <w:r w:rsidRPr="00322F3B">
        <w:rPr>
          <w:rStyle w:val="CharSectno"/>
        </w:rPr>
        <w:t>393</w:t>
      </w:r>
      <w:r w:rsidR="009953FD">
        <w:rPr>
          <w:rStyle w:val="CharSectno"/>
        </w:rPr>
        <w:noBreakHyphen/>
      </w:r>
      <w:r w:rsidRPr="00322F3B">
        <w:rPr>
          <w:rStyle w:val="CharSectno"/>
        </w:rPr>
        <w:t>17</w:t>
      </w:r>
      <w:r w:rsidRPr="00322F3B">
        <w:t xml:space="preserve">  Tax consequences of liabilities reducing because of farm management deposits</w:t>
      </w:r>
      <w:bookmarkEnd w:id="591"/>
    </w:p>
    <w:p w14:paraId="584D5245" w14:textId="36DE9A6C" w:rsidR="00DB0EBA" w:rsidRPr="00322F3B" w:rsidRDefault="00DB0EBA" w:rsidP="00DB0EBA">
      <w:pPr>
        <w:pStyle w:val="subsection"/>
      </w:pPr>
      <w:r w:rsidRPr="00322F3B">
        <w:tab/>
        <w:t>(1)</w:t>
      </w:r>
      <w:r w:rsidRPr="00322F3B">
        <w:tab/>
        <w:t xml:space="preserve">To avoid doubt, if amounts of interest payable by the </w:t>
      </w:r>
      <w:r w:rsidR="009953FD" w:rsidRPr="009953FD">
        <w:rPr>
          <w:position w:val="6"/>
          <w:sz w:val="16"/>
        </w:rPr>
        <w:t>*</w:t>
      </w:r>
      <w:r w:rsidRPr="00322F3B">
        <w:t xml:space="preserve">owner of a </w:t>
      </w:r>
      <w:r w:rsidR="009953FD" w:rsidRPr="009953FD">
        <w:rPr>
          <w:position w:val="6"/>
          <w:sz w:val="16"/>
        </w:rPr>
        <w:t>*</w:t>
      </w:r>
      <w:r w:rsidRPr="00322F3B">
        <w:t xml:space="preserve">farm management deposit, or by a partnership of which the owner is a partner, to the </w:t>
      </w:r>
      <w:r w:rsidR="009953FD" w:rsidRPr="009953FD">
        <w:rPr>
          <w:position w:val="6"/>
          <w:sz w:val="16"/>
        </w:rPr>
        <w:t>*</w:t>
      </w:r>
      <w:r w:rsidRPr="00322F3B">
        <w:t>FMD provider in respect of loans or other debts of the owner or partnership fall short of what they otherwise would be because the owner holds the farm management deposit, then:</w:t>
      </w:r>
    </w:p>
    <w:p w14:paraId="2959FD9B" w14:textId="1587C3CB" w:rsidR="00DB0EBA" w:rsidRPr="00322F3B" w:rsidRDefault="00DB0EBA" w:rsidP="00DB0EBA">
      <w:pPr>
        <w:pStyle w:val="paragraph"/>
      </w:pPr>
      <w:r w:rsidRPr="00322F3B">
        <w:tab/>
        <w:t>(a)</w:t>
      </w:r>
      <w:r w:rsidRPr="00322F3B">
        <w:tab/>
        <w:t xml:space="preserve">any income of the owner or partnership comprising the shortfall is neither assessable income nor </w:t>
      </w:r>
      <w:r w:rsidR="009953FD" w:rsidRPr="009953FD">
        <w:rPr>
          <w:position w:val="6"/>
          <w:sz w:val="16"/>
        </w:rPr>
        <w:t>*</w:t>
      </w:r>
      <w:r w:rsidRPr="00322F3B">
        <w:t>exempt income of the owner or partnership; and</w:t>
      </w:r>
    </w:p>
    <w:p w14:paraId="7C62E34B" w14:textId="77777777" w:rsidR="00DB0EBA" w:rsidRPr="00322F3B" w:rsidRDefault="00DB0EBA" w:rsidP="00DB0EBA">
      <w:pPr>
        <w:pStyle w:val="paragraph"/>
      </w:pPr>
      <w:r w:rsidRPr="00322F3B">
        <w:tab/>
        <w:t>(b)</w:t>
      </w:r>
      <w:r w:rsidRPr="00322F3B">
        <w:tab/>
        <w:t>any amount that any person:</w:t>
      </w:r>
    </w:p>
    <w:p w14:paraId="78B6B917" w14:textId="77777777" w:rsidR="00DB0EBA" w:rsidRPr="00322F3B" w:rsidRDefault="00DB0EBA" w:rsidP="00DB0EBA">
      <w:pPr>
        <w:pStyle w:val="paragraphsub"/>
      </w:pPr>
      <w:r w:rsidRPr="00322F3B">
        <w:tab/>
        <w:t>(i)</w:t>
      </w:r>
      <w:r w:rsidRPr="00322F3B">
        <w:tab/>
        <w:t>is not liable to pay because of the shortfall; and</w:t>
      </w:r>
    </w:p>
    <w:p w14:paraId="14E7A982" w14:textId="77777777" w:rsidR="00DB0EBA" w:rsidRPr="00322F3B" w:rsidRDefault="00DB0EBA" w:rsidP="00DB0EBA">
      <w:pPr>
        <w:pStyle w:val="paragraphsub"/>
      </w:pPr>
      <w:r w:rsidRPr="00322F3B">
        <w:tab/>
        <w:t>(ii)</w:t>
      </w:r>
      <w:r w:rsidRPr="00322F3B">
        <w:tab/>
        <w:t>could have, apart from this section, deducted under this Act;</w:t>
      </w:r>
    </w:p>
    <w:p w14:paraId="165EA756" w14:textId="77777777" w:rsidR="00DB0EBA" w:rsidRPr="00322F3B" w:rsidRDefault="00DB0EBA" w:rsidP="00DB0EBA">
      <w:pPr>
        <w:pStyle w:val="paragraph"/>
      </w:pPr>
      <w:r w:rsidRPr="00322F3B">
        <w:tab/>
      </w:r>
      <w:r w:rsidRPr="00322F3B">
        <w:tab/>
        <w:t>is not deductible.</w:t>
      </w:r>
    </w:p>
    <w:p w14:paraId="4846502E" w14:textId="2B1FB3FD" w:rsidR="00DB0EBA" w:rsidRPr="00322F3B" w:rsidRDefault="00DB0EBA" w:rsidP="00DB0EBA">
      <w:pPr>
        <w:pStyle w:val="subsection"/>
      </w:pPr>
      <w:r w:rsidRPr="00322F3B">
        <w:tab/>
        <w:t>(2)</w:t>
      </w:r>
      <w:r w:rsidRPr="00322F3B">
        <w:tab/>
        <w:t xml:space="preserve">However, this section applies only to the extent that the loans or other debts relate to a </w:t>
      </w:r>
      <w:r w:rsidR="009953FD" w:rsidRPr="009953FD">
        <w:rPr>
          <w:position w:val="6"/>
          <w:sz w:val="16"/>
        </w:rPr>
        <w:t>*</w:t>
      </w:r>
      <w:r w:rsidRPr="00322F3B">
        <w:t xml:space="preserve">primary production business that the </w:t>
      </w:r>
      <w:r w:rsidR="009953FD" w:rsidRPr="009953FD">
        <w:rPr>
          <w:position w:val="6"/>
          <w:sz w:val="16"/>
        </w:rPr>
        <w:t>*</w:t>
      </w:r>
      <w:r w:rsidRPr="00322F3B">
        <w:t>owner or partnership carries on.</w:t>
      </w:r>
    </w:p>
    <w:p w14:paraId="4C7EC88E" w14:textId="016C6799" w:rsidR="0037072A" w:rsidRPr="00322F3B" w:rsidRDefault="0037072A" w:rsidP="009672B0">
      <w:pPr>
        <w:pStyle w:val="ActHead4"/>
      </w:pPr>
      <w:bookmarkStart w:id="592" w:name="_Toc201756022"/>
      <w:r w:rsidRPr="00322F3B">
        <w:rPr>
          <w:rStyle w:val="CharSubdNo"/>
        </w:rPr>
        <w:lastRenderedPageBreak/>
        <w:t>Subdivision</w:t>
      </w:r>
      <w:r w:rsidR="00825006" w:rsidRPr="00322F3B">
        <w:rPr>
          <w:rStyle w:val="CharSubdNo"/>
        </w:rPr>
        <w:t> </w:t>
      </w:r>
      <w:r w:rsidRPr="00322F3B">
        <w:rPr>
          <w:rStyle w:val="CharSubdNo"/>
        </w:rPr>
        <w:t>393</w:t>
      </w:r>
      <w:r w:rsidR="009953FD">
        <w:rPr>
          <w:rStyle w:val="CharSubdNo"/>
        </w:rPr>
        <w:noBreakHyphen/>
      </w:r>
      <w:r w:rsidRPr="00322F3B">
        <w:rPr>
          <w:rStyle w:val="CharSubdNo"/>
        </w:rPr>
        <w:t>B</w:t>
      </w:r>
      <w:r w:rsidRPr="00322F3B">
        <w:t>—</w:t>
      </w:r>
      <w:r w:rsidRPr="00322F3B">
        <w:rPr>
          <w:rStyle w:val="CharSubdText"/>
        </w:rPr>
        <w:t>Meaning of farm management deposit and owner</w:t>
      </w:r>
      <w:bookmarkEnd w:id="592"/>
    </w:p>
    <w:p w14:paraId="36E0D33E" w14:textId="77777777" w:rsidR="0037072A" w:rsidRPr="00322F3B" w:rsidRDefault="0037072A" w:rsidP="009672B0">
      <w:pPr>
        <w:pStyle w:val="TofSectsHeading"/>
        <w:keepNext/>
        <w:keepLines/>
      </w:pPr>
      <w:r w:rsidRPr="00322F3B">
        <w:t>Table of sections</w:t>
      </w:r>
    </w:p>
    <w:p w14:paraId="6A14BB53" w14:textId="27A32028" w:rsidR="0037072A" w:rsidRPr="00322F3B" w:rsidRDefault="0037072A" w:rsidP="009672B0">
      <w:pPr>
        <w:pStyle w:val="TofSectsSection"/>
        <w:keepNext/>
      </w:pPr>
      <w:r w:rsidRPr="00322F3B">
        <w:t>393</w:t>
      </w:r>
      <w:r w:rsidR="009953FD">
        <w:noBreakHyphen/>
      </w:r>
      <w:r w:rsidRPr="00322F3B">
        <w:t>20</w:t>
      </w:r>
      <w:r w:rsidRPr="00322F3B">
        <w:tab/>
        <w:t>Farm management deposits</w:t>
      </w:r>
    </w:p>
    <w:p w14:paraId="38635C22" w14:textId="294D81FB" w:rsidR="0037072A" w:rsidRPr="00322F3B" w:rsidRDefault="0037072A" w:rsidP="009672B0">
      <w:pPr>
        <w:pStyle w:val="TofSectsSection"/>
        <w:keepNext/>
      </w:pPr>
      <w:r w:rsidRPr="00322F3B">
        <w:t>393</w:t>
      </w:r>
      <w:r w:rsidR="009953FD">
        <w:noBreakHyphen/>
      </w:r>
      <w:r w:rsidRPr="00322F3B">
        <w:t>25</w:t>
      </w:r>
      <w:r w:rsidRPr="00322F3B">
        <w:tab/>
        <w:t>Owners of farm management deposits</w:t>
      </w:r>
    </w:p>
    <w:p w14:paraId="56D25D4A" w14:textId="5E976230" w:rsidR="0037072A" w:rsidRPr="00322F3B" w:rsidRDefault="0037072A" w:rsidP="0037072A">
      <w:pPr>
        <w:pStyle w:val="TofSectsSection"/>
      </w:pPr>
      <w:r w:rsidRPr="00322F3B">
        <w:t>393</w:t>
      </w:r>
      <w:r w:rsidR="009953FD">
        <w:noBreakHyphen/>
      </w:r>
      <w:r w:rsidRPr="00322F3B">
        <w:t>27</w:t>
      </w:r>
      <w:r w:rsidRPr="00322F3B">
        <w:tab/>
        <w:t>Trustee may choose that a beneficiary is a chosen beneficiary of the trust</w:t>
      </w:r>
    </w:p>
    <w:p w14:paraId="5F51D106" w14:textId="12AA35C9" w:rsidR="0037072A" w:rsidRPr="00322F3B" w:rsidRDefault="0037072A" w:rsidP="0037072A">
      <w:pPr>
        <w:pStyle w:val="TofSectsSection"/>
      </w:pPr>
      <w:r w:rsidRPr="00322F3B">
        <w:t>393</w:t>
      </w:r>
      <w:r w:rsidR="009953FD">
        <w:noBreakHyphen/>
      </w:r>
      <w:r w:rsidRPr="00322F3B">
        <w:t>28</w:t>
      </w:r>
      <w:r w:rsidRPr="00322F3B">
        <w:tab/>
        <w:t>Application of Division to beneficiary no longer under legal disability</w:t>
      </w:r>
    </w:p>
    <w:p w14:paraId="60CCB7A8" w14:textId="31623804" w:rsidR="0037072A" w:rsidRPr="00322F3B" w:rsidRDefault="0037072A" w:rsidP="0037072A">
      <w:pPr>
        <w:pStyle w:val="TofSectsSection"/>
      </w:pPr>
      <w:r w:rsidRPr="00322F3B">
        <w:t>393</w:t>
      </w:r>
      <w:r w:rsidR="009953FD">
        <w:noBreakHyphen/>
      </w:r>
      <w:r w:rsidRPr="00322F3B">
        <w:t>30</w:t>
      </w:r>
      <w:r w:rsidRPr="00322F3B">
        <w:tab/>
        <w:t>Effect of contravening requirements</w:t>
      </w:r>
    </w:p>
    <w:p w14:paraId="28AE9820" w14:textId="7DB122DE" w:rsidR="0037072A" w:rsidRPr="00322F3B" w:rsidRDefault="0037072A" w:rsidP="0037072A">
      <w:pPr>
        <w:pStyle w:val="TofSectsSection"/>
      </w:pPr>
      <w:r w:rsidRPr="00322F3B">
        <w:t>393</w:t>
      </w:r>
      <w:r w:rsidR="009953FD">
        <w:noBreakHyphen/>
      </w:r>
      <w:r w:rsidRPr="00322F3B">
        <w:t>35</w:t>
      </w:r>
      <w:r w:rsidRPr="00322F3B">
        <w:tab/>
        <w:t>Requirements of agreement for a farm management deposit</w:t>
      </w:r>
    </w:p>
    <w:p w14:paraId="4D0ED346" w14:textId="29C10B4B" w:rsidR="00DB0EBA" w:rsidRPr="00322F3B" w:rsidRDefault="00DB0EBA" w:rsidP="0037072A">
      <w:pPr>
        <w:pStyle w:val="TofSectsSection"/>
      </w:pPr>
      <w:r w:rsidRPr="00322F3B">
        <w:t>393</w:t>
      </w:r>
      <w:r w:rsidR="009953FD">
        <w:noBreakHyphen/>
      </w:r>
      <w:r w:rsidRPr="00322F3B">
        <w:t>37</w:t>
      </w:r>
      <w:r w:rsidR="002A70D6" w:rsidRPr="00322F3B">
        <w:tab/>
      </w:r>
      <w:r w:rsidRPr="00322F3B">
        <w:t>Agreements for a farm management deposit may allow for some offsets of a depositor’s liabilities</w:t>
      </w:r>
    </w:p>
    <w:p w14:paraId="4CCC017D" w14:textId="071C507D" w:rsidR="0037072A" w:rsidRPr="00322F3B" w:rsidRDefault="0037072A" w:rsidP="0037072A">
      <w:pPr>
        <w:pStyle w:val="TofSectsSection"/>
      </w:pPr>
      <w:r w:rsidRPr="00322F3B">
        <w:t>393</w:t>
      </w:r>
      <w:r w:rsidR="009953FD">
        <w:noBreakHyphen/>
      </w:r>
      <w:r w:rsidRPr="00322F3B">
        <w:t>40</w:t>
      </w:r>
      <w:r w:rsidRPr="00322F3B">
        <w:tab/>
        <w:t>Repayment of deposit within first 12 months</w:t>
      </w:r>
    </w:p>
    <w:p w14:paraId="4962092D" w14:textId="4DDC4941" w:rsidR="0037072A" w:rsidRPr="00322F3B" w:rsidRDefault="0037072A" w:rsidP="0037072A">
      <w:pPr>
        <w:pStyle w:val="TofSectsSection"/>
      </w:pPr>
      <w:r w:rsidRPr="00322F3B">
        <w:t>393</w:t>
      </w:r>
      <w:r w:rsidR="009953FD">
        <w:noBreakHyphen/>
      </w:r>
      <w:r w:rsidRPr="00322F3B">
        <w:t>45</w:t>
      </w:r>
      <w:r w:rsidRPr="00322F3B">
        <w:tab/>
        <w:t>Partly repaid farm management deposits</w:t>
      </w:r>
    </w:p>
    <w:p w14:paraId="5106EB59" w14:textId="0957CBA4" w:rsidR="0037072A" w:rsidRPr="00322F3B" w:rsidRDefault="0037072A" w:rsidP="00E51F26">
      <w:pPr>
        <w:pStyle w:val="ActHead5"/>
      </w:pPr>
      <w:bookmarkStart w:id="593" w:name="_Toc201756023"/>
      <w:r w:rsidRPr="00322F3B">
        <w:rPr>
          <w:rStyle w:val="CharSectno"/>
        </w:rPr>
        <w:t>393</w:t>
      </w:r>
      <w:r w:rsidR="009953FD">
        <w:rPr>
          <w:rStyle w:val="CharSectno"/>
        </w:rPr>
        <w:noBreakHyphen/>
      </w:r>
      <w:r w:rsidRPr="00322F3B">
        <w:rPr>
          <w:rStyle w:val="CharSectno"/>
        </w:rPr>
        <w:t>20</w:t>
      </w:r>
      <w:r w:rsidRPr="00322F3B">
        <w:t xml:space="preserve">  Farm management deposits</w:t>
      </w:r>
      <w:bookmarkEnd w:id="593"/>
    </w:p>
    <w:p w14:paraId="117F93AB" w14:textId="77777777" w:rsidR="0037072A" w:rsidRPr="00322F3B" w:rsidRDefault="0037072A" w:rsidP="00E51F26">
      <w:pPr>
        <w:pStyle w:val="SubsectionHead"/>
        <w:rPr>
          <w:b/>
          <w:i w:val="0"/>
        </w:rPr>
      </w:pPr>
      <w:r w:rsidRPr="00322F3B">
        <w:t xml:space="preserve">Meaning of </w:t>
      </w:r>
      <w:r w:rsidRPr="00322F3B">
        <w:rPr>
          <w:b/>
        </w:rPr>
        <w:t>farm management deposit</w:t>
      </w:r>
    </w:p>
    <w:p w14:paraId="6650D4E5" w14:textId="5529BE56" w:rsidR="0037072A" w:rsidRPr="00322F3B" w:rsidRDefault="0037072A" w:rsidP="00E51F26">
      <w:pPr>
        <w:pStyle w:val="subsection"/>
        <w:keepNext/>
        <w:keepLines/>
      </w:pPr>
      <w:r w:rsidRPr="00322F3B">
        <w:tab/>
        <w:t>(1)</w:t>
      </w:r>
      <w:r w:rsidRPr="00322F3B">
        <w:tab/>
        <w:t xml:space="preserve">A deposit with an </w:t>
      </w:r>
      <w:r w:rsidR="009953FD" w:rsidRPr="009953FD">
        <w:rPr>
          <w:position w:val="6"/>
          <w:sz w:val="16"/>
        </w:rPr>
        <w:t>*</w:t>
      </w:r>
      <w:r w:rsidRPr="00322F3B">
        <w:t xml:space="preserve">FMD provider is a </w:t>
      </w:r>
      <w:r w:rsidRPr="00322F3B">
        <w:rPr>
          <w:b/>
          <w:i/>
        </w:rPr>
        <w:t>farm management deposit</w:t>
      </w:r>
      <w:r w:rsidRPr="00322F3B">
        <w:t xml:space="preserve"> if:</w:t>
      </w:r>
    </w:p>
    <w:p w14:paraId="460443DC" w14:textId="77777777" w:rsidR="0037072A" w:rsidRPr="00322F3B" w:rsidRDefault="0037072A" w:rsidP="00E51F26">
      <w:pPr>
        <w:pStyle w:val="paragraph"/>
        <w:keepNext/>
        <w:keepLines/>
      </w:pPr>
      <w:r w:rsidRPr="00322F3B">
        <w:tab/>
        <w:t>(a)</w:t>
      </w:r>
      <w:r w:rsidRPr="00322F3B">
        <w:tab/>
        <w:t xml:space="preserve">the depositor applies to make the deposit in accordance with </w:t>
      </w:r>
      <w:r w:rsidR="00825006" w:rsidRPr="00322F3B">
        <w:t>subsection (</w:t>
      </w:r>
      <w:r w:rsidRPr="00322F3B">
        <w:t>2); and</w:t>
      </w:r>
    </w:p>
    <w:p w14:paraId="2CAC33A1" w14:textId="77777777" w:rsidR="0037072A" w:rsidRPr="00322F3B" w:rsidRDefault="0037072A" w:rsidP="00E51F26">
      <w:pPr>
        <w:pStyle w:val="paragraph"/>
        <w:keepNext/>
        <w:keepLines/>
      </w:pPr>
      <w:r w:rsidRPr="00322F3B">
        <w:tab/>
        <w:t>(b)</w:t>
      </w:r>
      <w:r w:rsidRPr="00322F3B">
        <w:tab/>
        <w:t>the deposit is made under an agreement between the FMD provider and the depositor that:</w:t>
      </w:r>
    </w:p>
    <w:p w14:paraId="65455FC2" w14:textId="77777777" w:rsidR="0037072A" w:rsidRPr="00322F3B" w:rsidRDefault="0037072A" w:rsidP="0037072A">
      <w:pPr>
        <w:pStyle w:val="paragraphsub"/>
      </w:pPr>
      <w:r w:rsidRPr="00322F3B">
        <w:tab/>
        <w:t>(i)</w:t>
      </w:r>
      <w:r w:rsidRPr="00322F3B">
        <w:tab/>
        <w:t>describes the deposit as a farm management deposit; and</w:t>
      </w:r>
    </w:p>
    <w:p w14:paraId="31777F20" w14:textId="4D36AEED" w:rsidR="0037072A" w:rsidRPr="00322F3B" w:rsidRDefault="0037072A" w:rsidP="0037072A">
      <w:pPr>
        <w:pStyle w:val="paragraphsub"/>
      </w:pPr>
      <w:r w:rsidRPr="00322F3B">
        <w:tab/>
        <w:t>(ii)</w:t>
      </w:r>
      <w:r w:rsidRPr="00322F3B">
        <w:tab/>
        <w:t xml:space="preserve">at all times while the deposit is with the FMD provider, contains requirements to the effect set out in the table in </w:t>
      </w:r>
      <w:r w:rsidR="009F5D03" w:rsidRPr="00322F3B">
        <w:t>section 3</w:t>
      </w:r>
      <w:r w:rsidRPr="00322F3B">
        <w:t>93</w:t>
      </w:r>
      <w:r w:rsidR="009953FD">
        <w:noBreakHyphen/>
      </w:r>
      <w:r w:rsidRPr="00322F3B">
        <w:t>35.</w:t>
      </w:r>
    </w:p>
    <w:p w14:paraId="5054CCCF" w14:textId="77777777" w:rsidR="0037072A" w:rsidRPr="00322F3B" w:rsidRDefault="0037072A" w:rsidP="0037072A">
      <w:pPr>
        <w:pStyle w:val="subsection2"/>
      </w:pPr>
      <w:r w:rsidRPr="00322F3B">
        <w:t>The agreement may also contain additional requirements that are not inconsistent with those set out in that table.</w:t>
      </w:r>
    </w:p>
    <w:p w14:paraId="60420766" w14:textId="77777777" w:rsidR="0037072A" w:rsidRPr="00322F3B" w:rsidRDefault="0037072A" w:rsidP="0037072A">
      <w:pPr>
        <w:pStyle w:val="SubsectionHead"/>
      </w:pPr>
      <w:r w:rsidRPr="00322F3B">
        <w:lastRenderedPageBreak/>
        <w:t>Depositor to provide information in application form</w:t>
      </w:r>
    </w:p>
    <w:p w14:paraId="6022CAF7" w14:textId="36EB49A5" w:rsidR="0037072A" w:rsidRPr="00322F3B" w:rsidRDefault="0037072A" w:rsidP="0037072A">
      <w:pPr>
        <w:pStyle w:val="subsection"/>
      </w:pPr>
      <w:r w:rsidRPr="00322F3B">
        <w:tab/>
        <w:t>(2)</w:t>
      </w:r>
      <w:r w:rsidRPr="00322F3B">
        <w:tab/>
        <w:t xml:space="preserve">For the purposes of </w:t>
      </w:r>
      <w:r w:rsidR="00825006" w:rsidRPr="00322F3B">
        <w:t>paragraph (</w:t>
      </w:r>
      <w:r w:rsidRPr="00322F3B">
        <w:t xml:space="preserve">1)(a), the depositor must apply to the </w:t>
      </w:r>
      <w:r w:rsidR="009953FD" w:rsidRPr="009953FD">
        <w:rPr>
          <w:position w:val="6"/>
          <w:sz w:val="16"/>
        </w:rPr>
        <w:t>*</w:t>
      </w:r>
      <w:r w:rsidRPr="00322F3B">
        <w:t>FMD provider to make the deposit by completing and signing a form that:</w:t>
      </w:r>
    </w:p>
    <w:p w14:paraId="31D149B0" w14:textId="54266414" w:rsidR="0037072A" w:rsidRPr="00322F3B" w:rsidRDefault="0037072A" w:rsidP="0037072A">
      <w:pPr>
        <w:pStyle w:val="paragraph"/>
      </w:pPr>
      <w:r w:rsidRPr="00322F3B">
        <w:tab/>
        <w:t>(a)</w:t>
      </w:r>
      <w:r w:rsidRPr="00322F3B">
        <w:tab/>
        <w:t xml:space="preserve">permits the depositor to state the </w:t>
      </w:r>
      <w:r w:rsidR="009953FD" w:rsidRPr="009953FD">
        <w:rPr>
          <w:position w:val="6"/>
          <w:sz w:val="16"/>
        </w:rPr>
        <w:t>*</w:t>
      </w:r>
      <w:r w:rsidRPr="00322F3B">
        <w:t xml:space="preserve">owner’s </w:t>
      </w:r>
      <w:r w:rsidR="009953FD" w:rsidRPr="009953FD">
        <w:rPr>
          <w:position w:val="6"/>
          <w:sz w:val="16"/>
        </w:rPr>
        <w:t>*</w:t>
      </w:r>
      <w:r w:rsidRPr="00322F3B">
        <w:t>tax file number in the form; and</w:t>
      </w:r>
    </w:p>
    <w:p w14:paraId="4504A440" w14:textId="77777777" w:rsidR="0037072A" w:rsidRPr="00322F3B" w:rsidRDefault="0037072A" w:rsidP="0037072A">
      <w:pPr>
        <w:pStyle w:val="paragraph"/>
      </w:pPr>
      <w:r w:rsidRPr="00322F3B">
        <w:tab/>
        <w:t>(b)</w:t>
      </w:r>
      <w:r w:rsidRPr="00322F3B">
        <w:tab/>
        <w:t>requires the depositor to provide any other information required by regulations for the purposes of this paragraph; and</w:t>
      </w:r>
    </w:p>
    <w:p w14:paraId="5E1E17BF" w14:textId="77777777" w:rsidR="0037072A" w:rsidRPr="00322F3B" w:rsidRDefault="0037072A" w:rsidP="0037072A">
      <w:pPr>
        <w:pStyle w:val="paragraph"/>
      </w:pPr>
      <w:r w:rsidRPr="00322F3B">
        <w:tab/>
        <w:t>(c)</w:t>
      </w:r>
      <w:r w:rsidRPr="00322F3B">
        <w:tab/>
        <w:t>contains any statements, required by regulations for the purposes of this paragraph, that are to be read by the depositor when completing the form.</w:t>
      </w:r>
    </w:p>
    <w:p w14:paraId="4381D4D3" w14:textId="77777777" w:rsidR="0037072A" w:rsidRPr="00322F3B" w:rsidRDefault="0037072A" w:rsidP="0037072A">
      <w:pPr>
        <w:pStyle w:val="notetext"/>
      </w:pPr>
      <w:r w:rsidRPr="00322F3B">
        <w:t>Note 1:</w:t>
      </w:r>
      <w:r w:rsidRPr="00322F3B">
        <w:tab/>
        <w:t>A depositor who makes a false or misleading statement in such a form commits an offence against section</w:t>
      </w:r>
      <w:r w:rsidR="00825006" w:rsidRPr="00322F3B">
        <w:t> </w:t>
      </w:r>
      <w:r w:rsidRPr="00322F3B">
        <w:t xml:space="preserve">8K or 8N of the </w:t>
      </w:r>
      <w:r w:rsidRPr="00322F3B">
        <w:rPr>
          <w:i/>
        </w:rPr>
        <w:t>Taxation Administration Act 1953</w:t>
      </w:r>
      <w:r w:rsidRPr="00322F3B">
        <w:t>.</w:t>
      </w:r>
    </w:p>
    <w:p w14:paraId="66CE85B5" w14:textId="79A4B37A" w:rsidR="0037072A" w:rsidRPr="00322F3B" w:rsidRDefault="0037072A" w:rsidP="0037072A">
      <w:pPr>
        <w:pStyle w:val="notetext"/>
      </w:pPr>
      <w:r w:rsidRPr="00322F3B">
        <w:t>Note 2:</w:t>
      </w:r>
      <w:r w:rsidRPr="00322F3B">
        <w:tab/>
        <w:t>If the owner does not quote his or her tax file number or ABN to the FMD provider, the Pay as you go (PAYG) withholding required under section</w:t>
      </w:r>
      <w:r w:rsidR="00825006" w:rsidRPr="00322F3B">
        <w:t> </w:t>
      </w:r>
      <w:r w:rsidRPr="00322F3B">
        <w:t>12</w:t>
      </w:r>
      <w:r w:rsidR="009953FD">
        <w:noBreakHyphen/>
      </w:r>
      <w:r w:rsidRPr="00322F3B">
        <w:t>140 in Schedule</w:t>
      </w:r>
      <w:r w:rsidR="00825006" w:rsidRPr="00322F3B">
        <w:t> </w:t>
      </w:r>
      <w:r w:rsidRPr="00322F3B">
        <w:t xml:space="preserve">1 to the </w:t>
      </w:r>
      <w:r w:rsidRPr="00322F3B">
        <w:rPr>
          <w:i/>
        </w:rPr>
        <w:t>Taxation Administration Act 1953</w:t>
      </w:r>
      <w:r w:rsidRPr="00322F3B">
        <w:t xml:space="preserve"> from a repayment of the deposit is at the highest marginal tax rate.</w:t>
      </w:r>
    </w:p>
    <w:p w14:paraId="1BEC4F8A" w14:textId="77777777" w:rsidR="0037072A" w:rsidRPr="00322F3B" w:rsidRDefault="0037072A" w:rsidP="0037072A">
      <w:pPr>
        <w:pStyle w:val="notetext"/>
      </w:pPr>
      <w:r w:rsidRPr="00322F3B">
        <w:t>Note 3:</w:t>
      </w:r>
      <w:r w:rsidRPr="00322F3B">
        <w:tab/>
        <w:t>Division</w:t>
      </w:r>
      <w:r w:rsidR="00825006" w:rsidRPr="00322F3B">
        <w:t> </w:t>
      </w:r>
      <w:r w:rsidRPr="00322F3B">
        <w:t xml:space="preserve">4A of Part VA of the </w:t>
      </w:r>
      <w:r w:rsidRPr="00322F3B">
        <w:rPr>
          <w:i/>
        </w:rPr>
        <w:t>Income Tax Assessment Act 1936</w:t>
      </w:r>
      <w:r w:rsidRPr="00322F3B">
        <w:t xml:space="preserve"> sets out rules for quoting tax file numbers in connection with farm management deposits.</w:t>
      </w:r>
    </w:p>
    <w:p w14:paraId="53B4325B" w14:textId="77777777" w:rsidR="0037072A" w:rsidRPr="00322F3B" w:rsidRDefault="0037072A" w:rsidP="0037072A">
      <w:pPr>
        <w:pStyle w:val="SubsectionHead"/>
      </w:pPr>
      <w:r w:rsidRPr="00322F3B">
        <w:t xml:space="preserve">Meaning of </w:t>
      </w:r>
      <w:r w:rsidRPr="00322F3B">
        <w:rPr>
          <w:b/>
        </w:rPr>
        <w:t>FMD provider</w:t>
      </w:r>
    </w:p>
    <w:p w14:paraId="42FCA300" w14:textId="77777777" w:rsidR="0037072A" w:rsidRPr="00322F3B" w:rsidRDefault="0037072A" w:rsidP="0037072A">
      <w:pPr>
        <w:pStyle w:val="subsection"/>
      </w:pPr>
      <w:r w:rsidRPr="00322F3B">
        <w:tab/>
        <w:t>(3)</w:t>
      </w:r>
      <w:r w:rsidRPr="00322F3B">
        <w:tab/>
        <w:t>In this Act:</w:t>
      </w:r>
    </w:p>
    <w:p w14:paraId="71061DF3" w14:textId="77777777" w:rsidR="0037072A" w:rsidRPr="00322F3B" w:rsidRDefault="0037072A" w:rsidP="0037072A">
      <w:pPr>
        <w:pStyle w:val="Definition"/>
      </w:pPr>
      <w:r w:rsidRPr="00322F3B">
        <w:rPr>
          <w:b/>
          <w:i/>
        </w:rPr>
        <w:t>FMD provider</w:t>
      </w:r>
      <w:r w:rsidRPr="00322F3B">
        <w:t xml:space="preserve"> means an entity that:</w:t>
      </w:r>
    </w:p>
    <w:p w14:paraId="12B7E326" w14:textId="4FAAFA5C" w:rsidR="0037072A" w:rsidRPr="00322F3B" w:rsidRDefault="0037072A" w:rsidP="0037072A">
      <w:pPr>
        <w:pStyle w:val="paragraph"/>
      </w:pPr>
      <w:r w:rsidRPr="00322F3B">
        <w:tab/>
        <w:t>(a)</w:t>
      </w:r>
      <w:r w:rsidRPr="00322F3B">
        <w:tab/>
        <w:t xml:space="preserve">is an </w:t>
      </w:r>
      <w:r w:rsidR="009953FD" w:rsidRPr="009953FD">
        <w:rPr>
          <w:position w:val="6"/>
          <w:sz w:val="16"/>
        </w:rPr>
        <w:t>*</w:t>
      </w:r>
      <w:r w:rsidRPr="00322F3B">
        <w:t>ADI; or</w:t>
      </w:r>
    </w:p>
    <w:p w14:paraId="3391E3A0" w14:textId="36FCCF0C" w:rsidR="0037072A" w:rsidRPr="00322F3B" w:rsidRDefault="0037072A" w:rsidP="0037072A">
      <w:pPr>
        <w:pStyle w:val="paragraph"/>
      </w:pPr>
      <w:r w:rsidRPr="00322F3B">
        <w:tab/>
        <w:t>(b)</w:t>
      </w:r>
      <w:r w:rsidRPr="00322F3B">
        <w:tab/>
        <w:t xml:space="preserve">carries on in Australia the </w:t>
      </w:r>
      <w:r w:rsidR="009953FD" w:rsidRPr="009953FD">
        <w:rPr>
          <w:position w:val="6"/>
          <w:sz w:val="16"/>
        </w:rPr>
        <w:t>*</w:t>
      </w:r>
      <w:r w:rsidRPr="00322F3B">
        <w:t>business of banking, so long as the Commonwealth, a State or a Territory guarantees the repayment of any deposit taken in the course of that business; or</w:t>
      </w:r>
    </w:p>
    <w:p w14:paraId="7ED63B27" w14:textId="77777777" w:rsidR="0037072A" w:rsidRPr="00322F3B" w:rsidRDefault="0037072A" w:rsidP="0037072A">
      <w:pPr>
        <w:pStyle w:val="paragraph"/>
      </w:pPr>
      <w:r w:rsidRPr="00322F3B">
        <w:tab/>
        <w:t>(c)</w:t>
      </w:r>
      <w:r w:rsidRPr="00322F3B">
        <w:tab/>
        <w:t>carries on in Australia a business that consists of or includes taking money on deposit, so long as the Commonwealth, a State or a Territory guarantees the repayment of any deposit taken in the course of that business.</w:t>
      </w:r>
    </w:p>
    <w:p w14:paraId="7BA832B0" w14:textId="419FD9AF" w:rsidR="0037072A" w:rsidRPr="00322F3B" w:rsidRDefault="0037072A" w:rsidP="0037072A">
      <w:pPr>
        <w:pStyle w:val="ActHead5"/>
      </w:pPr>
      <w:bookmarkStart w:id="594" w:name="_Toc201756024"/>
      <w:r w:rsidRPr="00322F3B">
        <w:rPr>
          <w:rStyle w:val="CharSectno"/>
        </w:rPr>
        <w:lastRenderedPageBreak/>
        <w:t>393</w:t>
      </w:r>
      <w:r w:rsidR="009953FD">
        <w:rPr>
          <w:rStyle w:val="CharSectno"/>
        </w:rPr>
        <w:noBreakHyphen/>
      </w:r>
      <w:r w:rsidRPr="00322F3B">
        <w:rPr>
          <w:rStyle w:val="CharSectno"/>
        </w:rPr>
        <w:t>25</w:t>
      </w:r>
      <w:r w:rsidRPr="00322F3B">
        <w:t xml:space="preserve">  Owners of farm management deposits</w:t>
      </w:r>
      <w:bookmarkEnd w:id="594"/>
    </w:p>
    <w:p w14:paraId="7EAD7CF3" w14:textId="77777777" w:rsidR="0037072A" w:rsidRPr="00322F3B" w:rsidRDefault="0037072A" w:rsidP="0037072A">
      <w:pPr>
        <w:pStyle w:val="SubsectionHead"/>
      </w:pPr>
      <w:r w:rsidRPr="00322F3B">
        <w:t xml:space="preserve">Meaning of </w:t>
      </w:r>
      <w:r w:rsidRPr="00322F3B">
        <w:rPr>
          <w:b/>
        </w:rPr>
        <w:t>owner</w:t>
      </w:r>
    </w:p>
    <w:p w14:paraId="609F6F96" w14:textId="5ADB738C" w:rsidR="0037072A" w:rsidRPr="00322F3B" w:rsidRDefault="0037072A" w:rsidP="0037072A">
      <w:pPr>
        <w:pStyle w:val="subsection"/>
      </w:pPr>
      <w:r w:rsidRPr="00322F3B">
        <w:tab/>
        <w:t>(1)</w:t>
      </w:r>
      <w:r w:rsidRPr="00322F3B">
        <w:tab/>
        <w:t xml:space="preserve">The </w:t>
      </w:r>
      <w:r w:rsidRPr="00322F3B">
        <w:rPr>
          <w:b/>
          <w:i/>
        </w:rPr>
        <w:t>owner</w:t>
      </w:r>
      <w:r w:rsidRPr="00322F3B">
        <w:t xml:space="preserve"> of a </w:t>
      </w:r>
      <w:r w:rsidR="009953FD" w:rsidRPr="009953FD">
        <w:rPr>
          <w:position w:val="6"/>
          <w:sz w:val="16"/>
        </w:rPr>
        <w:t>*</w:t>
      </w:r>
      <w:r w:rsidRPr="00322F3B">
        <w:t>farm management deposit is:</w:t>
      </w:r>
    </w:p>
    <w:p w14:paraId="5F88AA54" w14:textId="77777777" w:rsidR="0037072A" w:rsidRPr="00322F3B" w:rsidRDefault="0037072A" w:rsidP="0037072A">
      <w:pPr>
        <w:pStyle w:val="paragraph"/>
      </w:pPr>
      <w:r w:rsidRPr="00322F3B">
        <w:tab/>
        <w:t>(a)</w:t>
      </w:r>
      <w:r w:rsidRPr="00322F3B">
        <w:tab/>
        <w:t xml:space="preserve">if </w:t>
      </w:r>
      <w:r w:rsidR="00825006" w:rsidRPr="00322F3B">
        <w:t>paragraph (</w:t>
      </w:r>
      <w:r w:rsidRPr="00322F3B">
        <w:t>b) does not apply—the individual who made or is making the deposit; or</w:t>
      </w:r>
    </w:p>
    <w:p w14:paraId="18FB3461" w14:textId="77777777" w:rsidR="0037072A" w:rsidRPr="00322F3B" w:rsidRDefault="0037072A" w:rsidP="0037072A">
      <w:pPr>
        <w:pStyle w:val="paragraph"/>
      </w:pPr>
      <w:r w:rsidRPr="00322F3B">
        <w:tab/>
        <w:t>(b)</w:t>
      </w:r>
      <w:r w:rsidRPr="00322F3B">
        <w:tab/>
        <w:t>in the case of a deposit made or being made by the trustee of a trust on behalf of a beneficiary who is an individual—the beneficiary.</w:t>
      </w:r>
    </w:p>
    <w:p w14:paraId="78153B3C" w14:textId="77777777" w:rsidR="0037072A" w:rsidRPr="00322F3B" w:rsidRDefault="0037072A" w:rsidP="0037072A">
      <w:pPr>
        <w:pStyle w:val="SubsectionHead"/>
      </w:pPr>
      <w:r w:rsidRPr="00322F3B">
        <w:t>Primary production business carried on by a partnership</w:t>
      </w:r>
    </w:p>
    <w:p w14:paraId="618E705F" w14:textId="26039256" w:rsidR="0037072A" w:rsidRPr="00322F3B" w:rsidRDefault="0037072A" w:rsidP="0037072A">
      <w:pPr>
        <w:pStyle w:val="subsection"/>
      </w:pPr>
      <w:r w:rsidRPr="00322F3B">
        <w:tab/>
        <w:t>(2)</w:t>
      </w:r>
      <w:r w:rsidRPr="00322F3B">
        <w:tab/>
        <w:t xml:space="preserve">This Division applies to you as if you were an individual who is carrying on a </w:t>
      </w:r>
      <w:r w:rsidR="009953FD" w:rsidRPr="009953FD">
        <w:rPr>
          <w:position w:val="6"/>
          <w:sz w:val="16"/>
        </w:rPr>
        <w:t>*</w:t>
      </w:r>
      <w:r w:rsidRPr="00322F3B">
        <w:t>primary production business that is actually carried on by a partnership, if you are an individual who is a partner in the partnership.</w:t>
      </w:r>
    </w:p>
    <w:p w14:paraId="3079C4DA" w14:textId="77777777" w:rsidR="0037072A" w:rsidRPr="00322F3B" w:rsidRDefault="0037072A" w:rsidP="0037072A">
      <w:pPr>
        <w:pStyle w:val="SubsectionHead"/>
      </w:pPr>
      <w:r w:rsidRPr="00322F3B">
        <w:t>Primary production business carried on by a trust</w:t>
      </w:r>
    </w:p>
    <w:p w14:paraId="4A81BEF4" w14:textId="2AE1F269" w:rsidR="0037072A" w:rsidRPr="00322F3B" w:rsidRDefault="0037072A" w:rsidP="0037072A">
      <w:pPr>
        <w:pStyle w:val="subsection"/>
      </w:pPr>
      <w:r w:rsidRPr="00322F3B">
        <w:tab/>
        <w:t>(3)</w:t>
      </w:r>
      <w:r w:rsidRPr="00322F3B">
        <w:tab/>
        <w:t>This Division</w:t>
      </w:r>
      <w:r w:rsidR="00DB0EBA" w:rsidRPr="00322F3B">
        <w:t xml:space="preserve"> (other than sub</w:t>
      </w:r>
      <w:r w:rsidR="009F5D03" w:rsidRPr="00322F3B">
        <w:t>section 3</w:t>
      </w:r>
      <w:r w:rsidR="00DB0EBA" w:rsidRPr="00322F3B">
        <w:t>93</w:t>
      </w:r>
      <w:r w:rsidR="009953FD">
        <w:noBreakHyphen/>
      </w:r>
      <w:r w:rsidR="00DB0EBA" w:rsidRPr="00322F3B">
        <w:t>17(2) and paragraph</w:t>
      </w:r>
      <w:r w:rsidR="00825006" w:rsidRPr="00322F3B">
        <w:t> </w:t>
      </w:r>
      <w:r w:rsidR="00DB0EBA" w:rsidRPr="00322F3B">
        <w:t>393</w:t>
      </w:r>
      <w:r w:rsidR="009953FD">
        <w:noBreakHyphen/>
      </w:r>
      <w:r w:rsidR="00DB0EBA" w:rsidRPr="00322F3B">
        <w:t>37(b))</w:t>
      </w:r>
      <w:r w:rsidRPr="00322F3B">
        <w:t>, and section</w:t>
      </w:r>
      <w:r w:rsidR="00825006" w:rsidRPr="00322F3B">
        <w:t> </w:t>
      </w:r>
      <w:r w:rsidRPr="00322F3B">
        <w:t xml:space="preserve">97A of the </w:t>
      </w:r>
      <w:r w:rsidRPr="00322F3B">
        <w:rPr>
          <w:i/>
        </w:rPr>
        <w:t>Income Tax Assessment Act 1936</w:t>
      </w:r>
      <w:r w:rsidRPr="00322F3B">
        <w:t xml:space="preserve"> (about beneficiaries who are owners of farm management deposits), apply to you as if you were an individual who is carrying on a </w:t>
      </w:r>
      <w:r w:rsidR="009953FD" w:rsidRPr="009953FD">
        <w:rPr>
          <w:position w:val="6"/>
          <w:sz w:val="16"/>
        </w:rPr>
        <w:t>*</w:t>
      </w:r>
      <w:r w:rsidRPr="00322F3B">
        <w:t xml:space="preserve">primary production business that is actually carried on by a trust, if you satisfy the requirements in </w:t>
      </w:r>
      <w:r w:rsidR="00825006" w:rsidRPr="00322F3B">
        <w:t>subsection (</w:t>
      </w:r>
      <w:r w:rsidRPr="00322F3B">
        <w:t>4), (5) or (6).</w:t>
      </w:r>
    </w:p>
    <w:p w14:paraId="6E8775B9" w14:textId="77777777" w:rsidR="0037072A" w:rsidRPr="00322F3B" w:rsidRDefault="0037072A" w:rsidP="0037072A">
      <w:pPr>
        <w:pStyle w:val="SubsectionHead"/>
      </w:pPr>
      <w:r w:rsidRPr="00322F3B">
        <w:t>Primary production business carried on by a trust with beneficiary presently entitled to income of the trust</w:t>
      </w:r>
    </w:p>
    <w:p w14:paraId="5DBC274D" w14:textId="77777777" w:rsidR="0037072A" w:rsidRPr="00322F3B" w:rsidRDefault="0037072A" w:rsidP="0037072A">
      <w:pPr>
        <w:pStyle w:val="subsection"/>
      </w:pPr>
      <w:r w:rsidRPr="00322F3B">
        <w:tab/>
        <w:t>(4)</w:t>
      </w:r>
      <w:r w:rsidRPr="00322F3B">
        <w:tab/>
        <w:t>You satisfy the requirements in this subsection if:</w:t>
      </w:r>
    </w:p>
    <w:p w14:paraId="163CA0CC" w14:textId="77777777" w:rsidR="0037072A" w:rsidRPr="00322F3B" w:rsidRDefault="0037072A" w:rsidP="0037072A">
      <w:pPr>
        <w:pStyle w:val="paragraph"/>
      </w:pPr>
      <w:r w:rsidRPr="00322F3B">
        <w:tab/>
        <w:t>(a)</w:t>
      </w:r>
      <w:r w:rsidRPr="00322F3B">
        <w:tab/>
        <w:t xml:space="preserve">you are an individual and a beneficiary of the trust referred to in </w:t>
      </w:r>
      <w:r w:rsidR="00825006" w:rsidRPr="00322F3B">
        <w:t>subsection (</w:t>
      </w:r>
      <w:r w:rsidRPr="00322F3B">
        <w:t>3); and</w:t>
      </w:r>
    </w:p>
    <w:p w14:paraId="2EF17433" w14:textId="77777777" w:rsidR="0037072A" w:rsidRPr="00322F3B" w:rsidRDefault="0037072A" w:rsidP="0037072A">
      <w:pPr>
        <w:pStyle w:val="paragraph"/>
      </w:pPr>
      <w:r w:rsidRPr="00322F3B">
        <w:tab/>
        <w:t>(b)</w:t>
      </w:r>
      <w:r w:rsidRPr="00322F3B">
        <w:tab/>
        <w:t>you are presently entitled to a share of the income of the trust for the income year.</w:t>
      </w:r>
    </w:p>
    <w:p w14:paraId="000383F3" w14:textId="77777777" w:rsidR="0037072A" w:rsidRPr="00322F3B" w:rsidRDefault="0037072A" w:rsidP="0037072A">
      <w:pPr>
        <w:pStyle w:val="SubsectionHead"/>
      </w:pPr>
      <w:r w:rsidRPr="00322F3B">
        <w:lastRenderedPageBreak/>
        <w:t>Primary production business carried on by a fixed trust with no income of the trust</w:t>
      </w:r>
    </w:p>
    <w:p w14:paraId="21E9B654" w14:textId="77777777" w:rsidR="0037072A" w:rsidRPr="00322F3B" w:rsidRDefault="0037072A" w:rsidP="0037072A">
      <w:pPr>
        <w:pStyle w:val="subsection"/>
      </w:pPr>
      <w:r w:rsidRPr="00322F3B">
        <w:tab/>
        <w:t>(5)</w:t>
      </w:r>
      <w:r w:rsidRPr="00322F3B">
        <w:tab/>
        <w:t>You satisfy the requirements in this subsection if:</w:t>
      </w:r>
    </w:p>
    <w:p w14:paraId="1E047F13" w14:textId="77777777" w:rsidR="0037072A" w:rsidRPr="00322F3B" w:rsidRDefault="0037072A" w:rsidP="0037072A">
      <w:pPr>
        <w:pStyle w:val="paragraph"/>
      </w:pPr>
      <w:r w:rsidRPr="00322F3B">
        <w:tab/>
        <w:t>(a)</w:t>
      </w:r>
      <w:r w:rsidRPr="00322F3B">
        <w:tab/>
        <w:t xml:space="preserve">you are an individual and a beneficiary of the trust referred to in </w:t>
      </w:r>
      <w:r w:rsidR="00825006" w:rsidRPr="00322F3B">
        <w:t>subsection (</w:t>
      </w:r>
      <w:r w:rsidRPr="00322F3B">
        <w:t>3); and</w:t>
      </w:r>
    </w:p>
    <w:p w14:paraId="2D8BB2F0" w14:textId="0781143D" w:rsidR="0037072A" w:rsidRPr="00322F3B" w:rsidRDefault="0037072A" w:rsidP="0037072A">
      <w:pPr>
        <w:pStyle w:val="paragraph"/>
      </w:pPr>
      <w:r w:rsidRPr="00322F3B">
        <w:tab/>
        <w:t>(b)</w:t>
      </w:r>
      <w:r w:rsidRPr="00322F3B">
        <w:tab/>
        <w:t>at all times during the income year, the manner or extent to which each beneficiary of the trust can benefit from the trust is not capable of being significantly affected by the exercise, or non</w:t>
      </w:r>
      <w:r w:rsidR="009953FD">
        <w:noBreakHyphen/>
      </w:r>
      <w:r w:rsidRPr="00322F3B">
        <w:t>exercise, of a power; and</w:t>
      </w:r>
    </w:p>
    <w:p w14:paraId="635C77C4" w14:textId="77777777" w:rsidR="0037072A" w:rsidRPr="00322F3B" w:rsidRDefault="0037072A" w:rsidP="0037072A">
      <w:pPr>
        <w:pStyle w:val="paragraph"/>
      </w:pPr>
      <w:r w:rsidRPr="00322F3B">
        <w:tab/>
        <w:t>(c)</w:t>
      </w:r>
      <w:r w:rsidRPr="00322F3B">
        <w:tab/>
        <w:t>the trust does not have any income of the trust for the income year to which a beneficiary of the trust could be presently entitled; and</w:t>
      </w:r>
    </w:p>
    <w:p w14:paraId="6D6B82D7" w14:textId="77777777" w:rsidR="0037072A" w:rsidRPr="00322F3B" w:rsidRDefault="0037072A" w:rsidP="0037072A">
      <w:pPr>
        <w:pStyle w:val="paragraph"/>
      </w:pPr>
      <w:r w:rsidRPr="00322F3B">
        <w:tab/>
        <w:t>(d)</w:t>
      </w:r>
      <w:r w:rsidRPr="00322F3B">
        <w:tab/>
        <w:t>if the trust had income of the trust for the income year, you would have been presently entitled to a share of the income of the trust.</w:t>
      </w:r>
    </w:p>
    <w:p w14:paraId="5087522A" w14:textId="4DE13974" w:rsidR="0037072A" w:rsidRPr="00322F3B" w:rsidRDefault="0037072A" w:rsidP="0037072A">
      <w:pPr>
        <w:pStyle w:val="SubsectionHead"/>
      </w:pPr>
      <w:r w:rsidRPr="00322F3B">
        <w:t>Primary production business carried on by a non</w:t>
      </w:r>
      <w:r w:rsidR="009953FD">
        <w:noBreakHyphen/>
      </w:r>
      <w:r w:rsidRPr="00322F3B">
        <w:t>fixed trust with no income of the trust</w:t>
      </w:r>
    </w:p>
    <w:p w14:paraId="7267EA00" w14:textId="65F19DD2" w:rsidR="0037072A" w:rsidRPr="00322F3B" w:rsidRDefault="0037072A" w:rsidP="0037072A">
      <w:pPr>
        <w:pStyle w:val="subsection"/>
      </w:pPr>
      <w:r w:rsidRPr="00322F3B">
        <w:tab/>
        <w:t>(6)</w:t>
      </w:r>
      <w:r w:rsidRPr="00322F3B">
        <w:tab/>
        <w:t xml:space="preserve">You satisfy the requirements in this subsection if you do not satisfy the requirements in </w:t>
      </w:r>
      <w:r w:rsidR="00825006" w:rsidRPr="00322F3B">
        <w:t>subsection (</w:t>
      </w:r>
      <w:r w:rsidRPr="00322F3B">
        <w:t xml:space="preserve">5) and you are an individual and a chosen beneficiary of the trust referred to in </w:t>
      </w:r>
      <w:r w:rsidR="00825006" w:rsidRPr="00322F3B">
        <w:t>subsection (</w:t>
      </w:r>
      <w:r w:rsidRPr="00322F3B">
        <w:t xml:space="preserve">3) for the purposes of </w:t>
      </w:r>
      <w:r w:rsidR="009F5D03" w:rsidRPr="00322F3B">
        <w:t>section 3</w:t>
      </w:r>
      <w:r w:rsidRPr="00322F3B">
        <w:t>93</w:t>
      </w:r>
      <w:r w:rsidR="009953FD">
        <w:noBreakHyphen/>
      </w:r>
      <w:r w:rsidRPr="00322F3B">
        <w:t>27 for the income year.</w:t>
      </w:r>
    </w:p>
    <w:p w14:paraId="1788EC8D" w14:textId="1DB28A21" w:rsidR="0037072A" w:rsidRPr="00322F3B" w:rsidRDefault="0037072A" w:rsidP="00A52ED6">
      <w:pPr>
        <w:pStyle w:val="ActHead5"/>
      </w:pPr>
      <w:bookmarkStart w:id="595" w:name="_Toc201756025"/>
      <w:r w:rsidRPr="00322F3B">
        <w:rPr>
          <w:rStyle w:val="CharSectno"/>
        </w:rPr>
        <w:t>393</w:t>
      </w:r>
      <w:r w:rsidR="009953FD">
        <w:rPr>
          <w:rStyle w:val="CharSectno"/>
        </w:rPr>
        <w:noBreakHyphen/>
      </w:r>
      <w:r w:rsidRPr="00322F3B">
        <w:rPr>
          <w:rStyle w:val="CharSectno"/>
        </w:rPr>
        <w:t>27</w:t>
      </w:r>
      <w:r w:rsidRPr="00322F3B">
        <w:t xml:space="preserve">  Trustee may choose that a beneficiary is a chosen beneficiary of the trust</w:t>
      </w:r>
      <w:bookmarkEnd w:id="595"/>
    </w:p>
    <w:p w14:paraId="7AE79C16" w14:textId="77777777" w:rsidR="0037072A" w:rsidRPr="00322F3B" w:rsidRDefault="0037072A" w:rsidP="00A52ED6">
      <w:pPr>
        <w:pStyle w:val="subsection"/>
        <w:keepNext/>
        <w:keepLines/>
      </w:pPr>
      <w:r w:rsidRPr="00322F3B">
        <w:tab/>
        <w:t>(1)</w:t>
      </w:r>
      <w:r w:rsidRPr="00322F3B">
        <w:tab/>
        <w:t>The trustee of a trust may choose that a beneficiary of the trust is a chosen beneficiary of the trust for an income year if the trust does not have any income of the trust for the income year to which a beneficiary of the trust could be presently entitled.</w:t>
      </w:r>
    </w:p>
    <w:p w14:paraId="225BE10B" w14:textId="77777777" w:rsidR="0037072A" w:rsidRPr="00322F3B" w:rsidRDefault="0037072A" w:rsidP="0037072A">
      <w:pPr>
        <w:pStyle w:val="subsection"/>
      </w:pPr>
      <w:r w:rsidRPr="00322F3B">
        <w:tab/>
        <w:t>(2)</w:t>
      </w:r>
      <w:r w:rsidRPr="00322F3B">
        <w:tab/>
        <w:t>The maximum number of choices that the trustee may make in respect of the trust for an income year is the higher of:</w:t>
      </w:r>
    </w:p>
    <w:p w14:paraId="39D52FF3" w14:textId="3BAC6614" w:rsidR="0037072A" w:rsidRPr="00322F3B" w:rsidRDefault="0037072A" w:rsidP="0037072A">
      <w:pPr>
        <w:pStyle w:val="paragraph"/>
      </w:pPr>
      <w:r w:rsidRPr="00322F3B">
        <w:tab/>
        <w:t>(a)</w:t>
      </w:r>
      <w:r w:rsidRPr="00322F3B">
        <w:tab/>
        <w:t>the number of individuals to which sub</w:t>
      </w:r>
      <w:r w:rsidR="009F5D03" w:rsidRPr="00322F3B">
        <w:t>section 3</w:t>
      </w:r>
      <w:r w:rsidRPr="00322F3B">
        <w:t>93</w:t>
      </w:r>
      <w:r w:rsidR="009953FD">
        <w:noBreakHyphen/>
      </w:r>
      <w:r w:rsidRPr="00322F3B">
        <w:t>25(3) applied in the income year immediately before the current income year; and</w:t>
      </w:r>
    </w:p>
    <w:p w14:paraId="429D45A9" w14:textId="77777777" w:rsidR="0037072A" w:rsidRPr="00322F3B" w:rsidRDefault="0037072A" w:rsidP="0037072A">
      <w:pPr>
        <w:pStyle w:val="paragraph"/>
      </w:pPr>
      <w:r w:rsidRPr="00322F3B">
        <w:lastRenderedPageBreak/>
        <w:tab/>
        <w:t>(b)</w:t>
      </w:r>
      <w:r w:rsidRPr="00322F3B">
        <w:tab/>
        <w:t>12.</w:t>
      </w:r>
    </w:p>
    <w:p w14:paraId="268629B5" w14:textId="77777777" w:rsidR="0037072A" w:rsidRPr="00322F3B" w:rsidRDefault="0037072A" w:rsidP="0037072A">
      <w:pPr>
        <w:pStyle w:val="subsection"/>
      </w:pPr>
      <w:r w:rsidRPr="00322F3B">
        <w:tab/>
        <w:t>(3)</w:t>
      </w:r>
      <w:r w:rsidRPr="00322F3B">
        <w:tab/>
        <w:t xml:space="preserve">A choice made under </w:t>
      </w:r>
      <w:r w:rsidR="00825006" w:rsidRPr="00322F3B">
        <w:t>subsection (</w:t>
      </w:r>
      <w:r w:rsidRPr="00322F3B">
        <w:t>1) must be:</w:t>
      </w:r>
    </w:p>
    <w:p w14:paraId="03FAB8E8" w14:textId="77777777" w:rsidR="0037072A" w:rsidRPr="00322F3B" w:rsidRDefault="0037072A" w:rsidP="0037072A">
      <w:pPr>
        <w:pStyle w:val="paragraph"/>
      </w:pPr>
      <w:r w:rsidRPr="00322F3B">
        <w:tab/>
        <w:t>(a)</w:t>
      </w:r>
      <w:r w:rsidRPr="00322F3B">
        <w:tab/>
        <w:t>in writing; and</w:t>
      </w:r>
    </w:p>
    <w:p w14:paraId="44945FF1" w14:textId="77777777" w:rsidR="0037072A" w:rsidRPr="00322F3B" w:rsidRDefault="0037072A" w:rsidP="0037072A">
      <w:pPr>
        <w:pStyle w:val="paragraph"/>
      </w:pPr>
      <w:r w:rsidRPr="00322F3B">
        <w:tab/>
        <w:t>(b)</w:t>
      </w:r>
      <w:r w:rsidRPr="00322F3B">
        <w:tab/>
        <w:t>signed by the trustee and the person chosen.</w:t>
      </w:r>
    </w:p>
    <w:p w14:paraId="0B317B38" w14:textId="3B7EBB53" w:rsidR="0037072A" w:rsidRPr="00322F3B" w:rsidRDefault="0037072A" w:rsidP="0037072A">
      <w:pPr>
        <w:pStyle w:val="subsection"/>
      </w:pPr>
      <w:r w:rsidRPr="00322F3B">
        <w:tab/>
        <w:t>(4)</w:t>
      </w:r>
      <w:r w:rsidRPr="00322F3B">
        <w:tab/>
        <w:t xml:space="preserve">The trustee can make the choice no later than the time it lodges the trust’s </w:t>
      </w:r>
      <w:r w:rsidR="009953FD" w:rsidRPr="009953FD">
        <w:rPr>
          <w:position w:val="6"/>
          <w:sz w:val="16"/>
        </w:rPr>
        <w:t>*</w:t>
      </w:r>
      <w:r w:rsidRPr="00322F3B">
        <w:t>income tax return for the income year to which the choice relates. However, the Commissioner can allow the trustee to make a choice at a later time.</w:t>
      </w:r>
    </w:p>
    <w:p w14:paraId="0450BE95" w14:textId="77777777" w:rsidR="0037072A" w:rsidRPr="00322F3B" w:rsidRDefault="0037072A" w:rsidP="0037072A">
      <w:pPr>
        <w:pStyle w:val="subsection"/>
      </w:pPr>
      <w:r w:rsidRPr="00322F3B">
        <w:tab/>
        <w:t>(5)</w:t>
      </w:r>
      <w:r w:rsidRPr="00322F3B">
        <w:tab/>
        <w:t>A choice cannot be revoked or varied.</w:t>
      </w:r>
    </w:p>
    <w:p w14:paraId="28AC0630" w14:textId="043D194C" w:rsidR="0037072A" w:rsidRPr="00322F3B" w:rsidRDefault="0037072A" w:rsidP="0037072A">
      <w:pPr>
        <w:pStyle w:val="ActHead5"/>
      </w:pPr>
      <w:bookmarkStart w:id="596" w:name="_Toc201756026"/>
      <w:r w:rsidRPr="00322F3B">
        <w:rPr>
          <w:rStyle w:val="CharSectno"/>
        </w:rPr>
        <w:t>393</w:t>
      </w:r>
      <w:r w:rsidR="009953FD">
        <w:rPr>
          <w:rStyle w:val="CharSectno"/>
        </w:rPr>
        <w:noBreakHyphen/>
      </w:r>
      <w:r w:rsidRPr="00322F3B">
        <w:rPr>
          <w:rStyle w:val="CharSectno"/>
        </w:rPr>
        <w:t>28</w:t>
      </w:r>
      <w:r w:rsidRPr="00322F3B">
        <w:t xml:space="preserve">  Application of Division to beneficiary no longer under legal disability</w:t>
      </w:r>
      <w:bookmarkEnd w:id="596"/>
    </w:p>
    <w:p w14:paraId="6A7631C8" w14:textId="77777777" w:rsidR="0037072A" w:rsidRPr="00322F3B" w:rsidRDefault="0037072A" w:rsidP="0037072A">
      <w:pPr>
        <w:pStyle w:val="subsection"/>
      </w:pPr>
      <w:r w:rsidRPr="00322F3B">
        <w:tab/>
      </w:r>
      <w:r w:rsidRPr="00322F3B">
        <w:tab/>
        <w:t>If:</w:t>
      </w:r>
    </w:p>
    <w:p w14:paraId="5360B766" w14:textId="7D4A16A7"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farm management deposit was made by a trustee on behalf of a beneficiary of a trust; and</w:t>
      </w:r>
    </w:p>
    <w:p w14:paraId="4068938E" w14:textId="77777777" w:rsidR="0037072A" w:rsidRPr="00322F3B" w:rsidRDefault="0037072A" w:rsidP="0037072A">
      <w:pPr>
        <w:pStyle w:val="paragraph"/>
      </w:pPr>
      <w:r w:rsidRPr="00322F3B">
        <w:tab/>
        <w:t>(b)</w:t>
      </w:r>
      <w:r w:rsidRPr="00322F3B">
        <w:tab/>
        <w:t>the beneficiary was under a legal disability when the deposit was made; and</w:t>
      </w:r>
    </w:p>
    <w:p w14:paraId="06F17DB7" w14:textId="77777777" w:rsidR="0037072A" w:rsidRPr="00322F3B" w:rsidRDefault="0037072A" w:rsidP="0037072A">
      <w:pPr>
        <w:pStyle w:val="paragraph"/>
      </w:pPr>
      <w:r w:rsidRPr="00322F3B">
        <w:tab/>
        <w:t>(c)</w:t>
      </w:r>
      <w:r w:rsidRPr="00322F3B">
        <w:tab/>
        <w:t>the beneficiary is no longer under a legal disability;</w:t>
      </w:r>
    </w:p>
    <w:p w14:paraId="797081C3" w14:textId="77777777" w:rsidR="0037072A" w:rsidRPr="00322F3B" w:rsidRDefault="0037072A" w:rsidP="0037072A">
      <w:pPr>
        <w:pStyle w:val="subsection2"/>
      </w:pPr>
      <w:r w:rsidRPr="00322F3B">
        <w:t>then this Division, and Division</w:t>
      </w:r>
      <w:r w:rsidR="00825006" w:rsidRPr="00322F3B">
        <w:t> </w:t>
      </w:r>
      <w:r w:rsidRPr="00322F3B">
        <w:t xml:space="preserve">4A of Part VA of the </w:t>
      </w:r>
      <w:r w:rsidRPr="00322F3B">
        <w:rPr>
          <w:i/>
        </w:rPr>
        <w:t>Income Tax Assessment Act 1936</w:t>
      </w:r>
      <w:r w:rsidRPr="00322F3B">
        <w:t>, apply as if the beneficiary had made the deposit.</w:t>
      </w:r>
    </w:p>
    <w:p w14:paraId="6C2EFD17" w14:textId="77777777" w:rsidR="0037072A" w:rsidRPr="00322F3B" w:rsidRDefault="0037072A" w:rsidP="0037072A">
      <w:pPr>
        <w:pStyle w:val="notetext"/>
      </w:pPr>
      <w:r w:rsidRPr="00322F3B">
        <w:t>Note:</w:t>
      </w:r>
      <w:r w:rsidRPr="00322F3B">
        <w:tab/>
        <w:t>Division</w:t>
      </w:r>
      <w:r w:rsidR="00825006" w:rsidRPr="00322F3B">
        <w:t> </w:t>
      </w:r>
      <w:r w:rsidRPr="00322F3B">
        <w:t>4A of Part VA of the</w:t>
      </w:r>
      <w:r w:rsidRPr="00322F3B">
        <w:rPr>
          <w:i/>
        </w:rPr>
        <w:t xml:space="preserve"> Income Tax Assessment Act 1936</w:t>
      </w:r>
      <w:r w:rsidRPr="00322F3B">
        <w:t xml:space="preserve"> is about quotation of tax file numbers in connection with farm management deposits.</w:t>
      </w:r>
    </w:p>
    <w:p w14:paraId="61B040E2" w14:textId="2C42A79E" w:rsidR="0037072A" w:rsidRPr="00322F3B" w:rsidRDefault="0037072A" w:rsidP="0037072A">
      <w:pPr>
        <w:pStyle w:val="ActHead5"/>
      </w:pPr>
      <w:bookmarkStart w:id="597" w:name="_Toc201756027"/>
      <w:r w:rsidRPr="00322F3B">
        <w:rPr>
          <w:rStyle w:val="CharSectno"/>
        </w:rPr>
        <w:t>393</w:t>
      </w:r>
      <w:r w:rsidR="009953FD">
        <w:rPr>
          <w:rStyle w:val="CharSectno"/>
        </w:rPr>
        <w:noBreakHyphen/>
      </w:r>
      <w:r w:rsidRPr="00322F3B">
        <w:rPr>
          <w:rStyle w:val="CharSectno"/>
        </w:rPr>
        <w:t>30</w:t>
      </w:r>
      <w:r w:rsidRPr="00322F3B">
        <w:t xml:space="preserve">  Effect of contravening requirements</w:t>
      </w:r>
      <w:bookmarkEnd w:id="597"/>
    </w:p>
    <w:p w14:paraId="41B5FCBC" w14:textId="17D23ECF" w:rsidR="0037072A" w:rsidRPr="00322F3B" w:rsidRDefault="0037072A" w:rsidP="0037072A">
      <w:pPr>
        <w:pStyle w:val="subsection"/>
      </w:pPr>
      <w:r w:rsidRPr="00322F3B">
        <w:tab/>
        <w:t>(1)</w:t>
      </w:r>
      <w:r w:rsidRPr="00322F3B">
        <w:tab/>
        <w:t xml:space="preserve">A deposit is not a </w:t>
      </w:r>
      <w:r w:rsidRPr="00322F3B">
        <w:rPr>
          <w:b/>
          <w:i/>
        </w:rPr>
        <w:t>farm management deposit</w:t>
      </w:r>
      <w:r w:rsidRPr="00322F3B">
        <w:t xml:space="preserve"> if, when the deposit was accepted, a requirement contained in the relevant agreement as set out in items</w:t>
      </w:r>
      <w:r w:rsidR="00825006" w:rsidRPr="00322F3B">
        <w:t> </w:t>
      </w:r>
      <w:r w:rsidRPr="00322F3B">
        <w:t xml:space="preserve">1 to 6 of the table in </w:t>
      </w:r>
      <w:r w:rsidR="009F5D03" w:rsidRPr="00322F3B">
        <w:t>section 3</w:t>
      </w:r>
      <w:r w:rsidRPr="00322F3B">
        <w:t>93</w:t>
      </w:r>
      <w:r w:rsidR="009953FD">
        <w:noBreakHyphen/>
      </w:r>
      <w:r w:rsidRPr="00322F3B">
        <w:t>35 was contravened.</w:t>
      </w:r>
    </w:p>
    <w:p w14:paraId="7DADA1F1" w14:textId="27FD0452" w:rsidR="0037072A" w:rsidRPr="00322F3B" w:rsidRDefault="0037072A" w:rsidP="0037072A">
      <w:pPr>
        <w:pStyle w:val="subsection"/>
      </w:pPr>
      <w:r w:rsidRPr="00322F3B">
        <w:tab/>
        <w:t>(2)</w:t>
      </w:r>
      <w:r w:rsidRPr="00322F3B">
        <w:tab/>
        <w:t xml:space="preserve">A deposit is not, and is taken never to have been, a </w:t>
      </w:r>
      <w:r w:rsidRPr="00322F3B">
        <w:rPr>
          <w:b/>
          <w:i/>
        </w:rPr>
        <w:t>farm management deposit</w:t>
      </w:r>
      <w:r w:rsidRPr="00322F3B">
        <w:t xml:space="preserve"> if a requirement contained in the relevant </w:t>
      </w:r>
      <w:r w:rsidRPr="00322F3B">
        <w:lastRenderedPageBreak/>
        <w:t xml:space="preserve">agreement as set out in </w:t>
      </w:r>
      <w:r w:rsidR="00DB0EBA" w:rsidRPr="00322F3B">
        <w:t>items</w:t>
      </w:r>
      <w:r w:rsidR="00825006" w:rsidRPr="00322F3B">
        <w:t> </w:t>
      </w:r>
      <w:r w:rsidR="00DB0EBA" w:rsidRPr="00322F3B">
        <w:t>7 and 9</w:t>
      </w:r>
      <w:r w:rsidRPr="00322F3B">
        <w:t xml:space="preserve"> of the table in </w:t>
      </w:r>
      <w:r w:rsidR="009F5D03" w:rsidRPr="00322F3B">
        <w:t>section 3</w:t>
      </w:r>
      <w:r w:rsidRPr="00322F3B">
        <w:t>93</w:t>
      </w:r>
      <w:r w:rsidR="009953FD">
        <w:noBreakHyphen/>
      </w:r>
      <w:r w:rsidRPr="00322F3B">
        <w:t>35 is contravened at any time in relation to the deposit.</w:t>
      </w:r>
    </w:p>
    <w:p w14:paraId="092A9F1A" w14:textId="57B97F56" w:rsidR="0037072A" w:rsidRPr="00322F3B" w:rsidRDefault="0037072A" w:rsidP="0037072A">
      <w:pPr>
        <w:pStyle w:val="subsection"/>
      </w:pPr>
      <w:r w:rsidRPr="00322F3B">
        <w:tab/>
        <w:t>(3)</w:t>
      </w:r>
      <w:r w:rsidRPr="00322F3B">
        <w:tab/>
        <w:t>So much of a deposit as causes a requirement contained in the relevant agreement as set out in item</w:t>
      </w:r>
      <w:r w:rsidR="00825006" w:rsidRPr="00322F3B">
        <w:t> </w:t>
      </w:r>
      <w:r w:rsidRPr="00322F3B">
        <w:t xml:space="preserve">10 of the table in </w:t>
      </w:r>
      <w:r w:rsidR="009F5D03" w:rsidRPr="00322F3B">
        <w:t>section 3</w:t>
      </w:r>
      <w:r w:rsidRPr="00322F3B">
        <w:t>93</w:t>
      </w:r>
      <w:r w:rsidR="009953FD">
        <w:noBreakHyphen/>
      </w:r>
      <w:r w:rsidRPr="00322F3B">
        <w:t xml:space="preserve">35 to be contravened is not a </w:t>
      </w:r>
      <w:r w:rsidRPr="00322F3B">
        <w:rPr>
          <w:b/>
          <w:i/>
        </w:rPr>
        <w:t>farm management deposit</w:t>
      </w:r>
      <w:r w:rsidRPr="00322F3B">
        <w:t>.</w:t>
      </w:r>
    </w:p>
    <w:p w14:paraId="4326685C" w14:textId="5632405C" w:rsidR="00DB0EBA" w:rsidRPr="00322F3B" w:rsidRDefault="00DB0EBA" w:rsidP="00DB0EBA">
      <w:pPr>
        <w:pStyle w:val="notetext"/>
      </w:pPr>
      <w:r w:rsidRPr="00322F3B">
        <w:t>Note:</w:t>
      </w:r>
      <w:r w:rsidRPr="00322F3B">
        <w:tab/>
        <w:t>There is an administrative penalty if a requirement contained in the relevant agreement as set out in item</w:t>
      </w:r>
      <w:r w:rsidR="00825006" w:rsidRPr="00322F3B">
        <w:t> </w:t>
      </w:r>
      <w:r w:rsidRPr="00322F3B">
        <w:t xml:space="preserve">8 of the table in </w:t>
      </w:r>
      <w:r w:rsidR="009F5D03" w:rsidRPr="00322F3B">
        <w:t>section 3</w:t>
      </w:r>
      <w:r w:rsidRPr="00322F3B">
        <w:t>93</w:t>
      </w:r>
      <w:r w:rsidR="009953FD">
        <w:noBreakHyphen/>
      </w:r>
      <w:r w:rsidRPr="00322F3B">
        <w:t>35 is contravened: see section</w:t>
      </w:r>
      <w:r w:rsidR="00825006" w:rsidRPr="00322F3B">
        <w:t> </w:t>
      </w:r>
      <w:r w:rsidRPr="00322F3B">
        <w:t>288</w:t>
      </w:r>
      <w:r w:rsidR="009953FD">
        <w:noBreakHyphen/>
      </w:r>
      <w:r w:rsidRPr="00322F3B">
        <w:t>120 in Schedule</w:t>
      </w:r>
      <w:r w:rsidR="00825006" w:rsidRPr="00322F3B">
        <w:t> </w:t>
      </w:r>
      <w:r w:rsidRPr="00322F3B">
        <w:t xml:space="preserve">1 to the </w:t>
      </w:r>
      <w:r w:rsidRPr="00322F3B">
        <w:rPr>
          <w:i/>
        </w:rPr>
        <w:t>Taxation Administration Act 1953</w:t>
      </w:r>
      <w:r w:rsidRPr="00322F3B">
        <w:t>.</w:t>
      </w:r>
    </w:p>
    <w:p w14:paraId="337E68F0" w14:textId="6EAD32E1" w:rsidR="0037072A" w:rsidRPr="00322F3B" w:rsidRDefault="0037072A" w:rsidP="0037072A">
      <w:pPr>
        <w:pStyle w:val="ActHead5"/>
      </w:pPr>
      <w:bookmarkStart w:id="598" w:name="_Toc201756028"/>
      <w:r w:rsidRPr="00322F3B">
        <w:rPr>
          <w:rStyle w:val="CharSectno"/>
        </w:rPr>
        <w:t>393</w:t>
      </w:r>
      <w:r w:rsidR="009953FD">
        <w:rPr>
          <w:rStyle w:val="CharSectno"/>
        </w:rPr>
        <w:noBreakHyphen/>
      </w:r>
      <w:r w:rsidRPr="00322F3B">
        <w:rPr>
          <w:rStyle w:val="CharSectno"/>
        </w:rPr>
        <w:t>35</w:t>
      </w:r>
      <w:r w:rsidRPr="00322F3B">
        <w:t xml:space="preserve">  Requirements of agreement for a farm management deposit</w:t>
      </w:r>
      <w:bookmarkEnd w:id="598"/>
    </w:p>
    <w:p w14:paraId="138C9F06" w14:textId="3879AE58" w:rsidR="0037072A" w:rsidRPr="00322F3B" w:rsidRDefault="0037072A" w:rsidP="0037072A">
      <w:pPr>
        <w:pStyle w:val="subsection"/>
      </w:pPr>
      <w:r w:rsidRPr="00322F3B">
        <w:tab/>
      </w:r>
      <w:r w:rsidRPr="00322F3B">
        <w:tab/>
        <w:t>An agreement mentioned in paragraph</w:t>
      </w:r>
      <w:r w:rsidR="00825006" w:rsidRPr="00322F3B">
        <w:t> </w:t>
      </w:r>
      <w:r w:rsidRPr="00322F3B">
        <w:t>393</w:t>
      </w:r>
      <w:r w:rsidR="009953FD">
        <w:noBreakHyphen/>
      </w:r>
      <w:r w:rsidRPr="00322F3B">
        <w:t>20(1)(b) must contain requirements to the effect of those set out in the following table:</w:t>
      </w:r>
    </w:p>
    <w:p w14:paraId="14BD68DF" w14:textId="77777777" w:rsidR="0037072A" w:rsidRPr="00322F3B" w:rsidRDefault="0037072A" w:rsidP="0037072A">
      <w:pPr>
        <w:pStyle w:val="Tabletext"/>
      </w:pPr>
    </w:p>
    <w:tbl>
      <w:tblPr>
        <w:tblW w:w="0" w:type="auto"/>
        <w:tblInd w:w="113" w:type="dxa"/>
        <w:tblLayout w:type="fixed"/>
        <w:tblLook w:val="0000" w:firstRow="0" w:lastRow="0" w:firstColumn="0" w:lastColumn="0" w:noHBand="0" w:noVBand="0"/>
      </w:tblPr>
      <w:tblGrid>
        <w:gridCol w:w="714"/>
        <w:gridCol w:w="6374"/>
      </w:tblGrid>
      <w:tr w:rsidR="0037072A" w:rsidRPr="00322F3B" w14:paraId="0C17C0F6" w14:textId="77777777" w:rsidTr="00F301A2">
        <w:trPr>
          <w:tblHeader/>
        </w:trPr>
        <w:tc>
          <w:tcPr>
            <w:tcW w:w="7088" w:type="dxa"/>
            <w:gridSpan w:val="2"/>
            <w:tcBorders>
              <w:top w:val="single" w:sz="12" w:space="0" w:color="auto"/>
              <w:bottom w:val="single" w:sz="6" w:space="0" w:color="auto"/>
            </w:tcBorders>
            <w:shd w:val="clear" w:color="auto" w:fill="auto"/>
          </w:tcPr>
          <w:p w14:paraId="416CF5A0" w14:textId="77777777" w:rsidR="0037072A" w:rsidRPr="00322F3B" w:rsidRDefault="0037072A" w:rsidP="00F301A2">
            <w:pPr>
              <w:pStyle w:val="Tabletext"/>
              <w:keepNext/>
              <w:rPr>
                <w:b/>
              </w:rPr>
            </w:pPr>
            <w:r w:rsidRPr="00322F3B">
              <w:rPr>
                <w:b/>
              </w:rPr>
              <w:t>Requirements of agreement for a farm management deposit</w:t>
            </w:r>
          </w:p>
        </w:tc>
      </w:tr>
      <w:tr w:rsidR="0037072A" w:rsidRPr="00322F3B" w14:paraId="5C02B649" w14:textId="77777777" w:rsidTr="00F301A2">
        <w:trPr>
          <w:tblHeader/>
        </w:trPr>
        <w:tc>
          <w:tcPr>
            <w:tcW w:w="714" w:type="dxa"/>
            <w:tcBorders>
              <w:top w:val="single" w:sz="6" w:space="0" w:color="auto"/>
              <w:bottom w:val="single" w:sz="12" w:space="0" w:color="auto"/>
            </w:tcBorders>
            <w:shd w:val="clear" w:color="auto" w:fill="auto"/>
          </w:tcPr>
          <w:p w14:paraId="06525BF0" w14:textId="77777777" w:rsidR="0037072A" w:rsidRPr="00322F3B" w:rsidRDefault="0037072A" w:rsidP="00F301A2">
            <w:pPr>
              <w:pStyle w:val="Tabletext"/>
              <w:keepNext/>
              <w:rPr>
                <w:b/>
              </w:rPr>
            </w:pPr>
            <w:r w:rsidRPr="00322F3B">
              <w:rPr>
                <w:b/>
              </w:rPr>
              <w:t>Item</w:t>
            </w:r>
          </w:p>
        </w:tc>
        <w:tc>
          <w:tcPr>
            <w:tcW w:w="6374" w:type="dxa"/>
            <w:tcBorders>
              <w:top w:val="single" w:sz="6" w:space="0" w:color="auto"/>
              <w:bottom w:val="single" w:sz="12" w:space="0" w:color="auto"/>
            </w:tcBorders>
            <w:shd w:val="clear" w:color="auto" w:fill="auto"/>
          </w:tcPr>
          <w:p w14:paraId="209DAD01" w14:textId="77777777" w:rsidR="0037072A" w:rsidRPr="00322F3B" w:rsidRDefault="0037072A" w:rsidP="00F301A2">
            <w:pPr>
              <w:pStyle w:val="Tabletext"/>
              <w:keepNext/>
              <w:rPr>
                <w:b/>
              </w:rPr>
            </w:pPr>
            <w:r w:rsidRPr="00322F3B">
              <w:rPr>
                <w:b/>
              </w:rPr>
              <w:t>Requirement</w:t>
            </w:r>
          </w:p>
        </w:tc>
      </w:tr>
      <w:tr w:rsidR="0037072A" w:rsidRPr="00322F3B" w14:paraId="73C66411" w14:textId="77777777" w:rsidTr="00E51F26">
        <w:trPr>
          <w:cantSplit/>
        </w:trPr>
        <w:tc>
          <w:tcPr>
            <w:tcW w:w="714" w:type="dxa"/>
            <w:tcBorders>
              <w:top w:val="single" w:sz="12" w:space="0" w:color="auto"/>
              <w:bottom w:val="single" w:sz="2" w:space="0" w:color="auto"/>
            </w:tcBorders>
            <w:shd w:val="clear" w:color="auto" w:fill="auto"/>
          </w:tcPr>
          <w:p w14:paraId="6F17EDD3" w14:textId="77777777" w:rsidR="0037072A" w:rsidRPr="00322F3B" w:rsidRDefault="0037072A" w:rsidP="00F301A2">
            <w:pPr>
              <w:pStyle w:val="Tabletext"/>
            </w:pPr>
            <w:r w:rsidRPr="00322F3B">
              <w:t>1</w:t>
            </w:r>
          </w:p>
        </w:tc>
        <w:tc>
          <w:tcPr>
            <w:tcW w:w="6374" w:type="dxa"/>
            <w:tcBorders>
              <w:top w:val="single" w:sz="12" w:space="0" w:color="auto"/>
              <w:bottom w:val="single" w:sz="2" w:space="0" w:color="auto"/>
            </w:tcBorders>
            <w:shd w:val="clear" w:color="auto" w:fill="auto"/>
          </w:tcPr>
          <w:p w14:paraId="040BB9A8" w14:textId="62A8A4D0" w:rsidR="0037072A" w:rsidRPr="00322F3B" w:rsidRDefault="0037072A" w:rsidP="00F301A2">
            <w:pPr>
              <w:pStyle w:val="Tabletext"/>
            </w:pPr>
            <w:r w:rsidRPr="00322F3B">
              <w:t xml:space="preserve">The </w:t>
            </w:r>
            <w:r w:rsidR="009953FD" w:rsidRPr="009953FD">
              <w:rPr>
                <w:position w:val="6"/>
                <w:sz w:val="16"/>
              </w:rPr>
              <w:t>*</w:t>
            </w:r>
            <w:r w:rsidRPr="00322F3B">
              <w:t xml:space="preserve">owner must be an individual who is carrying on a </w:t>
            </w:r>
            <w:r w:rsidR="009953FD" w:rsidRPr="009953FD">
              <w:rPr>
                <w:position w:val="6"/>
                <w:sz w:val="16"/>
              </w:rPr>
              <w:t>*</w:t>
            </w:r>
            <w:r w:rsidRPr="00322F3B">
              <w:t>primary production business in Australia when the deposit is made.</w:t>
            </w:r>
          </w:p>
          <w:p w14:paraId="50DE1B33" w14:textId="50D40FEA" w:rsidR="0037072A" w:rsidRPr="00322F3B" w:rsidRDefault="0037072A" w:rsidP="00F301A2">
            <w:pPr>
              <w:pStyle w:val="notemargin"/>
            </w:pPr>
            <w:r w:rsidRPr="00322F3B">
              <w:t>Note:</w:t>
            </w:r>
            <w:r w:rsidRPr="00322F3B">
              <w:tab/>
              <w:t>This Division applies to certain partners and beneficiaries as if they were individuals who carried on a primary production business: see subsections</w:t>
            </w:r>
            <w:r w:rsidR="00825006" w:rsidRPr="00322F3B">
              <w:t> </w:t>
            </w:r>
            <w:r w:rsidRPr="00322F3B">
              <w:t>393</w:t>
            </w:r>
            <w:r w:rsidR="009953FD">
              <w:noBreakHyphen/>
            </w:r>
            <w:r w:rsidRPr="00322F3B">
              <w:t>25(2), (3), (4), (5) and (6).</w:t>
            </w:r>
          </w:p>
        </w:tc>
      </w:tr>
      <w:tr w:rsidR="0037072A" w:rsidRPr="00322F3B" w14:paraId="54FC1DE2" w14:textId="77777777" w:rsidTr="00A52ED6">
        <w:trPr>
          <w:cantSplit/>
        </w:trPr>
        <w:tc>
          <w:tcPr>
            <w:tcW w:w="714" w:type="dxa"/>
            <w:tcBorders>
              <w:top w:val="single" w:sz="2" w:space="0" w:color="auto"/>
              <w:bottom w:val="single" w:sz="2" w:space="0" w:color="auto"/>
            </w:tcBorders>
            <w:shd w:val="clear" w:color="auto" w:fill="auto"/>
          </w:tcPr>
          <w:p w14:paraId="1CF9D9A3" w14:textId="77777777" w:rsidR="0037072A" w:rsidRPr="00322F3B" w:rsidRDefault="0037072A" w:rsidP="00F301A2">
            <w:pPr>
              <w:pStyle w:val="Tabletext"/>
            </w:pPr>
            <w:r w:rsidRPr="00322F3B">
              <w:t>2</w:t>
            </w:r>
          </w:p>
        </w:tc>
        <w:tc>
          <w:tcPr>
            <w:tcW w:w="6374" w:type="dxa"/>
            <w:tcBorders>
              <w:top w:val="single" w:sz="2" w:space="0" w:color="auto"/>
              <w:bottom w:val="single" w:sz="2" w:space="0" w:color="auto"/>
            </w:tcBorders>
            <w:shd w:val="clear" w:color="auto" w:fill="auto"/>
          </w:tcPr>
          <w:p w14:paraId="381F06A0" w14:textId="77777777" w:rsidR="0037072A" w:rsidRPr="00322F3B" w:rsidRDefault="0037072A" w:rsidP="00F301A2">
            <w:pPr>
              <w:pStyle w:val="Tabletext"/>
            </w:pPr>
            <w:r w:rsidRPr="00322F3B">
              <w:t>The deposit:</w:t>
            </w:r>
          </w:p>
          <w:p w14:paraId="194DFBBF" w14:textId="77777777" w:rsidR="0037072A" w:rsidRPr="00322F3B" w:rsidRDefault="0037072A" w:rsidP="00F301A2">
            <w:pPr>
              <w:pStyle w:val="Tablea"/>
            </w:pPr>
            <w:r w:rsidRPr="00322F3B">
              <w:t>(a) must not be made by 2 or more individuals jointly; and</w:t>
            </w:r>
          </w:p>
          <w:p w14:paraId="5FBF9D22" w14:textId="77777777" w:rsidR="0037072A" w:rsidRPr="00322F3B" w:rsidRDefault="0037072A" w:rsidP="00F301A2">
            <w:pPr>
              <w:pStyle w:val="Tablea"/>
            </w:pPr>
            <w:r w:rsidRPr="00322F3B">
              <w:t>(b) must not be made on behalf of 2 or more individuals.</w:t>
            </w:r>
          </w:p>
        </w:tc>
      </w:tr>
      <w:tr w:rsidR="0037072A" w:rsidRPr="00322F3B" w14:paraId="345C7F0D" w14:textId="77777777" w:rsidTr="00F301A2">
        <w:tc>
          <w:tcPr>
            <w:tcW w:w="714" w:type="dxa"/>
            <w:tcBorders>
              <w:top w:val="single" w:sz="2" w:space="0" w:color="auto"/>
              <w:bottom w:val="single" w:sz="2" w:space="0" w:color="auto"/>
            </w:tcBorders>
            <w:shd w:val="clear" w:color="auto" w:fill="auto"/>
          </w:tcPr>
          <w:p w14:paraId="67133C98" w14:textId="77777777" w:rsidR="0037072A" w:rsidRPr="00322F3B" w:rsidRDefault="0037072A" w:rsidP="00F301A2">
            <w:pPr>
              <w:pStyle w:val="Tabletext"/>
            </w:pPr>
            <w:r w:rsidRPr="00322F3B">
              <w:t>3</w:t>
            </w:r>
          </w:p>
        </w:tc>
        <w:tc>
          <w:tcPr>
            <w:tcW w:w="6374" w:type="dxa"/>
            <w:tcBorders>
              <w:top w:val="single" w:sz="2" w:space="0" w:color="auto"/>
              <w:bottom w:val="single" w:sz="2" w:space="0" w:color="auto"/>
            </w:tcBorders>
            <w:shd w:val="clear" w:color="auto" w:fill="auto"/>
          </w:tcPr>
          <w:p w14:paraId="680876B9" w14:textId="77777777" w:rsidR="0037072A" w:rsidRPr="00322F3B" w:rsidRDefault="0037072A" w:rsidP="00F301A2">
            <w:pPr>
              <w:pStyle w:val="Tabletext"/>
            </w:pPr>
            <w:r w:rsidRPr="00322F3B">
              <w:t>The deposit must not be made by a trustee on behalf of a beneficiary unless the beneficiary is:</w:t>
            </w:r>
          </w:p>
          <w:p w14:paraId="27BF7971" w14:textId="77777777" w:rsidR="0037072A" w:rsidRPr="00322F3B" w:rsidRDefault="0037072A" w:rsidP="00F301A2">
            <w:pPr>
              <w:pStyle w:val="Tablea"/>
            </w:pPr>
            <w:r w:rsidRPr="00322F3B">
              <w:t>(a) under a legal disability; and</w:t>
            </w:r>
          </w:p>
          <w:p w14:paraId="77A29C8B" w14:textId="77777777" w:rsidR="0037072A" w:rsidRPr="00322F3B" w:rsidRDefault="0037072A" w:rsidP="00F301A2">
            <w:pPr>
              <w:pStyle w:val="Tablea"/>
            </w:pPr>
            <w:r w:rsidRPr="00322F3B">
              <w:t>(b) presently entitled to a share of the income of the trust.</w:t>
            </w:r>
          </w:p>
        </w:tc>
      </w:tr>
      <w:tr w:rsidR="0037072A" w:rsidRPr="00322F3B" w14:paraId="0003A627" w14:textId="77777777" w:rsidTr="001C3E0B">
        <w:trPr>
          <w:cantSplit/>
        </w:trPr>
        <w:tc>
          <w:tcPr>
            <w:tcW w:w="714" w:type="dxa"/>
            <w:tcBorders>
              <w:top w:val="single" w:sz="2" w:space="0" w:color="auto"/>
              <w:bottom w:val="single" w:sz="2" w:space="0" w:color="auto"/>
            </w:tcBorders>
            <w:shd w:val="clear" w:color="auto" w:fill="auto"/>
          </w:tcPr>
          <w:p w14:paraId="5B82E79E" w14:textId="77777777" w:rsidR="0037072A" w:rsidRPr="00322F3B" w:rsidRDefault="0037072A" w:rsidP="00F301A2">
            <w:pPr>
              <w:pStyle w:val="Tabletext"/>
            </w:pPr>
            <w:r w:rsidRPr="00322F3B">
              <w:t>4</w:t>
            </w:r>
          </w:p>
        </w:tc>
        <w:tc>
          <w:tcPr>
            <w:tcW w:w="6374" w:type="dxa"/>
            <w:tcBorders>
              <w:top w:val="single" w:sz="2" w:space="0" w:color="auto"/>
              <w:bottom w:val="single" w:sz="2" w:space="0" w:color="auto"/>
            </w:tcBorders>
            <w:shd w:val="clear" w:color="auto" w:fill="auto"/>
          </w:tcPr>
          <w:p w14:paraId="47FC86B1" w14:textId="77777777" w:rsidR="0037072A" w:rsidRPr="00322F3B" w:rsidRDefault="0037072A" w:rsidP="00F301A2">
            <w:pPr>
              <w:pStyle w:val="Tabletext"/>
            </w:pPr>
            <w:r w:rsidRPr="00322F3B">
              <w:t>The deposit must be $1,000 or more when it is made, unless the deposit is:</w:t>
            </w:r>
          </w:p>
          <w:p w14:paraId="3DC81C87" w14:textId="4811B784" w:rsidR="0037072A" w:rsidRPr="00322F3B" w:rsidRDefault="0037072A" w:rsidP="00F301A2">
            <w:pPr>
              <w:pStyle w:val="Tablea"/>
            </w:pPr>
            <w:r w:rsidRPr="00322F3B">
              <w:t>(a)</w:t>
            </w:r>
            <w:r w:rsidRPr="00322F3B">
              <w:tab/>
              <w:t xml:space="preserve">the immediate reinvestment of a </w:t>
            </w:r>
            <w:r w:rsidR="009953FD" w:rsidRPr="009953FD">
              <w:rPr>
                <w:position w:val="6"/>
                <w:sz w:val="16"/>
              </w:rPr>
              <w:t>*</w:t>
            </w:r>
            <w:r w:rsidRPr="00322F3B">
              <w:t xml:space="preserve">farm management deposit as a farm management deposit with the same </w:t>
            </w:r>
            <w:r w:rsidR="009953FD" w:rsidRPr="009953FD">
              <w:rPr>
                <w:position w:val="6"/>
                <w:sz w:val="16"/>
              </w:rPr>
              <w:t>*</w:t>
            </w:r>
            <w:r w:rsidRPr="00322F3B">
              <w:t>FMD provider; or</w:t>
            </w:r>
          </w:p>
          <w:p w14:paraId="40FB33EB" w14:textId="77777777" w:rsidR="0037072A" w:rsidRPr="00322F3B" w:rsidRDefault="0037072A" w:rsidP="00F301A2">
            <w:pPr>
              <w:pStyle w:val="Tablea"/>
            </w:pPr>
            <w:r w:rsidRPr="00322F3B">
              <w:t>(b)</w:t>
            </w:r>
            <w:r w:rsidRPr="00322F3B">
              <w:tab/>
              <w:t>the extension of the term of a farm management deposit (even if other terms such as those relating to interest payable are also varied).</w:t>
            </w:r>
          </w:p>
        </w:tc>
      </w:tr>
      <w:tr w:rsidR="0037072A" w:rsidRPr="00322F3B" w14:paraId="071DB833" w14:textId="77777777" w:rsidTr="00F301A2">
        <w:tc>
          <w:tcPr>
            <w:tcW w:w="714" w:type="dxa"/>
            <w:tcBorders>
              <w:top w:val="single" w:sz="2" w:space="0" w:color="auto"/>
              <w:bottom w:val="single" w:sz="2" w:space="0" w:color="auto"/>
            </w:tcBorders>
            <w:shd w:val="clear" w:color="auto" w:fill="auto"/>
          </w:tcPr>
          <w:p w14:paraId="2709C93C" w14:textId="77777777" w:rsidR="0037072A" w:rsidRPr="00322F3B" w:rsidRDefault="0037072A" w:rsidP="00F301A2">
            <w:pPr>
              <w:pStyle w:val="Tabletext"/>
            </w:pPr>
            <w:r w:rsidRPr="00322F3B">
              <w:lastRenderedPageBreak/>
              <w:t>6</w:t>
            </w:r>
          </w:p>
        </w:tc>
        <w:tc>
          <w:tcPr>
            <w:tcW w:w="6374" w:type="dxa"/>
            <w:tcBorders>
              <w:top w:val="single" w:sz="2" w:space="0" w:color="auto"/>
              <w:bottom w:val="single" w:sz="2" w:space="0" w:color="auto"/>
            </w:tcBorders>
            <w:shd w:val="clear" w:color="auto" w:fill="auto"/>
          </w:tcPr>
          <w:p w14:paraId="3D79DCF0" w14:textId="77777777" w:rsidR="0037072A" w:rsidRPr="00322F3B" w:rsidRDefault="0037072A" w:rsidP="00F301A2">
            <w:pPr>
              <w:pStyle w:val="Tabletext"/>
            </w:pPr>
            <w:r w:rsidRPr="00322F3B">
              <w:t>Rights of the depositor in respect of the deposit must not be transferable to another entity.</w:t>
            </w:r>
          </w:p>
        </w:tc>
      </w:tr>
      <w:tr w:rsidR="0037072A" w:rsidRPr="00322F3B" w14:paraId="789D649A" w14:textId="77777777" w:rsidTr="00F301A2">
        <w:tc>
          <w:tcPr>
            <w:tcW w:w="714" w:type="dxa"/>
            <w:tcBorders>
              <w:top w:val="single" w:sz="2" w:space="0" w:color="auto"/>
              <w:bottom w:val="single" w:sz="2" w:space="0" w:color="auto"/>
            </w:tcBorders>
            <w:shd w:val="clear" w:color="auto" w:fill="auto"/>
          </w:tcPr>
          <w:p w14:paraId="1A301F99" w14:textId="77777777" w:rsidR="0037072A" w:rsidRPr="00322F3B" w:rsidRDefault="0037072A" w:rsidP="00F301A2">
            <w:pPr>
              <w:pStyle w:val="Tabletext"/>
            </w:pPr>
            <w:r w:rsidRPr="00322F3B">
              <w:t>7</w:t>
            </w:r>
          </w:p>
        </w:tc>
        <w:tc>
          <w:tcPr>
            <w:tcW w:w="6374" w:type="dxa"/>
            <w:tcBorders>
              <w:top w:val="single" w:sz="2" w:space="0" w:color="auto"/>
              <w:bottom w:val="single" w:sz="2" w:space="0" w:color="auto"/>
            </w:tcBorders>
            <w:shd w:val="clear" w:color="auto" w:fill="auto"/>
          </w:tcPr>
          <w:p w14:paraId="4338E45C" w14:textId="77777777" w:rsidR="0037072A" w:rsidRPr="00322F3B" w:rsidRDefault="0037072A" w:rsidP="00F301A2">
            <w:pPr>
              <w:pStyle w:val="Tabletext"/>
            </w:pPr>
            <w:r w:rsidRPr="00322F3B">
              <w:t>The deposit must not be the subject of a charge or other encumbrance to secure any amount.</w:t>
            </w:r>
          </w:p>
        </w:tc>
      </w:tr>
      <w:tr w:rsidR="00DB0EBA" w:rsidRPr="00322F3B" w:rsidDel="00DB0EBA" w14:paraId="716EC54A" w14:textId="77777777" w:rsidTr="00F301A2">
        <w:tc>
          <w:tcPr>
            <w:tcW w:w="714" w:type="dxa"/>
            <w:tcBorders>
              <w:top w:val="single" w:sz="2" w:space="0" w:color="auto"/>
              <w:bottom w:val="single" w:sz="2" w:space="0" w:color="auto"/>
            </w:tcBorders>
            <w:shd w:val="clear" w:color="auto" w:fill="auto"/>
          </w:tcPr>
          <w:p w14:paraId="49295737" w14:textId="77777777" w:rsidR="00DB0EBA" w:rsidRPr="00322F3B" w:rsidDel="00DB0EBA" w:rsidRDefault="00DB0EBA" w:rsidP="00F301A2">
            <w:pPr>
              <w:pStyle w:val="Tabletext"/>
            </w:pPr>
            <w:r w:rsidRPr="00322F3B">
              <w:t>8</w:t>
            </w:r>
          </w:p>
        </w:tc>
        <w:tc>
          <w:tcPr>
            <w:tcW w:w="6374" w:type="dxa"/>
            <w:tcBorders>
              <w:top w:val="single" w:sz="2" w:space="0" w:color="auto"/>
              <w:bottom w:val="single" w:sz="2" w:space="0" w:color="auto"/>
            </w:tcBorders>
            <w:shd w:val="clear" w:color="auto" w:fill="auto"/>
          </w:tcPr>
          <w:p w14:paraId="5203A8C7" w14:textId="1AE41C45" w:rsidR="00DB0EBA" w:rsidRPr="00322F3B" w:rsidDel="00DB0EBA" w:rsidRDefault="00DB0EBA" w:rsidP="00F301A2">
            <w:pPr>
              <w:pStyle w:val="Tabletext"/>
            </w:pPr>
            <w:r w:rsidRPr="00322F3B">
              <w:t xml:space="preserve">The fact that the </w:t>
            </w:r>
            <w:r w:rsidR="009953FD" w:rsidRPr="009953FD">
              <w:rPr>
                <w:position w:val="6"/>
                <w:sz w:val="16"/>
              </w:rPr>
              <w:t>*</w:t>
            </w:r>
            <w:r w:rsidRPr="00322F3B">
              <w:t xml:space="preserve">owner is the owner of the deposit must not be the reason why, or one of the reasons why, amounts of interest that are or will be payable to the </w:t>
            </w:r>
            <w:r w:rsidR="009953FD" w:rsidRPr="009953FD">
              <w:rPr>
                <w:position w:val="6"/>
                <w:sz w:val="16"/>
              </w:rPr>
              <w:t>*</w:t>
            </w:r>
            <w:r w:rsidRPr="00322F3B">
              <w:t>FMD provider in respect of loans or other debts of the owner, or of a partnership of which the owner is a partner, are or will be less than they would otherwise be.</w:t>
            </w:r>
          </w:p>
        </w:tc>
      </w:tr>
      <w:tr w:rsidR="00DB0EBA" w:rsidRPr="00322F3B" w14:paraId="0D5DEE92" w14:textId="77777777" w:rsidTr="00F301A2">
        <w:tc>
          <w:tcPr>
            <w:tcW w:w="714" w:type="dxa"/>
            <w:tcBorders>
              <w:top w:val="single" w:sz="2" w:space="0" w:color="auto"/>
              <w:bottom w:val="single" w:sz="2" w:space="0" w:color="auto"/>
            </w:tcBorders>
            <w:shd w:val="clear" w:color="auto" w:fill="auto"/>
          </w:tcPr>
          <w:p w14:paraId="41939068" w14:textId="77777777" w:rsidR="00DB0EBA" w:rsidRPr="00322F3B" w:rsidRDefault="00DB0EBA" w:rsidP="00F301A2">
            <w:pPr>
              <w:pStyle w:val="Tabletext"/>
            </w:pPr>
            <w:r w:rsidRPr="00322F3B">
              <w:t>9</w:t>
            </w:r>
          </w:p>
        </w:tc>
        <w:tc>
          <w:tcPr>
            <w:tcW w:w="6374" w:type="dxa"/>
            <w:tcBorders>
              <w:top w:val="single" w:sz="2" w:space="0" w:color="auto"/>
              <w:bottom w:val="single" w:sz="2" w:space="0" w:color="auto"/>
            </w:tcBorders>
            <w:shd w:val="clear" w:color="auto" w:fill="auto"/>
          </w:tcPr>
          <w:p w14:paraId="5517CE9B" w14:textId="604B1D0D" w:rsidR="00DB0EBA" w:rsidRPr="00322F3B" w:rsidRDefault="00DB0EBA" w:rsidP="00F301A2">
            <w:pPr>
              <w:pStyle w:val="Tabletext"/>
            </w:pPr>
            <w:r w:rsidRPr="00322F3B">
              <w:t xml:space="preserve">Interest or other earnings on the deposit must not be invested as a </w:t>
            </w:r>
            <w:r w:rsidR="009953FD" w:rsidRPr="009953FD">
              <w:rPr>
                <w:position w:val="6"/>
                <w:sz w:val="16"/>
              </w:rPr>
              <w:t>*</w:t>
            </w:r>
            <w:r w:rsidRPr="00322F3B">
              <w:t xml:space="preserve">farm management deposit with the </w:t>
            </w:r>
            <w:r w:rsidR="009953FD" w:rsidRPr="009953FD">
              <w:rPr>
                <w:position w:val="6"/>
                <w:sz w:val="16"/>
              </w:rPr>
              <w:t>*</w:t>
            </w:r>
            <w:r w:rsidRPr="00322F3B">
              <w:t>FMD provider without having first been paid to the depositor.</w:t>
            </w:r>
          </w:p>
        </w:tc>
      </w:tr>
      <w:tr w:rsidR="00DB0EBA" w:rsidRPr="00322F3B" w14:paraId="7FD8FA4D" w14:textId="77777777" w:rsidTr="00F301A2">
        <w:tc>
          <w:tcPr>
            <w:tcW w:w="714" w:type="dxa"/>
            <w:tcBorders>
              <w:top w:val="single" w:sz="2" w:space="0" w:color="auto"/>
              <w:bottom w:val="single" w:sz="2" w:space="0" w:color="auto"/>
            </w:tcBorders>
            <w:shd w:val="clear" w:color="auto" w:fill="auto"/>
          </w:tcPr>
          <w:p w14:paraId="67961DD8" w14:textId="77777777" w:rsidR="00DB0EBA" w:rsidRPr="00322F3B" w:rsidRDefault="00DB0EBA" w:rsidP="00F301A2">
            <w:pPr>
              <w:pStyle w:val="Tabletext"/>
            </w:pPr>
            <w:r w:rsidRPr="00322F3B">
              <w:t>10</w:t>
            </w:r>
          </w:p>
        </w:tc>
        <w:tc>
          <w:tcPr>
            <w:tcW w:w="6374" w:type="dxa"/>
            <w:tcBorders>
              <w:top w:val="single" w:sz="2" w:space="0" w:color="auto"/>
              <w:bottom w:val="single" w:sz="2" w:space="0" w:color="auto"/>
            </w:tcBorders>
            <w:shd w:val="clear" w:color="auto" w:fill="auto"/>
          </w:tcPr>
          <w:p w14:paraId="0503DA43" w14:textId="2ABCF08C" w:rsidR="00DB0EBA" w:rsidRPr="00322F3B" w:rsidRDefault="00DB0EBA" w:rsidP="00F301A2">
            <w:pPr>
              <w:pStyle w:val="Tabletext"/>
            </w:pPr>
            <w:r w:rsidRPr="00322F3B">
              <w:t xml:space="preserve">The deposit must not be more than $800,000, and the sum of the balances from time to time of the deposit and all other </w:t>
            </w:r>
            <w:r w:rsidR="009953FD" w:rsidRPr="009953FD">
              <w:rPr>
                <w:position w:val="6"/>
                <w:sz w:val="16"/>
              </w:rPr>
              <w:t>*</w:t>
            </w:r>
            <w:r w:rsidRPr="00322F3B">
              <w:t xml:space="preserve">farm management deposits of the </w:t>
            </w:r>
            <w:r w:rsidR="009953FD" w:rsidRPr="009953FD">
              <w:rPr>
                <w:position w:val="6"/>
                <w:sz w:val="16"/>
              </w:rPr>
              <w:t>*</w:t>
            </w:r>
            <w:r w:rsidRPr="00322F3B">
              <w:t xml:space="preserve">owner with </w:t>
            </w:r>
            <w:r w:rsidR="009953FD" w:rsidRPr="009953FD">
              <w:rPr>
                <w:position w:val="6"/>
                <w:sz w:val="16"/>
              </w:rPr>
              <w:t>*</w:t>
            </w:r>
            <w:r w:rsidRPr="00322F3B">
              <w:t>FMD providers must not be more than $800,000.</w:t>
            </w:r>
          </w:p>
        </w:tc>
      </w:tr>
      <w:tr w:rsidR="00DB0EBA" w:rsidRPr="00322F3B" w14:paraId="38E2ACCD" w14:textId="77777777" w:rsidTr="00F301A2">
        <w:trPr>
          <w:cantSplit/>
        </w:trPr>
        <w:tc>
          <w:tcPr>
            <w:tcW w:w="714" w:type="dxa"/>
            <w:tcBorders>
              <w:top w:val="single" w:sz="2" w:space="0" w:color="auto"/>
              <w:bottom w:val="single" w:sz="2" w:space="0" w:color="auto"/>
            </w:tcBorders>
            <w:shd w:val="clear" w:color="auto" w:fill="auto"/>
          </w:tcPr>
          <w:p w14:paraId="4207647E" w14:textId="77777777" w:rsidR="00DB0EBA" w:rsidRPr="00322F3B" w:rsidRDefault="00DB0EBA" w:rsidP="00F301A2">
            <w:pPr>
              <w:pStyle w:val="Tabletext"/>
            </w:pPr>
            <w:r w:rsidRPr="00322F3B">
              <w:t>11</w:t>
            </w:r>
          </w:p>
        </w:tc>
        <w:tc>
          <w:tcPr>
            <w:tcW w:w="6374" w:type="dxa"/>
            <w:tcBorders>
              <w:top w:val="single" w:sz="2" w:space="0" w:color="auto"/>
              <w:bottom w:val="single" w:sz="2" w:space="0" w:color="auto"/>
            </w:tcBorders>
            <w:shd w:val="clear" w:color="auto" w:fill="auto"/>
          </w:tcPr>
          <w:p w14:paraId="30A70DD1" w14:textId="77777777" w:rsidR="00DB0EBA" w:rsidRPr="00322F3B" w:rsidRDefault="00DB0EBA" w:rsidP="00F301A2">
            <w:pPr>
              <w:pStyle w:val="Tabletext"/>
            </w:pPr>
            <w:r w:rsidRPr="00322F3B">
              <w:t>The deposit must be repaid if:</w:t>
            </w:r>
          </w:p>
          <w:p w14:paraId="13C9CED0" w14:textId="17949726" w:rsidR="00DB0EBA" w:rsidRPr="00322F3B" w:rsidRDefault="00DB0EBA" w:rsidP="00F301A2">
            <w:pPr>
              <w:pStyle w:val="Tablea"/>
            </w:pPr>
            <w:r w:rsidRPr="00322F3B">
              <w:t>(a)</w:t>
            </w:r>
            <w:r w:rsidRPr="00322F3B">
              <w:tab/>
              <w:t xml:space="preserve">the </w:t>
            </w:r>
            <w:r w:rsidR="009953FD" w:rsidRPr="009953FD">
              <w:rPr>
                <w:position w:val="6"/>
                <w:sz w:val="16"/>
              </w:rPr>
              <w:t>*</w:t>
            </w:r>
            <w:r w:rsidRPr="00322F3B">
              <w:t>owner dies or becomes bankrupt; or</w:t>
            </w:r>
          </w:p>
          <w:p w14:paraId="400FCAC5" w14:textId="0FEEED88" w:rsidR="00DB0EBA" w:rsidRPr="00322F3B" w:rsidRDefault="00DB0EBA" w:rsidP="00F301A2">
            <w:pPr>
              <w:pStyle w:val="Tablea"/>
            </w:pPr>
            <w:r w:rsidRPr="00322F3B">
              <w:t>(b)</w:t>
            </w:r>
            <w:r w:rsidRPr="00322F3B">
              <w:tab/>
              <w:t xml:space="preserve">the owner ceases to carry on a </w:t>
            </w:r>
            <w:r w:rsidR="009953FD" w:rsidRPr="009953FD">
              <w:rPr>
                <w:position w:val="6"/>
                <w:sz w:val="16"/>
              </w:rPr>
              <w:t>*</w:t>
            </w:r>
            <w:r w:rsidRPr="00322F3B">
              <w:t>primary production business in Australia and does not start carrying on such a business again within 120 days.</w:t>
            </w:r>
          </w:p>
        </w:tc>
      </w:tr>
      <w:tr w:rsidR="00DB0EBA" w:rsidRPr="00322F3B" w14:paraId="57721B05" w14:textId="77777777" w:rsidTr="00A52ED6">
        <w:trPr>
          <w:cantSplit/>
        </w:trPr>
        <w:tc>
          <w:tcPr>
            <w:tcW w:w="714" w:type="dxa"/>
            <w:tcBorders>
              <w:top w:val="single" w:sz="2" w:space="0" w:color="auto"/>
              <w:bottom w:val="single" w:sz="2" w:space="0" w:color="auto"/>
            </w:tcBorders>
            <w:shd w:val="clear" w:color="auto" w:fill="auto"/>
          </w:tcPr>
          <w:p w14:paraId="6B0C0804" w14:textId="77777777" w:rsidR="00DB0EBA" w:rsidRPr="00322F3B" w:rsidRDefault="00DB0EBA" w:rsidP="00F301A2">
            <w:pPr>
              <w:pStyle w:val="Tabletext"/>
            </w:pPr>
            <w:r w:rsidRPr="00322F3B">
              <w:t>12</w:t>
            </w:r>
          </w:p>
        </w:tc>
        <w:tc>
          <w:tcPr>
            <w:tcW w:w="6374" w:type="dxa"/>
            <w:tcBorders>
              <w:top w:val="single" w:sz="2" w:space="0" w:color="auto"/>
              <w:bottom w:val="single" w:sz="2" w:space="0" w:color="auto"/>
            </w:tcBorders>
            <w:shd w:val="clear" w:color="auto" w:fill="auto"/>
          </w:tcPr>
          <w:p w14:paraId="479C6F99" w14:textId="77777777" w:rsidR="00DB0EBA" w:rsidRPr="00322F3B" w:rsidRDefault="00DB0EBA" w:rsidP="00F301A2">
            <w:pPr>
              <w:pStyle w:val="Tabletext"/>
            </w:pPr>
            <w:r w:rsidRPr="00322F3B">
              <w:t>The amount of any repayment of the deposit must be $1,000 or more, except if the entire amount of the deposit is repaid.</w:t>
            </w:r>
          </w:p>
        </w:tc>
      </w:tr>
      <w:tr w:rsidR="00DB0EBA" w:rsidRPr="00322F3B" w14:paraId="41FFDDBE" w14:textId="77777777" w:rsidTr="00F301A2">
        <w:tc>
          <w:tcPr>
            <w:tcW w:w="714" w:type="dxa"/>
            <w:tcBorders>
              <w:top w:val="single" w:sz="2" w:space="0" w:color="auto"/>
              <w:bottom w:val="single" w:sz="2" w:space="0" w:color="auto"/>
            </w:tcBorders>
            <w:shd w:val="clear" w:color="auto" w:fill="auto"/>
          </w:tcPr>
          <w:p w14:paraId="4F8371DF" w14:textId="77777777" w:rsidR="00DB0EBA" w:rsidRPr="00322F3B" w:rsidRDefault="00DB0EBA" w:rsidP="00F301A2">
            <w:pPr>
              <w:pStyle w:val="Tabletext"/>
            </w:pPr>
            <w:r w:rsidRPr="00322F3B">
              <w:t>13</w:t>
            </w:r>
          </w:p>
        </w:tc>
        <w:tc>
          <w:tcPr>
            <w:tcW w:w="6374" w:type="dxa"/>
            <w:tcBorders>
              <w:top w:val="single" w:sz="2" w:space="0" w:color="auto"/>
              <w:bottom w:val="single" w:sz="2" w:space="0" w:color="auto"/>
            </w:tcBorders>
            <w:shd w:val="clear" w:color="auto" w:fill="auto"/>
          </w:tcPr>
          <w:p w14:paraId="00B456CD" w14:textId="48E8E82B" w:rsidR="00DB0EBA" w:rsidRPr="00322F3B" w:rsidRDefault="00DB0EBA" w:rsidP="00F301A2">
            <w:pPr>
              <w:pStyle w:val="Tabletext"/>
            </w:pPr>
            <w:r w:rsidRPr="00322F3B">
              <w:t xml:space="preserve">The </w:t>
            </w:r>
            <w:r w:rsidR="009953FD" w:rsidRPr="009953FD">
              <w:rPr>
                <w:position w:val="6"/>
                <w:sz w:val="16"/>
              </w:rPr>
              <w:t>*</w:t>
            </w:r>
            <w:r w:rsidRPr="00322F3B">
              <w:t xml:space="preserve">FMD provider must transfer the deposit by electronic means to another FMD provider that agrees to accept the deposit as a </w:t>
            </w:r>
            <w:r w:rsidR="009953FD" w:rsidRPr="009953FD">
              <w:rPr>
                <w:position w:val="6"/>
                <w:sz w:val="16"/>
              </w:rPr>
              <w:t>*</w:t>
            </w:r>
            <w:r w:rsidRPr="00322F3B">
              <w:t>farm management deposit, if the first FMD provider is:</w:t>
            </w:r>
          </w:p>
          <w:p w14:paraId="2172A155" w14:textId="77777777" w:rsidR="00DB0EBA" w:rsidRPr="00322F3B" w:rsidRDefault="00DB0EBA" w:rsidP="00F301A2">
            <w:pPr>
              <w:pStyle w:val="Tablea"/>
            </w:pPr>
            <w:r w:rsidRPr="00322F3B">
              <w:t>(a) requested in writing by the depositor to do so; and</w:t>
            </w:r>
          </w:p>
          <w:p w14:paraId="45A40FD3" w14:textId="77777777" w:rsidR="00DB0EBA" w:rsidRPr="00322F3B" w:rsidRDefault="00DB0EBA" w:rsidP="00F301A2">
            <w:pPr>
              <w:pStyle w:val="Tablea"/>
            </w:pPr>
            <w:r w:rsidRPr="00322F3B">
              <w:t>(b) given any information or other assistance from the depositor necessary for the purpose.</w:t>
            </w:r>
          </w:p>
        </w:tc>
      </w:tr>
      <w:tr w:rsidR="00DB0EBA" w:rsidRPr="00322F3B" w14:paraId="3CAA92E9" w14:textId="77777777" w:rsidTr="001C3E0B">
        <w:trPr>
          <w:cantSplit/>
        </w:trPr>
        <w:tc>
          <w:tcPr>
            <w:tcW w:w="714" w:type="dxa"/>
            <w:tcBorders>
              <w:top w:val="single" w:sz="2" w:space="0" w:color="auto"/>
              <w:bottom w:val="single" w:sz="12" w:space="0" w:color="auto"/>
            </w:tcBorders>
            <w:shd w:val="clear" w:color="auto" w:fill="auto"/>
          </w:tcPr>
          <w:p w14:paraId="0FEA9A24" w14:textId="77777777" w:rsidR="00DB0EBA" w:rsidRPr="00322F3B" w:rsidRDefault="00DB0EBA" w:rsidP="00F301A2">
            <w:pPr>
              <w:pStyle w:val="Tabletext"/>
            </w:pPr>
            <w:r w:rsidRPr="00322F3B">
              <w:t>14</w:t>
            </w:r>
          </w:p>
        </w:tc>
        <w:tc>
          <w:tcPr>
            <w:tcW w:w="6374" w:type="dxa"/>
            <w:tcBorders>
              <w:top w:val="single" w:sz="2" w:space="0" w:color="auto"/>
              <w:bottom w:val="single" w:sz="12" w:space="0" w:color="auto"/>
            </w:tcBorders>
            <w:shd w:val="clear" w:color="auto" w:fill="auto"/>
          </w:tcPr>
          <w:p w14:paraId="362821EF" w14:textId="167A7DC9" w:rsidR="00DB0EBA" w:rsidRPr="00322F3B" w:rsidRDefault="00DB0EBA" w:rsidP="00F301A2">
            <w:pPr>
              <w:pStyle w:val="Tabletext"/>
            </w:pPr>
            <w:r w:rsidRPr="00322F3B">
              <w:t xml:space="preserve">The </w:t>
            </w:r>
            <w:r w:rsidR="009953FD" w:rsidRPr="009953FD">
              <w:rPr>
                <w:position w:val="6"/>
                <w:sz w:val="16"/>
              </w:rPr>
              <w:t>*</w:t>
            </w:r>
            <w:r w:rsidRPr="00322F3B">
              <w:t>FMD provider must not deduct from the deposit (whether at the time it is made, while it is with the FMD provider or at the time of its repayment) any administration fee or other amount required by the FMD provider to be paid in respect of the deposit or otherwise.</w:t>
            </w:r>
          </w:p>
        </w:tc>
      </w:tr>
    </w:tbl>
    <w:p w14:paraId="76D2BA40" w14:textId="4D435241" w:rsidR="00DB0EBA" w:rsidRPr="00322F3B" w:rsidRDefault="00DB0EBA" w:rsidP="00DB0EBA">
      <w:pPr>
        <w:pStyle w:val="ActHead5"/>
      </w:pPr>
      <w:bookmarkStart w:id="599" w:name="_Toc201756029"/>
      <w:r w:rsidRPr="00322F3B">
        <w:rPr>
          <w:rStyle w:val="CharSectno"/>
        </w:rPr>
        <w:lastRenderedPageBreak/>
        <w:t>393</w:t>
      </w:r>
      <w:r w:rsidR="009953FD">
        <w:rPr>
          <w:rStyle w:val="CharSectno"/>
        </w:rPr>
        <w:noBreakHyphen/>
      </w:r>
      <w:r w:rsidRPr="00322F3B">
        <w:rPr>
          <w:rStyle w:val="CharSectno"/>
        </w:rPr>
        <w:t>37</w:t>
      </w:r>
      <w:r w:rsidRPr="00322F3B">
        <w:t xml:space="preserve">  Agreements for a farm management deposit may allow for some offsets of a depositor’s liabilities</w:t>
      </w:r>
      <w:bookmarkEnd w:id="599"/>
    </w:p>
    <w:p w14:paraId="0D401FA4" w14:textId="36164583" w:rsidR="00DB0EBA" w:rsidRPr="00322F3B" w:rsidRDefault="00DB0EBA" w:rsidP="00DB0EBA">
      <w:pPr>
        <w:pStyle w:val="subsection"/>
      </w:pPr>
      <w:r w:rsidRPr="00322F3B">
        <w:tab/>
      </w:r>
      <w:r w:rsidRPr="00322F3B">
        <w:tab/>
        <w:t>An agreement mentioned in paragraph</w:t>
      </w:r>
      <w:r w:rsidR="00825006" w:rsidRPr="00322F3B">
        <w:t> </w:t>
      </w:r>
      <w:r w:rsidRPr="00322F3B">
        <w:t>393</w:t>
      </w:r>
      <w:r w:rsidR="009953FD">
        <w:noBreakHyphen/>
      </w:r>
      <w:r w:rsidRPr="00322F3B">
        <w:t>20(1)(b) does not contravene the requirements of item</w:t>
      </w:r>
      <w:r w:rsidR="00825006" w:rsidRPr="00322F3B">
        <w:t> </w:t>
      </w:r>
      <w:r w:rsidRPr="00322F3B">
        <w:t xml:space="preserve">8 of the table in </w:t>
      </w:r>
      <w:r w:rsidR="009F5D03" w:rsidRPr="00322F3B">
        <w:t>section 3</w:t>
      </w:r>
      <w:r w:rsidRPr="00322F3B">
        <w:t>93</w:t>
      </w:r>
      <w:r w:rsidR="009953FD">
        <w:noBreakHyphen/>
      </w:r>
      <w:r w:rsidRPr="00322F3B">
        <w:t>35 to the extent that:</w:t>
      </w:r>
    </w:p>
    <w:p w14:paraId="700A89C0" w14:textId="3F86410E" w:rsidR="00DB0EBA" w:rsidRPr="00322F3B" w:rsidRDefault="00DB0EBA" w:rsidP="00DB0EBA">
      <w:pPr>
        <w:pStyle w:val="paragraph"/>
      </w:pPr>
      <w:r w:rsidRPr="00322F3B">
        <w:tab/>
        <w:t>(a)</w:t>
      </w:r>
      <w:r w:rsidRPr="00322F3B">
        <w:tab/>
        <w:t xml:space="preserve">it provides for amounts of interest to be payable to the </w:t>
      </w:r>
      <w:r w:rsidR="009953FD" w:rsidRPr="009953FD">
        <w:rPr>
          <w:position w:val="6"/>
          <w:sz w:val="16"/>
        </w:rPr>
        <w:t>*</w:t>
      </w:r>
      <w:r w:rsidRPr="00322F3B">
        <w:t xml:space="preserve">FMD provider in respect of a loan or other debt of the </w:t>
      </w:r>
      <w:r w:rsidR="009953FD" w:rsidRPr="009953FD">
        <w:rPr>
          <w:position w:val="6"/>
          <w:sz w:val="16"/>
        </w:rPr>
        <w:t>*</w:t>
      </w:r>
      <w:r w:rsidRPr="00322F3B">
        <w:t xml:space="preserve">owner of the </w:t>
      </w:r>
      <w:r w:rsidR="009953FD" w:rsidRPr="009953FD">
        <w:rPr>
          <w:position w:val="6"/>
          <w:sz w:val="16"/>
        </w:rPr>
        <w:t>*</w:t>
      </w:r>
      <w:r w:rsidRPr="00322F3B">
        <w:t>farm management deposit, or of a partnership of which the owner is a partner, to be reduced; and</w:t>
      </w:r>
    </w:p>
    <w:p w14:paraId="5F538D46" w14:textId="2294A3EE" w:rsidR="00DB0EBA" w:rsidRPr="00322F3B" w:rsidRDefault="00DB0EBA" w:rsidP="00DB0EBA">
      <w:pPr>
        <w:pStyle w:val="paragraph"/>
      </w:pPr>
      <w:r w:rsidRPr="00322F3B">
        <w:tab/>
        <w:t>(b)</w:t>
      </w:r>
      <w:r w:rsidRPr="00322F3B">
        <w:tab/>
        <w:t xml:space="preserve">that loan or other debt relates to a </w:t>
      </w:r>
      <w:r w:rsidR="009953FD" w:rsidRPr="009953FD">
        <w:rPr>
          <w:position w:val="6"/>
          <w:sz w:val="16"/>
        </w:rPr>
        <w:t>*</w:t>
      </w:r>
      <w:r w:rsidRPr="00322F3B">
        <w:t>primary production business that the owner or partnership carries on.</w:t>
      </w:r>
    </w:p>
    <w:p w14:paraId="235FA075" w14:textId="2C20438E" w:rsidR="0037072A" w:rsidRPr="00322F3B" w:rsidRDefault="0037072A" w:rsidP="0037072A">
      <w:pPr>
        <w:pStyle w:val="ActHead5"/>
      </w:pPr>
      <w:bookmarkStart w:id="600" w:name="_Toc201756030"/>
      <w:r w:rsidRPr="00322F3B">
        <w:rPr>
          <w:rStyle w:val="CharSectno"/>
        </w:rPr>
        <w:t>393</w:t>
      </w:r>
      <w:r w:rsidR="009953FD">
        <w:rPr>
          <w:rStyle w:val="CharSectno"/>
        </w:rPr>
        <w:noBreakHyphen/>
      </w:r>
      <w:r w:rsidRPr="00322F3B">
        <w:rPr>
          <w:rStyle w:val="CharSectno"/>
        </w:rPr>
        <w:t>40</w:t>
      </w:r>
      <w:r w:rsidRPr="00322F3B">
        <w:t xml:space="preserve">  Repayment of deposit within first 12 months</w:t>
      </w:r>
      <w:bookmarkEnd w:id="600"/>
    </w:p>
    <w:p w14:paraId="269B5CCE" w14:textId="77777777" w:rsidR="0037072A" w:rsidRPr="00322F3B" w:rsidRDefault="0037072A" w:rsidP="0037072A">
      <w:pPr>
        <w:pStyle w:val="SubsectionHead"/>
      </w:pPr>
      <w:r w:rsidRPr="00322F3B">
        <w:t>Partial repayment within first 12 months</w:t>
      </w:r>
    </w:p>
    <w:p w14:paraId="31441C6F" w14:textId="77777777" w:rsidR="0037072A" w:rsidRPr="00322F3B" w:rsidRDefault="0037072A" w:rsidP="0037072A">
      <w:pPr>
        <w:pStyle w:val="subsection"/>
      </w:pPr>
      <w:r w:rsidRPr="00322F3B">
        <w:tab/>
        <w:t>(1)</w:t>
      </w:r>
      <w:r w:rsidRPr="00322F3B">
        <w:tab/>
        <w:t xml:space="preserve">Any part of a deposit repaid before the last day of the 12 months after the day the deposit is made is not, and is taken never to have been, part of a </w:t>
      </w:r>
      <w:r w:rsidRPr="00322F3B">
        <w:rPr>
          <w:b/>
          <w:i/>
        </w:rPr>
        <w:t>farm management deposit</w:t>
      </w:r>
      <w:r w:rsidRPr="00322F3B">
        <w:t>.</w:t>
      </w:r>
    </w:p>
    <w:p w14:paraId="1D03A0BF" w14:textId="4380DB02" w:rsidR="0037072A" w:rsidRPr="00322F3B" w:rsidRDefault="0037072A" w:rsidP="0037072A">
      <w:pPr>
        <w:pStyle w:val="notetext"/>
      </w:pPr>
      <w:r w:rsidRPr="00322F3B">
        <w:t>Note 1:</w:t>
      </w:r>
      <w:r w:rsidRPr="00322F3B">
        <w:tab/>
        <w:t xml:space="preserve">A repayment covered by </w:t>
      </w:r>
      <w:r w:rsidR="00825006" w:rsidRPr="00322F3B">
        <w:t>subsection (</w:t>
      </w:r>
      <w:r w:rsidR="00DB0EBA" w:rsidRPr="00322F3B">
        <w:t>3), (3A)</w:t>
      </w:r>
      <w:r w:rsidRPr="00322F3B">
        <w:t xml:space="preserve"> or (5) is disregarded in applying this subsection. The normal rules in sections</w:t>
      </w:r>
      <w:r w:rsidR="00825006" w:rsidRPr="00322F3B">
        <w:t> </w:t>
      </w:r>
      <w:r w:rsidRPr="00322F3B">
        <w:t>393</w:t>
      </w:r>
      <w:r w:rsidR="009953FD">
        <w:noBreakHyphen/>
      </w:r>
      <w:r w:rsidRPr="00322F3B">
        <w:t>5 (about deductions for making a farm management deposit) and 393</w:t>
      </w:r>
      <w:r w:rsidR="009953FD">
        <w:noBreakHyphen/>
      </w:r>
      <w:r w:rsidRPr="00322F3B">
        <w:t>10 (about assessability of the repayment of a farm management deposit) apply instead.</w:t>
      </w:r>
    </w:p>
    <w:p w14:paraId="2F3A91BC" w14:textId="676E641B" w:rsidR="0037072A" w:rsidRPr="00322F3B" w:rsidRDefault="0037072A" w:rsidP="0037072A">
      <w:pPr>
        <w:pStyle w:val="notetext"/>
      </w:pPr>
      <w:r w:rsidRPr="00322F3B">
        <w:t>Note 2:</w:t>
      </w:r>
      <w:r w:rsidRPr="00322F3B">
        <w:tab/>
        <w:t xml:space="preserve">This subsection does not apply if a deposit is reinvested, the term of a deposit is extended, or a deposit is transferred at the depositor’s request: see </w:t>
      </w:r>
      <w:r w:rsidR="009F5D03" w:rsidRPr="00322F3B">
        <w:t>section 3</w:t>
      </w:r>
      <w:r w:rsidRPr="00322F3B">
        <w:t>93</w:t>
      </w:r>
      <w:r w:rsidR="009953FD">
        <w:noBreakHyphen/>
      </w:r>
      <w:r w:rsidRPr="00322F3B">
        <w:t>15.</w:t>
      </w:r>
    </w:p>
    <w:p w14:paraId="74F5A4AC" w14:textId="77777777" w:rsidR="0037072A" w:rsidRPr="00322F3B" w:rsidRDefault="0037072A" w:rsidP="0037072A">
      <w:pPr>
        <w:pStyle w:val="SubsectionHead"/>
      </w:pPr>
      <w:r w:rsidRPr="00322F3B">
        <w:t>Deposit not to be reduced to less than $1,000 within first 12 months</w:t>
      </w:r>
    </w:p>
    <w:p w14:paraId="0EBB505A" w14:textId="77777777" w:rsidR="0037072A" w:rsidRPr="00322F3B" w:rsidRDefault="0037072A" w:rsidP="0037072A">
      <w:pPr>
        <w:pStyle w:val="subsection"/>
      </w:pPr>
      <w:r w:rsidRPr="00322F3B">
        <w:tab/>
        <w:t>(2)</w:t>
      </w:r>
      <w:r w:rsidRPr="00322F3B">
        <w:tab/>
        <w:t xml:space="preserve">A deposit is not, and is taken never to have been, a </w:t>
      </w:r>
      <w:r w:rsidRPr="00322F3B">
        <w:rPr>
          <w:b/>
          <w:i/>
        </w:rPr>
        <w:t>farm management deposit</w:t>
      </w:r>
      <w:r w:rsidRPr="00322F3B">
        <w:t xml:space="preserve"> if the amount of the deposit is reduced to less than $1,000 because of one or more repayments before the last day of the 12 months after the day the deposit is made.</w:t>
      </w:r>
    </w:p>
    <w:p w14:paraId="43063588" w14:textId="77777777" w:rsidR="0037072A" w:rsidRPr="00322F3B" w:rsidRDefault="0037072A" w:rsidP="0037072A">
      <w:pPr>
        <w:pStyle w:val="notetext"/>
      </w:pPr>
      <w:r w:rsidRPr="00322F3B">
        <w:t>Note 1:</w:t>
      </w:r>
      <w:r w:rsidRPr="00322F3B">
        <w:tab/>
        <w:t xml:space="preserve">A repayment covered by </w:t>
      </w:r>
      <w:r w:rsidR="00825006" w:rsidRPr="00322F3B">
        <w:t>subsection (</w:t>
      </w:r>
      <w:r w:rsidR="00DB0EBA" w:rsidRPr="00322F3B">
        <w:t>3), (3A)</w:t>
      </w:r>
      <w:r w:rsidRPr="00322F3B">
        <w:t xml:space="preserve"> or (5) is disregarded in applying this subsection.</w:t>
      </w:r>
    </w:p>
    <w:p w14:paraId="60407C05" w14:textId="48EBEBBF" w:rsidR="0037072A" w:rsidRPr="00322F3B" w:rsidRDefault="0037072A" w:rsidP="0037072A">
      <w:pPr>
        <w:pStyle w:val="notetext"/>
      </w:pPr>
      <w:r w:rsidRPr="00322F3B">
        <w:lastRenderedPageBreak/>
        <w:t>Note 2:</w:t>
      </w:r>
      <w:r w:rsidRPr="00322F3B">
        <w:tab/>
        <w:t xml:space="preserve">This subsection does not apply if a deposit is reinvested, the term of a deposit is extended, or a deposit is transferred at the depositor’s request: see </w:t>
      </w:r>
      <w:r w:rsidR="009F5D03" w:rsidRPr="00322F3B">
        <w:t>section 3</w:t>
      </w:r>
      <w:r w:rsidRPr="00322F3B">
        <w:t>93</w:t>
      </w:r>
      <w:r w:rsidR="009953FD">
        <w:noBreakHyphen/>
      </w:r>
      <w:r w:rsidRPr="00322F3B">
        <w:t>15.</w:t>
      </w:r>
    </w:p>
    <w:p w14:paraId="24E2AEF3" w14:textId="77777777" w:rsidR="00DB0EBA" w:rsidRPr="00322F3B" w:rsidRDefault="00DB0EBA" w:rsidP="00DB0EBA">
      <w:pPr>
        <w:pStyle w:val="SubsectionHead"/>
      </w:pPr>
      <w:r w:rsidRPr="00322F3B">
        <w:t>Repayment in the event of severe drought</w:t>
      </w:r>
    </w:p>
    <w:p w14:paraId="275E5FAB" w14:textId="2CC068A6" w:rsidR="00DB0EBA" w:rsidRPr="00322F3B" w:rsidRDefault="00DB0EBA" w:rsidP="00DB0EBA">
      <w:pPr>
        <w:pStyle w:val="subsection"/>
      </w:pPr>
      <w:r w:rsidRPr="00322F3B">
        <w:tab/>
        <w:t>(3)</w:t>
      </w:r>
      <w:r w:rsidRPr="00322F3B">
        <w:tab/>
      </w:r>
      <w:r w:rsidR="00825006" w:rsidRPr="00322F3B">
        <w:t>Subsections (</w:t>
      </w:r>
      <w:r w:rsidRPr="00322F3B">
        <w:t xml:space="preserve">1) and (2) do not apply to a repayment of the whole or a part of a </w:t>
      </w:r>
      <w:r w:rsidR="009953FD" w:rsidRPr="009953FD">
        <w:rPr>
          <w:position w:val="6"/>
          <w:sz w:val="16"/>
        </w:rPr>
        <w:t>*</w:t>
      </w:r>
      <w:r w:rsidRPr="00322F3B">
        <w:t>farm management deposit if:</w:t>
      </w:r>
    </w:p>
    <w:p w14:paraId="6A88F038" w14:textId="5B0C44FF" w:rsidR="00DB0EBA" w:rsidRPr="00322F3B" w:rsidRDefault="00DB0EBA" w:rsidP="00DB0EBA">
      <w:pPr>
        <w:pStyle w:val="paragraph"/>
      </w:pPr>
      <w:r w:rsidRPr="00322F3B">
        <w:tab/>
        <w:t>(a)</w:t>
      </w:r>
      <w:r w:rsidRPr="00322F3B">
        <w:tab/>
        <w:t xml:space="preserve">the </w:t>
      </w:r>
      <w:r w:rsidR="009953FD" w:rsidRPr="009953FD">
        <w:rPr>
          <w:position w:val="6"/>
          <w:sz w:val="16"/>
        </w:rPr>
        <w:t>*</w:t>
      </w:r>
      <w:r w:rsidRPr="00322F3B">
        <w:t xml:space="preserve">owner of the deposit carries on a </w:t>
      </w:r>
      <w:r w:rsidR="009953FD" w:rsidRPr="009953FD">
        <w:rPr>
          <w:position w:val="6"/>
          <w:sz w:val="16"/>
        </w:rPr>
        <w:t>*</w:t>
      </w:r>
      <w:r w:rsidRPr="00322F3B">
        <w:t xml:space="preserve">primary production business that satisfies one or more of </w:t>
      </w:r>
      <w:r w:rsidR="00825006" w:rsidRPr="00322F3B">
        <w:t>paragraphs (</w:t>
      </w:r>
      <w:r w:rsidRPr="00322F3B">
        <w:t xml:space="preserve">a), (b), (c) and (f) of the definition of </w:t>
      </w:r>
      <w:r w:rsidRPr="00322F3B">
        <w:rPr>
          <w:b/>
          <w:i/>
        </w:rPr>
        <w:t>primary production business</w:t>
      </w:r>
      <w:r w:rsidRPr="00322F3B">
        <w:t xml:space="preserve"> in subsection</w:t>
      </w:r>
      <w:r w:rsidR="00825006" w:rsidRPr="00322F3B">
        <w:t> </w:t>
      </w:r>
      <w:r w:rsidRPr="00322F3B">
        <w:t>995</w:t>
      </w:r>
      <w:r w:rsidR="009953FD">
        <w:noBreakHyphen/>
      </w:r>
      <w:r w:rsidRPr="00322F3B">
        <w:t>1(1); and</w:t>
      </w:r>
    </w:p>
    <w:p w14:paraId="22749107" w14:textId="77777777" w:rsidR="00DB0EBA" w:rsidRPr="00322F3B" w:rsidRDefault="00DB0EBA" w:rsidP="00DB0EBA">
      <w:pPr>
        <w:pStyle w:val="paragraph"/>
      </w:pPr>
      <w:r w:rsidRPr="00322F3B">
        <w:tab/>
        <w:t>(b)</w:t>
      </w:r>
      <w:r w:rsidRPr="00322F3B">
        <w:tab/>
        <w:t xml:space="preserve">any of the land on which the owner of the deposit carries on any primary production business that satisfies one or more of those paragraphs has, for the period specified in </w:t>
      </w:r>
      <w:r w:rsidR="00825006" w:rsidRPr="00322F3B">
        <w:t>subsection (</w:t>
      </w:r>
      <w:r w:rsidRPr="00322F3B">
        <w:t>3AA), had rainfall that:</w:t>
      </w:r>
    </w:p>
    <w:p w14:paraId="6CEC769B" w14:textId="77777777" w:rsidR="00DB0EBA" w:rsidRPr="00322F3B" w:rsidRDefault="00DB0EBA" w:rsidP="00DB0EBA">
      <w:pPr>
        <w:pStyle w:val="paragraphsub"/>
      </w:pPr>
      <w:r w:rsidRPr="00322F3B">
        <w:tab/>
        <w:t>(i)</w:t>
      </w:r>
      <w:r w:rsidRPr="00322F3B">
        <w:tab/>
        <w:t>is deficient to an extent prescribed by the regulations; or</w:t>
      </w:r>
    </w:p>
    <w:p w14:paraId="468F19EF" w14:textId="77777777" w:rsidR="00DB0EBA" w:rsidRPr="00322F3B" w:rsidRDefault="00DB0EBA" w:rsidP="00DB0EBA">
      <w:pPr>
        <w:pStyle w:val="paragraphsub"/>
      </w:pPr>
      <w:r w:rsidRPr="00322F3B">
        <w:tab/>
        <w:t>(ii)</w:t>
      </w:r>
      <w:r w:rsidRPr="00322F3B">
        <w:tab/>
        <w:t>if there are no such regulations—is within the lowest 5% of rainfall for that land according to records held by the Commonwealth Bureau of Meteorology; and</w:t>
      </w:r>
    </w:p>
    <w:p w14:paraId="7AE2C8F3" w14:textId="77777777" w:rsidR="00DB0EBA" w:rsidRPr="00322F3B" w:rsidRDefault="00DB0EBA" w:rsidP="00DB0EBA">
      <w:pPr>
        <w:pStyle w:val="paragraph"/>
      </w:pPr>
      <w:r w:rsidRPr="00322F3B">
        <w:tab/>
        <w:t>(c)</w:t>
      </w:r>
      <w:r w:rsidRPr="00322F3B">
        <w:tab/>
        <w:t xml:space="preserve">for the period specified in </w:t>
      </w:r>
      <w:r w:rsidR="00825006" w:rsidRPr="00322F3B">
        <w:t>subsection (</w:t>
      </w:r>
      <w:r w:rsidRPr="00322F3B">
        <w:t>3AA):</w:t>
      </w:r>
    </w:p>
    <w:p w14:paraId="69441E64" w14:textId="77777777" w:rsidR="00DB0EBA" w:rsidRPr="00322F3B" w:rsidRDefault="00DB0EBA" w:rsidP="00DB0EBA">
      <w:pPr>
        <w:pStyle w:val="paragraphsub"/>
      </w:pPr>
      <w:r w:rsidRPr="00322F3B">
        <w:tab/>
        <w:t>(i)</w:t>
      </w:r>
      <w:r w:rsidRPr="00322F3B">
        <w:tab/>
        <w:t>the owner of the deposit has carried on, on that land, a primary production business that satisfies one or more of those paragraphs; and</w:t>
      </w:r>
    </w:p>
    <w:p w14:paraId="754ED5F1" w14:textId="77777777" w:rsidR="00DB0EBA" w:rsidRPr="00322F3B" w:rsidRDefault="00DB0EBA" w:rsidP="00DB0EBA">
      <w:pPr>
        <w:pStyle w:val="paragraphsub"/>
      </w:pPr>
      <w:r w:rsidRPr="00322F3B">
        <w:tab/>
        <w:t>(ii)</w:t>
      </w:r>
      <w:r w:rsidRPr="00322F3B">
        <w:tab/>
        <w:t>the amount of the repayment has been held in that farm management deposit.</w:t>
      </w:r>
    </w:p>
    <w:p w14:paraId="6C7262CD" w14:textId="77777777" w:rsidR="00DB0EBA" w:rsidRPr="00322F3B" w:rsidRDefault="00DB0EBA" w:rsidP="00DB0EBA">
      <w:pPr>
        <w:pStyle w:val="subsection"/>
      </w:pPr>
      <w:r w:rsidRPr="00322F3B">
        <w:tab/>
        <w:t>(3AA)</w:t>
      </w:r>
      <w:r w:rsidRPr="00322F3B">
        <w:tab/>
        <w:t xml:space="preserve">For the purposes of </w:t>
      </w:r>
      <w:r w:rsidR="00825006" w:rsidRPr="00322F3B">
        <w:t>paragraphs (</w:t>
      </w:r>
      <w:r w:rsidRPr="00322F3B">
        <w:t>3)(b) and (c), the period is:</w:t>
      </w:r>
    </w:p>
    <w:p w14:paraId="7B45542C" w14:textId="77777777" w:rsidR="00DB0EBA" w:rsidRPr="00322F3B" w:rsidRDefault="00DB0EBA" w:rsidP="00DB0EBA">
      <w:pPr>
        <w:pStyle w:val="paragraph"/>
      </w:pPr>
      <w:r w:rsidRPr="00322F3B">
        <w:tab/>
        <w:t>(a)</w:t>
      </w:r>
      <w:r w:rsidRPr="00322F3B">
        <w:tab/>
        <w:t>a period prescribed by the regulations; or</w:t>
      </w:r>
    </w:p>
    <w:p w14:paraId="2DBB0602" w14:textId="77777777" w:rsidR="00DB0EBA" w:rsidRPr="00322F3B" w:rsidRDefault="00DB0EBA" w:rsidP="00DB0EBA">
      <w:pPr>
        <w:pStyle w:val="paragraph"/>
      </w:pPr>
      <w:r w:rsidRPr="00322F3B">
        <w:tab/>
        <w:t>(b)</w:t>
      </w:r>
      <w:r w:rsidRPr="00322F3B">
        <w:tab/>
        <w:t>if there are no such regulations—the most recent period of 6 consecutive months:</w:t>
      </w:r>
    </w:p>
    <w:p w14:paraId="7AE25576" w14:textId="77777777" w:rsidR="00DB0EBA" w:rsidRPr="00322F3B" w:rsidRDefault="00DB0EBA" w:rsidP="00DB0EBA">
      <w:pPr>
        <w:pStyle w:val="paragraphsub"/>
      </w:pPr>
      <w:r w:rsidRPr="00322F3B">
        <w:tab/>
        <w:t>(i)</w:t>
      </w:r>
      <w:r w:rsidRPr="00322F3B">
        <w:tab/>
        <w:t>that precede the repayment; and</w:t>
      </w:r>
    </w:p>
    <w:p w14:paraId="57F58ECB" w14:textId="77777777" w:rsidR="00DB0EBA" w:rsidRPr="00322F3B" w:rsidRDefault="00DB0EBA" w:rsidP="00DB0EBA">
      <w:pPr>
        <w:pStyle w:val="paragraphsub"/>
      </w:pPr>
      <w:r w:rsidRPr="00322F3B">
        <w:tab/>
        <w:t>(ii)</w:t>
      </w:r>
      <w:r w:rsidRPr="00322F3B">
        <w:tab/>
        <w:t>for which rainfall records held by the Commonwealth Bureau of Meteorology are publicly available at the time of the repayment.</w:t>
      </w:r>
    </w:p>
    <w:p w14:paraId="0273F690" w14:textId="77777777" w:rsidR="0037072A" w:rsidRPr="00322F3B" w:rsidRDefault="0037072A" w:rsidP="0037072A">
      <w:pPr>
        <w:pStyle w:val="SubsectionHead"/>
      </w:pPr>
      <w:r w:rsidRPr="00322F3B">
        <w:lastRenderedPageBreak/>
        <w:t>Repayment in the event of an applicable natural disaster</w:t>
      </w:r>
    </w:p>
    <w:p w14:paraId="35C6AC9C" w14:textId="570C9790" w:rsidR="0037072A" w:rsidRPr="00322F3B" w:rsidRDefault="0037072A" w:rsidP="0037072A">
      <w:pPr>
        <w:pStyle w:val="subsection"/>
      </w:pPr>
      <w:r w:rsidRPr="00322F3B">
        <w:tab/>
        <w:t>(3A)</w:t>
      </w:r>
      <w:r w:rsidRPr="00322F3B">
        <w:tab/>
      </w:r>
      <w:r w:rsidR="00825006" w:rsidRPr="00322F3B">
        <w:t>Subsections (</w:t>
      </w:r>
      <w:r w:rsidRPr="00322F3B">
        <w:t xml:space="preserve">1) and (2) do not apply to a repayment of the whole or a part of a </w:t>
      </w:r>
      <w:r w:rsidR="009953FD" w:rsidRPr="009953FD">
        <w:rPr>
          <w:position w:val="6"/>
          <w:sz w:val="16"/>
        </w:rPr>
        <w:t>*</w:t>
      </w:r>
      <w:r w:rsidRPr="00322F3B">
        <w:t>farm management deposit if:</w:t>
      </w:r>
    </w:p>
    <w:p w14:paraId="21D89C4A" w14:textId="62A06425" w:rsidR="0037072A" w:rsidRPr="00322F3B" w:rsidRDefault="0037072A" w:rsidP="0037072A">
      <w:pPr>
        <w:pStyle w:val="paragraph"/>
      </w:pPr>
      <w:r w:rsidRPr="00322F3B">
        <w:tab/>
        <w:t>(a)</w:t>
      </w:r>
      <w:r w:rsidRPr="00322F3B">
        <w:tab/>
        <w:t xml:space="preserve">natural disaster relief and recovery arrangements made by or on behalf of the Commonwealth apply, in a way specified in regulations made for the purposes of this subsection, to a </w:t>
      </w:r>
      <w:r w:rsidR="009953FD" w:rsidRPr="009953FD">
        <w:rPr>
          <w:position w:val="6"/>
          <w:sz w:val="16"/>
        </w:rPr>
        <w:t>*</w:t>
      </w:r>
      <w:r w:rsidRPr="00322F3B">
        <w:t xml:space="preserve">primary production business of the </w:t>
      </w:r>
      <w:r w:rsidR="009953FD" w:rsidRPr="009953FD">
        <w:rPr>
          <w:position w:val="6"/>
          <w:sz w:val="16"/>
        </w:rPr>
        <w:t>*</w:t>
      </w:r>
      <w:r w:rsidRPr="00322F3B">
        <w:t>owner of the deposit; and</w:t>
      </w:r>
    </w:p>
    <w:p w14:paraId="0DF09588" w14:textId="77777777" w:rsidR="0037072A" w:rsidRPr="00322F3B" w:rsidRDefault="0037072A" w:rsidP="0037072A">
      <w:pPr>
        <w:pStyle w:val="paragraph"/>
      </w:pPr>
      <w:r w:rsidRPr="00322F3B">
        <w:tab/>
        <w:t>(b)</w:t>
      </w:r>
      <w:r w:rsidRPr="00322F3B">
        <w:tab/>
        <w:t>all of the other circumstances specified in those regulations are satisfied.</w:t>
      </w:r>
    </w:p>
    <w:p w14:paraId="61A5434B" w14:textId="77777777" w:rsidR="0037072A" w:rsidRPr="00322F3B" w:rsidRDefault="0037072A" w:rsidP="0037072A">
      <w:pPr>
        <w:pStyle w:val="SubsectionHead"/>
      </w:pPr>
      <w:r w:rsidRPr="00322F3B">
        <w:t>Any later deposit not a farm management deposit</w:t>
      </w:r>
    </w:p>
    <w:p w14:paraId="1C1379A0" w14:textId="21E5AC90" w:rsidR="0037072A" w:rsidRPr="00322F3B" w:rsidRDefault="0037072A" w:rsidP="0037072A">
      <w:pPr>
        <w:pStyle w:val="subsection"/>
      </w:pPr>
      <w:r w:rsidRPr="00322F3B">
        <w:tab/>
        <w:t>(4)</w:t>
      </w:r>
      <w:r w:rsidRPr="00322F3B">
        <w:tab/>
        <w:t xml:space="preserve">If </w:t>
      </w:r>
      <w:r w:rsidR="00825006" w:rsidRPr="00322F3B">
        <w:t>subsection (</w:t>
      </w:r>
      <w:r w:rsidR="00DB0EBA" w:rsidRPr="00322F3B">
        <w:t>3) or (3A)</w:t>
      </w:r>
      <w:r w:rsidRPr="00322F3B">
        <w:t xml:space="preserve"> applies to an </w:t>
      </w:r>
      <w:r w:rsidR="009953FD" w:rsidRPr="009953FD">
        <w:rPr>
          <w:position w:val="6"/>
          <w:sz w:val="16"/>
        </w:rPr>
        <w:t>*</w:t>
      </w:r>
      <w:r w:rsidRPr="00322F3B">
        <w:t xml:space="preserve">owner and a repayment, any later deposit that is made by, or on behalf of, the owner in the income year in which the repayment is made is not, and is taken never to have been, a </w:t>
      </w:r>
      <w:r w:rsidRPr="00322F3B">
        <w:rPr>
          <w:b/>
          <w:i/>
        </w:rPr>
        <w:t>farm management deposit</w:t>
      </w:r>
      <w:r w:rsidRPr="00322F3B">
        <w:t>.</w:t>
      </w:r>
    </w:p>
    <w:p w14:paraId="322DBFC0" w14:textId="77777777" w:rsidR="0037072A" w:rsidRPr="00322F3B" w:rsidRDefault="0037072A" w:rsidP="0037072A">
      <w:pPr>
        <w:pStyle w:val="SubsectionHead"/>
      </w:pPr>
      <w:r w:rsidRPr="00322F3B">
        <w:t>Repayment in the case of death, bankruptcy or ceasing to carry on a primary production business</w:t>
      </w:r>
    </w:p>
    <w:p w14:paraId="2021ED50" w14:textId="110570B3" w:rsidR="0037072A" w:rsidRPr="00322F3B" w:rsidRDefault="0037072A" w:rsidP="0037072A">
      <w:pPr>
        <w:pStyle w:val="subsection"/>
      </w:pPr>
      <w:r w:rsidRPr="00322F3B">
        <w:tab/>
        <w:t>(5)</w:t>
      </w:r>
      <w:r w:rsidRPr="00322F3B">
        <w:tab/>
      </w:r>
      <w:r w:rsidR="00825006" w:rsidRPr="00322F3B">
        <w:t>Subsections (</w:t>
      </w:r>
      <w:r w:rsidRPr="00322F3B">
        <w:t xml:space="preserve">1) and (2) do not apply to a repayment of a </w:t>
      </w:r>
      <w:r w:rsidR="009953FD" w:rsidRPr="009953FD">
        <w:rPr>
          <w:position w:val="6"/>
          <w:sz w:val="16"/>
        </w:rPr>
        <w:t>*</w:t>
      </w:r>
      <w:r w:rsidRPr="00322F3B">
        <w:t>farm management deposit because of the requirement contained in the relevant agreement as set out in item</w:t>
      </w:r>
      <w:r w:rsidR="00825006" w:rsidRPr="00322F3B">
        <w:t> </w:t>
      </w:r>
      <w:r w:rsidRPr="00322F3B">
        <w:t xml:space="preserve">11 of the table in </w:t>
      </w:r>
      <w:r w:rsidR="009F5D03" w:rsidRPr="00322F3B">
        <w:t>section 3</w:t>
      </w:r>
      <w:r w:rsidRPr="00322F3B">
        <w:t>93</w:t>
      </w:r>
      <w:r w:rsidR="009953FD">
        <w:noBreakHyphen/>
      </w:r>
      <w:r w:rsidRPr="00322F3B">
        <w:t>35 (death, bankruptcy etc.).</w:t>
      </w:r>
    </w:p>
    <w:p w14:paraId="5099D141" w14:textId="77777777" w:rsidR="0037072A" w:rsidRPr="00322F3B" w:rsidRDefault="0037072A" w:rsidP="0037072A">
      <w:pPr>
        <w:pStyle w:val="SubsectionHead"/>
      </w:pPr>
      <w:r w:rsidRPr="00322F3B">
        <w:t>Certain transactions do not affect the day the deposit was made</w:t>
      </w:r>
    </w:p>
    <w:p w14:paraId="37FD977C" w14:textId="4ACD1393" w:rsidR="0037072A" w:rsidRPr="00322F3B" w:rsidRDefault="0037072A" w:rsidP="0037072A">
      <w:pPr>
        <w:pStyle w:val="subsection"/>
      </w:pPr>
      <w:r w:rsidRPr="00322F3B">
        <w:tab/>
        <w:t>(6)</w:t>
      </w:r>
      <w:r w:rsidRPr="00322F3B">
        <w:tab/>
      </w:r>
      <w:r w:rsidR="00825006" w:rsidRPr="00322F3B">
        <w:t>Subsections (</w:t>
      </w:r>
      <w:r w:rsidRPr="00322F3B">
        <w:t xml:space="preserve">1) to (4) apply as if a </w:t>
      </w:r>
      <w:r w:rsidR="009953FD" w:rsidRPr="009953FD">
        <w:rPr>
          <w:position w:val="6"/>
          <w:sz w:val="16"/>
        </w:rPr>
        <w:t>*</w:t>
      </w:r>
      <w:r w:rsidRPr="00322F3B">
        <w:t>farm management deposit that:</w:t>
      </w:r>
    </w:p>
    <w:p w14:paraId="16A946F7" w14:textId="710980CD" w:rsidR="0037072A" w:rsidRPr="00322F3B" w:rsidRDefault="0037072A" w:rsidP="0037072A">
      <w:pPr>
        <w:pStyle w:val="paragraph"/>
      </w:pPr>
      <w:r w:rsidRPr="00322F3B">
        <w:tab/>
        <w:t>(a)</w:t>
      </w:r>
      <w:r w:rsidRPr="00322F3B">
        <w:tab/>
        <w:t>is made as a result of a transaction mentioned in sub</w:t>
      </w:r>
      <w:r w:rsidR="009F5D03" w:rsidRPr="00322F3B">
        <w:t>section 3</w:t>
      </w:r>
      <w:r w:rsidRPr="00322F3B">
        <w:t>93</w:t>
      </w:r>
      <w:r w:rsidR="009953FD">
        <w:noBreakHyphen/>
      </w:r>
      <w:r w:rsidRPr="00322F3B">
        <w:t>15(1) (about reinvesting a deposit, extending the term of a deposit and transferring a deposit at the depositor’s request); or</w:t>
      </w:r>
    </w:p>
    <w:p w14:paraId="7714402D" w14:textId="77777777" w:rsidR="0037072A" w:rsidRPr="00322F3B" w:rsidRDefault="0037072A" w:rsidP="0037072A">
      <w:pPr>
        <w:pStyle w:val="paragraph"/>
      </w:pPr>
      <w:r w:rsidRPr="00322F3B">
        <w:tab/>
        <w:t>(b)</w:t>
      </w:r>
      <w:r w:rsidRPr="00322F3B">
        <w:tab/>
        <w:t>is affected by such a transaction;</w:t>
      </w:r>
    </w:p>
    <w:p w14:paraId="5EEF055E" w14:textId="77777777" w:rsidR="0037072A" w:rsidRPr="00322F3B" w:rsidRDefault="0037072A" w:rsidP="0037072A">
      <w:pPr>
        <w:pStyle w:val="subsection2"/>
      </w:pPr>
      <w:r w:rsidRPr="00322F3B">
        <w:t>were made on the day on which the original deposit was made.</w:t>
      </w:r>
    </w:p>
    <w:p w14:paraId="12ADCD47" w14:textId="77777777" w:rsidR="0037072A" w:rsidRPr="00322F3B" w:rsidRDefault="0037072A" w:rsidP="0037072A">
      <w:pPr>
        <w:pStyle w:val="notetext"/>
      </w:pPr>
      <w:r w:rsidRPr="00322F3B">
        <w:t>Example:</w:t>
      </w:r>
      <w:r w:rsidRPr="00322F3B">
        <w:tab/>
        <w:t xml:space="preserve">A farm management deposit is made on </w:t>
      </w:r>
      <w:r w:rsidR="00F233ED" w:rsidRPr="00322F3B">
        <w:t>1 July</w:t>
      </w:r>
      <w:r w:rsidRPr="00322F3B">
        <w:t xml:space="preserve"> 2010 for a term of 6 months, but is extended in December 2010 for another 6 months. For </w:t>
      </w:r>
      <w:r w:rsidRPr="00322F3B">
        <w:lastRenderedPageBreak/>
        <w:t xml:space="preserve">the purposes of </w:t>
      </w:r>
      <w:r w:rsidR="00825006" w:rsidRPr="00322F3B">
        <w:t>subsections (</w:t>
      </w:r>
      <w:r w:rsidRPr="00322F3B">
        <w:t xml:space="preserve">1) to (4), the day the extended deposit was made remains as </w:t>
      </w:r>
      <w:r w:rsidR="00F233ED" w:rsidRPr="00322F3B">
        <w:t>1 July</w:t>
      </w:r>
      <w:r w:rsidRPr="00322F3B">
        <w:t xml:space="preserve"> 2010.</w:t>
      </w:r>
    </w:p>
    <w:p w14:paraId="30A8E660" w14:textId="3AC9DC8B" w:rsidR="0037072A" w:rsidRPr="00322F3B" w:rsidRDefault="0037072A" w:rsidP="0037072A">
      <w:pPr>
        <w:pStyle w:val="notetext"/>
      </w:pPr>
      <w:r w:rsidRPr="00322F3B">
        <w:t>Note:</w:t>
      </w:r>
      <w:r w:rsidRPr="00322F3B">
        <w:tab/>
        <w:t>Section</w:t>
      </w:r>
      <w:r w:rsidR="00825006" w:rsidRPr="00322F3B">
        <w:t> </w:t>
      </w:r>
      <w:r w:rsidRPr="00322F3B">
        <w:t>393</w:t>
      </w:r>
      <w:r w:rsidR="009953FD">
        <w:noBreakHyphen/>
      </w:r>
      <w:r w:rsidRPr="00322F3B">
        <w:t xml:space="preserve">40 of the </w:t>
      </w:r>
      <w:r w:rsidRPr="00322F3B">
        <w:rPr>
          <w:i/>
        </w:rPr>
        <w:t>Income Tax (Transitional Provisions) Act 1997</w:t>
      </w:r>
      <w:r w:rsidRPr="00322F3B">
        <w:t xml:space="preserve"> provides for a special rule for deposits transferred under the repealed </w:t>
      </w:r>
      <w:r w:rsidRPr="00322F3B">
        <w:rPr>
          <w:i/>
        </w:rPr>
        <w:t>Loan (Income Equalization Deposits) Act 1976</w:t>
      </w:r>
      <w:r w:rsidRPr="00322F3B">
        <w:t>.</w:t>
      </w:r>
    </w:p>
    <w:p w14:paraId="5A9AB296" w14:textId="4AB77F8B" w:rsidR="0037072A" w:rsidRPr="00322F3B" w:rsidRDefault="0037072A" w:rsidP="0037072A">
      <w:pPr>
        <w:pStyle w:val="ActHead5"/>
        <w:keepNext w:val="0"/>
        <w:keepLines w:val="0"/>
      </w:pPr>
      <w:bookmarkStart w:id="601" w:name="_Toc201756031"/>
      <w:r w:rsidRPr="00322F3B">
        <w:rPr>
          <w:rStyle w:val="CharSectno"/>
        </w:rPr>
        <w:t>393</w:t>
      </w:r>
      <w:r w:rsidR="009953FD">
        <w:rPr>
          <w:rStyle w:val="CharSectno"/>
        </w:rPr>
        <w:noBreakHyphen/>
      </w:r>
      <w:r w:rsidRPr="00322F3B">
        <w:rPr>
          <w:rStyle w:val="CharSectno"/>
        </w:rPr>
        <w:t>45</w:t>
      </w:r>
      <w:r w:rsidRPr="00322F3B">
        <w:t xml:space="preserve">  Partly repaid farm management deposits</w:t>
      </w:r>
      <w:bookmarkEnd w:id="601"/>
    </w:p>
    <w:p w14:paraId="7BC209CB" w14:textId="77777777" w:rsidR="0037072A" w:rsidRPr="00322F3B" w:rsidRDefault="0037072A" w:rsidP="0037072A">
      <w:pPr>
        <w:pStyle w:val="subsection"/>
      </w:pPr>
      <w:r w:rsidRPr="00322F3B">
        <w:tab/>
      </w:r>
      <w:r w:rsidRPr="00322F3B">
        <w:tab/>
        <w:t xml:space="preserve">A reference to a </w:t>
      </w:r>
      <w:r w:rsidRPr="00322F3B">
        <w:rPr>
          <w:b/>
          <w:i/>
        </w:rPr>
        <w:t>farm management deposit</w:t>
      </w:r>
      <w:r w:rsidRPr="00322F3B">
        <w:t xml:space="preserve"> is a reference to so much of the deposit as has not been repaid.</w:t>
      </w:r>
    </w:p>
    <w:p w14:paraId="5DFEA0C3" w14:textId="084A1AE9" w:rsidR="0037072A" w:rsidRPr="00322F3B" w:rsidRDefault="0037072A" w:rsidP="0037072A">
      <w:pPr>
        <w:pStyle w:val="ActHead4"/>
      </w:pPr>
      <w:bookmarkStart w:id="602" w:name="_Toc201756032"/>
      <w:r w:rsidRPr="00322F3B">
        <w:rPr>
          <w:rStyle w:val="CharSubdNo"/>
        </w:rPr>
        <w:t>Subdivision</w:t>
      </w:r>
      <w:r w:rsidR="00825006" w:rsidRPr="00322F3B">
        <w:rPr>
          <w:rStyle w:val="CharSubdNo"/>
        </w:rPr>
        <w:t> </w:t>
      </w:r>
      <w:r w:rsidRPr="00322F3B">
        <w:rPr>
          <w:rStyle w:val="CharSubdNo"/>
        </w:rPr>
        <w:t>393</w:t>
      </w:r>
      <w:r w:rsidR="009953FD">
        <w:rPr>
          <w:rStyle w:val="CharSubdNo"/>
        </w:rPr>
        <w:noBreakHyphen/>
      </w:r>
      <w:r w:rsidRPr="00322F3B">
        <w:rPr>
          <w:rStyle w:val="CharSubdNo"/>
        </w:rPr>
        <w:t>C</w:t>
      </w:r>
      <w:r w:rsidRPr="00322F3B">
        <w:t>—</w:t>
      </w:r>
      <w:r w:rsidRPr="00322F3B">
        <w:rPr>
          <w:rStyle w:val="CharSubdText"/>
        </w:rPr>
        <w:t>Special rules relating to financial claims scheme for account</w:t>
      </w:r>
      <w:r w:rsidR="009953FD">
        <w:rPr>
          <w:rStyle w:val="CharSubdText"/>
        </w:rPr>
        <w:noBreakHyphen/>
      </w:r>
      <w:r w:rsidRPr="00322F3B">
        <w:rPr>
          <w:rStyle w:val="CharSubdText"/>
        </w:rPr>
        <w:t>holders with insolvent ADIs</w:t>
      </w:r>
      <w:bookmarkEnd w:id="602"/>
    </w:p>
    <w:p w14:paraId="0C6A47F6" w14:textId="75471991" w:rsidR="0037072A" w:rsidRPr="00322F3B" w:rsidRDefault="0037072A" w:rsidP="0037072A">
      <w:pPr>
        <w:pStyle w:val="ActHead4"/>
      </w:pPr>
      <w:bookmarkStart w:id="603" w:name="_Toc201756033"/>
      <w:r w:rsidRPr="00322F3B">
        <w:t>Guide to Subdivision</w:t>
      </w:r>
      <w:r w:rsidR="00825006" w:rsidRPr="00322F3B">
        <w:t> </w:t>
      </w:r>
      <w:r w:rsidRPr="00322F3B">
        <w:t>393</w:t>
      </w:r>
      <w:r w:rsidR="009953FD">
        <w:noBreakHyphen/>
      </w:r>
      <w:r w:rsidRPr="00322F3B">
        <w:t>C</w:t>
      </w:r>
      <w:bookmarkEnd w:id="603"/>
    </w:p>
    <w:p w14:paraId="64576A27" w14:textId="2C379041" w:rsidR="0037072A" w:rsidRPr="00322F3B" w:rsidRDefault="0037072A" w:rsidP="0037072A">
      <w:pPr>
        <w:pStyle w:val="ActHead5"/>
      </w:pPr>
      <w:bookmarkStart w:id="604" w:name="_Toc201756034"/>
      <w:r w:rsidRPr="00322F3B">
        <w:rPr>
          <w:rStyle w:val="CharSectno"/>
        </w:rPr>
        <w:t>393</w:t>
      </w:r>
      <w:r w:rsidR="009953FD">
        <w:rPr>
          <w:rStyle w:val="CharSectno"/>
        </w:rPr>
        <w:noBreakHyphen/>
      </w:r>
      <w:r w:rsidRPr="00322F3B">
        <w:rPr>
          <w:rStyle w:val="CharSectno"/>
        </w:rPr>
        <w:t>50</w:t>
      </w:r>
      <w:r w:rsidRPr="00322F3B">
        <w:t xml:space="preserve">  What this Subdivision is about</w:t>
      </w:r>
      <w:bookmarkEnd w:id="604"/>
    </w:p>
    <w:p w14:paraId="08904671" w14:textId="77777777" w:rsidR="0037072A" w:rsidRPr="00322F3B" w:rsidRDefault="0037072A" w:rsidP="00B57F3F">
      <w:pPr>
        <w:pStyle w:val="SOText"/>
      </w:pPr>
      <w:r w:rsidRPr="00322F3B">
        <w:t xml:space="preserve">A deposit (the </w:t>
      </w:r>
      <w:r w:rsidRPr="00322F3B">
        <w:rPr>
          <w:b/>
          <w:i/>
        </w:rPr>
        <w:t>new deposit</w:t>
      </w:r>
      <w:r w:rsidRPr="00322F3B">
        <w:t>) arising from:</w:t>
      </w:r>
    </w:p>
    <w:p w14:paraId="21EB2296" w14:textId="79CAA89A" w:rsidR="0037072A" w:rsidRPr="00322F3B" w:rsidRDefault="0037072A" w:rsidP="00B57F3F">
      <w:pPr>
        <w:pStyle w:val="SOPara"/>
      </w:pPr>
      <w:r w:rsidRPr="00322F3B">
        <w:tab/>
        <w:t>(a)</w:t>
      </w:r>
      <w:r w:rsidRPr="00322F3B">
        <w:tab/>
        <w:t>an entitlement under Division</w:t>
      </w:r>
      <w:r w:rsidR="00825006" w:rsidRPr="00322F3B">
        <w:t> </w:t>
      </w:r>
      <w:r w:rsidRPr="00322F3B">
        <w:t>2AA (Financial claims scheme for account</w:t>
      </w:r>
      <w:r w:rsidR="009953FD">
        <w:noBreakHyphen/>
      </w:r>
      <w:r w:rsidRPr="00322F3B">
        <w:t xml:space="preserve">holders with insolvent ADIs) of Part II of the </w:t>
      </w:r>
      <w:r w:rsidRPr="00322F3B">
        <w:rPr>
          <w:i/>
        </w:rPr>
        <w:t>Banking Act 1959</w:t>
      </w:r>
      <w:r w:rsidRPr="00322F3B">
        <w:t xml:space="preserve"> relating to a farm management deposit (the </w:t>
      </w:r>
      <w:r w:rsidRPr="00322F3B">
        <w:rPr>
          <w:b/>
          <w:i/>
        </w:rPr>
        <w:t>old deposit</w:t>
      </w:r>
      <w:r w:rsidRPr="00322F3B">
        <w:t>); or</w:t>
      </w:r>
    </w:p>
    <w:p w14:paraId="549A9D8C" w14:textId="77777777" w:rsidR="0037072A" w:rsidRPr="00322F3B" w:rsidRDefault="0037072A" w:rsidP="00B57F3F">
      <w:pPr>
        <w:pStyle w:val="SOPara"/>
      </w:pPr>
      <w:r w:rsidRPr="00322F3B">
        <w:tab/>
        <w:t>(b)</w:t>
      </w:r>
      <w:r w:rsidRPr="00322F3B">
        <w:tab/>
        <w:t xml:space="preserve">a distribution from liquidation of an ADI that is attributable to a farm management deposit (also the </w:t>
      </w:r>
      <w:r w:rsidRPr="00322F3B">
        <w:rPr>
          <w:b/>
          <w:i/>
        </w:rPr>
        <w:t>old deposit</w:t>
      </w:r>
      <w:r w:rsidRPr="00322F3B">
        <w:t>);</w:t>
      </w:r>
    </w:p>
    <w:p w14:paraId="4A9AE185" w14:textId="77777777" w:rsidR="0037072A" w:rsidRPr="00322F3B" w:rsidRDefault="0037072A" w:rsidP="00B57F3F">
      <w:pPr>
        <w:pStyle w:val="SOText"/>
      </w:pPr>
      <w:r w:rsidRPr="00322F3B">
        <w:t>is treated as a transfer of the old deposit and does not give rise to new assessable income or deductions.</w:t>
      </w:r>
    </w:p>
    <w:p w14:paraId="32CA871B" w14:textId="77777777" w:rsidR="0037072A" w:rsidRPr="00322F3B" w:rsidRDefault="0037072A" w:rsidP="009672B0">
      <w:pPr>
        <w:pStyle w:val="TofSectsHeading"/>
        <w:keepNext/>
        <w:keepLines/>
      </w:pPr>
      <w:r w:rsidRPr="00322F3B">
        <w:t>Table of sections</w:t>
      </w:r>
    </w:p>
    <w:p w14:paraId="1EADDDD8" w14:textId="77777777" w:rsidR="0037072A" w:rsidRPr="00322F3B" w:rsidRDefault="0037072A" w:rsidP="009672B0">
      <w:pPr>
        <w:pStyle w:val="TofSectsGroupHeading"/>
        <w:keepNext/>
      </w:pPr>
      <w:r w:rsidRPr="00322F3B">
        <w:t>Operative provisions</w:t>
      </w:r>
    </w:p>
    <w:p w14:paraId="0F246271" w14:textId="68379061" w:rsidR="0037072A" w:rsidRPr="00322F3B" w:rsidRDefault="0037072A" w:rsidP="0037072A">
      <w:pPr>
        <w:pStyle w:val="TofSectsSection"/>
      </w:pPr>
      <w:r w:rsidRPr="00322F3B">
        <w:t>393</w:t>
      </w:r>
      <w:r w:rsidR="009953FD">
        <w:noBreakHyphen/>
      </w:r>
      <w:r w:rsidRPr="00322F3B">
        <w:t>55</w:t>
      </w:r>
      <w:r w:rsidRPr="00322F3B">
        <w:tab/>
        <w:t>Farm management deposits arising from farm management deposits with ADIs subject to financial claims scheme</w:t>
      </w:r>
    </w:p>
    <w:p w14:paraId="01E13AA8" w14:textId="51E926CB" w:rsidR="0037072A" w:rsidRPr="00322F3B" w:rsidRDefault="0037072A" w:rsidP="0037072A">
      <w:pPr>
        <w:pStyle w:val="TofSectsSection"/>
      </w:pPr>
      <w:r w:rsidRPr="00322F3B">
        <w:t>393</w:t>
      </w:r>
      <w:r w:rsidR="009953FD">
        <w:noBreakHyphen/>
      </w:r>
      <w:r w:rsidRPr="00322F3B">
        <w:t>60</w:t>
      </w:r>
      <w:r w:rsidRPr="00322F3B">
        <w:tab/>
        <w:t>Repayment if owner of farm management deposit with insolvent ADI dies, is bankrupt or ceases to be a primary producer</w:t>
      </w:r>
    </w:p>
    <w:p w14:paraId="3893FBF3" w14:textId="77777777" w:rsidR="0037072A" w:rsidRPr="00322F3B" w:rsidRDefault="0037072A" w:rsidP="0037072A">
      <w:pPr>
        <w:pStyle w:val="ActHead4"/>
      </w:pPr>
      <w:bookmarkStart w:id="605" w:name="_Toc201756035"/>
      <w:r w:rsidRPr="00322F3B">
        <w:lastRenderedPageBreak/>
        <w:t>Operative provisions</w:t>
      </w:r>
      <w:bookmarkEnd w:id="605"/>
    </w:p>
    <w:p w14:paraId="2035669C" w14:textId="322D680B" w:rsidR="0037072A" w:rsidRPr="00322F3B" w:rsidRDefault="0037072A" w:rsidP="0037072A">
      <w:pPr>
        <w:pStyle w:val="ActHead5"/>
      </w:pPr>
      <w:bookmarkStart w:id="606" w:name="_Toc201756036"/>
      <w:r w:rsidRPr="00322F3B">
        <w:rPr>
          <w:rStyle w:val="CharSectno"/>
        </w:rPr>
        <w:t>393</w:t>
      </w:r>
      <w:r w:rsidR="009953FD">
        <w:rPr>
          <w:rStyle w:val="CharSectno"/>
        </w:rPr>
        <w:noBreakHyphen/>
      </w:r>
      <w:r w:rsidRPr="00322F3B">
        <w:rPr>
          <w:rStyle w:val="CharSectno"/>
        </w:rPr>
        <w:t>55</w:t>
      </w:r>
      <w:r w:rsidRPr="00322F3B">
        <w:t xml:space="preserve">  Farm management deposits arising from farm management deposits with ADIs subject to financial claims scheme</w:t>
      </w:r>
      <w:bookmarkEnd w:id="606"/>
    </w:p>
    <w:p w14:paraId="3BAE242C" w14:textId="77777777" w:rsidR="0037072A" w:rsidRPr="00322F3B" w:rsidRDefault="0037072A" w:rsidP="0037072A">
      <w:pPr>
        <w:pStyle w:val="SubsectionHead"/>
      </w:pPr>
      <w:r w:rsidRPr="00322F3B">
        <w:t>Application</w:t>
      </w:r>
    </w:p>
    <w:p w14:paraId="22AE79FD" w14:textId="4F412EE0" w:rsidR="0037072A" w:rsidRPr="00322F3B" w:rsidRDefault="0037072A" w:rsidP="0037072A">
      <w:pPr>
        <w:pStyle w:val="subsection"/>
      </w:pPr>
      <w:r w:rsidRPr="00322F3B">
        <w:tab/>
        <w:t>(1)</w:t>
      </w:r>
      <w:r w:rsidRPr="00322F3B">
        <w:tab/>
        <w:t>This section applies if an entitlement arises under Division</w:t>
      </w:r>
      <w:r w:rsidR="00825006" w:rsidRPr="00322F3B">
        <w:t> </w:t>
      </w:r>
      <w:r w:rsidRPr="00322F3B">
        <w:t>2AA (Financial claims scheme for account</w:t>
      </w:r>
      <w:r w:rsidR="009953FD">
        <w:noBreakHyphen/>
      </w:r>
      <w:r w:rsidRPr="00322F3B">
        <w:t xml:space="preserve">holders with insolvent ADIs) of Part II of the </w:t>
      </w:r>
      <w:r w:rsidRPr="00322F3B">
        <w:rPr>
          <w:i/>
        </w:rPr>
        <w:t>Banking Act 1959</w:t>
      </w:r>
      <w:r w:rsidRPr="00322F3B">
        <w:t xml:space="preserve"> in connection with an account containing a </w:t>
      </w:r>
      <w:r w:rsidR="009953FD" w:rsidRPr="009953FD">
        <w:rPr>
          <w:position w:val="6"/>
          <w:sz w:val="16"/>
        </w:rPr>
        <w:t>*</w:t>
      </w:r>
      <w:r w:rsidRPr="00322F3B">
        <w:t xml:space="preserve">farm management deposit (the </w:t>
      </w:r>
      <w:r w:rsidRPr="00322F3B">
        <w:rPr>
          <w:b/>
          <w:i/>
        </w:rPr>
        <w:t>old deposit</w:t>
      </w:r>
      <w:r w:rsidRPr="00322F3B">
        <w:t xml:space="preserve">) with an </w:t>
      </w:r>
      <w:r w:rsidR="009953FD" w:rsidRPr="009953FD">
        <w:rPr>
          <w:position w:val="6"/>
          <w:sz w:val="16"/>
        </w:rPr>
        <w:t>*</w:t>
      </w:r>
      <w:r w:rsidRPr="00322F3B">
        <w:t xml:space="preserve">ADI (the </w:t>
      </w:r>
      <w:r w:rsidRPr="00322F3B">
        <w:rPr>
          <w:b/>
          <w:i/>
        </w:rPr>
        <w:t>old ADI</w:t>
      </w:r>
      <w:r w:rsidRPr="00322F3B">
        <w:t>) and either:</w:t>
      </w:r>
    </w:p>
    <w:p w14:paraId="1A8A95C3" w14:textId="77777777" w:rsidR="0037072A" w:rsidRPr="00322F3B" w:rsidRDefault="0037072A" w:rsidP="0037072A">
      <w:pPr>
        <w:pStyle w:val="paragraph"/>
      </w:pPr>
      <w:r w:rsidRPr="00322F3B">
        <w:tab/>
        <w:t>(a)</w:t>
      </w:r>
      <w:r w:rsidRPr="00322F3B">
        <w:tab/>
        <w:t xml:space="preserve">an amount (the </w:t>
      </w:r>
      <w:r w:rsidRPr="00322F3B">
        <w:rPr>
          <w:b/>
          <w:i/>
        </w:rPr>
        <w:t>new deposit</w:t>
      </w:r>
      <w:r w:rsidRPr="00322F3B">
        <w:t>) is deposited into either of the following to meet, in whole or part, so much of the entitlement as relates to the old deposit:</w:t>
      </w:r>
    </w:p>
    <w:p w14:paraId="51A00BD1" w14:textId="77777777" w:rsidR="0037072A" w:rsidRPr="00322F3B" w:rsidRDefault="0037072A" w:rsidP="0037072A">
      <w:pPr>
        <w:pStyle w:val="paragraphsub"/>
      </w:pPr>
      <w:r w:rsidRPr="00322F3B">
        <w:tab/>
        <w:t>(i)</w:t>
      </w:r>
      <w:r w:rsidRPr="00322F3B">
        <w:tab/>
        <w:t>an existing account for a farm management deposit;</w:t>
      </w:r>
    </w:p>
    <w:p w14:paraId="03F230B0" w14:textId="77777777" w:rsidR="0037072A" w:rsidRPr="00322F3B" w:rsidRDefault="0037072A" w:rsidP="0037072A">
      <w:pPr>
        <w:pStyle w:val="paragraphsub"/>
      </w:pPr>
      <w:r w:rsidRPr="00322F3B">
        <w:tab/>
        <w:t>(ii)</w:t>
      </w:r>
      <w:r w:rsidRPr="00322F3B">
        <w:tab/>
        <w:t>an account established under section</w:t>
      </w:r>
      <w:r w:rsidR="00825006" w:rsidRPr="00322F3B">
        <w:t> </w:t>
      </w:r>
      <w:r w:rsidRPr="00322F3B">
        <w:t>16AH of that Act for the purposes of meeting (in whole or part) the entitlement; or</w:t>
      </w:r>
    </w:p>
    <w:p w14:paraId="7D4288A8" w14:textId="77777777" w:rsidR="0037072A" w:rsidRPr="00322F3B" w:rsidRDefault="0037072A" w:rsidP="0037072A">
      <w:pPr>
        <w:pStyle w:val="paragraph"/>
      </w:pPr>
      <w:r w:rsidRPr="00322F3B">
        <w:tab/>
        <w:t>(b)</w:t>
      </w:r>
      <w:r w:rsidRPr="00322F3B">
        <w:tab/>
        <w:t xml:space="preserve">an amount (also the </w:t>
      </w:r>
      <w:r w:rsidRPr="00322F3B">
        <w:rPr>
          <w:b/>
          <w:i/>
        </w:rPr>
        <w:t>new deposit</w:t>
      </w:r>
      <w:r w:rsidRPr="00322F3B">
        <w:t>) is deposited by a liquidator of the old ADI into either of the following as so much of a distribution from the liquidation of the old ADI as relates to the old deposit:</w:t>
      </w:r>
    </w:p>
    <w:p w14:paraId="7C818220" w14:textId="77777777" w:rsidR="0037072A" w:rsidRPr="00322F3B" w:rsidRDefault="0037072A" w:rsidP="0037072A">
      <w:pPr>
        <w:pStyle w:val="paragraphsub"/>
      </w:pPr>
      <w:r w:rsidRPr="00322F3B">
        <w:tab/>
        <w:t>(i)</w:t>
      </w:r>
      <w:r w:rsidRPr="00322F3B">
        <w:tab/>
        <w:t>an existing account for a farm management deposit;</w:t>
      </w:r>
    </w:p>
    <w:p w14:paraId="0F69F173" w14:textId="77777777" w:rsidR="0037072A" w:rsidRPr="00322F3B" w:rsidRDefault="0037072A" w:rsidP="0037072A">
      <w:pPr>
        <w:pStyle w:val="paragraphsub"/>
      </w:pPr>
      <w:r w:rsidRPr="00322F3B">
        <w:tab/>
        <w:t>(ii)</w:t>
      </w:r>
      <w:r w:rsidRPr="00322F3B">
        <w:tab/>
        <w:t>an account established under section</w:t>
      </w:r>
      <w:r w:rsidR="00825006" w:rsidRPr="00322F3B">
        <w:t> </w:t>
      </w:r>
      <w:r w:rsidRPr="00322F3B">
        <w:t>16AR of that Act for the payment of the distribution.</w:t>
      </w:r>
    </w:p>
    <w:p w14:paraId="6E608AF0" w14:textId="77777777" w:rsidR="0037072A" w:rsidRPr="00322F3B" w:rsidRDefault="0037072A" w:rsidP="0037072A">
      <w:pPr>
        <w:pStyle w:val="notetext"/>
      </w:pPr>
      <w:r w:rsidRPr="00322F3B">
        <w:t>Note:</w:t>
      </w:r>
      <w:r w:rsidRPr="00322F3B">
        <w:tab/>
        <w:t>If an amount is deposited in connection with an account with the old ADI containing 2 or more old deposits, the amount is to be apportioned between each old deposit, so that so much of the amount as is attributable to a particular old deposit is regarded as a distinct new deposit relating to that old deposit.</w:t>
      </w:r>
    </w:p>
    <w:p w14:paraId="08BF01F1" w14:textId="77777777" w:rsidR="0037072A" w:rsidRPr="00322F3B" w:rsidRDefault="0037072A" w:rsidP="0037072A">
      <w:pPr>
        <w:pStyle w:val="SubsectionHead"/>
      </w:pPr>
      <w:r w:rsidRPr="00322F3B">
        <w:t>New deposit is a farm management deposit</w:t>
      </w:r>
    </w:p>
    <w:p w14:paraId="22BA2BA2" w14:textId="3B0BA5CE" w:rsidR="0037072A" w:rsidRPr="00322F3B" w:rsidRDefault="0037072A" w:rsidP="0037072A">
      <w:pPr>
        <w:pStyle w:val="subsection"/>
      </w:pPr>
      <w:r w:rsidRPr="00322F3B">
        <w:tab/>
        <w:t>(2)</w:t>
      </w:r>
      <w:r w:rsidRPr="00322F3B">
        <w:tab/>
        <w:t xml:space="preserve">This Division (except this section) applies to the new deposit as if the new deposit were a transfer of the old deposit in accordance with a requirement contained in the relevant agreement for the old </w:t>
      </w:r>
      <w:r w:rsidRPr="00322F3B">
        <w:lastRenderedPageBreak/>
        <w:t>deposit as set out in item</w:t>
      </w:r>
      <w:r w:rsidR="00825006" w:rsidRPr="00322F3B">
        <w:t> </w:t>
      </w:r>
      <w:r w:rsidRPr="00322F3B">
        <w:t xml:space="preserve">13 of the table in </w:t>
      </w:r>
      <w:r w:rsidR="009F5D03" w:rsidRPr="00322F3B">
        <w:t>section 3</w:t>
      </w:r>
      <w:r w:rsidRPr="00322F3B">
        <w:t>93</w:t>
      </w:r>
      <w:r w:rsidR="009953FD">
        <w:noBreakHyphen/>
      </w:r>
      <w:r w:rsidRPr="00322F3B">
        <w:t>35 (which allows for transfers of deposits at the request of the depositor). To avoid doubt, this Division applies in that way as if the amount transferred were the amount of the new deposit, even if that is more or less than the amount of the old deposit.</w:t>
      </w:r>
    </w:p>
    <w:p w14:paraId="5B28985A" w14:textId="77777777" w:rsidR="0037072A" w:rsidRPr="00322F3B" w:rsidRDefault="0037072A" w:rsidP="0037072A">
      <w:pPr>
        <w:pStyle w:val="notetext"/>
      </w:pPr>
      <w:r w:rsidRPr="00322F3B">
        <w:t>Note 1:</w:t>
      </w:r>
      <w:r w:rsidRPr="00322F3B">
        <w:tab/>
        <w:t>The effects of this include the following:</w:t>
      </w:r>
    </w:p>
    <w:p w14:paraId="3F699EDE" w14:textId="7DF10EAB" w:rsidR="0037072A" w:rsidRPr="00322F3B" w:rsidRDefault="0037072A" w:rsidP="0037072A">
      <w:pPr>
        <w:pStyle w:val="notepara"/>
      </w:pPr>
      <w:r w:rsidRPr="00322F3B">
        <w:t>(a)</w:t>
      </w:r>
      <w:r w:rsidRPr="00322F3B">
        <w:tab/>
      </w:r>
      <w:r w:rsidR="009F5D03" w:rsidRPr="00322F3B">
        <w:t>section 3</w:t>
      </w:r>
      <w:r w:rsidRPr="00322F3B">
        <w:t>93</w:t>
      </w:r>
      <w:r w:rsidR="009953FD">
        <w:noBreakHyphen/>
      </w:r>
      <w:r w:rsidRPr="00322F3B">
        <w:t>5 (about deductions for making a farm management deposit) does not apply in relation to the making of the new deposit (see paragraphs 393</w:t>
      </w:r>
      <w:r w:rsidR="009953FD">
        <w:noBreakHyphen/>
      </w:r>
      <w:r w:rsidRPr="00322F3B">
        <w:t>15(1)(c) and (2)(a));</w:t>
      </w:r>
    </w:p>
    <w:p w14:paraId="5200933F" w14:textId="6B909BC9" w:rsidR="0037072A" w:rsidRPr="00322F3B" w:rsidRDefault="0037072A" w:rsidP="0037072A">
      <w:pPr>
        <w:pStyle w:val="notepara"/>
      </w:pPr>
      <w:r w:rsidRPr="00322F3B">
        <w:t>(b)</w:t>
      </w:r>
      <w:r w:rsidRPr="00322F3B">
        <w:tab/>
        <w:t>sub</w:t>
      </w:r>
      <w:r w:rsidR="009F5D03" w:rsidRPr="00322F3B">
        <w:t>section 3</w:t>
      </w:r>
      <w:r w:rsidRPr="00322F3B">
        <w:t>93</w:t>
      </w:r>
      <w:r w:rsidR="009953FD">
        <w:noBreakHyphen/>
      </w:r>
      <w:r w:rsidRPr="00322F3B">
        <w:t>10(1) (about assessability of the repayment of a farm management deposit) can only apply to the extent of any difference between the amount transferred and the amount of the old deposit (see paragraphs 393</w:t>
      </w:r>
      <w:r w:rsidR="009953FD">
        <w:noBreakHyphen/>
      </w:r>
      <w:r w:rsidRPr="00322F3B">
        <w:t>15(1)(c) and (2)(b));</w:t>
      </w:r>
    </w:p>
    <w:p w14:paraId="7B1DC79A" w14:textId="447130A7" w:rsidR="0037072A" w:rsidRPr="00322F3B" w:rsidRDefault="0037072A" w:rsidP="0037072A">
      <w:pPr>
        <w:pStyle w:val="notepara"/>
      </w:pPr>
      <w:r w:rsidRPr="00322F3B">
        <w:t>(c)</w:t>
      </w:r>
      <w:r w:rsidRPr="00322F3B">
        <w:tab/>
        <w:t>subsections</w:t>
      </w:r>
      <w:r w:rsidR="00825006" w:rsidRPr="00322F3B">
        <w:t> </w:t>
      </w:r>
      <w:r w:rsidRPr="00322F3B">
        <w:t>393</w:t>
      </w:r>
      <w:r w:rsidR="009953FD">
        <w:noBreakHyphen/>
      </w:r>
      <w:r w:rsidRPr="00322F3B">
        <w:t>40(1), (2) and (4) (about repayment of a farm management deposit within the first 12 months) can only apply to the extent of any difference between the amount transferred and the amount of the old deposit (see paragraphs 393</w:t>
      </w:r>
      <w:r w:rsidR="009953FD">
        <w:noBreakHyphen/>
      </w:r>
      <w:r w:rsidRPr="00322F3B">
        <w:t>15(1)(c) and (2)(c) and (d));</w:t>
      </w:r>
    </w:p>
    <w:p w14:paraId="407F587B" w14:textId="34D249D8" w:rsidR="0037072A" w:rsidRPr="00322F3B" w:rsidRDefault="0037072A" w:rsidP="0037072A">
      <w:pPr>
        <w:pStyle w:val="notepara"/>
      </w:pPr>
      <w:r w:rsidRPr="00322F3B">
        <w:t>(d)</w:t>
      </w:r>
      <w:r w:rsidRPr="00322F3B">
        <w:tab/>
        <w:t>the day the old deposit was made, for the purposes of subsections</w:t>
      </w:r>
      <w:r w:rsidR="00825006" w:rsidRPr="00322F3B">
        <w:t> </w:t>
      </w:r>
      <w:r w:rsidRPr="00322F3B">
        <w:t>393</w:t>
      </w:r>
      <w:r w:rsidR="009953FD">
        <w:noBreakHyphen/>
      </w:r>
      <w:r w:rsidRPr="00322F3B">
        <w:t xml:space="preserve">40(1) and (2) (about repayment of a farm management deposit within the first 12 months) and </w:t>
      </w:r>
      <w:r w:rsidR="00675192" w:rsidRPr="00322F3B">
        <w:t>(3A) and (4) (about repayment</w:t>
      </w:r>
      <w:r w:rsidRPr="00322F3B">
        <w:t xml:space="preserve"> in the event of an applicable natural disaster), is maintained for the new deposit (see sub</w:t>
      </w:r>
      <w:r w:rsidR="009F5D03" w:rsidRPr="00322F3B">
        <w:t>section 3</w:t>
      </w:r>
      <w:r w:rsidRPr="00322F3B">
        <w:t>93</w:t>
      </w:r>
      <w:r w:rsidR="009953FD">
        <w:noBreakHyphen/>
      </w:r>
      <w:r w:rsidRPr="00322F3B">
        <w:t>40(6)).</w:t>
      </w:r>
    </w:p>
    <w:p w14:paraId="70723222" w14:textId="61352D1A" w:rsidR="0037072A" w:rsidRPr="00322F3B" w:rsidRDefault="0037072A" w:rsidP="0037072A">
      <w:pPr>
        <w:pStyle w:val="notetext"/>
      </w:pPr>
      <w:r w:rsidRPr="00322F3B">
        <w:t>Note 2:</w:t>
      </w:r>
      <w:r w:rsidRPr="00322F3B">
        <w:tab/>
        <w:t>Also, the unrecouped FMD deduction in respect of the new deposit is the same as the unrecouped FMD deduction in respect of the old deposit (see sub</w:t>
      </w:r>
      <w:r w:rsidR="009F5D03" w:rsidRPr="00322F3B">
        <w:t>section 3</w:t>
      </w:r>
      <w:r w:rsidRPr="00322F3B">
        <w:t>93</w:t>
      </w:r>
      <w:r w:rsidR="009953FD">
        <w:noBreakHyphen/>
      </w:r>
      <w:r w:rsidRPr="00322F3B">
        <w:t xml:space="preserve">15(3)), unless </w:t>
      </w:r>
      <w:r w:rsidR="00825006" w:rsidRPr="00322F3B">
        <w:t>subsection (</w:t>
      </w:r>
      <w:r w:rsidRPr="00322F3B">
        <w:t>6) or (7) of this section applies because the new deposit is less than the old deposit.</w:t>
      </w:r>
    </w:p>
    <w:p w14:paraId="67FA3F2E" w14:textId="0D30078A" w:rsidR="0037072A" w:rsidRPr="00322F3B" w:rsidRDefault="0037072A" w:rsidP="0037072A">
      <w:pPr>
        <w:pStyle w:val="subsection"/>
      </w:pPr>
      <w:r w:rsidRPr="00322F3B">
        <w:tab/>
        <w:t>(3)</w:t>
      </w:r>
      <w:r w:rsidRPr="00322F3B">
        <w:tab/>
        <w:t xml:space="preserve">In determining whether either of the following is a </w:t>
      </w:r>
      <w:r w:rsidR="009953FD" w:rsidRPr="009953FD">
        <w:rPr>
          <w:position w:val="6"/>
          <w:sz w:val="16"/>
        </w:rPr>
        <w:t>*</w:t>
      </w:r>
      <w:r w:rsidRPr="00322F3B">
        <w:t>farm management deposit, disregard a requirement contained in an agreement as set out in item</w:t>
      </w:r>
      <w:r w:rsidR="00825006" w:rsidRPr="00322F3B">
        <w:t> </w:t>
      </w:r>
      <w:r w:rsidRPr="00322F3B">
        <w:t xml:space="preserve">4 of the table in </w:t>
      </w:r>
      <w:r w:rsidR="009F5D03" w:rsidRPr="00322F3B">
        <w:t>section 3</w:t>
      </w:r>
      <w:r w:rsidRPr="00322F3B">
        <w:t>93</w:t>
      </w:r>
      <w:r w:rsidR="009953FD">
        <w:noBreakHyphen/>
      </w:r>
      <w:r w:rsidRPr="00322F3B">
        <w:t>35 (requiring the deposit to be $1,000 or more):</w:t>
      </w:r>
    </w:p>
    <w:p w14:paraId="0656B93B" w14:textId="77777777" w:rsidR="0037072A" w:rsidRPr="00322F3B" w:rsidRDefault="0037072A" w:rsidP="0037072A">
      <w:pPr>
        <w:pStyle w:val="paragraph"/>
      </w:pPr>
      <w:r w:rsidRPr="00322F3B">
        <w:tab/>
        <w:t>(a)</w:t>
      </w:r>
      <w:r w:rsidRPr="00322F3B">
        <w:tab/>
        <w:t>the new deposit;</w:t>
      </w:r>
    </w:p>
    <w:p w14:paraId="480CC707" w14:textId="77777777" w:rsidR="0037072A" w:rsidRPr="00322F3B" w:rsidRDefault="0037072A" w:rsidP="0037072A">
      <w:pPr>
        <w:pStyle w:val="paragraph"/>
      </w:pPr>
      <w:r w:rsidRPr="00322F3B">
        <w:tab/>
        <w:t>(b)</w:t>
      </w:r>
      <w:r w:rsidRPr="00322F3B">
        <w:tab/>
        <w:t>a deposit made later directly by the transfer of the new deposit in accordance with a requirement of the relevant agreement for the new deposit as mentioned in item</w:t>
      </w:r>
      <w:r w:rsidR="00825006" w:rsidRPr="00322F3B">
        <w:t> </w:t>
      </w:r>
      <w:r w:rsidRPr="00322F3B">
        <w:t>13 of that table.</w:t>
      </w:r>
    </w:p>
    <w:p w14:paraId="2D3C3308" w14:textId="77777777" w:rsidR="0037072A" w:rsidRPr="00322F3B" w:rsidRDefault="0037072A" w:rsidP="0037072A">
      <w:pPr>
        <w:pStyle w:val="SubsectionHead"/>
      </w:pPr>
      <w:r w:rsidRPr="00322F3B">
        <w:lastRenderedPageBreak/>
        <w:t>Unrecouped FMD deduction for new deposit less than old deposit</w:t>
      </w:r>
    </w:p>
    <w:p w14:paraId="797E8B6D" w14:textId="14BDD77E" w:rsidR="0037072A" w:rsidRPr="00322F3B" w:rsidRDefault="0037072A" w:rsidP="0037072A">
      <w:pPr>
        <w:pStyle w:val="subsection"/>
      </w:pPr>
      <w:r w:rsidRPr="00322F3B">
        <w:tab/>
        <w:t>(6)</w:t>
      </w:r>
      <w:r w:rsidRPr="00322F3B">
        <w:tab/>
        <w:t xml:space="preserve">Despite </w:t>
      </w:r>
      <w:r w:rsidR="00825006" w:rsidRPr="00322F3B">
        <w:t>subsection (</w:t>
      </w:r>
      <w:r w:rsidRPr="00322F3B">
        <w:t>2) and sub</w:t>
      </w:r>
      <w:r w:rsidR="009F5D03" w:rsidRPr="00322F3B">
        <w:t>section 3</w:t>
      </w:r>
      <w:r w:rsidRPr="00322F3B">
        <w:t>93</w:t>
      </w:r>
      <w:r w:rsidR="009953FD">
        <w:noBreakHyphen/>
      </w:r>
      <w:r w:rsidRPr="00322F3B">
        <w:t xml:space="preserve">15(3), if the new deposit is less than the old deposit at the time (the </w:t>
      </w:r>
      <w:r w:rsidRPr="00322F3B">
        <w:rPr>
          <w:b/>
          <w:i/>
        </w:rPr>
        <w:t>declaration time</w:t>
      </w:r>
      <w:r w:rsidRPr="00322F3B">
        <w:t xml:space="preserve">) the old ADI became a declared ADI under the </w:t>
      </w:r>
      <w:r w:rsidRPr="00322F3B">
        <w:rPr>
          <w:i/>
        </w:rPr>
        <w:t>Banking Act 1959</w:t>
      </w:r>
      <w:r w:rsidRPr="00322F3B">
        <w:t xml:space="preserve">, the </w:t>
      </w:r>
      <w:r w:rsidRPr="00322F3B">
        <w:rPr>
          <w:b/>
          <w:i/>
        </w:rPr>
        <w:t>unrecouped FMD deduction</w:t>
      </w:r>
      <w:r w:rsidRPr="00322F3B">
        <w:t xml:space="preserve"> in respect of the new deposit is the amount worked out using the following formula:</w:t>
      </w:r>
    </w:p>
    <w:p w14:paraId="06B7C66B" w14:textId="77777777" w:rsidR="0037072A" w:rsidRPr="00322F3B" w:rsidRDefault="0037072A" w:rsidP="0037072A">
      <w:pPr>
        <w:pStyle w:val="Formula"/>
      </w:pPr>
      <w:r w:rsidRPr="00322F3B">
        <w:rPr>
          <w:noProof/>
        </w:rPr>
        <w:drawing>
          <wp:inline distT="0" distB="0" distL="0" distR="0" wp14:anchorId="02D71B4F" wp14:editId="113F5715">
            <wp:extent cx="2886075" cy="704850"/>
            <wp:effectExtent l="0" t="0" r="0" b="0"/>
            <wp:docPr id="58" name="Picture 58" descr="Start formula Unrecouped FMD deduction in respect of old deposit just before declaration time times start fraction New deposit over Old deposit just before declaration ti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86075" cy="704850"/>
                    </a:xfrm>
                    <a:prstGeom prst="rect">
                      <a:avLst/>
                    </a:prstGeom>
                    <a:noFill/>
                    <a:ln>
                      <a:noFill/>
                    </a:ln>
                  </pic:spPr>
                </pic:pic>
              </a:graphicData>
            </a:graphic>
          </wp:inline>
        </w:drawing>
      </w:r>
    </w:p>
    <w:p w14:paraId="5343A70D" w14:textId="77777777" w:rsidR="0037072A" w:rsidRPr="00322F3B" w:rsidRDefault="0037072A" w:rsidP="0037072A">
      <w:pPr>
        <w:pStyle w:val="notetext"/>
      </w:pPr>
      <w:r w:rsidRPr="00322F3B">
        <w:t>Note:</w:t>
      </w:r>
      <w:r w:rsidRPr="00322F3B">
        <w:tab/>
        <w:t>The new deposit could be less than the old deposit if the entitlement is paid in instalments (each of which will be a separate new deposit).</w:t>
      </w:r>
    </w:p>
    <w:p w14:paraId="656C6FB1" w14:textId="77777777" w:rsidR="0037072A" w:rsidRPr="00322F3B" w:rsidRDefault="0037072A" w:rsidP="0037072A">
      <w:pPr>
        <w:pStyle w:val="subsection"/>
        <w:keepNext/>
        <w:keepLines/>
      </w:pPr>
      <w:r w:rsidRPr="00322F3B">
        <w:tab/>
        <w:t>(7)</w:t>
      </w:r>
      <w:r w:rsidRPr="00322F3B">
        <w:tab/>
        <w:t xml:space="preserve">However, if the amount worked out under </w:t>
      </w:r>
      <w:r w:rsidR="00825006" w:rsidRPr="00322F3B">
        <w:t>subsection (</w:t>
      </w:r>
      <w:r w:rsidRPr="00322F3B">
        <w:t>6) is more than the difference (if any) between:</w:t>
      </w:r>
    </w:p>
    <w:p w14:paraId="0C05CE91" w14:textId="7473C3DE"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unrecouped FMD deduction in respect of the old deposit just before the declaration time; and</w:t>
      </w:r>
    </w:p>
    <w:p w14:paraId="55D24E6A" w14:textId="77777777" w:rsidR="0037072A" w:rsidRPr="00322F3B" w:rsidRDefault="0037072A" w:rsidP="0037072A">
      <w:pPr>
        <w:pStyle w:val="paragraph"/>
      </w:pPr>
      <w:r w:rsidRPr="00322F3B">
        <w:tab/>
        <w:t>(b)</w:t>
      </w:r>
      <w:r w:rsidRPr="00322F3B">
        <w:tab/>
        <w:t xml:space="preserve">the total of the amounts worked out under all previous applications of </w:t>
      </w:r>
      <w:r w:rsidR="00825006" w:rsidRPr="00322F3B">
        <w:t>subsection (</w:t>
      </w:r>
      <w:r w:rsidRPr="00322F3B">
        <w:t>6) in relation to that old deposit;</w:t>
      </w:r>
    </w:p>
    <w:p w14:paraId="00172C20" w14:textId="77777777" w:rsidR="0037072A" w:rsidRPr="00322F3B" w:rsidRDefault="0037072A" w:rsidP="0037072A">
      <w:pPr>
        <w:pStyle w:val="subsection2"/>
      </w:pPr>
      <w:r w:rsidRPr="00322F3B">
        <w:t xml:space="preserve">the </w:t>
      </w:r>
      <w:r w:rsidRPr="00322F3B">
        <w:rPr>
          <w:b/>
          <w:i/>
        </w:rPr>
        <w:t>unrecouped FMD deduction</w:t>
      </w:r>
      <w:r w:rsidRPr="00322F3B">
        <w:t xml:space="preserve"> in respect of the new deposit is equal to the difference (if any).</w:t>
      </w:r>
    </w:p>
    <w:p w14:paraId="14048585" w14:textId="77777777" w:rsidR="0037072A" w:rsidRPr="00322F3B" w:rsidRDefault="0037072A" w:rsidP="0037072A">
      <w:pPr>
        <w:pStyle w:val="notetext"/>
      </w:pPr>
      <w:r w:rsidRPr="00322F3B">
        <w:t>Note:</w:t>
      </w:r>
      <w:r w:rsidRPr="00322F3B">
        <w:tab/>
        <w:t>This ensures that when new deposits linked to the old deposit are repaid, the total amount included in assessable income will not exceed the unrecouped FMD deduction in respect of the old deposit.</w:t>
      </w:r>
    </w:p>
    <w:p w14:paraId="0C82F425" w14:textId="77777777" w:rsidR="0037072A" w:rsidRPr="00322F3B" w:rsidRDefault="0037072A" w:rsidP="0037072A">
      <w:pPr>
        <w:pStyle w:val="SubsectionHead"/>
      </w:pPr>
      <w:r w:rsidRPr="00322F3B">
        <w:t>Relationship with other provisions</w:t>
      </w:r>
    </w:p>
    <w:p w14:paraId="16DCF2C0" w14:textId="77777777" w:rsidR="0037072A" w:rsidRPr="00322F3B" w:rsidRDefault="0037072A" w:rsidP="0037072A">
      <w:pPr>
        <w:pStyle w:val="subsection"/>
      </w:pPr>
      <w:r w:rsidRPr="00322F3B">
        <w:tab/>
        <w:t>(8)</w:t>
      </w:r>
      <w:r w:rsidRPr="00322F3B">
        <w:tab/>
        <w:t>This section has effect despite Division</w:t>
      </w:r>
      <w:r w:rsidR="00825006" w:rsidRPr="00322F3B">
        <w:t> </w:t>
      </w:r>
      <w:r w:rsidRPr="00322F3B">
        <w:t>253 (about tax treatment of entitlements under the financial claims scheme for insolvent ADIs).</w:t>
      </w:r>
    </w:p>
    <w:p w14:paraId="35595FB9" w14:textId="7E4B665E" w:rsidR="0037072A" w:rsidRPr="00322F3B" w:rsidRDefault="0037072A" w:rsidP="0037072A">
      <w:pPr>
        <w:pStyle w:val="ActHead5"/>
      </w:pPr>
      <w:bookmarkStart w:id="607" w:name="_Toc201756037"/>
      <w:r w:rsidRPr="00322F3B">
        <w:rPr>
          <w:rStyle w:val="CharSectno"/>
        </w:rPr>
        <w:t>393</w:t>
      </w:r>
      <w:r w:rsidR="009953FD">
        <w:rPr>
          <w:rStyle w:val="CharSectno"/>
        </w:rPr>
        <w:noBreakHyphen/>
      </w:r>
      <w:r w:rsidRPr="00322F3B">
        <w:rPr>
          <w:rStyle w:val="CharSectno"/>
        </w:rPr>
        <w:t>60</w:t>
      </w:r>
      <w:r w:rsidRPr="00322F3B">
        <w:t xml:space="preserve">  Repayment if owner of farm management deposit with insolvent ADI dies, is bankrupt or ceases to be a primary producer</w:t>
      </w:r>
      <w:bookmarkEnd w:id="607"/>
    </w:p>
    <w:p w14:paraId="40BA17CA" w14:textId="2A4290A2" w:rsidR="0037072A" w:rsidRPr="00322F3B" w:rsidRDefault="0037072A" w:rsidP="009672B0">
      <w:pPr>
        <w:pStyle w:val="subsection"/>
      </w:pPr>
      <w:r w:rsidRPr="00322F3B">
        <w:tab/>
      </w:r>
      <w:r w:rsidRPr="00322F3B">
        <w:tab/>
        <w:t>Sub</w:t>
      </w:r>
      <w:r w:rsidR="009F5D03" w:rsidRPr="00322F3B">
        <w:t>section 3</w:t>
      </w:r>
      <w:r w:rsidRPr="00322F3B">
        <w:t>93</w:t>
      </w:r>
      <w:r w:rsidR="009953FD">
        <w:noBreakHyphen/>
      </w:r>
      <w:r w:rsidRPr="00322F3B">
        <w:t xml:space="preserve">10(4) does not apply in relation to so much of a </w:t>
      </w:r>
      <w:r w:rsidR="009953FD" w:rsidRPr="009953FD">
        <w:rPr>
          <w:position w:val="6"/>
          <w:sz w:val="16"/>
        </w:rPr>
        <w:t>*</w:t>
      </w:r>
      <w:r w:rsidRPr="00322F3B">
        <w:t xml:space="preserve">farm management deposit with an </w:t>
      </w:r>
      <w:r w:rsidR="009953FD" w:rsidRPr="009953FD">
        <w:rPr>
          <w:position w:val="6"/>
          <w:sz w:val="16"/>
        </w:rPr>
        <w:t>*</w:t>
      </w:r>
      <w:r w:rsidRPr="00322F3B">
        <w:t xml:space="preserve">ADI as is equal to the sum of </w:t>
      </w:r>
      <w:r w:rsidRPr="00322F3B">
        <w:lastRenderedPageBreak/>
        <w:t xml:space="preserve">the amounts described in </w:t>
      </w:r>
      <w:r w:rsidR="00825006" w:rsidRPr="00322F3B">
        <w:t>subparagraphs (</w:t>
      </w:r>
      <w:r w:rsidRPr="00322F3B">
        <w:t>d)(i) and (ii) of this section if:</w:t>
      </w:r>
    </w:p>
    <w:p w14:paraId="3E2F7102" w14:textId="38201FB6" w:rsidR="0037072A" w:rsidRPr="00322F3B" w:rsidRDefault="0037072A" w:rsidP="001F14D5">
      <w:pPr>
        <w:pStyle w:val="paragraph"/>
      </w:pPr>
      <w:r w:rsidRPr="00322F3B">
        <w:tab/>
        <w:t>(a)</w:t>
      </w:r>
      <w:r w:rsidRPr="00322F3B">
        <w:tab/>
        <w:t xml:space="preserve">you are the </w:t>
      </w:r>
      <w:r w:rsidR="009953FD" w:rsidRPr="009953FD">
        <w:rPr>
          <w:position w:val="6"/>
          <w:sz w:val="16"/>
        </w:rPr>
        <w:t>*</w:t>
      </w:r>
      <w:r w:rsidRPr="00322F3B">
        <w:t>owner of the deposit; and</w:t>
      </w:r>
    </w:p>
    <w:p w14:paraId="3D0F1E49" w14:textId="0DA412A4" w:rsidR="0037072A" w:rsidRPr="00322F3B" w:rsidRDefault="0037072A" w:rsidP="001F14D5">
      <w:pPr>
        <w:pStyle w:val="paragraph"/>
      </w:pPr>
      <w:r w:rsidRPr="00322F3B">
        <w:tab/>
        <w:t>(b)</w:t>
      </w:r>
      <w:r w:rsidRPr="00322F3B">
        <w:tab/>
        <w:t>the deposit becomes repayable during an income year because of the requirement contained in the relevant agreement as set out in item</w:t>
      </w:r>
      <w:r w:rsidR="00825006" w:rsidRPr="00322F3B">
        <w:t> </w:t>
      </w:r>
      <w:r w:rsidRPr="00322F3B">
        <w:t xml:space="preserve">11 of the table in </w:t>
      </w:r>
      <w:r w:rsidR="009F5D03" w:rsidRPr="00322F3B">
        <w:t>section 3</w:t>
      </w:r>
      <w:r w:rsidRPr="00322F3B">
        <w:t>93</w:t>
      </w:r>
      <w:r w:rsidR="009953FD">
        <w:noBreakHyphen/>
      </w:r>
      <w:r w:rsidRPr="00322F3B">
        <w:t>35 (death, bankruptcy etc.); and</w:t>
      </w:r>
    </w:p>
    <w:p w14:paraId="0809B814" w14:textId="4681C946" w:rsidR="0037072A" w:rsidRPr="00322F3B" w:rsidRDefault="0037072A" w:rsidP="0037072A">
      <w:pPr>
        <w:pStyle w:val="paragraph"/>
      </w:pPr>
      <w:r w:rsidRPr="00322F3B">
        <w:tab/>
        <w:t>(c)</w:t>
      </w:r>
      <w:r w:rsidRPr="00322F3B">
        <w:tab/>
        <w:t>during the income year, the ADI becomes a declared ADI under Division</w:t>
      </w:r>
      <w:r w:rsidR="00825006" w:rsidRPr="00322F3B">
        <w:t> </w:t>
      </w:r>
      <w:r w:rsidRPr="00322F3B">
        <w:t>2AA (Financial claims scheme for account</w:t>
      </w:r>
      <w:r w:rsidR="009953FD">
        <w:noBreakHyphen/>
      </w:r>
      <w:r w:rsidRPr="00322F3B">
        <w:t xml:space="preserve">holders with insolvent ADIs) of Part II of the </w:t>
      </w:r>
      <w:r w:rsidRPr="00322F3B">
        <w:rPr>
          <w:i/>
        </w:rPr>
        <w:t>Banking Act 1959</w:t>
      </w:r>
      <w:r w:rsidRPr="00322F3B">
        <w:t>; and</w:t>
      </w:r>
    </w:p>
    <w:p w14:paraId="77E79DC5" w14:textId="77777777" w:rsidR="0037072A" w:rsidRPr="00322F3B" w:rsidRDefault="0037072A" w:rsidP="0037072A">
      <w:pPr>
        <w:pStyle w:val="paragraph"/>
      </w:pPr>
      <w:r w:rsidRPr="00322F3B">
        <w:tab/>
        <w:t>(d)</w:t>
      </w:r>
      <w:r w:rsidRPr="00322F3B">
        <w:tab/>
        <w:t>at the end of the income year, you have either or both of the following:</w:t>
      </w:r>
    </w:p>
    <w:p w14:paraId="0B9C8BDA" w14:textId="77777777" w:rsidR="0037072A" w:rsidRPr="00322F3B" w:rsidRDefault="0037072A" w:rsidP="0037072A">
      <w:pPr>
        <w:pStyle w:val="paragraphsub"/>
      </w:pPr>
      <w:r w:rsidRPr="00322F3B">
        <w:tab/>
        <w:t>(i)</w:t>
      </w:r>
      <w:r w:rsidRPr="00322F3B">
        <w:tab/>
        <w:t>an unmet entitlement under that Division connected with the account for the farm management deposit;</w:t>
      </w:r>
    </w:p>
    <w:p w14:paraId="0FADD249" w14:textId="77777777" w:rsidR="0037072A" w:rsidRPr="00322F3B" w:rsidRDefault="0037072A" w:rsidP="0037072A">
      <w:pPr>
        <w:pStyle w:val="paragraphsub"/>
      </w:pPr>
      <w:r w:rsidRPr="00322F3B">
        <w:tab/>
        <w:t>(ii)</w:t>
      </w:r>
      <w:r w:rsidRPr="00322F3B">
        <w:tab/>
        <w:t>an unmet claim against the ADI, or an unpaid debt owed to you by the ADI, in the winding up of the ADI connected with the account for the deposit.</w:t>
      </w:r>
    </w:p>
    <w:p w14:paraId="1A68F4D1" w14:textId="0D885796" w:rsidR="0037072A" w:rsidRPr="00322F3B" w:rsidRDefault="0037072A" w:rsidP="0037072A">
      <w:pPr>
        <w:pStyle w:val="notetext"/>
      </w:pPr>
      <w:r w:rsidRPr="00322F3B">
        <w:t>Note:</w:t>
      </w:r>
      <w:r w:rsidRPr="00322F3B">
        <w:tab/>
        <w:t>Sub</w:t>
      </w:r>
      <w:r w:rsidR="009F5D03" w:rsidRPr="00322F3B">
        <w:t>section 3</w:t>
      </w:r>
      <w:r w:rsidRPr="00322F3B">
        <w:t>93</w:t>
      </w:r>
      <w:r w:rsidR="009953FD">
        <w:noBreakHyphen/>
      </w:r>
      <w:r w:rsidRPr="00322F3B">
        <w:t>10(4) makes the repayment of a farm management deposit assessable in the income year when the death, bankruptcy etc. occurs, rather than in any later year in which it might be repaid.</w:t>
      </w:r>
    </w:p>
    <w:p w14:paraId="4784B58A" w14:textId="77777777" w:rsidR="0037072A" w:rsidRPr="00322F3B" w:rsidRDefault="0037072A" w:rsidP="0037072A">
      <w:pPr>
        <w:pStyle w:val="ActHead3"/>
        <w:pageBreakBefore/>
      </w:pPr>
      <w:bookmarkStart w:id="608" w:name="_Toc201756038"/>
      <w:r w:rsidRPr="00322F3B">
        <w:rPr>
          <w:rStyle w:val="CharDivNo"/>
        </w:rPr>
        <w:lastRenderedPageBreak/>
        <w:t>Division</w:t>
      </w:r>
      <w:r w:rsidR="00825006" w:rsidRPr="00322F3B">
        <w:rPr>
          <w:rStyle w:val="CharDivNo"/>
        </w:rPr>
        <w:t> </w:t>
      </w:r>
      <w:r w:rsidRPr="00322F3B">
        <w:rPr>
          <w:rStyle w:val="CharDivNo"/>
        </w:rPr>
        <w:t>394</w:t>
      </w:r>
      <w:r w:rsidRPr="00322F3B">
        <w:t>—</w:t>
      </w:r>
      <w:r w:rsidRPr="00322F3B">
        <w:rPr>
          <w:rStyle w:val="CharDivText"/>
        </w:rPr>
        <w:t>Forestry managed investment schemes</w:t>
      </w:r>
      <w:bookmarkEnd w:id="608"/>
    </w:p>
    <w:p w14:paraId="49355124" w14:textId="77777777" w:rsidR="0037072A" w:rsidRPr="00322F3B" w:rsidRDefault="0037072A" w:rsidP="0037072A">
      <w:pPr>
        <w:pStyle w:val="ActHead4"/>
      </w:pPr>
      <w:bookmarkStart w:id="609" w:name="_Toc201756039"/>
      <w:r w:rsidRPr="00322F3B">
        <w:t>Guide to Division</w:t>
      </w:r>
      <w:r w:rsidR="00825006" w:rsidRPr="00322F3B">
        <w:t> </w:t>
      </w:r>
      <w:r w:rsidRPr="00322F3B">
        <w:t>394</w:t>
      </w:r>
      <w:bookmarkEnd w:id="609"/>
    </w:p>
    <w:p w14:paraId="1D769C09" w14:textId="62F40C7C" w:rsidR="0037072A" w:rsidRPr="00322F3B" w:rsidRDefault="0037072A" w:rsidP="0037072A">
      <w:pPr>
        <w:pStyle w:val="ActHead5"/>
      </w:pPr>
      <w:bookmarkStart w:id="610" w:name="_Toc201756040"/>
      <w:r w:rsidRPr="00322F3B">
        <w:rPr>
          <w:rStyle w:val="CharSectno"/>
        </w:rPr>
        <w:t>394</w:t>
      </w:r>
      <w:r w:rsidR="009953FD">
        <w:rPr>
          <w:rStyle w:val="CharSectno"/>
        </w:rPr>
        <w:noBreakHyphen/>
      </w:r>
      <w:r w:rsidRPr="00322F3B">
        <w:rPr>
          <w:rStyle w:val="CharSectno"/>
        </w:rPr>
        <w:t>1</w:t>
      </w:r>
      <w:r w:rsidRPr="00322F3B">
        <w:t xml:space="preserve">  What this Division is about</w:t>
      </w:r>
      <w:bookmarkEnd w:id="610"/>
    </w:p>
    <w:p w14:paraId="6A4CC375" w14:textId="77777777" w:rsidR="0037072A" w:rsidRPr="00322F3B" w:rsidRDefault="0037072A" w:rsidP="00B57F3F">
      <w:pPr>
        <w:pStyle w:val="SOText"/>
      </w:pPr>
      <w:r w:rsidRPr="00322F3B">
        <w:t xml:space="preserve">This Division sets out rules about deductions for contributions to forestry managed investment schemes. It also sets out the tax treatment of proceeds from the sale </w:t>
      </w:r>
      <w:r w:rsidRPr="00322F3B">
        <w:rPr>
          <w:snapToGrid w:val="0"/>
        </w:rPr>
        <w:t xml:space="preserve">of interests in such schemes, and of proceeds from </w:t>
      </w:r>
      <w:r w:rsidRPr="00322F3B">
        <w:t>harvesting trees under such schemes.</w:t>
      </w:r>
    </w:p>
    <w:p w14:paraId="1DF35691" w14:textId="77777777" w:rsidR="0037072A" w:rsidRPr="00322F3B" w:rsidRDefault="0037072A" w:rsidP="0037072A">
      <w:pPr>
        <w:pStyle w:val="TofSectsHeading"/>
        <w:keepNext/>
        <w:keepLines/>
      </w:pPr>
      <w:r w:rsidRPr="00322F3B">
        <w:t>Table of sections</w:t>
      </w:r>
    </w:p>
    <w:p w14:paraId="1B4CC435" w14:textId="237531CD" w:rsidR="0037072A" w:rsidRPr="00322F3B" w:rsidRDefault="0037072A" w:rsidP="0037072A">
      <w:pPr>
        <w:pStyle w:val="TofSectsSection"/>
      </w:pPr>
      <w:r w:rsidRPr="00322F3B">
        <w:t>394</w:t>
      </w:r>
      <w:r w:rsidR="009953FD">
        <w:noBreakHyphen/>
      </w:r>
      <w:r w:rsidRPr="00322F3B">
        <w:t>5</w:t>
      </w:r>
      <w:r w:rsidRPr="00322F3B">
        <w:tab/>
        <w:t>Object of this Division</w:t>
      </w:r>
    </w:p>
    <w:p w14:paraId="6B0FDC53" w14:textId="59EC52B6" w:rsidR="0037072A" w:rsidRPr="00322F3B" w:rsidRDefault="0037072A" w:rsidP="0037072A">
      <w:pPr>
        <w:pStyle w:val="TofSectsSection"/>
      </w:pPr>
      <w:r w:rsidRPr="00322F3B">
        <w:t>394</w:t>
      </w:r>
      <w:r w:rsidR="009953FD">
        <w:noBreakHyphen/>
      </w:r>
      <w:r w:rsidRPr="00322F3B">
        <w:t>10</w:t>
      </w:r>
      <w:r w:rsidRPr="00322F3B">
        <w:tab/>
        <w:t>Deduction for amounts paid under forestry managed investment schemes</w:t>
      </w:r>
    </w:p>
    <w:p w14:paraId="5A844966" w14:textId="30A5B475" w:rsidR="0037072A" w:rsidRPr="00322F3B" w:rsidRDefault="0037072A" w:rsidP="0037072A">
      <w:pPr>
        <w:pStyle w:val="TofSectsSection"/>
      </w:pPr>
      <w:r w:rsidRPr="00322F3B">
        <w:t>394</w:t>
      </w:r>
      <w:r w:rsidR="009953FD">
        <w:noBreakHyphen/>
      </w:r>
      <w:r w:rsidRPr="00322F3B">
        <w:t>15</w:t>
      </w:r>
      <w:r w:rsidRPr="00322F3B">
        <w:tab/>
        <w:t>Forestry managed investment schemes and related concepts</w:t>
      </w:r>
    </w:p>
    <w:p w14:paraId="2000A19A" w14:textId="4BEA4CED" w:rsidR="0037072A" w:rsidRPr="00322F3B" w:rsidRDefault="0037072A" w:rsidP="0037072A">
      <w:pPr>
        <w:pStyle w:val="TofSectsSection"/>
      </w:pPr>
      <w:r w:rsidRPr="00322F3B">
        <w:t>394</w:t>
      </w:r>
      <w:r w:rsidR="009953FD">
        <w:noBreakHyphen/>
      </w:r>
      <w:r w:rsidRPr="00322F3B">
        <w:t>20</w:t>
      </w:r>
      <w:r w:rsidRPr="00322F3B">
        <w:tab/>
        <w:t>Payments on behalf of participant in forestry managed investment scheme</w:t>
      </w:r>
    </w:p>
    <w:p w14:paraId="534458BA" w14:textId="71186F93" w:rsidR="0037072A" w:rsidRPr="00322F3B" w:rsidRDefault="0037072A" w:rsidP="0037072A">
      <w:pPr>
        <w:pStyle w:val="TofSectsSection"/>
      </w:pPr>
      <w:r w:rsidRPr="00322F3B">
        <w:t>394</w:t>
      </w:r>
      <w:r w:rsidR="009953FD">
        <w:noBreakHyphen/>
      </w:r>
      <w:r w:rsidRPr="00322F3B">
        <w:t>25</w:t>
      </w:r>
      <w:r w:rsidRPr="00322F3B">
        <w:tab/>
        <w:t>CGT event in relation to forestry interest in forestry managed investment scheme—initial participant</w:t>
      </w:r>
    </w:p>
    <w:p w14:paraId="000CB1DD" w14:textId="4F5A9174" w:rsidR="0037072A" w:rsidRPr="00322F3B" w:rsidRDefault="0037072A" w:rsidP="0037072A">
      <w:pPr>
        <w:pStyle w:val="TofSectsSection"/>
      </w:pPr>
      <w:r w:rsidRPr="00322F3B">
        <w:t>394</w:t>
      </w:r>
      <w:r w:rsidR="009953FD">
        <w:noBreakHyphen/>
      </w:r>
      <w:r w:rsidRPr="00322F3B">
        <w:t>30</w:t>
      </w:r>
      <w:r w:rsidRPr="00322F3B">
        <w:tab/>
        <w:t>CGT event in relation to forestry interest in forestry managed investment scheme—subsequent participant</w:t>
      </w:r>
    </w:p>
    <w:p w14:paraId="02101A0B" w14:textId="4DB9841A" w:rsidR="0037072A" w:rsidRPr="00322F3B" w:rsidRDefault="0037072A" w:rsidP="0037072A">
      <w:pPr>
        <w:pStyle w:val="TofSectsSection"/>
      </w:pPr>
      <w:r w:rsidRPr="00322F3B">
        <w:t>394</w:t>
      </w:r>
      <w:r w:rsidR="009953FD">
        <w:noBreakHyphen/>
      </w:r>
      <w:r w:rsidRPr="00322F3B">
        <w:t>35</w:t>
      </w:r>
      <w:r w:rsidRPr="00322F3B">
        <w:tab/>
        <w:t>70% DFE rule</w:t>
      </w:r>
    </w:p>
    <w:p w14:paraId="3EC3D8A9" w14:textId="68024DE7" w:rsidR="0037072A" w:rsidRPr="00322F3B" w:rsidRDefault="0037072A" w:rsidP="0037072A">
      <w:pPr>
        <w:pStyle w:val="TofSectsSection"/>
      </w:pPr>
      <w:r w:rsidRPr="00322F3B">
        <w:t>394</w:t>
      </w:r>
      <w:r w:rsidR="009953FD">
        <w:noBreakHyphen/>
      </w:r>
      <w:r w:rsidRPr="00322F3B">
        <w:t>40</w:t>
      </w:r>
      <w:r w:rsidRPr="00322F3B">
        <w:tab/>
        <w:t>Payments under forestry managed investment scheme</w:t>
      </w:r>
    </w:p>
    <w:p w14:paraId="7A5BA985" w14:textId="5893DECF" w:rsidR="0037072A" w:rsidRPr="00322F3B" w:rsidRDefault="0037072A" w:rsidP="0037072A">
      <w:pPr>
        <w:pStyle w:val="TofSectsSection"/>
      </w:pPr>
      <w:r w:rsidRPr="00322F3B">
        <w:t>394</w:t>
      </w:r>
      <w:r w:rsidR="009953FD">
        <w:noBreakHyphen/>
      </w:r>
      <w:r w:rsidRPr="00322F3B">
        <w:t>45</w:t>
      </w:r>
      <w:r w:rsidRPr="00322F3B">
        <w:tab/>
        <w:t>Direct forestry expenditure</w:t>
      </w:r>
    </w:p>
    <w:p w14:paraId="2983510C" w14:textId="579BB0D8" w:rsidR="0037072A" w:rsidRPr="00322F3B" w:rsidRDefault="0037072A" w:rsidP="0037072A">
      <w:pPr>
        <w:pStyle w:val="ActHead5"/>
      </w:pPr>
      <w:bookmarkStart w:id="611" w:name="_Toc201756041"/>
      <w:r w:rsidRPr="00322F3B">
        <w:rPr>
          <w:rStyle w:val="CharSectno"/>
        </w:rPr>
        <w:t>394</w:t>
      </w:r>
      <w:r w:rsidR="009953FD">
        <w:rPr>
          <w:rStyle w:val="CharSectno"/>
        </w:rPr>
        <w:noBreakHyphen/>
      </w:r>
      <w:r w:rsidRPr="00322F3B">
        <w:rPr>
          <w:rStyle w:val="CharSectno"/>
        </w:rPr>
        <w:t>5</w:t>
      </w:r>
      <w:r w:rsidRPr="00322F3B">
        <w:t xml:space="preserve">  Object of this Division</w:t>
      </w:r>
      <w:bookmarkEnd w:id="611"/>
    </w:p>
    <w:p w14:paraId="2DC90B68" w14:textId="77777777" w:rsidR="0037072A" w:rsidRPr="00322F3B" w:rsidRDefault="0037072A" w:rsidP="0037072A">
      <w:pPr>
        <w:pStyle w:val="subsection"/>
      </w:pPr>
      <w:r w:rsidRPr="00322F3B">
        <w:tab/>
      </w:r>
      <w:r w:rsidRPr="00322F3B">
        <w:tab/>
        <w:t>The object of this Division is to encourage the expansion of commercial plantation forestry in Australia through the establishment and tending of new plantations for felling. This is achieved by:</w:t>
      </w:r>
    </w:p>
    <w:p w14:paraId="14C76AA7" w14:textId="77777777" w:rsidR="0037072A" w:rsidRPr="00322F3B" w:rsidRDefault="0037072A" w:rsidP="0037072A">
      <w:pPr>
        <w:pStyle w:val="paragraph"/>
      </w:pPr>
      <w:r w:rsidRPr="00322F3B">
        <w:tab/>
        <w:t>(a)</w:t>
      </w:r>
      <w:r w:rsidRPr="00322F3B">
        <w:tab/>
        <w:t>permitting investors to deduct amounts paid under a forestry scheme in the year of payment, if certain conditions are met (for example, that it is reasonable to expect that the manager of the scheme will spend at least 70% of investors’ contributions, on a market value basis, on activities that establish, tend, fell and harvest trees); and</w:t>
      </w:r>
    </w:p>
    <w:p w14:paraId="4153424A" w14:textId="77777777" w:rsidR="0037072A" w:rsidRPr="00322F3B" w:rsidRDefault="0037072A" w:rsidP="0037072A">
      <w:pPr>
        <w:pStyle w:val="paragraph"/>
      </w:pPr>
      <w:r w:rsidRPr="00322F3B">
        <w:lastRenderedPageBreak/>
        <w:tab/>
        <w:t>(b)</w:t>
      </w:r>
      <w:r w:rsidRPr="00322F3B">
        <w:tab/>
        <w:t>allowing secondary market trading of interests in such schemes, while minimising tax arbitrage and providing tax certainty for investors.</w:t>
      </w:r>
    </w:p>
    <w:p w14:paraId="3222DE82" w14:textId="78F05DD8" w:rsidR="0037072A" w:rsidRPr="00322F3B" w:rsidRDefault="0037072A" w:rsidP="0037072A">
      <w:pPr>
        <w:pStyle w:val="ActHead5"/>
      </w:pPr>
      <w:bookmarkStart w:id="612" w:name="_Toc201756042"/>
      <w:r w:rsidRPr="00322F3B">
        <w:rPr>
          <w:rStyle w:val="CharSectno"/>
        </w:rPr>
        <w:t>394</w:t>
      </w:r>
      <w:r w:rsidR="009953FD">
        <w:rPr>
          <w:rStyle w:val="CharSectno"/>
        </w:rPr>
        <w:noBreakHyphen/>
      </w:r>
      <w:r w:rsidRPr="00322F3B">
        <w:rPr>
          <w:rStyle w:val="CharSectno"/>
        </w:rPr>
        <w:t>10</w:t>
      </w:r>
      <w:r w:rsidRPr="00322F3B">
        <w:t xml:space="preserve">  Deduction for amounts paid under forestry managed investment schemes</w:t>
      </w:r>
      <w:bookmarkEnd w:id="612"/>
    </w:p>
    <w:p w14:paraId="7EBF01F5" w14:textId="77777777" w:rsidR="0037072A" w:rsidRPr="00322F3B" w:rsidRDefault="0037072A" w:rsidP="0037072A">
      <w:pPr>
        <w:pStyle w:val="subsection"/>
      </w:pPr>
      <w:r w:rsidRPr="00322F3B">
        <w:tab/>
        <w:t>(1)</w:t>
      </w:r>
      <w:r w:rsidRPr="00322F3B">
        <w:tab/>
        <w:t>You can deduct an amount if:</w:t>
      </w:r>
    </w:p>
    <w:p w14:paraId="00BB00F4" w14:textId="0D60A032" w:rsidR="0037072A" w:rsidRPr="00322F3B" w:rsidRDefault="0037072A" w:rsidP="0037072A">
      <w:pPr>
        <w:pStyle w:val="paragraph"/>
      </w:pPr>
      <w:r w:rsidRPr="00322F3B">
        <w:tab/>
        <w:t>(a)</w:t>
      </w:r>
      <w:r w:rsidRPr="00322F3B">
        <w:tab/>
        <w:t xml:space="preserve">you hold a </w:t>
      </w:r>
      <w:r w:rsidR="009953FD" w:rsidRPr="009953FD">
        <w:rPr>
          <w:position w:val="6"/>
          <w:sz w:val="16"/>
        </w:rPr>
        <w:t>*</w:t>
      </w:r>
      <w:r w:rsidRPr="00322F3B">
        <w:t xml:space="preserve">forestry interest in a </w:t>
      </w:r>
      <w:r w:rsidR="009953FD" w:rsidRPr="009953FD">
        <w:rPr>
          <w:position w:val="6"/>
          <w:sz w:val="16"/>
        </w:rPr>
        <w:t>*</w:t>
      </w:r>
      <w:r w:rsidRPr="00322F3B">
        <w:t>forestry managed investment scheme; and</w:t>
      </w:r>
    </w:p>
    <w:p w14:paraId="21204851" w14:textId="77777777" w:rsidR="0037072A" w:rsidRPr="00322F3B" w:rsidRDefault="0037072A" w:rsidP="0037072A">
      <w:pPr>
        <w:pStyle w:val="paragraph"/>
      </w:pPr>
      <w:r w:rsidRPr="00322F3B">
        <w:tab/>
        <w:t>(b)</w:t>
      </w:r>
      <w:r w:rsidRPr="00322F3B">
        <w:tab/>
        <w:t>you pay the amount under the scheme; and</w:t>
      </w:r>
    </w:p>
    <w:p w14:paraId="6E82FD54" w14:textId="783F8266" w:rsidR="0037072A" w:rsidRPr="00322F3B" w:rsidRDefault="0037072A" w:rsidP="0037072A">
      <w:pPr>
        <w:pStyle w:val="paragraph"/>
      </w:pPr>
      <w:r w:rsidRPr="00322F3B">
        <w:tab/>
        <w:t>(c)</w:t>
      </w:r>
      <w:r w:rsidRPr="00322F3B">
        <w:tab/>
        <w:t xml:space="preserve">the scheme satisfies the </w:t>
      </w:r>
      <w:r w:rsidR="009953FD" w:rsidRPr="009953FD">
        <w:rPr>
          <w:position w:val="6"/>
          <w:sz w:val="16"/>
        </w:rPr>
        <w:t>*</w:t>
      </w:r>
      <w:r w:rsidRPr="00322F3B">
        <w:t xml:space="preserve">70% DFE rule (see </w:t>
      </w:r>
      <w:r w:rsidR="009F5D03" w:rsidRPr="00322F3B">
        <w:t>section 3</w:t>
      </w:r>
      <w:r w:rsidRPr="00322F3B">
        <w:t>94</w:t>
      </w:r>
      <w:r w:rsidR="009953FD">
        <w:noBreakHyphen/>
      </w:r>
      <w:r w:rsidRPr="00322F3B">
        <w:t>35) on 30</w:t>
      </w:r>
      <w:r w:rsidR="00825006" w:rsidRPr="00322F3B">
        <w:t> </w:t>
      </w:r>
      <w:r w:rsidRPr="00322F3B">
        <w:t xml:space="preserve">June in the income year in which a </w:t>
      </w:r>
      <w:r w:rsidR="009953FD" w:rsidRPr="009953FD">
        <w:rPr>
          <w:position w:val="6"/>
          <w:sz w:val="16"/>
        </w:rPr>
        <w:t>*</w:t>
      </w:r>
      <w:r w:rsidRPr="00322F3B">
        <w:t>participant in the scheme first pays an amount under the scheme; and</w:t>
      </w:r>
    </w:p>
    <w:p w14:paraId="323D63CF" w14:textId="77777777" w:rsidR="0037072A" w:rsidRPr="00322F3B" w:rsidRDefault="0037072A" w:rsidP="0037072A">
      <w:pPr>
        <w:pStyle w:val="paragraph"/>
      </w:pPr>
      <w:r w:rsidRPr="00322F3B">
        <w:tab/>
        <w:t>(d)</w:t>
      </w:r>
      <w:r w:rsidRPr="00322F3B">
        <w:tab/>
        <w:t>you do not have day to day control over the operation of the scheme (whether or not you have the right to be consulted or give directions); and</w:t>
      </w:r>
    </w:p>
    <w:p w14:paraId="782AC7CC" w14:textId="77777777" w:rsidR="0037072A" w:rsidRPr="00322F3B" w:rsidRDefault="0037072A" w:rsidP="0037072A">
      <w:pPr>
        <w:pStyle w:val="paragraph"/>
      </w:pPr>
      <w:r w:rsidRPr="00322F3B">
        <w:tab/>
        <w:t>(e)</w:t>
      </w:r>
      <w:r w:rsidRPr="00322F3B">
        <w:tab/>
        <w:t>at least one of these conditions is satisfied:</w:t>
      </w:r>
    </w:p>
    <w:p w14:paraId="1C3FE7E1" w14:textId="77777777" w:rsidR="0037072A" w:rsidRPr="00322F3B" w:rsidRDefault="0037072A" w:rsidP="0037072A">
      <w:pPr>
        <w:pStyle w:val="paragraphsub"/>
      </w:pPr>
      <w:r w:rsidRPr="00322F3B">
        <w:tab/>
        <w:t>(i)</w:t>
      </w:r>
      <w:r w:rsidRPr="00322F3B">
        <w:tab/>
        <w:t>there is more than one participant in the scheme;</w:t>
      </w:r>
    </w:p>
    <w:p w14:paraId="5AAF6580" w14:textId="7F5D885C" w:rsidR="0037072A" w:rsidRPr="00322F3B" w:rsidRDefault="0037072A" w:rsidP="0037072A">
      <w:pPr>
        <w:pStyle w:val="paragraphsub"/>
      </w:pPr>
      <w:r w:rsidRPr="00322F3B">
        <w:tab/>
        <w:t>(ii)</w:t>
      </w:r>
      <w:r w:rsidRPr="00322F3B">
        <w:tab/>
        <w:t xml:space="preserve">the </w:t>
      </w:r>
      <w:r w:rsidR="009953FD" w:rsidRPr="009953FD">
        <w:rPr>
          <w:position w:val="6"/>
          <w:sz w:val="16"/>
        </w:rPr>
        <w:t>*</w:t>
      </w:r>
      <w:r w:rsidRPr="00322F3B">
        <w:t xml:space="preserve">forestry manager of the scheme, or an </w:t>
      </w:r>
      <w:r w:rsidR="009953FD" w:rsidRPr="009953FD">
        <w:rPr>
          <w:position w:val="6"/>
          <w:sz w:val="16"/>
        </w:rPr>
        <w:t>*</w:t>
      </w:r>
      <w:r w:rsidRPr="00322F3B">
        <w:t>associate of the forestry manager, manages, arranges or promotes similar schemes; and</w:t>
      </w:r>
    </w:p>
    <w:p w14:paraId="15D5B346" w14:textId="77777777" w:rsidR="0037072A" w:rsidRPr="00322F3B" w:rsidRDefault="0037072A" w:rsidP="0037072A">
      <w:pPr>
        <w:pStyle w:val="paragraph"/>
      </w:pPr>
      <w:r w:rsidRPr="00322F3B">
        <w:tab/>
        <w:t>(f)</w:t>
      </w:r>
      <w:r w:rsidRPr="00322F3B">
        <w:tab/>
        <w:t xml:space="preserve">the condition in </w:t>
      </w:r>
      <w:r w:rsidR="00825006" w:rsidRPr="00322F3B">
        <w:t>subsection (</w:t>
      </w:r>
      <w:r w:rsidRPr="00322F3B">
        <w:t>4) is satisfied.</w:t>
      </w:r>
    </w:p>
    <w:p w14:paraId="424B3AC1" w14:textId="77777777" w:rsidR="0037072A" w:rsidRPr="00322F3B" w:rsidRDefault="0037072A" w:rsidP="0037072A">
      <w:pPr>
        <w:pStyle w:val="subsection"/>
      </w:pPr>
      <w:r w:rsidRPr="00322F3B">
        <w:tab/>
        <w:t>(2)</w:t>
      </w:r>
      <w:r w:rsidRPr="00322F3B">
        <w:tab/>
        <w:t>You deduct the amount for the income year in which you pay it.</w:t>
      </w:r>
    </w:p>
    <w:p w14:paraId="5B19CC0A" w14:textId="7300BF48" w:rsidR="0037072A" w:rsidRPr="00322F3B" w:rsidRDefault="0037072A" w:rsidP="0037072A">
      <w:pPr>
        <w:pStyle w:val="subsection"/>
      </w:pPr>
      <w:r w:rsidRPr="00322F3B">
        <w:tab/>
        <w:t>(3)</w:t>
      </w:r>
      <w:r w:rsidRPr="00322F3B">
        <w:tab/>
        <w:t xml:space="preserve">For the purposes of this Division, do </w:t>
      </w:r>
      <w:r w:rsidRPr="00322F3B">
        <w:rPr>
          <w:i/>
        </w:rPr>
        <w:t>not</w:t>
      </w:r>
      <w:r w:rsidRPr="00322F3B">
        <w:t xml:space="preserve"> treat an amount as being paid under a </w:t>
      </w:r>
      <w:r w:rsidR="009953FD" w:rsidRPr="009953FD">
        <w:rPr>
          <w:position w:val="6"/>
          <w:sz w:val="16"/>
        </w:rPr>
        <w:t>*</w:t>
      </w:r>
      <w:r w:rsidRPr="00322F3B">
        <w:t>forestry managed investment scheme if:</w:t>
      </w:r>
    </w:p>
    <w:p w14:paraId="07B571E1" w14:textId="70DAFA1A" w:rsidR="0037072A" w:rsidRPr="00322F3B" w:rsidRDefault="0037072A" w:rsidP="0037072A">
      <w:pPr>
        <w:pStyle w:val="paragraph"/>
      </w:pPr>
      <w:r w:rsidRPr="00322F3B">
        <w:tab/>
        <w:t>(a)</w:t>
      </w:r>
      <w:r w:rsidRPr="00322F3B">
        <w:tab/>
        <w:t xml:space="preserve">you pay the amount in connection with a </w:t>
      </w:r>
      <w:r w:rsidR="009953FD" w:rsidRPr="009953FD">
        <w:rPr>
          <w:position w:val="6"/>
          <w:sz w:val="16"/>
        </w:rPr>
        <w:t>*</w:t>
      </w:r>
      <w:r w:rsidRPr="00322F3B">
        <w:t xml:space="preserve">CGT event in relation to a </w:t>
      </w:r>
      <w:r w:rsidR="009953FD" w:rsidRPr="009953FD">
        <w:rPr>
          <w:position w:val="6"/>
          <w:sz w:val="16"/>
        </w:rPr>
        <w:t>*</w:t>
      </w:r>
      <w:r w:rsidRPr="00322F3B">
        <w:t>forestry interest in the scheme; and</w:t>
      </w:r>
    </w:p>
    <w:p w14:paraId="56DE7AD6" w14:textId="77777777" w:rsidR="0037072A" w:rsidRPr="00322F3B" w:rsidRDefault="0037072A" w:rsidP="0037072A">
      <w:pPr>
        <w:pStyle w:val="paragraph"/>
      </w:pPr>
      <w:r w:rsidRPr="00322F3B">
        <w:tab/>
        <w:t>(b)</w:t>
      </w:r>
      <w:r w:rsidRPr="00322F3B">
        <w:tab/>
        <w:t>as a result of the CGT event:</w:t>
      </w:r>
    </w:p>
    <w:p w14:paraId="301B4321" w14:textId="3CA505A0" w:rsidR="0037072A" w:rsidRPr="00322F3B" w:rsidRDefault="0037072A" w:rsidP="0037072A">
      <w:pPr>
        <w:pStyle w:val="paragraphsub"/>
      </w:pPr>
      <w:r w:rsidRPr="00322F3B">
        <w:tab/>
        <w:t>(i)</w:t>
      </w:r>
      <w:r w:rsidRPr="00322F3B">
        <w:tab/>
        <w:t xml:space="preserve">another </w:t>
      </w:r>
      <w:r w:rsidR="009953FD" w:rsidRPr="009953FD">
        <w:rPr>
          <w:position w:val="6"/>
          <w:sz w:val="16"/>
        </w:rPr>
        <w:t>*</w:t>
      </w:r>
      <w:r w:rsidRPr="00322F3B">
        <w:t>participant in the scheme no longer holds the forestry interest; and</w:t>
      </w:r>
    </w:p>
    <w:p w14:paraId="20EB053C" w14:textId="77777777" w:rsidR="0037072A" w:rsidRPr="00322F3B" w:rsidRDefault="0037072A" w:rsidP="0037072A">
      <w:pPr>
        <w:pStyle w:val="paragraphsub"/>
      </w:pPr>
      <w:r w:rsidRPr="00322F3B">
        <w:tab/>
        <w:t>(ii)</w:t>
      </w:r>
      <w:r w:rsidRPr="00322F3B">
        <w:tab/>
        <w:t>you start to hold the forestry interest.</w:t>
      </w:r>
    </w:p>
    <w:p w14:paraId="733483C5" w14:textId="77777777" w:rsidR="0037072A" w:rsidRPr="00322F3B" w:rsidRDefault="0037072A" w:rsidP="0037072A">
      <w:pPr>
        <w:pStyle w:val="subsection"/>
      </w:pPr>
      <w:r w:rsidRPr="00322F3B">
        <w:tab/>
        <w:t>(4)</w:t>
      </w:r>
      <w:r w:rsidRPr="00322F3B">
        <w:tab/>
        <w:t xml:space="preserve">For the purposes of </w:t>
      </w:r>
      <w:r w:rsidR="00825006" w:rsidRPr="00322F3B">
        <w:t>paragraph (</w:t>
      </w:r>
      <w:r w:rsidRPr="00322F3B">
        <w:t>1)(f), the condition in this subsection is satisfied unless:</w:t>
      </w:r>
    </w:p>
    <w:p w14:paraId="40B00684" w14:textId="2EB810D5" w:rsidR="0037072A" w:rsidRPr="00322F3B" w:rsidRDefault="0037072A" w:rsidP="0037072A">
      <w:pPr>
        <w:pStyle w:val="paragraph"/>
      </w:pPr>
      <w:r w:rsidRPr="00322F3B">
        <w:lastRenderedPageBreak/>
        <w:tab/>
        <w:t>(a)</w:t>
      </w:r>
      <w:r w:rsidRPr="00322F3B">
        <w:tab/>
        <w:t xml:space="preserve">18 months have elapsed since the end of the income year in which an amount is first paid under the </w:t>
      </w:r>
      <w:r w:rsidR="009953FD" w:rsidRPr="009953FD">
        <w:rPr>
          <w:position w:val="6"/>
          <w:sz w:val="16"/>
        </w:rPr>
        <w:t>*</w:t>
      </w:r>
      <w:r w:rsidRPr="00322F3B">
        <w:t xml:space="preserve">forestry managed investment scheme by a </w:t>
      </w:r>
      <w:r w:rsidR="009953FD" w:rsidRPr="009953FD">
        <w:rPr>
          <w:position w:val="6"/>
          <w:sz w:val="16"/>
        </w:rPr>
        <w:t>*</w:t>
      </w:r>
      <w:r w:rsidRPr="00322F3B">
        <w:t>participant in the scheme; and</w:t>
      </w:r>
    </w:p>
    <w:p w14:paraId="3BF6C9CC" w14:textId="77777777" w:rsidR="0037072A" w:rsidRPr="00322F3B" w:rsidRDefault="0037072A" w:rsidP="0037072A">
      <w:pPr>
        <w:pStyle w:val="paragraph"/>
      </w:pPr>
      <w:r w:rsidRPr="00322F3B">
        <w:tab/>
        <w:t>(b)</w:t>
      </w:r>
      <w:r w:rsidRPr="00322F3B">
        <w:tab/>
        <w:t>the trees intended to be established in accordance with the scheme have not all been established before the end of those 18 months.</w:t>
      </w:r>
    </w:p>
    <w:p w14:paraId="05A87AC5" w14:textId="77777777" w:rsidR="0037072A" w:rsidRPr="00322F3B" w:rsidRDefault="0037072A" w:rsidP="0037072A">
      <w:pPr>
        <w:pStyle w:val="subsection"/>
      </w:pPr>
      <w:r w:rsidRPr="00322F3B">
        <w:tab/>
        <w:t>(5)</w:t>
      </w:r>
      <w:r w:rsidRPr="00322F3B">
        <w:tab/>
        <w:t xml:space="preserve">You cannot deduct an amount under </w:t>
      </w:r>
      <w:r w:rsidR="00825006" w:rsidRPr="00322F3B">
        <w:t>subsection (</w:t>
      </w:r>
      <w:r w:rsidRPr="00322F3B">
        <w:t>1) if:</w:t>
      </w:r>
    </w:p>
    <w:p w14:paraId="2B7A7B02" w14:textId="12010468" w:rsidR="0037072A" w:rsidRPr="00322F3B" w:rsidRDefault="0037072A" w:rsidP="0037072A">
      <w:pPr>
        <w:pStyle w:val="paragraph"/>
      </w:pPr>
      <w:r w:rsidRPr="00322F3B">
        <w:tab/>
        <w:t>(a)</w:t>
      </w:r>
      <w:r w:rsidRPr="00322F3B">
        <w:tab/>
        <w:t xml:space="preserve">you hold the </w:t>
      </w:r>
      <w:r w:rsidR="009953FD" w:rsidRPr="009953FD">
        <w:rPr>
          <w:position w:val="6"/>
          <w:sz w:val="16"/>
        </w:rPr>
        <w:t>*</w:t>
      </w:r>
      <w:r w:rsidRPr="00322F3B">
        <w:t xml:space="preserve">forestry interest mentioned in </w:t>
      </w:r>
      <w:r w:rsidR="00825006" w:rsidRPr="00322F3B">
        <w:t>paragraph (</w:t>
      </w:r>
      <w:r w:rsidRPr="00322F3B">
        <w:t xml:space="preserve">1)(a) as an </w:t>
      </w:r>
      <w:r w:rsidR="009953FD" w:rsidRPr="009953FD">
        <w:rPr>
          <w:position w:val="6"/>
          <w:sz w:val="16"/>
        </w:rPr>
        <w:t>*</w:t>
      </w:r>
      <w:r w:rsidRPr="00322F3B">
        <w:t>initial participant; and</w:t>
      </w:r>
    </w:p>
    <w:p w14:paraId="14CDD259" w14:textId="070D11FA"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CGT event happens in relation to the forestry interest within 4 years after the end of the income year in which you first pay an amount under the scheme.</w:t>
      </w:r>
    </w:p>
    <w:p w14:paraId="370B52E9" w14:textId="77777777" w:rsidR="0037072A" w:rsidRPr="00322F3B" w:rsidRDefault="0037072A" w:rsidP="0037072A">
      <w:pPr>
        <w:pStyle w:val="subsection2"/>
      </w:pPr>
      <w:r w:rsidRPr="00322F3B">
        <w:t>If you have already deducted it, your assessment may be amended to disallow the deduction.</w:t>
      </w:r>
    </w:p>
    <w:p w14:paraId="48787F6C" w14:textId="4F0331C2" w:rsidR="0037072A" w:rsidRPr="00322F3B" w:rsidRDefault="0037072A" w:rsidP="0037072A">
      <w:pPr>
        <w:pStyle w:val="subsection"/>
      </w:pPr>
      <w:r w:rsidRPr="00322F3B">
        <w:tab/>
        <w:t>(5A)</w:t>
      </w:r>
      <w:r w:rsidRPr="00322F3B">
        <w:tab/>
      </w:r>
      <w:r w:rsidR="00825006" w:rsidRPr="00322F3B">
        <w:t>Paragraph (</w:t>
      </w:r>
      <w:r w:rsidRPr="00322F3B">
        <w:t xml:space="preserve">5)(b) does not apply to a </w:t>
      </w:r>
      <w:r w:rsidR="009953FD" w:rsidRPr="009953FD">
        <w:rPr>
          <w:position w:val="6"/>
          <w:sz w:val="16"/>
        </w:rPr>
        <w:t>*</w:t>
      </w:r>
      <w:r w:rsidRPr="00322F3B">
        <w:t>CGT event if:</w:t>
      </w:r>
    </w:p>
    <w:p w14:paraId="51BD36B6" w14:textId="77777777" w:rsidR="0037072A" w:rsidRPr="00322F3B" w:rsidRDefault="0037072A" w:rsidP="0037072A">
      <w:pPr>
        <w:pStyle w:val="paragraph"/>
      </w:pPr>
      <w:r w:rsidRPr="00322F3B">
        <w:tab/>
        <w:t>(a)</w:t>
      </w:r>
      <w:r w:rsidRPr="00322F3B">
        <w:tab/>
        <w:t>the CGT event happens because of circumstances outside your control; and</w:t>
      </w:r>
    </w:p>
    <w:p w14:paraId="62E8D435" w14:textId="77777777" w:rsidR="0037072A" w:rsidRPr="00322F3B" w:rsidRDefault="0037072A" w:rsidP="0037072A">
      <w:pPr>
        <w:pStyle w:val="noteToPara"/>
      </w:pPr>
      <w:r w:rsidRPr="00322F3B">
        <w:t>Example:</w:t>
      </w:r>
      <w:r w:rsidRPr="00322F3B">
        <w:tab/>
        <w:t>The forestry interest is compulsorily acquired.</w:t>
      </w:r>
    </w:p>
    <w:p w14:paraId="1921EB45" w14:textId="29B33FF0" w:rsidR="0037072A" w:rsidRPr="00322F3B" w:rsidRDefault="0037072A" w:rsidP="0037072A">
      <w:pPr>
        <w:pStyle w:val="paragraph"/>
      </w:pPr>
      <w:r w:rsidRPr="00322F3B">
        <w:tab/>
        <w:t>(b)</w:t>
      </w:r>
      <w:r w:rsidRPr="00322F3B">
        <w:tab/>
        <w:t xml:space="preserve">when you acquired the </w:t>
      </w:r>
      <w:r w:rsidR="009953FD" w:rsidRPr="009953FD">
        <w:rPr>
          <w:position w:val="6"/>
          <w:sz w:val="16"/>
        </w:rPr>
        <w:t>*</w:t>
      </w:r>
      <w:r w:rsidRPr="00322F3B">
        <w:t>forestry interest, you could not reasonably have foreseen the CGT event happening.</w:t>
      </w:r>
    </w:p>
    <w:p w14:paraId="454B6CC4" w14:textId="4EE14449" w:rsidR="0037072A" w:rsidRPr="00322F3B" w:rsidRDefault="0037072A" w:rsidP="0037072A">
      <w:pPr>
        <w:pStyle w:val="subsection"/>
      </w:pPr>
      <w:r w:rsidRPr="00322F3B">
        <w:tab/>
        <w:t>(6)</w:t>
      </w:r>
      <w:r w:rsidRPr="00322F3B">
        <w:tab/>
        <w:t>Despite section</w:t>
      </w:r>
      <w:r w:rsidR="00825006" w:rsidRPr="00322F3B">
        <w:t> </w:t>
      </w:r>
      <w:r w:rsidRPr="00322F3B">
        <w:t xml:space="preserve">170 of the </w:t>
      </w:r>
      <w:r w:rsidRPr="00322F3B">
        <w:rPr>
          <w:i/>
        </w:rPr>
        <w:t>Income Tax Assessment Act 1936</w:t>
      </w:r>
      <w:r w:rsidRPr="00322F3B">
        <w:t xml:space="preserve">, the Commissioner may amend your assessment at any time within 2 years after the </w:t>
      </w:r>
      <w:r w:rsidR="009953FD" w:rsidRPr="009953FD">
        <w:rPr>
          <w:position w:val="6"/>
          <w:sz w:val="16"/>
        </w:rPr>
        <w:t>*</w:t>
      </w:r>
      <w:r w:rsidRPr="00322F3B">
        <w:t xml:space="preserve">CGT event, for the purpose of giving effect to </w:t>
      </w:r>
      <w:r w:rsidR="00825006" w:rsidRPr="00322F3B">
        <w:t>subsection (</w:t>
      </w:r>
      <w:r w:rsidRPr="00322F3B">
        <w:t>5).</w:t>
      </w:r>
    </w:p>
    <w:p w14:paraId="7998659B" w14:textId="77777777" w:rsidR="0037072A" w:rsidRPr="00322F3B" w:rsidRDefault="0037072A" w:rsidP="0037072A">
      <w:pPr>
        <w:pStyle w:val="subsection"/>
      </w:pPr>
      <w:r w:rsidRPr="00322F3B">
        <w:tab/>
        <w:t>(7)</w:t>
      </w:r>
      <w:r w:rsidRPr="00322F3B">
        <w:tab/>
        <w:t>Sections</w:t>
      </w:r>
      <w:r w:rsidR="00825006" w:rsidRPr="00322F3B">
        <w:t> </w:t>
      </w:r>
      <w:r w:rsidRPr="00322F3B">
        <w:t xml:space="preserve">82KZMD and 82KZMF of the </w:t>
      </w:r>
      <w:r w:rsidRPr="00322F3B">
        <w:rPr>
          <w:i/>
        </w:rPr>
        <w:t>Income Tax Assessment Act 1936</w:t>
      </w:r>
      <w:r w:rsidRPr="00322F3B">
        <w:t xml:space="preserve"> do not affect the timing of a deduction under this section.</w:t>
      </w:r>
    </w:p>
    <w:p w14:paraId="667ED34F" w14:textId="39D7E242" w:rsidR="0037072A" w:rsidRPr="00322F3B" w:rsidRDefault="0037072A" w:rsidP="0037072A">
      <w:pPr>
        <w:pStyle w:val="ActHead5"/>
      </w:pPr>
      <w:bookmarkStart w:id="613" w:name="_Toc201756043"/>
      <w:r w:rsidRPr="00322F3B">
        <w:rPr>
          <w:rStyle w:val="CharSectno"/>
        </w:rPr>
        <w:t>394</w:t>
      </w:r>
      <w:r w:rsidR="009953FD">
        <w:rPr>
          <w:rStyle w:val="CharSectno"/>
        </w:rPr>
        <w:noBreakHyphen/>
      </w:r>
      <w:r w:rsidRPr="00322F3B">
        <w:rPr>
          <w:rStyle w:val="CharSectno"/>
        </w:rPr>
        <w:t>15</w:t>
      </w:r>
      <w:r w:rsidRPr="00322F3B">
        <w:t xml:space="preserve">  Forestry managed investment schemes and related concepts</w:t>
      </w:r>
      <w:bookmarkEnd w:id="613"/>
    </w:p>
    <w:p w14:paraId="2A7D5C09" w14:textId="731E347D"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scheme is a </w:t>
      </w:r>
      <w:r w:rsidRPr="00322F3B">
        <w:rPr>
          <w:b/>
          <w:i/>
        </w:rPr>
        <w:t xml:space="preserve">forestry managed investment scheme </w:t>
      </w:r>
      <w:r w:rsidRPr="00322F3B">
        <w:t>if the purpose of the scheme is for establishing and tending trees for felling in Australia.</w:t>
      </w:r>
    </w:p>
    <w:p w14:paraId="2640930C" w14:textId="271D950F" w:rsidR="0037072A" w:rsidRPr="00322F3B" w:rsidRDefault="0037072A" w:rsidP="0037072A">
      <w:pPr>
        <w:pStyle w:val="subsection"/>
      </w:pPr>
      <w:r w:rsidRPr="00322F3B">
        <w:lastRenderedPageBreak/>
        <w:tab/>
        <w:t>(2)</w:t>
      </w:r>
      <w:r w:rsidRPr="00322F3B">
        <w:tab/>
        <w:t xml:space="preserve">The entity that manages, arranges or promotes a </w:t>
      </w:r>
      <w:r w:rsidR="009953FD" w:rsidRPr="009953FD">
        <w:rPr>
          <w:position w:val="6"/>
          <w:sz w:val="16"/>
        </w:rPr>
        <w:t>*</w:t>
      </w:r>
      <w:r w:rsidRPr="00322F3B">
        <w:t xml:space="preserve">forestry managed investment scheme is the </w:t>
      </w:r>
      <w:r w:rsidRPr="00322F3B">
        <w:rPr>
          <w:b/>
          <w:i/>
        </w:rPr>
        <w:t>forestry manager</w:t>
      </w:r>
      <w:r w:rsidRPr="00322F3B">
        <w:t xml:space="preserve"> of the scheme.</w:t>
      </w:r>
    </w:p>
    <w:p w14:paraId="1655FBAB" w14:textId="6320B619" w:rsidR="0037072A" w:rsidRPr="00322F3B" w:rsidRDefault="0037072A" w:rsidP="0037072A">
      <w:pPr>
        <w:pStyle w:val="subsection"/>
      </w:pPr>
      <w:r w:rsidRPr="00322F3B">
        <w:tab/>
        <w:t>(3)</w:t>
      </w:r>
      <w:r w:rsidRPr="00322F3B">
        <w:tab/>
        <w:t xml:space="preserve">A </w:t>
      </w:r>
      <w:r w:rsidRPr="00322F3B">
        <w:rPr>
          <w:b/>
          <w:i/>
        </w:rPr>
        <w:t>forestry interest</w:t>
      </w:r>
      <w:r w:rsidRPr="00322F3B">
        <w:t xml:space="preserve"> in a </w:t>
      </w:r>
      <w:r w:rsidR="009953FD" w:rsidRPr="009953FD">
        <w:rPr>
          <w:position w:val="6"/>
          <w:sz w:val="16"/>
        </w:rPr>
        <w:t>*</w:t>
      </w:r>
      <w:r w:rsidRPr="00322F3B">
        <w:t>forestry managed investment scheme is a right to benefits produced by the scheme (whether the right is actual, prospective or contingent and whether it is enforceable or not).</w:t>
      </w:r>
    </w:p>
    <w:p w14:paraId="7BA48D75" w14:textId="258F3B10" w:rsidR="0037072A" w:rsidRPr="00322F3B" w:rsidRDefault="0037072A" w:rsidP="0037072A">
      <w:pPr>
        <w:pStyle w:val="subsection"/>
      </w:pPr>
      <w:r w:rsidRPr="00322F3B">
        <w:tab/>
        <w:t>(4)</w:t>
      </w:r>
      <w:r w:rsidRPr="00322F3B">
        <w:tab/>
        <w:t xml:space="preserve">An entity that holds a </w:t>
      </w:r>
      <w:r w:rsidR="009953FD" w:rsidRPr="009953FD">
        <w:rPr>
          <w:position w:val="6"/>
          <w:sz w:val="16"/>
        </w:rPr>
        <w:t>*</w:t>
      </w:r>
      <w:r w:rsidRPr="00322F3B">
        <w:t xml:space="preserve">forestry interest in a </w:t>
      </w:r>
      <w:r w:rsidR="009953FD" w:rsidRPr="009953FD">
        <w:rPr>
          <w:position w:val="6"/>
          <w:sz w:val="16"/>
        </w:rPr>
        <w:t>*</w:t>
      </w:r>
      <w:r w:rsidRPr="00322F3B">
        <w:t xml:space="preserve">forestry managed investment scheme (other than the </w:t>
      </w:r>
      <w:r w:rsidR="009953FD" w:rsidRPr="009953FD">
        <w:rPr>
          <w:position w:val="6"/>
          <w:sz w:val="16"/>
        </w:rPr>
        <w:t>*</w:t>
      </w:r>
      <w:r w:rsidRPr="00322F3B">
        <w:t xml:space="preserve">forestry manager of the scheme) is a </w:t>
      </w:r>
      <w:r w:rsidRPr="00322F3B">
        <w:rPr>
          <w:b/>
          <w:i/>
        </w:rPr>
        <w:t xml:space="preserve">participant </w:t>
      </w:r>
      <w:r w:rsidRPr="00322F3B">
        <w:t>in the scheme.</w:t>
      </w:r>
    </w:p>
    <w:p w14:paraId="72D3C680" w14:textId="285F2E56" w:rsidR="0037072A" w:rsidRPr="00322F3B" w:rsidRDefault="0037072A" w:rsidP="0037072A">
      <w:pPr>
        <w:pStyle w:val="subsection"/>
      </w:pPr>
      <w:r w:rsidRPr="00322F3B">
        <w:tab/>
        <w:t>(5)</w:t>
      </w:r>
      <w:r w:rsidRPr="00322F3B">
        <w:tab/>
        <w:t xml:space="preserve">A </w:t>
      </w:r>
      <w:r w:rsidR="009953FD" w:rsidRPr="009953FD">
        <w:rPr>
          <w:position w:val="6"/>
          <w:sz w:val="16"/>
        </w:rPr>
        <w:t>*</w:t>
      </w:r>
      <w:r w:rsidRPr="00322F3B">
        <w:t xml:space="preserve">participant in a </w:t>
      </w:r>
      <w:r w:rsidR="009953FD" w:rsidRPr="009953FD">
        <w:rPr>
          <w:position w:val="6"/>
          <w:sz w:val="16"/>
        </w:rPr>
        <w:t>*</w:t>
      </w:r>
      <w:r w:rsidRPr="00322F3B">
        <w:t xml:space="preserve">forestry managed investment scheme holds a </w:t>
      </w:r>
      <w:r w:rsidR="009953FD" w:rsidRPr="009953FD">
        <w:rPr>
          <w:position w:val="6"/>
          <w:sz w:val="16"/>
        </w:rPr>
        <w:t>*</w:t>
      </w:r>
      <w:r w:rsidRPr="00322F3B">
        <w:t xml:space="preserve">forestry interest in the scheme as an </w:t>
      </w:r>
      <w:r w:rsidRPr="00322F3B">
        <w:rPr>
          <w:b/>
          <w:i/>
        </w:rPr>
        <w:t>initial participant</w:t>
      </w:r>
      <w:r w:rsidRPr="00322F3B">
        <w:t xml:space="preserve"> if:</w:t>
      </w:r>
    </w:p>
    <w:p w14:paraId="41730639" w14:textId="0C34C051" w:rsidR="0037072A" w:rsidRPr="00322F3B" w:rsidRDefault="0037072A" w:rsidP="0037072A">
      <w:pPr>
        <w:pStyle w:val="paragraph"/>
      </w:pPr>
      <w:r w:rsidRPr="00322F3B">
        <w:tab/>
        <w:t>(a)</w:t>
      </w:r>
      <w:r w:rsidRPr="00322F3B">
        <w:tab/>
        <w:t xml:space="preserve">the participant obtains the forestry interest from the </w:t>
      </w:r>
      <w:r w:rsidR="009953FD" w:rsidRPr="009953FD">
        <w:rPr>
          <w:position w:val="6"/>
          <w:sz w:val="16"/>
        </w:rPr>
        <w:t>*</w:t>
      </w:r>
      <w:r w:rsidRPr="00322F3B">
        <w:t>forestry manager of the scheme; and</w:t>
      </w:r>
    </w:p>
    <w:p w14:paraId="74C29DEF" w14:textId="77777777" w:rsidR="0037072A" w:rsidRPr="00322F3B" w:rsidRDefault="0037072A" w:rsidP="0037072A">
      <w:pPr>
        <w:pStyle w:val="paragraph"/>
      </w:pPr>
      <w:r w:rsidRPr="00322F3B">
        <w:tab/>
        <w:t>(b)</w:t>
      </w:r>
      <w:r w:rsidRPr="00322F3B">
        <w:tab/>
        <w:t>the payment by the participant to obtain the forestry interest results in the establishment of trees.</w:t>
      </w:r>
    </w:p>
    <w:p w14:paraId="6931C2DF" w14:textId="0EC92F06" w:rsidR="0037072A" w:rsidRPr="00322F3B" w:rsidRDefault="0037072A" w:rsidP="0037072A">
      <w:pPr>
        <w:pStyle w:val="ActHead5"/>
      </w:pPr>
      <w:bookmarkStart w:id="614" w:name="_Toc201756044"/>
      <w:r w:rsidRPr="00322F3B">
        <w:rPr>
          <w:rStyle w:val="CharSectno"/>
        </w:rPr>
        <w:t>394</w:t>
      </w:r>
      <w:r w:rsidR="009953FD">
        <w:rPr>
          <w:rStyle w:val="CharSectno"/>
        </w:rPr>
        <w:noBreakHyphen/>
      </w:r>
      <w:r w:rsidRPr="00322F3B">
        <w:rPr>
          <w:rStyle w:val="CharSectno"/>
        </w:rPr>
        <w:t>20</w:t>
      </w:r>
      <w:r w:rsidRPr="00322F3B">
        <w:t xml:space="preserve">  Payments on behalf of participant in forestry managed investment scheme</w:t>
      </w:r>
      <w:bookmarkEnd w:id="614"/>
    </w:p>
    <w:p w14:paraId="350DD854" w14:textId="7F7A524B" w:rsidR="0037072A" w:rsidRPr="00322F3B" w:rsidRDefault="0037072A" w:rsidP="0037072A">
      <w:pPr>
        <w:pStyle w:val="subsection"/>
      </w:pPr>
      <w:r w:rsidRPr="00322F3B">
        <w:tab/>
      </w:r>
      <w:r w:rsidRPr="00322F3B">
        <w:tab/>
        <w:t xml:space="preserve">For the purposes of this Division, treat a payment to the </w:t>
      </w:r>
      <w:r w:rsidR="009953FD" w:rsidRPr="009953FD">
        <w:rPr>
          <w:position w:val="6"/>
          <w:sz w:val="16"/>
        </w:rPr>
        <w:t>*</w:t>
      </w:r>
      <w:r w:rsidRPr="00322F3B">
        <w:t xml:space="preserve">forestry manager of a </w:t>
      </w:r>
      <w:r w:rsidR="009953FD" w:rsidRPr="009953FD">
        <w:rPr>
          <w:position w:val="6"/>
          <w:sz w:val="16"/>
        </w:rPr>
        <w:t>*</w:t>
      </w:r>
      <w:r w:rsidRPr="00322F3B">
        <w:t xml:space="preserve">forestry managed investment on behalf of a </w:t>
      </w:r>
      <w:r w:rsidR="009953FD" w:rsidRPr="009953FD">
        <w:rPr>
          <w:position w:val="6"/>
          <w:sz w:val="16"/>
        </w:rPr>
        <w:t>*</w:t>
      </w:r>
      <w:r w:rsidRPr="00322F3B">
        <w:t>participant in the scheme as a payment by the participant to the forestry manager.</w:t>
      </w:r>
    </w:p>
    <w:p w14:paraId="6F30D6E5" w14:textId="4D4023FE" w:rsidR="0037072A" w:rsidRPr="00322F3B" w:rsidRDefault="0037072A" w:rsidP="0037072A">
      <w:pPr>
        <w:pStyle w:val="ActHead5"/>
      </w:pPr>
      <w:bookmarkStart w:id="615" w:name="_Toc201756045"/>
      <w:r w:rsidRPr="00322F3B">
        <w:rPr>
          <w:rStyle w:val="CharSectno"/>
        </w:rPr>
        <w:t>394</w:t>
      </w:r>
      <w:r w:rsidR="009953FD">
        <w:rPr>
          <w:rStyle w:val="CharSectno"/>
        </w:rPr>
        <w:noBreakHyphen/>
      </w:r>
      <w:r w:rsidRPr="00322F3B">
        <w:rPr>
          <w:rStyle w:val="CharSectno"/>
        </w:rPr>
        <w:t>25</w:t>
      </w:r>
      <w:r w:rsidRPr="00322F3B">
        <w:t xml:space="preserve">  CGT event in relation to forestry interest in forestry managed investment scheme—initial participant</w:t>
      </w:r>
      <w:bookmarkEnd w:id="615"/>
    </w:p>
    <w:p w14:paraId="3FB0FADD" w14:textId="77777777" w:rsidR="0037072A" w:rsidRPr="00322F3B" w:rsidRDefault="0037072A" w:rsidP="0037072A">
      <w:pPr>
        <w:pStyle w:val="subsection"/>
      </w:pPr>
      <w:r w:rsidRPr="00322F3B">
        <w:tab/>
        <w:t>(1)</w:t>
      </w:r>
      <w:r w:rsidRPr="00322F3B">
        <w:tab/>
        <w:t>This section applies if:</w:t>
      </w:r>
    </w:p>
    <w:p w14:paraId="0394CAE1" w14:textId="239DB11E" w:rsidR="0037072A" w:rsidRPr="00322F3B" w:rsidRDefault="0037072A" w:rsidP="0037072A">
      <w:pPr>
        <w:pStyle w:val="paragraph"/>
      </w:pPr>
      <w:r w:rsidRPr="00322F3B">
        <w:tab/>
        <w:t>(a)</w:t>
      </w:r>
      <w:r w:rsidRPr="00322F3B">
        <w:tab/>
        <w:t xml:space="preserve">you hold a </w:t>
      </w:r>
      <w:r w:rsidR="009953FD" w:rsidRPr="009953FD">
        <w:rPr>
          <w:position w:val="6"/>
          <w:sz w:val="16"/>
        </w:rPr>
        <w:t>*</w:t>
      </w:r>
      <w:r w:rsidRPr="00322F3B">
        <w:t xml:space="preserve">forestry interest in a </w:t>
      </w:r>
      <w:r w:rsidR="009953FD" w:rsidRPr="009953FD">
        <w:rPr>
          <w:position w:val="6"/>
          <w:sz w:val="16"/>
        </w:rPr>
        <w:t>*</w:t>
      </w:r>
      <w:r w:rsidRPr="00322F3B">
        <w:t xml:space="preserve">forestry managed investment scheme as an </w:t>
      </w:r>
      <w:r w:rsidR="009953FD" w:rsidRPr="009953FD">
        <w:rPr>
          <w:position w:val="6"/>
          <w:sz w:val="16"/>
        </w:rPr>
        <w:t>*</w:t>
      </w:r>
      <w:r w:rsidRPr="00322F3B">
        <w:t>initial participant in the scheme; and</w:t>
      </w:r>
    </w:p>
    <w:p w14:paraId="7E37BE00" w14:textId="77777777" w:rsidR="0037072A" w:rsidRPr="00322F3B" w:rsidRDefault="0037072A" w:rsidP="0037072A">
      <w:pPr>
        <w:pStyle w:val="paragraph"/>
      </w:pPr>
      <w:r w:rsidRPr="00322F3B">
        <w:tab/>
        <w:t>(b)</w:t>
      </w:r>
      <w:r w:rsidRPr="00322F3B">
        <w:tab/>
        <w:t>at least one of these conditions is satisfied:</w:t>
      </w:r>
    </w:p>
    <w:p w14:paraId="3B8102E8" w14:textId="64E294BD" w:rsidR="0037072A" w:rsidRPr="00322F3B" w:rsidRDefault="0037072A" w:rsidP="0037072A">
      <w:pPr>
        <w:pStyle w:val="paragraphsub"/>
      </w:pPr>
      <w:r w:rsidRPr="00322F3B">
        <w:tab/>
        <w:t>(i)</w:t>
      </w:r>
      <w:r w:rsidRPr="00322F3B">
        <w:tab/>
        <w:t xml:space="preserve">you can deduct or have deducted an amount for an income year under </w:t>
      </w:r>
      <w:r w:rsidR="009F5D03" w:rsidRPr="00322F3B">
        <w:t>section 3</w:t>
      </w:r>
      <w:r w:rsidRPr="00322F3B">
        <w:t>94</w:t>
      </w:r>
      <w:r w:rsidR="009953FD">
        <w:noBreakHyphen/>
      </w:r>
      <w:r w:rsidRPr="00322F3B">
        <w:t>10 in relation to the forestry interest;</w:t>
      </w:r>
    </w:p>
    <w:p w14:paraId="5F595053" w14:textId="01E92C18" w:rsidR="0037072A" w:rsidRPr="00322F3B" w:rsidRDefault="0037072A" w:rsidP="0037072A">
      <w:pPr>
        <w:pStyle w:val="paragraphsub"/>
      </w:pPr>
      <w:r w:rsidRPr="00322F3B">
        <w:lastRenderedPageBreak/>
        <w:tab/>
        <w:t>(ii)</w:t>
      </w:r>
      <w:r w:rsidRPr="00322F3B">
        <w:tab/>
        <w:t xml:space="preserve">the condition in </w:t>
      </w:r>
      <w:r w:rsidR="00825006" w:rsidRPr="00322F3B">
        <w:t>subparagraph (</w:t>
      </w:r>
      <w:r w:rsidRPr="00322F3B">
        <w:t>i) would be satisfied if sub</w:t>
      </w:r>
      <w:r w:rsidR="009F5D03" w:rsidRPr="00322F3B">
        <w:t>section 3</w:t>
      </w:r>
      <w:r w:rsidRPr="00322F3B">
        <w:t>94</w:t>
      </w:r>
      <w:r w:rsidR="009953FD">
        <w:noBreakHyphen/>
      </w:r>
      <w:r w:rsidRPr="00322F3B">
        <w:t>10(5) were disregarded; and</w:t>
      </w:r>
    </w:p>
    <w:p w14:paraId="006B7C63" w14:textId="70E9E489" w:rsidR="0037072A" w:rsidRPr="00322F3B" w:rsidRDefault="0037072A" w:rsidP="0037072A">
      <w:pPr>
        <w:pStyle w:val="paragraph"/>
      </w:pPr>
      <w:r w:rsidRPr="00322F3B">
        <w:tab/>
        <w:t>(c)</w:t>
      </w:r>
      <w:r w:rsidRPr="00322F3B">
        <w:tab/>
        <w:t xml:space="preserve">a </w:t>
      </w:r>
      <w:r w:rsidR="009953FD" w:rsidRPr="009953FD">
        <w:rPr>
          <w:position w:val="6"/>
          <w:sz w:val="16"/>
        </w:rPr>
        <w:t>*</w:t>
      </w:r>
      <w:r w:rsidRPr="00322F3B">
        <w:t>CGT event happens in relation to the forestry interest, other than a CGT event that happens in respect of thinning.</w:t>
      </w:r>
    </w:p>
    <w:p w14:paraId="368F9B96" w14:textId="5CC7A63A" w:rsidR="0037072A" w:rsidRPr="00322F3B" w:rsidRDefault="0037072A" w:rsidP="0037072A">
      <w:pPr>
        <w:pStyle w:val="subsection"/>
        <w:keepNext/>
        <w:keepLines/>
      </w:pPr>
      <w:r w:rsidRPr="00322F3B">
        <w:tab/>
        <w:t>(2)</w:t>
      </w:r>
      <w:r w:rsidRPr="00322F3B">
        <w:tab/>
        <w:t xml:space="preserve">Your assessable income for the income year in which the </w:t>
      </w:r>
      <w:r w:rsidR="009953FD" w:rsidRPr="009953FD">
        <w:rPr>
          <w:position w:val="6"/>
          <w:sz w:val="16"/>
        </w:rPr>
        <w:t>*</w:t>
      </w:r>
      <w:r w:rsidRPr="00322F3B">
        <w:t>CGT event happens includes:</w:t>
      </w:r>
    </w:p>
    <w:p w14:paraId="3E50971F" w14:textId="5673861F" w:rsidR="0037072A" w:rsidRPr="00322F3B" w:rsidRDefault="0037072A" w:rsidP="0037072A">
      <w:pPr>
        <w:pStyle w:val="paragraph"/>
      </w:pPr>
      <w:r w:rsidRPr="00322F3B">
        <w:tab/>
        <w:t>(a)</w:t>
      </w:r>
      <w:r w:rsidRPr="00322F3B">
        <w:tab/>
        <w:t xml:space="preserve">if, as a result of the CGT event, you no longer hold the </w:t>
      </w:r>
      <w:r w:rsidR="009953FD" w:rsidRPr="009953FD">
        <w:rPr>
          <w:position w:val="6"/>
          <w:sz w:val="16"/>
        </w:rPr>
        <w:t>*</w:t>
      </w:r>
      <w:r w:rsidRPr="00322F3B">
        <w:t xml:space="preserve">forestry interest—the </w:t>
      </w:r>
      <w:r w:rsidR="009953FD" w:rsidRPr="009953FD">
        <w:rPr>
          <w:position w:val="6"/>
          <w:sz w:val="16"/>
        </w:rPr>
        <w:t>*</w:t>
      </w:r>
      <w:r w:rsidRPr="00322F3B">
        <w:t>market value of the forestry interest (worked out as at the time of the event); or</w:t>
      </w:r>
    </w:p>
    <w:p w14:paraId="34C24619" w14:textId="77777777" w:rsidR="0037072A" w:rsidRPr="00322F3B" w:rsidRDefault="0037072A" w:rsidP="0037072A">
      <w:pPr>
        <w:pStyle w:val="paragraph"/>
      </w:pPr>
      <w:r w:rsidRPr="00322F3B">
        <w:tab/>
        <w:t>(b)</w:t>
      </w:r>
      <w:r w:rsidRPr="00322F3B">
        <w:tab/>
        <w:t>otherwise—the decrease (if any) in the market value of the forestry interest as a result of the CGT event.</w:t>
      </w:r>
    </w:p>
    <w:p w14:paraId="1C07EBA6" w14:textId="3FC4C30B" w:rsidR="0037072A" w:rsidRPr="00322F3B" w:rsidRDefault="0037072A" w:rsidP="0037072A">
      <w:pPr>
        <w:pStyle w:val="subsection"/>
      </w:pPr>
      <w:r w:rsidRPr="00322F3B">
        <w:tab/>
        <w:t>(3)</w:t>
      </w:r>
      <w:r w:rsidRPr="00322F3B">
        <w:tab/>
        <w:t xml:space="preserve">Any amount that you actually receive because of the </w:t>
      </w:r>
      <w:r w:rsidR="009953FD" w:rsidRPr="009953FD">
        <w:rPr>
          <w:position w:val="6"/>
          <w:sz w:val="16"/>
        </w:rPr>
        <w:t>*</w:t>
      </w:r>
      <w:r w:rsidRPr="00322F3B">
        <w:t xml:space="preserve">CGT event is not included in your assessable income (nor is it </w:t>
      </w:r>
      <w:r w:rsidR="009953FD" w:rsidRPr="009953FD">
        <w:rPr>
          <w:position w:val="6"/>
          <w:sz w:val="16"/>
        </w:rPr>
        <w:t>*</w:t>
      </w:r>
      <w:r w:rsidRPr="00322F3B">
        <w:t>exempt income).</w:t>
      </w:r>
    </w:p>
    <w:p w14:paraId="76E80C7A" w14:textId="54F156AC" w:rsidR="0037072A" w:rsidRPr="00322F3B" w:rsidRDefault="0037072A" w:rsidP="0037072A">
      <w:pPr>
        <w:pStyle w:val="ActHead5"/>
      </w:pPr>
      <w:bookmarkStart w:id="616" w:name="_Toc201756046"/>
      <w:r w:rsidRPr="00322F3B">
        <w:rPr>
          <w:rStyle w:val="CharSectno"/>
        </w:rPr>
        <w:t>394</w:t>
      </w:r>
      <w:r w:rsidR="009953FD">
        <w:rPr>
          <w:rStyle w:val="CharSectno"/>
        </w:rPr>
        <w:noBreakHyphen/>
      </w:r>
      <w:r w:rsidRPr="00322F3B">
        <w:rPr>
          <w:rStyle w:val="CharSectno"/>
        </w:rPr>
        <w:t>30</w:t>
      </w:r>
      <w:r w:rsidRPr="00322F3B">
        <w:t xml:space="preserve">  CGT event in relation to forestry interest in forestry managed investment scheme—subsequent participant</w:t>
      </w:r>
      <w:bookmarkEnd w:id="616"/>
    </w:p>
    <w:p w14:paraId="3F33A7F8" w14:textId="77777777" w:rsidR="0037072A" w:rsidRPr="00322F3B" w:rsidRDefault="0037072A" w:rsidP="0037072A">
      <w:pPr>
        <w:pStyle w:val="subsection"/>
      </w:pPr>
      <w:r w:rsidRPr="00322F3B">
        <w:tab/>
        <w:t>(1)</w:t>
      </w:r>
      <w:r w:rsidRPr="00322F3B">
        <w:tab/>
        <w:t>This section applies if:</w:t>
      </w:r>
    </w:p>
    <w:p w14:paraId="3BBFB47A" w14:textId="4CB540D4" w:rsidR="0037072A" w:rsidRPr="00322F3B" w:rsidRDefault="0037072A" w:rsidP="0037072A">
      <w:pPr>
        <w:pStyle w:val="paragraph"/>
      </w:pPr>
      <w:r w:rsidRPr="00322F3B">
        <w:tab/>
        <w:t>(a)</w:t>
      </w:r>
      <w:r w:rsidRPr="00322F3B">
        <w:tab/>
        <w:t xml:space="preserve">you hold a </w:t>
      </w:r>
      <w:r w:rsidR="009953FD" w:rsidRPr="009953FD">
        <w:rPr>
          <w:position w:val="6"/>
          <w:sz w:val="16"/>
        </w:rPr>
        <w:t>*</w:t>
      </w:r>
      <w:r w:rsidRPr="00322F3B">
        <w:t xml:space="preserve">forestry interest in a </w:t>
      </w:r>
      <w:r w:rsidR="009953FD" w:rsidRPr="009953FD">
        <w:rPr>
          <w:position w:val="6"/>
          <w:sz w:val="16"/>
        </w:rPr>
        <w:t>*</w:t>
      </w:r>
      <w:r w:rsidRPr="00322F3B">
        <w:t xml:space="preserve">forestry managed investment scheme otherwise than as an </w:t>
      </w:r>
      <w:r w:rsidR="009953FD" w:rsidRPr="009953FD">
        <w:rPr>
          <w:position w:val="6"/>
          <w:sz w:val="16"/>
        </w:rPr>
        <w:t>*</w:t>
      </w:r>
      <w:r w:rsidRPr="00322F3B">
        <w:t>initial participant in the scheme; and</w:t>
      </w:r>
    </w:p>
    <w:p w14:paraId="447B8EED" w14:textId="77777777" w:rsidR="0037072A" w:rsidRPr="00322F3B" w:rsidRDefault="0037072A" w:rsidP="0037072A">
      <w:pPr>
        <w:pStyle w:val="paragraph"/>
      </w:pPr>
      <w:r w:rsidRPr="00322F3B">
        <w:tab/>
        <w:t>(b)</w:t>
      </w:r>
      <w:r w:rsidRPr="00322F3B">
        <w:tab/>
        <w:t>at least one of these conditions is satisfied:</w:t>
      </w:r>
    </w:p>
    <w:p w14:paraId="5326F56F" w14:textId="67C397D5" w:rsidR="0037072A" w:rsidRPr="00322F3B" w:rsidRDefault="0037072A" w:rsidP="0037072A">
      <w:pPr>
        <w:pStyle w:val="paragraphsub"/>
      </w:pPr>
      <w:r w:rsidRPr="00322F3B">
        <w:tab/>
        <w:t>(i)</w:t>
      </w:r>
      <w:r w:rsidRPr="00322F3B">
        <w:tab/>
        <w:t xml:space="preserve">you can deduct or have deducted an amount for an income year under </w:t>
      </w:r>
      <w:r w:rsidR="009F5D03" w:rsidRPr="00322F3B">
        <w:t>section 3</w:t>
      </w:r>
      <w:r w:rsidRPr="00322F3B">
        <w:t>94</w:t>
      </w:r>
      <w:r w:rsidR="009953FD">
        <w:noBreakHyphen/>
      </w:r>
      <w:r w:rsidRPr="00322F3B">
        <w:t>10 in relation to the forestry interest;</w:t>
      </w:r>
    </w:p>
    <w:p w14:paraId="18A28D47" w14:textId="2A7D752B" w:rsidR="0037072A" w:rsidRPr="00322F3B" w:rsidRDefault="0037072A" w:rsidP="0037072A">
      <w:pPr>
        <w:pStyle w:val="paragraphsub"/>
      </w:pPr>
      <w:r w:rsidRPr="00322F3B">
        <w:tab/>
        <w:t>(ii)</w:t>
      </w:r>
      <w:r w:rsidRPr="00322F3B">
        <w:tab/>
        <w:t xml:space="preserve">you could deduct an amount for an income year under </w:t>
      </w:r>
      <w:r w:rsidR="009F5D03" w:rsidRPr="00322F3B">
        <w:t>section 3</w:t>
      </w:r>
      <w:r w:rsidRPr="00322F3B">
        <w:t>94</w:t>
      </w:r>
      <w:r w:rsidR="009953FD">
        <w:noBreakHyphen/>
      </w:r>
      <w:r w:rsidRPr="00322F3B">
        <w:t>10 if you had paid the amount under the scheme in that year; and</w:t>
      </w:r>
    </w:p>
    <w:p w14:paraId="2F128A20" w14:textId="6796A480" w:rsidR="0037072A" w:rsidRPr="00322F3B" w:rsidRDefault="0037072A" w:rsidP="0037072A">
      <w:pPr>
        <w:pStyle w:val="paragraph"/>
      </w:pPr>
      <w:r w:rsidRPr="00322F3B">
        <w:tab/>
        <w:t>(c)</w:t>
      </w:r>
      <w:r w:rsidRPr="00322F3B">
        <w:tab/>
        <w:t xml:space="preserve">a </w:t>
      </w:r>
      <w:r w:rsidR="009953FD" w:rsidRPr="009953FD">
        <w:rPr>
          <w:position w:val="6"/>
          <w:sz w:val="16"/>
        </w:rPr>
        <w:t>*</w:t>
      </w:r>
      <w:r w:rsidRPr="00322F3B">
        <w:t>CGT event happens in relation to the forestry interest, other than a CGT event that happens in respect of thinning.</w:t>
      </w:r>
    </w:p>
    <w:p w14:paraId="7549C357" w14:textId="220AA777" w:rsidR="0037072A" w:rsidRPr="00322F3B" w:rsidRDefault="0037072A" w:rsidP="0037072A">
      <w:pPr>
        <w:pStyle w:val="subsection"/>
      </w:pPr>
      <w:r w:rsidRPr="00322F3B">
        <w:tab/>
        <w:t>(2)</w:t>
      </w:r>
      <w:r w:rsidRPr="00322F3B">
        <w:tab/>
        <w:t xml:space="preserve">Your assessable income for the income year in which the </w:t>
      </w:r>
      <w:r w:rsidR="009953FD" w:rsidRPr="009953FD">
        <w:rPr>
          <w:position w:val="6"/>
          <w:sz w:val="16"/>
        </w:rPr>
        <w:t>*</w:t>
      </w:r>
      <w:r w:rsidRPr="00322F3B">
        <w:t>CGT event happens includes the lesser of the following:</w:t>
      </w:r>
    </w:p>
    <w:p w14:paraId="29D7D904" w14:textId="3153532E"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market value of the forestry interest (worked out as at the time of the event);</w:t>
      </w:r>
    </w:p>
    <w:p w14:paraId="58AD4465" w14:textId="75D1049F" w:rsidR="0037072A" w:rsidRPr="00322F3B" w:rsidRDefault="0037072A" w:rsidP="0037072A">
      <w:pPr>
        <w:pStyle w:val="paragraph"/>
      </w:pPr>
      <w:r w:rsidRPr="00322F3B">
        <w:lastRenderedPageBreak/>
        <w:tab/>
        <w:t>(b)</w:t>
      </w:r>
      <w:r w:rsidRPr="00322F3B">
        <w:tab/>
        <w:t xml:space="preserve">the amount (if any) by which the </w:t>
      </w:r>
      <w:r w:rsidR="009953FD" w:rsidRPr="009953FD">
        <w:rPr>
          <w:position w:val="6"/>
          <w:sz w:val="16"/>
        </w:rPr>
        <w:t>*</w:t>
      </w:r>
      <w:r w:rsidRPr="00322F3B">
        <w:t xml:space="preserve">total forestry scheme deductions in relation to the forestry interest exceeds the </w:t>
      </w:r>
      <w:r w:rsidR="009953FD" w:rsidRPr="009953FD">
        <w:rPr>
          <w:position w:val="6"/>
          <w:sz w:val="16"/>
        </w:rPr>
        <w:t>*</w:t>
      </w:r>
      <w:r w:rsidRPr="00322F3B">
        <w:t>incidental forestry scheme receipts in relation to the forestry interest.</w:t>
      </w:r>
    </w:p>
    <w:p w14:paraId="0A25BDA6" w14:textId="3D5ED02F" w:rsidR="0037072A" w:rsidRPr="00322F3B" w:rsidRDefault="0037072A" w:rsidP="0037072A">
      <w:pPr>
        <w:pStyle w:val="subsection"/>
      </w:pPr>
      <w:r w:rsidRPr="00322F3B">
        <w:tab/>
        <w:t>(3)</w:t>
      </w:r>
      <w:r w:rsidRPr="00322F3B">
        <w:tab/>
        <w:t xml:space="preserve">The </w:t>
      </w:r>
      <w:r w:rsidRPr="00322F3B">
        <w:rPr>
          <w:b/>
          <w:i/>
        </w:rPr>
        <w:t xml:space="preserve">total forestry scheme deductions </w:t>
      </w:r>
      <w:r w:rsidRPr="00322F3B">
        <w:t xml:space="preserve">in relation to the </w:t>
      </w:r>
      <w:r w:rsidR="009953FD" w:rsidRPr="009953FD">
        <w:rPr>
          <w:position w:val="6"/>
          <w:sz w:val="16"/>
        </w:rPr>
        <w:t>*</w:t>
      </w:r>
      <w:r w:rsidRPr="00322F3B">
        <w:t xml:space="preserve">forestry interest is the total of each amount that you can deduct or have deducted under </w:t>
      </w:r>
      <w:r w:rsidR="009F5D03" w:rsidRPr="00322F3B">
        <w:t>section 3</w:t>
      </w:r>
      <w:r w:rsidRPr="00322F3B">
        <w:t>94</w:t>
      </w:r>
      <w:r w:rsidR="009953FD">
        <w:noBreakHyphen/>
      </w:r>
      <w:r w:rsidRPr="00322F3B">
        <w:t>10 for each income year in relation to the forestry interest.</w:t>
      </w:r>
    </w:p>
    <w:p w14:paraId="64E92C72" w14:textId="67EB0E74" w:rsidR="0037072A" w:rsidRPr="00322F3B" w:rsidRDefault="0037072A" w:rsidP="0037072A">
      <w:pPr>
        <w:pStyle w:val="subsection"/>
      </w:pPr>
      <w:r w:rsidRPr="00322F3B">
        <w:tab/>
        <w:t>(4)</w:t>
      </w:r>
      <w:r w:rsidRPr="00322F3B">
        <w:tab/>
        <w:t xml:space="preserve">The </w:t>
      </w:r>
      <w:r w:rsidRPr="00322F3B">
        <w:rPr>
          <w:b/>
          <w:i/>
        </w:rPr>
        <w:t>incidental forestry scheme receipts</w:t>
      </w:r>
      <w:r w:rsidRPr="00322F3B">
        <w:t xml:space="preserve"> in relation to the </w:t>
      </w:r>
      <w:r w:rsidR="009953FD" w:rsidRPr="009953FD">
        <w:rPr>
          <w:position w:val="6"/>
          <w:sz w:val="16"/>
        </w:rPr>
        <w:t>*</w:t>
      </w:r>
      <w:r w:rsidRPr="00322F3B">
        <w:t xml:space="preserve">forestry interest is the total of each amount that you have received under the scheme in each income year in relation to the forestry interest for a reason otherwise than because of the </w:t>
      </w:r>
      <w:r w:rsidR="009953FD" w:rsidRPr="009953FD">
        <w:rPr>
          <w:position w:val="6"/>
          <w:sz w:val="16"/>
        </w:rPr>
        <w:t>*</w:t>
      </w:r>
      <w:r w:rsidRPr="00322F3B">
        <w:t>CGT event.</w:t>
      </w:r>
    </w:p>
    <w:p w14:paraId="605AF285" w14:textId="08E46D0B" w:rsidR="0037072A" w:rsidRPr="00322F3B" w:rsidRDefault="0037072A" w:rsidP="0037072A">
      <w:pPr>
        <w:pStyle w:val="subsection"/>
      </w:pPr>
      <w:r w:rsidRPr="00322F3B">
        <w:tab/>
        <w:t>(5)</w:t>
      </w:r>
      <w:r w:rsidRPr="00322F3B">
        <w:tab/>
        <w:t xml:space="preserve">However, if you still hold the forestry interest despite the </w:t>
      </w:r>
      <w:r w:rsidR="009953FD" w:rsidRPr="009953FD">
        <w:rPr>
          <w:position w:val="6"/>
          <w:sz w:val="16"/>
        </w:rPr>
        <w:t>*</w:t>
      </w:r>
      <w:r w:rsidRPr="00322F3B">
        <w:t xml:space="preserve">CGT event, work out the amount included in your assessable income under </w:t>
      </w:r>
      <w:r w:rsidR="00825006" w:rsidRPr="00322F3B">
        <w:t>subsection (</w:t>
      </w:r>
      <w:r w:rsidRPr="00322F3B">
        <w:t xml:space="preserve">2) using this formula (instead of using the amount worked out under </w:t>
      </w:r>
      <w:r w:rsidR="00825006" w:rsidRPr="00322F3B">
        <w:t>subsection (</w:t>
      </w:r>
      <w:r w:rsidRPr="00322F3B">
        <w:t>2)):</w:t>
      </w:r>
    </w:p>
    <w:p w14:paraId="1C16C1BE" w14:textId="77777777" w:rsidR="0037072A" w:rsidRPr="00322F3B" w:rsidRDefault="0037072A" w:rsidP="0037072A">
      <w:pPr>
        <w:pStyle w:val="Formula"/>
      </w:pPr>
      <w:r w:rsidRPr="00322F3B">
        <w:rPr>
          <w:noProof/>
        </w:rPr>
        <w:drawing>
          <wp:inline distT="0" distB="0" distL="0" distR="0" wp14:anchorId="45FC68A5" wp14:editId="7F474C44">
            <wp:extent cx="2943225" cy="1171575"/>
            <wp:effectExtent l="0" t="0" r="0" b="0"/>
            <wp:docPr id="59" name="Picture 59" descr="Start formula Amount worked out under subsection (2) times start fraction Decrease (if any) in the *market value of the *forestry interest as a result of the CGT event over *Market value of the *forestry interest just before the CGT ev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43225" cy="1171575"/>
                    </a:xfrm>
                    <a:prstGeom prst="rect">
                      <a:avLst/>
                    </a:prstGeom>
                    <a:noFill/>
                    <a:ln>
                      <a:noFill/>
                    </a:ln>
                  </pic:spPr>
                </pic:pic>
              </a:graphicData>
            </a:graphic>
          </wp:inline>
        </w:drawing>
      </w:r>
    </w:p>
    <w:p w14:paraId="30135F4E" w14:textId="03F356E8" w:rsidR="0037072A" w:rsidRPr="00322F3B" w:rsidRDefault="0037072A" w:rsidP="0037072A">
      <w:pPr>
        <w:pStyle w:val="subsection"/>
      </w:pPr>
      <w:r w:rsidRPr="00322F3B">
        <w:tab/>
        <w:t>(6)</w:t>
      </w:r>
      <w:r w:rsidRPr="00322F3B">
        <w:tab/>
        <w:t xml:space="preserve">If this section has operated previously in relation to the </w:t>
      </w:r>
      <w:r w:rsidR="009953FD" w:rsidRPr="009953FD">
        <w:rPr>
          <w:position w:val="6"/>
          <w:sz w:val="16"/>
        </w:rPr>
        <w:t>*</w:t>
      </w:r>
      <w:r w:rsidRPr="00322F3B">
        <w:t xml:space="preserve">forestry interest, disregard an amount for the purposes of </w:t>
      </w:r>
      <w:r w:rsidR="00825006" w:rsidRPr="00322F3B">
        <w:t>subsections (</w:t>
      </w:r>
      <w:r w:rsidRPr="00322F3B">
        <w:t>3) and (4) to the extent that it has already been reflected in your assessable income under that previous operation in relation to the forestry interest.</w:t>
      </w:r>
    </w:p>
    <w:p w14:paraId="723BFF89" w14:textId="73EECA81" w:rsidR="0037072A" w:rsidRPr="00322F3B" w:rsidRDefault="0037072A" w:rsidP="0037072A">
      <w:pPr>
        <w:pStyle w:val="subsection"/>
      </w:pPr>
      <w:r w:rsidRPr="00322F3B">
        <w:tab/>
        <w:t>(7)</w:t>
      </w:r>
      <w:r w:rsidRPr="00322F3B">
        <w:tab/>
        <w:t xml:space="preserve">These provisions do not apply to the </w:t>
      </w:r>
      <w:r w:rsidR="009953FD" w:rsidRPr="009953FD">
        <w:rPr>
          <w:position w:val="6"/>
          <w:sz w:val="16"/>
        </w:rPr>
        <w:t>*</w:t>
      </w:r>
      <w:r w:rsidRPr="00322F3B">
        <w:t>CGT event:</w:t>
      </w:r>
    </w:p>
    <w:p w14:paraId="02C72090" w14:textId="493BE23C" w:rsidR="0037072A" w:rsidRPr="00322F3B" w:rsidRDefault="0037072A" w:rsidP="0037072A">
      <w:pPr>
        <w:pStyle w:val="paragraph"/>
      </w:pPr>
      <w:r w:rsidRPr="00322F3B">
        <w:tab/>
        <w:t>(a)</w:t>
      </w:r>
      <w:r w:rsidRPr="00322F3B">
        <w:tab/>
        <w:t>section</w:t>
      </w:r>
      <w:r w:rsidR="00825006" w:rsidRPr="00322F3B">
        <w:t> </w:t>
      </w:r>
      <w:r w:rsidRPr="00322F3B">
        <w:t>6</w:t>
      </w:r>
      <w:r w:rsidR="009953FD">
        <w:noBreakHyphen/>
      </w:r>
      <w:r w:rsidRPr="00322F3B">
        <w:t xml:space="preserve">5 (about </w:t>
      </w:r>
      <w:r w:rsidR="009953FD" w:rsidRPr="009953FD">
        <w:rPr>
          <w:position w:val="6"/>
          <w:sz w:val="16"/>
        </w:rPr>
        <w:t>*</w:t>
      </w:r>
      <w:r w:rsidRPr="00322F3B">
        <w:t>ordinary income);</w:t>
      </w:r>
    </w:p>
    <w:p w14:paraId="2C38D61B" w14:textId="77777777" w:rsidR="0037072A" w:rsidRPr="00322F3B" w:rsidRDefault="0037072A" w:rsidP="0037072A">
      <w:pPr>
        <w:pStyle w:val="paragraph"/>
      </w:pPr>
      <w:r w:rsidRPr="00322F3B">
        <w:tab/>
        <w:t>(b)</w:t>
      </w:r>
      <w:r w:rsidRPr="00322F3B">
        <w:tab/>
        <w:t>any other provision that includes an amount in assessable income, other than the following:</w:t>
      </w:r>
    </w:p>
    <w:p w14:paraId="1B7AA095" w14:textId="45651AAA" w:rsidR="0037072A" w:rsidRPr="00322F3B" w:rsidRDefault="0037072A" w:rsidP="0037072A">
      <w:pPr>
        <w:pStyle w:val="paragraphsub"/>
      </w:pPr>
      <w:r w:rsidRPr="00322F3B">
        <w:tab/>
        <w:t>(i)</w:t>
      </w:r>
      <w:r w:rsidRPr="00322F3B">
        <w:tab/>
        <w:t>a provision in Part</w:t>
      </w:r>
      <w:r w:rsidR="00825006" w:rsidRPr="00322F3B">
        <w:t> </w:t>
      </w:r>
      <w:r w:rsidRPr="00322F3B">
        <w:t>3</w:t>
      </w:r>
      <w:r w:rsidR="009953FD">
        <w:noBreakHyphen/>
      </w:r>
      <w:r w:rsidRPr="00322F3B">
        <w:t>1 or 3</w:t>
      </w:r>
      <w:r w:rsidR="009953FD">
        <w:noBreakHyphen/>
      </w:r>
      <w:r w:rsidRPr="00322F3B">
        <w:t>3;</w:t>
      </w:r>
    </w:p>
    <w:p w14:paraId="4A6F2548" w14:textId="77777777" w:rsidR="0037072A" w:rsidRPr="00322F3B" w:rsidRDefault="0037072A" w:rsidP="0037072A">
      <w:pPr>
        <w:pStyle w:val="paragraphsub"/>
      </w:pPr>
      <w:r w:rsidRPr="00322F3B">
        <w:lastRenderedPageBreak/>
        <w:tab/>
        <w:t>(ii)</w:t>
      </w:r>
      <w:r w:rsidRPr="00322F3B">
        <w:tab/>
      </w:r>
      <w:r w:rsidR="00825006" w:rsidRPr="00322F3B">
        <w:t>subsection (</w:t>
      </w:r>
      <w:r w:rsidRPr="00322F3B">
        <w:t>2) of this section;</w:t>
      </w:r>
    </w:p>
    <w:p w14:paraId="24F61AFE" w14:textId="2F8DA967" w:rsidR="0037072A" w:rsidRPr="00322F3B" w:rsidRDefault="0037072A" w:rsidP="0037072A">
      <w:pPr>
        <w:pStyle w:val="paragraph"/>
      </w:pPr>
      <w:r w:rsidRPr="00322F3B">
        <w:tab/>
        <w:t>(c)</w:t>
      </w:r>
      <w:r w:rsidRPr="00322F3B">
        <w:tab/>
        <w:t>section</w:t>
      </w:r>
      <w:r w:rsidR="00825006" w:rsidRPr="00322F3B">
        <w:t> </w:t>
      </w:r>
      <w:r w:rsidRPr="00322F3B">
        <w:t>8</w:t>
      </w:r>
      <w:r w:rsidR="009953FD">
        <w:noBreakHyphen/>
      </w:r>
      <w:r w:rsidRPr="00322F3B">
        <w:t>1 (about amounts you can deduct);</w:t>
      </w:r>
    </w:p>
    <w:p w14:paraId="107641F7" w14:textId="77777777" w:rsidR="0037072A" w:rsidRPr="00322F3B" w:rsidRDefault="0037072A" w:rsidP="0037072A">
      <w:pPr>
        <w:pStyle w:val="paragraph"/>
      </w:pPr>
      <w:r w:rsidRPr="00322F3B">
        <w:tab/>
        <w:t>(d)</w:t>
      </w:r>
      <w:r w:rsidRPr="00322F3B">
        <w:tab/>
        <w:t>any other provision that allows you to deduct an amount from your assessable income;</w:t>
      </w:r>
    </w:p>
    <w:p w14:paraId="23CD6358" w14:textId="26243A56" w:rsidR="0037072A" w:rsidRPr="00322F3B" w:rsidRDefault="0037072A" w:rsidP="0037072A">
      <w:pPr>
        <w:pStyle w:val="paragraph"/>
      </w:pPr>
      <w:r w:rsidRPr="00322F3B">
        <w:tab/>
        <w:t>(e)</w:t>
      </w:r>
      <w:r w:rsidRPr="00322F3B">
        <w:tab/>
        <w:t>section</w:t>
      </w:r>
      <w:r w:rsidR="00825006" w:rsidRPr="00322F3B">
        <w:t> </w:t>
      </w:r>
      <w:r w:rsidRPr="00322F3B">
        <w:t>118</w:t>
      </w:r>
      <w:r w:rsidR="009953FD">
        <w:noBreakHyphen/>
      </w:r>
      <w:r w:rsidRPr="00322F3B">
        <w:t>20.</w:t>
      </w:r>
    </w:p>
    <w:p w14:paraId="1968ECCE" w14:textId="4F1306CA" w:rsidR="0037072A" w:rsidRPr="00322F3B" w:rsidRDefault="0037072A" w:rsidP="0037072A">
      <w:pPr>
        <w:pStyle w:val="subsection"/>
      </w:pPr>
      <w:r w:rsidRPr="00322F3B">
        <w:tab/>
        <w:t>(8)</w:t>
      </w:r>
      <w:r w:rsidRPr="00322F3B">
        <w:tab/>
        <w:t xml:space="preserve">However, the provisions referred to in </w:t>
      </w:r>
      <w:r w:rsidR="00825006" w:rsidRPr="00322F3B">
        <w:t>subsection (</w:t>
      </w:r>
      <w:r w:rsidRPr="00322F3B">
        <w:t xml:space="preserve">7) can apply to the </w:t>
      </w:r>
      <w:r w:rsidR="009953FD" w:rsidRPr="009953FD">
        <w:rPr>
          <w:position w:val="6"/>
          <w:sz w:val="16"/>
        </w:rPr>
        <w:t>*</w:t>
      </w:r>
      <w:r w:rsidRPr="00322F3B">
        <w:t xml:space="preserve">CGT event if a </w:t>
      </w:r>
      <w:r w:rsidR="009953FD" w:rsidRPr="009953FD">
        <w:rPr>
          <w:position w:val="6"/>
          <w:sz w:val="16"/>
        </w:rPr>
        <w:t>*</w:t>
      </w:r>
      <w:r w:rsidRPr="00322F3B">
        <w:t xml:space="preserve">capital gain or </w:t>
      </w:r>
      <w:r w:rsidR="009953FD" w:rsidRPr="009953FD">
        <w:rPr>
          <w:position w:val="6"/>
          <w:sz w:val="16"/>
        </w:rPr>
        <w:t>*</w:t>
      </w:r>
      <w:r w:rsidRPr="00322F3B">
        <w:t>capital loss from the event is disregarded because of section</w:t>
      </w:r>
      <w:r w:rsidR="00825006" w:rsidRPr="00322F3B">
        <w:t> </w:t>
      </w:r>
      <w:r w:rsidRPr="00322F3B">
        <w:t>118</w:t>
      </w:r>
      <w:r w:rsidR="009953FD">
        <w:noBreakHyphen/>
      </w:r>
      <w:r w:rsidRPr="00322F3B">
        <w:t>25.</w:t>
      </w:r>
    </w:p>
    <w:p w14:paraId="69515966" w14:textId="5F6318FB" w:rsidR="0037072A" w:rsidRPr="00322F3B" w:rsidRDefault="0037072A" w:rsidP="0037072A">
      <w:pPr>
        <w:pStyle w:val="subsection"/>
      </w:pPr>
      <w:r w:rsidRPr="00322F3B">
        <w:tab/>
        <w:t>(9)</w:t>
      </w:r>
      <w:r w:rsidRPr="00322F3B">
        <w:tab/>
        <w:t xml:space="preserve">Just before the </w:t>
      </w:r>
      <w:r w:rsidR="009953FD" w:rsidRPr="009953FD">
        <w:rPr>
          <w:position w:val="6"/>
          <w:sz w:val="16"/>
        </w:rPr>
        <w:t>*</w:t>
      </w:r>
      <w:r w:rsidRPr="00322F3B">
        <w:t xml:space="preserve">CGT event, increase the </w:t>
      </w:r>
      <w:r w:rsidR="009953FD" w:rsidRPr="009953FD">
        <w:rPr>
          <w:position w:val="6"/>
          <w:sz w:val="16"/>
        </w:rPr>
        <w:t>*</w:t>
      </w:r>
      <w:r w:rsidRPr="00322F3B">
        <w:t xml:space="preserve">cost base and </w:t>
      </w:r>
      <w:r w:rsidR="009953FD" w:rsidRPr="009953FD">
        <w:rPr>
          <w:position w:val="6"/>
          <w:sz w:val="16"/>
        </w:rPr>
        <w:t>*</w:t>
      </w:r>
      <w:r w:rsidRPr="00322F3B">
        <w:t xml:space="preserve">reduced cost base of the </w:t>
      </w:r>
      <w:r w:rsidR="009953FD" w:rsidRPr="009953FD">
        <w:rPr>
          <w:position w:val="6"/>
          <w:sz w:val="16"/>
        </w:rPr>
        <w:t>*</w:t>
      </w:r>
      <w:r w:rsidRPr="00322F3B">
        <w:t xml:space="preserve">forestry interest by the amount included in your assessable income under </w:t>
      </w:r>
      <w:r w:rsidR="00825006" w:rsidRPr="00322F3B">
        <w:t>subsection (</w:t>
      </w:r>
      <w:r w:rsidRPr="00322F3B">
        <w:t>2).</w:t>
      </w:r>
    </w:p>
    <w:p w14:paraId="70DF9197" w14:textId="3C2566E2" w:rsidR="0037072A" w:rsidRPr="00322F3B" w:rsidRDefault="0037072A" w:rsidP="0037072A">
      <w:pPr>
        <w:pStyle w:val="ActHead5"/>
      </w:pPr>
      <w:bookmarkStart w:id="617" w:name="_Toc201756047"/>
      <w:r w:rsidRPr="00322F3B">
        <w:rPr>
          <w:rStyle w:val="CharSectno"/>
        </w:rPr>
        <w:t>394</w:t>
      </w:r>
      <w:r w:rsidR="009953FD">
        <w:rPr>
          <w:rStyle w:val="CharSectno"/>
        </w:rPr>
        <w:noBreakHyphen/>
      </w:r>
      <w:r w:rsidRPr="00322F3B">
        <w:rPr>
          <w:rStyle w:val="CharSectno"/>
        </w:rPr>
        <w:t>35</w:t>
      </w:r>
      <w:r w:rsidRPr="00322F3B">
        <w:t xml:space="preserve">  70% DFE rule</w:t>
      </w:r>
      <w:bookmarkEnd w:id="617"/>
    </w:p>
    <w:p w14:paraId="4BE15181" w14:textId="729DC7CD" w:rsidR="0037072A" w:rsidRPr="00322F3B" w:rsidRDefault="0037072A" w:rsidP="0037072A">
      <w:pPr>
        <w:pStyle w:val="subsection"/>
        <w:keepNext/>
        <w:keepLines/>
      </w:pPr>
      <w:r w:rsidRPr="00322F3B">
        <w:tab/>
        <w:t>(1)</w:t>
      </w:r>
      <w:r w:rsidRPr="00322F3B">
        <w:tab/>
        <w:t xml:space="preserve">A </w:t>
      </w:r>
      <w:r w:rsidR="009953FD" w:rsidRPr="009953FD">
        <w:rPr>
          <w:position w:val="6"/>
          <w:sz w:val="16"/>
        </w:rPr>
        <w:t>*</w:t>
      </w:r>
      <w:r w:rsidRPr="00322F3B">
        <w:t xml:space="preserve">forestry managed investment scheme satisfies the </w:t>
      </w:r>
      <w:r w:rsidRPr="00322F3B">
        <w:rPr>
          <w:b/>
          <w:i/>
        </w:rPr>
        <w:t>70% DFE rule</w:t>
      </w:r>
      <w:r w:rsidRPr="00322F3B">
        <w:t xml:space="preserve"> on 30</w:t>
      </w:r>
      <w:r w:rsidR="00825006" w:rsidRPr="00322F3B">
        <w:t> </w:t>
      </w:r>
      <w:r w:rsidRPr="00322F3B">
        <w:t>June in an income year if it is reasonable to expect on that 30</w:t>
      </w:r>
      <w:r w:rsidR="00825006" w:rsidRPr="00322F3B">
        <w:t> </w:t>
      </w:r>
      <w:r w:rsidRPr="00322F3B">
        <w:t xml:space="preserve">June that the amount of DFE under the scheme (see </w:t>
      </w:r>
      <w:r w:rsidR="00825006" w:rsidRPr="00322F3B">
        <w:t>subsection (</w:t>
      </w:r>
      <w:r w:rsidRPr="00322F3B">
        <w:t xml:space="preserve">2)) is no less than 70% of the amount of the payments under the scheme (see </w:t>
      </w:r>
      <w:r w:rsidR="00825006" w:rsidRPr="00322F3B">
        <w:t>subsection (</w:t>
      </w:r>
      <w:r w:rsidRPr="00322F3B">
        <w:t>3)).</w:t>
      </w:r>
    </w:p>
    <w:p w14:paraId="1E00A140" w14:textId="6891734C" w:rsidR="0037072A" w:rsidRPr="00322F3B" w:rsidRDefault="0037072A" w:rsidP="0037072A">
      <w:pPr>
        <w:pStyle w:val="subsection"/>
      </w:pPr>
      <w:r w:rsidRPr="00322F3B">
        <w:tab/>
        <w:t>(2)</w:t>
      </w:r>
      <w:r w:rsidRPr="00322F3B">
        <w:tab/>
        <w:t>The amount of DFE under the scheme is the amount of the net present value (on that 30</w:t>
      </w:r>
      <w:r w:rsidR="00825006" w:rsidRPr="00322F3B">
        <w:t> </w:t>
      </w:r>
      <w:r w:rsidRPr="00322F3B">
        <w:t xml:space="preserve">June) of all </w:t>
      </w:r>
      <w:r w:rsidR="009953FD" w:rsidRPr="009953FD">
        <w:rPr>
          <w:position w:val="6"/>
          <w:sz w:val="16"/>
        </w:rPr>
        <w:t>*</w:t>
      </w:r>
      <w:r w:rsidRPr="00322F3B">
        <w:t xml:space="preserve">direct forestry expenditure under the scheme that the </w:t>
      </w:r>
      <w:r w:rsidR="009953FD" w:rsidRPr="009953FD">
        <w:rPr>
          <w:position w:val="6"/>
          <w:sz w:val="16"/>
        </w:rPr>
        <w:t>*</w:t>
      </w:r>
      <w:r w:rsidRPr="00322F3B">
        <w:t>forestry manager of the scheme has paid or will pay under the scheme.</w:t>
      </w:r>
    </w:p>
    <w:p w14:paraId="1936D07F" w14:textId="5702EB34" w:rsidR="0037072A" w:rsidRPr="00322F3B" w:rsidRDefault="0037072A" w:rsidP="0037072A">
      <w:pPr>
        <w:pStyle w:val="subsection"/>
      </w:pPr>
      <w:r w:rsidRPr="00322F3B">
        <w:tab/>
        <w:t>(3)</w:t>
      </w:r>
      <w:r w:rsidRPr="00322F3B">
        <w:tab/>
        <w:t>The amount of payments under the scheme is the amount of the net present value (on that 30</w:t>
      </w:r>
      <w:r w:rsidR="00825006" w:rsidRPr="00322F3B">
        <w:t> </w:t>
      </w:r>
      <w:r w:rsidRPr="00322F3B">
        <w:t xml:space="preserve">June) of all amounts that all current and future </w:t>
      </w:r>
      <w:r w:rsidR="009953FD" w:rsidRPr="009953FD">
        <w:rPr>
          <w:position w:val="6"/>
          <w:sz w:val="16"/>
        </w:rPr>
        <w:t>*</w:t>
      </w:r>
      <w:r w:rsidRPr="00322F3B">
        <w:t>participants in the scheme have paid or will pay under the scheme.</w:t>
      </w:r>
    </w:p>
    <w:p w14:paraId="66E94D1C" w14:textId="77777777" w:rsidR="0037072A" w:rsidRPr="00322F3B" w:rsidRDefault="0037072A" w:rsidP="0037072A">
      <w:pPr>
        <w:pStyle w:val="subsection"/>
      </w:pPr>
      <w:r w:rsidRPr="00322F3B">
        <w:tab/>
        <w:t>(4)</w:t>
      </w:r>
      <w:r w:rsidRPr="00322F3B">
        <w:tab/>
        <w:t>In working out the net present value of an amount paid before that 30</w:t>
      </w:r>
      <w:r w:rsidR="00825006" w:rsidRPr="00322F3B">
        <w:t> </w:t>
      </w:r>
      <w:r w:rsidRPr="00322F3B">
        <w:t>June:</w:t>
      </w:r>
    </w:p>
    <w:p w14:paraId="1F40151F" w14:textId="77777777" w:rsidR="0037072A" w:rsidRPr="00322F3B" w:rsidRDefault="0037072A" w:rsidP="0037072A">
      <w:pPr>
        <w:pStyle w:val="paragraph"/>
      </w:pPr>
      <w:r w:rsidRPr="00322F3B">
        <w:tab/>
        <w:t>(a)</w:t>
      </w:r>
      <w:r w:rsidRPr="00322F3B">
        <w:tab/>
        <w:t xml:space="preserve">unless </w:t>
      </w:r>
      <w:r w:rsidR="00825006" w:rsidRPr="00322F3B">
        <w:t>paragraph (</w:t>
      </w:r>
      <w:r w:rsidRPr="00322F3B">
        <w:t>b) applies—treat the amount as having been paid on that 30</w:t>
      </w:r>
      <w:r w:rsidR="00825006" w:rsidRPr="00322F3B">
        <w:t> </w:t>
      </w:r>
      <w:r w:rsidRPr="00322F3B">
        <w:t>June; or</w:t>
      </w:r>
    </w:p>
    <w:p w14:paraId="787719F4" w14:textId="77777777" w:rsidR="0037072A" w:rsidRPr="00322F3B" w:rsidRDefault="0037072A" w:rsidP="0037072A">
      <w:pPr>
        <w:pStyle w:val="paragraph"/>
      </w:pPr>
      <w:r w:rsidRPr="00322F3B">
        <w:lastRenderedPageBreak/>
        <w:tab/>
        <w:t>(b)</w:t>
      </w:r>
      <w:r w:rsidRPr="00322F3B">
        <w:tab/>
        <w:t>if the amount was paid in an income year ending before that 30</w:t>
      </w:r>
      <w:r w:rsidR="00825006" w:rsidRPr="00322F3B">
        <w:t> </w:t>
      </w:r>
      <w:r w:rsidRPr="00322F3B">
        <w:t>June—treat the amount as having been paid on the 30</w:t>
      </w:r>
      <w:r w:rsidR="00825006" w:rsidRPr="00322F3B">
        <w:t> </w:t>
      </w:r>
      <w:r w:rsidRPr="00322F3B">
        <w:t>June in that income year.</w:t>
      </w:r>
    </w:p>
    <w:p w14:paraId="0C2BA1BA" w14:textId="77777777" w:rsidR="0037072A" w:rsidRPr="00322F3B" w:rsidRDefault="0037072A" w:rsidP="0037072A">
      <w:pPr>
        <w:pStyle w:val="subsection"/>
      </w:pPr>
      <w:r w:rsidRPr="00322F3B">
        <w:tab/>
        <w:t>(5)</w:t>
      </w:r>
      <w:r w:rsidRPr="00322F3B">
        <w:tab/>
        <w:t>In working out the net present value of an amount expected to be paid after that 30</w:t>
      </w:r>
      <w:r w:rsidR="00825006" w:rsidRPr="00322F3B">
        <w:t> </w:t>
      </w:r>
      <w:r w:rsidRPr="00322F3B">
        <w:t xml:space="preserve">June, treat the amount as having been paid on </w:t>
      </w:r>
      <w:r w:rsidR="003764FB" w:rsidRPr="00322F3B">
        <w:t>1 January</w:t>
      </w:r>
      <w:r w:rsidRPr="00322F3B">
        <w:t xml:space="preserve"> in the income year in which it is expected to be paid.</w:t>
      </w:r>
    </w:p>
    <w:p w14:paraId="00E80842" w14:textId="77777777" w:rsidR="0037072A" w:rsidRPr="00322F3B" w:rsidRDefault="0037072A" w:rsidP="0037072A">
      <w:pPr>
        <w:pStyle w:val="subsection"/>
      </w:pPr>
      <w:r w:rsidRPr="00322F3B">
        <w:tab/>
        <w:t>(6)</w:t>
      </w:r>
      <w:r w:rsidRPr="00322F3B">
        <w:tab/>
        <w:t xml:space="preserve">Reduce an amount worked out under </w:t>
      </w:r>
      <w:r w:rsidR="00825006" w:rsidRPr="00322F3B">
        <w:t>subsection (</w:t>
      </w:r>
      <w:r w:rsidRPr="00322F3B">
        <w:t>2) or (3) to the extent (if any) to which that amount can reasonably be expected to be recouped.</w:t>
      </w:r>
    </w:p>
    <w:p w14:paraId="60917B7B" w14:textId="77777777" w:rsidR="0037072A" w:rsidRPr="00322F3B" w:rsidRDefault="0037072A" w:rsidP="0037072A">
      <w:pPr>
        <w:pStyle w:val="subsection"/>
      </w:pPr>
      <w:r w:rsidRPr="00322F3B">
        <w:tab/>
        <w:t>(7)</w:t>
      </w:r>
      <w:r w:rsidRPr="00322F3B">
        <w:tab/>
        <w:t>In working out the net present value of an amount for the purposes of this section, use the yield on Australian Government Treasury Bonds with the maturity closest to 10 years (as published by the Reserve Bank of Australia).</w:t>
      </w:r>
    </w:p>
    <w:p w14:paraId="483AFDAB" w14:textId="77777777" w:rsidR="0037072A" w:rsidRPr="00322F3B" w:rsidRDefault="0037072A" w:rsidP="0037072A">
      <w:pPr>
        <w:pStyle w:val="subsection"/>
      </w:pPr>
      <w:r w:rsidRPr="00322F3B">
        <w:tab/>
        <w:t>(8)</w:t>
      </w:r>
      <w:r w:rsidRPr="00322F3B">
        <w:tab/>
        <w:t xml:space="preserve">For the purposes of </w:t>
      </w:r>
      <w:r w:rsidR="00825006" w:rsidRPr="00322F3B">
        <w:t>subsection (</w:t>
      </w:r>
      <w:r w:rsidRPr="00322F3B">
        <w:t>2), if:</w:t>
      </w:r>
    </w:p>
    <w:p w14:paraId="1A226237" w14:textId="52BB0CB9"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forestry manager of the scheme has paid or will pay an amount under the scheme in a transaction; and</w:t>
      </w:r>
    </w:p>
    <w:p w14:paraId="341E8A55" w14:textId="7E707B60" w:rsidR="0037072A" w:rsidRPr="00322F3B" w:rsidRDefault="0037072A" w:rsidP="0037072A">
      <w:pPr>
        <w:pStyle w:val="paragraph"/>
      </w:pPr>
      <w:r w:rsidRPr="00322F3B">
        <w:tab/>
        <w:t>(b)</w:t>
      </w:r>
      <w:r w:rsidRPr="00322F3B">
        <w:tab/>
        <w:t xml:space="preserve">the forestry manager and at least one other party to the transaction did not or will not deal at </w:t>
      </w:r>
      <w:r w:rsidR="009953FD" w:rsidRPr="009953FD">
        <w:rPr>
          <w:position w:val="6"/>
          <w:sz w:val="16"/>
        </w:rPr>
        <w:t>*</w:t>
      </w:r>
      <w:r w:rsidRPr="00322F3B">
        <w:t>arm’s length in relation to the transaction; and</w:t>
      </w:r>
    </w:p>
    <w:p w14:paraId="12ADBB1E" w14:textId="1872F66F" w:rsidR="0037072A" w:rsidRPr="00322F3B" w:rsidRDefault="0037072A" w:rsidP="0037072A">
      <w:pPr>
        <w:pStyle w:val="paragraph"/>
      </w:pPr>
      <w:r w:rsidRPr="00322F3B">
        <w:tab/>
        <w:t>(c)</w:t>
      </w:r>
      <w:r w:rsidRPr="00322F3B">
        <w:tab/>
        <w:t xml:space="preserve">the amount is or will be more or less than the </w:t>
      </w:r>
      <w:r w:rsidR="009953FD" w:rsidRPr="009953FD">
        <w:rPr>
          <w:position w:val="6"/>
          <w:sz w:val="16"/>
        </w:rPr>
        <w:t>*</w:t>
      </w:r>
      <w:r w:rsidRPr="00322F3B">
        <w:t>market value of what it is for;</w:t>
      </w:r>
    </w:p>
    <w:p w14:paraId="2DF03861" w14:textId="77777777" w:rsidR="0037072A" w:rsidRPr="00322F3B" w:rsidRDefault="0037072A" w:rsidP="0037072A">
      <w:pPr>
        <w:pStyle w:val="subsection2"/>
      </w:pPr>
      <w:r w:rsidRPr="00322F3B">
        <w:t>treat the amount as that market value.</w:t>
      </w:r>
    </w:p>
    <w:p w14:paraId="73AFA9D7" w14:textId="59C9D9CA" w:rsidR="0037072A" w:rsidRPr="00322F3B" w:rsidRDefault="0037072A" w:rsidP="0037072A">
      <w:pPr>
        <w:pStyle w:val="ActHead5"/>
      </w:pPr>
      <w:bookmarkStart w:id="618" w:name="_Toc201756048"/>
      <w:r w:rsidRPr="00322F3B">
        <w:rPr>
          <w:rStyle w:val="CharSectno"/>
        </w:rPr>
        <w:t>394</w:t>
      </w:r>
      <w:r w:rsidR="009953FD">
        <w:rPr>
          <w:rStyle w:val="CharSectno"/>
        </w:rPr>
        <w:noBreakHyphen/>
      </w:r>
      <w:r w:rsidRPr="00322F3B">
        <w:rPr>
          <w:rStyle w:val="CharSectno"/>
        </w:rPr>
        <w:t>40</w:t>
      </w:r>
      <w:r w:rsidRPr="00322F3B">
        <w:t xml:space="preserve">  Payments under forestry managed investment scheme</w:t>
      </w:r>
      <w:bookmarkEnd w:id="618"/>
    </w:p>
    <w:p w14:paraId="35139DAF" w14:textId="33EED0BA" w:rsidR="0037072A" w:rsidRPr="00322F3B" w:rsidRDefault="0037072A" w:rsidP="0037072A">
      <w:pPr>
        <w:pStyle w:val="subsection"/>
      </w:pPr>
      <w:r w:rsidRPr="00322F3B">
        <w:tab/>
      </w:r>
      <w:r w:rsidRPr="00322F3B">
        <w:tab/>
        <w:t xml:space="preserve">For the purposes of this Division, do </w:t>
      </w:r>
      <w:r w:rsidRPr="00322F3B">
        <w:rPr>
          <w:i/>
        </w:rPr>
        <w:t>not</w:t>
      </w:r>
      <w:r w:rsidRPr="00322F3B">
        <w:t xml:space="preserve"> treat the following payments as payments under a </w:t>
      </w:r>
      <w:r w:rsidR="009953FD" w:rsidRPr="009953FD">
        <w:rPr>
          <w:position w:val="6"/>
          <w:sz w:val="16"/>
        </w:rPr>
        <w:t>*</w:t>
      </w:r>
      <w:r w:rsidRPr="00322F3B">
        <w:t xml:space="preserve">forestry managed investment scheme by a </w:t>
      </w:r>
      <w:r w:rsidR="009953FD" w:rsidRPr="009953FD">
        <w:rPr>
          <w:position w:val="6"/>
          <w:sz w:val="16"/>
        </w:rPr>
        <w:t>*</w:t>
      </w:r>
      <w:r w:rsidRPr="00322F3B">
        <w:t>participant in the scheme:</w:t>
      </w:r>
    </w:p>
    <w:p w14:paraId="4C9510B9" w14:textId="46616181" w:rsidR="0037072A" w:rsidRPr="00322F3B" w:rsidRDefault="0037072A" w:rsidP="0037072A">
      <w:pPr>
        <w:pStyle w:val="paragraph"/>
      </w:pPr>
      <w:r w:rsidRPr="00322F3B">
        <w:tab/>
        <w:t>(a)</w:t>
      </w:r>
      <w:r w:rsidRPr="00322F3B">
        <w:tab/>
        <w:t xml:space="preserve">payments for </w:t>
      </w:r>
      <w:r w:rsidR="009953FD" w:rsidRPr="009953FD">
        <w:rPr>
          <w:position w:val="6"/>
          <w:sz w:val="16"/>
        </w:rPr>
        <w:t>*</w:t>
      </w:r>
      <w:r w:rsidRPr="00322F3B">
        <w:t>borrowing money;</w:t>
      </w:r>
    </w:p>
    <w:p w14:paraId="0DAF745C" w14:textId="77777777" w:rsidR="0037072A" w:rsidRPr="00322F3B" w:rsidRDefault="0037072A" w:rsidP="0037072A">
      <w:pPr>
        <w:pStyle w:val="paragraph"/>
      </w:pPr>
      <w:r w:rsidRPr="00322F3B">
        <w:tab/>
        <w:t>(b)</w:t>
      </w:r>
      <w:r w:rsidRPr="00322F3B">
        <w:tab/>
        <w:t>payments of interest and payments in the nature of interest;</w:t>
      </w:r>
    </w:p>
    <w:p w14:paraId="1F0F9729" w14:textId="77777777" w:rsidR="0037072A" w:rsidRPr="00322F3B" w:rsidRDefault="0037072A" w:rsidP="0037072A">
      <w:pPr>
        <w:pStyle w:val="paragraph"/>
      </w:pPr>
      <w:r w:rsidRPr="00322F3B">
        <w:tab/>
        <w:t>(c)</w:t>
      </w:r>
      <w:r w:rsidRPr="00322F3B">
        <w:tab/>
        <w:t>payments of stamp duty;</w:t>
      </w:r>
    </w:p>
    <w:p w14:paraId="3426BA0A" w14:textId="416B7953" w:rsidR="0037072A" w:rsidRPr="00322F3B" w:rsidRDefault="0037072A" w:rsidP="0037072A">
      <w:pPr>
        <w:pStyle w:val="paragraph"/>
      </w:pPr>
      <w:r w:rsidRPr="00322F3B">
        <w:tab/>
        <w:t>(d)</w:t>
      </w:r>
      <w:r w:rsidRPr="00322F3B">
        <w:tab/>
        <w:t xml:space="preserve">payments of </w:t>
      </w:r>
      <w:r w:rsidR="009953FD" w:rsidRPr="009953FD">
        <w:rPr>
          <w:position w:val="6"/>
          <w:sz w:val="16"/>
        </w:rPr>
        <w:t>*</w:t>
      </w:r>
      <w:r w:rsidRPr="00322F3B">
        <w:t>GST;</w:t>
      </w:r>
    </w:p>
    <w:p w14:paraId="4CBBE9AC" w14:textId="06F2FB1A" w:rsidR="0037072A" w:rsidRPr="00322F3B" w:rsidRDefault="0037072A" w:rsidP="0037072A">
      <w:pPr>
        <w:pStyle w:val="paragraph"/>
      </w:pPr>
      <w:r w:rsidRPr="00322F3B">
        <w:lastRenderedPageBreak/>
        <w:tab/>
        <w:t>(e)</w:t>
      </w:r>
      <w:r w:rsidRPr="00322F3B">
        <w:tab/>
        <w:t>payments that relate to one or more of the matters mentioned in paragraphs 394</w:t>
      </w:r>
      <w:r w:rsidR="009953FD">
        <w:noBreakHyphen/>
      </w:r>
      <w:r w:rsidRPr="00322F3B">
        <w:t>45(4)(a), (b) or (c).</w:t>
      </w:r>
    </w:p>
    <w:p w14:paraId="600055BB" w14:textId="01B5933E" w:rsidR="0037072A" w:rsidRPr="00322F3B" w:rsidRDefault="0037072A" w:rsidP="0037072A">
      <w:pPr>
        <w:pStyle w:val="ActHead5"/>
      </w:pPr>
      <w:bookmarkStart w:id="619" w:name="_Toc201756049"/>
      <w:r w:rsidRPr="00322F3B">
        <w:rPr>
          <w:rStyle w:val="CharSectno"/>
        </w:rPr>
        <w:t>394</w:t>
      </w:r>
      <w:r w:rsidR="009953FD">
        <w:rPr>
          <w:rStyle w:val="CharSectno"/>
        </w:rPr>
        <w:noBreakHyphen/>
      </w:r>
      <w:r w:rsidRPr="00322F3B">
        <w:rPr>
          <w:rStyle w:val="CharSectno"/>
        </w:rPr>
        <w:t>45</w:t>
      </w:r>
      <w:r w:rsidRPr="00322F3B">
        <w:t xml:space="preserve">  Direct forestry expenditure</w:t>
      </w:r>
      <w:bookmarkEnd w:id="619"/>
    </w:p>
    <w:p w14:paraId="07E5D681" w14:textId="2F00FE31" w:rsidR="0037072A" w:rsidRPr="00322F3B" w:rsidRDefault="0037072A" w:rsidP="0037072A">
      <w:pPr>
        <w:pStyle w:val="subsection"/>
      </w:pPr>
      <w:r w:rsidRPr="00322F3B">
        <w:tab/>
        <w:t>(1)</w:t>
      </w:r>
      <w:r w:rsidRPr="00322F3B">
        <w:tab/>
      </w:r>
      <w:r w:rsidRPr="00322F3B">
        <w:rPr>
          <w:b/>
          <w:i/>
        </w:rPr>
        <w:t>Direct forestry expenditure</w:t>
      </w:r>
      <w:r w:rsidRPr="00322F3B">
        <w:rPr>
          <w:b/>
        </w:rPr>
        <w:t xml:space="preserve"> </w:t>
      </w:r>
      <w:r w:rsidRPr="00322F3B">
        <w:t xml:space="preserve">under a </w:t>
      </w:r>
      <w:r w:rsidR="009953FD" w:rsidRPr="009953FD">
        <w:rPr>
          <w:position w:val="6"/>
          <w:sz w:val="16"/>
        </w:rPr>
        <w:t>*</w:t>
      </w:r>
      <w:r w:rsidRPr="00322F3B">
        <w:t>forestry managed investment scheme means:</w:t>
      </w:r>
    </w:p>
    <w:p w14:paraId="1762D81A" w14:textId="77777777" w:rsidR="0037072A" w:rsidRPr="00322F3B" w:rsidRDefault="0037072A" w:rsidP="0037072A">
      <w:pPr>
        <w:pStyle w:val="paragraph"/>
      </w:pPr>
      <w:r w:rsidRPr="00322F3B">
        <w:tab/>
        <w:t>(a)</w:t>
      </w:r>
      <w:r w:rsidRPr="00322F3B">
        <w:tab/>
        <w:t>an amount paid under the scheme that is attributable to establishing, tending, felling and harvesting trees; and</w:t>
      </w:r>
    </w:p>
    <w:p w14:paraId="46090AA1" w14:textId="3CD9DA3F" w:rsidR="0037072A" w:rsidRPr="00322F3B" w:rsidRDefault="0037072A" w:rsidP="0037072A">
      <w:pPr>
        <w:pStyle w:val="paragraph"/>
      </w:pPr>
      <w:r w:rsidRPr="00322F3B">
        <w:tab/>
        <w:t>(b)</w:t>
      </w:r>
      <w:r w:rsidRPr="00322F3B">
        <w:tab/>
        <w:t xml:space="preserve">notional amounts reflecting the </w:t>
      </w:r>
      <w:r w:rsidR="009953FD" w:rsidRPr="009953FD">
        <w:rPr>
          <w:position w:val="6"/>
          <w:sz w:val="16"/>
        </w:rPr>
        <w:t>*</w:t>
      </w:r>
      <w:r w:rsidRPr="00322F3B">
        <w:t xml:space="preserve">market value of goods, services or the use of land, provided by the </w:t>
      </w:r>
      <w:r w:rsidR="009953FD" w:rsidRPr="009953FD">
        <w:rPr>
          <w:position w:val="6"/>
          <w:sz w:val="16"/>
        </w:rPr>
        <w:t>*</w:t>
      </w:r>
      <w:r w:rsidRPr="00322F3B">
        <w:t>forestry manager of the scheme, for establishing, tending, felling and harvesting trees.</w:t>
      </w:r>
    </w:p>
    <w:p w14:paraId="63E98A45" w14:textId="77777777" w:rsidR="0037072A" w:rsidRPr="00322F3B" w:rsidRDefault="0037072A" w:rsidP="0037072A">
      <w:pPr>
        <w:pStyle w:val="noteToPara"/>
      </w:pPr>
      <w:r w:rsidRPr="00322F3B">
        <w:t>Example 1: Notional amounts reflecting the value of the use of land owned by the forestry manager that is provided for establishing, tending, felling and harvesting trees.</w:t>
      </w:r>
    </w:p>
    <w:p w14:paraId="116A535C" w14:textId="77777777" w:rsidR="0037072A" w:rsidRPr="00322F3B" w:rsidRDefault="0037072A" w:rsidP="0037072A">
      <w:pPr>
        <w:pStyle w:val="noteToPara"/>
      </w:pPr>
      <w:r w:rsidRPr="00322F3B">
        <w:t>Example 2: Notional amounts reflecting the value of tree felling services provided by the forestry manager.</w:t>
      </w:r>
    </w:p>
    <w:p w14:paraId="370C9F2E" w14:textId="7033BDC9" w:rsidR="0037072A" w:rsidRPr="00322F3B" w:rsidRDefault="0037072A" w:rsidP="0037072A">
      <w:pPr>
        <w:pStyle w:val="subsection"/>
      </w:pPr>
      <w:r w:rsidRPr="00322F3B">
        <w:tab/>
        <w:t>(2)</w:t>
      </w:r>
      <w:r w:rsidRPr="00322F3B">
        <w:tab/>
        <w:t xml:space="preserve">Treat </w:t>
      </w:r>
      <w:r w:rsidR="009953FD" w:rsidRPr="009953FD">
        <w:rPr>
          <w:position w:val="6"/>
          <w:sz w:val="16"/>
        </w:rPr>
        <w:t>*</w:t>
      </w:r>
      <w:r w:rsidRPr="00322F3B">
        <w:t xml:space="preserve">direct forestry expenditure covered by </w:t>
      </w:r>
      <w:r w:rsidR="00825006" w:rsidRPr="00322F3B">
        <w:t>paragraph (</w:t>
      </w:r>
      <w:r w:rsidRPr="00322F3B">
        <w:t xml:space="preserve">1)(b) as paid annually for each income year of the </w:t>
      </w:r>
      <w:r w:rsidR="009953FD" w:rsidRPr="009953FD">
        <w:rPr>
          <w:position w:val="6"/>
          <w:sz w:val="16"/>
        </w:rPr>
        <w:t>*</w:t>
      </w:r>
      <w:r w:rsidRPr="00322F3B">
        <w:t xml:space="preserve">forestry manager of the scheme based on the </w:t>
      </w:r>
      <w:r w:rsidR="009953FD" w:rsidRPr="009953FD">
        <w:rPr>
          <w:position w:val="6"/>
          <w:sz w:val="16"/>
        </w:rPr>
        <w:t>*</w:t>
      </w:r>
      <w:r w:rsidRPr="00322F3B">
        <w:t>market value of the goods, services, or the use of the land. Treat the day on which it is paid as:</w:t>
      </w:r>
    </w:p>
    <w:p w14:paraId="7A43685F" w14:textId="77777777" w:rsidR="0037072A" w:rsidRPr="00322F3B" w:rsidRDefault="0037072A" w:rsidP="0037072A">
      <w:pPr>
        <w:pStyle w:val="paragraph"/>
      </w:pPr>
      <w:r w:rsidRPr="00322F3B">
        <w:tab/>
        <w:t>(a)</w:t>
      </w:r>
      <w:r w:rsidRPr="00322F3B">
        <w:tab/>
        <w:t xml:space="preserve">unless </w:t>
      </w:r>
      <w:r w:rsidR="00825006" w:rsidRPr="00322F3B">
        <w:t>paragraph (</w:t>
      </w:r>
      <w:r w:rsidRPr="00322F3B">
        <w:t>b) or (c) applies—</w:t>
      </w:r>
      <w:r w:rsidR="003764FB" w:rsidRPr="00322F3B">
        <w:t>1 January</w:t>
      </w:r>
      <w:r w:rsidRPr="00322F3B">
        <w:t xml:space="preserve"> in the income year; or</w:t>
      </w:r>
    </w:p>
    <w:p w14:paraId="0707FB5A" w14:textId="77777777" w:rsidR="0037072A" w:rsidRPr="00322F3B" w:rsidRDefault="0037072A" w:rsidP="0037072A">
      <w:pPr>
        <w:pStyle w:val="paragraph"/>
      </w:pPr>
      <w:r w:rsidRPr="00322F3B">
        <w:tab/>
        <w:t>(b)</w:t>
      </w:r>
      <w:r w:rsidRPr="00322F3B">
        <w:tab/>
        <w:t>if the first time an amount is paid under the scheme is later than the first day of the income year—the last day of the income year; or</w:t>
      </w:r>
    </w:p>
    <w:p w14:paraId="58426277" w14:textId="77777777" w:rsidR="0037072A" w:rsidRPr="00322F3B" w:rsidRDefault="0037072A" w:rsidP="0037072A">
      <w:pPr>
        <w:pStyle w:val="paragraph"/>
      </w:pPr>
      <w:r w:rsidRPr="00322F3B">
        <w:tab/>
        <w:t>(c)</w:t>
      </w:r>
      <w:r w:rsidRPr="00322F3B">
        <w:tab/>
        <w:t>if the scheme comes to an end on a day before the end of the income year—that day.</w:t>
      </w:r>
    </w:p>
    <w:p w14:paraId="05C866F8" w14:textId="77777777" w:rsidR="0037072A" w:rsidRPr="00322F3B" w:rsidRDefault="0037072A" w:rsidP="0037072A">
      <w:pPr>
        <w:pStyle w:val="SubsectionHead"/>
      </w:pPr>
      <w:r w:rsidRPr="00322F3B">
        <w:t>Exclusions—general</w:t>
      </w:r>
    </w:p>
    <w:p w14:paraId="7422F59B" w14:textId="77777777" w:rsidR="0037072A" w:rsidRPr="00322F3B" w:rsidRDefault="0037072A" w:rsidP="0037072A">
      <w:pPr>
        <w:pStyle w:val="subsection"/>
      </w:pPr>
      <w:r w:rsidRPr="00322F3B">
        <w:tab/>
        <w:t>(3)</w:t>
      </w:r>
      <w:r w:rsidRPr="00322F3B">
        <w:tab/>
        <w:t xml:space="preserve">However, </w:t>
      </w:r>
      <w:r w:rsidRPr="00322F3B">
        <w:rPr>
          <w:b/>
          <w:i/>
        </w:rPr>
        <w:t>direct forestry expenditure</w:t>
      </w:r>
      <w:r w:rsidRPr="00322F3B">
        <w:rPr>
          <w:b/>
        </w:rPr>
        <w:t xml:space="preserve"> </w:t>
      </w:r>
      <w:r w:rsidRPr="00322F3B">
        <w:t>under the scheme does not include amounts paid under the scheme to the extent that they relate to any of the following:</w:t>
      </w:r>
    </w:p>
    <w:p w14:paraId="7C354061" w14:textId="77777777" w:rsidR="0037072A" w:rsidRPr="00322F3B" w:rsidRDefault="0037072A" w:rsidP="0037072A">
      <w:pPr>
        <w:pStyle w:val="paragraph"/>
      </w:pPr>
      <w:r w:rsidRPr="00322F3B">
        <w:tab/>
        <w:t>(a)</w:t>
      </w:r>
      <w:r w:rsidRPr="00322F3B">
        <w:tab/>
        <w:t>marketing of the scheme;</w:t>
      </w:r>
    </w:p>
    <w:p w14:paraId="21F3B9DC" w14:textId="77777777" w:rsidR="0037072A" w:rsidRPr="00322F3B" w:rsidRDefault="0037072A" w:rsidP="0037072A">
      <w:pPr>
        <w:pStyle w:val="noteToPara"/>
      </w:pPr>
      <w:r w:rsidRPr="00322F3B">
        <w:lastRenderedPageBreak/>
        <w:t>Example:</w:t>
      </w:r>
      <w:r w:rsidRPr="00322F3B">
        <w:tab/>
        <w:t>Advertising, sales, sponsorship and entertainment.</w:t>
      </w:r>
    </w:p>
    <w:p w14:paraId="1E2DE0B3" w14:textId="77777777" w:rsidR="0037072A" w:rsidRPr="00322F3B" w:rsidRDefault="0037072A" w:rsidP="0037072A">
      <w:pPr>
        <w:pStyle w:val="paragraph"/>
      </w:pPr>
      <w:r w:rsidRPr="00322F3B">
        <w:tab/>
        <w:t>(b)</w:t>
      </w:r>
      <w:r w:rsidRPr="00322F3B">
        <w:tab/>
        <w:t>insurance, contingency funds or provisions (other than provisions for employee entitlements);</w:t>
      </w:r>
    </w:p>
    <w:p w14:paraId="6111FA35" w14:textId="77777777" w:rsidR="0037072A" w:rsidRPr="00322F3B" w:rsidRDefault="0037072A" w:rsidP="0037072A">
      <w:pPr>
        <w:pStyle w:val="paragraph"/>
      </w:pPr>
      <w:r w:rsidRPr="00322F3B">
        <w:tab/>
        <w:t>(c)</w:t>
      </w:r>
      <w:r w:rsidRPr="00322F3B">
        <w:tab/>
        <w:t>financing;</w:t>
      </w:r>
    </w:p>
    <w:p w14:paraId="09B8B287" w14:textId="77777777" w:rsidR="0037072A" w:rsidRPr="00322F3B" w:rsidRDefault="0037072A" w:rsidP="0037072A">
      <w:pPr>
        <w:pStyle w:val="paragraph"/>
      </w:pPr>
      <w:r w:rsidRPr="00322F3B">
        <w:tab/>
        <w:t>(d)</w:t>
      </w:r>
      <w:r w:rsidRPr="00322F3B">
        <w:tab/>
        <w:t>lobbying;</w:t>
      </w:r>
    </w:p>
    <w:p w14:paraId="0DA58E68" w14:textId="77777777" w:rsidR="0037072A" w:rsidRPr="00322F3B" w:rsidRDefault="0037072A" w:rsidP="0037072A">
      <w:pPr>
        <w:pStyle w:val="paragraph"/>
      </w:pPr>
      <w:r w:rsidRPr="00322F3B">
        <w:tab/>
        <w:t>(e)</w:t>
      </w:r>
      <w:r w:rsidRPr="00322F3B">
        <w:tab/>
        <w:t>general business overheads (but not overheads directly related to forestry);</w:t>
      </w:r>
    </w:p>
    <w:p w14:paraId="2354E973" w14:textId="77777777" w:rsidR="0037072A" w:rsidRPr="00322F3B" w:rsidRDefault="0037072A" w:rsidP="0037072A">
      <w:pPr>
        <w:pStyle w:val="paragraph"/>
      </w:pPr>
      <w:r w:rsidRPr="00322F3B">
        <w:tab/>
        <w:t>(f)</w:t>
      </w:r>
      <w:r w:rsidRPr="00322F3B">
        <w:tab/>
        <w:t>subscriptions to industry bodies;</w:t>
      </w:r>
    </w:p>
    <w:p w14:paraId="0B8CA710" w14:textId="77777777" w:rsidR="0037072A" w:rsidRPr="00322F3B" w:rsidRDefault="0037072A" w:rsidP="0037072A">
      <w:pPr>
        <w:pStyle w:val="paragraph"/>
      </w:pPr>
      <w:r w:rsidRPr="00322F3B">
        <w:tab/>
        <w:t>(g)</w:t>
      </w:r>
      <w:r w:rsidRPr="00322F3B">
        <w:tab/>
        <w:t>commissions for financial planners or financial advisers;</w:t>
      </w:r>
    </w:p>
    <w:p w14:paraId="2DF1D2D3" w14:textId="2D908F52" w:rsidR="0037072A" w:rsidRPr="00322F3B" w:rsidRDefault="0037072A" w:rsidP="0037072A">
      <w:pPr>
        <w:pStyle w:val="paragraph"/>
      </w:pPr>
      <w:r w:rsidRPr="00322F3B">
        <w:tab/>
        <w:t>(h)</w:t>
      </w:r>
      <w:r w:rsidRPr="00322F3B">
        <w:tab/>
        <w:t xml:space="preserve">compliance with requirements related to the structure and operations of the </w:t>
      </w:r>
      <w:r w:rsidR="009953FD" w:rsidRPr="009953FD">
        <w:rPr>
          <w:position w:val="6"/>
          <w:sz w:val="16"/>
        </w:rPr>
        <w:t>*</w:t>
      </w:r>
      <w:r w:rsidRPr="00322F3B">
        <w:t>forestry manager of the scheme;</w:t>
      </w:r>
    </w:p>
    <w:p w14:paraId="3131C377" w14:textId="77777777" w:rsidR="0037072A" w:rsidRPr="00322F3B" w:rsidRDefault="0037072A" w:rsidP="0037072A">
      <w:pPr>
        <w:pStyle w:val="noteToPara"/>
      </w:pPr>
      <w:r w:rsidRPr="00322F3B">
        <w:t>Example:</w:t>
      </w:r>
      <w:r w:rsidRPr="00322F3B">
        <w:tab/>
        <w:t>Product design and preparation of product disclosure statements.</w:t>
      </w:r>
    </w:p>
    <w:p w14:paraId="5D248BC3" w14:textId="77777777" w:rsidR="0037072A" w:rsidRPr="00322F3B" w:rsidRDefault="0037072A" w:rsidP="0037072A">
      <w:pPr>
        <w:pStyle w:val="paragraph"/>
        <w:keepNext/>
        <w:keepLines/>
      </w:pPr>
      <w:r w:rsidRPr="00322F3B">
        <w:tab/>
        <w:t>(i)</w:t>
      </w:r>
      <w:r w:rsidRPr="00322F3B">
        <w:tab/>
        <w:t>supervision and auditing of contracts, other than direct supervision of direct forestry activities (such as establishing trees for felling);</w:t>
      </w:r>
    </w:p>
    <w:p w14:paraId="5E12A861" w14:textId="77777777" w:rsidR="0037072A" w:rsidRPr="00322F3B" w:rsidRDefault="0037072A" w:rsidP="0037072A">
      <w:pPr>
        <w:pStyle w:val="paragraph"/>
      </w:pPr>
      <w:r w:rsidRPr="00322F3B">
        <w:tab/>
        <w:t>(j)</w:t>
      </w:r>
      <w:r w:rsidRPr="00322F3B">
        <w:tab/>
        <w:t>legal fees relating to any matter mentioned in this subsection.</w:t>
      </w:r>
    </w:p>
    <w:p w14:paraId="0CD28AB3" w14:textId="77777777" w:rsidR="0037072A" w:rsidRPr="00322F3B" w:rsidRDefault="0037072A" w:rsidP="0037072A">
      <w:pPr>
        <w:pStyle w:val="SubsectionHead"/>
      </w:pPr>
      <w:r w:rsidRPr="00322F3B">
        <w:t>Exclusions—expenditure after harvest etc.</w:t>
      </w:r>
    </w:p>
    <w:p w14:paraId="041FB95E" w14:textId="77777777" w:rsidR="0037072A" w:rsidRPr="00322F3B" w:rsidRDefault="0037072A" w:rsidP="0037072A">
      <w:pPr>
        <w:pStyle w:val="subsection"/>
      </w:pPr>
      <w:r w:rsidRPr="00322F3B">
        <w:tab/>
        <w:t>(4)</w:t>
      </w:r>
      <w:r w:rsidRPr="00322F3B">
        <w:tab/>
        <w:t xml:space="preserve">Also, </w:t>
      </w:r>
      <w:r w:rsidRPr="00322F3B">
        <w:rPr>
          <w:b/>
          <w:i/>
        </w:rPr>
        <w:t>direct forestry expenditure</w:t>
      </w:r>
      <w:r w:rsidRPr="00322F3B">
        <w:rPr>
          <w:b/>
        </w:rPr>
        <w:t xml:space="preserve"> </w:t>
      </w:r>
      <w:r w:rsidRPr="00322F3B">
        <w:t>under the scheme does not include amounts paid under the scheme to the extent that they relate to any of the following:</w:t>
      </w:r>
    </w:p>
    <w:p w14:paraId="5016F170" w14:textId="77777777" w:rsidR="0037072A" w:rsidRPr="00322F3B" w:rsidRDefault="0037072A" w:rsidP="0037072A">
      <w:pPr>
        <w:pStyle w:val="paragraph"/>
      </w:pPr>
      <w:r w:rsidRPr="00322F3B">
        <w:tab/>
        <w:t>(a)</w:t>
      </w:r>
      <w:r w:rsidRPr="00322F3B">
        <w:tab/>
        <w:t>transportation and handling of felled trees that happens after the earliest of the following:</w:t>
      </w:r>
    </w:p>
    <w:p w14:paraId="1B392890" w14:textId="77777777" w:rsidR="0037072A" w:rsidRPr="00322F3B" w:rsidRDefault="0037072A" w:rsidP="0037072A">
      <w:pPr>
        <w:pStyle w:val="paragraphsub"/>
      </w:pPr>
      <w:r w:rsidRPr="00322F3B">
        <w:tab/>
        <w:t>(i)</w:t>
      </w:r>
      <w:r w:rsidRPr="00322F3B">
        <w:tab/>
        <w:t>sale of the trees;</w:t>
      </w:r>
    </w:p>
    <w:p w14:paraId="7AD5CBBD" w14:textId="77777777" w:rsidR="0037072A" w:rsidRPr="00322F3B" w:rsidRDefault="0037072A" w:rsidP="0037072A">
      <w:pPr>
        <w:pStyle w:val="paragraphsub"/>
      </w:pPr>
      <w:r w:rsidRPr="00322F3B">
        <w:tab/>
        <w:t>(ii)</w:t>
      </w:r>
      <w:r w:rsidRPr="00322F3B">
        <w:tab/>
        <w:t>arrival of the trees at the mill door;</w:t>
      </w:r>
    </w:p>
    <w:p w14:paraId="76F61109" w14:textId="77777777" w:rsidR="0037072A" w:rsidRPr="00322F3B" w:rsidRDefault="0037072A" w:rsidP="0037072A">
      <w:pPr>
        <w:pStyle w:val="paragraphsub"/>
      </w:pPr>
      <w:r w:rsidRPr="00322F3B">
        <w:tab/>
        <w:t>(iii)</w:t>
      </w:r>
      <w:r w:rsidRPr="00322F3B">
        <w:tab/>
        <w:t>arrival of the trees at the port;</w:t>
      </w:r>
    </w:p>
    <w:p w14:paraId="58F87E61" w14:textId="41D7E4C7" w:rsidR="0037072A" w:rsidRPr="00322F3B" w:rsidRDefault="0037072A" w:rsidP="0037072A">
      <w:pPr>
        <w:pStyle w:val="paragraphsub"/>
      </w:pPr>
      <w:r w:rsidRPr="00322F3B">
        <w:tab/>
        <w:t>(iv)</w:t>
      </w:r>
      <w:r w:rsidRPr="00322F3B">
        <w:tab/>
        <w:t>arrival of the trees at the place of processing (other than where processing happens in</w:t>
      </w:r>
      <w:r w:rsidR="009953FD">
        <w:noBreakHyphen/>
      </w:r>
      <w:r w:rsidRPr="00322F3B">
        <w:t>field);</w:t>
      </w:r>
    </w:p>
    <w:p w14:paraId="50152FAC" w14:textId="77777777" w:rsidR="0037072A" w:rsidRPr="00322F3B" w:rsidRDefault="0037072A" w:rsidP="0037072A">
      <w:pPr>
        <w:pStyle w:val="paragraph"/>
      </w:pPr>
      <w:r w:rsidRPr="00322F3B">
        <w:tab/>
        <w:t>(b)</w:t>
      </w:r>
      <w:r w:rsidRPr="00322F3B">
        <w:tab/>
        <w:t>processing;</w:t>
      </w:r>
    </w:p>
    <w:p w14:paraId="57D2AA8E" w14:textId="02DBF3EA" w:rsidR="0037072A" w:rsidRPr="00322F3B" w:rsidRDefault="0037072A" w:rsidP="0037072A">
      <w:pPr>
        <w:pStyle w:val="paragraph"/>
      </w:pPr>
      <w:r w:rsidRPr="00322F3B">
        <w:tab/>
        <w:t>(c)</w:t>
      </w:r>
      <w:r w:rsidRPr="00322F3B">
        <w:tab/>
        <w:t>stockpiling (other than in</w:t>
      </w:r>
      <w:r w:rsidR="009953FD">
        <w:noBreakHyphen/>
      </w:r>
      <w:r w:rsidRPr="00322F3B">
        <w:t>field stockpiling);</w:t>
      </w:r>
    </w:p>
    <w:p w14:paraId="47E5F7F5" w14:textId="77777777" w:rsidR="0037072A" w:rsidRPr="00322F3B" w:rsidRDefault="0037072A" w:rsidP="0037072A">
      <w:pPr>
        <w:pStyle w:val="paragraph"/>
      </w:pPr>
      <w:r w:rsidRPr="00322F3B">
        <w:tab/>
        <w:t>(d)</w:t>
      </w:r>
      <w:r w:rsidRPr="00322F3B">
        <w:tab/>
        <w:t>marketing and sale of forestry produce.</w:t>
      </w:r>
    </w:p>
    <w:p w14:paraId="5C663AD5" w14:textId="7E79DEF0" w:rsidR="0037072A" w:rsidRPr="00322F3B" w:rsidRDefault="0037072A" w:rsidP="0037072A">
      <w:pPr>
        <w:pStyle w:val="ActHead3"/>
        <w:pageBreakBefore/>
      </w:pPr>
      <w:bookmarkStart w:id="620" w:name="_Toc201756050"/>
      <w:r w:rsidRPr="00322F3B">
        <w:rPr>
          <w:rStyle w:val="CharDivNo"/>
        </w:rPr>
        <w:lastRenderedPageBreak/>
        <w:t>Division</w:t>
      </w:r>
      <w:r w:rsidR="00825006" w:rsidRPr="00322F3B">
        <w:rPr>
          <w:rStyle w:val="CharDivNo"/>
        </w:rPr>
        <w:t> </w:t>
      </w:r>
      <w:r w:rsidRPr="00322F3B">
        <w:rPr>
          <w:rStyle w:val="CharDivNo"/>
        </w:rPr>
        <w:t>405</w:t>
      </w:r>
      <w:r w:rsidRPr="00322F3B">
        <w:t>—</w:t>
      </w:r>
      <w:r w:rsidRPr="00322F3B">
        <w:rPr>
          <w:rStyle w:val="CharDivText"/>
        </w:rPr>
        <w:t>Above</w:t>
      </w:r>
      <w:r w:rsidR="009953FD">
        <w:rPr>
          <w:rStyle w:val="CharDivText"/>
        </w:rPr>
        <w:noBreakHyphen/>
      </w:r>
      <w:r w:rsidRPr="00322F3B">
        <w:rPr>
          <w:rStyle w:val="CharDivText"/>
        </w:rPr>
        <w:t>average special professional income of authors, inventors, performing artists, production associates and sportspersons</w:t>
      </w:r>
      <w:bookmarkEnd w:id="620"/>
    </w:p>
    <w:p w14:paraId="58EBEC7F" w14:textId="77777777" w:rsidR="0037072A" w:rsidRPr="00322F3B" w:rsidRDefault="0037072A" w:rsidP="0037072A">
      <w:pPr>
        <w:pStyle w:val="TofSectsHeading"/>
      </w:pPr>
      <w:r w:rsidRPr="00322F3B">
        <w:t>Table of Subdivisions</w:t>
      </w:r>
    </w:p>
    <w:p w14:paraId="6DDCAC49" w14:textId="77777777" w:rsidR="0037072A" w:rsidRPr="00322F3B" w:rsidRDefault="0037072A" w:rsidP="0037072A">
      <w:pPr>
        <w:pStyle w:val="TofSectsSubdiv"/>
      </w:pPr>
      <w:r w:rsidRPr="00322F3B">
        <w:tab/>
        <w:t>Guide to Division</w:t>
      </w:r>
      <w:r w:rsidR="00825006" w:rsidRPr="00322F3B">
        <w:t> </w:t>
      </w:r>
      <w:r w:rsidRPr="00322F3B">
        <w:t>405</w:t>
      </w:r>
    </w:p>
    <w:p w14:paraId="45CA58CA" w14:textId="290F3F58" w:rsidR="0037072A" w:rsidRPr="00322F3B" w:rsidRDefault="0037072A" w:rsidP="0037072A">
      <w:pPr>
        <w:pStyle w:val="TofSectsSubdiv"/>
      </w:pPr>
      <w:r w:rsidRPr="00322F3B">
        <w:t>405</w:t>
      </w:r>
      <w:r w:rsidR="009953FD">
        <w:noBreakHyphen/>
      </w:r>
      <w:r w:rsidRPr="00322F3B">
        <w:t>A</w:t>
      </w:r>
      <w:r w:rsidRPr="00322F3B">
        <w:tab/>
        <w:t>Above</w:t>
      </w:r>
      <w:r w:rsidR="009953FD">
        <w:noBreakHyphen/>
      </w:r>
      <w:r w:rsidRPr="00322F3B">
        <w:t>average special professional income</w:t>
      </w:r>
    </w:p>
    <w:p w14:paraId="7EBD295A" w14:textId="4E9E07F3" w:rsidR="0037072A" w:rsidRPr="00322F3B" w:rsidRDefault="0037072A" w:rsidP="0037072A">
      <w:pPr>
        <w:pStyle w:val="TofSectsSubdiv"/>
      </w:pPr>
      <w:r w:rsidRPr="00322F3B">
        <w:t>405</w:t>
      </w:r>
      <w:r w:rsidR="009953FD">
        <w:noBreakHyphen/>
      </w:r>
      <w:r w:rsidRPr="00322F3B">
        <w:t>B</w:t>
      </w:r>
      <w:r w:rsidRPr="00322F3B">
        <w:tab/>
        <w:t>Assessable professional income</w:t>
      </w:r>
    </w:p>
    <w:p w14:paraId="39E85815" w14:textId="6D2A8297" w:rsidR="0037072A" w:rsidRPr="00322F3B" w:rsidRDefault="0037072A" w:rsidP="0037072A">
      <w:pPr>
        <w:pStyle w:val="TofSectsSubdiv"/>
      </w:pPr>
      <w:r w:rsidRPr="00322F3B">
        <w:t>405</w:t>
      </w:r>
      <w:r w:rsidR="009953FD">
        <w:noBreakHyphen/>
      </w:r>
      <w:r w:rsidRPr="00322F3B">
        <w:t>C</w:t>
      </w:r>
      <w:r w:rsidRPr="00322F3B">
        <w:tab/>
        <w:t>Taxable professional income and average taxable professional income</w:t>
      </w:r>
    </w:p>
    <w:p w14:paraId="2187F72C" w14:textId="77777777" w:rsidR="0037072A" w:rsidRPr="00322F3B" w:rsidRDefault="0037072A" w:rsidP="0037072A">
      <w:pPr>
        <w:pStyle w:val="ActHead4"/>
      </w:pPr>
      <w:bookmarkStart w:id="621" w:name="_Toc201756051"/>
      <w:r w:rsidRPr="00322F3B">
        <w:t>Guide to Division</w:t>
      </w:r>
      <w:r w:rsidR="00825006" w:rsidRPr="00322F3B">
        <w:t> </w:t>
      </w:r>
      <w:r w:rsidRPr="00322F3B">
        <w:t>405</w:t>
      </w:r>
      <w:bookmarkEnd w:id="621"/>
    </w:p>
    <w:p w14:paraId="782208C8" w14:textId="54ED9AE4" w:rsidR="0037072A" w:rsidRPr="00322F3B" w:rsidRDefault="0037072A" w:rsidP="0037072A">
      <w:pPr>
        <w:pStyle w:val="ActHead5"/>
      </w:pPr>
      <w:bookmarkStart w:id="622" w:name="_Toc201756052"/>
      <w:r w:rsidRPr="00322F3B">
        <w:rPr>
          <w:rStyle w:val="CharSectno"/>
        </w:rPr>
        <w:t>405</w:t>
      </w:r>
      <w:r w:rsidR="009953FD">
        <w:rPr>
          <w:rStyle w:val="CharSectno"/>
        </w:rPr>
        <w:noBreakHyphen/>
      </w:r>
      <w:r w:rsidRPr="00322F3B">
        <w:rPr>
          <w:rStyle w:val="CharSectno"/>
        </w:rPr>
        <w:t>1</w:t>
      </w:r>
      <w:r w:rsidRPr="00322F3B">
        <w:t xml:space="preserve">  What this Division is about</w:t>
      </w:r>
      <w:bookmarkEnd w:id="622"/>
    </w:p>
    <w:p w14:paraId="4CB7CA88" w14:textId="77777777" w:rsidR="0037072A" w:rsidRPr="00322F3B" w:rsidRDefault="0037072A" w:rsidP="00B57F3F">
      <w:pPr>
        <w:pStyle w:val="SOText"/>
      </w:pPr>
      <w:r w:rsidRPr="00322F3B">
        <w:t>Significant fluctuations can occur in the professional incomes of authors, inventors, performing artists, production associates and sportspersons.</w:t>
      </w:r>
    </w:p>
    <w:p w14:paraId="41E19035" w14:textId="77777777" w:rsidR="0037072A" w:rsidRPr="00322F3B" w:rsidRDefault="0037072A" w:rsidP="00B57F3F">
      <w:pPr>
        <w:pStyle w:val="SOText"/>
      </w:pPr>
      <w:r w:rsidRPr="00322F3B">
        <w:t>To lessen the impact of these fluctuations on your marginal tax rates, special tax rates apply if your professional income is above your average.</w:t>
      </w:r>
    </w:p>
    <w:p w14:paraId="05662211" w14:textId="06D1D36E" w:rsidR="0037072A" w:rsidRPr="00322F3B" w:rsidRDefault="0037072A" w:rsidP="00B57F3F">
      <w:pPr>
        <w:pStyle w:val="SOText"/>
      </w:pPr>
      <w:r w:rsidRPr="00322F3B">
        <w:t>This Division explains how the scheme works and sets out the rules for working out your above</w:t>
      </w:r>
      <w:r w:rsidR="009953FD">
        <w:noBreakHyphen/>
      </w:r>
      <w:r w:rsidRPr="00322F3B">
        <w:t>average special professional income.</w:t>
      </w:r>
    </w:p>
    <w:p w14:paraId="3A358D5D" w14:textId="77777777" w:rsidR="0037072A" w:rsidRPr="00322F3B" w:rsidRDefault="0037072A" w:rsidP="0037072A">
      <w:pPr>
        <w:pStyle w:val="TofSectsHeading"/>
      </w:pPr>
      <w:r w:rsidRPr="00322F3B">
        <w:t>Table of sections</w:t>
      </w:r>
    </w:p>
    <w:p w14:paraId="337D028D" w14:textId="5ED00C3B" w:rsidR="0037072A" w:rsidRPr="00322F3B" w:rsidRDefault="0037072A" w:rsidP="0037072A">
      <w:pPr>
        <w:pStyle w:val="TofSectsSection"/>
      </w:pPr>
      <w:r w:rsidRPr="00322F3B">
        <w:t>405</w:t>
      </w:r>
      <w:r w:rsidR="009953FD">
        <w:noBreakHyphen/>
      </w:r>
      <w:r w:rsidRPr="00322F3B">
        <w:t>5</w:t>
      </w:r>
      <w:r w:rsidRPr="00322F3B">
        <w:tab/>
        <w:t>Special rate of income tax on your above</w:t>
      </w:r>
      <w:r w:rsidR="009953FD">
        <w:noBreakHyphen/>
      </w:r>
      <w:r w:rsidRPr="00322F3B">
        <w:t>average special professional income</w:t>
      </w:r>
    </w:p>
    <w:p w14:paraId="5DD7A5ED" w14:textId="293A5F2E" w:rsidR="0037072A" w:rsidRPr="00322F3B" w:rsidRDefault="0037072A" w:rsidP="0037072A">
      <w:pPr>
        <w:pStyle w:val="TofSectsSection"/>
      </w:pPr>
      <w:r w:rsidRPr="00322F3B">
        <w:t>405</w:t>
      </w:r>
      <w:r w:rsidR="009953FD">
        <w:noBreakHyphen/>
      </w:r>
      <w:r w:rsidRPr="00322F3B">
        <w:t>10</w:t>
      </w:r>
      <w:r w:rsidRPr="00322F3B">
        <w:tab/>
        <w:t>Overview of the Division</w:t>
      </w:r>
    </w:p>
    <w:p w14:paraId="3505529C" w14:textId="3121FF8F" w:rsidR="0037072A" w:rsidRPr="00322F3B" w:rsidRDefault="0037072A" w:rsidP="0037072A">
      <w:pPr>
        <w:pStyle w:val="ActHead5"/>
      </w:pPr>
      <w:bookmarkStart w:id="623" w:name="_Toc201756053"/>
      <w:r w:rsidRPr="00322F3B">
        <w:rPr>
          <w:rStyle w:val="CharSectno"/>
        </w:rPr>
        <w:lastRenderedPageBreak/>
        <w:t>405</w:t>
      </w:r>
      <w:r w:rsidR="009953FD">
        <w:rPr>
          <w:rStyle w:val="CharSectno"/>
        </w:rPr>
        <w:noBreakHyphen/>
      </w:r>
      <w:r w:rsidRPr="00322F3B">
        <w:rPr>
          <w:rStyle w:val="CharSectno"/>
        </w:rPr>
        <w:t>5</w:t>
      </w:r>
      <w:r w:rsidRPr="00322F3B">
        <w:t xml:space="preserve">  Special rate of income tax on your above</w:t>
      </w:r>
      <w:r w:rsidR="009953FD">
        <w:noBreakHyphen/>
      </w:r>
      <w:r w:rsidRPr="00322F3B">
        <w:t>average special professional income</w:t>
      </w:r>
      <w:bookmarkEnd w:id="623"/>
    </w:p>
    <w:p w14:paraId="283EF886" w14:textId="35CCCC6B"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If you have above</w:t>
      </w:r>
      <w:r w:rsidR="009953FD">
        <w:noBreakHyphen/>
      </w:r>
      <w:r w:rsidRPr="00322F3B">
        <w:t xml:space="preserve">average special professional income, the </w:t>
      </w:r>
      <w:r w:rsidRPr="00322F3B">
        <w:rPr>
          <w:i/>
        </w:rPr>
        <w:t>Income Tax Rates Act 1986</w:t>
      </w:r>
      <w:r w:rsidRPr="00322F3B">
        <w:t xml:space="preserve"> generally sets a special rate so that the amount of income tax you pay on the top </w:t>
      </w:r>
      <w:r w:rsidRPr="00322F3B">
        <w:rPr>
          <w:position w:val="6"/>
          <w:sz w:val="16"/>
        </w:rPr>
        <w:t>4</w:t>
      </w:r>
      <w:r w:rsidRPr="00322F3B">
        <w:t>/</w:t>
      </w:r>
      <w:r w:rsidRPr="00322F3B">
        <w:rPr>
          <w:sz w:val="16"/>
        </w:rPr>
        <w:t>5</w:t>
      </w:r>
      <w:r w:rsidRPr="00322F3B">
        <w:t xml:space="preserve"> of your above</w:t>
      </w:r>
      <w:r w:rsidR="009953FD">
        <w:noBreakHyphen/>
      </w:r>
      <w:r w:rsidRPr="00322F3B">
        <w:t xml:space="preserve">average special professional income is effectively 4 times what you would pay on the bottom </w:t>
      </w:r>
      <w:r w:rsidRPr="00322F3B">
        <w:rPr>
          <w:position w:val="6"/>
          <w:sz w:val="16"/>
        </w:rPr>
        <w:t>1</w:t>
      </w:r>
      <w:r w:rsidRPr="00322F3B">
        <w:t>/</w:t>
      </w:r>
      <w:r w:rsidRPr="00322F3B">
        <w:rPr>
          <w:sz w:val="16"/>
        </w:rPr>
        <w:t>5</w:t>
      </w:r>
      <w:r w:rsidRPr="00322F3B">
        <w:t xml:space="preserve"> of that income at basic rates.</w:t>
      </w:r>
    </w:p>
    <w:p w14:paraId="12D0FBF5" w14:textId="63C55056" w:rsidR="0037072A" w:rsidRPr="00322F3B" w:rsidRDefault="0037072A" w:rsidP="0037072A">
      <w:pPr>
        <w:pStyle w:val="notetext"/>
        <w:tabs>
          <w:tab w:val="left" w:pos="2268"/>
          <w:tab w:val="left" w:pos="3402"/>
          <w:tab w:val="left" w:pos="4536"/>
          <w:tab w:val="left" w:pos="5670"/>
          <w:tab w:val="left" w:pos="6804"/>
        </w:tabs>
      </w:pPr>
      <w:r w:rsidRPr="00322F3B">
        <w:t>Note :</w:t>
      </w:r>
      <w:r w:rsidRPr="00322F3B">
        <w:tab/>
        <w:t>Your overall income tax will be less only if 2 marginal rates of income tax would apply to your above</w:t>
      </w:r>
      <w:r w:rsidR="009953FD">
        <w:noBreakHyphen/>
      </w:r>
      <w:r w:rsidRPr="00322F3B">
        <w:t>average special professional income if it were treated as the top slice of your taxable income.</w:t>
      </w:r>
    </w:p>
    <w:p w14:paraId="765EA038" w14:textId="77777777" w:rsidR="0037072A" w:rsidRPr="00322F3B" w:rsidRDefault="0037072A" w:rsidP="00E51F26">
      <w:pPr>
        <w:pStyle w:val="subsection"/>
        <w:tabs>
          <w:tab w:val="left" w:pos="2268"/>
          <w:tab w:val="left" w:pos="3402"/>
          <w:tab w:val="left" w:pos="4536"/>
          <w:tab w:val="left" w:pos="5670"/>
          <w:tab w:val="left" w:pos="6804"/>
        </w:tabs>
        <w:spacing w:after="120"/>
      </w:pPr>
      <w:r w:rsidRPr="00322F3B">
        <w:tab/>
        <w:t>(2)</w:t>
      </w:r>
      <w:r w:rsidRPr="00322F3B">
        <w:tab/>
        <w:t>The following diagram illustrates how the special rate works.</w:t>
      </w:r>
    </w:p>
    <w:p w14:paraId="273589B8" w14:textId="77777777" w:rsidR="0037072A" w:rsidRPr="00322F3B" w:rsidRDefault="00B61D38" w:rsidP="0037072A">
      <w:r w:rsidRPr="00322F3B">
        <w:rPr>
          <w:sz w:val="20"/>
        </w:rPr>
        <w:object w:dxaOrig="5868" w:dyaOrig="6706" w14:anchorId="6D45D419">
          <v:shape id="_x0000_i1034" type="#_x0000_t75" alt="Diagram showing income tax treatment of above-average special professional income. Tax on the top 80% of above-average special professional income is 4 times the tax on the bottom 20%. This means that your overall income tax is reduced if lower rates of tax apply to the bottom 20% than to the top 80%." style="width:295pt;height:338.5pt" o:ole="" fillcolor="window">
            <v:imagedata r:id="rId64" o:title=""/>
          </v:shape>
          <o:OLEObject Type="Embed" ProgID="Word.Picture.8" ShapeID="_x0000_i1034" DrawAspect="Content" ObjectID="_1812877068" r:id="rId65"/>
        </w:object>
      </w:r>
    </w:p>
    <w:p w14:paraId="4BF1179B" w14:textId="7C24FA3D" w:rsidR="0037072A" w:rsidRPr="00322F3B" w:rsidRDefault="0037072A" w:rsidP="0037072A">
      <w:pPr>
        <w:pStyle w:val="ActHead5"/>
      </w:pPr>
      <w:bookmarkStart w:id="624" w:name="_Toc201756054"/>
      <w:r w:rsidRPr="00322F3B">
        <w:rPr>
          <w:rStyle w:val="CharSectno"/>
        </w:rPr>
        <w:t>405</w:t>
      </w:r>
      <w:r w:rsidR="009953FD">
        <w:rPr>
          <w:rStyle w:val="CharSectno"/>
        </w:rPr>
        <w:noBreakHyphen/>
      </w:r>
      <w:r w:rsidRPr="00322F3B">
        <w:rPr>
          <w:rStyle w:val="CharSectno"/>
        </w:rPr>
        <w:t>10</w:t>
      </w:r>
      <w:r w:rsidRPr="00322F3B">
        <w:t xml:space="preserve">  Overview of the Division</w:t>
      </w:r>
      <w:bookmarkEnd w:id="624"/>
    </w:p>
    <w:p w14:paraId="7B238540" w14:textId="0CB6AC5C" w:rsidR="0037072A" w:rsidRPr="00322F3B" w:rsidRDefault="0037072A" w:rsidP="0037072A">
      <w:pPr>
        <w:pStyle w:val="SubsectionHead"/>
      </w:pPr>
      <w:r w:rsidRPr="00322F3B">
        <w:t>For which income years do you have above</w:t>
      </w:r>
      <w:r w:rsidR="009953FD">
        <w:noBreakHyphen/>
      </w:r>
      <w:r w:rsidRPr="00322F3B">
        <w:t>average special professional income?</w:t>
      </w:r>
    </w:p>
    <w:p w14:paraId="1CBBD054" w14:textId="0D718ECF"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The first income year for which you have above</w:t>
      </w:r>
      <w:r w:rsidR="009953FD">
        <w:noBreakHyphen/>
      </w:r>
      <w:r w:rsidRPr="00322F3B">
        <w:t>average special professional income is the first income year (professional year 1):</w:t>
      </w:r>
    </w:p>
    <w:p w14:paraId="6C33E587"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for which your taxable professional income is more than $2,500; and</w:t>
      </w:r>
    </w:p>
    <w:p w14:paraId="1DF96308" w14:textId="77777777"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during all or part of which you are an Australian resident.</w:t>
      </w:r>
    </w:p>
    <w:p w14:paraId="0358EE78" w14:textId="4EE0E2CD" w:rsidR="0037072A" w:rsidRPr="00322F3B" w:rsidRDefault="0037072A" w:rsidP="0037072A">
      <w:pPr>
        <w:pStyle w:val="subsection"/>
        <w:keepNext/>
        <w:tabs>
          <w:tab w:val="left" w:pos="2268"/>
          <w:tab w:val="left" w:pos="3402"/>
          <w:tab w:val="left" w:pos="4536"/>
          <w:tab w:val="left" w:pos="5670"/>
          <w:tab w:val="left" w:pos="6804"/>
        </w:tabs>
      </w:pPr>
      <w:r w:rsidRPr="00322F3B">
        <w:tab/>
        <w:t>(2)</w:t>
      </w:r>
      <w:r w:rsidRPr="00322F3B">
        <w:tab/>
        <w:t>After professional year 1, you have above</w:t>
      </w:r>
      <w:r w:rsidR="009953FD">
        <w:noBreakHyphen/>
      </w:r>
      <w:r w:rsidRPr="00322F3B">
        <w:t>average special professional income for any income year for all or part of which you are an Australian resident.</w:t>
      </w:r>
    </w:p>
    <w:p w14:paraId="05C12CCA" w14:textId="7777777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You need not have been an Australian resident for every income year since professional year 1.</w:t>
      </w:r>
    </w:p>
    <w:p w14:paraId="5EE007E4" w14:textId="0693D8C3" w:rsidR="0037072A" w:rsidRPr="00322F3B" w:rsidRDefault="0037072A" w:rsidP="0037072A">
      <w:pPr>
        <w:pStyle w:val="SubsectionHead"/>
      </w:pPr>
      <w:r w:rsidRPr="00322F3B">
        <w:t>What is above</w:t>
      </w:r>
      <w:r w:rsidR="009953FD">
        <w:noBreakHyphen/>
      </w:r>
      <w:r w:rsidRPr="00322F3B">
        <w:t>average special professional income?</w:t>
      </w:r>
    </w:p>
    <w:p w14:paraId="539B8CBE" w14:textId="2B3BA559"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Your above</w:t>
      </w:r>
      <w:r w:rsidR="009953FD">
        <w:noBreakHyphen/>
      </w:r>
      <w:r w:rsidRPr="00322F3B">
        <w:t xml:space="preserve">average special professional income for the current year is the amount (if any) by which your taxable professional income </w:t>
      </w:r>
      <w:r w:rsidRPr="00322F3B">
        <w:rPr>
          <w:i/>
        </w:rPr>
        <w:t>exceeds</w:t>
      </w:r>
      <w:r w:rsidRPr="00322F3B">
        <w:t xml:space="preserve"> your average taxable professional income.</w:t>
      </w:r>
    </w:p>
    <w:p w14:paraId="117349D7" w14:textId="6BA46EEE" w:rsidR="0037072A" w:rsidRPr="00322F3B" w:rsidRDefault="0037072A" w:rsidP="0037072A">
      <w:pPr>
        <w:pStyle w:val="TLPnoteright"/>
        <w:tabs>
          <w:tab w:val="left" w:pos="2268"/>
          <w:tab w:val="left" w:pos="3402"/>
          <w:tab w:val="left" w:pos="4536"/>
          <w:tab w:val="left" w:pos="5670"/>
          <w:tab w:val="left" w:pos="6804"/>
        </w:tabs>
      </w:pPr>
      <w:r w:rsidRPr="00322F3B">
        <w:t>See Subdivision</w:t>
      </w:r>
      <w:r w:rsidR="00825006" w:rsidRPr="00322F3B">
        <w:t> </w:t>
      </w:r>
      <w:r w:rsidRPr="00322F3B">
        <w:t>405</w:t>
      </w:r>
      <w:r w:rsidR="009953FD">
        <w:noBreakHyphen/>
      </w:r>
      <w:r w:rsidRPr="00322F3B">
        <w:t>A.</w:t>
      </w:r>
    </w:p>
    <w:p w14:paraId="0EE47767" w14:textId="77777777" w:rsidR="0037072A" w:rsidRPr="00322F3B" w:rsidRDefault="0037072A" w:rsidP="0037072A">
      <w:pPr>
        <w:pStyle w:val="SubsectionHead"/>
      </w:pPr>
      <w:r w:rsidRPr="00322F3B">
        <w:t>What is taxable professional income?</w:t>
      </w:r>
    </w:p>
    <w:p w14:paraId="6DC56A08" w14:textId="77777777"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Your taxable professional income depends on your assessable professional income.</w:t>
      </w:r>
    </w:p>
    <w:p w14:paraId="498196EA" w14:textId="45D679C2" w:rsidR="0037072A" w:rsidRPr="00322F3B" w:rsidRDefault="0037072A" w:rsidP="0037072A">
      <w:pPr>
        <w:pStyle w:val="TLPnoteright"/>
        <w:tabs>
          <w:tab w:val="left" w:pos="2268"/>
          <w:tab w:val="left" w:pos="3402"/>
          <w:tab w:val="left" w:pos="4536"/>
          <w:tab w:val="left" w:pos="5670"/>
          <w:tab w:val="left" w:pos="6804"/>
        </w:tabs>
      </w:pPr>
      <w:r w:rsidRPr="00322F3B">
        <w:t xml:space="preserve">See </w:t>
      </w:r>
      <w:r w:rsidR="009953FD">
        <w:t>section 4</w:t>
      </w:r>
      <w:r w:rsidRPr="00322F3B">
        <w:t>05</w:t>
      </w:r>
      <w:r w:rsidR="009953FD">
        <w:noBreakHyphen/>
      </w:r>
      <w:r w:rsidRPr="00322F3B">
        <w:t>45.</w:t>
      </w:r>
    </w:p>
    <w:p w14:paraId="0B8758F7" w14:textId="77777777"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Your assessable professional income is assessable income from your work as an author, inventor, performing artist, production associate or sportsperson.</w:t>
      </w:r>
    </w:p>
    <w:p w14:paraId="626CB9EB" w14:textId="567BAA9E" w:rsidR="0037072A" w:rsidRPr="00322F3B" w:rsidRDefault="0037072A" w:rsidP="0037072A">
      <w:pPr>
        <w:pStyle w:val="TLPnoteright"/>
        <w:tabs>
          <w:tab w:val="left" w:pos="2268"/>
          <w:tab w:val="left" w:pos="3402"/>
          <w:tab w:val="left" w:pos="4536"/>
          <w:tab w:val="left" w:pos="5670"/>
          <w:tab w:val="left" w:pos="6804"/>
        </w:tabs>
      </w:pPr>
      <w:r w:rsidRPr="00322F3B">
        <w:t>See Subdivision</w:t>
      </w:r>
      <w:r w:rsidR="00825006" w:rsidRPr="00322F3B">
        <w:t> </w:t>
      </w:r>
      <w:r w:rsidRPr="00322F3B">
        <w:t>405</w:t>
      </w:r>
      <w:r w:rsidR="009953FD">
        <w:noBreakHyphen/>
      </w:r>
      <w:r w:rsidRPr="00322F3B">
        <w:t>B.</w:t>
      </w:r>
    </w:p>
    <w:p w14:paraId="00256370" w14:textId="77777777" w:rsidR="0037072A" w:rsidRPr="00322F3B" w:rsidRDefault="0037072A" w:rsidP="0037072A">
      <w:pPr>
        <w:pStyle w:val="SubsectionHead"/>
      </w:pPr>
      <w:r w:rsidRPr="00322F3B">
        <w:t>How do you work out your average taxable professional income?</w:t>
      </w:r>
    </w:p>
    <w:p w14:paraId="356464DA" w14:textId="77777777" w:rsidR="0037072A" w:rsidRPr="00322F3B" w:rsidRDefault="0037072A" w:rsidP="0037072A">
      <w:pPr>
        <w:pStyle w:val="subsection"/>
        <w:tabs>
          <w:tab w:val="left" w:pos="2268"/>
          <w:tab w:val="left" w:pos="3402"/>
          <w:tab w:val="left" w:pos="4536"/>
          <w:tab w:val="left" w:pos="5670"/>
          <w:tab w:val="left" w:pos="6804"/>
        </w:tabs>
      </w:pPr>
      <w:r w:rsidRPr="00322F3B">
        <w:tab/>
        <w:t>(6)</w:t>
      </w:r>
      <w:r w:rsidRPr="00322F3B">
        <w:tab/>
        <w:t>Generally, your average taxable professional income for the current year is the average of your taxable professional income for the last 4 income years.</w:t>
      </w:r>
    </w:p>
    <w:p w14:paraId="677DDCA1" w14:textId="28E451C5" w:rsidR="0037072A" w:rsidRPr="00322F3B" w:rsidRDefault="0037072A" w:rsidP="0037072A">
      <w:pPr>
        <w:pStyle w:val="TLPnoteright"/>
        <w:tabs>
          <w:tab w:val="left" w:pos="2268"/>
          <w:tab w:val="left" w:pos="3402"/>
          <w:tab w:val="left" w:pos="4536"/>
          <w:tab w:val="left" w:pos="5670"/>
          <w:tab w:val="left" w:pos="6804"/>
        </w:tabs>
      </w:pPr>
      <w:r w:rsidRPr="00322F3B">
        <w:t xml:space="preserve">See </w:t>
      </w:r>
      <w:r w:rsidR="009953FD">
        <w:t>section 4</w:t>
      </w:r>
      <w:r w:rsidRPr="00322F3B">
        <w:t>05</w:t>
      </w:r>
      <w:r w:rsidR="009953FD">
        <w:noBreakHyphen/>
      </w:r>
      <w:r w:rsidRPr="00322F3B">
        <w:t>50.</w:t>
      </w:r>
    </w:p>
    <w:p w14:paraId="6286081E" w14:textId="4A9D48E3" w:rsidR="0037072A" w:rsidRPr="00322F3B" w:rsidRDefault="0037072A" w:rsidP="0037072A">
      <w:pPr>
        <w:pStyle w:val="subsection"/>
        <w:tabs>
          <w:tab w:val="left" w:pos="2268"/>
          <w:tab w:val="left" w:pos="3402"/>
          <w:tab w:val="left" w:pos="4536"/>
          <w:tab w:val="left" w:pos="5670"/>
          <w:tab w:val="left" w:pos="6804"/>
        </w:tabs>
      </w:pPr>
      <w:r w:rsidRPr="00322F3B">
        <w:tab/>
        <w:t>(7)</w:t>
      </w:r>
      <w:r w:rsidRPr="00322F3B">
        <w:tab/>
        <w:t>However, special phasing</w:t>
      </w:r>
      <w:r w:rsidR="009953FD">
        <w:noBreakHyphen/>
      </w:r>
      <w:r w:rsidRPr="00322F3B">
        <w:t>in arrangements apply to work out your average taxable professional income for an income year that is less than 4 income years after professional year 1.</w:t>
      </w:r>
    </w:p>
    <w:p w14:paraId="4AF25BDC" w14:textId="77777777" w:rsidR="0037072A" w:rsidRPr="00322F3B" w:rsidRDefault="0037072A" w:rsidP="0037072A">
      <w:pPr>
        <w:pStyle w:val="subsection"/>
        <w:keepNext/>
        <w:tabs>
          <w:tab w:val="left" w:pos="2268"/>
          <w:tab w:val="left" w:pos="3402"/>
          <w:tab w:val="left" w:pos="4536"/>
          <w:tab w:val="left" w:pos="5670"/>
          <w:tab w:val="left" w:pos="6804"/>
        </w:tabs>
      </w:pPr>
      <w:r w:rsidRPr="00322F3B">
        <w:lastRenderedPageBreak/>
        <w:tab/>
      </w:r>
      <w:r w:rsidRPr="00322F3B">
        <w:tab/>
        <w:t xml:space="preserve">These arrangements favour people who were Australian residents for at least part of the income year </w:t>
      </w:r>
      <w:r w:rsidRPr="00322F3B">
        <w:rPr>
          <w:i/>
        </w:rPr>
        <w:t>before</w:t>
      </w:r>
      <w:r w:rsidRPr="00322F3B">
        <w:t xml:space="preserve"> professional year 1.</w:t>
      </w:r>
    </w:p>
    <w:p w14:paraId="4EBAF584" w14:textId="58AF3CDF" w:rsidR="0037072A" w:rsidRPr="00322F3B" w:rsidRDefault="0037072A" w:rsidP="0037072A">
      <w:pPr>
        <w:pStyle w:val="TLPnoteright"/>
        <w:tabs>
          <w:tab w:val="left" w:pos="2268"/>
          <w:tab w:val="left" w:pos="3402"/>
          <w:tab w:val="left" w:pos="4536"/>
          <w:tab w:val="left" w:pos="5670"/>
          <w:tab w:val="left" w:pos="6804"/>
        </w:tabs>
      </w:pPr>
      <w:r w:rsidRPr="00322F3B">
        <w:t xml:space="preserve">See </w:t>
      </w:r>
      <w:r w:rsidR="009953FD">
        <w:t>section 4</w:t>
      </w:r>
      <w:r w:rsidRPr="00322F3B">
        <w:t>05</w:t>
      </w:r>
      <w:r w:rsidR="009953FD">
        <w:noBreakHyphen/>
      </w:r>
      <w:r w:rsidRPr="00322F3B">
        <w:t>50.</w:t>
      </w:r>
    </w:p>
    <w:p w14:paraId="7569A6AF" w14:textId="23C623F9" w:rsidR="0037072A" w:rsidRPr="00322F3B" w:rsidRDefault="0037072A" w:rsidP="0037072A">
      <w:pPr>
        <w:pStyle w:val="ActHead4"/>
      </w:pPr>
      <w:bookmarkStart w:id="625" w:name="_Toc201756055"/>
      <w:r w:rsidRPr="00322F3B">
        <w:rPr>
          <w:rStyle w:val="CharSubdNo"/>
        </w:rPr>
        <w:t>Subdivision</w:t>
      </w:r>
      <w:r w:rsidR="00825006" w:rsidRPr="00322F3B">
        <w:rPr>
          <w:rStyle w:val="CharSubdNo"/>
        </w:rPr>
        <w:t> </w:t>
      </w:r>
      <w:r w:rsidRPr="00322F3B">
        <w:rPr>
          <w:rStyle w:val="CharSubdNo"/>
        </w:rPr>
        <w:t>405</w:t>
      </w:r>
      <w:r w:rsidR="009953FD">
        <w:rPr>
          <w:rStyle w:val="CharSubdNo"/>
        </w:rPr>
        <w:noBreakHyphen/>
      </w:r>
      <w:r w:rsidRPr="00322F3B">
        <w:rPr>
          <w:rStyle w:val="CharSubdNo"/>
        </w:rPr>
        <w:t>A</w:t>
      </w:r>
      <w:r w:rsidRPr="00322F3B">
        <w:t>—</w:t>
      </w:r>
      <w:r w:rsidRPr="00322F3B">
        <w:rPr>
          <w:rStyle w:val="CharSubdText"/>
        </w:rPr>
        <w:t>Above</w:t>
      </w:r>
      <w:r w:rsidR="009953FD">
        <w:rPr>
          <w:rStyle w:val="CharSubdText"/>
        </w:rPr>
        <w:noBreakHyphen/>
      </w:r>
      <w:r w:rsidRPr="00322F3B">
        <w:rPr>
          <w:rStyle w:val="CharSubdText"/>
        </w:rPr>
        <w:t>average special professional income</w:t>
      </w:r>
      <w:bookmarkEnd w:id="625"/>
    </w:p>
    <w:p w14:paraId="712C90B1" w14:textId="77777777" w:rsidR="0037072A" w:rsidRPr="00322F3B" w:rsidRDefault="0037072A" w:rsidP="0037072A">
      <w:pPr>
        <w:pStyle w:val="TofSectsHeading"/>
      </w:pPr>
      <w:r w:rsidRPr="00322F3B">
        <w:t>Table of sections</w:t>
      </w:r>
    </w:p>
    <w:p w14:paraId="55B7BFB9" w14:textId="3D2C454B" w:rsidR="0037072A" w:rsidRPr="00322F3B" w:rsidRDefault="0037072A" w:rsidP="0037072A">
      <w:pPr>
        <w:pStyle w:val="TofSectsSection"/>
      </w:pPr>
      <w:r w:rsidRPr="00322F3B">
        <w:t>405</w:t>
      </w:r>
      <w:r w:rsidR="009953FD">
        <w:noBreakHyphen/>
      </w:r>
      <w:r w:rsidRPr="00322F3B">
        <w:t>15</w:t>
      </w:r>
      <w:r w:rsidRPr="00322F3B">
        <w:tab/>
        <w:t>When do you have above</w:t>
      </w:r>
      <w:r w:rsidR="009953FD">
        <w:noBreakHyphen/>
      </w:r>
      <w:r w:rsidRPr="00322F3B">
        <w:t>average special professional income?</w:t>
      </w:r>
    </w:p>
    <w:p w14:paraId="05430BEE" w14:textId="6E144853" w:rsidR="0037072A" w:rsidRPr="00322F3B" w:rsidRDefault="0037072A" w:rsidP="0037072A">
      <w:pPr>
        <w:pStyle w:val="ActHead5"/>
      </w:pPr>
      <w:bookmarkStart w:id="626" w:name="_Toc201756056"/>
      <w:r w:rsidRPr="00322F3B">
        <w:rPr>
          <w:rStyle w:val="CharSectno"/>
        </w:rPr>
        <w:t>405</w:t>
      </w:r>
      <w:r w:rsidR="009953FD">
        <w:rPr>
          <w:rStyle w:val="CharSectno"/>
        </w:rPr>
        <w:noBreakHyphen/>
      </w:r>
      <w:r w:rsidRPr="00322F3B">
        <w:rPr>
          <w:rStyle w:val="CharSectno"/>
        </w:rPr>
        <w:t>15</w:t>
      </w:r>
      <w:r w:rsidRPr="00322F3B">
        <w:t xml:space="preserve">  When do you have above</w:t>
      </w:r>
      <w:r w:rsidR="009953FD">
        <w:noBreakHyphen/>
      </w:r>
      <w:r w:rsidRPr="00322F3B">
        <w:t>average special professional income?</w:t>
      </w:r>
      <w:bookmarkEnd w:id="626"/>
    </w:p>
    <w:p w14:paraId="782D5644" w14:textId="5AE8C592"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Your taxable income for the </w:t>
      </w:r>
      <w:r w:rsidR="009953FD" w:rsidRPr="009953FD">
        <w:rPr>
          <w:position w:val="6"/>
          <w:sz w:val="16"/>
        </w:rPr>
        <w:t>*</w:t>
      </w:r>
      <w:r w:rsidRPr="00322F3B">
        <w:t xml:space="preserve">current year includes </w:t>
      </w:r>
      <w:r w:rsidRPr="00322F3B">
        <w:rPr>
          <w:b/>
          <w:i/>
        </w:rPr>
        <w:t>above</w:t>
      </w:r>
      <w:r w:rsidR="009953FD">
        <w:rPr>
          <w:b/>
          <w:i/>
        </w:rPr>
        <w:noBreakHyphen/>
      </w:r>
      <w:r w:rsidRPr="00322F3B">
        <w:rPr>
          <w:b/>
          <w:i/>
        </w:rPr>
        <w:t>average special professional income</w:t>
      </w:r>
      <w:r w:rsidRPr="00322F3B">
        <w:t xml:space="preserve"> if and only if:</w:t>
      </w:r>
    </w:p>
    <w:p w14:paraId="7E53605E"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you are an individual; and</w:t>
      </w:r>
    </w:p>
    <w:p w14:paraId="5FA4E51E"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you have been an Australian resident for all or part of the current year; and</w:t>
      </w:r>
    </w:p>
    <w:p w14:paraId="53F68A30" w14:textId="678E33B1"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 xml:space="preserve">your </w:t>
      </w:r>
      <w:r w:rsidR="009953FD" w:rsidRPr="009953FD">
        <w:rPr>
          <w:position w:val="6"/>
          <w:sz w:val="16"/>
        </w:rPr>
        <w:t>*</w:t>
      </w:r>
      <w:r w:rsidRPr="00322F3B">
        <w:t xml:space="preserve">taxable professional income for the current year exceeds your </w:t>
      </w:r>
      <w:r w:rsidR="009953FD" w:rsidRPr="009953FD">
        <w:rPr>
          <w:position w:val="6"/>
          <w:sz w:val="16"/>
        </w:rPr>
        <w:t>*</w:t>
      </w:r>
      <w:r w:rsidRPr="00322F3B">
        <w:t>average taxable professional income for the current year; and</w:t>
      </w:r>
    </w:p>
    <w:p w14:paraId="3420288F" w14:textId="77777777"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either:</w:t>
      </w:r>
    </w:p>
    <w:p w14:paraId="50C0B69D" w14:textId="2DC6BE5F"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 xml:space="preserve">your </w:t>
      </w:r>
      <w:r w:rsidR="009953FD" w:rsidRPr="009953FD">
        <w:rPr>
          <w:position w:val="6"/>
          <w:sz w:val="16"/>
        </w:rPr>
        <w:t>*</w:t>
      </w:r>
      <w:r w:rsidRPr="00322F3B">
        <w:t>taxable professional income for the current year is more than $2,500; or</w:t>
      </w:r>
    </w:p>
    <w:p w14:paraId="0C2A7583" w14:textId="66A618F1"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 xml:space="preserve">your </w:t>
      </w:r>
      <w:r w:rsidR="009953FD" w:rsidRPr="009953FD">
        <w:rPr>
          <w:position w:val="6"/>
          <w:sz w:val="16"/>
        </w:rPr>
        <w:t>*</w:t>
      </w:r>
      <w:r w:rsidRPr="00322F3B">
        <w:t>taxable professional income for an earlier income year was more than $2,500 and you were an Australian resident for all or part of that income year.</w:t>
      </w:r>
    </w:p>
    <w:p w14:paraId="53EAD936" w14:textId="16D1FCA2" w:rsidR="0037072A" w:rsidRPr="00322F3B" w:rsidRDefault="0037072A" w:rsidP="0037072A">
      <w:pPr>
        <w:pStyle w:val="SubsectionHead"/>
      </w:pPr>
      <w:r w:rsidRPr="00322F3B">
        <w:t>How much above</w:t>
      </w:r>
      <w:r w:rsidR="009953FD">
        <w:noBreakHyphen/>
      </w:r>
      <w:r w:rsidRPr="00322F3B">
        <w:t>average special professional income do you have?</w:t>
      </w:r>
    </w:p>
    <w:p w14:paraId="739BD66A" w14:textId="2A332C4C"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The amount of </w:t>
      </w:r>
      <w:r w:rsidR="009953FD" w:rsidRPr="009953FD">
        <w:rPr>
          <w:position w:val="6"/>
          <w:sz w:val="16"/>
        </w:rPr>
        <w:t>*</w:t>
      </w:r>
      <w:r w:rsidRPr="00322F3B">
        <w:t>above</w:t>
      </w:r>
      <w:r w:rsidR="009953FD">
        <w:noBreakHyphen/>
      </w:r>
      <w:r w:rsidRPr="00322F3B">
        <w:t xml:space="preserve">average special professional income in your taxable income for the </w:t>
      </w:r>
      <w:r w:rsidR="009953FD" w:rsidRPr="009953FD">
        <w:rPr>
          <w:position w:val="6"/>
          <w:sz w:val="16"/>
        </w:rPr>
        <w:t>*</w:t>
      </w:r>
      <w:r w:rsidRPr="00322F3B">
        <w:t>current year is the difference between:</w:t>
      </w:r>
    </w:p>
    <w:p w14:paraId="3C7D8CA1" w14:textId="4808B4F1"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your </w:t>
      </w:r>
      <w:r w:rsidR="009953FD" w:rsidRPr="009953FD">
        <w:rPr>
          <w:position w:val="6"/>
          <w:sz w:val="16"/>
        </w:rPr>
        <w:t>*</w:t>
      </w:r>
      <w:r w:rsidRPr="00322F3B">
        <w:t>taxable professional income for the current year; and</w:t>
      </w:r>
    </w:p>
    <w:p w14:paraId="3788DA86" w14:textId="0A4B65DB"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your </w:t>
      </w:r>
      <w:r w:rsidR="009953FD" w:rsidRPr="009953FD">
        <w:rPr>
          <w:position w:val="6"/>
          <w:sz w:val="16"/>
        </w:rPr>
        <w:t>*</w:t>
      </w:r>
      <w:r w:rsidRPr="00322F3B">
        <w:t>average taxable professional income for the current year.</w:t>
      </w:r>
    </w:p>
    <w:p w14:paraId="18341EF3" w14:textId="04AC70E8" w:rsidR="0037072A" w:rsidRPr="00322F3B" w:rsidRDefault="0037072A" w:rsidP="00E51F26">
      <w:pPr>
        <w:pStyle w:val="ActHead4"/>
      </w:pPr>
      <w:bookmarkStart w:id="627" w:name="_Toc201756057"/>
      <w:r w:rsidRPr="00322F3B">
        <w:rPr>
          <w:rStyle w:val="CharSubdNo"/>
        </w:rPr>
        <w:lastRenderedPageBreak/>
        <w:t>Subdivision</w:t>
      </w:r>
      <w:r w:rsidR="00825006" w:rsidRPr="00322F3B">
        <w:rPr>
          <w:rStyle w:val="CharSubdNo"/>
        </w:rPr>
        <w:t> </w:t>
      </w:r>
      <w:r w:rsidRPr="00322F3B">
        <w:rPr>
          <w:rStyle w:val="CharSubdNo"/>
        </w:rPr>
        <w:t>405</w:t>
      </w:r>
      <w:r w:rsidR="009953FD">
        <w:rPr>
          <w:rStyle w:val="CharSubdNo"/>
        </w:rPr>
        <w:noBreakHyphen/>
      </w:r>
      <w:r w:rsidRPr="00322F3B">
        <w:rPr>
          <w:rStyle w:val="CharSubdNo"/>
        </w:rPr>
        <w:t>B</w:t>
      </w:r>
      <w:r w:rsidRPr="00322F3B">
        <w:t>—</w:t>
      </w:r>
      <w:r w:rsidRPr="00322F3B">
        <w:rPr>
          <w:rStyle w:val="CharSubdText"/>
        </w:rPr>
        <w:t>Assessable professional income</w:t>
      </w:r>
      <w:bookmarkEnd w:id="627"/>
    </w:p>
    <w:p w14:paraId="229402B5" w14:textId="77777777" w:rsidR="0037072A" w:rsidRPr="00322F3B" w:rsidRDefault="0037072A" w:rsidP="00E51F26">
      <w:pPr>
        <w:pStyle w:val="TofSectsHeading"/>
        <w:keepNext/>
        <w:keepLines/>
      </w:pPr>
      <w:r w:rsidRPr="00322F3B">
        <w:t>Table of sections</w:t>
      </w:r>
    </w:p>
    <w:p w14:paraId="23389699" w14:textId="46BF1D9B" w:rsidR="0037072A" w:rsidRPr="00322F3B" w:rsidRDefault="0037072A" w:rsidP="0037072A">
      <w:pPr>
        <w:pStyle w:val="TofSectsSection"/>
      </w:pPr>
      <w:r w:rsidRPr="00322F3B">
        <w:t>405</w:t>
      </w:r>
      <w:r w:rsidR="009953FD">
        <w:noBreakHyphen/>
      </w:r>
      <w:r w:rsidRPr="00322F3B">
        <w:t>20</w:t>
      </w:r>
      <w:r w:rsidRPr="00322F3B">
        <w:tab/>
        <w:t xml:space="preserve">What you count as </w:t>
      </w:r>
      <w:r w:rsidRPr="00322F3B">
        <w:rPr>
          <w:i/>
        </w:rPr>
        <w:t>assessable professional income</w:t>
      </w:r>
    </w:p>
    <w:p w14:paraId="4CF631F0" w14:textId="1BCA3364" w:rsidR="0037072A" w:rsidRPr="00322F3B" w:rsidRDefault="0037072A" w:rsidP="0037072A">
      <w:pPr>
        <w:pStyle w:val="TofSectsSection"/>
      </w:pPr>
      <w:r w:rsidRPr="00322F3B">
        <w:t>405</w:t>
      </w:r>
      <w:r w:rsidR="009953FD">
        <w:noBreakHyphen/>
      </w:r>
      <w:r w:rsidRPr="00322F3B">
        <w:t>25</w:t>
      </w:r>
      <w:r w:rsidRPr="00322F3B">
        <w:tab/>
        <w:t xml:space="preserve">Meaning of </w:t>
      </w:r>
      <w:r w:rsidRPr="00322F3B">
        <w:rPr>
          <w:i/>
        </w:rPr>
        <w:t>special professional</w:t>
      </w:r>
      <w:r w:rsidRPr="00322F3B">
        <w:t xml:space="preserve">, </w:t>
      </w:r>
      <w:r w:rsidRPr="00322F3B">
        <w:rPr>
          <w:i/>
        </w:rPr>
        <w:t>performing artist</w:t>
      </w:r>
      <w:r w:rsidRPr="00322F3B">
        <w:t xml:space="preserve">, </w:t>
      </w:r>
      <w:r w:rsidRPr="00322F3B">
        <w:rPr>
          <w:i/>
        </w:rPr>
        <w:t>production associate</w:t>
      </w:r>
      <w:r w:rsidRPr="00322F3B">
        <w:t xml:space="preserve">, </w:t>
      </w:r>
      <w:r w:rsidRPr="00322F3B">
        <w:rPr>
          <w:i/>
        </w:rPr>
        <w:t>sportsperson</w:t>
      </w:r>
      <w:r w:rsidRPr="00322F3B">
        <w:t xml:space="preserve"> and </w:t>
      </w:r>
      <w:r w:rsidRPr="00322F3B">
        <w:rPr>
          <w:i/>
        </w:rPr>
        <w:t>sporting competition</w:t>
      </w:r>
    </w:p>
    <w:p w14:paraId="1BE6B389" w14:textId="3777C4AE" w:rsidR="0037072A" w:rsidRPr="00322F3B" w:rsidRDefault="0037072A" w:rsidP="0037072A">
      <w:pPr>
        <w:pStyle w:val="TofSectsSection"/>
      </w:pPr>
      <w:r w:rsidRPr="00322F3B">
        <w:t>405</w:t>
      </w:r>
      <w:r w:rsidR="009953FD">
        <w:noBreakHyphen/>
      </w:r>
      <w:r w:rsidRPr="00322F3B">
        <w:t>30</w:t>
      </w:r>
      <w:r w:rsidRPr="00322F3B">
        <w:tab/>
        <w:t xml:space="preserve">What you </w:t>
      </w:r>
      <w:r w:rsidRPr="00322F3B">
        <w:rPr>
          <w:i/>
        </w:rPr>
        <w:t>cannot</w:t>
      </w:r>
      <w:r w:rsidRPr="00322F3B">
        <w:t xml:space="preserve"> count as assessable professional income</w:t>
      </w:r>
    </w:p>
    <w:p w14:paraId="7C823F18" w14:textId="731B0D08" w:rsidR="0037072A" w:rsidRPr="00322F3B" w:rsidRDefault="0037072A" w:rsidP="0037072A">
      <w:pPr>
        <w:pStyle w:val="TofSectsSection"/>
      </w:pPr>
      <w:r w:rsidRPr="00322F3B">
        <w:t>405</w:t>
      </w:r>
      <w:r w:rsidR="009953FD">
        <w:noBreakHyphen/>
      </w:r>
      <w:r w:rsidRPr="00322F3B">
        <w:t>35</w:t>
      </w:r>
      <w:r w:rsidRPr="00322F3B">
        <w:tab/>
        <w:t>Limits on counting amounts as assessable professional income</w:t>
      </w:r>
    </w:p>
    <w:p w14:paraId="2BBB81FE" w14:textId="14A7D6AF" w:rsidR="0037072A" w:rsidRPr="00322F3B" w:rsidRDefault="0037072A" w:rsidP="0037072A">
      <w:pPr>
        <w:pStyle w:val="TofSectsSection"/>
      </w:pPr>
      <w:r w:rsidRPr="00322F3B">
        <w:t>405</w:t>
      </w:r>
      <w:r w:rsidR="009953FD">
        <w:noBreakHyphen/>
      </w:r>
      <w:r w:rsidRPr="00322F3B">
        <w:t>40</w:t>
      </w:r>
      <w:r w:rsidRPr="00322F3B">
        <w:tab/>
        <w:t>Joint author or inventor treated as sole author or inventor</w:t>
      </w:r>
    </w:p>
    <w:p w14:paraId="5376B3EE" w14:textId="0A98DE3A" w:rsidR="0037072A" w:rsidRPr="00322F3B" w:rsidRDefault="0037072A" w:rsidP="0037072A">
      <w:pPr>
        <w:pStyle w:val="ActHead5"/>
      </w:pPr>
      <w:bookmarkStart w:id="628" w:name="_Toc201756058"/>
      <w:r w:rsidRPr="00322F3B">
        <w:rPr>
          <w:rStyle w:val="CharSectno"/>
        </w:rPr>
        <w:t>405</w:t>
      </w:r>
      <w:r w:rsidR="009953FD">
        <w:rPr>
          <w:rStyle w:val="CharSectno"/>
        </w:rPr>
        <w:noBreakHyphen/>
      </w:r>
      <w:r w:rsidRPr="00322F3B">
        <w:rPr>
          <w:rStyle w:val="CharSectno"/>
        </w:rPr>
        <w:t>20</w:t>
      </w:r>
      <w:r w:rsidRPr="00322F3B">
        <w:t xml:space="preserve">  What you count as </w:t>
      </w:r>
      <w:r w:rsidRPr="00322F3B">
        <w:rPr>
          <w:i/>
        </w:rPr>
        <w:t>assessable professional income</w:t>
      </w:r>
      <w:bookmarkEnd w:id="628"/>
    </w:p>
    <w:p w14:paraId="0BE19651" w14:textId="77777777"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assessable professional income</w:t>
      </w:r>
      <w:r w:rsidRPr="00322F3B">
        <w:t xml:space="preserve"> for an income year by adding up all your assessable income for the income year that you count under this Subdivision.</w:t>
      </w:r>
    </w:p>
    <w:p w14:paraId="685067A2" w14:textId="5B9FA749" w:rsidR="0037072A" w:rsidRPr="00322F3B" w:rsidRDefault="0037072A" w:rsidP="0037072A">
      <w:pPr>
        <w:pStyle w:val="notetext"/>
        <w:tabs>
          <w:tab w:val="left" w:pos="2268"/>
          <w:tab w:val="left" w:pos="3402"/>
          <w:tab w:val="left" w:pos="4536"/>
          <w:tab w:val="left" w:pos="5670"/>
          <w:tab w:val="left" w:pos="6804"/>
        </w:tabs>
      </w:pPr>
      <w:r w:rsidRPr="00322F3B">
        <w:t>Note 1:</w:t>
      </w:r>
      <w:r w:rsidRPr="00322F3B">
        <w:tab/>
        <w:t>Section</w:t>
      </w:r>
      <w:r w:rsidR="00825006" w:rsidRPr="00322F3B">
        <w:t> </w:t>
      </w:r>
      <w:r w:rsidRPr="00322F3B">
        <w:t>405</w:t>
      </w:r>
      <w:r w:rsidR="009953FD">
        <w:noBreakHyphen/>
      </w:r>
      <w:r w:rsidRPr="00322F3B">
        <w:t>30 may stop you counting an amount.</w:t>
      </w:r>
    </w:p>
    <w:p w14:paraId="6FA49341" w14:textId="21E45F9B" w:rsidR="0037072A" w:rsidRPr="00322F3B" w:rsidRDefault="0037072A" w:rsidP="0037072A">
      <w:pPr>
        <w:pStyle w:val="notetext"/>
        <w:tabs>
          <w:tab w:val="left" w:pos="2268"/>
          <w:tab w:val="left" w:pos="3402"/>
          <w:tab w:val="left" w:pos="4536"/>
          <w:tab w:val="left" w:pos="5670"/>
          <w:tab w:val="left" w:pos="6804"/>
        </w:tabs>
      </w:pPr>
      <w:r w:rsidRPr="00322F3B">
        <w:t>Note 2:</w:t>
      </w:r>
      <w:r w:rsidRPr="00322F3B">
        <w:tab/>
        <w:t>Sub</w:t>
      </w:r>
      <w:r w:rsidR="009953FD">
        <w:t>section 4</w:t>
      </w:r>
      <w:r w:rsidRPr="00322F3B">
        <w:t>05</w:t>
      </w:r>
      <w:r w:rsidR="009953FD">
        <w:noBreakHyphen/>
      </w:r>
      <w:r w:rsidRPr="00322F3B">
        <w:t>35(1) stops you counting an amount more than once, even if it is described in more than one subsection of this section.</w:t>
      </w:r>
    </w:p>
    <w:p w14:paraId="17B229EA" w14:textId="661686D3" w:rsidR="0037072A" w:rsidRPr="00322F3B" w:rsidRDefault="0037072A" w:rsidP="0037072A">
      <w:pPr>
        <w:pStyle w:val="notetext"/>
        <w:tabs>
          <w:tab w:val="left" w:pos="2268"/>
          <w:tab w:val="left" w:pos="3402"/>
          <w:tab w:val="left" w:pos="4536"/>
          <w:tab w:val="left" w:pos="5670"/>
          <w:tab w:val="left" w:pos="6804"/>
        </w:tabs>
      </w:pPr>
      <w:r w:rsidRPr="00322F3B">
        <w:t>Note 3:</w:t>
      </w:r>
      <w:r w:rsidRPr="00322F3B">
        <w:tab/>
        <w:t>Sub</w:t>
      </w:r>
      <w:r w:rsidR="009953FD">
        <w:t>section 4</w:t>
      </w:r>
      <w:r w:rsidRPr="00322F3B">
        <w:t>05</w:t>
      </w:r>
      <w:r w:rsidR="009953FD">
        <w:noBreakHyphen/>
      </w:r>
      <w:r w:rsidRPr="00322F3B">
        <w:t>35(2) may affect the amount you count.</w:t>
      </w:r>
    </w:p>
    <w:p w14:paraId="28FEAEE1" w14:textId="77777777" w:rsidR="0037072A" w:rsidRPr="00322F3B" w:rsidRDefault="0037072A" w:rsidP="0037072A">
      <w:pPr>
        <w:pStyle w:val="SubsectionHead"/>
      </w:pPr>
      <w:r w:rsidRPr="00322F3B">
        <w:t>Assessable income from professional services</w:t>
      </w:r>
    </w:p>
    <w:p w14:paraId="4D87C268" w14:textId="47F0C8D6"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count any assessable income that you </w:t>
      </w:r>
      <w:r w:rsidR="009953FD" w:rsidRPr="009953FD">
        <w:rPr>
          <w:position w:val="6"/>
          <w:sz w:val="16"/>
        </w:rPr>
        <w:t>*</w:t>
      </w:r>
      <w:r w:rsidRPr="00322F3B">
        <w:t xml:space="preserve">derive as a reward for providing services relating to your activities as a </w:t>
      </w:r>
      <w:r w:rsidR="009953FD" w:rsidRPr="009953FD">
        <w:rPr>
          <w:position w:val="6"/>
          <w:sz w:val="16"/>
        </w:rPr>
        <w:t>*</w:t>
      </w:r>
      <w:r w:rsidRPr="00322F3B">
        <w:t>special professional.</w:t>
      </w:r>
    </w:p>
    <w:p w14:paraId="6C39F35C" w14:textId="77777777" w:rsidR="0037072A" w:rsidRPr="00322F3B" w:rsidRDefault="0037072A" w:rsidP="0037072A">
      <w:pPr>
        <w:pStyle w:val="SubsectionHead"/>
      </w:pPr>
      <w:r w:rsidRPr="00322F3B">
        <w:t>Assessable income from prizes</w:t>
      </w:r>
    </w:p>
    <w:p w14:paraId="0639F9A0" w14:textId="39572D79"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 also count any assessable income that you </w:t>
      </w:r>
      <w:r w:rsidR="009953FD" w:rsidRPr="009953FD">
        <w:rPr>
          <w:position w:val="6"/>
          <w:sz w:val="16"/>
        </w:rPr>
        <w:t>*</w:t>
      </w:r>
      <w:r w:rsidRPr="00322F3B">
        <w:t xml:space="preserve">derive as a prize for your activities as a </w:t>
      </w:r>
      <w:r w:rsidR="009953FD" w:rsidRPr="009953FD">
        <w:rPr>
          <w:position w:val="6"/>
          <w:sz w:val="16"/>
        </w:rPr>
        <w:t>*</w:t>
      </w:r>
      <w:r w:rsidRPr="00322F3B">
        <w:t>special professional.</w:t>
      </w:r>
    </w:p>
    <w:p w14:paraId="792A237F" w14:textId="77777777" w:rsidR="0037072A" w:rsidRPr="00322F3B" w:rsidRDefault="0037072A" w:rsidP="0037072A">
      <w:pPr>
        <w:pStyle w:val="SubsectionHead"/>
      </w:pPr>
      <w:r w:rsidRPr="00322F3B">
        <w:t>Assessable income from promotions and commentary</w:t>
      </w:r>
    </w:p>
    <w:p w14:paraId="60A0BE10" w14:textId="61032E88"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 xml:space="preserve">You also count any assessable income that you </w:t>
      </w:r>
      <w:r w:rsidR="009953FD" w:rsidRPr="009953FD">
        <w:rPr>
          <w:position w:val="6"/>
          <w:sz w:val="16"/>
        </w:rPr>
        <w:t>*</w:t>
      </w:r>
      <w:r w:rsidRPr="00322F3B">
        <w:t xml:space="preserve">derive, because you are or were a </w:t>
      </w:r>
      <w:r w:rsidR="009953FD" w:rsidRPr="009953FD">
        <w:rPr>
          <w:position w:val="6"/>
          <w:sz w:val="16"/>
        </w:rPr>
        <w:t>*</w:t>
      </w:r>
      <w:r w:rsidRPr="00322F3B">
        <w:t>special professional, for:</w:t>
      </w:r>
    </w:p>
    <w:p w14:paraId="11A860A1"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endorsing or promoting goods or services; or</w:t>
      </w:r>
    </w:p>
    <w:p w14:paraId="038FBAC9"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appearing or participating in an advertisement; or</w:t>
      </w:r>
    </w:p>
    <w:p w14:paraId="3BFD70A2" w14:textId="77777777" w:rsidR="0037072A" w:rsidRPr="00322F3B" w:rsidRDefault="0037072A" w:rsidP="0037072A">
      <w:pPr>
        <w:pStyle w:val="paragraph"/>
        <w:tabs>
          <w:tab w:val="left" w:pos="2268"/>
          <w:tab w:val="left" w:pos="3402"/>
          <w:tab w:val="left" w:pos="4536"/>
          <w:tab w:val="left" w:pos="5670"/>
          <w:tab w:val="left" w:pos="6804"/>
        </w:tabs>
      </w:pPr>
      <w:r w:rsidRPr="00322F3B">
        <w:lastRenderedPageBreak/>
        <w:tab/>
        <w:t>(c)</w:t>
      </w:r>
      <w:r w:rsidRPr="00322F3B">
        <w:tab/>
        <w:t>appearing or participating in an interview; or</w:t>
      </w:r>
    </w:p>
    <w:p w14:paraId="04D6D8DD" w14:textId="77777777"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providing services as a commentator; or</w:t>
      </w:r>
    </w:p>
    <w:p w14:paraId="414A39E0" w14:textId="77777777" w:rsidR="0037072A" w:rsidRPr="00322F3B" w:rsidRDefault="0037072A" w:rsidP="0037072A">
      <w:pPr>
        <w:pStyle w:val="paragraph"/>
        <w:tabs>
          <w:tab w:val="left" w:pos="2268"/>
          <w:tab w:val="left" w:pos="3402"/>
          <w:tab w:val="left" w:pos="4536"/>
          <w:tab w:val="left" w:pos="5670"/>
          <w:tab w:val="left" w:pos="6804"/>
        </w:tabs>
      </w:pPr>
      <w:r w:rsidRPr="00322F3B">
        <w:tab/>
        <w:t>(e)</w:t>
      </w:r>
      <w:r w:rsidRPr="00322F3B">
        <w:tab/>
        <w:t>providing similar services.</w:t>
      </w:r>
    </w:p>
    <w:p w14:paraId="579B2AED" w14:textId="77777777" w:rsidR="0037072A" w:rsidRPr="00322F3B" w:rsidRDefault="0037072A" w:rsidP="0037072A">
      <w:pPr>
        <w:pStyle w:val="SubsectionHead"/>
      </w:pPr>
      <w:r w:rsidRPr="00322F3B">
        <w:t>Assessable income from assigning copyright or granting a licence</w:t>
      </w:r>
    </w:p>
    <w:p w14:paraId="76CABD28" w14:textId="3F48228E"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 xml:space="preserve">You also count any assessable income that you </w:t>
      </w:r>
      <w:r w:rsidR="009953FD" w:rsidRPr="009953FD">
        <w:rPr>
          <w:position w:val="6"/>
          <w:sz w:val="16"/>
        </w:rPr>
        <w:t>*</w:t>
      </w:r>
      <w:r w:rsidRPr="00322F3B">
        <w:t>derive:</w:t>
      </w:r>
    </w:p>
    <w:p w14:paraId="5AC7996C"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as consideration for:</w:t>
      </w:r>
    </w:p>
    <w:p w14:paraId="3655A1AC"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assigning all or part of the copyright in a literary, dramatic, musical or artistic work of which you are the author; or</w:t>
      </w:r>
    </w:p>
    <w:p w14:paraId="0E280A5F" w14:textId="77777777"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granting an interest in the copyright in such a work by granting a licence; or</w:t>
      </w:r>
    </w:p>
    <w:p w14:paraId="31228B8B"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as an advance on account of royalties relating to such a copyright.</w:t>
      </w:r>
    </w:p>
    <w:p w14:paraId="155033B5" w14:textId="77777777" w:rsidR="0037072A" w:rsidRPr="00322F3B" w:rsidRDefault="0037072A" w:rsidP="0037072A">
      <w:pPr>
        <w:pStyle w:val="SubsectionHead"/>
      </w:pPr>
      <w:r w:rsidRPr="00322F3B">
        <w:t>Assessable income from assigning or granting patent rights</w:t>
      </w:r>
    </w:p>
    <w:p w14:paraId="40DC62EC" w14:textId="53E13064" w:rsidR="0037072A" w:rsidRPr="00322F3B" w:rsidRDefault="0037072A" w:rsidP="0037072A">
      <w:pPr>
        <w:pStyle w:val="subsection"/>
        <w:tabs>
          <w:tab w:val="left" w:pos="2268"/>
          <w:tab w:val="left" w:pos="3402"/>
          <w:tab w:val="left" w:pos="4536"/>
          <w:tab w:val="left" w:pos="5670"/>
          <w:tab w:val="left" w:pos="6804"/>
        </w:tabs>
      </w:pPr>
      <w:r w:rsidRPr="00322F3B">
        <w:tab/>
        <w:t>(6)</w:t>
      </w:r>
      <w:r w:rsidRPr="00322F3B">
        <w:tab/>
        <w:t xml:space="preserve">You also count any assessable income that you </w:t>
      </w:r>
      <w:r w:rsidR="009953FD" w:rsidRPr="009953FD">
        <w:rPr>
          <w:position w:val="6"/>
          <w:sz w:val="16"/>
        </w:rPr>
        <w:t>*</w:t>
      </w:r>
      <w:r w:rsidRPr="00322F3B">
        <w:t>derive:</w:t>
      </w:r>
    </w:p>
    <w:p w14:paraId="61CBCC1A"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as consideration for:</w:t>
      </w:r>
    </w:p>
    <w:p w14:paraId="6261EF83"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assigning all or part of the patent for an invention that you invented; or</w:t>
      </w:r>
    </w:p>
    <w:p w14:paraId="622E6E46" w14:textId="77777777"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granting an interest in the patent for such an invention by granting a licence; or</w:t>
      </w:r>
    </w:p>
    <w:p w14:paraId="2A494CAC" w14:textId="77777777" w:rsidR="0037072A" w:rsidRPr="00322F3B" w:rsidRDefault="0037072A" w:rsidP="0037072A">
      <w:pPr>
        <w:pStyle w:val="paragraphsub"/>
        <w:tabs>
          <w:tab w:val="left" w:pos="2268"/>
          <w:tab w:val="left" w:pos="3402"/>
          <w:tab w:val="left" w:pos="4536"/>
          <w:tab w:val="left" w:pos="5670"/>
          <w:tab w:val="left" w:pos="6804"/>
        </w:tabs>
      </w:pPr>
      <w:r w:rsidRPr="00322F3B">
        <w:tab/>
        <w:t>(iii)</w:t>
      </w:r>
      <w:r w:rsidRPr="00322F3B">
        <w:tab/>
        <w:t>assigning the right to apply for a patent for such an invention; or</w:t>
      </w:r>
    </w:p>
    <w:p w14:paraId="590F22C6"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as an advance on account of royalties relating to such a patent.</w:t>
      </w:r>
    </w:p>
    <w:p w14:paraId="34B5D9ED" w14:textId="77777777" w:rsidR="0037072A" w:rsidRPr="00322F3B" w:rsidRDefault="0037072A" w:rsidP="0037072A">
      <w:pPr>
        <w:pStyle w:val="SubsectionHead"/>
      </w:pPr>
      <w:r w:rsidRPr="00322F3B">
        <w:t>Other assessable income from works or inventions</w:t>
      </w:r>
    </w:p>
    <w:p w14:paraId="3F762453" w14:textId="44918550" w:rsidR="0037072A" w:rsidRPr="00322F3B" w:rsidRDefault="0037072A" w:rsidP="0037072A">
      <w:pPr>
        <w:pStyle w:val="subsection"/>
        <w:tabs>
          <w:tab w:val="left" w:pos="2268"/>
          <w:tab w:val="left" w:pos="3402"/>
          <w:tab w:val="left" w:pos="4536"/>
          <w:tab w:val="left" w:pos="5670"/>
          <w:tab w:val="left" w:pos="6804"/>
        </w:tabs>
      </w:pPr>
      <w:r w:rsidRPr="00322F3B">
        <w:tab/>
        <w:t>(7)</w:t>
      </w:r>
      <w:r w:rsidRPr="00322F3B">
        <w:tab/>
        <w:t xml:space="preserve">You also count any assessable income that you </w:t>
      </w:r>
      <w:r w:rsidR="009953FD" w:rsidRPr="009953FD">
        <w:rPr>
          <w:position w:val="6"/>
          <w:sz w:val="16"/>
        </w:rPr>
        <w:t>*</w:t>
      </w:r>
      <w:r w:rsidRPr="00322F3B">
        <w:t xml:space="preserve">derive (as </w:t>
      </w:r>
      <w:r w:rsidR="009953FD" w:rsidRPr="009953FD">
        <w:rPr>
          <w:position w:val="6"/>
          <w:sz w:val="16"/>
        </w:rPr>
        <w:t>*</w:t>
      </w:r>
      <w:r w:rsidRPr="00322F3B">
        <w:t>royalties or otherwise):</w:t>
      </w:r>
    </w:p>
    <w:p w14:paraId="325C6C14"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for a literary, dramatic, musical or artistic work of which you are the author; or</w:t>
      </w:r>
    </w:p>
    <w:p w14:paraId="1EAB12A2"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in relation to copyright in such a work; or</w:t>
      </w:r>
    </w:p>
    <w:p w14:paraId="23F6A2C0" w14:textId="77777777" w:rsidR="0037072A" w:rsidRPr="00322F3B" w:rsidRDefault="0037072A" w:rsidP="0037072A">
      <w:pPr>
        <w:pStyle w:val="paragraph"/>
        <w:tabs>
          <w:tab w:val="left" w:pos="2268"/>
          <w:tab w:val="left" w:pos="3402"/>
          <w:tab w:val="left" w:pos="4536"/>
          <w:tab w:val="left" w:pos="5670"/>
          <w:tab w:val="left" w:pos="6804"/>
        </w:tabs>
      </w:pPr>
      <w:r w:rsidRPr="00322F3B">
        <w:lastRenderedPageBreak/>
        <w:tab/>
        <w:t>(c)</w:t>
      </w:r>
      <w:r w:rsidRPr="00322F3B">
        <w:tab/>
        <w:t>for an invention that you invented; or</w:t>
      </w:r>
    </w:p>
    <w:p w14:paraId="47CE67AE" w14:textId="77777777"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in relation to a patent for such an invention.</w:t>
      </w:r>
    </w:p>
    <w:p w14:paraId="546C666F" w14:textId="08AB3342" w:rsidR="0037072A" w:rsidRPr="00322F3B" w:rsidRDefault="0037072A" w:rsidP="0037072A">
      <w:pPr>
        <w:pStyle w:val="ActHead5"/>
      </w:pPr>
      <w:bookmarkStart w:id="629" w:name="_Toc201756059"/>
      <w:r w:rsidRPr="00322F3B">
        <w:rPr>
          <w:rStyle w:val="CharSectno"/>
        </w:rPr>
        <w:t>405</w:t>
      </w:r>
      <w:r w:rsidR="009953FD">
        <w:rPr>
          <w:rStyle w:val="CharSectno"/>
        </w:rPr>
        <w:noBreakHyphen/>
      </w:r>
      <w:r w:rsidRPr="00322F3B">
        <w:rPr>
          <w:rStyle w:val="CharSectno"/>
        </w:rPr>
        <w:t>25</w:t>
      </w:r>
      <w:r w:rsidRPr="00322F3B">
        <w:t xml:space="preserve">  Meaning of </w:t>
      </w:r>
      <w:r w:rsidRPr="00322F3B">
        <w:rPr>
          <w:i/>
        </w:rPr>
        <w:t>special professional</w:t>
      </w:r>
      <w:r w:rsidRPr="00322F3B">
        <w:t xml:space="preserve">, </w:t>
      </w:r>
      <w:r w:rsidRPr="00322F3B">
        <w:rPr>
          <w:i/>
        </w:rPr>
        <w:t>performing artist</w:t>
      </w:r>
      <w:r w:rsidRPr="00322F3B">
        <w:t xml:space="preserve">, </w:t>
      </w:r>
      <w:r w:rsidRPr="00322F3B">
        <w:rPr>
          <w:i/>
        </w:rPr>
        <w:t>production associate</w:t>
      </w:r>
      <w:r w:rsidRPr="00322F3B">
        <w:t xml:space="preserve">, </w:t>
      </w:r>
      <w:r w:rsidRPr="00322F3B">
        <w:rPr>
          <w:i/>
        </w:rPr>
        <w:t>sportsperson</w:t>
      </w:r>
      <w:r w:rsidRPr="00322F3B">
        <w:t xml:space="preserve"> and </w:t>
      </w:r>
      <w:r w:rsidRPr="00322F3B">
        <w:rPr>
          <w:i/>
        </w:rPr>
        <w:t>sporting competition</w:t>
      </w:r>
      <w:bookmarkEnd w:id="629"/>
    </w:p>
    <w:p w14:paraId="5DA2A390" w14:textId="77777777" w:rsidR="0037072A" w:rsidRPr="00322F3B" w:rsidRDefault="0037072A" w:rsidP="0037072A">
      <w:pPr>
        <w:pStyle w:val="SubsectionHead"/>
      </w:pPr>
      <w:r w:rsidRPr="00322F3B">
        <w:t>Special professional</w:t>
      </w:r>
    </w:p>
    <w:p w14:paraId="4369B317" w14:textId="77777777" w:rsidR="0037072A" w:rsidRPr="00322F3B" w:rsidRDefault="0037072A" w:rsidP="0037072A">
      <w:pPr>
        <w:pStyle w:val="subsection"/>
        <w:keepNext/>
        <w:tabs>
          <w:tab w:val="left" w:pos="2268"/>
          <w:tab w:val="left" w:pos="3402"/>
          <w:tab w:val="left" w:pos="4536"/>
          <w:tab w:val="left" w:pos="5670"/>
          <w:tab w:val="left" w:pos="6804"/>
        </w:tabs>
      </w:pPr>
      <w:r w:rsidRPr="00322F3B">
        <w:tab/>
        <w:t>(1)</w:t>
      </w:r>
      <w:r w:rsidRPr="00322F3B">
        <w:tab/>
        <w:t xml:space="preserve">You are a </w:t>
      </w:r>
      <w:r w:rsidRPr="00322F3B">
        <w:rPr>
          <w:b/>
          <w:i/>
        </w:rPr>
        <w:t>special professional</w:t>
      </w:r>
      <w:r w:rsidRPr="00322F3B">
        <w:t xml:space="preserve"> if you are:</w:t>
      </w:r>
    </w:p>
    <w:p w14:paraId="490842C9" w14:textId="77777777" w:rsidR="0037072A" w:rsidRPr="00322F3B" w:rsidRDefault="0037072A" w:rsidP="0037072A">
      <w:pPr>
        <w:pStyle w:val="paragraph"/>
        <w:keepNext/>
        <w:tabs>
          <w:tab w:val="left" w:pos="2268"/>
          <w:tab w:val="left" w:pos="3402"/>
          <w:tab w:val="left" w:pos="4536"/>
          <w:tab w:val="left" w:pos="5670"/>
          <w:tab w:val="left" w:pos="6804"/>
        </w:tabs>
      </w:pPr>
      <w:r w:rsidRPr="00322F3B">
        <w:tab/>
        <w:t>(a)</w:t>
      </w:r>
      <w:r w:rsidRPr="00322F3B">
        <w:tab/>
        <w:t>the author of a literary, dramatic, musical or artistic work; or</w:t>
      </w:r>
    </w:p>
    <w:p w14:paraId="5CF6F328" w14:textId="77777777" w:rsidR="0037072A" w:rsidRPr="00322F3B" w:rsidRDefault="0037072A" w:rsidP="0037072A">
      <w:pPr>
        <w:pStyle w:val="noteToPara"/>
      </w:pPr>
      <w:r w:rsidRPr="00322F3B">
        <w:t>Note:</w:t>
      </w:r>
      <w:r w:rsidRPr="00322F3B">
        <w:tab/>
        <w:t>The expression “author” is a technical term from copyright law. In general, the “author” of a musical work is its composer and the “author” of an artistic work is the artist, sculptor or photographer who created it.</w:t>
      </w:r>
    </w:p>
    <w:p w14:paraId="08DB3315"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the inventor of an invention; or</w:t>
      </w:r>
    </w:p>
    <w:p w14:paraId="5C434F2B" w14:textId="2090C37E"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 xml:space="preserve">a </w:t>
      </w:r>
      <w:r w:rsidR="009953FD" w:rsidRPr="009953FD">
        <w:rPr>
          <w:position w:val="6"/>
          <w:sz w:val="16"/>
        </w:rPr>
        <w:t>*</w:t>
      </w:r>
      <w:r w:rsidRPr="00322F3B">
        <w:t>performing artist; or</w:t>
      </w:r>
    </w:p>
    <w:p w14:paraId="1D411AB6" w14:textId="164A6E09"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 xml:space="preserve">a </w:t>
      </w:r>
      <w:r w:rsidR="009953FD" w:rsidRPr="009953FD">
        <w:rPr>
          <w:position w:val="6"/>
          <w:sz w:val="16"/>
        </w:rPr>
        <w:t>*</w:t>
      </w:r>
      <w:r w:rsidRPr="00322F3B">
        <w:t>production associate; or</w:t>
      </w:r>
    </w:p>
    <w:p w14:paraId="65AA75C8" w14:textId="0A8FAC9D" w:rsidR="0037072A" w:rsidRPr="00322F3B" w:rsidRDefault="0037072A" w:rsidP="0037072A">
      <w:pPr>
        <w:pStyle w:val="paragraph"/>
        <w:tabs>
          <w:tab w:val="left" w:pos="2268"/>
          <w:tab w:val="left" w:pos="3402"/>
          <w:tab w:val="left" w:pos="4536"/>
          <w:tab w:val="left" w:pos="5670"/>
          <w:tab w:val="left" w:pos="6804"/>
        </w:tabs>
      </w:pPr>
      <w:r w:rsidRPr="00322F3B">
        <w:tab/>
        <w:t>(e)</w:t>
      </w:r>
      <w:r w:rsidRPr="00322F3B">
        <w:tab/>
        <w:t xml:space="preserve">a </w:t>
      </w:r>
      <w:r w:rsidR="009953FD" w:rsidRPr="009953FD">
        <w:rPr>
          <w:position w:val="6"/>
          <w:sz w:val="16"/>
        </w:rPr>
        <w:t>*</w:t>
      </w:r>
      <w:r w:rsidRPr="00322F3B">
        <w:t>sportsperson.</w:t>
      </w:r>
    </w:p>
    <w:p w14:paraId="5775664D" w14:textId="77777777" w:rsidR="0037072A" w:rsidRPr="00322F3B" w:rsidRDefault="0037072A" w:rsidP="0037072A">
      <w:pPr>
        <w:pStyle w:val="SubsectionHead"/>
      </w:pPr>
      <w:r w:rsidRPr="00322F3B">
        <w:t>Performing artist</w:t>
      </w:r>
    </w:p>
    <w:p w14:paraId="4DE28059" w14:textId="77777777"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are a </w:t>
      </w:r>
      <w:r w:rsidRPr="00322F3B">
        <w:rPr>
          <w:b/>
          <w:i/>
        </w:rPr>
        <w:t>performing artist</w:t>
      </w:r>
      <w:r w:rsidRPr="00322F3B">
        <w:t xml:space="preserve"> if you exercise intellectual, artistic, musical, physical or other personal skills in the presence of an audience by performing or presenting:</w:t>
      </w:r>
    </w:p>
    <w:p w14:paraId="0562B126"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music; or</w:t>
      </w:r>
    </w:p>
    <w:p w14:paraId="3632B7FA"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a play; or</w:t>
      </w:r>
    </w:p>
    <w:p w14:paraId="52C8BC00" w14:textId="77777777"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dance; or</w:t>
      </w:r>
    </w:p>
    <w:p w14:paraId="79E11F18" w14:textId="77777777"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an entertainment; or</w:t>
      </w:r>
    </w:p>
    <w:p w14:paraId="4C72C66B" w14:textId="77777777" w:rsidR="0037072A" w:rsidRPr="00322F3B" w:rsidRDefault="0037072A" w:rsidP="0037072A">
      <w:pPr>
        <w:pStyle w:val="paragraph"/>
        <w:tabs>
          <w:tab w:val="left" w:pos="2268"/>
          <w:tab w:val="left" w:pos="3402"/>
          <w:tab w:val="left" w:pos="4536"/>
          <w:tab w:val="left" w:pos="5670"/>
          <w:tab w:val="left" w:pos="6804"/>
        </w:tabs>
      </w:pPr>
      <w:r w:rsidRPr="00322F3B">
        <w:tab/>
        <w:t>(e)</w:t>
      </w:r>
      <w:r w:rsidRPr="00322F3B">
        <w:tab/>
        <w:t>an address; or</w:t>
      </w:r>
    </w:p>
    <w:p w14:paraId="6A32C385" w14:textId="77777777" w:rsidR="0037072A" w:rsidRPr="00322F3B" w:rsidRDefault="0037072A" w:rsidP="0037072A">
      <w:pPr>
        <w:pStyle w:val="paragraph"/>
        <w:tabs>
          <w:tab w:val="left" w:pos="2268"/>
          <w:tab w:val="left" w:pos="3402"/>
          <w:tab w:val="left" w:pos="4536"/>
          <w:tab w:val="left" w:pos="5670"/>
          <w:tab w:val="left" w:pos="6804"/>
        </w:tabs>
      </w:pPr>
      <w:r w:rsidRPr="00322F3B">
        <w:tab/>
        <w:t>(f)</w:t>
      </w:r>
      <w:r w:rsidRPr="00322F3B">
        <w:tab/>
        <w:t>a display; or</w:t>
      </w:r>
    </w:p>
    <w:p w14:paraId="3883BE8D" w14:textId="77777777" w:rsidR="0037072A" w:rsidRPr="00322F3B" w:rsidRDefault="0037072A" w:rsidP="0037072A">
      <w:pPr>
        <w:pStyle w:val="paragraph"/>
        <w:tabs>
          <w:tab w:val="left" w:pos="2268"/>
          <w:tab w:val="left" w:pos="3402"/>
          <w:tab w:val="left" w:pos="4536"/>
          <w:tab w:val="left" w:pos="5670"/>
          <w:tab w:val="left" w:pos="6804"/>
        </w:tabs>
      </w:pPr>
      <w:r w:rsidRPr="00322F3B">
        <w:tab/>
        <w:t>(g)</w:t>
      </w:r>
      <w:r w:rsidRPr="00322F3B">
        <w:tab/>
        <w:t>a promotional activity; or</w:t>
      </w:r>
    </w:p>
    <w:p w14:paraId="3131FD04" w14:textId="77777777" w:rsidR="0037072A" w:rsidRPr="00322F3B" w:rsidRDefault="0037072A" w:rsidP="0037072A">
      <w:pPr>
        <w:pStyle w:val="paragraph"/>
        <w:tabs>
          <w:tab w:val="left" w:pos="2268"/>
          <w:tab w:val="left" w:pos="3402"/>
          <w:tab w:val="left" w:pos="4536"/>
          <w:tab w:val="left" w:pos="5670"/>
          <w:tab w:val="left" w:pos="6804"/>
        </w:tabs>
      </w:pPr>
      <w:r w:rsidRPr="00322F3B">
        <w:tab/>
        <w:t>(h)</w:t>
      </w:r>
      <w:r w:rsidRPr="00322F3B">
        <w:tab/>
        <w:t>an exhibition; or</w:t>
      </w:r>
    </w:p>
    <w:p w14:paraId="65C45B77" w14:textId="77777777" w:rsidR="0037072A" w:rsidRPr="00322F3B" w:rsidRDefault="0037072A" w:rsidP="0037072A">
      <w:pPr>
        <w:pStyle w:val="paragraph"/>
        <w:tabs>
          <w:tab w:val="left" w:pos="2268"/>
          <w:tab w:val="left" w:pos="3402"/>
          <w:tab w:val="left" w:pos="4536"/>
          <w:tab w:val="left" w:pos="5670"/>
          <w:tab w:val="left" w:pos="6804"/>
        </w:tabs>
      </w:pPr>
      <w:r w:rsidRPr="00322F3B">
        <w:tab/>
        <w:t>(i)</w:t>
      </w:r>
      <w:r w:rsidRPr="00322F3B">
        <w:tab/>
        <w:t>any similar activity.</w:t>
      </w:r>
    </w:p>
    <w:p w14:paraId="38F5DC57" w14:textId="0A47BEE7"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t xml:space="preserve">You are also a </w:t>
      </w:r>
      <w:r w:rsidRPr="00322F3B">
        <w:rPr>
          <w:b/>
          <w:i/>
        </w:rPr>
        <w:t>performing artist</w:t>
      </w:r>
      <w:r w:rsidRPr="00322F3B">
        <w:t xml:space="preserve"> if you perform or appear in or on a </w:t>
      </w:r>
      <w:r w:rsidR="009953FD" w:rsidRPr="009953FD">
        <w:rPr>
          <w:position w:val="6"/>
          <w:sz w:val="16"/>
        </w:rPr>
        <w:t>*</w:t>
      </w:r>
      <w:r w:rsidRPr="00322F3B">
        <w:t>film, tape, disc or television or radio broadcast.</w:t>
      </w:r>
    </w:p>
    <w:p w14:paraId="4B12D5F7" w14:textId="77777777" w:rsidR="0037072A" w:rsidRPr="00322F3B" w:rsidRDefault="0037072A" w:rsidP="0037072A">
      <w:pPr>
        <w:pStyle w:val="SubsectionHead"/>
      </w:pPr>
      <w:r w:rsidRPr="00322F3B">
        <w:lastRenderedPageBreak/>
        <w:t>Production associate</w:t>
      </w:r>
    </w:p>
    <w:p w14:paraId="2CA72ED6" w14:textId="4B65A0F4" w:rsidR="0037072A" w:rsidRPr="00322F3B" w:rsidRDefault="0037072A" w:rsidP="0037072A">
      <w:pPr>
        <w:pStyle w:val="subsection"/>
        <w:keepNext/>
        <w:tabs>
          <w:tab w:val="left" w:pos="2268"/>
          <w:tab w:val="left" w:pos="3402"/>
          <w:tab w:val="left" w:pos="4536"/>
          <w:tab w:val="left" w:pos="5670"/>
          <w:tab w:val="left" w:pos="6804"/>
        </w:tabs>
      </w:pPr>
      <w:r w:rsidRPr="00322F3B">
        <w:tab/>
        <w:t>(4)</w:t>
      </w:r>
      <w:r w:rsidRPr="00322F3B">
        <w:tab/>
        <w:t xml:space="preserve">You are a </w:t>
      </w:r>
      <w:r w:rsidRPr="00322F3B">
        <w:rPr>
          <w:b/>
          <w:i/>
        </w:rPr>
        <w:t>production associate</w:t>
      </w:r>
      <w:r w:rsidRPr="00322F3B">
        <w:t xml:space="preserve"> if you provide </w:t>
      </w:r>
      <w:r w:rsidR="009953FD" w:rsidRPr="009953FD">
        <w:rPr>
          <w:position w:val="6"/>
          <w:sz w:val="16"/>
        </w:rPr>
        <w:t>*</w:t>
      </w:r>
      <w:r w:rsidRPr="00322F3B">
        <w:t>artistic support for:</w:t>
      </w:r>
    </w:p>
    <w:p w14:paraId="24BC93DF"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an activity described in </w:t>
      </w:r>
      <w:r w:rsidR="00825006" w:rsidRPr="00322F3B">
        <w:t>subsection (</w:t>
      </w:r>
      <w:r w:rsidRPr="00322F3B">
        <w:t>2); or</w:t>
      </w:r>
    </w:p>
    <w:p w14:paraId="71819A77" w14:textId="696EFCBC" w:rsidR="0037072A" w:rsidRPr="00322F3B" w:rsidRDefault="0037072A" w:rsidP="0037072A">
      <w:pPr>
        <w:pStyle w:val="paragraph"/>
        <w:keepLines/>
        <w:tabs>
          <w:tab w:val="left" w:pos="2268"/>
          <w:tab w:val="left" w:pos="3402"/>
          <w:tab w:val="left" w:pos="4536"/>
          <w:tab w:val="left" w:pos="5670"/>
          <w:tab w:val="left" w:pos="6804"/>
        </w:tabs>
      </w:pPr>
      <w:r w:rsidRPr="00322F3B">
        <w:tab/>
        <w:t>(b)</w:t>
      </w:r>
      <w:r w:rsidRPr="00322F3B">
        <w:tab/>
        <w:t xml:space="preserve">the activity of making a </w:t>
      </w:r>
      <w:r w:rsidR="009953FD" w:rsidRPr="009953FD">
        <w:rPr>
          <w:position w:val="6"/>
          <w:sz w:val="16"/>
        </w:rPr>
        <w:t>*</w:t>
      </w:r>
      <w:r w:rsidRPr="00322F3B">
        <w:t>film, tape, disc or television or radio broadcast.</w:t>
      </w:r>
    </w:p>
    <w:p w14:paraId="140FB9E0" w14:textId="77777777"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 xml:space="preserve">You provide </w:t>
      </w:r>
      <w:r w:rsidRPr="00322F3B">
        <w:rPr>
          <w:b/>
          <w:i/>
        </w:rPr>
        <w:t>artistic support</w:t>
      </w:r>
      <w:r w:rsidRPr="00322F3B">
        <w:t xml:space="preserve"> for an activity if:</w:t>
      </w:r>
    </w:p>
    <w:p w14:paraId="3A5A768E"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you provide services relating to the activity as:</w:t>
      </w:r>
    </w:p>
    <w:p w14:paraId="3B82F78F"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an art director; or</w:t>
      </w:r>
    </w:p>
    <w:p w14:paraId="2A5FF7DA" w14:textId="77777777"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a choreographer; or</w:t>
      </w:r>
    </w:p>
    <w:p w14:paraId="3EB423F0" w14:textId="77777777" w:rsidR="0037072A" w:rsidRPr="00322F3B" w:rsidRDefault="0037072A" w:rsidP="0037072A">
      <w:pPr>
        <w:pStyle w:val="paragraphsub"/>
        <w:tabs>
          <w:tab w:val="left" w:pos="2268"/>
          <w:tab w:val="left" w:pos="3402"/>
          <w:tab w:val="left" w:pos="4536"/>
          <w:tab w:val="left" w:pos="5670"/>
          <w:tab w:val="left" w:pos="6804"/>
        </w:tabs>
      </w:pPr>
      <w:r w:rsidRPr="00322F3B">
        <w:tab/>
        <w:t>(iii)</w:t>
      </w:r>
      <w:r w:rsidRPr="00322F3B">
        <w:tab/>
        <w:t>a costume designer; or</w:t>
      </w:r>
    </w:p>
    <w:p w14:paraId="1FD37B71" w14:textId="77777777" w:rsidR="0037072A" w:rsidRPr="00322F3B" w:rsidRDefault="0037072A" w:rsidP="0037072A">
      <w:pPr>
        <w:pStyle w:val="paragraphsub"/>
        <w:tabs>
          <w:tab w:val="left" w:pos="2268"/>
          <w:tab w:val="left" w:pos="3402"/>
          <w:tab w:val="left" w:pos="4536"/>
          <w:tab w:val="left" w:pos="5670"/>
          <w:tab w:val="left" w:pos="6804"/>
        </w:tabs>
      </w:pPr>
      <w:r w:rsidRPr="00322F3B">
        <w:tab/>
        <w:t>(iv)</w:t>
      </w:r>
      <w:r w:rsidRPr="00322F3B">
        <w:tab/>
        <w:t>a director; or</w:t>
      </w:r>
    </w:p>
    <w:p w14:paraId="0F335BF2" w14:textId="77777777" w:rsidR="0037072A" w:rsidRPr="00322F3B" w:rsidRDefault="0037072A" w:rsidP="0037072A">
      <w:pPr>
        <w:pStyle w:val="paragraphsub"/>
        <w:tabs>
          <w:tab w:val="left" w:pos="2268"/>
          <w:tab w:val="left" w:pos="3402"/>
          <w:tab w:val="left" w:pos="4536"/>
          <w:tab w:val="left" w:pos="5670"/>
          <w:tab w:val="left" w:pos="6804"/>
        </w:tabs>
      </w:pPr>
      <w:r w:rsidRPr="00322F3B">
        <w:tab/>
        <w:t>(v)</w:t>
      </w:r>
      <w:r w:rsidRPr="00322F3B">
        <w:tab/>
        <w:t>a director of photography; or</w:t>
      </w:r>
    </w:p>
    <w:p w14:paraId="405B07BD" w14:textId="77777777" w:rsidR="0037072A" w:rsidRPr="00322F3B" w:rsidRDefault="0037072A" w:rsidP="0037072A">
      <w:pPr>
        <w:pStyle w:val="paragraphsub"/>
        <w:tabs>
          <w:tab w:val="left" w:pos="2268"/>
          <w:tab w:val="left" w:pos="3402"/>
          <w:tab w:val="left" w:pos="4536"/>
          <w:tab w:val="left" w:pos="5670"/>
          <w:tab w:val="left" w:pos="6804"/>
        </w:tabs>
      </w:pPr>
      <w:r w:rsidRPr="00322F3B">
        <w:tab/>
        <w:t>(vi)</w:t>
      </w:r>
      <w:r w:rsidRPr="00322F3B">
        <w:tab/>
        <w:t>a film editor; or</w:t>
      </w:r>
    </w:p>
    <w:p w14:paraId="7F44B9AB" w14:textId="77777777" w:rsidR="0037072A" w:rsidRPr="00322F3B" w:rsidRDefault="0037072A" w:rsidP="0037072A">
      <w:pPr>
        <w:pStyle w:val="paragraphsub"/>
        <w:tabs>
          <w:tab w:val="left" w:pos="2268"/>
          <w:tab w:val="left" w:pos="3402"/>
          <w:tab w:val="left" w:pos="4536"/>
          <w:tab w:val="left" w:pos="5670"/>
          <w:tab w:val="left" w:pos="6804"/>
        </w:tabs>
      </w:pPr>
      <w:r w:rsidRPr="00322F3B">
        <w:tab/>
        <w:t>(vii)</w:t>
      </w:r>
      <w:r w:rsidRPr="00322F3B">
        <w:tab/>
        <w:t>a lighting designer; or</w:t>
      </w:r>
    </w:p>
    <w:p w14:paraId="0A93D76D" w14:textId="77777777" w:rsidR="0037072A" w:rsidRPr="00322F3B" w:rsidRDefault="0037072A" w:rsidP="0037072A">
      <w:pPr>
        <w:pStyle w:val="paragraphsub"/>
        <w:tabs>
          <w:tab w:val="left" w:pos="2268"/>
          <w:tab w:val="left" w:pos="3402"/>
          <w:tab w:val="left" w:pos="4536"/>
          <w:tab w:val="left" w:pos="5670"/>
          <w:tab w:val="left" w:pos="6804"/>
        </w:tabs>
      </w:pPr>
      <w:r w:rsidRPr="00322F3B">
        <w:tab/>
        <w:t>(viii)</w:t>
      </w:r>
      <w:r w:rsidRPr="00322F3B">
        <w:tab/>
        <w:t>a musical director; or</w:t>
      </w:r>
    </w:p>
    <w:p w14:paraId="64BC1F47" w14:textId="77777777" w:rsidR="0037072A" w:rsidRPr="00322F3B" w:rsidRDefault="0037072A" w:rsidP="0037072A">
      <w:pPr>
        <w:pStyle w:val="paragraphsub"/>
        <w:tabs>
          <w:tab w:val="left" w:pos="2268"/>
          <w:tab w:val="left" w:pos="3402"/>
          <w:tab w:val="left" w:pos="4536"/>
          <w:tab w:val="left" w:pos="5670"/>
          <w:tab w:val="left" w:pos="6804"/>
        </w:tabs>
      </w:pPr>
      <w:r w:rsidRPr="00322F3B">
        <w:tab/>
        <w:t>(ix)</w:t>
      </w:r>
      <w:r w:rsidRPr="00322F3B">
        <w:tab/>
        <w:t>a producer; or</w:t>
      </w:r>
    </w:p>
    <w:p w14:paraId="2008C6DA" w14:textId="77777777" w:rsidR="0037072A" w:rsidRPr="00322F3B" w:rsidRDefault="0037072A" w:rsidP="0037072A">
      <w:pPr>
        <w:pStyle w:val="paragraphsub"/>
        <w:tabs>
          <w:tab w:val="left" w:pos="2268"/>
          <w:tab w:val="left" w:pos="3402"/>
          <w:tab w:val="left" w:pos="4536"/>
          <w:tab w:val="left" w:pos="5670"/>
          <w:tab w:val="left" w:pos="6804"/>
        </w:tabs>
      </w:pPr>
      <w:r w:rsidRPr="00322F3B">
        <w:tab/>
        <w:t>(x)</w:t>
      </w:r>
      <w:r w:rsidRPr="00322F3B">
        <w:tab/>
        <w:t>a production designer; or</w:t>
      </w:r>
    </w:p>
    <w:p w14:paraId="0BC16DCB" w14:textId="77777777" w:rsidR="0037072A" w:rsidRPr="00322F3B" w:rsidRDefault="0037072A" w:rsidP="0037072A">
      <w:pPr>
        <w:pStyle w:val="paragraphsub"/>
        <w:tabs>
          <w:tab w:val="left" w:pos="2268"/>
          <w:tab w:val="left" w:pos="3402"/>
          <w:tab w:val="left" w:pos="4536"/>
          <w:tab w:val="left" w:pos="5670"/>
          <w:tab w:val="left" w:pos="6804"/>
        </w:tabs>
      </w:pPr>
      <w:r w:rsidRPr="00322F3B">
        <w:tab/>
        <w:t>(xi)</w:t>
      </w:r>
      <w:r w:rsidRPr="00322F3B">
        <w:tab/>
        <w:t>a set designer; or</w:t>
      </w:r>
    </w:p>
    <w:p w14:paraId="169DBAFF"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you provide similar services relating to the activity.</w:t>
      </w:r>
    </w:p>
    <w:p w14:paraId="3C1B8F98" w14:textId="77777777" w:rsidR="0037072A" w:rsidRPr="00322F3B" w:rsidRDefault="0037072A" w:rsidP="0037072A">
      <w:pPr>
        <w:pStyle w:val="SubsectionHead"/>
      </w:pPr>
      <w:r w:rsidRPr="00322F3B">
        <w:t>Sportsperson</w:t>
      </w:r>
    </w:p>
    <w:p w14:paraId="08609496" w14:textId="513D1EA3" w:rsidR="0037072A" w:rsidRPr="00322F3B" w:rsidRDefault="0037072A" w:rsidP="0037072A">
      <w:pPr>
        <w:pStyle w:val="subsection"/>
        <w:tabs>
          <w:tab w:val="left" w:pos="2268"/>
          <w:tab w:val="left" w:pos="3402"/>
          <w:tab w:val="left" w:pos="4536"/>
          <w:tab w:val="left" w:pos="5670"/>
          <w:tab w:val="left" w:pos="6804"/>
        </w:tabs>
      </w:pPr>
      <w:r w:rsidRPr="00322F3B">
        <w:tab/>
        <w:t>(6)</w:t>
      </w:r>
      <w:r w:rsidRPr="00322F3B">
        <w:tab/>
        <w:t xml:space="preserve">You are a </w:t>
      </w:r>
      <w:r w:rsidRPr="00322F3B">
        <w:rPr>
          <w:b/>
          <w:i/>
        </w:rPr>
        <w:t>sportsperson</w:t>
      </w:r>
      <w:r w:rsidRPr="00322F3B">
        <w:t xml:space="preserve"> if you compete in a </w:t>
      </w:r>
      <w:r w:rsidR="009953FD" w:rsidRPr="009953FD">
        <w:rPr>
          <w:position w:val="6"/>
          <w:sz w:val="16"/>
        </w:rPr>
        <w:t>*</w:t>
      </w:r>
      <w:r w:rsidRPr="00322F3B">
        <w:t>sporting competition.</w:t>
      </w:r>
    </w:p>
    <w:p w14:paraId="7C30F436" w14:textId="77777777" w:rsidR="0037072A" w:rsidRPr="00322F3B" w:rsidRDefault="0037072A" w:rsidP="0037072A">
      <w:pPr>
        <w:pStyle w:val="subsection"/>
        <w:tabs>
          <w:tab w:val="left" w:pos="2268"/>
          <w:tab w:val="left" w:pos="3402"/>
          <w:tab w:val="left" w:pos="4536"/>
          <w:tab w:val="left" w:pos="5670"/>
          <w:tab w:val="left" w:pos="6804"/>
        </w:tabs>
      </w:pPr>
      <w:r w:rsidRPr="00322F3B">
        <w:tab/>
        <w:t>(7)</w:t>
      </w:r>
      <w:r w:rsidRPr="00322F3B">
        <w:tab/>
        <w:t xml:space="preserve">A </w:t>
      </w:r>
      <w:r w:rsidRPr="00322F3B">
        <w:rPr>
          <w:b/>
          <w:i/>
        </w:rPr>
        <w:t>sporting</w:t>
      </w:r>
      <w:r w:rsidRPr="00322F3B">
        <w:t xml:space="preserve"> </w:t>
      </w:r>
      <w:r w:rsidRPr="00322F3B">
        <w:rPr>
          <w:b/>
          <w:i/>
        </w:rPr>
        <w:t>competition</w:t>
      </w:r>
      <w:r w:rsidRPr="00322F3B">
        <w:t xml:space="preserve"> is a sporting activity to the extent that:</w:t>
      </w:r>
    </w:p>
    <w:p w14:paraId="7D15C4E2"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human beings are the only competitors in it, or it is one in which human beings:</w:t>
      </w:r>
    </w:p>
    <w:p w14:paraId="472F0950"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compete by riding animals or exercising other skills in relation to animals; or</w:t>
      </w:r>
    </w:p>
    <w:p w14:paraId="72851B99" w14:textId="4C572BF6"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 xml:space="preserve">compete by driving, piloting or crewing </w:t>
      </w:r>
      <w:r w:rsidR="009953FD" w:rsidRPr="009953FD">
        <w:rPr>
          <w:position w:val="6"/>
          <w:sz w:val="16"/>
        </w:rPr>
        <w:t>*</w:t>
      </w:r>
      <w:r w:rsidRPr="00322F3B">
        <w:t>motor vehicles, boats, aircraft or other forms of transport; or</w:t>
      </w:r>
    </w:p>
    <w:p w14:paraId="7780BF1B" w14:textId="77777777" w:rsidR="0037072A" w:rsidRPr="00322F3B" w:rsidRDefault="0037072A" w:rsidP="0037072A">
      <w:pPr>
        <w:pStyle w:val="paragraphsub"/>
        <w:tabs>
          <w:tab w:val="left" w:pos="2268"/>
          <w:tab w:val="left" w:pos="3402"/>
          <w:tab w:val="left" w:pos="4536"/>
          <w:tab w:val="left" w:pos="5670"/>
          <w:tab w:val="left" w:pos="6804"/>
        </w:tabs>
      </w:pPr>
      <w:r w:rsidRPr="00322F3B">
        <w:tab/>
        <w:t>(iii)</w:t>
      </w:r>
      <w:r w:rsidRPr="00322F3B">
        <w:tab/>
        <w:t>compete with natural obstacles or natural forces, or by overcoming them; and</w:t>
      </w:r>
    </w:p>
    <w:p w14:paraId="213058D6" w14:textId="77777777"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participation in it by human competitors involves primarily their exercising physical prowess, physical strength or physical stamina.</w:t>
      </w:r>
    </w:p>
    <w:p w14:paraId="56CCBE1E" w14:textId="77777777" w:rsidR="0037072A" w:rsidRPr="00322F3B" w:rsidRDefault="0037072A" w:rsidP="0037072A">
      <w:pPr>
        <w:pStyle w:val="subsection"/>
        <w:tabs>
          <w:tab w:val="left" w:pos="2268"/>
          <w:tab w:val="left" w:pos="3402"/>
          <w:tab w:val="left" w:pos="4536"/>
          <w:tab w:val="left" w:pos="5670"/>
          <w:tab w:val="left" w:pos="6804"/>
        </w:tabs>
      </w:pPr>
      <w:r w:rsidRPr="00322F3B">
        <w:tab/>
        <w:t>(8)</w:t>
      </w:r>
      <w:r w:rsidRPr="00322F3B">
        <w:tab/>
        <w:t>However, the participation:</w:t>
      </w:r>
    </w:p>
    <w:p w14:paraId="07A65D78"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of a navigator in the activity of car rallying; or</w:t>
      </w:r>
    </w:p>
    <w:p w14:paraId="145C6C89"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of a coxswain in the activity of rowing; or</w:t>
      </w:r>
    </w:p>
    <w:p w14:paraId="38BC7021" w14:textId="77777777"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of a competitor in a similar role in some other activity;</w:t>
      </w:r>
    </w:p>
    <w:p w14:paraId="302669D9" w14:textId="77777777" w:rsidR="0037072A" w:rsidRPr="00322F3B" w:rsidRDefault="0037072A" w:rsidP="0037072A">
      <w:pPr>
        <w:pStyle w:val="subsection2"/>
      </w:pPr>
      <w:r w:rsidRPr="00322F3B">
        <w:t xml:space="preserve">need not involve primarily exercising physical prowess, physical strength or physical stamina for the activity to be a </w:t>
      </w:r>
      <w:r w:rsidRPr="00322F3B">
        <w:rPr>
          <w:b/>
          <w:i/>
        </w:rPr>
        <w:t>sporting competition</w:t>
      </w:r>
      <w:r w:rsidRPr="00322F3B">
        <w:t>.</w:t>
      </w:r>
    </w:p>
    <w:p w14:paraId="4CB764BA" w14:textId="1474F062" w:rsidR="0037072A" w:rsidRPr="00322F3B" w:rsidRDefault="0037072A" w:rsidP="0037072A">
      <w:pPr>
        <w:pStyle w:val="ActHead5"/>
      </w:pPr>
      <w:bookmarkStart w:id="630" w:name="_Toc201756060"/>
      <w:r w:rsidRPr="00322F3B">
        <w:rPr>
          <w:rStyle w:val="CharSectno"/>
        </w:rPr>
        <w:t>405</w:t>
      </w:r>
      <w:r w:rsidR="009953FD">
        <w:rPr>
          <w:rStyle w:val="CharSectno"/>
        </w:rPr>
        <w:noBreakHyphen/>
      </w:r>
      <w:r w:rsidRPr="00322F3B">
        <w:rPr>
          <w:rStyle w:val="CharSectno"/>
        </w:rPr>
        <w:t>30</w:t>
      </w:r>
      <w:r w:rsidRPr="00322F3B">
        <w:t xml:space="preserve">  What you </w:t>
      </w:r>
      <w:r w:rsidRPr="00322F3B">
        <w:rPr>
          <w:i/>
        </w:rPr>
        <w:t>cannot</w:t>
      </w:r>
      <w:r w:rsidRPr="00322F3B">
        <w:t xml:space="preserve"> count as assessable professional income</w:t>
      </w:r>
      <w:bookmarkEnd w:id="630"/>
    </w:p>
    <w:p w14:paraId="32A00492" w14:textId="77777777" w:rsidR="0037072A" w:rsidRPr="00322F3B" w:rsidRDefault="0037072A" w:rsidP="0037072A">
      <w:pPr>
        <w:pStyle w:val="SubsectionHead"/>
      </w:pPr>
      <w:r w:rsidRPr="00322F3B">
        <w:t>Assessable income from continuous service as author or inventor</w:t>
      </w:r>
    </w:p>
    <w:p w14:paraId="3FDC1614" w14:textId="63F07B7A"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 cannot count as </w:t>
      </w:r>
      <w:r w:rsidR="009953FD" w:rsidRPr="009953FD">
        <w:rPr>
          <w:position w:val="6"/>
          <w:sz w:val="16"/>
        </w:rPr>
        <w:t>*</w:t>
      </w:r>
      <w:r w:rsidRPr="00322F3B">
        <w:t xml:space="preserve">assessable professional income any assessable income you </w:t>
      </w:r>
      <w:r w:rsidR="009953FD" w:rsidRPr="009953FD">
        <w:rPr>
          <w:position w:val="6"/>
          <w:sz w:val="16"/>
        </w:rPr>
        <w:t>*</w:t>
      </w:r>
      <w:r w:rsidRPr="00322F3B">
        <w:t xml:space="preserve">derive for meeting your obligations under a </w:t>
      </w:r>
      <w:r w:rsidR="009953FD" w:rsidRPr="009953FD">
        <w:rPr>
          <w:position w:val="6"/>
          <w:sz w:val="16"/>
        </w:rPr>
        <w:t>*</w:t>
      </w:r>
      <w:r w:rsidRPr="00322F3B">
        <w:t>scheme to provide services to another person by engaging in activities as the author of a literary, dramatic, musical or artistic work, or as the inventor of an invention, unless:</w:t>
      </w:r>
    </w:p>
    <w:p w14:paraId="7947CA37"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the scheme was entered into solely to require you to provide services by:</w:t>
      </w:r>
    </w:p>
    <w:p w14:paraId="52258EB9" w14:textId="77777777" w:rsidR="0037072A" w:rsidRPr="00322F3B" w:rsidRDefault="0037072A" w:rsidP="0037072A">
      <w:pPr>
        <w:pStyle w:val="paragraphsub"/>
        <w:tabs>
          <w:tab w:val="left" w:pos="2268"/>
          <w:tab w:val="left" w:pos="3402"/>
          <w:tab w:val="left" w:pos="4536"/>
          <w:tab w:val="left" w:pos="5670"/>
          <w:tab w:val="left" w:pos="6804"/>
        </w:tabs>
      </w:pPr>
      <w:r w:rsidRPr="00322F3B">
        <w:tab/>
        <w:t>(i)</w:t>
      </w:r>
      <w:r w:rsidRPr="00322F3B">
        <w:tab/>
        <w:t>making one or more specified literary, dramatic, musical or artistic works; or</w:t>
      </w:r>
    </w:p>
    <w:p w14:paraId="05E13B08" w14:textId="77777777" w:rsidR="0037072A" w:rsidRPr="00322F3B" w:rsidRDefault="0037072A" w:rsidP="0037072A">
      <w:pPr>
        <w:pStyle w:val="paragraphsub"/>
        <w:tabs>
          <w:tab w:val="left" w:pos="2268"/>
          <w:tab w:val="left" w:pos="3402"/>
          <w:tab w:val="left" w:pos="4536"/>
          <w:tab w:val="left" w:pos="5670"/>
          <w:tab w:val="left" w:pos="6804"/>
        </w:tabs>
      </w:pPr>
      <w:r w:rsidRPr="00322F3B">
        <w:tab/>
        <w:t>(ii)</w:t>
      </w:r>
      <w:r w:rsidRPr="00322F3B">
        <w:tab/>
        <w:t>inventing one or more specified inventions; and</w:t>
      </w:r>
    </w:p>
    <w:p w14:paraId="2CA263FF" w14:textId="2246CA1F"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you have not been providing services, and may not reasonably be expected to provide services, to that person or his or her </w:t>
      </w:r>
      <w:r w:rsidR="009953FD" w:rsidRPr="009953FD">
        <w:rPr>
          <w:position w:val="6"/>
          <w:sz w:val="16"/>
        </w:rPr>
        <w:t>*</w:t>
      </w:r>
      <w:r w:rsidRPr="00322F3B">
        <w:t xml:space="preserve">associates under successive </w:t>
      </w:r>
      <w:r w:rsidR="009953FD" w:rsidRPr="009953FD">
        <w:rPr>
          <w:position w:val="6"/>
          <w:sz w:val="16"/>
        </w:rPr>
        <w:t>*</w:t>
      </w:r>
      <w:r w:rsidRPr="00322F3B">
        <w:t>schemes that result in substantial continuity of your providing services.</w:t>
      </w:r>
    </w:p>
    <w:p w14:paraId="6CE2E90D" w14:textId="77777777" w:rsidR="0037072A" w:rsidRPr="00322F3B" w:rsidRDefault="0037072A" w:rsidP="0037072A">
      <w:pPr>
        <w:pStyle w:val="SubsectionHead"/>
      </w:pPr>
      <w:r w:rsidRPr="00322F3B">
        <w:t>Assessable income from certain activities</w:t>
      </w:r>
    </w:p>
    <w:p w14:paraId="5813997F" w14:textId="35C3313D"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You cannot count as </w:t>
      </w:r>
      <w:r w:rsidR="009953FD" w:rsidRPr="009953FD">
        <w:rPr>
          <w:position w:val="6"/>
          <w:sz w:val="16"/>
        </w:rPr>
        <w:t>*</w:t>
      </w:r>
      <w:r w:rsidRPr="00322F3B">
        <w:t xml:space="preserve">assessable professional income any assessable income that you </w:t>
      </w:r>
      <w:r w:rsidR="009953FD" w:rsidRPr="009953FD">
        <w:rPr>
          <w:position w:val="6"/>
          <w:sz w:val="16"/>
        </w:rPr>
        <w:t>*</w:t>
      </w:r>
      <w:r w:rsidRPr="00322F3B">
        <w:t>derive for:</w:t>
      </w:r>
    </w:p>
    <w:p w14:paraId="02F48E0F" w14:textId="1799A040"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coaching or training </w:t>
      </w:r>
      <w:r w:rsidR="009953FD" w:rsidRPr="009953FD">
        <w:rPr>
          <w:position w:val="6"/>
          <w:sz w:val="16"/>
        </w:rPr>
        <w:t>*</w:t>
      </w:r>
      <w:r w:rsidRPr="00322F3B">
        <w:t>sportspersons; or</w:t>
      </w:r>
    </w:p>
    <w:p w14:paraId="7AFA7EA8" w14:textId="15F8FC5B"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 xml:space="preserve">umpiring or refereeing a </w:t>
      </w:r>
      <w:r w:rsidR="009953FD" w:rsidRPr="009953FD">
        <w:rPr>
          <w:position w:val="6"/>
          <w:sz w:val="16"/>
        </w:rPr>
        <w:t>*</w:t>
      </w:r>
      <w:r w:rsidRPr="00322F3B">
        <w:t>sporting competition; or</w:t>
      </w:r>
    </w:p>
    <w:p w14:paraId="76D9EF7D" w14:textId="72DDF4FE"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 xml:space="preserve">administering a </w:t>
      </w:r>
      <w:r w:rsidR="009953FD" w:rsidRPr="009953FD">
        <w:rPr>
          <w:position w:val="6"/>
          <w:sz w:val="16"/>
        </w:rPr>
        <w:t>*</w:t>
      </w:r>
      <w:r w:rsidRPr="00322F3B">
        <w:t>sporting competition; or</w:t>
      </w:r>
    </w:p>
    <w:p w14:paraId="21C573F1" w14:textId="77777777" w:rsidR="0037072A" w:rsidRPr="00322F3B" w:rsidRDefault="0037072A" w:rsidP="0037072A">
      <w:pPr>
        <w:pStyle w:val="paragraph"/>
        <w:tabs>
          <w:tab w:val="left" w:pos="2268"/>
          <w:tab w:val="left" w:pos="3402"/>
          <w:tab w:val="left" w:pos="4536"/>
          <w:tab w:val="left" w:pos="5670"/>
          <w:tab w:val="left" w:pos="6804"/>
        </w:tabs>
      </w:pPr>
      <w:r w:rsidRPr="00322F3B">
        <w:tab/>
        <w:t>(d)</w:t>
      </w:r>
      <w:r w:rsidRPr="00322F3B">
        <w:tab/>
        <w:t>being a member of the pit crew in motor sport; or</w:t>
      </w:r>
    </w:p>
    <w:p w14:paraId="2EFD9CD3" w14:textId="77777777" w:rsidR="0037072A" w:rsidRPr="00322F3B" w:rsidRDefault="0037072A" w:rsidP="0037072A">
      <w:pPr>
        <w:pStyle w:val="paragraph"/>
        <w:tabs>
          <w:tab w:val="left" w:pos="2268"/>
          <w:tab w:val="left" w:pos="3402"/>
          <w:tab w:val="left" w:pos="4536"/>
          <w:tab w:val="left" w:pos="5670"/>
          <w:tab w:val="left" w:pos="6804"/>
        </w:tabs>
      </w:pPr>
      <w:r w:rsidRPr="00322F3B">
        <w:tab/>
        <w:t>(e)</w:t>
      </w:r>
      <w:r w:rsidRPr="00322F3B">
        <w:tab/>
        <w:t>being a theatrical or sports entrepreneur; or</w:t>
      </w:r>
    </w:p>
    <w:p w14:paraId="52760DF0" w14:textId="77777777" w:rsidR="0037072A" w:rsidRPr="00322F3B" w:rsidRDefault="0037072A" w:rsidP="0037072A">
      <w:pPr>
        <w:pStyle w:val="paragraph"/>
        <w:tabs>
          <w:tab w:val="left" w:pos="2268"/>
          <w:tab w:val="left" w:pos="3402"/>
          <w:tab w:val="left" w:pos="4536"/>
          <w:tab w:val="left" w:pos="5670"/>
          <w:tab w:val="left" w:pos="6804"/>
        </w:tabs>
      </w:pPr>
      <w:r w:rsidRPr="00322F3B">
        <w:tab/>
        <w:t>(f)</w:t>
      </w:r>
      <w:r w:rsidRPr="00322F3B">
        <w:tab/>
        <w:t>owning or training animals.</w:t>
      </w:r>
    </w:p>
    <w:p w14:paraId="16018E60" w14:textId="77777777" w:rsidR="0037072A" w:rsidRPr="00322F3B" w:rsidRDefault="0037072A" w:rsidP="0037072A">
      <w:pPr>
        <w:pStyle w:val="SubsectionHead"/>
      </w:pPr>
      <w:r w:rsidRPr="00322F3B">
        <w:t>Payments at end of employment, and capital gains</w:t>
      </w:r>
    </w:p>
    <w:p w14:paraId="54BFB8B7" w14:textId="264CEDEB" w:rsidR="0037072A" w:rsidRPr="00322F3B" w:rsidRDefault="0037072A" w:rsidP="0037072A">
      <w:pPr>
        <w:pStyle w:val="subsection"/>
        <w:keepNext/>
        <w:keepLines/>
        <w:tabs>
          <w:tab w:val="left" w:pos="2268"/>
          <w:tab w:val="left" w:pos="3402"/>
          <w:tab w:val="left" w:pos="4536"/>
          <w:tab w:val="left" w:pos="5670"/>
          <w:tab w:val="left" w:pos="6804"/>
        </w:tabs>
      </w:pPr>
      <w:r w:rsidRPr="00322F3B">
        <w:tab/>
        <w:t>(3)</w:t>
      </w:r>
      <w:r w:rsidRPr="00322F3B">
        <w:tab/>
        <w:t xml:space="preserve">You cannot count as </w:t>
      </w:r>
      <w:r w:rsidR="009953FD" w:rsidRPr="009953FD">
        <w:rPr>
          <w:position w:val="6"/>
          <w:sz w:val="16"/>
        </w:rPr>
        <w:t>*</w:t>
      </w:r>
      <w:r w:rsidRPr="00322F3B">
        <w:t>assessable professional income:</w:t>
      </w:r>
    </w:p>
    <w:p w14:paraId="5A1E1507" w14:textId="6D6BA5CE"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 xml:space="preserve">superannuation lump sum or an </w:t>
      </w:r>
      <w:r w:rsidR="009953FD" w:rsidRPr="009953FD">
        <w:rPr>
          <w:position w:val="6"/>
          <w:sz w:val="16"/>
        </w:rPr>
        <w:t>*</w:t>
      </w:r>
      <w:r w:rsidRPr="00322F3B">
        <w:t>employment termination payment; or</w:t>
      </w:r>
    </w:p>
    <w:p w14:paraId="4F19917F" w14:textId="2994EEF1" w:rsidR="0037072A" w:rsidRPr="00322F3B" w:rsidRDefault="0037072A" w:rsidP="0037072A">
      <w:pPr>
        <w:pStyle w:val="paragraph"/>
      </w:pPr>
      <w:r w:rsidRPr="00322F3B">
        <w:tab/>
        <w:t>(b)</w:t>
      </w:r>
      <w:r w:rsidRPr="00322F3B">
        <w:tab/>
        <w:t xml:space="preserve">an </w:t>
      </w:r>
      <w:r w:rsidR="009953FD" w:rsidRPr="009953FD">
        <w:rPr>
          <w:position w:val="6"/>
          <w:sz w:val="16"/>
        </w:rPr>
        <w:t>*</w:t>
      </w:r>
      <w:r w:rsidRPr="00322F3B">
        <w:t xml:space="preserve">unused annual leave payment or an </w:t>
      </w:r>
      <w:r w:rsidR="009953FD" w:rsidRPr="009953FD">
        <w:rPr>
          <w:position w:val="6"/>
          <w:sz w:val="16"/>
        </w:rPr>
        <w:t>*</w:t>
      </w:r>
      <w:r w:rsidRPr="00322F3B">
        <w:t>unused long service leave payment; or</w:t>
      </w:r>
    </w:p>
    <w:p w14:paraId="22EF9AD1" w14:textId="68EA2CE4" w:rsidR="0037072A" w:rsidRPr="00322F3B" w:rsidRDefault="0037072A" w:rsidP="0037072A">
      <w:pPr>
        <w:pStyle w:val="paragraph"/>
      </w:pPr>
      <w:r w:rsidRPr="00322F3B">
        <w:tab/>
        <w:t>(c)</w:t>
      </w:r>
      <w:r w:rsidRPr="00322F3B">
        <w:tab/>
        <w:t xml:space="preserve">a </w:t>
      </w:r>
      <w:r w:rsidR="009953FD" w:rsidRPr="009953FD">
        <w:rPr>
          <w:position w:val="6"/>
          <w:sz w:val="16"/>
        </w:rPr>
        <w:t>*</w:t>
      </w:r>
      <w:r w:rsidRPr="00322F3B">
        <w:t>net capital gain.</w:t>
      </w:r>
    </w:p>
    <w:p w14:paraId="5D130A0F" w14:textId="599A2014" w:rsidR="0037072A" w:rsidRPr="00322F3B" w:rsidRDefault="0037072A" w:rsidP="0037072A">
      <w:pPr>
        <w:pStyle w:val="SubsectionHead"/>
      </w:pPr>
      <w:r w:rsidRPr="00322F3B">
        <w:t xml:space="preserve">This section prevails over </w:t>
      </w:r>
      <w:r w:rsidR="009953FD">
        <w:t>section 4</w:t>
      </w:r>
      <w:r w:rsidRPr="00322F3B">
        <w:t>05</w:t>
      </w:r>
      <w:r w:rsidR="009953FD">
        <w:noBreakHyphen/>
      </w:r>
      <w:r w:rsidRPr="00322F3B">
        <w:t>20</w:t>
      </w:r>
    </w:p>
    <w:p w14:paraId="3E75BBE3" w14:textId="4F3E4060"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t xml:space="preserve">You cannot count particular assessable income as </w:t>
      </w:r>
      <w:r w:rsidR="009953FD" w:rsidRPr="009953FD">
        <w:rPr>
          <w:position w:val="6"/>
          <w:sz w:val="16"/>
        </w:rPr>
        <w:t>*</w:t>
      </w:r>
      <w:r w:rsidRPr="00322F3B">
        <w:t xml:space="preserve">assessable professional income if this section says you cannot, even if </w:t>
      </w:r>
      <w:r w:rsidR="009953FD">
        <w:t>section 4</w:t>
      </w:r>
      <w:r w:rsidRPr="00322F3B">
        <w:t>05</w:t>
      </w:r>
      <w:r w:rsidR="009953FD">
        <w:noBreakHyphen/>
      </w:r>
      <w:r w:rsidRPr="00322F3B">
        <w:t>20 says you count it.</w:t>
      </w:r>
    </w:p>
    <w:p w14:paraId="45B5D685" w14:textId="7E95BC64" w:rsidR="0037072A" w:rsidRPr="00322F3B" w:rsidRDefault="0037072A" w:rsidP="0037072A">
      <w:pPr>
        <w:pStyle w:val="ActHead5"/>
      </w:pPr>
      <w:bookmarkStart w:id="631" w:name="_Toc201756061"/>
      <w:r w:rsidRPr="00322F3B">
        <w:rPr>
          <w:rStyle w:val="CharSectno"/>
        </w:rPr>
        <w:t>405</w:t>
      </w:r>
      <w:r w:rsidR="009953FD">
        <w:rPr>
          <w:rStyle w:val="CharSectno"/>
        </w:rPr>
        <w:noBreakHyphen/>
      </w:r>
      <w:r w:rsidRPr="00322F3B">
        <w:rPr>
          <w:rStyle w:val="CharSectno"/>
        </w:rPr>
        <w:t>35</w:t>
      </w:r>
      <w:r w:rsidRPr="00322F3B">
        <w:t xml:space="preserve">  Limits on counting amounts as assessable professional income</w:t>
      </w:r>
      <w:bookmarkEnd w:id="631"/>
    </w:p>
    <w:p w14:paraId="6BF38B19" w14:textId="5414063F" w:rsidR="0037072A" w:rsidRPr="00322F3B" w:rsidRDefault="0037072A" w:rsidP="0037072A">
      <w:pPr>
        <w:pStyle w:val="SubsectionHead"/>
      </w:pPr>
      <w:r w:rsidRPr="00322F3B">
        <w:t>No double</w:t>
      </w:r>
      <w:r w:rsidR="009953FD">
        <w:noBreakHyphen/>
      </w:r>
      <w:r w:rsidRPr="00322F3B">
        <w:t>counting</w:t>
      </w:r>
    </w:p>
    <w:p w14:paraId="792C35AA" w14:textId="6BCA8D83"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You cannot count the same amount as </w:t>
      </w:r>
      <w:r w:rsidR="009953FD" w:rsidRPr="009953FD">
        <w:rPr>
          <w:position w:val="6"/>
          <w:sz w:val="16"/>
        </w:rPr>
        <w:t>*</w:t>
      </w:r>
      <w:r w:rsidRPr="00322F3B">
        <w:t xml:space="preserve">assessable professional income more than once, even if it is described in more than one subsection of </w:t>
      </w:r>
      <w:r w:rsidR="009953FD">
        <w:t>section 4</w:t>
      </w:r>
      <w:r w:rsidRPr="00322F3B">
        <w:t>05</w:t>
      </w:r>
      <w:r w:rsidR="009953FD">
        <w:noBreakHyphen/>
      </w:r>
      <w:r w:rsidRPr="00322F3B">
        <w:t>20.</w:t>
      </w:r>
    </w:p>
    <w:p w14:paraId="3013B711" w14:textId="77777777" w:rsidR="0037072A" w:rsidRPr="00322F3B" w:rsidRDefault="0037072A" w:rsidP="0037072A">
      <w:pPr>
        <w:pStyle w:val="SubsectionHead"/>
      </w:pPr>
      <w:r w:rsidRPr="00322F3B">
        <w:t>Amounts that are partly assessable professional income</w:t>
      </w:r>
    </w:p>
    <w:p w14:paraId="7F62C7D6" w14:textId="77777777"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If:</w:t>
      </w:r>
    </w:p>
    <w:p w14:paraId="0B995395" w14:textId="720B5A1D"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you </w:t>
      </w:r>
      <w:r w:rsidR="009953FD" w:rsidRPr="009953FD">
        <w:rPr>
          <w:position w:val="6"/>
          <w:sz w:val="16"/>
        </w:rPr>
        <w:t>*</w:t>
      </w:r>
      <w:r w:rsidRPr="00322F3B">
        <w:t xml:space="preserve">derive assessable income under or as a result of a </w:t>
      </w:r>
      <w:r w:rsidR="009953FD" w:rsidRPr="009953FD">
        <w:rPr>
          <w:position w:val="6"/>
          <w:sz w:val="16"/>
        </w:rPr>
        <w:t>*</w:t>
      </w:r>
      <w:r w:rsidRPr="00322F3B">
        <w:t>scheme; and</w:t>
      </w:r>
    </w:p>
    <w:p w14:paraId="142831E8" w14:textId="12CE29D8" w:rsidR="0037072A" w:rsidRPr="00322F3B" w:rsidRDefault="0037072A" w:rsidP="0037072A">
      <w:pPr>
        <w:pStyle w:val="paragraph"/>
        <w:tabs>
          <w:tab w:val="left" w:pos="2268"/>
          <w:tab w:val="left" w:pos="3402"/>
          <w:tab w:val="left" w:pos="4536"/>
          <w:tab w:val="left" w:pos="5670"/>
          <w:tab w:val="left" w:pos="6804"/>
        </w:tabs>
      </w:pPr>
      <w:r w:rsidRPr="00322F3B">
        <w:lastRenderedPageBreak/>
        <w:tab/>
        <w:t>(b)</w:t>
      </w:r>
      <w:r w:rsidRPr="00322F3B">
        <w:tab/>
        <w:t xml:space="preserve">the assessable income consists of a part that is counted as </w:t>
      </w:r>
      <w:r w:rsidR="009953FD" w:rsidRPr="009953FD">
        <w:rPr>
          <w:position w:val="6"/>
          <w:sz w:val="16"/>
        </w:rPr>
        <w:t>*</w:t>
      </w:r>
      <w:r w:rsidRPr="00322F3B">
        <w:t>assessable professional income and another part that cannot be; and</w:t>
      </w:r>
    </w:p>
    <w:p w14:paraId="650F3C4A" w14:textId="77777777" w:rsidR="0037072A" w:rsidRPr="00322F3B" w:rsidRDefault="0037072A" w:rsidP="0037072A">
      <w:pPr>
        <w:pStyle w:val="paragraph"/>
        <w:tabs>
          <w:tab w:val="left" w:pos="2268"/>
          <w:tab w:val="left" w:pos="3402"/>
          <w:tab w:val="left" w:pos="4536"/>
          <w:tab w:val="left" w:pos="5670"/>
          <w:tab w:val="left" w:pos="6804"/>
        </w:tabs>
      </w:pPr>
      <w:r w:rsidRPr="00322F3B">
        <w:tab/>
        <w:t>(c)</w:t>
      </w:r>
      <w:r w:rsidRPr="00322F3B">
        <w:tab/>
        <w:t>one component is unreasonably large and the other component is unreasonably small, for reasons that are directly or indirectly related to one another;</w:t>
      </w:r>
    </w:p>
    <w:p w14:paraId="1488C6C4" w14:textId="3DB1ABA0" w:rsidR="0037072A" w:rsidRPr="00322F3B" w:rsidRDefault="0037072A" w:rsidP="0037072A">
      <w:pPr>
        <w:pStyle w:val="subsection2"/>
      </w:pPr>
      <w:r w:rsidRPr="00322F3B">
        <w:t xml:space="preserve">you must work out your </w:t>
      </w:r>
      <w:r w:rsidR="009953FD" w:rsidRPr="009953FD">
        <w:rPr>
          <w:position w:val="6"/>
          <w:sz w:val="16"/>
        </w:rPr>
        <w:t>*</w:t>
      </w:r>
      <w:r w:rsidRPr="00322F3B">
        <w:t>assessable professional income as if the unreasonably large component were reduced by a reasonable amount and the unreasonably small component were increased by the same amount.</w:t>
      </w:r>
    </w:p>
    <w:p w14:paraId="5E3E058C" w14:textId="1E74ECFC" w:rsidR="0037072A" w:rsidRPr="00322F3B" w:rsidRDefault="0037072A" w:rsidP="0037072A">
      <w:pPr>
        <w:pStyle w:val="subsection"/>
        <w:tabs>
          <w:tab w:val="left" w:pos="2268"/>
          <w:tab w:val="left" w:pos="3402"/>
          <w:tab w:val="left" w:pos="4536"/>
          <w:tab w:val="left" w:pos="5670"/>
          <w:tab w:val="left" w:pos="6804"/>
        </w:tabs>
      </w:pPr>
      <w:r w:rsidRPr="00322F3B">
        <w:tab/>
        <w:t>(3)</w:t>
      </w:r>
      <w:r w:rsidRPr="00322F3B">
        <w:tab/>
      </w:r>
      <w:r w:rsidR="00825006" w:rsidRPr="00322F3B">
        <w:t>Subsection (</w:t>
      </w:r>
      <w:r w:rsidRPr="00322F3B">
        <w:t xml:space="preserve">2) affects your </w:t>
      </w:r>
      <w:r w:rsidR="009953FD" w:rsidRPr="009953FD">
        <w:rPr>
          <w:position w:val="6"/>
          <w:sz w:val="16"/>
        </w:rPr>
        <w:t>*</w:t>
      </w:r>
      <w:r w:rsidRPr="00322F3B">
        <w:t>assessable professional income:</w:t>
      </w:r>
    </w:p>
    <w:p w14:paraId="0C67BC7B" w14:textId="5957D67F"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 xml:space="preserve">whether you </w:t>
      </w:r>
      <w:r w:rsidR="009953FD" w:rsidRPr="009953FD">
        <w:rPr>
          <w:position w:val="6"/>
          <w:sz w:val="16"/>
        </w:rPr>
        <w:t>*</w:t>
      </w:r>
      <w:r w:rsidRPr="00322F3B">
        <w:t xml:space="preserve">derived the assessable income directly or indirectly under or as a result of the </w:t>
      </w:r>
      <w:r w:rsidR="009953FD" w:rsidRPr="009953FD">
        <w:rPr>
          <w:position w:val="6"/>
          <w:sz w:val="16"/>
        </w:rPr>
        <w:t>*</w:t>
      </w:r>
      <w:r w:rsidRPr="00322F3B">
        <w:t>scheme; and</w:t>
      </w:r>
    </w:p>
    <w:p w14:paraId="02B66E63"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 xml:space="preserve">whether or not a reason mentioned in </w:t>
      </w:r>
      <w:r w:rsidR="00825006" w:rsidRPr="00322F3B">
        <w:t>paragraph (</w:t>
      </w:r>
      <w:r w:rsidRPr="00322F3B">
        <w:t>2)(c) is the only reason why a component is unreasonably large or small.</w:t>
      </w:r>
    </w:p>
    <w:p w14:paraId="2BB58C2E" w14:textId="5BE28465" w:rsidR="0037072A" w:rsidRPr="00322F3B" w:rsidRDefault="0037072A" w:rsidP="0037072A">
      <w:pPr>
        <w:pStyle w:val="ActHead5"/>
      </w:pPr>
      <w:bookmarkStart w:id="632" w:name="_Toc201756062"/>
      <w:r w:rsidRPr="00322F3B">
        <w:rPr>
          <w:rStyle w:val="CharSectno"/>
        </w:rPr>
        <w:t>405</w:t>
      </w:r>
      <w:r w:rsidR="009953FD">
        <w:rPr>
          <w:rStyle w:val="CharSectno"/>
        </w:rPr>
        <w:noBreakHyphen/>
      </w:r>
      <w:r w:rsidRPr="00322F3B">
        <w:rPr>
          <w:rStyle w:val="CharSectno"/>
        </w:rPr>
        <w:t>40</w:t>
      </w:r>
      <w:r w:rsidRPr="00322F3B">
        <w:t xml:space="preserve">  Joint author or inventor treated as sole author or inventor</w:t>
      </w:r>
      <w:bookmarkEnd w:id="632"/>
    </w:p>
    <w:p w14:paraId="6ECF8DBD" w14:textId="5A7567BE" w:rsidR="0037072A" w:rsidRPr="00322F3B" w:rsidRDefault="0037072A" w:rsidP="0037072A">
      <w:pPr>
        <w:pStyle w:val="subsection"/>
        <w:keepNext/>
        <w:tabs>
          <w:tab w:val="left" w:pos="2268"/>
          <w:tab w:val="left" w:pos="3402"/>
          <w:tab w:val="left" w:pos="4536"/>
          <w:tab w:val="left" w:pos="5670"/>
          <w:tab w:val="left" w:pos="6804"/>
        </w:tabs>
      </w:pPr>
      <w:r w:rsidRPr="00322F3B">
        <w:tab/>
        <w:t>(1)</w:t>
      </w:r>
      <w:r w:rsidRPr="00322F3B">
        <w:tab/>
        <w:t xml:space="preserve">If you are a joint author of a literary, dramatic, musical or artistic work, work out your </w:t>
      </w:r>
      <w:r w:rsidR="009953FD" w:rsidRPr="009953FD">
        <w:rPr>
          <w:position w:val="6"/>
          <w:sz w:val="16"/>
        </w:rPr>
        <w:t>*</w:t>
      </w:r>
      <w:r w:rsidRPr="00322F3B">
        <w:t>assessable professional income as if you were the author of that work.</w:t>
      </w:r>
    </w:p>
    <w:p w14:paraId="2B7D7204" w14:textId="7777777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This section means that you are treated as a special professional, even if you have never been the sole author of a work.</w:t>
      </w:r>
    </w:p>
    <w:p w14:paraId="068BBBBA" w14:textId="26DAC15D" w:rsidR="0037072A" w:rsidRPr="00322F3B" w:rsidRDefault="0037072A" w:rsidP="0037072A">
      <w:pPr>
        <w:pStyle w:val="subsection"/>
        <w:keepNext/>
        <w:tabs>
          <w:tab w:val="left" w:pos="2268"/>
          <w:tab w:val="left" w:pos="3402"/>
          <w:tab w:val="left" w:pos="4536"/>
          <w:tab w:val="left" w:pos="5670"/>
          <w:tab w:val="left" w:pos="6804"/>
        </w:tabs>
      </w:pPr>
      <w:r w:rsidRPr="00322F3B">
        <w:tab/>
        <w:t>(2)</w:t>
      </w:r>
      <w:r w:rsidRPr="00322F3B">
        <w:tab/>
        <w:t xml:space="preserve">If you are a joint inventor of an invention, work out your </w:t>
      </w:r>
      <w:r w:rsidR="009953FD" w:rsidRPr="009953FD">
        <w:rPr>
          <w:position w:val="6"/>
          <w:sz w:val="16"/>
        </w:rPr>
        <w:t>*</w:t>
      </w:r>
      <w:r w:rsidRPr="00322F3B">
        <w:t>assessable professional income as if you were the inventor of that invention.</w:t>
      </w:r>
    </w:p>
    <w:p w14:paraId="39AD91DB" w14:textId="77777777" w:rsidR="0037072A" w:rsidRPr="00322F3B" w:rsidRDefault="0037072A" w:rsidP="0037072A">
      <w:pPr>
        <w:pStyle w:val="notetext"/>
        <w:tabs>
          <w:tab w:val="left" w:pos="2268"/>
          <w:tab w:val="left" w:pos="3402"/>
          <w:tab w:val="left" w:pos="4536"/>
          <w:tab w:val="left" w:pos="5670"/>
          <w:tab w:val="left" w:pos="6804"/>
        </w:tabs>
      </w:pPr>
      <w:r w:rsidRPr="00322F3B">
        <w:t>Note:</w:t>
      </w:r>
      <w:r w:rsidRPr="00322F3B">
        <w:tab/>
        <w:t>This section means that you are treated as a special professional, even if you have never been the sole inventor of an invention.</w:t>
      </w:r>
    </w:p>
    <w:p w14:paraId="52C15CBE" w14:textId="5606F2BB" w:rsidR="0037072A" w:rsidRPr="00322F3B" w:rsidRDefault="0037072A" w:rsidP="0037072A">
      <w:pPr>
        <w:pStyle w:val="ActHead4"/>
      </w:pPr>
      <w:bookmarkStart w:id="633" w:name="_Toc201756063"/>
      <w:r w:rsidRPr="00322F3B">
        <w:rPr>
          <w:rStyle w:val="CharSubdNo"/>
        </w:rPr>
        <w:t>Subdivision</w:t>
      </w:r>
      <w:r w:rsidR="00825006" w:rsidRPr="00322F3B">
        <w:rPr>
          <w:rStyle w:val="CharSubdNo"/>
        </w:rPr>
        <w:t> </w:t>
      </w:r>
      <w:r w:rsidRPr="00322F3B">
        <w:rPr>
          <w:rStyle w:val="CharSubdNo"/>
        </w:rPr>
        <w:t>405</w:t>
      </w:r>
      <w:r w:rsidR="009953FD">
        <w:rPr>
          <w:rStyle w:val="CharSubdNo"/>
        </w:rPr>
        <w:noBreakHyphen/>
      </w:r>
      <w:r w:rsidRPr="00322F3B">
        <w:rPr>
          <w:rStyle w:val="CharSubdNo"/>
        </w:rPr>
        <w:t>C</w:t>
      </w:r>
      <w:r w:rsidRPr="00322F3B">
        <w:t>—</w:t>
      </w:r>
      <w:r w:rsidRPr="00322F3B">
        <w:rPr>
          <w:rStyle w:val="CharSubdText"/>
        </w:rPr>
        <w:t>Taxable professional income and average taxable professional income</w:t>
      </w:r>
      <w:bookmarkEnd w:id="633"/>
    </w:p>
    <w:p w14:paraId="5F0FCB39" w14:textId="77777777" w:rsidR="0037072A" w:rsidRPr="00322F3B" w:rsidRDefault="0037072A" w:rsidP="0037072A">
      <w:pPr>
        <w:pStyle w:val="TofSectsHeading"/>
      </w:pPr>
      <w:r w:rsidRPr="00322F3B">
        <w:t>Table of sections</w:t>
      </w:r>
    </w:p>
    <w:p w14:paraId="7BF4409D" w14:textId="4F933D7B" w:rsidR="0037072A" w:rsidRPr="00322F3B" w:rsidRDefault="0037072A" w:rsidP="0037072A">
      <w:pPr>
        <w:pStyle w:val="TofSectsSection"/>
      </w:pPr>
      <w:r w:rsidRPr="00322F3B">
        <w:t>405</w:t>
      </w:r>
      <w:r w:rsidR="009953FD">
        <w:noBreakHyphen/>
      </w:r>
      <w:r w:rsidRPr="00322F3B">
        <w:t>45</w:t>
      </w:r>
      <w:r w:rsidRPr="00322F3B">
        <w:tab/>
        <w:t>Working out your taxable professional income</w:t>
      </w:r>
    </w:p>
    <w:p w14:paraId="645FD15A" w14:textId="4A5F2409" w:rsidR="0037072A" w:rsidRPr="00322F3B" w:rsidRDefault="0037072A" w:rsidP="0037072A">
      <w:pPr>
        <w:pStyle w:val="TofSectsSection"/>
      </w:pPr>
      <w:r w:rsidRPr="00322F3B">
        <w:lastRenderedPageBreak/>
        <w:t>405</w:t>
      </w:r>
      <w:r w:rsidR="009953FD">
        <w:noBreakHyphen/>
      </w:r>
      <w:r w:rsidRPr="00322F3B">
        <w:t>50</w:t>
      </w:r>
      <w:r w:rsidRPr="00322F3B">
        <w:tab/>
        <w:t>Working out your average taxable professional income</w:t>
      </w:r>
    </w:p>
    <w:p w14:paraId="4AEF4F86" w14:textId="082FB910" w:rsidR="0037072A" w:rsidRPr="00322F3B" w:rsidRDefault="0037072A" w:rsidP="0037072A">
      <w:pPr>
        <w:pStyle w:val="ActHead5"/>
      </w:pPr>
      <w:bookmarkStart w:id="634" w:name="_Toc201756064"/>
      <w:r w:rsidRPr="00322F3B">
        <w:rPr>
          <w:rStyle w:val="CharSectno"/>
        </w:rPr>
        <w:t>405</w:t>
      </w:r>
      <w:r w:rsidR="009953FD">
        <w:rPr>
          <w:rStyle w:val="CharSectno"/>
        </w:rPr>
        <w:noBreakHyphen/>
      </w:r>
      <w:r w:rsidRPr="00322F3B">
        <w:rPr>
          <w:rStyle w:val="CharSectno"/>
        </w:rPr>
        <w:t>45</w:t>
      </w:r>
      <w:r w:rsidRPr="00322F3B">
        <w:t xml:space="preserve">  Working out your taxable professional income</w:t>
      </w:r>
      <w:bookmarkEnd w:id="634"/>
    </w:p>
    <w:p w14:paraId="59CA9BBF" w14:textId="6EC93BBC" w:rsidR="0037072A" w:rsidRPr="00322F3B" w:rsidRDefault="0037072A" w:rsidP="0037072A">
      <w:pPr>
        <w:pStyle w:val="subsection"/>
        <w:tabs>
          <w:tab w:val="left" w:pos="2268"/>
          <w:tab w:val="left" w:pos="3402"/>
          <w:tab w:val="left" w:pos="4536"/>
          <w:tab w:val="left" w:pos="5670"/>
          <w:tab w:val="left" w:pos="6804"/>
        </w:tabs>
      </w:pPr>
      <w:r w:rsidRPr="00322F3B">
        <w:tab/>
      </w:r>
      <w:r w:rsidRPr="00322F3B">
        <w:tab/>
        <w:t xml:space="preserve">Your </w:t>
      </w:r>
      <w:r w:rsidRPr="00322F3B">
        <w:rPr>
          <w:b/>
          <w:i/>
        </w:rPr>
        <w:t>taxable professional income</w:t>
      </w:r>
      <w:r w:rsidRPr="00322F3B">
        <w:t xml:space="preserve"> for an income year is the amount (if any) by which your </w:t>
      </w:r>
      <w:r w:rsidR="009953FD" w:rsidRPr="009953FD">
        <w:rPr>
          <w:position w:val="6"/>
          <w:sz w:val="16"/>
        </w:rPr>
        <w:t>*</w:t>
      </w:r>
      <w:r w:rsidRPr="00322F3B">
        <w:t>assessable professional income for that year exceeds the amount of your deductions for that year worked out as follows:</w:t>
      </w:r>
    </w:p>
    <w:p w14:paraId="4CC5E6F2" w14:textId="77777777" w:rsidR="0037072A" w:rsidRPr="00322F3B" w:rsidRDefault="0037072A" w:rsidP="0037072A">
      <w:pPr>
        <w:pStyle w:val="BoxHeadItalic"/>
        <w:keepNext/>
        <w:keepLines/>
        <w:pBdr>
          <w:top w:val="single" w:sz="4" w:space="5" w:color="auto"/>
          <w:left w:val="single" w:sz="4" w:space="5" w:color="auto"/>
          <w:bottom w:val="single" w:sz="4" w:space="5" w:color="auto"/>
          <w:right w:val="single" w:sz="4" w:space="5" w:color="auto"/>
        </w:pBdr>
        <w:tabs>
          <w:tab w:val="left" w:pos="2268"/>
          <w:tab w:val="left" w:pos="3402"/>
          <w:tab w:val="left" w:pos="4536"/>
          <w:tab w:val="left" w:pos="5670"/>
          <w:tab w:val="left" w:pos="6804"/>
        </w:tabs>
        <w:spacing w:before="120"/>
      </w:pPr>
      <w:r w:rsidRPr="00322F3B">
        <w:t>Method statement</w:t>
      </w:r>
    </w:p>
    <w:p w14:paraId="5F39B5B8" w14:textId="37B5DF51" w:rsidR="0037072A" w:rsidRPr="00322F3B" w:rsidRDefault="0037072A" w:rsidP="0037072A">
      <w:pPr>
        <w:pStyle w:val="BoxStep"/>
        <w:keepNext/>
        <w:keepLines/>
        <w:pBdr>
          <w:top w:val="single" w:sz="4" w:space="5" w:color="auto"/>
          <w:left w:val="single" w:sz="4" w:space="5" w:color="auto"/>
          <w:bottom w:val="single" w:sz="4" w:space="5" w:color="auto"/>
          <w:right w:val="single" w:sz="4" w:space="5" w:color="auto"/>
        </w:pBdr>
        <w:tabs>
          <w:tab w:val="left" w:pos="2268"/>
          <w:tab w:val="left" w:pos="3402"/>
          <w:tab w:val="left" w:pos="4536"/>
          <w:tab w:val="left" w:pos="5670"/>
          <w:tab w:val="left" w:pos="6804"/>
        </w:tabs>
        <w:spacing w:before="120"/>
      </w:pPr>
      <w:r w:rsidRPr="00322F3B">
        <w:rPr>
          <w:szCs w:val="22"/>
        </w:rPr>
        <w:t>Step 1.</w:t>
      </w:r>
      <w:r w:rsidRPr="00322F3B">
        <w:tab/>
        <w:t xml:space="preserve">Add up any amounts you can deduct for that year (except </w:t>
      </w:r>
      <w:r w:rsidR="009953FD" w:rsidRPr="009953FD">
        <w:rPr>
          <w:position w:val="6"/>
          <w:sz w:val="16"/>
        </w:rPr>
        <w:t>*</w:t>
      </w:r>
      <w:r w:rsidRPr="00322F3B">
        <w:t xml:space="preserve">apportionable deductions), so far as they reasonably relate to your </w:t>
      </w:r>
      <w:r w:rsidR="009953FD" w:rsidRPr="009953FD">
        <w:rPr>
          <w:position w:val="6"/>
          <w:sz w:val="16"/>
        </w:rPr>
        <w:t>*</w:t>
      </w:r>
      <w:r w:rsidRPr="00322F3B">
        <w:t>assessable professional income for the year.</w:t>
      </w:r>
    </w:p>
    <w:p w14:paraId="43FD2B96" w14:textId="77777777" w:rsidR="0037072A" w:rsidRPr="00322F3B" w:rsidRDefault="0037072A" w:rsidP="0037072A">
      <w:pPr>
        <w:pStyle w:val="BoxStep"/>
        <w:keepNext/>
        <w:pBdr>
          <w:top w:val="single" w:sz="4" w:space="5" w:color="auto"/>
          <w:left w:val="single" w:sz="4" w:space="5" w:color="auto"/>
          <w:bottom w:val="single" w:sz="4" w:space="5" w:color="auto"/>
          <w:right w:val="single" w:sz="4" w:space="5" w:color="auto"/>
        </w:pBdr>
        <w:tabs>
          <w:tab w:val="left" w:pos="2268"/>
          <w:tab w:val="left" w:pos="3402"/>
          <w:tab w:val="left" w:pos="4536"/>
          <w:tab w:val="left" w:pos="5670"/>
          <w:tab w:val="left" w:pos="6804"/>
        </w:tabs>
        <w:spacing w:before="120"/>
      </w:pPr>
      <w:r w:rsidRPr="00322F3B">
        <w:rPr>
          <w:szCs w:val="22"/>
        </w:rPr>
        <w:t>Step 2.</w:t>
      </w:r>
      <w:r w:rsidRPr="00322F3B">
        <w:tab/>
        <w:t>Work out the amount using the formula:</w:t>
      </w:r>
    </w:p>
    <w:p w14:paraId="627DE7DE" w14:textId="77777777" w:rsidR="0037072A" w:rsidRPr="00322F3B" w:rsidRDefault="0037072A" w:rsidP="0037072A">
      <w:pPr>
        <w:pStyle w:val="Formula"/>
        <w:pBdr>
          <w:top w:val="single" w:sz="4" w:space="5" w:color="auto"/>
          <w:left w:val="single" w:sz="4" w:space="5" w:color="auto"/>
          <w:bottom w:val="single" w:sz="4" w:space="5" w:color="auto"/>
          <w:right w:val="single" w:sz="4" w:space="5" w:color="auto"/>
        </w:pBdr>
      </w:pPr>
      <w:r w:rsidRPr="00322F3B">
        <w:rPr>
          <w:noProof/>
        </w:rPr>
        <w:drawing>
          <wp:inline distT="0" distB="0" distL="0" distR="0" wp14:anchorId="2AE6A59D" wp14:editId="6D6C4C7A">
            <wp:extent cx="3390900" cy="876300"/>
            <wp:effectExtent l="0" t="0" r="0" b="0"/>
            <wp:docPr id="61" name="Picture 61" descr="Start formula *Apportionable deductions times start fraction open bracket *Assessable professional income minus Sum from Step 1 close bracket over Taxable income plus *Apportionable deduction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90900" cy="876300"/>
                    </a:xfrm>
                    <a:prstGeom prst="rect">
                      <a:avLst/>
                    </a:prstGeom>
                    <a:noFill/>
                    <a:ln>
                      <a:noFill/>
                    </a:ln>
                  </pic:spPr>
                </pic:pic>
              </a:graphicData>
            </a:graphic>
          </wp:inline>
        </w:drawing>
      </w:r>
    </w:p>
    <w:p w14:paraId="13350957" w14:textId="77777777" w:rsidR="0037072A" w:rsidRPr="00322F3B" w:rsidRDefault="0037072A" w:rsidP="0037072A">
      <w:pPr>
        <w:pStyle w:val="BoxNote"/>
        <w:pBdr>
          <w:top w:val="single" w:sz="4" w:space="5" w:color="auto"/>
          <w:left w:val="single" w:sz="4" w:space="5" w:color="auto"/>
          <w:bottom w:val="single" w:sz="4" w:space="5" w:color="auto"/>
          <w:right w:val="single" w:sz="4" w:space="5" w:color="auto"/>
        </w:pBdr>
        <w:tabs>
          <w:tab w:val="left" w:pos="2268"/>
          <w:tab w:val="left" w:pos="3402"/>
          <w:tab w:val="left" w:pos="4536"/>
          <w:tab w:val="left" w:pos="5670"/>
          <w:tab w:val="left" w:pos="6804"/>
        </w:tabs>
        <w:spacing w:before="240"/>
      </w:pPr>
      <w:r w:rsidRPr="00322F3B">
        <w:tab/>
        <w:t>Note:</w:t>
      </w:r>
      <w:r w:rsidRPr="00322F3B">
        <w:tab/>
        <w:t>The result may be greater than the apportionable deductions. Also, it may be negative.</w:t>
      </w:r>
    </w:p>
    <w:p w14:paraId="74B41256" w14:textId="0A1FE54C" w:rsidR="0037072A" w:rsidRPr="00322F3B" w:rsidRDefault="0037072A" w:rsidP="0037072A">
      <w:pPr>
        <w:pStyle w:val="BoxStep"/>
        <w:pBdr>
          <w:top w:val="single" w:sz="4" w:space="5" w:color="auto"/>
          <w:left w:val="single" w:sz="4" w:space="5" w:color="auto"/>
          <w:bottom w:val="single" w:sz="4" w:space="5" w:color="auto"/>
          <w:right w:val="single" w:sz="4" w:space="5" w:color="auto"/>
        </w:pBdr>
        <w:tabs>
          <w:tab w:val="left" w:pos="2268"/>
          <w:tab w:val="left" w:pos="3402"/>
          <w:tab w:val="left" w:pos="4536"/>
          <w:tab w:val="left" w:pos="5670"/>
          <w:tab w:val="left" w:pos="6804"/>
        </w:tabs>
      </w:pPr>
      <w:r w:rsidRPr="00322F3B">
        <w:rPr>
          <w:szCs w:val="22"/>
        </w:rPr>
        <w:t>Step 3.</w:t>
      </w:r>
      <w:r w:rsidRPr="00322F3B">
        <w:tab/>
        <w:t xml:space="preserve">Add the sum from Step 1 to the result from Step 2. If the result is more than nil, it is the amount of your deductions to be subtracted from your </w:t>
      </w:r>
      <w:r w:rsidR="009953FD" w:rsidRPr="009953FD">
        <w:rPr>
          <w:position w:val="6"/>
          <w:sz w:val="16"/>
        </w:rPr>
        <w:t>*</w:t>
      </w:r>
      <w:r w:rsidRPr="00322F3B">
        <w:t>assessable professional income.</w:t>
      </w:r>
    </w:p>
    <w:p w14:paraId="3B30753D" w14:textId="643F49C7" w:rsidR="0037072A" w:rsidRPr="00322F3B" w:rsidRDefault="0037072A" w:rsidP="0037072A">
      <w:pPr>
        <w:pStyle w:val="ActHead5"/>
      </w:pPr>
      <w:bookmarkStart w:id="635" w:name="_Toc201756065"/>
      <w:r w:rsidRPr="00322F3B">
        <w:rPr>
          <w:rStyle w:val="CharSectno"/>
        </w:rPr>
        <w:t>405</w:t>
      </w:r>
      <w:r w:rsidR="009953FD">
        <w:rPr>
          <w:rStyle w:val="CharSectno"/>
        </w:rPr>
        <w:noBreakHyphen/>
      </w:r>
      <w:r w:rsidRPr="00322F3B">
        <w:rPr>
          <w:rStyle w:val="CharSectno"/>
        </w:rPr>
        <w:t>50</w:t>
      </w:r>
      <w:r w:rsidRPr="00322F3B">
        <w:t xml:space="preserve">  Working out your average taxable professional income</w:t>
      </w:r>
      <w:bookmarkEnd w:id="635"/>
    </w:p>
    <w:p w14:paraId="4D0E72B6" w14:textId="3329426C" w:rsidR="0037072A" w:rsidRPr="00322F3B" w:rsidRDefault="0037072A" w:rsidP="0037072A">
      <w:pPr>
        <w:pStyle w:val="SubsectionHead"/>
      </w:pPr>
      <w:r w:rsidRPr="00322F3B">
        <w:t>It is generally a 4</w:t>
      </w:r>
      <w:r w:rsidR="009953FD">
        <w:noBreakHyphen/>
      </w:r>
      <w:r w:rsidRPr="00322F3B">
        <w:t>year average</w:t>
      </w:r>
    </w:p>
    <w:p w14:paraId="3E5389E2" w14:textId="604AC62E" w:rsidR="0037072A" w:rsidRPr="00322F3B" w:rsidRDefault="0037072A" w:rsidP="0037072A">
      <w:pPr>
        <w:pStyle w:val="subsection"/>
        <w:tabs>
          <w:tab w:val="left" w:pos="2268"/>
          <w:tab w:val="left" w:pos="3402"/>
          <w:tab w:val="left" w:pos="4536"/>
          <w:tab w:val="left" w:pos="5670"/>
          <w:tab w:val="left" w:pos="6804"/>
        </w:tabs>
      </w:pPr>
      <w:r w:rsidRPr="00322F3B">
        <w:tab/>
        <w:t>(1)</w:t>
      </w:r>
      <w:r w:rsidRPr="00322F3B">
        <w:tab/>
        <w:t xml:space="preserve">Work out your </w:t>
      </w:r>
      <w:r w:rsidRPr="00322F3B">
        <w:rPr>
          <w:b/>
          <w:i/>
        </w:rPr>
        <w:t>average taxable professional income</w:t>
      </w:r>
      <w:r w:rsidRPr="00322F3B">
        <w:t xml:space="preserve"> for the </w:t>
      </w:r>
      <w:r w:rsidR="009953FD" w:rsidRPr="009953FD">
        <w:rPr>
          <w:position w:val="6"/>
          <w:sz w:val="16"/>
        </w:rPr>
        <w:t>*</w:t>
      </w:r>
      <w:r w:rsidRPr="00322F3B">
        <w:t>current year by:</w:t>
      </w:r>
    </w:p>
    <w:p w14:paraId="25DD6DCF" w14:textId="6ACC9337" w:rsidR="0037072A" w:rsidRPr="00322F3B" w:rsidRDefault="0037072A" w:rsidP="0037072A">
      <w:pPr>
        <w:pStyle w:val="paragraph"/>
        <w:tabs>
          <w:tab w:val="left" w:pos="2268"/>
          <w:tab w:val="left" w:pos="3402"/>
          <w:tab w:val="left" w:pos="4536"/>
          <w:tab w:val="left" w:pos="5670"/>
          <w:tab w:val="left" w:pos="6804"/>
        </w:tabs>
      </w:pPr>
      <w:r w:rsidRPr="00322F3B">
        <w:lastRenderedPageBreak/>
        <w:tab/>
        <w:t>(a)</w:t>
      </w:r>
      <w:r w:rsidRPr="00322F3B">
        <w:tab/>
        <w:t xml:space="preserve">adding up your </w:t>
      </w:r>
      <w:r w:rsidR="009953FD" w:rsidRPr="009953FD">
        <w:rPr>
          <w:position w:val="6"/>
          <w:sz w:val="16"/>
        </w:rPr>
        <w:t>*</w:t>
      </w:r>
      <w:r w:rsidRPr="00322F3B">
        <w:t>taxable professional income for each of the last 4 income years before the current year; and</w:t>
      </w:r>
    </w:p>
    <w:p w14:paraId="3ACA5559" w14:textId="77777777" w:rsidR="0037072A" w:rsidRPr="00322F3B" w:rsidRDefault="0037072A" w:rsidP="0037072A">
      <w:pPr>
        <w:pStyle w:val="paragraph"/>
        <w:tabs>
          <w:tab w:val="left" w:pos="2268"/>
          <w:tab w:val="left" w:pos="3402"/>
          <w:tab w:val="left" w:pos="4536"/>
          <w:tab w:val="left" w:pos="5670"/>
          <w:tab w:val="left" w:pos="6804"/>
        </w:tabs>
      </w:pPr>
      <w:r w:rsidRPr="00322F3B">
        <w:tab/>
        <w:t>(b)</w:t>
      </w:r>
      <w:r w:rsidRPr="00322F3B">
        <w:tab/>
        <w:t>dividing the total by 4.</w:t>
      </w:r>
    </w:p>
    <w:p w14:paraId="7F39052E" w14:textId="20284312" w:rsidR="0037072A" w:rsidRPr="00322F3B" w:rsidRDefault="0037072A" w:rsidP="0037072A">
      <w:pPr>
        <w:pStyle w:val="SubsectionHead"/>
      </w:pPr>
      <w:r w:rsidRPr="00322F3B">
        <w:t>Phasing</w:t>
      </w:r>
      <w:r w:rsidR="009953FD">
        <w:noBreakHyphen/>
      </w:r>
      <w:r w:rsidRPr="00322F3B">
        <w:t>in arrangements for new professionals</w:t>
      </w:r>
    </w:p>
    <w:p w14:paraId="4988AB59" w14:textId="39589769" w:rsidR="0037072A" w:rsidRPr="00322F3B" w:rsidRDefault="0037072A" w:rsidP="0037072A">
      <w:pPr>
        <w:pStyle w:val="subsection"/>
        <w:tabs>
          <w:tab w:val="left" w:pos="2268"/>
          <w:tab w:val="left" w:pos="3402"/>
          <w:tab w:val="left" w:pos="4536"/>
          <w:tab w:val="left" w:pos="5670"/>
          <w:tab w:val="left" w:pos="6804"/>
        </w:tabs>
      </w:pPr>
      <w:r w:rsidRPr="00322F3B">
        <w:tab/>
        <w:t>(2)</w:t>
      </w:r>
      <w:r w:rsidRPr="00322F3B">
        <w:tab/>
        <w:t xml:space="preserve">However, if the </w:t>
      </w:r>
      <w:r w:rsidR="009953FD" w:rsidRPr="009953FD">
        <w:rPr>
          <w:position w:val="6"/>
          <w:sz w:val="16"/>
        </w:rPr>
        <w:t>*</w:t>
      </w:r>
      <w:r w:rsidRPr="00322F3B">
        <w:t xml:space="preserve">current year is less than 4 income years after </w:t>
      </w:r>
      <w:r w:rsidR="009953FD" w:rsidRPr="009953FD">
        <w:rPr>
          <w:position w:val="6"/>
          <w:sz w:val="16"/>
        </w:rPr>
        <w:t>*</w:t>
      </w:r>
      <w:r w:rsidRPr="00322F3B">
        <w:t xml:space="preserve">professional year 1, work out your </w:t>
      </w:r>
      <w:r w:rsidRPr="00322F3B">
        <w:rPr>
          <w:b/>
          <w:i/>
        </w:rPr>
        <w:t>average taxable professional income</w:t>
      </w:r>
      <w:r w:rsidRPr="00322F3B">
        <w:t xml:space="preserve"> using the table in </w:t>
      </w:r>
      <w:r w:rsidR="00825006" w:rsidRPr="00322F3B">
        <w:t>subsection (</w:t>
      </w:r>
      <w:r w:rsidRPr="00322F3B">
        <w:t>5).</w:t>
      </w:r>
    </w:p>
    <w:p w14:paraId="1B225611" w14:textId="77777777" w:rsidR="0037072A" w:rsidRPr="00322F3B" w:rsidRDefault="0037072A" w:rsidP="0037072A">
      <w:pPr>
        <w:pStyle w:val="subsection"/>
        <w:keepNext/>
        <w:tabs>
          <w:tab w:val="left" w:pos="2268"/>
          <w:tab w:val="left" w:pos="3402"/>
          <w:tab w:val="left" w:pos="4536"/>
          <w:tab w:val="left" w:pos="5670"/>
          <w:tab w:val="left" w:pos="6804"/>
        </w:tabs>
      </w:pPr>
      <w:r w:rsidRPr="00322F3B">
        <w:tab/>
        <w:t>(3)</w:t>
      </w:r>
      <w:r w:rsidRPr="00322F3B">
        <w:tab/>
      </w:r>
      <w:r w:rsidRPr="00322F3B">
        <w:rPr>
          <w:b/>
          <w:i/>
        </w:rPr>
        <w:t>Professional year 1</w:t>
      </w:r>
      <w:r w:rsidRPr="00322F3B">
        <w:t xml:space="preserve"> is the first income year:</w:t>
      </w:r>
    </w:p>
    <w:p w14:paraId="0F4C90C3" w14:textId="77777777" w:rsidR="0037072A" w:rsidRPr="00322F3B" w:rsidRDefault="0037072A" w:rsidP="0037072A">
      <w:pPr>
        <w:pStyle w:val="paragraph"/>
        <w:tabs>
          <w:tab w:val="left" w:pos="2268"/>
          <w:tab w:val="left" w:pos="3402"/>
          <w:tab w:val="left" w:pos="4536"/>
          <w:tab w:val="left" w:pos="5670"/>
          <w:tab w:val="left" w:pos="6804"/>
        </w:tabs>
      </w:pPr>
      <w:r w:rsidRPr="00322F3B">
        <w:tab/>
        <w:t>(a)</w:t>
      </w:r>
      <w:r w:rsidRPr="00322F3B">
        <w:tab/>
        <w:t>during which you were an Australian resident (for all or part of the income year); and</w:t>
      </w:r>
    </w:p>
    <w:p w14:paraId="075A405E" w14:textId="47AE3CE3" w:rsidR="0037072A" w:rsidRPr="00322F3B" w:rsidRDefault="0037072A" w:rsidP="0037072A">
      <w:pPr>
        <w:pStyle w:val="paragraph"/>
        <w:keepNext/>
        <w:tabs>
          <w:tab w:val="left" w:pos="2268"/>
          <w:tab w:val="left" w:pos="3402"/>
          <w:tab w:val="left" w:pos="4536"/>
          <w:tab w:val="left" w:pos="5670"/>
          <w:tab w:val="left" w:pos="6804"/>
        </w:tabs>
      </w:pPr>
      <w:r w:rsidRPr="00322F3B">
        <w:tab/>
        <w:t>(b)</w:t>
      </w:r>
      <w:r w:rsidRPr="00322F3B">
        <w:tab/>
        <w:t xml:space="preserve">for which your </w:t>
      </w:r>
      <w:r w:rsidR="009953FD" w:rsidRPr="009953FD">
        <w:rPr>
          <w:position w:val="6"/>
          <w:sz w:val="16"/>
        </w:rPr>
        <w:t>*</w:t>
      </w:r>
      <w:r w:rsidRPr="00322F3B">
        <w:t>taxable professional income was more than $2,500.</w:t>
      </w:r>
    </w:p>
    <w:p w14:paraId="2C63FA1E" w14:textId="1C23FB6B" w:rsidR="0037072A" w:rsidRPr="00322F3B" w:rsidRDefault="0037072A" w:rsidP="0037072A">
      <w:pPr>
        <w:pStyle w:val="subsection"/>
        <w:tabs>
          <w:tab w:val="left" w:pos="2268"/>
          <w:tab w:val="left" w:pos="3402"/>
          <w:tab w:val="left" w:pos="4536"/>
          <w:tab w:val="left" w:pos="5670"/>
          <w:tab w:val="left" w:pos="6804"/>
        </w:tabs>
      </w:pPr>
      <w:r w:rsidRPr="00322F3B">
        <w:tab/>
        <w:t>(4)</w:t>
      </w:r>
      <w:r w:rsidRPr="00322F3B">
        <w:tab/>
      </w:r>
      <w:r w:rsidRPr="00322F3B">
        <w:rPr>
          <w:b/>
          <w:i/>
        </w:rPr>
        <w:t>Professional year 2</w:t>
      </w:r>
      <w:r w:rsidRPr="00322F3B">
        <w:t xml:space="preserve">, </w:t>
      </w:r>
      <w:r w:rsidRPr="00322F3B">
        <w:rPr>
          <w:b/>
          <w:i/>
        </w:rPr>
        <w:t>professional year 3</w:t>
      </w:r>
      <w:r w:rsidRPr="00322F3B">
        <w:t xml:space="preserve"> and </w:t>
      </w:r>
      <w:r w:rsidRPr="00322F3B">
        <w:rPr>
          <w:b/>
          <w:i/>
        </w:rPr>
        <w:t>professional year 4</w:t>
      </w:r>
      <w:r w:rsidRPr="00322F3B">
        <w:t xml:space="preserve"> are respectively the next 3 income years after </w:t>
      </w:r>
      <w:r w:rsidR="009953FD" w:rsidRPr="009953FD">
        <w:rPr>
          <w:position w:val="6"/>
          <w:sz w:val="16"/>
        </w:rPr>
        <w:t>*</w:t>
      </w:r>
      <w:r w:rsidRPr="00322F3B">
        <w:t>professional year 1.</w:t>
      </w:r>
    </w:p>
    <w:p w14:paraId="127F0B92" w14:textId="77777777" w:rsidR="0037072A" w:rsidRPr="00322F3B" w:rsidRDefault="0037072A" w:rsidP="0037072A">
      <w:pPr>
        <w:pStyle w:val="subsection"/>
        <w:tabs>
          <w:tab w:val="left" w:pos="2268"/>
          <w:tab w:val="left" w:pos="3402"/>
          <w:tab w:val="left" w:pos="4536"/>
          <w:tab w:val="left" w:pos="5670"/>
          <w:tab w:val="left" w:pos="6804"/>
        </w:tabs>
      </w:pPr>
      <w:r w:rsidRPr="00322F3B">
        <w:tab/>
        <w:t>(5)</w:t>
      </w:r>
      <w:r w:rsidRPr="00322F3B">
        <w:tab/>
        <w:t>The table is as follows:</w:t>
      </w:r>
    </w:p>
    <w:p w14:paraId="2EEB9C22" w14:textId="77777777" w:rsidR="0037072A" w:rsidRPr="00322F3B" w:rsidRDefault="0037072A" w:rsidP="0037072A">
      <w:pPr>
        <w:pStyle w:val="Tabletext"/>
      </w:pPr>
    </w:p>
    <w:tbl>
      <w:tblPr>
        <w:tblW w:w="0" w:type="auto"/>
        <w:tblInd w:w="215" w:type="dxa"/>
        <w:tblLayout w:type="fixed"/>
        <w:tblCellMar>
          <w:left w:w="107" w:type="dxa"/>
          <w:right w:w="107" w:type="dxa"/>
        </w:tblCellMar>
        <w:tblLook w:val="0000" w:firstRow="0" w:lastRow="0" w:firstColumn="0" w:lastColumn="0" w:noHBand="0" w:noVBand="0"/>
      </w:tblPr>
      <w:tblGrid>
        <w:gridCol w:w="624"/>
        <w:gridCol w:w="1219"/>
        <w:gridCol w:w="2608"/>
        <w:gridCol w:w="2750"/>
      </w:tblGrid>
      <w:tr w:rsidR="0037072A" w:rsidRPr="00322F3B" w14:paraId="45D164F1" w14:textId="77777777" w:rsidTr="00F301A2">
        <w:trPr>
          <w:cantSplit/>
          <w:tblHeader/>
        </w:trPr>
        <w:tc>
          <w:tcPr>
            <w:tcW w:w="7201" w:type="dxa"/>
            <w:gridSpan w:val="4"/>
            <w:tcBorders>
              <w:top w:val="single" w:sz="12" w:space="0" w:color="auto"/>
              <w:bottom w:val="single" w:sz="6" w:space="0" w:color="auto"/>
            </w:tcBorders>
          </w:tcPr>
          <w:p w14:paraId="1FD191C1" w14:textId="3385FE75" w:rsidR="0037072A" w:rsidRPr="00322F3B" w:rsidRDefault="0037072A" w:rsidP="001C3E0B">
            <w:pPr>
              <w:pStyle w:val="Tabletext"/>
              <w:keepNext/>
              <w:keepLines/>
            </w:pPr>
            <w:r w:rsidRPr="00322F3B">
              <w:rPr>
                <w:b/>
              </w:rPr>
              <w:t>Average taxable professional income during phase</w:t>
            </w:r>
            <w:r w:rsidR="009953FD">
              <w:rPr>
                <w:b/>
              </w:rPr>
              <w:noBreakHyphen/>
            </w:r>
            <w:r w:rsidRPr="00322F3B">
              <w:rPr>
                <w:b/>
              </w:rPr>
              <w:t>in period</w:t>
            </w:r>
          </w:p>
        </w:tc>
      </w:tr>
      <w:tr w:rsidR="0037072A" w:rsidRPr="00322F3B" w14:paraId="03D3B165" w14:textId="77777777" w:rsidTr="00F301A2">
        <w:trPr>
          <w:cantSplit/>
          <w:tblHeader/>
        </w:trPr>
        <w:tc>
          <w:tcPr>
            <w:tcW w:w="624" w:type="dxa"/>
            <w:tcBorders>
              <w:bottom w:val="single" w:sz="12" w:space="0" w:color="auto"/>
            </w:tcBorders>
          </w:tcPr>
          <w:p w14:paraId="0D1A4480" w14:textId="77777777" w:rsidR="0037072A" w:rsidRPr="00322F3B" w:rsidRDefault="0037072A" w:rsidP="001C3E0B">
            <w:pPr>
              <w:pStyle w:val="Tabletext"/>
              <w:keepNext/>
              <w:keepLines/>
            </w:pPr>
            <w:r w:rsidRPr="00322F3B">
              <w:rPr>
                <w:b/>
              </w:rPr>
              <w:br/>
            </w:r>
            <w:r w:rsidRPr="00322F3B">
              <w:rPr>
                <w:b/>
              </w:rPr>
              <w:br/>
            </w:r>
            <w:r w:rsidRPr="00322F3B">
              <w:rPr>
                <w:b/>
              </w:rPr>
              <w:br/>
            </w:r>
            <w:r w:rsidRPr="00322F3B">
              <w:rPr>
                <w:b/>
              </w:rPr>
              <w:br/>
            </w:r>
            <w:r w:rsidRPr="00322F3B">
              <w:rPr>
                <w:b/>
              </w:rPr>
              <w:br/>
              <w:t>Item</w:t>
            </w:r>
          </w:p>
        </w:tc>
        <w:tc>
          <w:tcPr>
            <w:tcW w:w="1219" w:type="dxa"/>
            <w:tcBorders>
              <w:bottom w:val="single" w:sz="12" w:space="0" w:color="auto"/>
            </w:tcBorders>
          </w:tcPr>
          <w:p w14:paraId="43C298E6" w14:textId="77777777" w:rsidR="0037072A" w:rsidRPr="00322F3B" w:rsidRDefault="0037072A" w:rsidP="001C3E0B">
            <w:pPr>
              <w:pStyle w:val="Tabletext"/>
              <w:keepNext/>
              <w:keepLines/>
            </w:pPr>
            <w:r w:rsidRPr="00322F3B">
              <w:rPr>
                <w:b/>
              </w:rPr>
              <w:br/>
            </w:r>
            <w:r w:rsidRPr="00322F3B">
              <w:rPr>
                <w:b/>
              </w:rPr>
              <w:br/>
            </w:r>
            <w:r w:rsidRPr="00322F3B">
              <w:rPr>
                <w:b/>
              </w:rPr>
              <w:br/>
            </w:r>
            <w:r w:rsidRPr="00322F3B">
              <w:rPr>
                <w:b/>
              </w:rPr>
              <w:br/>
              <w:t>Current year</w:t>
            </w:r>
          </w:p>
        </w:tc>
        <w:tc>
          <w:tcPr>
            <w:tcW w:w="2608" w:type="dxa"/>
            <w:tcBorders>
              <w:bottom w:val="single" w:sz="12" w:space="0" w:color="auto"/>
            </w:tcBorders>
          </w:tcPr>
          <w:p w14:paraId="1B708473" w14:textId="77777777" w:rsidR="0037072A" w:rsidRPr="00322F3B" w:rsidRDefault="0037072A" w:rsidP="001C3E0B">
            <w:pPr>
              <w:pStyle w:val="Tabletext"/>
              <w:keepNext/>
              <w:keepLines/>
            </w:pPr>
            <w:r w:rsidRPr="00322F3B">
              <w:rPr>
                <w:b/>
              </w:rPr>
              <w:t>Average taxable professional income if you were an Australian resident for all or part of the income year immediately before professional year 1</w:t>
            </w:r>
          </w:p>
        </w:tc>
        <w:tc>
          <w:tcPr>
            <w:tcW w:w="2750" w:type="dxa"/>
            <w:tcBorders>
              <w:bottom w:val="single" w:sz="12" w:space="0" w:color="auto"/>
            </w:tcBorders>
          </w:tcPr>
          <w:p w14:paraId="469601E6" w14:textId="77777777" w:rsidR="0037072A" w:rsidRPr="00322F3B" w:rsidRDefault="0037072A" w:rsidP="001C3E0B">
            <w:pPr>
              <w:pStyle w:val="Tabletext"/>
              <w:keepNext/>
              <w:keepLines/>
            </w:pPr>
            <w:r w:rsidRPr="00322F3B">
              <w:rPr>
                <w:b/>
              </w:rPr>
              <w:t>Average taxable professional income if you were a foreign resident for any of the income year immediately before professional year 1</w:t>
            </w:r>
          </w:p>
        </w:tc>
      </w:tr>
      <w:tr w:rsidR="0037072A" w:rsidRPr="00322F3B" w14:paraId="48505287" w14:textId="77777777" w:rsidTr="00F301A2">
        <w:trPr>
          <w:cantSplit/>
        </w:trPr>
        <w:tc>
          <w:tcPr>
            <w:tcW w:w="624" w:type="dxa"/>
            <w:tcBorders>
              <w:top w:val="single" w:sz="12" w:space="0" w:color="auto"/>
              <w:bottom w:val="single" w:sz="2" w:space="0" w:color="auto"/>
            </w:tcBorders>
            <w:shd w:val="clear" w:color="auto" w:fill="auto"/>
          </w:tcPr>
          <w:p w14:paraId="6B492530" w14:textId="77777777" w:rsidR="0037072A" w:rsidRPr="00322F3B" w:rsidRDefault="0037072A" w:rsidP="00F301A2">
            <w:pPr>
              <w:pStyle w:val="Tabletext"/>
            </w:pPr>
            <w:r w:rsidRPr="00322F3B">
              <w:t>1</w:t>
            </w:r>
          </w:p>
        </w:tc>
        <w:tc>
          <w:tcPr>
            <w:tcW w:w="1219" w:type="dxa"/>
            <w:tcBorders>
              <w:top w:val="single" w:sz="12" w:space="0" w:color="auto"/>
              <w:bottom w:val="single" w:sz="2" w:space="0" w:color="auto"/>
            </w:tcBorders>
            <w:shd w:val="clear" w:color="auto" w:fill="auto"/>
          </w:tcPr>
          <w:p w14:paraId="702496CC" w14:textId="77777777" w:rsidR="0037072A" w:rsidRPr="00322F3B" w:rsidRDefault="0037072A" w:rsidP="00F301A2">
            <w:pPr>
              <w:pStyle w:val="Tabletext"/>
            </w:pPr>
            <w:r w:rsidRPr="00322F3B">
              <w:t>Professional year 1</w:t>
            </w:r>
          </w:p>
        </w:tc>
        <w:tc>
          <w:tcPr>
            <w:tcW w:w="2608" w:type="dxa"/>
            <w:tcBorders>
              <w:top w:val="single" w:sz="12" w:space="0" w:color="auto"/>
              <w:bottom w:val="single" w:sz="2" w:space="0" w:color="auto"/>
            </w:tcBorders>
            <w:shd w:val="clear" w:color="auto" w:fill="auto"/>
          </w:tcPr>
          <w:p w14:paraId="46BA13C2" w14:textId="77777777" w:rsidR="0037072A" w:rsidRPr="00322F3B" w:rsidRDefault="0037072A" w:rsidP="00F301A2">
            <w:pPr>
              <w:pStyle w:val="Tabletext"/>
            </w:pPr>
            <w:r w:rsidRPr="00322F3B">
              <w:t>Nil</w:t>
            </w:r>
          </w:p>
        </w:tc>
        <w:tc>
          <w:tcPr>
            <w:tcW w:w="2750" w:type="dxa"/>
            <w:tcBorders>
              <w:top w:val="single" w:sz="12" w:space="0" w:color="auto"/>
              <w:bottom w:val="single" w:sz="2" w:space="0" w:color="auto"/>
            </w:tcBorders>
            <w:shd w:val="clear" w:color="auto" w:fill="auto"/>
          </w:tcPr>
          <w:p w14:paraId="6B94D8DC" w14:textId="24EC9596" w:rsidR="0037072A" w:rsidRPr="00322F3B" w:rsidRDefault="0037072A" w:rsidP="00F301A2">
            <w:pPr>
              <w:pStyle w:val="Tabletext"/>
            </w:pPr>
            <w:r w:rsidRPr="00322F3B">
              <w:t xml:space="preserve">Your </w:t>
            </w:r>
            <w:r w:rsidR="009953FD" w:rsidRPr="009953FD">
              <w:rPr>
                <w:position w:val="6"/>
                <w:sz w:val="16"/>
              </w:rPr>
              <w:t>*</w:t>
            </w:r>
            <w:r w:rsidRPr="00322F3B">
              <w:t xml:space="preserve">taxable professional income for </w:t>
            </w:r>
            <w:r w:rsidR="009953FD" w:rsidRPr="009953FD">
              <w:rPr>
                <w:position w:val="6"/>
                <w:sz w:val="16"/>
              </w:rPr>
              <w:t>*</w:t>
            </w:r>
            <w:r w:rsidRPr="00322F3B">
              <w:t>professional year 1</w:t>
            </w:r>
          </w:p>
        </w:tc>
      </w:tr>
      <w:tr w:rsidR="0037072A" w:rsidRPr="00322F3B" w14:paraId="02220697" w14:textId="77777777" w:rsidTr="00F301A2">
        <w:trPr>
          <w:cantSplit/>
        </w:trPr>
        <w:tc>
          <w:tcPr>
            <w:tcW w:w="624" w:type="dxa"/>
            <w:tcBorders>
              <w:top w:val="single" w:sz="2" w:space="0" w:color="auto"/>
              <w:bottom w:val="single" w:sz="2" w:space="0" w:color="auto"/>
            </w:tcBorders>
            <w:shd w:val="clear" w:color="auto" w:fill="auto"/>
          </w:tcPr>
          <w:p w14:paraId="4C7AE061" w14:textId="77777777" w:rsidR="0037072A" w:rsidRPr="00322F3B" w:rsidRDefault="0037072A" w:rsidP="00F301A2">
            <w:pPr>
              <w:pStyle w:val="Tabletext"/>
            </w:pPr>
            <w:r w:rsidRPr="00322F3B">
              <w:t>2</w:t>
            </w:r>
          </w:p>
        </w:tc>
        <w:tc>
          <w:tcPr>
            <w:tcW w:w="1219" w:type="dxa"/>
            <w:tcBorders>
              <w:top w:val="single" w:sz="2" w:space="0" w:color="auto"/>
              <w:bottom w:val="single" w:sz="2" w:space="0" w:color="auto"/>
            </w:tcBorders>
            <w:shd w:val="clear" w:color="auto" w:fill="auto"/>
          </w:tcPr>
          <w:p w14:paraId="20FED330" w14:textId="77777777" w:rsidR="0037072A" w:rsidRPr="00322F3B" w:rsidRDefault="0037072A" w:rsidP="00F301A2">
            <w:pPr>
              <w:pStyle w:val="Tabletext"/>
            </w:pPr>
            <w:r w:rsidRPr="00322F3B">
              <w:t>Professional year 2</w:t>
            </w:r>
          </w:p>
        </w:tc>
        <w:tc>
          <w:tcPr>
            <w:tcW w:w="2608" w:type="dxa"/>
            <w:tcBorders>
              <w:top w:val="single" w:sz="2" w:space="0" w:color="auto"/>
              <w:bottom w:val="single" w:sz="2" w:space="0" w:color="auto"/>
            </w:tcBorders>
            <w:shd w:val="clear" w:color="auto" w:fill="auto"/>
          </w:tcPr>
          <w:p w14:paraId="6AF8AC21" w14:textId="16BEAA22" w:rsidR="0037072A" w:rsidRPr="00322F3B" w:rsidRDefault="0037072A" w:rsidP="00F301A2">
            <w:pPr>
              <w:pStyle w:val="Tabletext"/>
            </w:pPr>
            <w:r w:rsidRPr="00322F3B">
              <w:rPr>
                <w:position w:val="4"/>
                <w:sz w:val="16"/>
              </w:rPr>
              <w:t>1</w:t>
            </w:r>
            <w:r w:rsidRPr="00322F3B">
              <w:t>/</w:t>
            </w:r>
            <w:r w:rsidRPr="00322F3B">
              <w:rPr>
                <w:sz w:val="16"/>
              </w:rPr>
              <w:t>3</w:t>
            </w:r>
            <w:r w:rsidRPr="00322F3B">
              <w:t xml:space="preserve"> of your </w:t>
            </w:r>
            <w:r w:rsidR="009953FD" w:rsidRPr="009953FD">
              <w:rPr>
                <w:position w:val="6"/>
                <w:sz w:val="16"/>
              </w:rPr>
              <w:t>*</w:t>
            </w:r>
            <w:r w:rsidRPr="00322F3B">
              <w:t xml:space="preserve">taxable professional income for </w:t>
            </w:r>
            <w:r w:rsidR="009953FD" w:rsidRPr="009953FD">
              <w:rPr>
                <w:position w:val="6"/>
                <w:sz w:val="16"/>
              </w:rPr>
              <w:t>*</w:t>
            </w:r>
            <w:r w:rsidRPr="00322F3B">
              <w:t>professional year 1</w:t>
            </w:r>
          </w:p>
        </w:tc>
        <w:tc>
          <w:tcPr>
            <w:tcW w:w="2750" w:type="dxa"/>
            <w:tcBorders>
              <w:top w:val="single" w:sz="2" w:space="0" w:color="auto"/>
              <w:bottom w:val="single" w:sz="2" w:space="0" w:color="auto"/>
            </w:tcBorders>
            <w:shd w:val="clear" w:color="auto" w:fill="auto"/>
          </w:tcPr>
          <w:p w14:paraId="60F06A11" w14:textId="614B1237" w:rsidR="0037072A" w:rsidRPr="00322F3B" w:rsidRDefault="0037072A" w:rsidP="00F301A2">
            <w:pPr>
              <w:pStyle w:val="Tabletext"/>
            </w:pPr>
            <w:r w:rsidRPr="00322F3B">
              <w:t xml:space="preserve">Your </w:t>
            </w:r>
            <w:r w:rsidR="009953FD" w:rsidRPr="009953FD">
              <w:rPr>
                <w:position w:val="6"/>
                <w:sz w:val="16"/>
              </w:rPr>
              <w:t>*</w:t>
            </w:r>
            <w:r w:rsidRPr="00322F3B">
              <w:t xml:space="preserve">taxable professional income for </w:t>
            </w:r>
            <w:r w:rsidR="009953FD" w:rsidRPr="009953FD">
              <w:rPr>
                <w:position w:val="6"/>
                <w:sz w:val="16"/>
              </w:rPr>
              <w:t>*</w:t>
            </w:r>
            <w:r w:rsidRPr="00322F3B">
              <w:t>professional year 1</w:t>
            </w:r>
          </w:p>
        </w:tc>
      </w:tr>
      <w:tr w:rsidR="0037072A" w:rsidRPr="00322F3B" w14:paraId="15492ED8" w14:textId="77777777" w:rsidTr="00F301A2">
        <w:trPr>
          <w:cantSplit/>
        </w:trPr>
        <w:tc>
          <w:tcPr>
            <w:tcW w:w="624" w:type="dxa"/>
            <w:tcBorders>
              <w:top w:val="single" w:sz="2" w:space="0" w:color="auto"/>
              <w:bottom w:val="single" w:sz="2" w:space="0" w:color="auto"/>
            </w:tcBorders>
            <w:shd w:val="clear" w:color="auto" w:fill="auto"/>
          </w:tcPr>
          <w:p w14:paraId="6E637E5C" w14:textId="77777777" w:rsidR="0037072A" w:rsidRPr="00322F3B" w:rsidRDefault="0037072A" w:rsidP="00F301A2">
            <w:pPr>
              <w:pStyle w:val="Tabletext"/>
            </w:pPr>
            <w:r w:rsidRPr="00322F3B">
              <w:t>3</w:t>
            </w:r>
          </w:p>
        </w:tc>
        <w:tc>
          <w:tcPr>
            <w:tcW w:w="1219" w:type="dxa"/>
            <w:tcBorders>
              <w:top w:val="single" w:sz="2" w:space="0" w:color="auto"/>
              <w:bottom w:val="single" w:sz="2" w:space="0" w:color="auto"/>
            </w:tcBorders>
            <w:shd w:val="clear" w:color="auto" w:fill="auto"/>
          </w:tcPr>
          <w:p w14:paraId="79F36F67" w14:textId="77777777" w:rsidR="0037072A" w:rsidRPr="00322F3B" w:rsidRDefault="0037072A" w:rsidP="00F301A2">
            <w:pPr>
              <w:pStyle w:val="Tabletext"/>
            </w:pPr>
            <w:r w:rsidRPr="00322F3B">
              <w:t>Professional year 3</w:t>
            </w:r>
          </w:p>
        </w:tc>
        <w:tc>
          <w:tcPr>
            <w:tcW w:w="2608" w:type="dxa"/>
            <w:tcBorders>
              <w:top w:val="single" w:sz="2" w:space="0" w:color="auto"/>
              <w:bottom w:val="single" w:sz="2" w:space="0" w:color="auto"/>
            </w:tcBorders>
            <w:shd w:val="clear" w:color="auto" w:fill="auto"/>
          </w:tcPr>
          <w:p w14:paraId="0B05CD6A" w14:textId="40960D09" w:rsidR="0037072A" w:rsidRPr="00322F3B" w:rsidRDefault="0037072A" w:rsidP="00F301A2">
            <w:pPr>
              <w:pStyle w:val="Tabletext"/>
            </w:pPr>
            <w:r w:rsidRPr="00322F3B">
              <w:rPr>
                <w:position w:val="4"/>
                <w:sz w:val="16"/>
              </w:rPr>
              <w:t>1</w:t>
            </w:r>
            <w:r w:rsidRPr="00322F3B">
              <w:t>/</w:t>
            </w:r>
            <w:r w:rsidRPr="00322F3B">
              <w:rPr>
                <w:sz w:val="16"/>
              </w:rPr>
              <w:t>4</w:t>
            </w:r>
            <w:r w:rsidRPr="00322F3B">
              <w:t xml:space="preserve"> of the sum of your </w:t>
            </w:r>
            <w:r w:rsidR="009953FD" w:rsidRPr="009953FD">
              <w:rPr>
                <w:position w:val="6"/>
                <w:sz w:val="16"/>
              </w:rPr>
              <w:t>*</w:t>
            </w:r>
            <w:r w:rsidRPr="00322F3B">
              <w:t xml:space="preserve">taxable professional income for each of </w:t>
            </w:r>
            <w:r w:rsidR="009953FD" w:rsidRPr="009953FD">
              <w:rPr>
                <w:position w:val="6"/>
                <w:sz w:val="16"/>
              </w:rPr>
              <w:t>*</w:t>
            </w:r>
            <w:r w:rsidRPr="00322F3B">
              <w:t>professional years 1 and 2</w:t>
            </w:r>
          </w:p>
        </w:tc>
        <w:tc>
          <w:tcPr>
            <w:tcW w:w="2750" w:type="dxa"/>
            <w:tcBorders>
              <w:top w:val="single" w:sz="2" w:space="0" w:color="auto"/>
              <w:bottom w:val="single" w:sz="2" w:space="0" w:color="auto"/>
            </w:tcBorders>
            <w:shd w:val="clear" w:color="auto" w:fill="auto"/>
          </w:tcPr>
          <w:p w14:paraId="78A60CE2" w14:textId="18C45068" w:rsidR="0037072A" w:rsidRPr="00322F3B" w:rsidRDefault="0037072A" w:rsidP="00F301A2">
            <w:pPr>
              <w:pStyle w:val="Tabletext"/>
            </w:pPr>
            <w:r w:rsidRPr="00322F3B">
              <w:rPr>
                <w:position w:val="4"/>
                <w:sz w:val="16"/>
              </w:rPr>
              <w:t>1</w:t>
            </w:r>
            <w:r w:rsidRPr="00322F3B">
              <w:t>/</w:t>
            </w:r>
            <w:r w:rsidRPr="00322F3B">
              <w:rPr>
                <w:sz w:val="16"/>
              </w:rPr>
              <w:t>2</w:t>
            </w:r>
            <w:r w:rsidRPr="00322F3B">
              <w:t xml:space="preserve"> of the sum of your </w:t>
            </w:r>
            <w:r w:rsidR="009953FD" w:rsidRPr="009953FD">
              <w:rPr>
                <w:position w:val="6"/>
                <w:sz w:val="16"/>
              </w:rPr>
              <w:t>*</w:t>
            </w:r>
            <w:r w:rsidRPr="00322F3B">
              <w:t xml:space="preserve">taxable professional income for each of </w:t>
            </w:r>
            <w:r w:rsidR="009953FD" w:rsidRPr="009953FD">
              <w:rPr>
                <w:position w:val="6"/>
                <w:sz w:val="16"/>
              </w:rPr>
              <w:t>*</w:t>
            </w:r>
            <w:r w:rsidRPr="00322F3B">
              <w:t>professional years 1 and 2</w:t>
            </w:r>
          </w:p>
        </w:tc>
      </w:tr>
      <w:tr w:rsidR="0037072A" w:rsidRPr="00322F3B" w14:paraId="101FE945" w14:textId="77777777" w:rsidTr="00F301A2">
        <w:trPr>
          <w:cantSplit/>
        </w:trPr>
        <w:tc>
          <w:tcPr>
            <w:tcW w:w="624" w:type="dxa"/>
            <w:tcBorders>
              <w:top w:val="single" w:sz="2" w:space="0" w:color="auto"/>
              <w:bottom w:val="single" w:sz="12" w:space="0" w:color="auto"/>
            </w:tcBorders>
          </w:tcPr>
          <w:p w14:paraId="3396C7F2" w14:textId="77777777" w:rsidR="0037072A" w:rsidRPr="00322F3B" w:rsidRDefault="0037072A" w:rsidP="00F301A2">
            <w:pPr>
              <w:pStyle w:val="Tabletext"/>
            </w:pPr>
            <w:r w:rsidRPr="00322F3B">
              <w:lastRenderedPageBreak/>
              <w:t>4</w:t>
            </w:r>
          </w:p>
        </w:tc>
        <w:tc>
          <w:tcPr>
            <w:tcW w:w="1219" w:type="dxa"/>
            <w:tcBorders>
              <w:top w:val="single" w:sz="2" w:space="0" w:color="auto"/>
              <w:bottom w:val="single" w:sz="12" w:space="0" w:color="auto"/>
            </w:tcBorders>
          </w:tcPr>
          <w:p w14:paraId="3A816096" w14:textId="77777777" w:rsidR="0037072A" w:rsidRPr="00322F3B" w:rsidRDefault="0037072A" w:rsidP="00F301A2">
            <w:pPr>
              <w:pStyle w:val="Tabletext"/>
            </w:pPr>
            <w:r w:rsidRPr="00322F3B">
              <w:t>Professional year 4</w:t>
            </w:r>
          </w:p>
        </w:tc>
        <w:tc>
          <w:tcPr>
            <w:tcW w:w="2608" w:type="dxa"/>
            <w:tcBorders>
              <w:top w:val="single" w:sz="2" w:space="0" w:color="auto"/>
              <w:bottom w:val="single" w:sz="12" w:space="0" w:color="auto"/>
            </w:tcBorders>
          </w:tcPr>
          <w:p w14:paraId="106333E3" w14:textId="4435CAC6" w:rsidR="0037072A" w:rsidRPr="00322F3B" w:rsidRDefault="0037072A" w:rsidP="00F301A2">
            <w:pPr>
              <w:pStyle w:val="Tabletext"/>
            </w:pPr>
            <w:r w:rsidRPr="00322F3B">
              <w:rPr>
                <w:position w:val="4"/>
                <w:sz w:val="16"/>
              </w:rPr>
              <w:t>1</w:t>
            </w:r>
            <w:r w:rsidRPr="00322F3B">
              <w:t>/</w:t>
            </w:r>
            <w:r w:rsidRPr="00322F3B">
              <w:rPr>
                <w:sz w:val="16"/>
              </w:rPr>
              <w:t>4</w:t>
            </w:r>
            <w:r w:rsidRPr="00322F3B">
              <w:t xml:space="preserve"> of the sum of your </w:t>
            </w:r>
            <w:r w:rsidR="009953FD" w:rsidRPr="009953FD">
              <w:rPr>
                <w:position w:val="6"/>
                <w:sz w:val="16"/>
              </w:rPr>
              <w:t>*</w:t>
            </w:r>
            <w:r w:rsidRPr="00322F3B">
              <w:t xml:space="preserve">taxable professional income for each of </w:t>
            </w:r>
            <w:r w:rsidR="009953FD" w:rsidRPr="009953FD">
              <w:rPr>
                <w:position w:val="6"/>
                <w:sz w:val="16"/>
              </w:rPr>
              <w:t>*</w:t>
            </w:r>
            <w:r w:rsidRPr="00322F3B">
              <w:t>professional years 1, 2 and 3</w:t>
            </w:r>
          </w:p>
        </w:tc>
        <w:tc>
          <w:tcPr>
            <w:tcW w:w="2750" w:type="dxa"/>
            <w:tcBorders>
              <w:top w:val="single" w:sz="2" w:space="0" w:color="auto"/>
              <w:bottom w:val="single" w:sz="12" w:space="0" w:color="auto"/>
            </w:tcBorders>
          </w:tcPr>
          <w:p w14:paraId="48CA3354" w14:textId="5B6C0536" w:rsidR="0037072A" w:rsidRPr="00322F3B" w:rsidRDefault="0037072A" w:rsidP="00F301A2">
            <w:pPr>
              <w:pStyle w:val="Tabletext"/>
            </w:pPr>
            <w:r w:rsidRPr="00322F3B">
              <w:rPr>
                <w:position w:val="4"/>
                <w:sz w:val="16"/>
              </w:rPr>
              <w:t>1</w:t>
            </w:r>
            <w:r w:rsidRPr="00322F3B">
              <w:t>/</w:t>
            </w:r>
            <w:r w:rsidRPr="00322F3B">
              <w:rPr>
                <w:sz w:val="16"/>
              </w:rPr>
              <w:t>3</w:t>
            </w:r>
            <w:r w:rsidRPr="00322F3B">
              <w:t xml:space="preserve"> of the sum of your </w:t>
            </w:r>
            <w:r w:rsidR="009953FD" w:rsidRPr="009953FD">
              <w:rPr>
                <w:position w:val="6"/>
                <w:sz w:val="16"/>
              </w:rPr>
              <w:t>*</w:t>
            </w:r>
            <w:r w:rsidRPr="00322F3B">
              <w:t xml:space="preserve">taxable professional income for each of </w:t>
            </w:r>
            <w:r w:rsidR="009953FD" w:rsidRPr="009953FD">
              <w:rPr>
                <w:position w:val="6"/>
                <w:sz w:val="16"/>
              </w:rPr>
              <w:t>*</w:t>
            </w:r>
            <w:r w:rsidRPr="00322F3B">
              <w:t>professional years 1, 2 and 3</w:t>
            </w:r>
          </w:p>
        </w:tc>
      </w:tr>
    </w:tbl>
    <w:p w14:paraId="3344C80B" w14:textId="570310D3" w:rsidR="0037072A" w:rsidRPr="00322F3B" w:rsidRDefault="0037072A" w:rsidP="0037072A">
      <w:pPr>
        <w:pStyle w:val="notetext"/>
        <w:keepNext/>
        <w:tabs>
          <w:tab w:val="left" w:pos="2268"/>
          <w:tab w:val="left" w:pos="3402"/>
          <w:tab w:val="left" w:pos="4536"/>
          <w:tab w:val="left" w:pos="5670"/>
          <w:tab w:val="left" w:pos="6804"/>
        </w:tabs>
      </w:pPr>
      <w:r w:rsidRPr="00322F3B">
        <w:t>Note:</w:t>
      </w:r>
      <w:r w:rsidRPr="00322F3B">
        <w:tab/>
        <w:t>If you were a foreign resident for any part of the income year immediately before professional year 1, the effect of item</w:t>
      </w:r>
      <w:r w:rsidR="00825006" w:rsidRPr="00322F3B">
        <w:t> </w:t>
      </w:r>
      <w:r w:rsidRPr="00322F3B">
        <w:t>1 of the table is that your taxable income for professional year 1 will not include above</w:t>
      </w:r>
      <w:r w:rsidR="009953FD">
        <w:noBreakHyphen/>
      </w:r>
      <w:r w:rsidRPr="00322F3B">
        <w:t>average special professional income.</w:t>
      </w:r>
    </w:p>
    <w:p w14:paraId="70BB2EE0" w14:textId="77777777" w:rsidR="0037072A" w:rsidRPr="00322F3B" w:rsidRDefault="0037072A" w:rsidP="0037072A">
      <w:pPr>
        <w:pStyle w:val="ActHead3"/>
        <w:pageBreakBefore/>
      </w:pPr>
      <w:bookmarkStart w:id="636" w:name="_Toc201756066"/>
      <w:r w:rsidRPr="00322F3B">
        <w:rPr>
          <w:rStyle w:val="CharDivNo"/>
        </w:rPr>
        <w:lastRenderedPageBreak/>
        <w:t>Division</w:t>
      </w:r>
      <w:r w:rsidR="00825006" w:rsidRPr="00322F3B">
        <w:rPr>
          <w:rStyle w:val="CharDivNo"/>
        </w:rPr>
        <w:t> </w:t>
      </w:r>
      <w:r w:rsidRPr="00322F3B">
        <w:rPr>
          <w:rStyle w:val="CharDivNo"/>
        </w:rPr>
        <w:t>410</w:t>
      </w:r>
      <w:r w:rsidRPr="00322F3B">
        <w:t>—</w:t>
      </w:r>
      <w:r w:rsidRPr="00322F3B">
        <w:rPr>
          <w:rStyle w:val="CharDivText"/>
        </w:rPr>
        <w:t>Copyright and resale royalty collecting societies</w:t>
      </w:r>
      <w:bookmarkEnd w:id="636"/>
    </w:p>
    <w:p w14:paraId="58024242" w14:textId="77777777" w:rsidR="0037072A" w:rsidRPr="00322F3B" w:rsidRDefault="0037072A" w:rsidP="0037072A">
      <w:pPr>
        <w:pStyle w:val="TofSectsHeading"/>
      </w:pPr>
      <w:r w:rsidRPr="00322F3B">
        <w:t>Table of Subdivisions</w:t>
      </w:r>
    </w:p>
    <w:p w14:paraId="69B4B39E" w14:textId="77777777" w:rsidR="0037072A" w:rsidRPr="00322F3B" w:rsidRDefault="0037072A" w:rsidP="0037072A">
      <w:pPr>
        <w:pStyle w:val="TofSectsSubdiv"/>
      </w:pPr>
      <w:r w:rsidRPr="00322F3B">
        <w:tab/>
        <w:t>Guide to Division</w:t>
      </w:r>
      <w:r w:rsidR="00825006" w:rsidRPr="00322F3B">
        <w:t> </w:t>
      </w:r>
      <w:r w:rsidRPr="00322F3B">
        <w:t>410</w:t>
      </w:r>
    </w:p>
    <w:p w14:paraId="545BA5D7" w14:textId="1B6557E2" w:rsidR="0037072A" w:rsidRPr="00322F3B" w:rsidRDefault="0037072A" w:rsidP="0037072A">
      <w:pPr>
        <w:pStyle w:val="TofSectsSubdiv"/>
      </w:pPr>
      <w:r w:rsidRPr="00322F3B">
        <w:t>410</w:t>
      </w:r>
      <w:r w:rsidR="009953FD">
        <w:noBreakHyphen/>
      </w:r>
      <w:r w:rsidRPr="00322F3B">
        <w:t>A</w:t>
      </w:r>
      <w:r w:rsidRPr="00322F3B">
        <w:tab/>
        <w:t>Notice of payments</w:t>
      </w:r>
    </w:p>
    <w:p w14:paraId="5AF60318" w14:textId="77777777" w:rsidR="0037072A" w:rsidRPr="00322F3B" w:rsidRDefault="0037072A" w:rsidP="0037072A">
      <w:pPr>
        <w:pStyle w:val="ActHead4"/>
      </w:pPr>
      <w:bookmarkStart w:id="637" w:name="_Toc201756067"/>
      <w:r w:rsidRPr="00322F3B">
        <w:t>Guide to Division</w:t>
      </w:r>
      <w:r w:rsidR="00825006" w:rsidRPr="00322F3B">
        <w:t> </w:t>
      </w:r>
      <w:r w:rsidRPr="00322F3B">
        <w:t>410</w:t>
      </w:r>
      <w:bookmarkEnd w:id="637"/>
    </w:p>
    <w:p w14:paraId="2AE18F54" w14:textId="23F23DD3" w:rsidR="0037072A" w:rsidRPr="00322F3B" w:rsidRDefault="0037072A" w:rsidP="0037072A">
      <w:pPr>
        <w:pStyle w:val="ActHead5"/>
      </w:pPr>
      <w:bookmarkStart w:id="638" w:name="_Toc201756068"/>
      <w:r w:rsidRPr="00322F3B">
        <w:rPr>
          <w:rStyle w:val="CharSectno"/>
        </w:rPr>
        <w:t>410</w:t>
      </w:r>
      <w:r w:rsidR="009953FD">
        <w:rPr>
          <w:rStyle w:val="CharSectno"/>
        </w:rPr>
        <w:noBreakHyphen/>
      </w:r>
      <w:r w:rsidRPr="00322F3B">
        <w:rPr>
          <w:rStyle w:val="CharSectno"/>
        </w:rPr>
        <w:t>1</w:t>
      </w:r>
      <w:r w:rsidRPr="00322F3B">
        <w:t xml:space="preserve">  What this Division is about</w:t>
      </w:r>
      <w:bookmarkEnd w:id="638"/>
    </w:p>
    <w:p w14:paraId="2A445AAA" w14:textId="77777777" w:rsidR="0037072A" w:rsidRPr="00322F3B" w:rsidRDefault="0037072A" w:rsidP="00B57F3F">
      <w:pPr>
        <w:pStyle w:val="SOText"/>
      </w:pPr>
      <w:r w:rsidRPr="00322F3B">
        <w:t>This Division sets out rules that apply whenever:</w:t>
      </w:r>
    </w:p>
    <w:p w14:paraId="1B56FABC" w14:textId="11D830F1" w:rsidR="0037072A" w:rsidRPr="00322F3B" w:rsidRDefault="0037072A" w:rsidP="00B57F3F">
      <w:pPr>
        <w:pStyle w:val="SOPara"/>
      </w:pPr>
      <w:r w:rsidRPr="00322F3B">
        <w:tab/>
        <w:t>(a)</w:t>
      </w:r>
      <w:r w:rsidRPr="00322F3B">
        <w:tab/>
        <w:t>a copyright collecting society to which section</w:t>
      </w:r>
      <w:r w:rsidR="00825006" w:rsidRPr="00322F3B">
        <w:t> </w:t>
      </w:r>
      <w:r w:rsidRPr="00322F3B">
        <w:t>51</w:t>
      </w:r>
      <w:r w:rsidR="009953FD">
        <w:noBreakHyphen/>
      </w:r>
      <w:r w:rsidRPr="00322F3B">
        <w:t>43 applies makes a payment to a member of the society; or</w:t>
      </w:r>
    </w:p>
    <w:p w14:paraId="72DDC301" w14:textId="77777777" w:rsidR="0037072A" w:rsidRPr="00322F3B" w:rsidRDefault="0037072A" w:rsidP="00B57F3F">
      <w:pPr>
        <w:pStyle w:val="SOPara"/>
      </w:pPr>
      <w:r w:rsidRPr="00322F3B">
        <w:tab/>
        <w:t>(b)</w:t>
      </w:r>
      <w:r w:rsidRPr="00322F3B">
        <w:tab/>
        <w:t>the resale royalty collecting society pays a resale royalty.</w:t>
      </w:r>
    </w:p>
    <w:p w14:paraId="408EECDB" w14:textId="286AE1D0" w:rsidR="0037072A" w:rsidRPr="00322F3B" w:rsidRDefault="0037072A" w:rsidP="0037072A">
      <w:pPr>
        <w:pStyle w:val="ActHead4"/>
      </w:pPr>
      <w:bookmarkStart w:id="639" w:name="_Toc201756069"/>
      <w:r w:rsidRPr="00322F3B">
        <w:rPr>
          <w:rStyle w:val="CharSubdNo"/>
        </w:rPr>
        <w:t>Subdivision</w:t>
      </w:r>
      <w:r w:rsidR="00825006" w:rsidRPr="00322F3B">
        <w:rPr>
          <w:rStyle w:val="CharSubdNo"/>
        </w:rPr>
        <w:t> </w:t>
      </w:r>
      <w:r w:rsidRPr="00322F3B">
        <w:rPr>
          <w:rStyle w:val="CharSubdNo"/>
        </w:rPr>
        <w:t>410</w:t>
      </w:r>
      <w:r w:rsidR="009953FD">
        <w:rPr>
          <w:rStyle w:val="CharSubdNo"/>
        </w:rPr>
        <w:noBreakHyphen/>
      </w:r>
      <w:r w:rsidRPr="00322F3B">
        <w:rPr>
          <w:rStyle w:val="CharSubdNo"/>
        </w:rPr>
        <w:t>A</w:t>
      </w:r>
      <w:r w:rsidRPr="00322F3B">
        <w:t>—</w:t>
      </w:r>
      <w:r w:rsidRPr="00322F3B">
        <w:rPr>
          <w:rStyle w:val="CharSubdText"/>
        </w:rPr>
        <w:t>Notice of payments</w:t>
      </w:r>
      <w:bookmarkEnd w:id="639"/>
    </w:p>
    <w:p w14:paraId="46217230" w14:textId="77777777" w:rsidR="0037072A" w:rsidRPr="00322F3B" w:rsidRDefault="0037072A" w:rsidP="0037072A">
      <w:pPr>
        <w:pStyle w:val="TofSectsHeading"/>
      </w:pPr>
      <w:r w:rsidRPr="00322F3B">
        <w:t>Table of sections</w:t>
      </w:r>
    </w:p>
    <w:p w14:paraId="0C26731B" w14:textId="28BBB133" w:rsidR="0037072A" w:rsidRPr="00322F3B" w:rsidRDefault="0037072A" w:rsidP="0037072A">
      <w:pPr>
        <w:pStyle w:val="TofSectsSection"/>
      </w:pPr>
      <w:r w:rsidRPr="00322F3B">
        <w:t>410</w:t>
      </w:r>
      <w:r w:rsidR="009953FD">
        <w:noBreakHyphen/>
      </w:r>
      <w:r w:rsidRPr="00322F3B">
        <w:t>5</w:t>
      </w:r>
      <w:r w:rsidRPr="00322F3B">
        <w:tab/>
        <w:t>Copyright collecting society must give notice to member of society</w:t>
      </w:r>
    </w:p>
    <w:p w14:paraId="3A1A9A37" w14:textId="1793AF1A" w:rsidR="0037072A" w:rsidRPr="00322F3B" w:rsidRDefault="0037072A" w:rsidP="0037072A">
      <w:pPr>
        <w:pStyle w:val="TofSectsSection"/>
      </w:pPr>
      <w:r w:rsidRPr="00322F3B">
        <w:t>410</w:t>
      </w:r>
      <w:r w:rsidR="009953FD">
        <w:noBreakHyphen/>
      </w:r>
      <w:r w:rsidRPr="00322F3B">
        <w:t>50</w:t>
      </w:r>
      <w:r w:rsidRPr="00322F3B">
        <w:tab/>
        <w:t>Resale royalty collecting society must give notice to holder of resale royalty right</w:t>
      </w:r>
    </w:p>
    <w:p w14:paraId="299B0DCB" w14:textId="02259777" w:rsidR="0037072A" w:rsidRPr="00322F3B" w:rsidRDefault="0037072A" w:rsidP="0037072A">
      <w:pPr>
        <w:pStyle w:val="ActHead5"/>
      </w:pPr>
      <w:bookmarkStart w:id="640" w:name="_Toc201756070"/>
      <w:r w:rsidRPr="00322F3B">
        <w:rPr>
          <w:rStyle w:val="CharSectno"/>
        </w:rPr>
        <w:t>410</w:t>
      </w:r>
      <w:r w:rsidR="009953FD">
        <w:rPr>
          <w:rStyle w:val="CharSectno"/>
        </w:rPr>
        <w:noBreakHyphen/>
      </w:r>
      <w:r w:rsidRPr="00322F3B">
        <w:rPr>
          <w:rStyle w:val="CharSectno"/>
        </w:rPr>
        <w:t>5</w:t>
      </w:r>
      <w:r w:rsidRPr="00322F3B">
        <w:t xml:space="preserve">  Copyright collecting society must give notice to member of society</w:t>
      </w:r>
      <w:bookmarkEnd w:id="640"/>
    </w:p>
    <w:p w14:paraId="3C6CE81B" w14:textId="598E256A" w:rsidR="0037072A" w:rsidRPr="00322F3B" w:rsidRDefault="0037072A" w:rsidP="0037072A">
      <w:pPr>
        <w:pStyle w:val="subsection"/>
      </w:pPr>
      <w:r w:rsidRPr="00322F3B">
        <w:tab/>
        <w:t>(1)</w:t>
      </w:r>
      <w:r w:rsidRPr="00322F3B">
        <w:tab/>
        <w:t xml:space="preserve">A </w:t>
      </w:r>
      <w:r w:rsidR="009953FD" w:rsidRPr="009953FD">
        <w:rPr>
          <w:position w:val="6"/>
          <w:sz w:val="16"/>
        </w:rPr>
        <w:t>*</w:t>
      </w:r>
      <w:r w:rsidRPr="00322F3B">
        <w:t xml:space="preserve">copyright collecting society must give a </w:t>
      </w:r>
      <w:r w:rsidR="009953FD" w:rsidRPr="009953FD">
        <w:rPr>
          <w:position w:val="6"/>
          <w:sz w:val="16"/>
        </w:rPr>
        <w:t>*</w:t>
      </w:r>
      <w:r w:rsidRPr="00322F3B">
        <w:t>member of the society notice of any payment it makes to the member, if section</w:t>
      </w:r>
      <w:r w:rsidR="00825006" w:rsidRPr="00322F3B">
        <w:t> </w:t>
      </w:r>
      <w:r w:rsidRPr="00322F3B">
        <w:t>51</w:t>
      </w:r>
      <w:r w:rsidR="009953FD">
        <w:noBreakHyphen/>
      </w:r>
      <w:r w:rsidRPr="00322F3B">
        <w:t>43 applies to the society.</w:t>
      </w:r>
    </w:p>
    <w:p w14:paraId="391138F6" w14:textId="77777777" w:rsidR="0037072A" w:rsidRPr="00322F3B" w:rsidRDefault="0037072A" w:rsidP="0037072A">
      <w:pPr>
        <w:pStyle w:val="subsection"/>
      </w:pPr>
      <w:r w:rsidRPr="00322F3B">
        <w:tab/>
        <w:t>(2)</w:t>
      </w:r>
      <w:r w:rsidRPr="00322F3B">
        <w:tab/>
        <w:t>The society must give the notice at the time of the payment.</w:t>
      </w:r>
    </w:p>
    <w:p w14:paraId="64C31772" w14:textId="17A8E6A0" w:rsidR="0037072A" w:rsidRPr="00322F3B" w:rsidRDefault="0037072A" w:rsidP="0037072A">
      <w:pPr>
        <w:pStyle w:val="subsection"/>
      </w:pPr>
      <w:r w:rsidRPr="00322F3B">
        <w:tab/>
        <w:t>(3)</w:t>
      </w:r>
      <w:r w:rsidRPr="00322F3B">
        <w:tab/>
        <w:t xml:space="preserve">The notice must be in the </w:t>
      </w:r>
      <w:r w:rsidR="009953FD" w:rsidRPr="009953FD">
        <w:rPr>
          <w:position w:val="6"/>
          <w:sz w:val="16"/>
        </w:rPr>
        <w:t>*</w:t>
      </w:r>
      <w:r w:rsidRPr="00322F3B">
        <w:t>approved form.</w:t>
      </w:r>
    </w:p>
    <w:p w14:paraId="2B6767B4" w14:textId="1EC77CD1" w:rsidR="0037072A" w:rsidRPr="00322F3B" w:rsidRDefault="0037072A" w:rsidP="0037072A">
      <w:pPr>
        <w:pStyle w:val="notetext"/>
      </w:pPr>
      <w:r w:rsidRPr="00322F3B">
        <w:lastRenderedPageBreak/>
        <w:t>Note:</w:t>
      </w:r>
      <w:r w:rsidRPr="00322F3B">
        <w:tab/>
        <w:t>Under section</w:t>
      </w:r>
      <w:r w:rsidR="00825006" w:rsidRPr="00322F3B">
        <w:t> </w:t>
      </w:r>
      <w:r w:rsidRPr="00322F3B">
        <w:t>288</w:t>
      </w:r>
      <w:r w:rsidR="009953FD">
        <w:noBreakHyphen/>
      </w:r>
      <w:r w:rsidRPr="00322F3B">
        <w:t>75 in Schedule</w:t>
      </w:r>
      <w:r w:rsidR="00825006" w:rsidRPr="00322F3B">
        <w:t> </w:t>
      </w:r>
      <w:r w:rsidRPr="00322F3B">
        <w:t xml:space="preserve">1 to the </w:t>
      </w:r>
      <w:r w:rsidRPr="00322F3B">
        <w:rPr>
          <w:i/>
        </w:rPr>
        <w:t>Taxation Administration Act 1953</w:t>
      </w:r>
      <w:r w:rsidRPr="00322F3B">
        <w:t xml:space="preserve"> a society is liable to an administrative penalty for failing to give a notice required under this section.</w:t>
      </w:r>
    </w:p>
    <w:p w14:paraId="39021E76" w14:textId="7BF84090" w:rsidR="0037072A" w:rsidRPr="00322F3B" w:rsidRDefault="0037072A" w:rsidP="0037072A">
      <w:pPr>
        <w:pStyle w:val="ActHead5"/>
      </w:pPr>
      <w:bookmarkStart w:id="641" w:name="_Toc201756071"/>
      <w:r w:rsidRPr="00322F3B">
        <w:rPr>
          <w:rStyle w:val="CharSectno"/>
        </w:rPr>
        <w:t>410</w:t>
      </w:r>
      <w:r w:rsidR="009953FD">
        <w:rPr>
          <w:rStyle w:val="CharSectno"/>
        </w:rPr>
        <w:noBreakHyphen/>
      </w:r>
      <w:r w:rsidRPr="00322F3B">
        <w:rPr>
          <w:rStyle w:val="CharSectno"/>
        </w:rPr>
        <w:t>50</w:t>
      </w:r>
      <w:r w:rsidRPr="00322F3B">
        <w:t xml:space="preserve">  Resale royalty collecting society must give notice to holder of resale royalty right</w:t>
      </w:r>
      <w:bookmarkEnd w:id="641"/>
    </w:p>
    <w:p w14:paraId="215765F1" w14:textId="48FC8FB4"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Pr="00322F3B">
        <w:t>resale royalty collecting society must give an entity notice of any payment it makes to the entity under section</w:t>
      </w:r>
      <w:r w:rsidR="00825006" w:rsidRPr="00322F3B">
        <w:t> </w:t>
      </w:r>
      <w:r w:rsidRPr="00322F3B">
        <w:t xml:space="preserve">26 of the </w:t>
      </w:r>
      <w:r w:rsidRPr="00322F3B">
        <w:rPr>
          <w:i/>
        </w:rPr>
        <w:t>Resale Royalty Right for Visual Artists Act 2009</w:t>
      </w:r>
      <w:r w:rsidRPr="00322F3B">
        <w:t>, if section</w:t>
      </w:r>
      <w:r w:rsidR="00825006" w:rsidRPr="00322F3B">
        <w:t> </w:t>
      </w:r>
      <w:r w:rsidRPr="00322F3B">
        <w:t>51</w:t>
      </w:r>
      <w:r w:rsidR="009953FD">
        <w:noBreakHyphen/>
      </w:r>
      <w:r w:rsidRPr="00322F3B">
        <w:t>45 of this Act applies to the society.</w:t>
      </w:r>
    </w:p>
    <w:p w14:paraId="30EE968F" w14:textId="77777777" w:rsidR="0037072A" w:rsidRPr="00322F3B" w:rsidRDefault="0037072A" w:rsidP="0037072A">
      <w:pPr>
        <w:pStyle w:val="subsection"/>
      </w:pPr>
      <w:r w:rsidRPr="00322F3B">
        <w:tab/>
        <w:t>(2)</w:t>
      </w:r>
      <w:r w:rsidRPr="00322F3B">
        <w:tab/>
        <w:t>The society must give the notice at the time of the payment.</w:t>
      </w:r>
    </w:p>
    <w:p w14:paraId="4C12B4C7" w14:textId="56349D50" w:rsidR="0037072A" w:rsidRPr="00322F3B" w:rsidRDefault="0037072A" w:rsidP="0037072A">
      <w:pPr>
        <w:pStyle w:val="subsection"/>
      </w:pPr>
      <w:r w:rsidRPr="00322F3B">
        <w:tab/>
        <w:t>(3)</w:t>
      </w:r>
      <w:r w:rsidRPr="00322F3B">
        <w:tab/>
        <w:t xml:space="preserve">The notice must be in the </w:t>
      </w:r>
      <w:r w:rsidR="009953FD" w:rsidRPr="009953FD">
        <w:rPr>
          <w:position w:val="6"/>
          <w:sz w:val="16"/>
        </w:rPr>
        <w:t>*</w:t>
      </w:r>
      <w:r w:rsidRPr="00322F3B">
        <w:t>approved form.</w:t>
      </w:r>
    </w:p>
    <w:p w14:paraId="04AE256A" w14:textId="03A64DF3" w:rsidR="0037072A" w:rsidRPr="00322F3B" w:rsidRDefault="0037072A" w:rsidP="0037072A">
      <w:pPr>
        <w:pStyle w:val="notetext"/>
      </w:pPr>
      <w:r w:rsidRPr="00322F3B">
        <w:t>Note:</w:t>
      </w:r>
      <w:r w:rsidRPr="00322F3B">
        <w:tab/>
        <w:t>Under section</w:t>
      </w:r>
      <w:r w:rsidR="00825006" w:rsidRPr="00322F3B">
        <w:t> </w:t>
      </w:r>
      <w:r w:rsidRPr="00322F3B">
        <w:t>288</w:t>
      </w:r>
      <w:r w:rsidR="009953FD">
        <w:noBreakHyphen/>
      </w:r>
      <w:r w:rsidRPr="00322F3B">
        <w:t>75 in Schedule</w:t>
      </w:r>
      <w:r w:rsidR="00825006" w:rsidRPr="00322F3B">
        <w:t> </w:t>
      </w:r>
      <w:r w:rsidRPr="00322F3B">
        <w:t xml:space="preserve">1 to the </w:t>
      </w:r>
      <w:r w:rsidRPr="00322F3B">
        <w:rPr>
          <w:i/>
        </w:rPr>
        <w:t>Taxation Administration Act 1953</w:t>
      </w:r>
      <w:r w:rsidRPr="00322F3B">
        <w:t xml:space="preserve"> the society is liable to an administrative penalty for failing to give a notice required under this section.</w:t>
      </w:r>
    </w:p>
    <w:p w14:paraId="27DE154C" w14:textId="77777777" w:rsidR="0037072A" w:rsidRPr="00322F3B" w:rsidRDefault="0037072A" w:rsidP="0037072A">
      <w:pPr>
        <w:pStyle w:val="ActHead3"/>
        <w:pageBreakBefore/>
      </w:pPr>
      <w:bookmarkStart w:id="642" w:name="_Toc201756072"/>
      <w:r w:rsidRPr="00322F3B">
        <w:rPr>
          <w:rStyle w:val="CharDivNo"/>
        </w:rPr>
        <w:lastRenderedPageBreak/>
        <w:t>Division</w:t>
      </w:r>
      <w:r w:rsidR="00825006" w:rsidRPr="00322F3B">
        <w:rPr>
          <w:rStyle w:val="CharDivNo"/>
        </w:rPr>
        <w:t> </w:t>
      </w:r>
      <w:r w:rsidRPr="00322F3B">
        <w:rPr>
          <w:rStyle w:val="CharDivNo"/>
        </w:rPr>
        <w:t>415</w:t>
      </w:r>
      <w:r w:rsidRPr="00322F3B">
        <w:t>—</w:t>
      </w:r>
      <w:r w:rsidRPr="00322F3B">
        <w:rPr>
          <w:rStyle w:val="CharDivText"/>
        </w:rPr>
        <w:t>Designated infrastructure projects</w:t>
      </w:r>
      <w:bookmarkEnd w:id="642"/>
    </w:p>
    <w:p w14:paraId="0DE3CA85" w14:textId="77777777" w:rsidR="0037072A" w:rsidRPr="00322F3B" w:rsidRDefault="0037072A" w:rsidP="0037072A">
      <w:pPr>
        <w:pStyle w:val="TofSectsHeading"/>
      </w:pPr>
      <w:r w:rsidRPr="00322F3B">
        <w:t>Table of Subdivisions</w:t>
      </w:r>
    </w:p>
    <w:p w14:paraId="76DD15D9" w14:textId="77777777" w:rsidR="0037072A" w:rsidRPr="00322F3B" w:rsidRDefault="0037072A" w:rsidP="0037072A">
      <w:pPr>
        <w:pStyle w:val="TofSectsSubdiv"/>
      </w:pPr>
      <w:r w:rsidRPr="00322F3B">
        <w:tab/>
        <w:t>Guide to Division</w:t>
      </w:r>
      <w:r w:rsidR="00825006" w:rsidRPr="00322F3B">
        <w:t> </w:t>
      </w:r>
      <w:r w:rsidRPr="00322F3B">
        <w:t>415</w:t>
      </w:r>
    </w:p>
    <w:p w14:paraId="1A9C1541" w14:textId="5E9AF1B2" w:rsidR="0037072A" w:rsidRPr="00322F3B" w:rsidRDefault="0037072A" w:rsidP="0037072A">
      <w:pPr>
        <w:pStyle w:val="TofSectsSubdiv"/>
      </w:pPr>
      <w:r w:rsidRPr="00322F3B">
        <w:t>415</w:t>
      </w:r>
      <w:r w:rsidR="009953FD">
        <w:noBreakHyphen/>
      </w:r>
      <w:r w:rsidRPr="00322F3B">
        <w:t>A</w:t>
      </w:r>
      <w:r w:rsidRPr="00322F3B">
        <w:tab/>
        <w:t>Object of this Division</w:t>
      </w:r>
    </w:p>
    <w:p w14:paraId="70E815FC" w14:textId="5474E52F" w:rsidR="0037072A" w:rsidRPr="00322F3B" w:rsidRDefault="0037072A" w:rsidP="0037072A">
      <w:pPr>
        <w:pStyle w:val="TofSectsSubdiv"/>
      </w:pPr>
      <w:r w:rsidRPr="00322F3B">
        <w:t>415</w:t>
      </w:r>
      <w:r w:rsidR="009953FD">
        <w:noBreakHyphen/>
      </w:r>
      <w:r w:rsidRPr="00322F3B">
        <w:t>B</w:t>
      </w:r>
      <w:r w:rsidRPr="00322F3B">
        <w:tab/>
        <w:t>Tax losses and bad debts</w:t>
      </w:r>
    </w:p>
    <w:p w14:paraId="12A0474E" w14:textId="5FD7E41F" w:rsidR="0037072A" w:rsidRPr="00322F3B" w:rsidRDefault="0037072A" w:rsidP="0037072A">
      <w:pPr>
        <w:pStyle w:val="TofSectsSubdiv"/>
      </w:pPr>
      <w:r w:rsidRPr="00322F3B">
        <w:t>415</w:t>
      </w:r>
      <w:r w:rsidR="009953FD">
        <w:noBreakHyphen/>
      </w:r>
      <w:r w:rsidRPr="00322F3B">
        <w:t>C</w:t>
      </w:r>
      <w:r w:rsidRPr="00322F3B">
        <w:tab/>
        <w:t>Designating infrastructure projects</w:t>
      </w:r>
    </w:p>
    <w:p w14:paraId="29DC3E66" w14:textId="77777777" w:rsidR="0037072A" w:rsidRPr="00322F3B" w:rsidRDefault="0037072A" w:rsidP="0037072A">
      <w:pPr>
        <w:pStyle w:val="ActHead4"/>
      </w:pPr>
      <w:bookmarkStart w:id="643" w:name="_Toc201756073"/>
      <w:r w:rsidRPr="00322F3B">
        <w:t>Guide to Division</w:t>
      </w:r>
      <w:r w:rsidR="00825006" w:rsidRPr="00322F3B">
        <w:t> </w:t>
      </w:r>
      <w:r w:rsidRPr="00322F3B">
        <w:t>415</w:t>
      </w:r>
      <w:bookmarkEnd w:id="643"/>
    </w:p>
    <w:p w14:paraId="01529857" w14:textId="4D93EAA5" w:rsidR="0037072A" w:rsidRPr="00322F3B" w:rsidRDefault="0037072A" w:rsidP="0037072A">
      <w:pPr>
        <w:pStyle w:val="ActHead5"/>
      </w:pPr>
      <w:bookmarkStart w:id="644" w:name="_Toc201756074"/>
      <w:r w:rsidRPr="00322F3B">
        <w:rPr>
          <w:rStyle w:val="CharSectno"/>
        </w:rPr>
        <w:t>415</w:t>
      </w:r>
      <w:r w:rsidR="009953FD">
        <w:rPr>
          <w:rStyle w:val="CharSectno"/>
        </w:rPr>
        <w:noBreakHyphen/>
      </w:r>
      <w:r w:rsidRPr="00322F3B">
        <w:rPr>
          <w:rStyle w:val="CharSectno"/>
        </w:rPr>
        <w:t>1</w:t>
      </w:r>
      <w:r w:rsidRPr="00322F3B">
        <w:t xml:space="preserve">  What this Division is about</w:t>
      </w:r>
      <w:bookmarkEnd w:id="644"/>
    </w:p>
    <w:p w14:paraId="58AAE771" w14:textId="151DDBF0" w:rsidR="0037072A" w:rsidRPr="00322F3B" w:rsidRDefault="0037072A" w:rsidP="00B57F3F">
      <w:pPr>
        <w:pStyle w:val="SOText"/>
      </w:pPr>
      <w:r w:rsidRPr="00322F3B">
        <w:t xml:space="preserve">This Division provides for special treatment for tax losses and bad debts for certain entities (called “designated infrastructure project entities”) that carry on infrastructure projects that the </w:t>
      </w:r>
      <w:r w:rsidR="007F1B61" w:rsidRPr="00322F3B">
        <w:t>Infrastructure CEO</w:t>
      </w:r>
      <w:r w:rsidRPr="00322F3B">
        <w:t xml:space="preserve"> designates under Subdivision</w:t>
      </w:r>
      <w:r w:rsidR="00825006" w:rsidRPr="00322F3B">
        <w:t> </w:t>
      </w:r>
      <w:r w:rsidRPr="00322F3B">
        <w:t>415</w:t>
      </w:r>
      <w:r w:rsidR="009953FD">
        <w:noBreakHyphen/>
      </w:r>
      <w:r w:rsidRPr="00322F3B">
        <w:t>C.</w:t>
      </w:r>
    </w:p>
    <w:p w14:paraId="2F7DCFD7" w14:textId="396F3D96" w:rsidR="0037072A" w:rsidRPr="00322F3B" w:rsidRDefault="0037072A" w:rsidP="0037072A">
      <w:pPr>
        <w:pStyle w:val="ActHead4"/>
      </w:pPr>
      <w:bookmarkStart w:id="645" w:name="_Toc201756075"/>
      <w:r w:rsidRPr="00322F3B">
        <w:rPr>
          <w:rStyle w:val="CharSubdNo"/>
        </w:rPr>
        <w:t>Subdivision</w:t>
      </w:r>
      <w:r w:rsidR="00825006" w:rsidRPr="00322F3B">
        <w:rPr>
          <w:rStyle w:val="CharSubdNo"/>
        </w:rPr>
        <w:t> </w:t>
      </w:r>
      <w:r w:rsidRPr="00322F3B">
        <w:rPr>
          <w:rStyle w:val="CharSubdNo"/>
        </w:rPr>
        <w:t>415</w:t>
      </w:r>
      <w:r w:rsidR="009953FD">
        <w:rPr>
          <w:rStyle w:val="CharSubdNo"/>
        </w:rPr>
        <w:noBreakHyphen/>
      </w:r>
      <w:r w:rsidRPr="00322F3B">
        <w:rPr>
          <w:rStyle w:val="CharSubdNo"/>
        </w:rPr>
        <w:t>A</w:t>
      </w:r>
      <w:r w:rsidRPr="00322F3B">
        <w:t>—</w:t>
      </w:r>
      <w:r w:rsidRPr="00322F3B">
        <w:rPr>
          <w:rStyle w:val="CharSubdText"/>
        </w:rPr>
        <w:t>Object of this Division</w:t>
      </w:r>
      <w:bookmarkEnd w:id="645"/>
    </w:p>
    <w:p w14:paraId="089B3EBB" w14:textId="77777777" w:rsidR="0037072A" w:rsidRPr="00322F3B" w:rsidRDefault="0037072A" w:rsidP="0037072A">
      <w:pPr>
        <w:pStyle w:val="TofSectsHeading"/>
      </w:pPr>
      <w:r w:rsidRPr="00322F3B">
        <w:t>Table of sections</w:t>
      </w:r>
    </w:p>
    <w:p w14:paraId="46C23452" w14:textId="2C5F44F5" w:rsidR="0037072A" w:rsidRPr="00322F3B" w:rsidRDefault="0037072A" w:rsidP="0037072A">
      <w:pPr>
        <w:pStyle w:val="TofSectsSection"/>
      </w:pPr>
      <w:r w:rsidRPr="00322F3B">
        <w:t>415</w:t>
      </w:r>
      <w:r w:rsidR="009953FD">
        <w:noBreakHyphen/>
      </w:r>
      <w:r w:rsidRPr="00322F3B">
        <w:t>5</w:t>
      </w:r>
      <w:r w:rsidRPr="00322F3B">
        <w:tab/>
        <w:t>Object of this Division</w:t>
      </w:r>
    </w:p>
    <w:p w14:paraId="235E03F5" w14:textId="3D755C53" w:rsidR="0037072A" w:rsidRPr="00322F3B" w:rsidRDefault="0037072A" w:rsidP="0037072A">
      <w:pPr>
        <w:pStyle w:val="ActHead5"/>
      </w:pPr>
      <w:bookmarkStart w:id="646" w:name="_Toc201756076"/>
      <w:r w:rsidRPr="00322F3B">
        <w:rPr>
          <w:rStyle w:val="CharSectno"/>
        </w:rPr>
        <w:t>415</w:t>
      </w:r>
      <w:r w:rsidR="009953FD">
        <w:rPr>
          <w:rStyle w:val="CharSectno"/>
        </w:rPr>
        <w:noBreakHyphen/>
      </w:r>
      <w:r w:rsidRPr="00322F3B">
        <w:rPr>
          <w:rStyle w:val="CharSectno"/>
        </w:rPr>
        <w:t>5</w:t>
      </w:r>
      <w:r w:rsidRPr="00322F3B">
        <w:t xml:space="preserve">  Object of this Division</w:t>
      </w:r>
      <w:bookmarkEnd w:id="646"/>
    </w:p>
    <w:p w14:paraId="68CAA37F" w14:textId="77777777" w:rsidR="0037072A" w:rsidRPr="00322F3B" w:rsidRDefault="0037072A" w:rsidP="0037072A">
      <w:pPr>
        <w:pStyle w:val="subsection"/>
      </w:pPr>
      <w:r w:rsidRPr="00322F3B">
        <w:tab/>
      </w:r>
      <w:r w:rsidRPr="00322F3B">
        <w:tab/>
        <w:t>The object of this Division is to reduce the disincentives for private expenditure on nationally significant infrastructure that result from the long lead times between incurring deductions for, and earning assessable income from, such expenditure.</w:t>
      </w:r>
    </w:p>
    <w:p w14:paraId="40EF22A4" w14:textId="7D8D0A5F" w:rsidR="0037072A" w:rsidRPr="00322F3B" w:rsidRDefault="0037072A" w:rsidP="0037072A">
      <w:pPr>
        <w:pStyle w:val="ActHead4"/>
      </w:pPr>
      <w:bookmarkStart w:id="647" w:name="_Toc201756077"/>
      <w:r w:rsidRPr="00322F3B">
        <w:rPr>
          <w:rStyle w:val="CharSubdNo"/>
        </w:rPr>
        <w:lastRenderedPageBreak/>
        <w:t>Subdivision</w:t>
      </w:r>
      <w:r w:rsidR="00825006" w:rsidRPr="00322F3B">
        <w:rPr>
          <w:rStyle w:val="CharSubdNo"/>
        </w:rPr>
        <w:t> </w:t>
      </w:r>
      <w:r w:rsidRPr="00322F3B">
        <w:rPr>
          <w:rStyle w:val="CharSubdNo"/>
        </w:rPr>
        <w:t>415</w:t>
      </w:r>
      <w:r w:rsidR="009953FD">
        <w:rPr>
          <w:rStyle w:val="CharSubdNo"/>
        </w:rPr>
        <w:noBreakHyphen/>
      </w:r>
      <w:r w:rsidRPr="00322F3B">
        <w:rPr>
          <w:rStyle w:val="CharSubdNo"/>
        </w:rPr>
        <w:t>B</w:t>
      </w:r>
      <w:r w:rsidRPr="00322F3B">
        <w:t>—</w:t>
      </w:r>
      <w:r w:rsidRPr="00322F3B">
        <w:rPr>
          <w:rStyle w:val="CharSubdText"/>
        </w:rPr>
        <w:t>Tax losses and bad debts</w:t>
      </w:r>
      <w:bookmarkEnd w:id="647"/>
    </w:p>
    <w:p w14:paraId="3110CFCF" w14:textId="7113C2B9" w:rsidR="0037072A" w:rsidRPr="00322F3B" w:rsidRDefault="0037072A" w:rsidP="0037072A">
      <w:pPr>
        <w:pStyle w:val="ActHead4"/>
      </w:pPr>
      <w:bookmarkStart w:id="648" w:name="_Toc201756078"/>
      <w:r w:rsidRPr="00322F3B">
        <w:t>Guide to Subdivision</w:t>
      </w:r>
      <w:r w:rsidR="00825006" w:rsidRPr="00322F3B">
        <w:t> </w:t>
      </w:r>
      <w:r w:rsidRPr="00322F3B">
        <w:t>415</w:t>
      </w:r>
      <w:r w:rsidR="009953FD">
        <w:noBreakHyphen/>
      </w:r>
      <w:r w:rsidRPr="00322F3B">
        <w:t>B</w:t>
      </w:r>
      <w:bookmarkEnd w:id="648"/>
    </w:p>
    <w:p w14:paraId="6D01170E" w14:textId="637FD4A2" w:rsidR="0037072A" w:rsidRPr="00322F3B" w:rsidRDefault="0037072A" w:rsidP="0037072A">
      <w:pPr>
        <w:pStyle w:val="ActHead5"/>
      </w:pPr>
      <w:bookmarkStart w:id="649" w:name="_Toc201756079"/>
      <w:r w:rsidRPr="00322F3B">
        <w:rPr>
          <w:rStyle w:val="CharSectno"/>
        </w:rPr>
        <w:t>415</w:t>
      </w:r>
      <w:r w:rsidR="009953FD">
        <w:rPr>
          <w:rStyle w:val="CharSectno"/>
        </w:rPr>
        <w:noBreakHyphen/>
      </w:r>
      <w:r w:rsidRPr="00322F3B">
        <w:rPr>
          <w:rStyle w:val="CharSectno"/>
        </w:rPr>
        <w:t>10</w:t>
      </w:r>
      <w:r w:rsidRPr="00322F3B">
        <w:t xml:space="preserve">  What this Subdivision is about</w:t>
      </w:r>
      <w:bookmarkEnd w:id="649"/>
    </w:p>
    <w:p w14:paraId="5DDE72A3" w14:textId="77777777" w:rsidR="0037072A" w:rsidRPr="00322F3B" w:rsidRDefault="0037072A" w:rsidP="00B57F3F">
      <w:pPr>
        <w:pStyle w:val="SOText"/>
      </w:pPr>
      <w:r w:rsidRPr="00322F3B">
        <w:t xml:space="preserve">The unutilised amounts of a designated infrastructure project entity’s tax losses are increased each year by the long term bond rate. A </w:t>
      </w:r>
      <w:r w:rsidRPr="00322F3B">
        <w:rPr>
          <w:b/>
          <w:i/>
        </w:rPr>
        <w:t>designated infrastructure project entity</w:t>
      </w:r>
      <w:r w:rsidRPr="00322F3B">
        <w:t xml:space="preserve"> is a fixed trust or company that:</w:t>
      </w:r>
    </w:p>
    <w:p w14:paraId="39E0CF7A" w14:textId="3823773A" w:rsidR="0037072A" w:rsidRPr="00322F3B" w:rsidRDefault="0037072A" w:rsidP="00B57F3F">
      <w:pPr>
        <w:pStyle w:val="SOPara"/>
      </w:pPr>
      <w:r w:rsidRPr="00322F3B">
        <w:tab/>
        <w:t>(a)</w:t>
      </w:r>
      <w:r w:rsidRPr="00322F3B">
        <w:tab/>
        <w:t>carries on an infrastructure project designated under Subdivision</w:t>
      </w:r>
      <w:r w:rsidR="00825006" w:rsidRPr="00322F3B">
        <w:t> </w:t>
      </w:r>
      <w:r w:rsidRPr="00322F3B">
        <w:t>415</w:t>
      </w:r>
      <w:r w:rsidR="009953FD">
        <w:noBreakHyphen/>
      </w:r>
      <w:r w:rsidRPr="00322F3B">
        <w:t>C; and</w:t>
      </w:r>
    </w:p>
    <w:p w14:paraId="00844341" w14:textId="77777777" w:rsidR="0037072A" w:rsidRPr="00322F3B" w:rsidRDefault="0037072A" w:rsidP="00B57F3F">
      <w:pPr>
        <w:pStyle w:val="SOPara"/>
      </w:pPr>
      <w:r w:rsidRPr="00322F3B">
        <w:tab/>
        <w:t>(b)</w:t>
      </w:r>
      <w:r w:rsidRPr="00322F3B">
        <w:tab/>
        <w:t>only engages, and has only ever engaged, in activities for the purposes of carrying on that designated infrastructure project.</w:t>
      </w:r>
    </w:p>
    <w:p w14:paraId="6D14D679" w14:textId="77777777" w:rsidR="0037072A" w:rsidRPr="00322F3B" w:rsidRDefault="0037072A" w:rsidP="00B57F3F">
      <w:pPr>
        <w:pStyle w:val="SOText"/>
      </w:pPr>
      <w:r w:rsidRPr="00322F3B">
        <w:t>The tests that apply in relation to tax losses and bad debts if there is a change of ownership of an entity are modified so that periods during which the entity is a designated infrastructure project entity are not tested.</w:t>
      </w:r>
    </w:p>
    <w:p w14:paraId="5374D332" w14:textId="2E2FC478" w:rsidR="0037072A" w:rsidRPr="00322F3B" w:rsidRDefault="0037072A" w:rsidP="00B57F3F">
      <w:pPr>
        <w:pStyle w:val="SOText"/>
      </w:pPr>
      <w:r w:rsidRPr="00322F3B">
        <w:t>The loss utilisation rules in Subdivision</w:t>
      </w:r>
      <w:r w:rsidR="00825006" w:rsidRPr="00322F3B">
        <w:t> </w:t>
      </w:r>
      <w:r w:rsidRPr="00322F3B">
        <w:t>707</w:t>
      </w:r>
      <w:r w:rsidR="009953FD">
        <w:noBreakHyphen/>
      </w:r>
      <w:r w:rsidRPr="00322F3B">
        <w:t>C do not apply if the head company of a consolidated group is a designated infrastructure project entity after another designated infrastructure project entity joins the group.</w:t>
      </w:r>
    </w:p>
    <w:p w14:paraId="43D7187B" w14:textId="55576154" w:rsidR="0037072A" w:rsidRPr="00322F3B" w:rsidRDefault="0037072A" w:rsidP="00B57F3F">
      <w:pPr>
        <w:pStyle w:val="SOTextNote"/>
      </w:pPr>
      <w:r w:rsidRPr="00322F3B">
        <w:tab/>
        <w:t>Note:</w:t>
      </w:r>
      <w:r w:rsidRPr="00322F3B">
        <w:tab/>
        <w:t>The transfer rules in subsection</w:t>
      </w:r>
      <w:r w:rsidR="00825006" w:rsidRPr="00322F3B">
        <w:t> </w:t>
      </w:r>
      <w:r w:rsidRPr="00322F3B">
        <w:t>707</w:t>
      </w:r>
      <w:r w:rsidR="009953FD">
        <w:noBreakHyphen/>
      </w:r>
      <w:r w:rsidRPr="00322F3B">
        <w:t>120(1A) do not apply if a designated infrastructure project entity joins a consolidated group: see subsection</w:t>
      </w:r>
      <w:r w:rsidR="00825006" w:rsidRPr="00322F3B">
        <w:t> </w:t>
      </w:r>
      <w:r w:rsidRPr="00322F3B">
        <w:t>707</w:t>
      </w:r>
      <w:r w:rsidR="009953FD">
        <w:noBreakHyphen/>
      </w:r>
      <w:r w:rsidRPr="00322F3B">
        <w:t>120(5).</w:t>
      </w:r>
    </w:p>
    <w:p w14:paraId="2DD2EF11" w14:textId="77777777" w:rsidR="0037072A" w:rsidRPr="00322F3B" w:rsidRDefault="0037072A" w:rsidP="0037072A">
      <w:pPr>
        <w:pStyle w:val="TofSectsHeading"/>
      </w:pPr>
      <w:r w:rsidRPr="00322F3B">
        <w:t>Table of sections</w:t>
      </w:r>
    </w:p>
    <w:p w14:paraId="102A247D" w14:textId="77777777" w:rsidR="0037072A" w:rsidRPr="00322F3B" w:rsidRDefault="0037072A" w:rsidP="0037072A">
      <w:pPr>
        <w:pStyle w:val="TofSectsGroupHeading"/>
      </w:pPr>
      <w:r w:rsidRPr="00322F3B">
        <w:t>Uplift of tax losses</w:t>
      </w:r>
    </w:p>
    <w:p w14:paraId="3BC68390" w14:textId="1F1EB77D" w:rsidR="0037072A" w:rsidRPr="00322F3B" w:rsidRDefault="0037072A" w:rsidP="0037072A">
      <w:pPr>
        <w:pStyle w:val="TofSectsSection"/>
      </w:pPr>
      <w:r w:rsidRPr="00322F3B">
        <w:t>415</w:t>
      </w:r>
      <w:r w:rsidR="009953FD">
        <w:noBreakHyphen/>
      </w:r>
      <w:r w:rsidRPr="00322F3B">
        <w:t>15</w:t>
      </w:r>
      <w:r w:rsidRPr="00322F3B">
        <w:tab/>
        <w:t>Uplift of tax losses of designated infrastructure project entities</w:t>
      </w:r>
    </w:p>
    <w:p w14:paraId="49B1EEF9" w14:textId="48179941" w:rsidR="0037072A" w:rsidRPr="00322F3B" w:rsidRDefault="0037072A" w:rsidP="0037072A">
      <w:pPr>
        <w:pStyle w:val="TofSectsSection"/>
        <w:rPr>
          <w:rStyle w:val="CharBoldItalic"/>
        </w:rPr>
      </w:pPr>
      <w:r w:rsidRPr="00322F3B">
        <w:t>415</w:t>
      </w:r>
      <w:r w:rsidR="009953FD">
        <w:noBreakHyphen/>
      </w:r>
      <w:r w:rsidRPr="00322F3B">
        <w:t>20</w:t>
      </w:r>
      <w:r w:rsidRPr="00322F3B">
        <w:tab/>
      </w:r>
      <w:r w:rsidRPr="00322F3B">
        <w:rPr>
          <w:rStyle w:val="CharBoldItalic"/>
        </w:rPr>
        <w:t>Designated infrastructure project entity</w:t>
      </w:r>
    </w:p>
    <w:p w14:paraId="4A29A11F" w14:textId="77777777" w:rsidR="0037072A" w:rsidRPr="00322F3B" w:rsidRDefault="0037072A" w:rsidP="0037072A">
      <w:pPr>
        <w:pStyle w:val="TofSectsGroupHeading"/>
      </w:pPr>
      <w:r w:rsidRPr="00322F3B">
        <w:t>Change of ownership of trusts and companies</w:t>
      </w:r>
    </w:p>
    <w:p w14:paraId="3A16F3DC" w14:textId="79533A28" w:rsidR="0037072A" w:rsidRPr="00322F3B" w:rsidRDefault="0037072A" w:rsidP="0037072A">
      <w:pPr>
        <w:pStyle w:val="TofSectsSection"/>
      </w:pPr>
      <w:r w:rsidRPr="00322F3B">
        <w:lastRenderedPageBreak/>
        <w:t>415</w:t>
      </w:r>
      <w:r w:rsidR="009953FD">
        <w:noBreakHyphen/>
      </w:r>
      <w:r w:rsidRPr="00322F3B">
        <w:t>25</w:t>
      </w:r>
      <w:r w:rsidRPr="00322F3B">
        <w:tab/>
        <w:t>Tax losses of trusts</w:t>
      </w:r>
    </w:p>
    <w:p w14:paraId="1D961158" w14:textId="3A86A9B8" w:rsidR="0037072A" w:rsidRPr="00322F3B" w:rsidRDefault="0037072A" w:rsidP="0037072A">
      <w:pPr>
        <w:pStyle w:val="TofSectsSection"/>
      </w:pPr>
      <w:r w:rsidRPr="00322F3B">
        <w:t>415</w:t>
      </w:r>
      <w:r w:rsidR="009953FD">
        <w:noBreakHyphen/>
      </w:r>
      <w:r w:rsidRPr="00322F3B">
        <w:t>30</w:t>
      </w:r>
      <w:r w:rsidRPr="00322F3B">
        <w:tab/>
        <w:t>Bad debts written off etc. by trusts</w:t>
      </w:r>
    </w:p>
    <w:p w14:paraId="21242F51" w14:textId="6F46CDC5" w:rsidR="0037072A" w:rsidRPr="00322F3B" w:rsidRDefault="0037072A" w:rsidP="0037072A">
      <w:pPr>
        <w:pStyle w:val="TofSectsSection"/>
      </w:pPr>
      <w:r w:rsidRPr="00322F3B">
        <w:t>415</w:t>
      </w:r>
      <w:r w:rsidR="009953FD">
        <w:noBreakHyphen/>
      </w:r>
      <w:r w:rsidRPr="00322F3B">
        <w:t>35</w:t>
      </w:r>
      <w:r w:rsidRPr="00322F3B">
        <w:tab/>
        <w:t>Tax losses of companies</w:t>
      </w:r>
    </w:p>
    <w:p w14:paraId="043801CF" w14:textId="5C316C97" w:rsidR="0037072A" w:rsidRPr="00322F3B" w:rsidRDefault="0037072A" w:rsidP="0037072A">
      <w:pPr>
        <w:pStyle w:val="TofSectsSection"/>
      </w:pPr>
      <w:r w:rsidRPr="00322F3B">
        <w:t>415</w:t>
      </w:r>
      <w:r w:rsidR="009953FD">
        <w:noBreakHyphen/>
      </w:r>
      <w:r w:rsidRPr="00322F3B">
        <w:t>40</w:t>
      </w:r>
      <w:r w:rsidRPr="00322F3B">
        <w:tab/>
        <w:t>Bad debts written off by companies</w:t>
      </w:r>
    </w:p>
    <w:p w14:paraId="73AA0B55" w14:textId="77777777" w:rsidR="0037072A" w:rsidRPr="00322F3B" w:rsidRDefault="0037072A" w:rsidP="0037072A">
      <w:pPr>
        <w:pStyle w:val="TofSectsGroupHeading"/>
      </w:pPr>
      <w:r w:rsidRPr="00322F3B">
        <w:t>Consolidated groups</w:t>
      </w:r>
    </w:p>
    <w:p w14:paraId="5D81B15D" w14:textId="31E99738" w:rsidR="0037072A" w:rsidRPr="00322F3B" w:rsidRDefault="0037072A" w:rsidP="0037072A">
      <w:pPr>
        <w:pStyle w:val="TofSectsSection"/>
      </w:pPr>
      <w:r w:rsidRPr="00322F3B">
        <w:t>415</w:t>
      </w:r>
      <w:r w:rsidR="009953FD">
        <w:noBreakHyphen/>
      </w:r>
      <w:r w:rsidRPr="00322F3B">
        <w:t>45</w:t>
      </w:r>
      <w:r w:rsidRPr="00322F3B">
        <w:tab/>
        <w:t>Losses transferred to head companies of consolidated groups</w:t>
      </w:r>
    </w:p>
    <w:p w14:paraId="537E35CB" w14:textId="77777777" w:rsidR="0037072A" w:rsidRPr="00322F3B" w:rsidRDefault="0037072A" w:rsidP="0037072A">
      <w:pPr>
        <w:pStyle w:val="ActHead4"/>
      </w:pPr>
      <w:bookmarkStart w:id="650" w:name="_Toc201756080"/>
      <w:r w:rsidRPr="00322F3B">
        <w:t>Uplift of tax losses</w:t>
      </w:r>
      <w:bookmarkEnd w:id="650"/>
    </w:p>
    <w:p w14:paraId="2BE29400" w14:textId="67CDA724" w:rsidR="0037072A" w:rsidRPr="00322F3B" w:rsidRDefault="0037072A" w:rsidP="0037072A">
      <w:pPr>
        <w:pStyle w:val="ActHead5"/>
      </w:pPr>
      <w:bookmarkStart w:id="651" w:name="_Toc201756081"/>
      <w:r w:rsidRPr="00322F3B">
        <w:rPr>
          <w:rStyle w:val="CharSectno"/>
        </w:rPr>
        <w:t>415</w:t>
      </w:r>
      <w:r w:rsidR="009953FD">
        <w:rPr>
          <w:rStyle w:val="CharSectno"/>
        </w:rPr>
        <w:noBreakHyphen/>
      </w:r>
      <w:r w:rsidRPr="00322F3B">
        <w:rPr>
          <w:rStyle w:val="CharSectno"/>
        </w:rPr>
        <w:t>15</w:t>
      </w:r>
      <w:r w:rsidRPr="00322F3B">
        <w:t xml:space="preserve">  Uplift of tax losses of designated infrastructure project entities</w:t>
      </w:r>
      <w:bookmarkEnd w:id="651"/>
    </w:p>
    <w:p w14:paraId="2E548304" w14:textId="127138F1" w:rsidR="0037072A" w:rsidRPr="00322F3B" w:rsidRDefault="0037072A" w:rsidP="0037072A">
      <w:pPr>
        <w:pStyle w:val="subsection"/>
      </w:pPr>
      <w:r w:rsidRPr="00322F3B">
        <w:tab/>
        <w:t>(1)</w:t>
      </w:r>
      <w:r w:rsidRPr="00322F3B">
        <w:tab/>
        <w:t xml:space="preserve">The amount of a </w:t>
      </w:r>
      <w:r w:rsidR="009953FD" w:rsidRPr="009953FD">
        <w:rPr>
          <w:position w:val="6"/>
          <w:sz w:val="16"/>
        </w:rPr>
        <w:t>*</w:t>
      </w:r>
      <w:r w:rsidRPr="00322F3B">
        <w:t xml:space="preserve">tax loss of a </w:t>
      </w:r>
      <w:r w:rsidR="009953FD" w:rsidRPr="009953FD">
        <w:rPr>
          <w:position w:val="6"/>
          <w:sz w:val="16"/>
        </w:rPr>
        <w:t>*</w:t>
      </w:r>
      <w:r w:rsidRPr="00322F3B">
        <w:t xml:space="preserve">loss year of an entity is increased, at the end of each later income year (and before any </w:t>
      </w:r>
      <w:r w:rsidR="009953FD" w:rsidRPr="009953FD">
        <w:rPr>
          <w:position w:val="6"/>
          <w:sz w:val="16"/>
        </w:rPr>
        <w:t>*</w:t>
      </w:r>
      <w:r w:rsidRPr="00322F3B">
        <w:t>utilisation of the tax loss by the entity in the later income year), by the amount worked out using the following formula:</w:t>
      </w:r>
    </w:p>
    <w:p w14:paraId="7B330113" w14:textId="77777777" w:rsidR="0037072A" w:rsidRPr="00322F3B" w:rsidRDefault="0037072A" w:rsidP="0037072A">
      <w:pPr>
        <w:pStyle w:val="subsection"/>
      </w:pPr>
      <w:r w:rsidRPr="00322F3B">
        <w:tab/>
      </w:r>
      <w:r w:rsidRPr="00322F3B">
        <w:tab/>
      </w:r>
      <w:r w:rsidRPr="00322F3B">
        <w:rPr>
          <w:noProof/>
          <w:position w:val="-30"/>
        </w:rPr>
        <w:drawing>
          <wp:inline distT="0" distB="0" distL="0" distR="0" wp14:anchorId="6EBED95B" wp14:editId="2AA56DC6">
            <wp:extent cx="3404870" cy="525145"/>
            <wp:effectExtent l="0" t="0" r="0" b="8255"/>
            <wp:docPr id="60" name="Picture 60" descr="Start formula Amount of the *tax loss, to the extent it has not been *utilised times *Long term bond rate for the later income year times Eligible portion of the later income yea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04870" cy="525145"/>
                    </a:xfrm>
                    <a:prstGeom prst="rect">
                      <a:avLst/>
                    </a:prstGeom>
                    <a:noFill/>
                    <a:ln>
                      <a:noFill/>
                    </a:ln>
                  </pic:spPr>
                </pic:pic>
              </a:graphicData>
            </a:graphic>
          </wp:inline>
        </w:drawing>
      </w:r>
    </w:p>
    <w:p w14:paraId="6EBD20D3" w14:textId="77777777" w:rsidR="0037072A" w:rsidRPr="00322F3B" w:rsidRDefault="0037072A" w:rsidP="0037072A">
      <w:pPr>
        <w:pStyle w:val="subsection2"/>
      </w:pPr>
      <w:r w:rsidRPr="00322F3B">
        <w:t>where:</w:t>
      </w:r>
    </w:p>
    <w:p w14:paraId="68A12048" w14:textId="77777777" w:rsidR="0037072A" w:rsidRPr="00322F3B" w:rsidRDefault="0037072A" w:rsidP="0037072A">
      <w:pPr>
        <w:pStyle w:val="Definition"/>
      </w:pPr>
      <w:r w:rsidRPr="00322F3B">
        <w:rPr>
          <w:b/>
          <w:i/>
        </w:rPr>
        <w:t>eligible portion of the later income year</w:t>
      </w:r>
      <w:r w:rsidRPr="00322F3B">
        <w:t xml:space="preserve"> means the amount worked out using the following formula:</w:t>
      </w:r>
    </w:p>
    <w:p w14:paraId="08605E13" w14:textId="77777777" w:rsidR="0037072A" w:rsidRPr="00322F3B" w:rsidRDefault="0037072A" w:rsidP="0037072A">
      <w:pPr>
        <w:pStyle w:val="Definition"/>
      </w:pPr>
      <w:r w:rsidRPr="00322F3B">
        <w:rPr>
          <w:noProof/>
        </w:rPr>
        <w:drawing>
          <wp:inline distT="0" distB="0" distL="0" distR="0" wp14:anchorId="27710632" wp14:editId="360767A8">
            <wp:extent cx="2292985" cy="628015"/>
            <wp:effectExtent l="0" t="0" r="0" b="0"/>
            <wp:docPr id="53" name="Picture 53" descr="Start formula start fraction Number of days in the later income year on which subsection (2) applies to the entity over Number of days in the later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92985" cy="628015"/>
                    </a:xfrm>
                    <a:prstGeom prst="rect">
                      <a:avLst/>
                    </a:prstGeom>
                    <a:noFill/>
                    <a:ln>
                      <a:noFill/>
                    </a:ln>
                  </pic:spPr>
                </pic:pic>
              </a:graphicData>
            </a:graphic>
          </wp:inline>
        </w:drawing>
      </w:r>
    </w:p>
    <w:p w14:paraId="7405B24D" w14:textId="77777777" w:rsidR="0037072A" w:rsidRPr="00322F3B" w:rsidRDefault="0037072A" w:rsidP="0037072A">
      <w:pPr>
        <w:pStyle w:val="subsection"/>
      </w:pPr>
      <w:r w:rsidRPr="00322F3B">
        <w:tab/>
        <w:t>(2)</w:t>
      </w:r>
      <w:r w:rsidRPr="00322F3B">
        <w:tab/>
        <w:t>This subsection applies to the entity on a day in the later income year if:</w:t>
      </w:r>
    </w:p>
    <w:p w14:paraId="1996250B" w14:textId="12E1D0AB" w:rsidR="0037072A" w:rsidRPr="00322F3B" w:rsidRDefault="0037072A" w:rsidP="0037072A">
      <w:pPr>
        <w:pStyle w:val="paragraph"/>
      </w:pPr>
      <w:r w:rsidRPr="00322F3B">
        <w:tab/>
        <w:t>(a)</w:t>
      </w:r>
      <w:r w:rsidRPr="00322F3B">
        <w:tab/>
        <w:t xml:space="preserve">the entity is a </w:t>
      </w:r>
      <w:r w:rsidR="009953FD" w:rsidRPr="009953FD">
        <w:rPr>
          <w:position w:val="6"/>
          <w:sz w:val="16"/>
        </w:rPr>
        <w:t>*</w:t>
      </w:r>
      <w:r w:rsidRPr="00322F3B">
        <w:t>designated infrastructure project entity on that day; and</w:t>
      </w:r>
    </w:p>
    <w:p w14:paraId="3017CE38" w14:textId="6329EBA6" w:rsidR="0037072A" w:rsidRPr="00322F3B" w:rsidRDefault="0037072A" w:rsidP="0037072A">
      <w:pPr>
        <w:pStyle w:val="paragraph"/>
      </w:pPr>
      <w:r w:rsidRPr="00322F3B">
        <w:tab/>
        <w:t>(b)</w:t>
      </w:r>
      <w:r w:rsidRPr="00322F3B">
        <w:tab/>
        <w:t xml:space="preserve">on the day mentioned in </w:t>
      </w:r>
      <w:r w:rsidR="00825006" w:rsidRPr="00322F3B">
        <w:t>subsection (</w:t>
      </w:r>
      <w:r w:rsidRPr="00322F3B">
        <w:t xml:space="preserve">3), the entity has notified the Commissioner (whether before, during or after </w:t>
      </w:r>
      <w:r w:rsidRPr="00322F3B">
        <w:lastRenderedPageBreak/>
        <w:t xml:space="preserve">the later income year) in the </w:t>
      </w:r>
      <w:r w:rsidR="009953FD" w:rsidRPr="009953FD">
        <w:rPr>
          <w:position w:val="6"/>
          <w:sz w:val="16"/>
        </w:rPr>
        <w:t>*</w:t>
      </w:r>
      <w:r w:rsidRPr="00322F3B">
        <w:t>approved form that the entity was, at any time, a designated infrastructure project entity.</w:t>
      </w:r>
    </w:p>
    <w:p w14:paraId="1C4F0F2A" w14:textId="77777777" w:rsidR="0037072A" w:rsidRPr="00322F3B" w:rsidRDefault="0037072A" w:rsidP="0037072A">
      <w:pPr>
        <w:pStyle w:val="subsection"/>
      </w:pPr>
      <w:r w:rsidRPr="00322F3B">
        <w:tab/>
        <w:t>(3)</w:t>
      </w:r>
      <w:r w:rsidRPr="00322F3B">
        <w:tab/>
        <w:t xml:space="preserve">For the purposes of </w:t>
      </w:r>
      <w:r w:rsidR="00825006" w:rsidRPr="00322F3B">
        <w:t>paragraph (</w:t>
      </w:r>
      <w:r w:rsidRPr="00322F3B">
        <w:t>2)(b), the day is the day after the latest of the following days:</w:t>
      </w:r>
    </w:p>
    <w:p w14:paraId="2005896A" w14:textId="77777777" w:rsidR="0037072A" w:rsidRPr="00322F3B" w:rsidRDefault="0037072A" w:rsidP="0037072A">
      <w:pPr>
        <w:pStyle w:val="paragraph"/>
      </w:pPr>
      <w:r w:rsidRPr="00322F3B">
        <w:tab/>
        <w:t>(a)</w:t>
      </w:r>
      <w:r w:rsidRPr="00322F3B">
        <w:tab/>
        <w:t>the day before which the entity:</w:t>
      </w:r>
    </w:p>
    <w:p w14:paraId="0F75621B" w14:textId="35D3E637" w:rsidR="0037072A" w:rsidRPr="00322F3B" w:rsidRDefault="0037072A" w:rsidP="0037072A">
      <w:pPr>
        <w:pStyle w:val="paragraphsub"/>
      </w:pPr>
      <w:r w:rsidRPr="00322F3B">
        <w:tab/>
        <w:t>(i)</w:t>
      </w:r>
      <w:r w:rsidRPr="00322F3B">
        <w:tab/>
        <w:t xml:space="preserve">is required to lodge its </w:t>
      </w:r>
      <w:r w:rsidR="009953FD" w:rsidRPr="009953FD">
        <w:rPr>
          <w:position w:val="6"/>
          <w:sz w:val="16"/>
        </w:rPr>
        <w:t>*</w:t>
      </w:r>
      <w:r w:rsidRPr="00322F3B">
        <w:t>income tax return for the later income year with the Commissioner; or</w:t>
      </w:r>
    </w:p>
    <w:p w14:paraId="25415AEF" w14:textId="77777777" w:rsidR="0037072A" w:rsidRPr="00322F3B" w:rsidRDefault="0037072A" w:rsidP="0037072A">
      <w:pPr>
        <w:pStyle w:val="paragraphsub"/>
      </w:pPr>
      <w:r w:rsidRPr="00322F3B">
        <w:tab/>
        <w:t>(ii)</w:t>
      </w:r>
      <w:r w:rsidRPr="00322F3B">
        <w:tab/>
        <w:t>if the entity is not required to lodge an income tax return for the later income year—would be required to lodge its income tax return for the later income year were the entity required to lodge such a return;</w:t>
      </w:r>
    </w:p>
    <w:p w14:paraId="574A5458" w14:textId="58F21D93" w:rsidR="0037072A" w:rsidRPr="00322F3B" w:rsidRDefault="0037072A" w:rsidP="0037072A">
      <w:pPr>
        <w:pStyle w:val="paragraph"/>
      </w:pPr>
      <w:r w:rsidRPr="00322F3B">
        <w:tab/>
        <w:t>(b)</w:t>
      </w:r>
      <w:r w:rsidRPr="00322F3B">
        <w:tab/>
        <w:t xml:space="preserve">the 28th day after the first day the entity </w:t>
      </w:r>
      <w:r w:rsidR="003D7184" w:rsidRPr="00322F3B">
        <w:t>carries on</w:t>
      </w:r>
      <w:r w:rsidRPr="00322F3B">
        <w:t xml:space="preserve"> the infrastructure project mentioned in </w:t>
      </w:r>
      <w:r w:rsidR="009953FD">
        <w:t>paragraph 4</w:t>
      </w:r>
      <w:r w:rsidRPr="00322F3B">
        <w:t>15</w:t>
      </w:r>
      <w:r w:rsidR="009953FD">
        <w:noBreakHyphen/>
      </w:r>
      <w:r w:rsidRPr="00322F3B">
        <w:t>20(1)(b);</w:t>
      </w:r>
    </w:p>
    <w:p w14:paraId="5992A5C9" w14:textId="2BCB7DFB" w:rsidR="0037072A" w:rsidRPr="00322F3B" w:rsidRDefault="0037072A" w:rsidP="0037072A">
      <w:pPr>
        <w:pStyle w:val="paragraph"/>
      </w:pPr>
      <w:r w:rsidRPr="00322F3B">
        <w:tab/>
        <w:t>(c)</w:t>
      </w:r>
      <w:r w:rsidRPr="00322F3B">
        <w:tab/>
        <w:t xml:space="preserve">the 28th day after the day the </w:t>
      </w:r>
      <w:r w:rsidR="009953FD" w:rsidRPr="009953FD">
        <w:rPr>
          <w:position w:val="6"/>
          <w:sz w:val="16"/>
        </w:rPr>
        <w:t>*</w:t>
      </w:r>
      <w:r w:rsidR="00456C64" w:rsidRPr="00322F3B">
        <w:t>Infrastructure CEO</w:t>
      </w:r>
      <w:r w:rsidRPr="00322F3B">
        <w:t xml:space="preserve"> designates the infrastructure project under </w:t>
      </w:r>
      <w:r w:rsidR="009953FD">
        <w:t>section 4</w:t>
      </w:r>
      <w:r w:rsidRPr="00322F3B">
        <w:t>15</w:t>
      </w:r>
      <w:r w:rsidR="009953FD">
        <w:noBreakHyphen/>
      </w:r>
      <w:r w:rsidRPr="00322F3B">
        <w:t>70;</w:t>
      </w:r>
    </w:p>
    <w:p w14:paraId="69EEE67C" w14:textId="77777777" w:rsidR="0037072A" w:rsidRPr="00322F3B" w:rsidRDefault="0037072A" w:rsidP="0037072A">
      <w:pPr>
        <w:pStyle w:val="paragraph"/>
      </w:pPr>
      <w:r w:rsidRPr="00322F3B">
        <w:tab/>
        <w:t>(d)</w:t>
      </w:r>
      <w:r w:rsidRPr="00322F3B">
        <w:tab/>
        <w:t>a later day allowed by the Commissioner.</w:t>
      </w:r>
    </w:p>
    <w:p w14:paraId="0D0D146B" w14:textId="77777777" w:rsidR="0037072A" w:rsidRPr="00322F3B" w:rsidRDefault="0037072A" w:rsidP="0037072A">
      <w:pPr>
        <w:pStyle w:val="notetext"/>
      </w:pPr>
      <w:r w:rsidRPr="00322F3B">
        <w:t>Note:</w:t>
      </w:r>
      <w:r w:rsidRPr="00322F3B">
        <w:tab/>
        <w:t xml:space="preserve">The increase under this section can occur at the end of an income year even if, at the end of the year, the entity does not know the entity is a designated infrastructure project entity (e.g. because the </w:t>
      </w:r>
      <w:r w:rsidR="007F1B61" w:rsidRPr="00322F3B">
        <w:t>Infrastructure CEO</w:t>
      </w:r>
      <w:r w:rsidRPr="00322F3B">
        <w:t xml:space="preserve"> has not yet designated the infrastructure project that the entity carries on, but the </w:t>
      </w:r>
      <w:r w:rsidR="00456C64" w:rsidRPr="00322F3B">
        <w:t>Infrastructure CEO</w:t>
      </w:r>
      <w:r w:rsidRPr="00322F3B">
        <w:t xml:space="preserve"> does so later).</w:t>
      </w:r>
    </w:p>
    <w:p w14:paraId="49D4F987" w14:textId="77777777" w:rsidR="0037072A" w:rsidRPr="00322F3B" w:rsidRDefault="0037072A" w:rsidP="0037072A">
      <w:pPr>
        <w:pStyle w:val="SubsectionHead"/>
      </w:pPr>
      <w:r w:rsidRPr="00322F3B">
        <w:t>Consolidated groups</w:t>
      </w:r>
    </w:p>
    <w:p w14:paraId="0A7593C7" w14:textId="4D303091" w:rsidR="0037072A" w:rsidRPr="00322F3B" w:rsidRDefault="0037072A" w:rsidP="0037072A">
      <w:pPr>
        <w:pStyle w:val="subsection"/>
      </w:pPr>
      <w:r w:rsidRPr="00322F3B">
        <w:tab/>
        <w:t>(4)</w:t>
      </w:r>
      <w:r w:rsidRPr="00322F3B">
        <w:tab/>
        <w:t>Disregard paragraph</w:t>
      </w:r>
      <w:r w:rsidR="00825006" w:rsidRPr="00322F3B">
        <w:t> </w:t>
      </w:r>
      <w:r w:rsidRPr="00322F3B">
        <w:t>701</w:t>
      </w:r>
      <w:r w:rsidR="009953FD">
        <w:noBreakHyphen/>
      </w:r>
      <w:r w:rsidRPr="00322F3B">
        <w:t xml:space="preserve">30(3)(a) for the purposes of the denominator in the formula in the definition of </w:t>
      </w:r>
      <w:r w:rsidRPr="00322F3B">
        <w:rPr>
          <w:b/>
          <w:i/>
        </w:rPr>
        <w:t>eligible portion of the later income year</w:t>
      </w:r>
      <w:r w:rsidRPr="00322F3B">
        <w:t xml:space="preserve"> in </w:t>
      </w:r>
      <w:r w:rsidR="00825006" w:rsidRPr="00322F3B">
        <w:t>subsection (</w:t>
      </w:r>
      <w:r w:rsidRPr="00322F3B">
        <w:t>1) of this section.</w:t>
      </w:r>
    </w:p>
    <w:p w14:paraId="5BB2E3B3" w14:textId="15222252" w:rsidR="0037072A" w:rsidRPr="00322F3B" w:rsidRDefault="0037072A" w:rsidP="0037072A">
      <w:pPr>
        <w:pStyle w:val="notetext"/>
      </w:pPr>
      <w:r w:rsidRPr="00322F3B">
        <w:t>Note:</w:t>
      </w:r>
      <w:r w:rsidRPr="00322F3B">
        <w:tab/>
      </w:r>
      <w:r w:rsidR="00E14995" w:rsidRPr="00322F3B">
        <w:t>Paragraph 7</w:t>
      </w:r>
      <w:r w:rsidRPr="00322F3B">
        <w:t>01</w:t>
      </w:r>
      <w:r w:rsidR="009953FD">
        <w:noBreakHyphen/>
      </w:r>
      <w:r w:rsidRPr="00322F3B">
        <w:t>30(3)(a) applies if the entity becomes a subsidiary member of a consolidated group during the later income year.</w:t>
      </w:r>
    </w:p>
    <w:p w14:paraId="78D642E2" w14:textId="0488F9A7" w:rsidR="0037072A" w:rsidRPr="00322F3B" w:rsidRDefault="0037072A" w:rsidP="0037072A">
      <w:pPr>
        <w:pStyle w:val="subsection"/>
      </w:pPr>
      <w:r w:rsidRPr="00322F3B">
        <w:tab/>
        <w:t>(5)</w:t>
      </w:r>
      <w:r w:rsidRPr="00322F3B">
        <w:tab/>
        <w:t xml:space="preserve">For the purposes of applying this section to a </w:t>
      </w:r>
      <w:r w:rsidR="009953FD" w:rsidRPr="009953FD">
        <w:rPr>
          <w:position w:val="6"/>
          <w:sz w:val="16"/>
        </w:rPr>
        <w:t>*</w:t>
      </w:r>
      <w:r w:rsidRPr="00322F3B">
        <w:t xml:space="preserve">tax loss the </w:t>
      </w:r>
      <w:r w:rsidR="009953FD" w:rsidRPr="009953FD">
        <w:rPr>
          <w:position w:val="6"/>
          <w:sz w:val="16"/>
        </w:rPr>
        <w:t>*</w:t>
      </w:r>
      <w:r w:rsidRPr="00322F3B">
        <w:t xml:space="preserve">head company of a </w:t>
      </w:r>
      <w:r w:rsidR="009953FD" w:rsidRPr="009953FD">
        <w:rPr>
          <w:position w:val="6"/>
          <w:sz w:val="16"/>
        </w:rPr>
        <w:t>*</w:t>
      </w:r>
      <w:r w:rsidRPr="00322F3B">
        <w:t>consolidated group makes as mentioned in subsection</w:t>
      </w:r>
      <w:r w:rsidR="00825006" w:rsidRPr="00322F3B">
        <w:t> </w:t>
      </w:r>
      <w:r w:rsidRPr="00322F3B">
        <w:t>707</w:t>
      </w:r>
      <w:r w:rsidR="009953FD">
        <w:noBreakHyphen/>
      </w:r>
      <w:r w:rsidRPr="00322F3B">
        <w:t>140(1):</w:t>
      </w:r>
    </w:p>
    <w:p w14:paraId="4ED0D7C7" w14:textId="77777777" w:rsidR="0037072A" w:rsidRPr="00322F3B" w:rsidRDefault="0037072A" w:rsidP="0037072A">
      <w:pPr>
        <w:pStyle w:val="paragraph"/>
      </w:pPr>
      <w:r w:rsidRPr="00322F3B">
        <w:tab/>
        <w:t>(a)</w:t>
      </w:r>
      <w:r w:rsidRPr="00322F3B">
        <w:tab/>
        <w:t>the head company is treated as having made the loss in the income year before the income year in which the transfer mentioned in that subsection occurs; and</w:t>
      </w:r>
    </w:p>
    <w:p w14:paraId="3CF2DAEA" w14:textId="77777777" w:rsidR="0037072A" w:rsidRPr="00322F3B" w:rsidRDefault="0037072A" w:rsidP="0037072A">
      <w:pPr>
        <w:pStyle w:val="paragraph"/>
      </w:pPr>
      <w:r w:rsidRPr="00322F3B">
        <w:lastRenderedPageBreak/>
        <w:tab/>
        <w:t>(b)</w:t>
      </w:r>
      <w:r w:rsidRPr="00322F3B">
        <w:tab/>
      </w:r>
      <w:r w:rsidR="00825006" w:rsidRPr="00322F3B">
        <w:t>subsection (</w:t>
      </w:r>
      <w:r w:rsidRPr="00322F3B">
        <w:t>2) of this section is treated as not applying to the head company on or before the day the transfer occurs;</w:t>
      </w:r>
    </w:p>
    <w:p w14:paraId="4BC512E2" w14:textId="1F9D348A" w:rsidR="0037072A" w:rsidRPr="00322F3B" w:rsidRDefault="0037072A" w:rsidP="0037072A">
      <w:pPr>
        <w:pStyle w:val="subsection2"/>
      </w:pPr>
      <w:r w:rsidRPr="00322F3B">
        <w:t>unless the transferred loss was a non</w:t>
      </w:r>
      <w:r w:rsidR="009953FD">
        <w:noBreakHyphen/>
      </w:r>
      <w:r w:rsidRPr="00322F3B">
        <w:t>membership period loss (within the meaning of subsection</w:t>
      </w:r>
      <w:r w:rsidR="00825006" w:rsidRPr="00322F3B">
        <w:t> </w:t>
      </w:r>
      <w:r w:rsidRPr="00322F3B">
        <w:t>701</w:t>
      </w:r>
      <w:r w:rsidR="009953FD">
        <w:noBreakHyphen/>
      </w:r>
      <w:r w:rsidRPr="00322F3B">
        <w:t>30(3)) in relation to the group.</w:t>
      </w:r>
    </w:p>
    <w:p w14:paraId="627233B4" w14:textId="1BCF1D11" w:rsidR="0037072A" w:rsidRPr="00322F3B" w:rsidRDefault="0037072A" w:rsidP="0037072A">
      <w:pPr>
        <w:pStyle w:val="notetext"/>
      </w:pPr>
      <w:r w:rsidRPr="00322F3B">
        <w:t>Note:</w:t>
      </w:r>
      <w:r w:rsidRPr="00322F3B">
        <w:tab/>
        <w:t>Subsection</w:t>
      </w:r>
      <w:r w:rsidR="00825006" w:rsidRPr="00322F3B">
        <w:t> </w:t>
      </w:r>
      <w:r w:rsidRPr="00322F3B">
        <w:t>707</w:t>
      </w:r>
      <w:r w:rsidR="009953FD">
        <w:noBreakHyphen/>
      </w:r>
      <w:r w:rsidRPr="00322F3B">
        <w:t>140(1) treats the head company of a consolidated group as having made a loss in an income year in which a loss is transferred to the head company from an entity that joins the group.</w:t>
      </w:r>
    </w:p>
    <w:p w14:paraId="523664CB" w14:textId="152FF369" w:rsidR="0037072A" w:rsidRPr="00322F3B" w:rsidRDefault="0037072A" w:rsidP="0037072A">
      <w:pPr>
        <w:pStyle w:val="ActHead5"/>
        <w:rPr>
          <w:i/>
        </w:rPr>
      </w:pPr>
      <w:bookmarkStart w:id="652" w:name="_Toc201756082"/>
      <w:r w:rsidRPr="00322F3B">
        <w:rPr>
          <w:rStyle w:val="CharSectno"/>
        </w:rPr>
        <w:t>415</w:t>
      </w:r>
      <w:r w:rsidR="009953FD">
        <w:rPr>
          <w:rStyle w:val="CharSectno"/>
        </w:rPr>
        <w:noBreakHyphen/>
      </w:r>
      <w:r w:rsidRPr="00322F3B">
        <w:rPr>
          <w:rStyle w:val="CharSectno"/>
        </w:rPr>
        <w:t>20</w:t>
      </w:r>
      <w:r w:rsidRPr="00322F3B">
        <w:t xml:space="preserve">  </w:t>
      </w:r>
      <w:r w:rsidRPr="00322F3B">
        <w:rPr>
          <w:i/>
        </w:rPr>
        <w:t>Designated infrastructure project entity</w:t>
      </w:r>
      <w:bookmarkEnd w:id="652"/>
    </w:p>
    <w:p w14:paraId="0BC5A8E0" w14:textId="77777777" w:rsidR="0037072A" w:rsidRPr="00322F3B" w:rsidRDefault="0037072A" w:rsidP="0037072A">
      <w:pPr>
        <w:pStyle w:val="SubsectionHead"/>
      </w:pPr>
      <w:r w:rsidRPr="00322F3B">
        <w:t>Designated infrastructure project entity</w:t>
      </w:r>
    </w:p>
    <w:p w14:paraId="38EC46C8" w14:textId="77777777" w:rsidR="0037072A" w:rsidRPr="00322F3B" w:rsidRDefault="0037072A" w:rsidP="0037072A">
      <w:pPr>
        <w:pStyle w:val="subsection"/>
      </w:pPr>
      <w:r w:rsidRPr="00322F3B">
        <w:tab/>
        <w:t>(1)</w:t>
      </w:r>
      <w:r w:rsidRPr="00322F3B">
        <w:tab/>
        <w:t xml:space="preserve">An entity is a </w:t>
      </w:r>
      <w:r w:rsidRPr="00322F3B">
        <w:rPr>
          <w:b/>
          <w:i/>
        </w:rPr>
        <w:t>designated infrastructure project entity</w:t>
      </w:r>
      <w:r w:rsidRPr="00322F3B">
        <w:t xml:space="preserve"> at a time (the </w:t>
      </w:r>
      <w:r w:rsidRPr="00322F3B">
        <w:rPr>
          <w:b/>
          <w:i/>
        </w:rPr>
        <w:t>relevant time</w:t>
      </w:r>
      <w:r w:rsidRPr="00322F3B">
        <w:t>) if:</w:t>
      </w:r>
    </w:p>
    <w:p w14:paraId="5B644357" w14:textId="0567CB47" w:rsidR="0037072A" w:rsidRPr="00322F3B" w:rsidRDefault="0037072A" w:rsidP="0037072A">
      <w:pPr>
        <w:pStyle w:val="paragraph"/>
      </w:pPr>
      <w:r w:rsidRPr="00322F3B">
        <w:tab/>
        <w:t>(a)</w:t>
      </w:r>
      <w:r w:rsidRPr="00322F3B">
        <w:tab/>
        <w:t xml:space="preserve">at the relevant time, the entity is a </w:t>
      </w:r>
      <w:r w:rsidR="009953FD" w:rsidRPr="009953FD">
        <w:rPr>
          <w:position w:val="6"/>
          <w:sz w:val="16"/>
        </w:rPr>
        <w:t>*</w:t>
      </w:r>
      <w:r w:rsidRPr="00322F3B">
        <w:t>fixed trust or a company; and</w:t>
      </w:r>
    </w:p>
    <w:p w14:paraId="307854E5" w14:textId="3B3E44BE" w:rsidR="0037072A" w:rsidRPr="00322F3B" w:rsidRDefault="0037072A" w:rsidP="0037072A">
      <w:pPr>
        <w:pStyle w:val="paragraph"/>
      </w:pPr>
      <w:r w:rsidRPr="00322F3B">
        <w:tab/>
        <w:t>(b)</w:t>
      </w:r>
      <w:r w:rsidRPr="00322F3B">
        <w:tab/>
        <w:t xml:space="preserve">at or after the relevant time, the entity </w:t>
      </w:r>
      <w:r w:rsidR="003D7184" w:rsidRPr="00322F3B">
        <w:t>carries on</w:t>
      </w:r>
      <w:r w:rsidRPr="00322F3B">
        <w:t xml:space="preserve"> a single </w:t>
      </w:r>
      <w:r w:rsidR="009953FD" w:rsidRPr="009953FD">
        <w:rPr>
          <w:position w:val="6"/>
          <w:sz w:val="16"/>
        </w:rPr>
        <w:t>*</w:t>
      </w:r>
      <w:r w:rsidRPr="00322F3B">
        <w:t>designated infrastructure project; and</w:t>
      </w:r>
    </w:p>
    <w:p w14:paraId="135DAB70" w14:textId="77777777" w:rsidR="0037072A" w:rsidRPr="00322F3B" w:rsidRDefault="0037072A" w:rsidP="0037072A">
      <w:pPr>
        <w:pStyle w:val="paragraph"/>
      </w:pPr>
      <w:r w:rsidRPr="00322F3B">
        <w:tab/>
        <w:t>(c)</w:t>
      </w:r>
      <w:r w:rsidRPr="00322F3B">
        <w:tab/>
        <w:t>the entity does not, at or before the relevant time, carry on any other designated infrastructure project; and</w:t>
      </w:r>
    </w:p>
    <w:p w14:paraId="0B869DCA" w14:textId="77777777" w:rsidR="0037072A" w:rsidRPr="00322F3B" w:rsidRDefault="0037072A" w:rsidP="0037072A">
      <w:pPr>
        <w:pStyle w:val="paragraph"/>
      </w:pPr>
      <w:r w:rsidRPr="00322F3B">
        <w:tab/>
        <w:t>(d)</w:t>
      </w:r>
      <w:r w:rsidRPr="00322F3B">
        <w:tab/>
        <w:t>the only activities in which the entity engages at the relevant time, or engaged before the relevant time, are or were for the purposes of the entity carrying on the single designated infrastructure project.</w:t>
      </w:r>
    </w:p>
    <w:p w14:paraId="46600767" w14:textId="77777777" w:rsidR="0037072A" w:rsidRPr="00322F3B" w:rsidRDefault="0037072A" w:rsidP="0037072A">
      <w:pPr>
        <w:pStyle w:val="subsection"/>
      </w:pPr>
      <w:r w:rsidRPr="00322F3B">
        <w:tab/>
        <w:t>(2)</w:t>
      </w:r>
      <w:r w:rsidRPr="00322F3B">
        <w:tab/>
        <w:t>For the purposes of this section:</w:t>
      </w:r>
    </w:p>
    <w:p w14:paraId="6D08DD05" w14:textId="28F33CFF" w:rsidR="0037072A" w:rsidRPr="00322F3B" w:rsidRDefault="0037072A" w:rsidP="0037072A">
      <w:pPr>
        <w:pStyle w:val="paragraph"/>
      </w:pPr>
      <w:r w:rsidRPr="00322F3B">
        <w:tab/>
        <w:t>(a)</w:t>
      </w:r>
      <w:r w:rsidRPr="00322F3B">
        <w:tab/>
        <w:t xml:space="preserve">an </w:t>
      </w:r>
      <w:r w:rsidR="009953FD" w:rsidRPr="009953FD">
        <w:rPr>
          <w:position w:val="6"/>
          <w:sz w:val="16"/>
        </w:rPr>
        <w:t>*</w:t>
      </w:r>
      <w:r w:rsidRPr="00322F3B">
        <w:t xml:space="preserve">enterprise that becomes a </w:t>
      </w:r>
      <w:r w:rsidR="009953FD" w:rsidRPr="009953FD">
        <w:rPr>
          <w:position w:val="6"/>
          <w:sz w:val="16"/>
        </w:rPr>
        <w:t>*</w:t>
      </w:r>
      <w:r w:rsidRPr="00322F3B">
        <w:t>designated infrastructure project at a time is treated as having been a designated infrastructure project at all earlier times; and</w:t>
      </w:r>
    </w:p>
    <w:p w14:paraId="08140A85" w14:textId="77777777" w:rsidR="0037072A" w:rsidRPr="00322F3B" w:rsidRDefault="0037072A" w:rsidP="0037072A">
      <w:pPr>
        <w:pStyle w:val="paragraph"/>
      </w:pPr>
      <w:r w:rsidRPr="00322F3B">
        <w:tab/>
        <w:t>(b)</w:t>
      </w:r>
      <w:r w:rsidRPr="00322F3B">
        <w:tab/>
        <w:t xml:space="preserve">if the entity </w:t>
      </w:r>
      <w:r w:rsidR="003D7184" w:rsidRPr="00322F3B">
        <w:t>carries on</w:t>
      </w:r>
      <w:r w:rsidRPr="00322F3B">
        <w:t xml:space="preserve"> (whether or not at the same time) one or more parts, but not the whole, of a single designated infrastructure project—the parts are treated as being a single designated infrastructure project; and</w:t>
      </w:r>
    </w:p>
    <w:p w14:paraId="03E453FB" w14:textId="77777777" w:rsidR="0037072A" w:rsidRPr="00322F3B" w:rsidRDefault="0037072A" w:rsidP="0037072A">
      <w:pPr>
        <w:pStyle w:val="paragraph"/>
      </w:pPr>
      <w:r w:rsidRPr="00322F3B">
        <w:tab/>
        <w:t>(c)</w:t>
      </w:r>
      <w:r w:rsidRPr="00322F3B">
        <w:tab/>
        <w:t>in any case—the following are treated as being a single designated infrastructure project:</w:t>
      </w:r>
    </w:p>
    <w:p w14:paraId="6976787B" w14:textId="77777777" w:rsidR="0037072A" w:rsidRPr="00322F3B" w:rsidRDefault="0037072A" w:rsidP="0037072A">
      <w:pPr>
        <w:pStyle w:val="paragraphsub"/>
      </w:pPr>
      <w:r w:rsidRPr="00322F3B">
        <w:lastRenderedPageBreak/>
        <w:tab/>
        <w:t>(i)</w:t>
      </w:r>
      <w:r w:rsidRPr="00322F3B">
        <w:tab/>
        <w:t xml:space="preserve">a single designated infrastructure project (the </w:t>
      </w:r>
      <w:r w:rsidRPr="00322F3B">
        <w:rPr>
          <w:b/>
          <w:i/>
        </w:rPr>
        <w:t>listed infrastructure project</w:t>
      </w:r>
      <w:r w:rsidRPr="00322F3B">
        <w:t>) that is included on an Infrastructure Priority List;</w:t>
      </w:r>
    </w:p>
    <w:p w14:paraId="00F8FEA6" w14:textId="77777777" w:rsidR="0037072A" w:rsidRPr="00322F3B" w:rsidRDefault="0037072A" w:rsidP="0037072A">
      <w:pPr>
        <w:pStyle w:val="paragraphsub"/>
      </w:pPr>
      <w:r w:rsidRPr="00322F3B">
        <w:tab/>
        <w:t>(ii)</w:t>
      </w:r>
      <w:r w:rsidRPr="00322F3B">
        <w:tab/>
        <w:t>any designated infrastructure projects that the entity carries on (whether or not at the same time) and that are part of the listed infrastructure project; and</w:t>
      </w:r>
    </w:p>
    <w:p w14:paraId="6B4DD25C" w14:textId="77777777" w:rsidR="0037072A" w:rsidRPr="00322F3B" w:rsidRDefault="0037072A" w:rsidP="0037072A">
      <w:pPr>
        <w:pStyle w:val="noteToPara"/>
      </w:pPr>
      <w:r w:rsidRPr="00322F3B">
        <w:t>Note:</w:t>
      </w:r>
      <w:r w:rsidRPr="00322F3B">
        <w:tab/>
        <w:t xml:space="preserve">For Infrastructure Priority Lists, see </w:t>
      </w:r>
      <w:r w:rsidR="00456C64" w:rsidRPr="00322F3B">
        <w:t>paragraph</w:t>
      </w:r>
      <w:r w:rsidR="00825006" w:rsidRPr="00322F3B">
        <w:t> </w:t>
      </w:r>
      <w:r w:rsidR="00456C64" w:rsidRPr="00322F3B">
        <w:t>5(b)</w:t>
      </w:r>
      <w:r w:rsidRPr="00322F3B">
        <w:t xml:space="preserve"> of the </w:t>
      </w:r>
      <w:r w:rsidRPr="00322F3B">
        <w:rPr>
          <w:i/>
        </w:rPr>
        <w:t>Infrastructure Australia Act 2008</w:t>
      </w:r>
      <w:r w:rsidRPr="00322F3B">
        <w:t>.</w:t>
      </w:r>
    </w:p>
    <w:p w14:paraId="238C0C22" w14:textId="77777777" w:rsidR="0037072A" w:rsidRPr="00322F3B" w:rsidRDefault="0037072A" w:rsidP="0037072A">
      <w:pPr>
        <w:pStyle w:val="paragraph"/>
      </w:pPr>
      <w:r w:rsidRPr="00322F3B">
        <w:tab/>
        <w:t>(d)</w:t>
      </w:r>
      <w:r w:rsidRPr="00322F3B">
        <w:tab/>
        <w:t>in any case—any designated infrastructure projects that the entity carries on (whether or not at the same time) and that are part of a single infrastructure project that:</w:t>
      </w:r>
    </w:p>
    <w:p w14:paraId="4EBA4B58" w14:textId="77777777" w:rsidR="0037072A" w:rsidRPr="00322F3B" w:rsidRDefault="0037072A" w:rsidP="0037072A">
      <w:pPr>
        <w:pStyle w:val="paragraphsub"/>
      </w:pPr>
      <w:r w:rsidRPr="00322F3B">
        <w:tab/>
        <w:t>(i)</w:t>
      </w:r>
      <w:r w:rsidRPr="00322F3B">
        <w:tab/>
        <w:t>is included on an Infrastructure Priority List; and</w:t>
      </w:r>
    </w:p>
    <w:p w14:paraId="5BE94463" w14:textId="77777777" w:rsidR="0037072A" w:rsidRPr="00322F3B" w:rsidRDefault="0037072A" w:rsidP="0037072A">
      <w:pPr>
        <w:pStyle w:val="paragraphsub"/>
      </w:pPr>
      <w:r w:rsidRPr="00322F3B">
        <w:tab/>
        <w:t>(ii)</w:t>
      </w:r>
      <w:r w:rsidRPr="00322F3B">
        <w:tab/>
        <w:t>is not a designated infrastructure project;</w:t>
      </w:r>
    </w:p>
    <w:p w14:paraId="1EF16681" w14:textId="77777777" w:rsidR="0037072A" w:rsidRPr="00322F3B" w:rsidRDefault="0037072A" w:rsidP="0037072A">
      <w:pPr>
        <w:pStyle w:val="paragraph"/>
      </w:pPr>
      <w:r w:rsidRPr="00322F3B">
        <w:tab/>
      </w:r>
      <w:r w:rsidRPr="00322F3B">
        <w:tab/>
        <w:t>are treated as being a single designated infrastructure project.</w:t>
      </w:r>
    </w:p>
    <w:p w14:paraId="2DF622DA" w14:textId="77777777" w:rsidR="0037072A" w:rsidRPr="00322F3B" w:rsidRDefault="0037072A" w:rsidP="0037072A">
      <w:pPr>
        <w:pStyle w:val="SubsectionHead"/>
      </w:pPr>
      <w:r w:rsidRPr="00322F3B">
        <w:t>Partnerships</w:t>
      </w:r>
    </w:p>
    <w:p w14:paraId="56A3E3AE" w14:textId="77777777" w:rsidR="0037072A" w:rsidRPr="00322F3B" w:rsidRDefault="0037072A" w:rsidP="0037072A">
      <w:pPr>
        <w:pStyle w:val="subsection"/>
      </w:pPr>
      <w:r w:rsidRPr="00322F3B">
        <w:tab/>
        <w:t>(3)</w:t>
      </w:r>
      <w:r w:rsidRPr="00322F3B">
        <w:tab/>
      </w:r>
      <w:r w:rsidR="00825006" w:rsidRPr="00322F3B">
        <w:t>Subsection (</w:t>
      </w:r>
      <w:r w:rsidRPr="00322F3B">
        <w:t>4) applies to an entity if:</w:t>
      </w:r>
    </w:p>
    <w:p w14:paraId="686265EC" w14:textId="0D6F1BB9" w:rsidR="0037072A" w:rsidRPr="00322F3B" w:rsidRDefault="0037072A" w:rsidP="0037072A">
      <w:pPr>
        <w:pStyle w:val="paragraph"/>
      </w:pPr>
      <w:r w:rsidRPr="00322F3B">
        <w:tab/>
        <w:t>(a)</w:t>
      </w:r>
      <w:r w:rsidRPr="00322F3B">
        <w:tab/>
        <w:t xml:space="preserve">the entity is a </w:t>
      </w:r>
      <w:r w:rsidR="009953FD" w:rsidRPr="009953FD">
        <w:rPr>
          <w:position w:val="6"/>
          <w:sz w:val="16"/>
        </w:rPr>
        <w:t>*</w:t>
      </w:r>
      <w:r w:rsidRPr="00322F3B">
        <w:t>fixed trust or a company; and</w:t>
      </w:r>
    </w:p>
    <w:p w14:paraId="21ECF52A" w14:textId="77777777" w:rsidR="0037072A" w:rsidRPr="00322F3B" w:rsidRDefault="0037072A" w:rsidP="0037072A">
      <w:pPr>
        <w:pStyle w:val="paragraph"/>
      </w:pPr>
      <w:r w:rsidRPr="00322F3B">
        <w:tab/>
        <w:t>(b)</w:t>
      </w:r>
      <w:r w:rsidRPr="00322F3B">
        <w:tab/>
        <w:t>the person that is the trustee of the trust, or the person that is the company, is a partner in a partnership.</w:t>
      </w:r>
    </w:p>
    <w:p w14:paraId="1A860B5A" w14:textId="77777777" w:rsidR="0037072A" w:rsidRPr="00322F3B" w:rsidRDefault="0037072A" w:rsidP="0037072A">
      <w:pPr>
        <w:pStyle w:val="subsection"/>
      </w:pPr>
      <w:r w:rsidRPr="00322F3B">
        <w:tab/>
        <w:t>(4)</w:t>
      </w:r>
      <w:r w:rsidRPr="00322F3B">
        <w:tab/>
        <w:t xml:space="preserve">For the purposes of </w:t>
      </w:r>
      <w:r w:rsidR="00825006" w:rsidRPr="00322F3B">
        <w:t>subsections (</w:t>
      </w:r>
      <w:r w:rsidRPr="00322F3B">
        <w:t>1) and (2), the entity:</w:t>
      </w:r>
    </w:p>
    <w:p w14:paraId="236E2CED" w14:textId="313D37EB" w:rsidR="0037072A" w:rsidRPr="00322F3B" w:rsidRDefault="0037072A" w:rsidP="0037072A">
      <w:pPr>
        <w:pStyle w:val="paragraph"/>
      </w:pPr>
      <w:r w:rsidRPr="00322F3B">
        <w:tab/>
        <w:t>(a)</w:t>
      </w:r>
      <w:r w:rsidRPr="00322F3B">
        <w:tab/>
        <w:t xml:space="preserve">is treated as </w:t>
      </w:r>
      <w:r w:rsidR="003D7184" w:rsidRPr="00322F3B">
        <w:t>carrying on</w:t>
      </w:r>
      <w:r w:rsidRPr="00322F3B">
        <w:t xml:space="preserve"> any </w:t>
      </w:r>
      <w:r w:rsidR="009953FD" w:rsidRPr="009953FD">
        <w:rPr>
          <w:position w:val="6"/>
          <w:sz w:val="16"/>
        </w:rPr>
        <w:t>*</w:t>
      </w:r>
      <w:r w:rsidRPr="00322F3B">
        <w:t>designated infrastructure project carried on by the partnership; and</w:t>
      </w:r>
    </w:p>
    <w:p w14:paraId="54BE4089" w14:textId="77777777" w:rsidR="0037072A" w:rsidRPr="00322F3B" w:rsidRDefault="0037072A" w:rsidP="0037072A">
      <w:pPr>
        <w:pStyle w:val="paragraph"/>
      </w:pPr>
      <w:r w:rsidRPr="00322F3B">
        <w:tab/>
        <w:t>(b)</w:t>
      </w:r>
      <w:r w:rsidRPr="00322F3B">
        <w:tab/>
        <w:t>is treated as engaging in any activity engaged in by the partnership; and</w:t>
      </w:r>
    </w:p>
    <w:p w14:paraId="21BEA9B4" w14:textId="77777777" w:rsidR="0037072A" w:rsidRPr="00322F3B" w:rsidRDefault="0037072A" w:rsidP="0037072A">
      <w:pPr>
        <w:pStyle w:val="paragraph"/>
      </w:pPr>
      <w:r w:rsidRPr="00322F3B">
        <w:tab/>
        <w:t>(c)</w:t>
      </w:r>
      <w:r w:rsidRPr="00322F3B">
        <w:tab/>
        <w:t>if the partnership engages in an activity for the purpose of the partnership carrying on a designated infrastructure project—is treated as engaging in that activity for the purpose of the entity carrying on that designated infrastructure project.</w:t>
      </w:r>
    </w:p>
    <w:p w14:paraId="2A812161" w14:textId="77777777" w:rsidR="0037072A" w:rsidRPr="00322F3B" w:rsidRDefault="0037072A" w:rsidP="0037072A">
      <w:pPr>
        <w:pStyle w:val="SubsectionHead"/>
      </w:pPr>
      <w:r w:rsidRPr="00322F3B">
        <w:t>Consolidated groups</w:t>
      </w:r>
    </w:p>
    <w:p w14:paraId="36EA488D" w14:textId="1253EFEF" w:rsidR="0037072A" w:rsidRPr="00322F3B" w:rsidRDefault="0037072A" w:rsidP="0037072A">
      <w:pPr>
        <w:pStyle w:val="subsection"/>
      </w:pPr>
      <w:r w:rsidRPr="00322F3B">
        <w:tab/>
        <w:t>(5)</w:t>
      </w:r>
      <w:r w:rsidRPr="00322F3B">
        <w:tab/>
        <w:t xml:space="preserve">For the purposes of working out whether the </w:t>
      </w:r>
      <w:r w:rsidR="009953FD" w:rsidRPr="009953FD">
        <w:rPr>
          <w:position w:val="6"/>
          <w:sz w:val="16"/>
        </w:rPr>
        <w:t>*</w:t>
      </w:r>
      <w:r w:rsidRPr="00322F3B">
        <w:t xml:space="preserve">head company of a </w:t>
      </w:r>
      <w:r w:rsidR="009953FD" w:rsidRPr="009953FD">
        <w:rPr>
          <w:position w:val="6"/>
          <w:sz w:val="16"/>
        </w:rPr>
        <w:t>*</w:t>
      </w:r>
      <w:r w:rsidRPr="00322F3B">
        <w:t xml:space="preserve">consolidated group was a </w:t>
      </w:r>
      <w:r w:rsidR="009953FD" w:rsidRPr="009953FD">
        <w:rPr>
          <w:position w:val="6"/>
          <w:sz w:val="16"/>
        </w:rPr>
        <w:t>*</w:t>
      </w:r>
      <w:r w:rsidRPr="00322F3B">
        <w:t xml:space="preserve">designated infrastructure project entity at a time (whether before or after the group consolidates), </w:t>
      </w:r>
      <w:r w:rsidRPr="00322F3B">
        <w:lastRenderedPageBreak/>
        <w:t>section</w:t>
      </w:r>
      <w:r w:rsidR="00825006" w:rsidRPr="00322F3B">
        <w:t> </w:t>
      </w:r>
      <w:r w:rsidRPr="00322F3B">
        <w:t>701</w:t>
      </w:r>
      <w:r w:rsidR="009953FD">
        <w:noBreakHyphen/>
      </w:r>
      <w:r w:rsidRPr="00322F3B">
        <w:t xml:space="preserve">5 (Entry history rule) is treated as not applying to the head company in relation to an entity that was not a </w:t>
      </w:r>
      <w:r w:rsidR="009953FD" w:rsidRPr="009953FD">
        <w:rPr>
          <w:position w:val="6"/>
          <w:sz w:val="16"/>
        </w:rPr>
        <w:t>*</w:t>
      </w:r>
      <w:r w:rsidRPr="00322F3B">
        <w:t>member of the consolidated group at that time.</w:t>
      </w:r>
    </w:p>
    <w:p w14:paraId="54EE198B" w14:textId="749C52AA" w:rsidR="0037072A" w:rsidRPr="00322F3B" w:rsidRDefault="0037072A" w:rsidP="0037072A">
      <w:pPr>
        <w:pStyle w:val="subsection"/>
      </w:pPr>
      <w:r w:rsidRPr="00322F3B">
        <w:tab/>
        <w:t>(6)</w:t>
      </w:r>
      <w:r w:rsidRPr="00322F3B">
        <w:tab/>
        <w:t xml:space="preserve">For the purposes of working out whether an entity is a </w:t>
      </w:r>
      <w:r w:rsidR="009953FD" w:rsidRPr="009953FD">
        <w:rPr>
          <w:position w:val="6"/>
          <w:sz w:val="16"/>
        </w:rPr>
        <w:t>*</w:t>
      </w:r>
      <w:r w:rsidRPr="00322F3B">
        <w:t xml:space="preserve">designated infrastructure project entity at a time after the entity ceases to be a </w:t>
      </w:r>
      <w:r w:rsidR="009953FD" w:rsidRPr="009953FD">
        <w:rPr>
          <w:position w:val="6"/>
          <w:sz w:val="16"/>
        </w:rPr>
        <w:t>*</w:t>
      </w:r>
      <w:r w:rsidRPr="00322F3B">
        <w:t xml:space="preserve">subsidiary member of a </w:t>
      </w:r>
      <w:r w:rsidR="009953FD" w:rsidRPr="009953FD">
        <w:rPr>
          <w:position w:val="6"/>
          <w:sz w:val="16"/>
        </w:rPr>
        <w:t>*</w:t>
      </w:r>
      <w:r w:rsidRPr="00322F3B">
        <w:t>consolidated group, section</w:t>
      </w:r>
      <w:r w:rsidR="00825006" w:rsidRPr="00322F3B">
        <w:t> </w:t>
      </w:r>
      <w:r w:rsidRPr="00322F3B">
        <w:t>701</w:t>
      </w:r>
      <w:r w:rsidR="009953FD">
        <w:noBreakHyphen/>
      </w:r>
      <w:r w:rsidRPr="00322F3B">
        <w:t>40 (Exit history rule) is treated as not applying to the entity in relation to the group.</w:t>
      </w:r>
    </w:p>
    <w:p w14:paraId="4D56DEE9" w14:textId="77777777" w:rsidR="0037072A" w:rsidRPr="00322F3B" w:rsidRDefault="0037072A" w:rsidP="0037072A">
      <w:pPr>
        <w:pStyle w:val="ActHead4"/>
      </w:pPr>
      <w:bookmarkStart w:id="653" w:name="_Toc201756083"/>
      <w:r w:rsidRPr="00322F3B">
        <w:t>Change of ownership of trusts and companies</w:t>
      </w:r>
      <w:bookmarkEnd w:id="653"/>
    </w:p>
    <w:p w14:paraId="18B25C53" w14:textId="37B57F16" w:rsidR="0037072A" w:rsidRPr="00322F3B" w:rsidRDefault="0037072A" w:rsidP="0037072A">
      <w:pPr>
        <w:pStyle w:val="ActHead5"/>
      </w:pPr>
      <w:bookmarkStart w:id="654" w:name="_Toc201756084"/>
      <w:r w:rsidRPr="00322F3B">
        <w:rPr>
          <w:rStyle w:val="CharSectno"/>
        </w:rPr>
        <w:t>415</w:t>
      </w:r>
      <w:r w:rsidR="009953FD">
        <w:rPr>
          <w:rStyle w:val="CharSectno"/>
        </w:rPr>
        <w:noBreakHyphen/>
      </w:r>
      <w:r w:rsidRPr="00322F3B">
        <w:rPr>
          <w:rStyle w:val="CharSectno"/>
        </w:rPr>
        <w:t>25</w:t>
      </w:r>
      <w:r w:rsidRPr="00322F3B">
        <w:t xml:space="preserve">  Tax losses of trusts</w:t>
      </w:r>
      <w:bookmarkEnd w:id="654"/>
    </w:p>
    <w:p w14:paraId="0D8CA12A" w14:textId="77777777" w:rsidR="0037072A" w:rsidRPr="00322F3B" w:rsidRDefault="0037072A" w:rsidP="0037072A">
      <w:pPr>
        <w:pStyle w:val="SubsectionHead"/>
      </w:pPr>
      <w:r w:rsidRPr="00322F3B">
        <w:t>Scope</w:t>
      </w:r>
    </w:p>
    <w:p w14:paraId="670F86E5" w14:textId="520FCF31" w:rsidR="0037072A" w:rsidRPr="00322F3B" w:rsidRDefault="0037072A" w:rsidP="0037072A">
      <w:pPr>
        <w:pStyle w:val="subsection"/>
      </w:pPr>
      <w:r w:rsidRPr="00322F3B">
        <w:tab/>
        <w:t>(1)</w:t>
      </w:r>
      <w:r w:rsidRPr="00322F3B">
        <w:tab/>
        <w:t xml:space="preserve">This section applies to a </w:t>
      </w:r>
      <w:r w:rsidR="009953FD" w:rsidRPr="009953FD">
        <w:rPr>
          <w:position w:val="6"/>
          <w:sz w:val="16"/>
        </w:rPr>
        <w:t>*</w:t>
      </w:r>
      <w:r w:rsidRPr="00322F3B">
        <w:t xml:space="preserve">tax loss of a </w:t>
      </w:r>
      <w:r w:rsidR="009953FD" w:rsidRPr="009953FD">
        <w:rPr>
          <w:position w:val="6"/>
          <w:sz w:val="16"/>
        </w:rPr>
        <w:t>*</w:t>
      </w:r>
      <w:r w:rsidRPr="00322F3B">
        <w:t xml:space="preserve">trust if the trust is a </w:t>
      </w:r>
      <w:r w:rsidR="009953FD" w:rsidRPr="009953FD">
        <w:rPr>
          <w:position w:val="6"/>
          <w:sz w:val="16"/>
        </w:rPr>
        <w:t>*</w:t>
      </w:r>
      <w:r w:rsidRPr="00322F3B">
        <w:t xml:space="preserve">designated infrastructure project entity at a time (the </w:t>
      </w:r>
      <w:r w:rsidRPr="00322F3B">
        <w:rPr>
          <w:b/>
          <w:i/>
        </w:rPr>
        <w:t>status time</w:t>
      </w:r>
      <w:r w:rsidRPr="00322F3B">
        <w:t xml:space="preserve">) in the </w:t>
      </w:r>
      <w:r w:rsidR="009953FD" w:rsidRPr="009953FD">
        <w:rPr>
          <w:position w:val="6"/>
          <w:sz w:val="16"/>
        </w:rPr>
        <w:t>*</w:t>
      </w:r>
      <w:r w:rsidRPr="00322F3B">
        <w:t>loss year.</w:t>
      </w:r>
    </w:p>
    <w:p w14:paraId="59B6F9B3" w14:textId="77777777" w:rsidR="0037072A" w:rsidRPr="00322F3B" w:rsidRDefault="0037072A" w:rsidP="0037072A">
      <w:pPr>
        <w:pStyle w:val="SubsectionHead"/>
        <w:rPr>
          <w:i w:val="0"/>
        </w:rPr>
      </w:pPr>
      <w:r w:rsidRPr="00322F3B">
        <w:t>Modifications of Schedule</w:t>
      </w:r>
      <w:r w:rsidR="00825006" w:rsidRPr="00322F3B">
        <w:t> </w:t>
      </w:r>
      <w:r w:rsidRPr="00322F3B">
        <w:t>2F to the Income Tax Assessment Act 1936</w:t>
      </w:r>
    </w:p>
    <w:p w14:paraId="5B962131" w14:textId="3C95F94F" w:rsidR="0037072A" w:rsidRPr="00322F3B" w:rsidRDefault="0037072A" w:rsidP="0037072A">
      <w:pPr>
        <w:pStyle w:val="subsection"/>
      </w:pPr>
      <w:r w:rsidRPr="00322F3B">
        <w:tab/>
        <w:t>(2)</w:t>
      </w:r>
      <w:r w:rsidRPr="00322F3B">
        <w:tab/>
        <w:t>Despite paragraph</w:t>
      </w:r>
      <w:r w:rsidR="00825006" w:rsidRPr="00322F3B">
        <w:t> </w:t>
      </w:r>
      <w:r w:rsidRPr="00322F3B">
        <w:t>266</w:t>
      </w:r>
      <w:r w:rsidR="009953FD">
        <w:noBreakHyphen/>
      </w:r>
      <w:r w:rsidRPr="00322F3B">
        <w:t>25(1)(b), 266</w:t>
      </w:r>
      <w:r w:rsidR="009953FD">
        <w:noBreakHyphen/>
      </w:r>
      <w:r w:rsidRPr="00322F3B">
        <w:t>30(a), 266</w:t>
      </w:r>
      <w:r w:rsidR="009953FD">
        <w:noBreakHyphen/>
      </w:r>
      <w:r w:rsidRPr="00322F3B">
        <w:t>75(1)(b) or (2)(b), 266</w:t>
      </w:r>
      <w:r w:rsidR="009953FD">
        <w:noBreakHyphen/>
      </w:r>
      <w:r w:rsidRPr="00322F3B">
        <w:t>80(1)(a) or (2)(a), 266</w:t>
      </w:r>
      <w:r w:rsidR="009953FD">
        <w:noBreakHyphen/>
      </w:r>
      <w:r w:rsidRPr="00322F3B">
        <w:t>110(1)(b), 266</w:t>
      </w:r>
      <w:r w:rsidR="009953FD">
        <w:noBreakHyphen/>
      </w:r>
      <w:r w:rsidRPr="00322F3B">
        <w:t>115(a), 266</w:t>
      </w:r>
      <w:r w:rsidR="009953FD">
        <w:noBreakHyphen/>
      </w:r>
      <w:r w:rsidRPr="00322F3B">
        <w:t>150(2)(a), 266</w:t>
      </w:r>
      <w:r w:rsidR="009953FD">
        <w:noBreakHyphen/>
      </w:r>
      <w:r w:rsidRPr="00322F3B">
        <w:t>155(2)(a), 267</w:t>
      </w:r>
      <w:r w:rsidR="009953FD">
        <w:noBreakHyphen/>
      </w:r>
      <w:r w:rsidRPr="00322F3B">
        <w:t>20(1)(b) or 267</w:t>
      </w:r>
      <w:r w:rsidR="009953FD">
        <w:noBreakHyphen/>
      </w:r>
      <w:r w:rsidRPr="00322F3B">
        <w:t>60(a) in Schedule</w:t>
      </w:r>
      <w:r w:rsidR="00825006" w:rsidRPr="00322F3B">
        <w:t> </w:t>
      </w:r>
      <w:r w:rsidRPr="00322F3B">
        <w:t xml:space="preserve">2F to the </w:t>
      </w:r>
      <w:r w:rsidRPr="00322F3B">
        <w:rPr>
          <w:i/>
        </w:rPr>
        <w:t>Income Tax Assessment Act 1936</w:t>
      </w:r>
      <w:r w:rsidRPr="00322F3B">
        <w:t>, for the purposes of sections</w:t>
      </w:r>
      <w:r w:rsidR="00825006" w:rsidRPr="00322F3B">
        <w:t> </w:t>
      </w:r>
      <w:r w:rsidRPr="00322F3B">
        <w:t>266</w:t>
      </w:r>
      <w:r w:rsidR="009953FD">
        <w:noBreakHyphen/>
      </w:r>
      <w:r w:rsidRPr="00322F3B">
        <w:t>40 and 266</w:t>
      </w:r>
      <w:r w:rsidR="009953FD">
        <w:noBreakHyphen/>
      </w:r>
      <w:r w:rsidRPr="00322F3B">
        <w:t>45, section</w:t>
      </w:r>
      <w:r w:rsidR="00825006" w:rsidRPr="00322F3B">
        <w:t> </w:t>
      </w:r>
      <w:r w:rsidRPr="00322F3B">
        <w:t>266</w:t>
      </w:r>
      <w:r w:rsidR="009953FD">
        <w:noBreakHyphen/>
      </w:r>
      <w:r w:rsidRPr="00322F3B">
        <w:t>90, subsections</w:t>
      </w:r>
      <w:r w:rsidR="00825006" w:rsidRPr="00322F3B">
        <w:t> </w:t>
      </w:r>
      <w:r w:rsidRPr="00322F3B">
        <w:t>266</w:t>
      </w:r>
      <w:r w:rsidR="009953FD">
        <w:noBreakHyphen/>
      </w:r>
      <w:r w:rsidRPr="00322F3B">
        <w:t>125(1) and (2), subsections</w:t>
      </w:r>
      <w:r w:rsidR="00825006" w:rsidRPr="00322F3B">
        <w:t> </w:t>
      </w:r>
      <w:r w:rsidRPr="00322F3B">
        <w:t>266</w:t>
      </w:r>
      <w:r w:rsidR="009953FD">
        <w:noBreakHyphen/>
      </w:r>
      <w:r w:rsidRPr="00322F3B">
        <w:t>165(1) and (2), sections</w:t>
      </w:r>
      <w:r w:rsidR="00825006" w:rsidRPr="00322F3B">
        <w:t> </w:t>
      </w:r>
      <w:r w:rsidRPr="00322F3B">
        <w:t>267</w:t>
      </w:r>
      <w:r w:rsidR="009953FD">
        <w:noBreakHyphen/>
      </w:r>
      <w:r w:rsidRPr="00322F3B">
        <w:t>40 and 267</w:t>
      </w:r>
      <w:r w:rsidR="009953FD">
        <w:noBreakHyphen/>
      </w:r>
      <w:r w:rsidRPr="00322F3B">
        <w:t>45 or sections</w:t>
      </w:r>
      <w:r w:rsidR="00825006" w:rsidRPr="00322F3B">
        <w:t> </w:t>
      </w:r>
      <w:r w:rsidRPr="00322F3B">
        <w:t>267</w:t>
      </w:r>
      <w:r w:rsidR="009953FD">
        <w:noBreakHyphen/>
      </w:r>
      <w:r w:rsidRPr="00322F3B">
        <w:t>70 and 267</w:t>
      </w:r>
      <w:r w:rsidR="009953FD">
        <w:noBreakHyphen/>
      </w:r>
      <w:r w:rsidRPr="00322F3B">
        <w:t>75 in that Schedule (whichever are applicable), the test period starts at the first time:</w:t>
      </w:r>
    </w:p>
    <w:p w14:paraId="2984347C" w14:textId="77777777" w:rsidR="0037072A" w:rsidRPr="00322F3B" w:rsidRDefault="0037072A" w:rsidP="0037072A">
      <w:pPr>
        <w:pStyle w:val="paragraph"/>
      </w:pPr>
      <w:r w:rsidRPr="00322F3B">
        <w:tab/>
        <w:t>(a)</w:t>
      </w:r>
      <w:r w:rsidRPr="00322F3B">
        <w:tab/>
        <w:t>that occurs after the status time; and</w:t>
      </w:r>
    </w:p>
    <w:p w14:paraId="4FDE5129" w14:textId="7CF20E41" w:rsidR="0037072A" w:rsidRPr="00322F3B" w:rsidRDefault="0037072A" w:rsidP="0037072A">
      <w:pPr>
        <w:pStyle w:val="paragraph"/>
      </w:pPr>
      <w:r w:rsidRPr="00322F3B">
        <w:tab/>
        <w:t>(b)</w:t>
      </w:r>
      <w:r w:rsidRPr="00322F3B">
        <w:tab/>
        <w:t xml:space="preserve">at which the trust is not a </w:t>
      </w:r>
      <w:r w:rsidR="009953FD" w:rsidRPr="009953FD">
        <w:rPr>
          <w:position w:val="6"/>
          <w:sz w:val="16"/>
        </w:rPr>
        <w:t>*</w:t>
      </w:r>
      <w:r w:rsidRPr="00322F3B">
        <w:t>designated infrastructure project entity;</w:t>
      </w:r>
    </w:p>
    <w:p w14:paraId="1EDC831D" w14:textId="77777777" w:rsidR="0037072A" w:rsidRPr="00322F3B" w:rsidRDefault="0037072A" w:rsidP="0037072A">
      <w:pPr>
        <w:pStyle w:val="subsection2"/>
      </w:pPr>
      <w:r w:rsidRPr="00322F3B">
        <w:t>if, apart from this subsection, the test period would start earlier.</w:t>
      </w:r>
    </w:p>
    <w:p w14:paraId="0C9EB49F" w14:textId="120DF431" w:rsidR="0037072A" w:rsidRPr="00322F3B" w:rsidRDefault="0037072A" w:rsidP="0037072A">
      <w:pPr>
        <w:pStyle w:val="subsection"/>
      </w:pPr>
      <w:r w:rsidRPr="00322F3B">
        <w:lastRenderedPageBreak/>
        <w:tab/>
        <w:t>(3)</w:t>
      </w:r>
      <w:r w:rsidRPr="00322F3B">
        <w:tab/>
        <w:t>For the purposes of section</w:t>
      </w:r>
      <w:r w:rsidR="00825006" w:rsidRPr="00322F3B">
        <w:t> </w:t>
      </w:r>
      <w:r w:rsidRPr="00322F3B">
        <w:t>267</w:t>
      </w:r>
      <w:r w:rsidR="009953FD">
        <w:noBreakHyphen/>
      </w:r>
      <w:r w:rsidRPr="00322F3B">
        <w:t xml:space="preserve">30 in that Schedule, disregard any part of an income year during which the trust is a </w:t>
      </w:r>
      <w:r w:rsidR="009953FD" w:rsidRPr="009953FD">
        <w:rPr>
          <w:position w:val="6"/>
          <w:sz w:val="16"/>
        </w:rPr>
        <w:t>*</w:t>
      </w:r>
      <w:r w:rsidRPr="00322F3B">
        <w:t>designated infrastructure project entity.</w:t>
      </w:r>
    </w:p>
    <w:p w14:paraId="3F83FD5F" w14:textId="72397B88" w:rsidR="0037072A" w:rsidRPr="00322F3B" w:rsidRDefault="0037072A" w:rsidP="0037072A">
      <w:pPr>
        <w:pStyle w:val="subsection"/>
      </w:pPr>
      <w:r w:rsidRPr="00322F3B">
        <w:tab/>
        <w:t>(4)</w:t>
      </w:r>
      <w:r w:rsidRPr="00322F3B">
        <w:tab/>
        <w:t>For the purposes of working out, under subsection</w:t>
      </w:r>
      <w:r w:rsidR="00825006" w:rsidRPr="00322F3B">
        <w:t> </w:t>
      </w:r>
      <w:r w:rsidRPr="00322F3B">
        <w:t>268</w:t>
      </w:r>
      <w:r w:rsidR="009953FD">
        <w:noBreakHyphen/>
      </w:r>
      <w:r w:rsidRPr="00322F3B">
        <w:t>10(3), 268</w:t>
      </w:r>
      <w:r w:rsidR="009953FD">
        <w:noBreakHyphen/>
      </w:r>
      <w:r w:rsidRPr="00322F3B">
        <w:t>15(3) or 268</w:t>
      </w:r>
      <w:r w:rsidR="009953FD">
        <w:noBreakHyphen/>
      </w:r>
      <w:r w:rsidRPr="00322F3B">
        <w:t xml:space="preserve">20(3) in that Schedule, the end of the first period, disregard any part of the income year mentioned in that subsection during which the trust is a </w:t>
      </w:r>
      <w:r w:rsidR="009953FD" w:rsidRPr="009953FD">
        <w:rPr>
          <w:position w:val="6"/>
          <w:sz w:val="16"/>
        </w:rPr>
        <w:t>*</w:t>
      </w:r>
      <w:r w:rsidRPr="00322F3B">
        <w:t>designated infrastructure project entity.</w:t>
      </w:r>
    </w:p>
    <w:p w14:paraId="459BF589" w14:textId="47CAC105" w:rsidR="0037072A" w:rsidRPr="00322F3B" w:rsidRDefault="0037072A" w:rsidP="0037072A">
      <w:pPr>
        <w:pStyle w:val="notetext"/>
      </w:pPr>
      <w:r w:rsidRPr="00322F3B">
        <w:t>Note:</w:t>
      </w:r>
      <w:r w:rsidRPr="00322F3B">
        <w:tab/>
        <w:t>A trust does not calculate its net income and tax loss under Division</w:t>
      </w:r>
      <w:r w:rsidR="00825006" w:rsidRPr="00322F3B">
        <w:t> </w:t>
      </w:r>
      <w:r w:rsidRPr="00322F3B">
        <w:t>268 in that Schedule if the trust was a designated infrastructure project entity during the whole of the income year: see paragraphs 266</w:t>
      </w:r>
      <w:r w:rsidR="009953FD">
        <w:noBreakHyphen/>
      </w:r>
      <w:r w:rsidRPr="00322F3B">
        <w:t>30(c), 266</w:t>
      </w:r>
      <w:r w:rsidR="009953FD">
        <w:noBreakHyphen/>
      </w:r>
      <w:r w:rsidRPr="00322F3B">
        <w:t>80(1)(d) and (2)(c), 266</w:t>
      </w:r>
      <w:r w:rsidR="009953FD">
        <w:noBreakHyphen/>
      </w:r>
      <w:r w:rsidRPr="00322F3B">
        <w:t>115(b), 266</w:t>
      </w:r>
      <w:r w:rsidR="009953FD">
        <w:noBreakHyphen/>
      </w:r>
      <w:r w:rsidRPr="00322F3B">
        <w:t>155(2)(b), 267</w:t>
      </w:r>
      <w:r w:rsidR="009953FD">
        <w:noBreakHyphen/>
      </w:r>
      <w:r w:rsidRPr="00322F3B">
        <w:t>60(b) and 272</w:t>
      </w:r>
      <w:r w:rsidR="009953FD">
        <w:noBreakHyphen/>
      </w:r>
      <w:r w:rsidRPr="00322F3B">
        <w:t>100(f) in that Schedule.</w:t>
      </w:r>
    </w:p>
    <w:p w14:paraId="0B276250" w14:textId="4A457457" w:rsidR="0037072A" w:rsidRPr="00322F3B" w:rsidRDefault="0037072A" w:rsidP="0037072A">
      <w:pPr>
        <w:pStyle w:val="subsection"/>
      </w:pPr>
      <w:r w:rsidRPr="00322F3B">
        <w:tab/>
        <w:t>(5)</w:t>
      </w:r>
      <w:r w:rsidRPr="00322F3B">
        <w:tab/>
        <w:t>For the purposes paragraph</w:t>
      </w:r>
      <w:r w:rsidR="00825006" w:rsidRPr="00322F3B">
        <w:t> </w:t>
      </w:r>
      <w:r w:rsidRPr="00322F3B">
        <w:t>268</w:t>
      </w:r>
      <w:r w:rsidR="009953FD">
        <w:noBreakHyphen/>
      </w:r>
      <w:r w:rsidRPr="00322F3B">
        <w:t xml:space="preserve">20(4)(b) in that Schedule, disregard any part of the first of the successive periods during which the trust is a </w:t>
      </w:r>
      <w:r w:rsidR="009953FD" w:rsidRPr="009953FD">
        <w:rPr>
          <w:position w:val="6"/>
          <w:sz w:val="16"/>
        </w:rPr>
        <w:t>*</w:t>
      </w:r>
      <w:r w:rsidRPr="00322F3B">
        <w:t>designated infrastructure project entity.</w:t>
      </w:r>
    </w:p>
    <w:p w14:paraId="00F34CDD" w14:textId="744967A5" w:rsidR="0037072A" w:rsidRPr="00322F3B" w:rsidRDefault="0037072A" w:rsidP="0037072A">
      <w:pPr>
        <w:pStyle w:val="ActHead5"/>
      </w:pPr>
      <w:bookmarkStart w:id="655" w:name="_Toc201756085"/>
      <w:r w:rsidRPr="00322F3B">
        <w:rPr>
          <w:rStyle w:val="CharSectno"/>
        </w:rPr>
        <w:t>415</w:t>
      </w:r>
      <w:r w:rsidR="009953FD">
        <w:rPr>
          <w:rStyle w:val="CharSectno"/>
        </w:rPr>
        <w:noBreakHyphen/>
      </w:r>
      <w:r w:rsidRPr="00322F3B">
        <w:rPr>
          <w:rStyle w:val="CharSectno"/>
        </w:rPr>
        <w:t>30</w:t>
      </w:r>
      <w:r w:rsidRPr="00322F3B">
        <w:t xml:space="preserve">  Bad debts written off etc. by trusts</w:t>
      </w:r>
      <w:bookmarkEnd w:id="655"/>
    </w:p>
    <w:p w14:paraId="10D87DCC" w14:textId="77777777" w:rsidR="0037072A" w:rsidRPr="00322F3B" w:rsidRDefault="0037072A" w:rsidP="0037072A">
      <w:pPr>
        <w:pStyle w:val="SubsectionHead"/>
      </w:pPr>
      <w:r w:rsidRPr="00322F3B">
        <w:t>Scope</w:t>
      </w:r>
    </w:p>
    <w:p w14:paraId="5C5EC7D6" w14:textId="6C49EA44" w:rsidR="0037072A" w:rsidRPr="00322F3B" w:rsidRDefault="0037072A" w:rsidP="0037072A">
      <w:pPr>
        <w:pStyle w:val="subsection"/>
      </w:pPr>
      <w:r w:rsidRPr="00322F3B">
        <w:tab/>
        <w:t>(1)</w:t>
      </w:r>
      <w:r w:rsidRPr="00322F3B">
        <w:tab/>
        <w:t>This section applies to a debt to which paragraph</w:t>
      </w:r>
      <w:r w:rsidR="00825006" w:rsidRPr="00322F3B">
        <w:t> </w:t>
      </w:r>
      <w:r w:rsidRPr="00322F3B">
        <w:t>266</w:t>
      </w:r>
      <w:r w:rsidR="009953FD">
        <w:noBreakHyphen/>
      </w:r>
      <w:r w:rsidRPr="00322F3B">
        <w:t>35(1)(a), 266</w:t>
      </w:r>
      <w:r w:rsidR="009953FD">
        <w:noBreakHyphen/>
      </w:r>
      <w:r w:rsidRPr="00322F3B">
        <w:t>85(1)(a) or (2)(a), 266</w:t>
      </w:r>
      <w:r w:rsidR="009953FD">
        <w:noBreakHyphen/>
      </w:r>
      <w:r w:rsidRPr="00322F3B">
        <w:t>120(1)(a), 266</w:t>
      </w:r>
      <w:r w:rsidR="009953FD">
        <w:noBreakHyphen/>
      </w:r>
      <w:r w:rsidRPr="00322F3B">
        <w:t>160(1)(a) or (b), 267</w:t>
      </w:r>
      <w:r w:rsidR="009953FD">
        <w:noBreakHyphen/>
      </w:r>
      <w:r w:rsidRPr="00322F3B">
        <w:t>25(1)(a) or 267</w:t>
      </w:r>
      <w:r w:rsidR="009953FD">
        <w:noBreakHyphen/>
      </w:r>
      <w:r w:rsidRPr="00322F3B">
        <w:t>65(1)(a) in Schedule</w:t>
      </w:r>
      <w:r w:rsidR="00825006" w:rsidRPr="00322F3B">
        <w:t> </w:t>
      </w:r>
      <w:r w:rsidRPr="00322F3B">
        <w:t xml:space="preserve">2F to the </w:t>
      </w:r>
      <w:r w:rsidRPr="00322F3B">
        <w:rPr>
          <w:i/>
        </w:rPr>
        <w:t>Income Tax Assessment Act 1936</w:t>
      </w:r>
      <w:r w:rsidRPr="00322F3B">
        <w:t xml:space="preserve"> applies, if the trust is a </w:t>
      </w:r>
      <w:r w:rsidR="009953FD" w:rsidRPr="009953FD">
        <w:rPr>
          <w:position w:val="6"/>
          <w:sz w:val="16"/>
        </w:rPr>
        <w:t>*</w:t>
      </w:r>
      <w:r w:rsidRPr="00322F3B">
        <w:t xml:space="preserve">designated infrastructure project entity at a time (the </w:t>
      </w:r>
      <w:r w:rsidRPr="00322F3B">
        <w:rPr>
          <w:b/>
          <w:i/>
        </w:rPr>
        <w:t>status time</w:t>
      </w:r>
      <w:r w:rsidRPr="00322F3B">
        <w:t>) in the income year in which the debt was incurred.</w:t>
      </w:r>
    </w:p>
    <w:p w14:paraId="3B254215" w14:textId="77777777" w:rsidR="0037072A" w:rsidRPr="00322F3B" w:rsidRDefault="0037072A" w:rsidP="0037072A">
      <w:pPr>
        <w:pStyle w:val="SubsectionHead"/>
        <w:rPr>
          <w:i w:val="0"/>
        </w:rPr>
      </w:pPr>
      <w:r w:rsidRPr="00322F3B">
        <w:t>Modifications of Schedule</w:t>
      </w:r>
      <w:r w:rsidR="00825006" w:rsidRPr="00322F3B">
        <w:t> </w:t>
      </w:r>
      <w:r w:rsidRPr="00322F3B">
        <w:t>2F to the Income Tax Assessment Act 1936</w:t>
      </w:r>
    </w:p>
    <w:p w14:paraId="1F64FFFD" w14:textId="5F8A89A4" w:rsidR="0037072A" w:rsidRPr="00322F3B" w:rsidRDefault="0037072A" w:rsidP="0037072A">
      <w:pPr>
        <w:pStyle w:val="subsection"/>
      </w:pPr>
      <w:r w:rsidRPr="00322F3B">
        <w:tab/>
        <w:t>(2)</w:t>
      </w:r>
      <w:r w:rsidRPr="00322F3B">
        <w:tab/>
        <w:t>Despite paragraph</w:t>
      </w:r>
      <w:r w:rsidR="00825006" w:rsidRPr="00322F3B">
        <w:t> </w:t>
      </w:r>
      <w:r w:rsidRPr="00322F3B">
        <w:t>266</w:t>
      </w:r>
      <w:r w:rsidR="009953FD">
        <w:noBreakHyphen/>
      </w:r>
      <w:r w:rsidRPr="00322F3B">
        <w:t>35(1)(b), 266</w:t>
      </w:r>
      <w:r w:rsidR="009953FD">
        <w:noBreakHyphen/>
      </w:r>
      <w:r w:rsidRPr="00322F3B">
        <w:t>85(1)(b) or (2)(b), 266</w:t>
      </w:r>
      <w:r w:rsidR="009953FD">
        <w:noBreakHyphen/>
      </w:r>
      <w:r w:rsidRPr="00322F3B">
        <w:t>120(1)(b), 266</w:t>
      </w:r>
      <w:r w:rsidR="009953FD">
        <w:noBreakHyphen/>
      </w:r>
      <w:r w:rsidRPr="00322F3B">
        <w:t>160(2)(a), 267</w:t>
      </w:r>
      <w:r w:rsidR="009953FD">
        <w:noBreakHyphen/>
      </w:r>
      <w:r w:rsidRPr="00322F3B">
        <w:t>25(1)(b) or 267</w:t>
      </w:r>
      <w:r w:rsidR="009953FD">
        <w:noBreakHyphen/>
      </w:r>
      <w:r w:rsidRPr="00322F3B">
        <w:t>65(1)(a) in that Schedule, for the purposes of sections</w:t>
      </w:r>
      <w:r w:rsidR="00825006" w:rsidRPr="00322F3B">
        <w:t> </w:t>
      </w:r>
      <w:r w:rsidRPr="00322F3B">
        <w:t>266</w:t>
      </w:r>
      <w:r w:rsidR="009953FD">
        <w:noBreakHyphen/>
      </w:r>
      <w:r w:rsidRPr="00322F3B">
        <w:t>40 and 266</w:t>
      </w:r>
      <w:r w:rsidR="009953FD">
        <w:noBreakHyphen/>
      </w:r>
      <w:r w:rsidRPr="00322F3B">
        <w:t>45, section</w:t>
      </w:r>
      <w:r w:rsidR="00825006" w:rsidRPr="00322F3B">
        <w:t> </w:t>
      </w:r>
      <w:r w:rsidRPr="00322F3B">
        <w:t>266</w:t>
      </w:r>
      <w:r w:rsidR="009953FD">
        <w:noBreakHyphen/>
      </w:r>
      <w:r w:rsidRPr="00322F3B">
        <w:t>90, subsections</w:t>
      </w:r>
      <w:r w:rsidR="00825006" w:rsidRPr="00322F3B">
        <w:t> </w:t>
      </w:r>
      <w:r w:rsidRPr="00322F3B">
        <w:t>266</w:t>
      </w:r>
      <w:r w:rsidR="009953FD">
        <w:noBreakHyphen/>
      </w:r>
      <w:r w:rsidRPr="00322F3B">
        <w:t>125(1) and (2), subsections</w:t>
      </w:r>
      <w:r w:rsidR="00825006" w:rsidRPr="00322F3B">
        <w:t> </w:t>
      </w:r>
      <w:r w:rsidRPr="00322F3B">
        <w:t>266</w:t>
      </w:r>
      <w:r w:rsidR="009953FD">
        <w:noBreakHyphen/>
      </w:r>
      <w:r w:rsidRPr="00322F3B">
        <w:t>165(1) and (2), sections</w:t>
      </w:r>
      <w:r w:rsidR="00825006" w:rsidRPr="00322F3B">
        <w:t> </w:t>
      </w:r>
      <w:r w:rsidRPr="00322F3B">
        <w:t>267</w:t>
      </w:r>
      <w:r w:rsidR="009953FD">
        <w:noBreakHyphen/>
      </w:r>
      <w:r w:rsidRPr="00322F3B">
        <w:t>40 and 267</w:t>
      </w:r>
      <w:r w:rsidR="009953FD">
        <w:noBreakHyphen/>
      </w:r>
      <w:r w:rsidRPr="00322F3B">
        <w:t>45 or sections</w:t>
      </w:r>
      <w:r w:rsidR="00825006" w:rsidRPr="00322F3B">
        <w:t> </w:t>
      </w:r>
      <w:r w:rsidRPr="00322F3B">
        <w:t>267</w:t>
      </w:r>
      <w:r w:rsidR="009953FD">
        <w:noBreakHyphen/>
      </w:r>
      <w:r w:rsidRPr="00322F3B">
        <w:t>70 and 267</w:t>
      </w:r>
      <w:r w:rsidR="009953FD">
        <w:noBreakHyphen/>
      </w:r>
      <w:r w:rsidRPr="00322F3B">
        <w:t>75 in that Schedule (whichever are applicable), the test period starts at the first time:</w:t>
      </w:r>
    </w:p>
    <w:p w14:paraId="00BD5705" w14:textId="77777777" w:rsidR="0037072A" w:rsidRPr="00322F3B" w:rsidRDefault="0037072A" w:rsidP="0037072A">
      <w:pPr>
        <w:pStyle w:val="paragraph"/>
      </w:pPr>
      <w:r w:rsidRPr="00322F3B">
        <w:lastRenderedPageBreak/>
        <w:tab/>
        <w:t>(a)</w:t>
      </w:r>
      <w:r w:rsidRPr="00322F3B">
        <w:tab/>
        <w:t>that occurs after the status time; and</w:t>
      </w:r>
    </w:p>
    <w:p w14:paraId="7AC00094" w14:textId="11F6DB10" w:rsidR="0037072A" w:rsidRPr="00322F3B" w:rsidRDefault="0037072A" w:rsidP="0037072A">
      <w:pPr>
        <w:pStyle w:val="paragraph"/>
      </w:pPr>
      <w:r w:rsidRPr="00322F3B">
        <w:tab/>
        <w:t>(b)</w:t>
      </w:r>
      <w:r w:rsidRPr="00322F3B">
        <w:tab/>
        <w:t xml:space="preserve">at which the trust is not a </w:t>
      </w:r>
      <w:r w:rsidR="009953FD" w:rsidRPr="009953FD">
        <w:rPr>
          <w:position w:val="6"/>
          <w:sz w:val="16"/>
        </w:rPr>
        <w:t>*</w:t>
      </w:r>
      <w:r w:rsidRPr="00322F3B">
        <w:t>designated infrastructure project entity.</w:t>
      </w:r>
    </w:p>
    <w:p w14:paraId="32E31C96" w14:textId="6DB985D1" w:rsidR="0037072A" w:rsidRPr="00322F3B" w:rsidRDefault="0037072A" w:rsidP="0037072A">
      <w:pPr>
        <w:pStyle w:val="subsection"/>
      </w:pPr>
      <w:r w:rsidRPr="00322F3B">
        <w:tab/>
        <w:t>(3)</w:t>
      </w:r>
      <w:r w:rsidRPr="00322F3B">
        <w:tab/>
        <w:t>For the purposes of section</w:t>
      </w:r>
      <w:r w:rsidR="00825006" w:rsidRPr="00322F3B">
        <w:t> </w:t>
      </w:r>
      <w:r w:rsidRPr="00322F3B">
        <w:t>267</w:t>
      </w:r>
      <w:r w:rsidR="009953FD">
        <w:noBreakHyphen/>
      </w:r>
      <w:r w:rsidRPr="00322F3B">
        <w:t xml:space="preserve">30 in that Schedule, disregard any part of an income year during which the trust is a </w:t>
      </w:r>
      <w:r w:rsidR="009953FD" w:rsidRPr="009953FD">
        <w:rPr>
          <w:position w:val="6"/>
          <w:sz w:val="16"/>
        </w:rPr>
        <w:t>*</w:t>
      </w:r>
      <w:r w:rsidRPr="00322F3B">
        <w:t>designated infrastructure project entity.</w:t>
      </w:r>
    </w:p>
    <w:p w14:paraId="4DCC7E62" w14:textId="228916FE" w:rsidR="0037072A" w:rsidRPr="00322F3B" w:rsidRDefault="0037072A" w:rsidP="0037072A">
      <w:pPr>
        <w:pStyle w:val="ActHead5"/>
      </w:pPr>
      <w:bookmarkStart w:id="656" w:name="_Toc201756086"/>
      <w:r w:rsidRPr="00322F3B">
        <w:rPr>
          <w:rStyle w:val="CharSectno"/>
        </w:rPr>
        <w:t>415</w:t>
      </w:r>
      <w:r w:rsidR="009953FD">
        <w:rPr>
          <w:rStyle w:val="CharSectno"/>
        </w:rPr>
        <w:noBreakHyphen/>
      </w:r>
      <w:r w:rsidRPr="00322F3B">
        <w:rPr>
          <w:rStyle w:val="CharSectno"/>
        </w:rPr>
        <w:t>35</w:t>
      </w:r>
      <w:r w:rsidRPr="00322F3B">
        <w:t xml:space="preserve">  Tax losses of companies</w:t>
      </w:r>
      <w:bookmarkEnd w:id="656"/>
    </w:p>
    <w:p w14:paraId="391951EA" w14:textId="77777777" w:rsidR="0037072A" w:rsidRPr="00322F3B" w:rsidRDefault="0037072A" w:rsidP="0037072A">
      <w:pPr>
        <w:pStyle w:val="SubsectionHead"/>
      </w:pPr>
      <w:r w:rsidRPr="00322F3B">
        <w:t>Scope</w:t>
      </w:r>
    </w:p>
    <w:p w14:paraId="1B684F75" w14:textId="3032EB1C" w:rsidR="0037072A" w:rsidRPr="00322F3B" w:rsidRDefault="0037072A" w:rsidP="0037072A">
      <w:pPr>
        <w:pStyle w:val="subsection"/>
      </w:pPr>
      <w:r w:rsidRPr="00322F3B">
        <w:tab/>
        <w:t>(1)</w:t>
      </w:r>
      <w:r w:rsidRPr="00322F3B">
        <w:tab/>
        <w:t xml:space="preserve">This section applies to a </w:t>
      </w:r>
      <w:r w:rsidR="009953FD" w:rsidRPr="009953FD">
        <w:rPr>
          <w:position w:val="6"/>
          <w:sz w:val="16"/>
        </w:rPr>
        <w:t>*</w:t>
      </w:r>
      <w:r w:rsidRPr="00322F3B">
        <w:t xml:space="preserve">tax loss of a company if the company is a </w:t>
      </w:r>
      <w:r w:rsidR="009953FD" w:rsidRPr="009953FD">
        <w:rPr>
          <w:position w:val="6"/>
          <w:sz w:val="16"/>
        </w:rPr>
        <w:t>*</w:t>
      </w:r>
      <w:r w:rsidRPr="00322F3B">
        <w:t xml:space="preserve">designated infrastructure project entity at a time (the </w:t>
      </w:r>
      <w:r w:rsidRPr="00322F3B">
        <w:rPr>
          <w:b/>
          <w:i/>
        </w:rPr>
        <w:t>status time</w:t>
      </w:r>
      <w:r w:rsidRPr="00322F3B">
        <w:t xml:space="preserve">) in the </w:t>
      </w:r>
      <w:r w:rsidR="009953FD" w:rsidRPr="009953FD">
        <w:rPr>
          <w:position w:val="6"/>
          <w:sz w:val="16"/>
        </w:rPr>
        <w:t>*</w:t>
      </w:r>
      <w:r w:rsidRPr="00322F3B">
        <w:t>loss year.</w:t>
      </w:r>
    </w:p>
    <w:p w14:paraId="0BBCFFFE" w14:textId="77777777" w:rsidR="0037072A" w:rsidRPr="00322F3B" w:rsidRDefault="0037072A" w:rsidP="0037072A">
      <w:pPr>
        <w:pStyle w:val="SubsectionHead"/>
      </w:pPr>
      <w:r w:rsidRPr="00322F3B">
        <w:t>Modifications of Divisions</w:t>
      </w:r>
      <w:r w:rsidR="00825006" w:rsidRPr="00322F3B">
        <w:t> </w:t>
      </w:r>
      <w:r w:rsidRPr="00322F3B">
        <w:t>165 and 166</w:t>
      </w:r>
    </w:p>
    <w:p w14:paraId="6CB5677F" w14:textId="1DFF7ED4" w:rsidR="0037072A" w:rsidRPr="00322F3B" w:rsidRDefault="0037072A" w:rsidP="0037072A">
      <w:pPr>
        <w:pStyle w:val="subsection"/>
      </w:pPr>
      <w:r w:rsidRPr="00322F3B">
        <w:tab/>
        <w:t>(2)</w:t>
      </w:r>
      <w:r w:rsidRPr="00322F3B">
        <w:tab/>
        <w:t>Despite subsection</w:t>
      </w:r>
      <w:r w:rsidR="00825006" w:rsidRPr="00322F3B">
        <w:t> </w:t>
      </w:r>
      <w:r w:rsidRPr="00322F3B">
        <w:t>165</w:t>
      </w:r>
      <w:r w:rsidR="009953FD">
        <w:noBreakHyphen/>
      </w:r>
      <w:r w:rsidRPr="00322F3B">
        <w:t>12(1), 166</w:t>
      </w:r>
      <w:r w:rsidR="009953FD">
        <w:noBreakHyphen/>
      </w:r>
      <w:r w:rsidRPr="00322F3B">
        <w:t>5(2) or 166</w:t>
      </w:r>
      <w:r w:rsidR="009953FD">
        <w:noBreakHyphen/>
      </w:r>
      <w:r w:rsidRPr="00322F3B">
        <w:t xml:space="preserve">20(1), the </w:t>
      </w:r>
      <w:r w:rsidR="009953FD" w:rsidRPr="009953FD">
        <w:rPr>
          <w:position w:val="6"/>
          <w:sz w:val="16"/>
        </w:rPr>
        <w:t>*</w:t>
      </w:r>
      <w:r w:rsidRPr="00322F3B">
        <w:t xml:space="preserve">ownership test period or </w:t>
      </w:r>
      <w:r w:rsidR="009953FD" w:rsidRPr="009953FD">
        <w:rPr>
          <w:position w:val="6"/>
          <w:sz w:val="16"/>
        </w:rPr>
        <w:t>*</w:t>
      </w:r>
      <w:r w:rsidRPr="00322F3B">
        <w:t>test period under that subsection starts at the earlier of:</w:t>
      </w:r>
    </w:p>
    <w:p w14:paraId="06506422" w14:textId="77777777" w:rsidR="0037072A" w:rsidRPr="00322F3B" w:rsidRDefault="0037072A" w:rsidP="0037072A">
      <w:pPr>
        <w:pStyle w:val="paragraph"/>
      </w:pPr>
      <w:r w:rsidRPr="00322F3B">
        <w:tab/>
        <w:t>(a)</w:t>
      </w:r>
      <w:r w:rsidRPr="00322F3B">
        <w:tab/>
        <w:t>the first time:</w:t>
      </w:r>
    </w:p>
    <w:p w14:paraId="551E1C88" w14:textId="77777777" w:rsidR="0037072A" w:rsidRPr="00322F3B" w:rsidRDefault="0037072A" w:rsidP="0037072A">
      <w:pPr>
        <w:pStyle w:val="paragraphsub"/>
      </w:pPr>
      <w:r w:rsidRPr="00322F3B">
        <w:tab/>
        <w:t>(i)</w:t>
      </w:r>
      <w:r w:rsidRPr="00322F3B">
        <w:tab/>
        <w:t>that occurs after the status time; and</w:t>
      </w:r>
    </w:p>
    <w:p w14:paraId="7F395F60" w14:textId="43838969" w:rsidR="0037072A" w:rsidRPr="00322F3B" w:rsidRDefault="0037072A" w:rsidP="0037072A">
      <w:pPr>
        <w:pStyle w:val="paragraphsub"/>
      </w:pPr>
      <w:r w:rsidRPr="00322F3B">
        <w:tab/>
        <w:t>(ii)</w:t>
      </w:r>
      <w:r w:rsidRPr="00322F3B">
        <w:tab/>
        <w:t xml:space="preserve">at which the company is not a </w:t>
      </w:r>
      <w:r w:rsidR="009953FD" w:rsidRPr="009953FD">
        <w:rPr>
          <w:position w:val="6"/>
          <w:sz w:val="16"/>
        </w:rPr>
        <w:t>*</w:t>
      </w:r>
      <w:r w:rsidRPr="00322F3B">
        <w:t>designated infrastructure project entity; and</w:t>
      </w:r>
    </w:p>
    <w:p w14:paraId="570CDB23" w14:textId="77777777" w:rsidR="0037072A" w:rsidRPr="00322F3B" w:rsidRDefault="0037072A" w:rsidP="0037072A">
      <w:pPr>
        <w:pStyle w:val="paragraph"/>
      </w:pPr>
      <w:r w:rsidRPr="00322F3B">
        <w:tab/>
        <w:t>(b)</w:t>
      </w:r>
      <w:r w:rsidRPr="00322F3B">
        <w:tab/>
        <w:t>the end of the income year referred to in that subsection as the income year.</w:t>
      </w:r>
    </w:p>
    <w:p w14:paraId="233FB1E5" w14:textId="431ECA96" w:rsidR="0037072A" w:rsidRPr="00322F3B" w:rsidRDefault="0037072A" w:rsidP="0037072A">
      <w:pPr>
        <w:pStyle w:val="subsection"/>
      </w:pPr>
      <w:r w:rsidRPr="00322F3B">
        <w:tab/>
        <w:t>(3)</w:t>
      </w:r>
      <w:r w:rsidRPr="00322F3B">
        <w:tab/>
        <w:t xml:space="preserve">In a case to which </w:t>
      </w:r>
      <w:r w:rsidR="00825006" w:rsidRPr="00322F3B">
        <w:t>paragraph (</w:t>
      </w:r>
      <w:r w:rsidRPr="00322F3B">
        <w:t>2)(b) applies, the company is treated as meeting the conditions in section</w:t>
      </w:r>
      <w:r w:rsidR="00825006" w:rsidRPr="00322F3B">
        <w:t> </w:t>
      </w:r>
      <w:r w:rsidRPr="00322F3B">
        <w:t>165</w:t>
      </w:r>
      <w:r w:rsidR="009953FD">
        <w:noBreakHyphen/>
      </w:r>
      <w:r w:rsidRPr="00322F3B">
        <w:t>12.</w:t>
      </w:r>
    </w:p>
    <w:p w14:paraId="5D987269" w14:textId="4336290D" w:rsidR="0037072A" w:rsidRPr="00322F3B" w:rsidRDefault="0037072A" w:rsidP="0037072A">
      <w:pPr>
        <w:pStyle w:val="subsection"/>
      </w:pPr>
      <w:r w:rsidRPr="00322F3B">
        <w:tab/>
        <w:t>(4)</w:t>
      </w:r>
      <w:r w:rsidRPr="00322F3B">
        <w:tab/>
        <w:t>Despite subsection</w:t>
      </w:r>
      <w:r w:rsidR="00825006" w:rsidRPr="00322F3B">
        <w:t> </w:t>
      </w:r>
      <w:r w:rsidRPr="00322F3B">
        <w:t>165</w:t>
      </w:r>
      <w:r w:rsidR="009953FD">
        <w:noBreakHyphen/>
      </w:r>
      <w:r w:rsidRPr="00322F3B">
        <w:t>13(2), 166</w:t>
      </w:r>
      <w:r w:rsidR="009953FD">
        <w:noBreakHyphen/>
      </w:r>
      <w:r w:rsidRPr="00322F3B">
        <w:t>5(5), 165</w:t>
      </w:r>
      <w:r w:rsidR="009953FD">
        <w:noBreakHyphen/>
      </w:r>
      <w:r w:rsidRPr="00322F3B">
        <w:t>15(2) or 166</w:t>
      </w:r>
      <w:r w:rsidR="009953FD">
        <w:noBreakHyphen/>
      </w:r>
      <w:r w:rsidRPr="00322F3B">
        <w:t xml:space="preserve">20(4), the </w:t>
      </w:r>
      <w:r w:rsidR="009953FD" w:rsidRPr="009953FD">
        <w:rPr>
          <w:position w:val="6"/>
          <w:sz w:val="16"/>
        </w:rPr>
        <w:t>*</w:t>
      </w:r>
      <w:r w:rsidR="001A6408" w:rsidRPr="00322F3B">
        <w:t>business continuity test period</w:t>
      </w:r>
      <w:r w:rsidRPr="00322F3B">
        <w:t xml:space="preserve"> under that subsection starts at the start of the </w:t>
      </w:r>
      <w:r w:rsidR="009953FD" w:rsidRPr="009953FD">
        <w:rPr>
          <w:position w:val="6"/>
          <w:sz w:val="16"/>
        </w:rPr>
        <w:t>*</w:t>
      </w:r>
      <w:r w:rsidRPr="00322F3B">
        <w:t xml:space="preserve">ownership test period or </w:t>
      </w:r>
      <w:r w:rsidR="009953FD" w:rsidRPr="009953FD">
        <w:rPr>
          <w:position w:val="6"/>
          <w:sz w:val="16"/>
        </w:rPr>
        <w:t>*</w:t>
      </w:r>
      <w:r w:rsidRPr="00322F3B">
        <w:t xml:space="preserve">test period (whichever is applicable) if, apart from this subsection, the </w:t>
      </w:r>
      <w:r w:rsidR="001A6408" w:rsidRPr="00322F3B">
        <w:t>business continuity test period would</w:t>
      </w:r>
      <w:r w:rsidRPr="00322F3B">
        <w:t xml:space="preserve"> start earlier.</w:t>
      </w:r>
    </w:p>
    <w:p w14:paraId="3C6A0647" w14:textId="34B1CD20" w:rsidR="0037072A" w:rsidRPr="00322F3B" w:rsidRDefault="0037072A" w:rsidP="0037072A">
      <w:pPr>
        <w:pStyle w:val="subsection"/>
      </w:pPr>
      <w:r w:rsidRPr="00322F3B">
        <w:lastRenderedPageBreak/>
        <w:tab/>
        <w:t>(5)</w:t>
      </w:r>
      <w:r w:rsidRPr="00322F3B">
        <w:tab/>
        <w:t>Despite subsection</w:t>
      </w:r>
      <w:r w:rsidR="00825006" w:rsidRPr="00322F3B">
        <w:t> </w:t>
      </w:r>
      <w:r w:rsidRPr="00322F3B">
        <w:t>165</w:t>
      </w:r>
      <w:r w:rsidR="009953FD">
        <w:noBreakHyphen/>
      </w:r>
      <w:r w:rsidRPr="00322F3B">
        <w:t>13(2), 165</w:t>
      </w:r>
      <w:r w:rsidR="009953FD">
        <w:noBreakHyphen/>
      </w:r>
      <w:r w:rsidRPr="00322F3B">
        <w:t>15(3), 166</w:t>
      </w:r>
      <w:r w:rsidR="009953FD">
        <w:noBreakHyphen/>
      </w:r>
      <w:r w:rsidRPr="00322F3B">
        <w:t>5(6) or 166</w:t>
      </w:r>
      <w:r w:rsidR="009953FD">
        <w:noBreakHyphen/>
      </w:r>
      <w:r w:rsidRPr="00322F3B">
        <w:t xml:space="preserve">20(4), the </w:t>
      </w:r>
      <w:r w:rsidR="009953FD" w:rsidRPr="009953FD">
        <w:rPr>
          <w:position w:val="6"/>
          <w:sz w:val="16"/>
        </w:rPr>
        <w:t>*</w:t>
      </w:r>
      <w:r w:rsidRPr="00322F3B">
        <w:t xml:space="preserve">test time under that subsection occurs just after the start of the </w:t>
      </w:r>
      <w:r w:rsidR="009953FD" w:rsidRPr="009953FD">
        <w:rPr>
          <w:position w:val="6"/>
          <w:sz w:val="16"/>
        </w:rPr>
        <w:t>*</w:t>
      </w:r>
      <w:r w:rsidRPr="00322F3B">
        <w:t xml:space="preserve">ownership test period or </w:t>
      </w:r>
      <w:r w:rsidR="009953FD" w:rsidRPr="009953FD">
        <w:rPr>
          <w:position w:val="6"/>
          <w:sz w:val="16"/>
        </w:rPr>
        <w:t>*</w:t>
      </w:r>
      <w:r w:rsidRPr="00322F3B">
        <w:t>test period (whichever is applicable) if, apart from this subsection, the test time would occur earlier.</w:t>
      </w:r>
    </w:p>
    <w:p w14:paraId="4A7FAD5B" w14:textId="26126BBE" w:rsidR="0037072A" w:rsidRPr="00322F3B" w:rsidRDefault="0037072A" w:rsidP="0037072A">
      <w:pPr>
        <w:pStyle w:val="subsection"/>
      </w:pPr>
      <w:r w:rsidRPr="00322F3B">
        <w:tab/>
        <w:t>(6)</w:t>
      </w:r>
      <w:r w:rsidRPr="00322F3B">
        <w:tab/>
        <w:t>A reference in subsection</w:t>
      </w:r>
      <w:r w:rsidR="00825006" w:rsidRPr="00322F3B">
        <w:t> </w:t>
      </w:r>
      <w:r w:rsidRPr="00322F3B">
        <w:t>165</w:t>
      </w:r>
      <w:r w:rsidR="009953FD">
        <w:noBreakHyphen/>
      </w:r>
      <w:r w:rsidRPr="00322F3B">
        <w:t xml:space="preserve">15(1) to the </w:t>
      </w:r>
      <w:r w:rsidR="009953FD" w:rsidRPr="009953FD">
        <w:rPr>
          <w:position w:val="6"/>
          <w:sz w:val="16"/>
        </w:rPr>
        <w:t>*</w:t>
      </w:r>
      <w:r w:rsidRPr="00322F3B">
        <w:t>loss year is treated as being a reference to the period:</w:t>
      </w:r>
    </w:p>
    <w:p w14:paraId="1F2A548D" w14:textId="68319DBF" w:rsidR="0037072A" w:rsidRPr="00322F3B" w:rsidRDefault="0037072A" w:rsidP="0037072A">
      <w:pPr>
        <w:pStyle w:val="paragraph"/>
      </w:pPr>
      <w:r w:rsidRPr="00322F3B">
        <w:tab/>
        <w:t>(a)</w:t>
      </w:r>
      <w:r w:rsidRPr="00322F3B">
        <w:tab/>
        <w:t xml:space="preserve">starting at the start of the </w:t>
      </w:r>
      <w:r w:rsidR="009953FD" w:rsidRPr="009953FD">
        <w:rPr>
          <w:position w:val="6"/>
          <w:sz w:val="16"/>
        </w:rPr>
        <w:t>*</w:t>
      </w:r>
      <w:r w:rsidRPr="00322F3B">
        <w:t>ownership test period; and</w:t>
      </w:r>
    </w:p>
    <w:p w14:paraId="35FA6C8E" w14:textId="77777777" w:rsidR="0037072A" w:rsidRPr="00322F3B" w:rsidRDefault="0037072A" w:rsidP="0037072A">
      <w:pPr>
        <w:pStyle w:val="paragraph"/>
      </w:pPr>
      <w:r w:rsidRPr="00322F3B">
        <w:tab/>
        <w:t>(b)</w:t>
      </w:r>
      <w:r w:rsidRPr="00322F3B">
        <w:tab/>
        <w:t>ending at the end of the income year in which the ownership test period starts.</w:t>
      </w:r>
    </w:p>
    <w:p w14:paraId="63235A6D" w14:textId="389CE755" w:rsidR="0037072A" w:rsidRPr="00322F3B" w:rsidRDefault="0037072A" w:rsidP="0037072A">
      <w:pPr>
        <w:pStyle w:val="subsection"/>
      </w:pPr>
      <w:r w:rsidRPr="00322F3B">
        <w:tab/>
        <w:t>(7)</w:t>
      </w:r>
      <w:r w:rsidRPr="00322F3B">
        <w:tab/>
        <w:t>For the purposes of working out, under paragraph</w:t>
      </w:r>
      <w:r w:rsidR="00825006" w:rsidRPr="00322F3B">
        <w:t> </w:t>
      </w:r>
      <w:r w:rsidRPr="00322F3B">
        <w:t>165</w:t>
      </w:r>
      <w:r w:rsidR="009953FD">
        <w:noBreakHyphen/>
      </w:r>
      <w:r w:rsidRPr="00322F3B">
        <w:t>45(3)(a) or (b) or subsection</w:t>
      </w:r>
      <w:r w:rsidR="00825006" w:rsidRPr="00322F3B">
        <w:t> </w:t>
      </w:r>
      <w:r w:rsidRPr="00322F3B">
        <w:t>165</w:t>
      </w:r>
      <w:r w:rsidR="009953FD">
        <w:noBreakHyphen/>
      </w:r>
      <w:r w:rsidRPr="00322F3B">
        <w:t>45(4), the end of the first period, disregard any part of the income year mentioned in section</w:t>
      </w:r>
      <w:r w:rsidR="00825006" w:rsidRPr="00322F3B">
        <w:t> </w:t>
      </w:r>
      <w:r w:rsidRPr="00322F3B">
        <w:t>165</w:t>
      </w:r>
      <w:r w:rsidR="009953FD">
        <w:noBreakHyphen/>
      </w:r>
      <w:r w:rsidRPr="00322F3B">
        <w:t xml:space="preserve">45 during which the company is a </w:t>
      </w:r>
      <w:r w:rsidR="009953FD" w:rsidRPr="009953FD">
        <w:rPr>
          <w:position w:val="6"/>
          <w:sz w:val="16"/>
        </w:rPr>
        <w:t>*</w:t>
      </w:r>
      <w:r w:rsidRPr="00322F3B">
        <w:t>designated infrastructure project entity.</w:t>
      </w:r>
    </w:p>
    <w:p w14:paraId="5E50F571" w14:textId="7532BB30" w:rsidR="0037072A" w:rsidRPr="00322F3B" w:rsidRDefault="0037072A" w:rsidP="0037072A">
      <w:pPr>
        <w:pStyle w:val="notetext"/>
      </w:pPr>
      <w:r w:rsidRPr="00322F3B">
        <w:t>Note:</w:t>
      </w:r>
      <w:r w:rsidRPr="00322F3B">
        <w:tab/>
        <w:t>A company does not calculate its taxable income and tax loss under Subdivision</w:t>
      </w:r>
      <w:r w:rsidR="00825006" w:rsidRPr="00322F3B">
        <w:t> </w:t>
      </w:r>
      <w:r w:rsidRPr="00322F3B">
        <w:t>165</w:t>
      </w:r>
      <w:r w:rsidR="009953FD">
        <w:noBreakHyphen/>
      </w:r>
      <w:r w:rsidRPr="00322F3B">
        <w:t>B if the company was a designated infrastructure project entity during the whole of the income year: see paragraph</w:t>
      </w:r>
      <w:r w:rsidR="00825006" w:rsidRPr="00322F3B">
        <w:t> </w:t>
      </w:r>
      <w:r w:rsidRPr="00322F3B">
        <w:t>165</w:t>
      </w:r>
      <w:r w:rsidR="009953FD">
        <w:noBreakHyphen/>
      </w:r>
      <w:r w:rsidRPr="00322F3B">
        <w:t>35(c).</w:t>
      </w:r>
    </w:p>
    <w:p w14:paraId="62E4D4D4" w14:textId="77777777" w:rsidR="0037072A" w:rsidRPr="00322F3B" w:rsidRDefault="0037072A" w:rsidP="0037072A">
      <w:pPr>
        <w:pStyle w:val="SubsectionHead"/>
      </w:pPr>
      <w:r w:rsidRPr="00322F3B">
        <w:t>Exceptions</w:t>
      </w:r>
    </w:p>
    <w:p w14:paraId="7FC5AE9D" w14:textId="716D0634" w:rsidR="0037072A" w:rsidRPr="00322F3B" w:rsidRDefault="0037072A" w:rsidP="0037072A">
      <w:pPr>
        <w:pStyle w:val="subsection"/>
      </w:pPr>
      <w:r w:rsidRPr="00322F3B">
        <w:tab/>
        <w:t>(8)</w:t>
      </w:r>
      <w:r w:rsidRPr="00322F3B">
        <w:tab/>
        <w:t>Disregard this section for the purposes of Subdivisions</w:t>
      </w:r>
      <w:r w:rsidR="00825006" w:rsidRPr="00322F3B">
        <w:t> </w:t>
      </w:r>
      <w:r w:rsidRPr="00322F3B">
        <w:t>165</w:t>
      </w:r>
      <w:r w:rsidR="009953FD">
        <w:noBreakHyphen/>
      </w:r>
      <w:r w:rsidRPr="00322F3B">
        <w:t>CA and 165</w:t>
      </w:r>
      <w:r w:rsidR="009953FD">
        <w:noBreakHyphen/>
      </w:r>
      <w:r w:rsidRPr="00322F3B">
        <w:t>CB (about net capital losses) and 175</w:t>
      </w:r>
      <w:r w:rsidR="009953FD">
        <w:noBreakHyphen/>
      </w:r>
      <w:r w:rsidRPr="00322F3B">
        <w:t>A and 175</w:t>
      </w:r>
      <w:r w:rsidR="009953FD">
        <w:noBreakHyphen/>
      </w:r>
      <w:r w:rsidRPr="00322F3B">
        <w:t>CA (about tax benefits).</w:t>
      </w:r>
    </w:p>
    <w:p w14:paraId="5DC8C8ED" w14:textId="0DAE00B5" w:rsidR="0037072A" w:rsidRPr="00322F3B" w:rsidRDefault="0037072A" w:rsidP="0037072A">
      <w:pPr>
        <w:pStyle w:val="ActHead5"/>
      </w:pPr>
      <w:bookmarkStart w:id="657" w:name="_Toc201756087"/>
      <w:r w:rsidRPr="00322F3B">
        <w:rPr>
          <w:rStyle w:val="CharSectno"/>
        </w:rPr>
        <w:t>415</w:t>
      </w:r>
      <w:r w:rsidR="009953FD">
        <w:rPr>
          <w:rStyle w:val="CharSectno"/>
        </w:rPr>
        <w:noBreakHyphen/>
      </w:r>
      <w:r w:rsidRPr="00322F3B">
        <w:rPr>
          <w:rStyle w:val="CharSectno"/>
        </w:rPr>
        <w:t>40</w:t>
      </w:r>
      <w:r w:rsidRPr="00322F3B">
        <w:t xml:space="preserve">  Bad debts written off by companies</w:t>
      </w:r>
      <w:bookmarkEnd w:id="657"/>
    </w:p>
    <w:p w14:paraId="7AD10ABB" w14:textId="77777777" w:rsidR="0037072A" w:rsidRPr="00322F3B" w:rsidRDefault="0037072A" w:rsidP="0037072A">
      <w:pPr>
        <w:pStyle w:val="SubsectionHead"/>
      </w:pPr>
      <w:r w:rsidRPr="00322F3B">
        <w:t>Scope</w:t>
      </w:r>
    </w:p>
    <w:p w14:paraId="40959195" w14:textId="60497A79" w:rsidR="0037072A" w:rsidRPr="00322F3B" w:rsidRDefault="0037072A" w:rsidP="0037072A">
      <w:pPr>
        <w:pStyle w:val="subsection"/>
      </w:pPr>
      <w:r w:rsidRPr="00322F3B">
        <w:tab/>
        <w:t>(1)</w:t>
      </w:r>
      <w:r w:rsidRPr="00322F3B">
        <w:tab/>
        <w:t xml:space="preserve">This section applies to a debt that a company writes off as bad, if the company is a </w:t>
      </w:r>
      <w:r w:rsidR="009953FD" w:rsidRPr="009953FD">
        <w:rPr>
          <w:position w:val="6"/>
          <w:sz w:val="16"/>
        </w:rPr>
        <w:t>*</w:t>
      </w:r>
      <w:r w:rsidRPr="00322F3B">
        <w:t xml:space="preserve">designated infrastructure project entity at a time (the </w:t>
      </w:r>
      <w:r w:rsidRPr="00322F3B">
        <w:rPr>
          <w:b/>
          <w:i/>
        </w:rPr>
        <w:t>status time</w:t>
      </w:r>
      <w:r w:rsidRPr="00322F3B">
        <w:t>) in the income year in which the debt was incurred.</w:t>
      </w:r>
    </w:p>
    <w:p w14:paraId="44FEDF77" w14:textId="77777777" w:rsidR="0037072A" w:rsidRPr="00322F3B" w:rsidRDefault="0037072A" w:rsidP="0037072A">
      <w:pPr>
        <w:pStyle w:val="SubsectionHead"/>
      </w:pPr>
      <w:r w:rsidRPr="00322F3B">
        <w:t>Modifications of Divisions</w:t>
      </w:r>
      <w:r w:rsidR="00825006" w:rsidRPr="00322F3B">
        <w:t> </w:t>
      </w:r>
      <w:r w:rsidRPr="00322F3B">
        <w:t>165 and 166</w:t>
      </w:r>
    </w:p>
    <w:p w14:paraId="00CFA603" w14:textId="5C020BAE" w:rsidR="0037072A" w:rsidRPr="00322F3B" w:rsidRDefault="0037072A" w:rsidP="0037072A">
      <w:pPr>
        <w:pStyle w:val="subsection"/>
      </w:pPr>
      <w:r w:rsidRPr="00322F3B">
        <w:tab/>
        <w:t>(2)</w:t>
      </w:r>
      <w:r w:rsidRPr="00322F3B">
        <w:tab/>
        <w:t>Despite subsection</w:t>
      </w:r>
      <w:r w:rsidR="00825006" w:rsidRPr="00322F3B">
        <w:t> </w:t>
      </w:r>
      <w:r w:rsidRPr="00322F3B">
        <w:t>165</w:t>
      </w:r>
      <w:r w:rsidR="009953FD">
        <w:noBreakHyphen/>
      </w:r>
      <w:r w:rsidRPr="00322F3B">
        <w:t>123(1) or 166</w:t>
      </w:r>
      <w:r w:rsidR="009953FD">
        <w:noBreakHyphen/>
      </w:r>
      <w:r w:rsidRPr="00322F3B">
        <w:t xml:space="preserve">40(2), the </w:t>
      </w:r>
      <w:r w:rsidR="009953FD" w:rsidRPr="009953FD">
        <w:rPr>
          <w:position w:val="6"/>
          <w:sz w:val="16"/>
        </w:rPr>
        <w:t>*</w:t>
      </w:r>
      <w:r w:rsidRPr="00322F3B">
        <w:t xml:space="preserve">ownership test period or </w:t>
      </w:r>
      <w:r w:rsidR="009953FD" w:rsidRPr="009953FD">
        <w:rPr>
          <w:position w:val="6"/>
          <w:sz w:val="16"/>
        </w:rPr>
        <w:t>*</w:t>
      </w:r>
      <w:r w:rsidRPr="00322F3B">
        <w:t>test period under that subsection starts at the earlier of:</w:t>
      </w:r>
    </w:p>
    <w:p w14:paraId="39206308" w14:textId="77777777" w:rsidR="0037072A" w:rsidRPr="00322F3B" w:rsidRDefault="0037072A" w:rsidP="0037072A">
      <w:pPr>
        <w:pStyle w:val="paragraph"/>
      </w:pPr>
      <w:r w:rsidRPr="00322F3B">
        <w:tab/>
        <w:t>(a)</w:t>
      </w:r>
      <w:r w:rsidRPr="00322F3B">
        <w:tab/>
        <w:t>the first time that occurs after the status time and on or after:</w:t>
      </w:r>
    </w:p>
    <w:p w14:paraId="2A840E9D" w14:textId="38FCE823" w:rsidR="0037072A" w:rsidRPr="00322F3B" w:rsidRDefault="0037072A" w:rsidP="0037072A">
      <w:pPr>
        <w:pStyle w:val="paragraphsub"/>
      </w:pPr>
      <w:r w:rsidRPr="00322F3B">
        <w:lastRenderedPageBreak/>
        <w:tab/>
        <w:t>(i)</w:t>
      </w:r>
      <w:r w:rsidRPr="00322F3B">
        <w:tab/>
        <w:t>in the case of subsection</w:t>
      </w:r>
      <w:r w:rsidR="00825006" w:rsidRPr="00322F3B">
        <w:t> </w:t>
      </w:r>
      <w:r w:rsidRPr="00322F3B">
        <w:t>165</w:t>
      </w:r>
      <w:r w:rsidR="009953FD">
        <w:noBreakHyphen/>
      </w:r>
      <w:r w:rsidRPr="00322F3B">
        <w:t xml:space="preserve">123(1)—the start of the </w:t>
      </w:r>
      <w:r w:rsidR="009953FD" w:rsidRPr="009953FD">
        <w:rPr>
          <w:position w:val="6"/>
          <w:sz w:val="16"/>
        </w:rPr>
        <w:t>*</w:t>
      </w:r>
      <w:r w:rsidRPr="00322F3B">
        <w:t>first continuity period; or</w:t>
      </w:r>
    </w:p>
    <w:p w14:paraId="273160C6" w14:textId="56C18DF3" w:rsidR="0037072A" w:rsidRPr="00322F3B" w:rsidRDefault="0037072A" w:rsidP="0037072A">
      <w:pPr>
        <w:pStyle w:val="paragraphsub"/>
      </w:pPr>
      <w:r w:rsidRPr="00322F3B">
        <w:tab/>
        <w:t>(ii)</w:t>
      </w:r>
      <w:r w:rsidRPr="00322F3B">
        <w:tab/>
        <w:t>in the case of subsection</w:t>
      </w:r>
      <w:r w:rsidR="00825006" w:rsidRPr="00322F3B">
        <w:t> </w:t>
      </w:r>
      <w:r w:rsidRPr="00322F3B">
        <w:t>166</w:t>
      </w:r>
      <w:r w:rsidR="009953FD">
        <w:noBreakHyphen/>
      </w:r>
      <w:r w:rsidRPr="00322F3B">
        <w:t>40(2)—the time the company chooses under that subsection;</w:t>
      </w:r>
    </w:p>
    <w:p w14:paraId="2C5A4733" w14:textId="2F9D480F" w:rsidR="0037072A" w:rsidRPr="00322F3B" w:rsidRDefault="0037072A" w:rsidP="0037072A">
      <w:pPr>
        <w:pStyle w:val="paragraph"/>
      </w:pPr>
      <w:r w:rsidRPr="00322F3B">
        <w:tab/>
      </w:r>
      <w:r w:rsidRPr="00322F3B">
        <w:tab/>
        <w:t xml:space="preserve">and at which the company is not a </w:t>
      </w:r>
      <w:r w:rsidR="009953FD" w:rsidRPr="009953FD">
        <w:rPr>
          <w:position w:val="6"/>
          <w:sz w:val="16"/>
        </w:rPr>
        <w:t>*</w:t>
      </w:r>
      <w:r w:rsidRPr="00322F3B">
        <w:t>designated infrastructure project entity; and</w:t>
      </w:r>
    </w:p>
    <w:p w14:paraId="1E6A3D01" w14:textId="6437B957" w:rsidR="0037072A" w:rsidRPr="00322F3B" w:rsidRDefault="0037072A" w:rsidP="0037072A">
      <w:pPr>
        <w:pStyle w:val="paragraph"/>
      </w:pPr>
      <w:r w:rsidRPr="00322F3B">
        <w:tab/>
        <w:t>(b)</w:t>
      </w:r>
      <w:r w:rsidRPr="00322F3B">
        <w:tab/>
        <w:t xml:space="preserve">the end of the </w:t>
      </w:r>
      <w:r w:rsidR="009953FD" w:rsidRPr="009953FD">
        <w:rPr>
          <w:position w:val="6"/>
          <w:sz w:val="16"/>
        </w:rPr>
        <w:t>*</w:t>
      </w:r>
      <w:r w:rsidRPr="00322F3B">
        <w:t>second continuity period.</w:t>
      </w:r>
    </w:p>
    <w:p w14:paraId="6CB32228" w14:textId="0416C2F1" w:rsidR="0037072A" w:rsidRPr="00322F3B" w:rsidRDefault="0037072A" w:rsidP="0037072A">
      <w:pPr>
        <w:pStyle w:val="subsection"/>
      </w:pPr>
      <w:r w:rsidRPr="00322F3B">
        <w:tab/>
        <w:t>(3)</w:t>
      </w:r>
      <w:r w:rsidRPr="00322F3B">
        <w:tab/>
        <w:t xml:space="preserve">In a case to which </w:t>
      </w:r>
      <w:r w:rsidR="00825006" w:rsidRPr="00322F3B">
        <w:t>paragraph (</w:t>
      </w:r>
      <w:r w:rsidRPr="00322F3B">
        <w:t>2)(b) applies, the company is treated as meeting the conditions in section</w:t>
      </w:r>
      <w:r w:rsidR="00825006" w:rsidRPr="00322F3B">
        <w:t> </w:t>
      </w:r>
      <w:r w:rsidRPr="00322F3B">
        <w:t>165</w:t>
      </w:r>
      <w:r w:rsidR="009953FD">
        <w:noBreakHyphen/>
      </w:r>
      <w:r w:rsidRPr="00322F3B">
        <w:t>123.</w:t>
      </w:r>
    </w:p>
    <w:p w14:paraId="2F324DB8" w14:textId="0C47053F" w:rsidR="0037072A" w:rsidRPr="00322F3B" w:rsidRDefault="0037072A" w:rsidP="0037072A">
      <w:pPr>
        <w:pStyle w:val="subsection"/>
      </w:pPr>
      <w:r w:rsidRPr="00322F3B">
        <w:tab/>
        <w:t>(4)</w:t>
      </w:r>
      <w:r w:rsidRPr="00322F3B">
        <w:tab/>
        <w:t>Despite subsection</w:t>
      </w:r>
      <w:r w:rsidR="00825006" w:rsidRPr="00322F3B">
        <w:t> </w:t>
      </w:r>
      <w:r w:rsidRPr="00322F3B">
        <w:t>165</w:t>
      </w:r>
      <w:r w:rsidR="009953FD">
        <w:noBreakHyphen/>
      </w:r>
      <w:r w:rsidRPr="00322F3B">
        <w:t>126(2), 165</w:t>
      </w:r>
      <w:r w:rsidR="009953FD">
        <w:noBreakHyphen/>
      </w:r>
      <w:r w:rsidRPr="00322F3B">
        <w:t>129(2), 165</w:t>
      </w:r>
      <w:r w:rsidR="009953FD">
        <w:noBreakHyphen/>
      </w:r>
      <w:r w:rsidRPr="00322F3B">
        <w:t>132(1) or 166</w:t>
      </w:r>
      <w:r w:rsidR="009953FD">
        <w:noBreakHyphen/>
      </w:r>
      <w:r w:rsidRPr="00322F3B">
        <w:t xml:space="preserve">40(5), the </w:t>
      </w:r>
      <w:r w:rsidR="009953FD" w:rsidRPr="009953FD">
        <w:rPr>
          <w:position w:val="6"/>
          <w:sz w:val="16"/>
        </w:rPr>
        <w:t>*</w:t>
      </w:r>
      <w:r w:rsidR="001A6408" w:rsidRPr="00322F3B">
        <w:t>business continuity test period</w:t>
      </w:r>
      <w:r w:rsidRPr="00322F3B">
        <w:t xml:space="preserve"> under that subsection starts at the start of the </w:t>
      </w:r>
      <w:r w:rsidR="009953FD" w:rsidRPr="009953FD">
        <w:rPr>
          <w:position w:val="6"/>
          <w:sz w:val="16"/>
        </w:rPr>
        <w:t>*</w:t>
      </w:r>
      <w:r w:rsidRPr="00322F3B">
        <w:t xml:space="preserve">ownership test period or </w:t>
      </w:r>
      <w:r w:rsidR="009953FD" w:rsidRPr="009953FD">
        <w:rPr>
          <w:position w:val="6"/>
          <w:sz w:val="16"/>
        </w:rPr>
        <w:t>*</w:t>
      </w:r>
      <w:r w:rsidRPr="00322F3B">
        <w:t xml:space="preserve">test period (whichever is applicable) if, apart from this subsection, the </w:t>
      </w:r>
      <w:r w:rsidR="001A6408" w:rsidRPr="00322F3B">
        <w:t>business continuity test period would</w:t>
      </w:r>
      <w:r w:rsidRPr="00322F3B">
        <w:t xml:space="preserve"> start earlier.</w:t>
      </w:r>
    </w:p>
    <w:p w14:paraId="37DC68FB" w14:textId="12A1DFAD" w:rsidR="0037072A" w:rsidRPr="00322F3B" w:rsidRDefault="0037072A" w:rsidP="0037072A">
      <w:pPr>
        <w:pStyle w:val="subsection"/>
      </w:pPr>
      <w:r w:rsidRPr="00322F3B">
        <w:tab/>
        <w:t>(5)</w:t>
      </w:r>
      <w:r w:rsidRPr="00322F3B">
        <w:tab/>
        <w:t>Despite subsection</w:t>
      </w:r>
      <w:r w:rsidR="00825006" w:rsidRPr="00322F3B">
        <w:t> </w:t>
      </w:r>
      <w:r w:rsidRPr="00322F3B">
        <w:t>165</w:t>
      </w:r>
      <w:r w:rsidR="009953FD">
        <w:noBreakHyphen/>
      </w:r>
      <w:r w:rsidRPr="00322F3B">
        <w:t>126(2), 165</w:t>
      </w:r>
      <w:r w:rsidR="009953FD">
        <w:noBreakHyphen/>
      </w:r>
      <w:r w:rsidRPr="00322F3B">
        <w:t>129(3) or 166</w:t>
      </w:r>
      <w:r w:rsidR="009953FD">
        <w:noBreakHyphen/>
      </w:r>
      <w:r w:rsidRPr="00322F3B">
        <w:t xml:space="preserve">40(6), the </w:t>
      </w:r>
      <w:r w:rsidR="009953FD" w:rsidRPr="009953FD">
        <w:rPr>
          <w:position w:val="6"/>
          <w:sz w:val="16"/>
        </w:rPr>
        <w:t>*</w:t>
      </w:r>
      <w:r w:rsidRPr="00322F3B">
        <w:t xml:space="preserve">test time under that subsection occurs just after the start of the </w:t>
      </w:r>
      <w:r w:rsidR="009953FD" w:rsidRPr="009953FD">
        <w:rPr>
          <w:position w:val="6"/>
          <w:sz w:val="16"/>
        </w:rPr>
        <w:t>*</w:t>
      </w:r>
      <w:r w:rsidRPr="00322F3B">
        <w:t xml:space="preserve">ownership test period or </w:t>
      </w:r>
      <w:r w:rsidR="009953FD" w:rsidRPr="009953FD">
        <w:rPr>
          <w:position w:val="6"/>
          <w:sz w:val="16"/>
        </w:rPr>
        <w:t>*</w:t>
      </w:r>
      <w:r w:rsidRPr="00322F3B">
        <w:t>test period (whichever is applicable) if, apart from this subsection, the test time would occur earlier.</w:t>
      </w:r>
    </w:p>
    <w:p w14:paraId="1DB4368F" w14:textId="3B70ACBA" w:rsidR="0037072A" w:rsidRPr="00322F3B" w:rsidRDefault="0037072A" w:rsidP="0037072A">
      <w:pPr>
        <w:pStyle w:val="subsection"/>
      </w:pPr>
      <w:r w:rsidRPr="00322F3B">
        <w:tab/>
        <w:t>(6)</w:t>
      </w:r>
      <w:r w:rsidRPr="00322F3B">
        <w:tab/>
        <w:t>A reference in subsection</w:t>
      </w:r>
      <w:r w:rsidR="00825006" w:rsidRPr="00322F3B">
        <w:t> </w:t>
      </w:r>
      <w:r w:rsidRPr="00322F3B">
        <w:t>165</w:t>
      </w:r>
      <w:r w:rsidR="009953FD">
        <w:noBreakHyphen/>
      </w:r>
      <w:r w:rsidRPr="00322F3B">
        <w:t xml:space="preserve">129(1) to the </w:t>
      </w:r>
      <w:r w:rsidR="009953FD" w:rsidRPr="009953FD">
        <w:rPr>
          <w:position w:val="6"/>
          <w:sz w:val="16"/>
        </w:rPr>
        <w:t>*</w:t>
      </w:r>
      <w:r w:rsidRPr="00322F3B">
        <w:t>first continuity period is treated as being a reference to the period:</w:t>
      </w:r>
    </w:p>
    <w:p w14:paraId="259DC978" w14:textId="2F1F195E" w:rsidR="0037072A" w:rsidRPr="00322F3B" w:rsidRDefault="0037072A" w:rsidP="0037072A">
      <w:pPr>
        <w:pStyle w:val="paragraph"/>
      </w:pPr>
      <w:r w:rsidRPr="00322F3B">
        <w:tab/>
        <w:t>(a)</w:t>
      </w:r>
      <w:r w:rsidRPr="00322F3B">
        <w:tab/>
        <w:t xml:space="preserve">starting at the start of the </w:t>
      </w:r>
      <w:r w:rsidR="009953FD" w:rsidRPr="009953FD">
        <w:rPr>
          <w:position w:val="6"/>
          <w:sz w:val="16"/>
        </w:rPr>
        <w:t>*</w:t>
      </w:r>
      <w:r w:rsidRPr="00322F3B">
        <w:t>ownership test period; and</w:t>
      </w:r>
    </w:p>
    <w:p w14:paraId="3146B8F1" w14:textId="77777777" w:rsidR="0037072A" w:rsidRPr="00322F3B" w:rsidRDefault="0037072A" w:rsidP="0037072A">
      <w:pPr>
        <w:pStyle w:val="paragraph"/>
      </w:pPr>
      <w:r w:rsidRPr="00322F3B">
        <w:tab/>
        <w:t>(b)</w:t>
      </w:r>
      <w:r w:rsidRPr="00322F3B">
        <w:tab/>
        <w:t>ending at the end of the income year in which the ownership test period starts.</w:t>
      </w:r>
    </w:p>
    <w:p w14:paraId="0131BFCF" w14:textId="77777777" w:rsidR="0037072A" w:rsidRPr="00322F3B" w:rsidRDefault="0037072A" w:rsidP="0037072A">
      <w:pPr>
        <w:pStyle w:val="SubsectionHead"/>
      </w:pPr>
      <w:r w:rsidRPr="00322F3B">
        <w:t>Exception</w:t>
      </w:r>
    </w:p>
    <w:p w14:paraId="6C981BE6" w14:textId="02FC56F2" w:rsidR="0037072A" w:rsidRPr="00322F3B" w:rsidRDefault="0037072A" w:rsidP="0037072A">
      <w:pPr>
        <w:pStyle w:val="subsection"/>
      </w:pPr>
      <w:r w:rsidRPr="00322F3B">
        <w:tab/>
        <w:t>(7)</w:t>
      </w:r>
      <w:r w:rsidRPr="00322F3B">
        <w:tab/>
        <w:t>Disregard this section for the purposes of Subdivision</w:t>
      </w:r>
      <w:r w:rsidR="00825006" w:rsidRPr="00322F3B">
        <w:t> </w:t>
      </w:r>
      <w:r w:rsidRPr="00322F3B">
        <w:t>175</w:t>
      </w:r>
      <w:r w:rsidR="009953FD">
        <w:noBreakHyphen/>
      </w:r>
      <w:r w:rsidRPr="00322F3B">
        <w:t>C (about tax benefits).</w:t>
      </w:r>
    </w:p>
    <w:p w14:paraId="22732D23" w14:textId="77777777" w:rsidR="0037072A" w:rsidRPr="00322F3B" w:rsidRDefault="0037072A" w:rsidP="00E51F26">
      <w:pPr>
        <w:pStyle w:val="ActHead4"/>
      </w:pPr>
      <w:bookmarkStart w:id="658" w:name="_Toc201756088"/>
      <w:r w:rsidRPr="00322F3B">
        <w:lastRenderedPageBreak/>
        <w:t>Consolidated groups</w:t>
      </w:r>
      <w:bookmarkEnd w:id="658"/>
    </w:p>
    <w:p w14:paraId="379749FE" w14:textId="0B52EFDB" w:rsidR="0037072A" w:rsidRPr="00322F3B" w:rsidRDefault="0037072A" w:rsidP="00E51F26">
      <w:pPr>
        <w:pStyle w:val="ActHead5"/>
      </w:pPr>
      <w:bookmarkStart w:id="659" w:name="_Toc201756089"/>
      <w:r w:rsidRPr="00322F3B">
        <w:rPr>
          <w:rStyle w:val="CharSectno"/>
        </w:rPr>
        <w:t>415</w:t>
      </w:r>
      <w:r w:rsidR="009953FD">
        <w:rPr>
          <w:rStyle w:val="CharSectno"/>
        </w:rPr>
        <w:noBreakHyphen/>
      </w:r>
      <w:r w:rsidRPr="00322F3B">
        <w:rPr>
          <w:rStyle w:val="CharSectno"/>
        </w:rPr>
        <w:t>45</w:t>
      </w:r>
      <w:r w:rsidRPr="00322F3B">
        <w:t xml:space="preserve">  Losses transferred to head companies of consolidated groups</w:t>
      </w:r>
      <w:bookmarkEnd w:id="659"/>
    </w:p>
    <w:p w14:paraId="41FE6A8B" w14:textId="370F4525" w:rsidR="0037072A" w:rsidRPr="00322F3B" w:rsidRDefault="0037072A" w:rsidP="00E51F26">
      <w:pPr>
        <w:pStyle w:val="subsection"/>
        <w:keepNext/>
        <w:keepLines/>
      </w:pPr>
      <w:r w:rsidRPr="00322F3B">
        <w:tab/>
      </w:r>
      <w:r w:rsidRPr="00322F3B">
        <w:tab/>
        <w:t>Subdivision</w:t>
      </w:r>
      <w:r w:rsidR="00825006" w:rsidRPr="00322F3B">
        <w:t> </w:t>
      </w:r>
      <w:r w:rsidRPr="00322F3B">
        <w:t>707</w:t>
      </w:r>
      <w:r w:rsidR="009953FD">
        <w:noBreakHyphen/>
      </w:r>
      <w:r w:rsidRPr="00322F3B">
        <w:t>C (Amount of transferred losses that can be utilised) does not apply to a loss transferred under Subdivision</w:t>
      </w:r>
      <w:r w:rsidR="00825006" w:rsidRPr="00322F3B">
        <w:t> </w:t>
      </w:r>
      <w:r w:rsidRPr="00322F3B">
        <w:t>707</w:t>
      </w:r>
      <w:r w:rsidR="009953FD">
        <w:noBreakHyphen/>
      </w:r>
      <w:r w:rsidRPr="00322F3B">
        <w:t>A (Transfer of previously unutilised losses to head company), if:</w:t>
      </w:r>
    </w:p>
    <w:p w14:paraId="584A2518" w14:textId="0B7E1BD1" w:rsidR="0037072A" w:rsidRPr="00322F3B" w:rsidRDefault="0037072A" w:rsidP="0037072A">
      <w:pPr>
        <w:pStyle w:val="paragraph"/>
      </w:pPr>
      <w:r w:rsidRPr="00322F3B">
        <w:tab/>
        <w:t>(a)</w:t>
      </w:r>
      <w:r w:rsidRPr="00322F3B">
        <w:tab/>
        <w:t xml:space="preserve">just before the transfer, the transferor of the loss was a </w:t>
      </w:r>
      <w:r w:rsidR="009953FD" w:rsidRPr="009953FD">
        <w:rPr>
          <w:position w:val="6"/>
          <w:sz w:val="16"/>
        </w:rPr>
        <w:t>*</w:t>
      </w:r>
      <w:r w:rsidRPr="00322F3B">
        <w:t>designated infrastructure project entity; and</w:t>
      </w:r>
    </w:p>
    <w:p w14:paraId="2F7DF850" w14:textId="77777777" w:rsidR="0037072A" w:rsidRPr="00322F3B" w:rsidRDefault="0037072A" w:rsidP="0037072A">
      <w:pPr>
        <w:pStyle w:val="paragraph"/>
      </w:pPr>
      <w:r w:rsidRPr="00322F3B">
        <w:tab/>
        <w:t>(b)</w:t>
      </w:r>
      <w:r w:rsidRPr="00322F3B">
        <w:tab/>
        <w:t>just after the transfer, the transferee of the loss is a designated infrastructure project entity.</w:t>
      </w:r>
    </w:p>
    <w:p w14:paraId="0EABF2CD" w14:textId="248ABE2C" w:rsidR="0037072A" w:rsidRPr="00322F3B" w:rsidRDefault="0037072A" w:rsidP="0037072A">
      <w:pPr>
        <w:pStyle w:val="ActHead4"/>
      </w:pPr>
      <w:bookmarkStart w:id="660" w:name="_Toc201756090"/>
      <w:r w:rsidRPr="00322F3B">
        <w:rPr>
          <w:rStyle w:val="CharSubdNo"/>
        </w:rPr>
        <w:t>Subdivision</w:t>
      </w:r>
      <w:r w:rsidR="00825006" w:rsidRPr="00322F3B">
        <w:rPr>
          <w:rStyle w:val="CharSubdNo"/>
        </w:rPr>
        <w:t> </w:t>
      </w:r>
      <w:r w:rsidRPr="00322F3B">
        <w:rPr>
          <w:rStyle w:val="CharSubdNo"/>
        </w:rPr>
        <w:t>415</w:t>
      </w:r>
      <w:r w:rsidR="009953FD">
        <w:rPr>
          <w:rStyle w:val="CharSubdNo"/>
        </w:rPr>
        <w:noBreakHyphen/>
      </w:r>
      <w:r w:rsidRPr="00322F3B">
        <w:rPr>
          <w:rStyle w:val="CharSubdNo"/>
        </w:rPr>
        <w:t>C</w:t>
      </w:r>
      <w:r w:rsidRPr="00322F3B">
        <w:t>—</w:t>
      </w:r>
      <w:r w:rsidRPr="00322F3B">
        <w:rPr>
          <w:rStyle w:val="CharSubdText"/>
        </w:rPr>
        <w:t>Designating infrastructure projects</w:t>
      </w:r>
      <w:bookmarkEnd w:id="660"/>
    </w:p>
    <w:p w14:paraId="758E5EDD" w14:textId="0AA359DE" w:rsidR="0037072A" w:rsidRPr="00322F3B" w:rsidRDefault="0037072A" w:rsidP="0037072A">
      <w:pPr>
        <w:pStyle w:val="ActHead4"/>
      </w:pPr>
      <w:bookmarkStart w:id="661" w:name="_Toc201756091"/>
      <w:r w:rsidRPr="00322F3B">
        <w:t>Guide to Subdivision</w:t>
      </w:r>
      <w:r w:rsidR="00825006" w:rsidRPr="00322F3B">
        <w:t> </w:t>
      </w:r>
      <w:r w:rsidRPr="00322F3B">
        <w:t>415</w:t>
      </w:r>
      <w:r w:rsidR="009953FD">
        <w:noBreakHyphen/>
      </w:r>
      <w:r w:rsidRPr="00322F3B">
        <w:t>C</w:t>
      </w:r>
      <w:bookmarkEnd w:id="661"/>
    </w:p>
    <w:p w14:paraId="71DA2D8F" w14:textId="4BAFA6F7" w:rsidR="0037072A" w:rsidRPr="00322F3B" w:rsidRDefault="0037072A" w:rsidP="0037072A">
      <w:pPr>
        <w:pStyle w:val="ActHead5"/>
      </w:pPr>
      <w:bookmarkStart w:id="662" w:name="_Toc201756092"/>
      <w:r w:rsidRPr="00322F3B">
        <w:rPr>
          <w:rStyle w:val="CharSectno"/>
        </w:rPr>
        <w:t>415</w:t>
      </w:r>
      <w:r w:rsidR="009953FD">
        <w:rPr>
          <w:rStyle w:val="CharSectno"/>
        </w:rPr>
        <w:noBreakHyphen/>
      </w:r>
      <w:r w:rsidRPr="00322F3B">
        <w:rPr>
          <w:rStyle w:val="CharSectno"/>
        </w:rPr>
        <w:t>50</w:t>
      </w:r>
      <w:r w:rsidRPr="00322F3B">
        <w:t xml:space="preserve">  What this Subdivision is about</w:t>
      </w:r>
      <w:bookmarkEnd w:id="662"/>
    </w:p>
    <w:p w14:paraId="5A12A8BB" w14:textId="7A5F0F24" w:rsidR="0037072A" w:rsidRPr="00322F3B" w:rsidRDefault="0037072A" w:rsidP="00B57F3F">
      <w:pPr>
        <w:pStyle w:val="SOText"/>
      </w:pPr>
      <w:r w:rsidRPr="00322F3B">
        <w:t>To receive the special treatment for tax losses and bad debts under Subdivision</w:t>
      </w:r>
      <w:r w:rsidR="00825006" w:rsidRPr="00322F3B">
        <w:t> </w:t>
      </w:r>
      <w:r w:rsidRPr="00322F3B">
        <w:t>415</w:t>
      </w:r>
      <w:r w:rsidR="009953FD">
        <w:noBreakHyphen/>
      </w:r>
      <w:r w:rsidRPr="00322F3B">
        <w:t xml:space="preserve">B, an entity must only engage in activities for the purposes of carrying on an infrastructure project designated by the </w:t>
      </w:r>
      <w:r w:rsidR="007F1B61" w:rsidRPr="00322F3B">
        <w:t>Infrastructure CEO</w:t>
      </w:r>
      <w:r w:rsidRPr="00322F3B">
        <w:t xml:space="preserve"> under this Subdivision.</w:t>
      </w:r>
    </w:p>
    <w:p w14:paraId="18DFE96C" w14:textId="77777777" w:rsidR="0037072A" w:rsidRPr="00322F3B" w:rsidRDefault="0037072A" w:rsidP="00B57F3F">
      <w:pPr>
        <w:pStyle w:val="SOText"/>
      </w:pPr>
      <w:r w:rsidRPr="00322F3B">
        <w:t>Designation is dependent on:</w:t>
      </w:r>
    </w:p>
    <w:p w14:paraId="610AA5C1" w14:textId="77777777" w:rsidR="0037072A" w:rsidRPr="00322F3B" w:rsidRDefault="0037072A" w:rsidP="00B57F3F">
      <w:pPr>
        <w:pStyle w:val="SOPara"/>
      </w:pPr>
      <w:r w:rsidRPr="00322F3B">
        <w:tab/>
        <w:t>(a)</w:t>
      </w:r>
      <w:r w:rsidRPr="00322F3B">
        <w:tab/>
        <w:t>criteria prescribed by the Minister; and</w:t>
      </w:r>
    </w:p>
    <w:p w14:paraId="7085CEED" w14:textId="77777777" w:rsidR="0037072A" w:rsidRPr="00322F3B" w:rsidRDefault="0037072A" w:rsidP="00B57F3F">
      <w:pPr>
        <w:pStyle w:val="SOPara"/>
      </w:pPr>
      <w:r w:rsidRPr="00322F3B">
        <w:tab/>
        <w:t>(b)</w:t>
      </w:r>
      <w:r w:rsidRPr="00322F3B">
        <w:tab/>
        <w:t>a cap on the total estimated private capital expenditure that would be incurred for all provisionally designated and designated infrastructure projects.</w:t>
      </w:r>
    </w:p>
    <w:p w14:paraId="586056ED" w14:textId="77777777" w:rsidR="0037072A" w:rsidRPr="00322F3B" w:rsidRDefault="0037072A" w:rsidP="00E51F26">
      <w:pPr>
        <w:pStyle w:val="TofSectsHeading"/>
        <w:keepNext/>
        <w:keepLines/>
      </w:pPr>
      <w:r w:rsidRPr="00322F3B">
        <w:t>Table of sections</w:t>
      </w:r>
    </w:p>
    <w:p w14:paraId="02F3B39E" w14:textId="77777777" w:rsidR="0037072A" w:rsidRPr="00322F3B" w:rsidRDefault="0037072A" w:rsidP="00E51F26">
      <w:pPr>
        <w:pStyle w:val="TofSectsGroupHeading"/>
        <w:keepNext/>
      </w:pPr>
      <w:r w:rsidRPr="00322F3B">
        <w:t>Designating infrastructure projects</w:t>
      </w:r>
    </w:p>
    <w:p w14:paraId="5A3E6EFE" w14:textId="1F18584D" w:rsidR="0037072A" w:rsidRPr="00322F3B" w:rsidRDefault="0037072A" w:rsidP="0037072A">
      <w:pPr>
        <w:pStyle w:val="TofSectsSection"/>
      </w:pPr>
      <w:r w:rsidRPr="00322F3B">
        <w:t>415</w:t>
      </w:r>
      <w:r w:rsidR="009953FD">
        <w:noBreakHyphen/>
      </w:r>
      <w:r w:rsidRPr="00322F3B">
        <w:t>55</w:t>
      </w:r>
      <w:r w:rsidRPr="00322F3B">
        <w:tab/>
        <w:t>Applications for designation</w:t>
      </w:r>
    </w:p>
    <w:p w14:paraId="2834E1C4" w14:textId="1BC97801" w:rsidR="0037072A" w:rsidRPr="00322F3B" w:rsidRDefault="0037072A" w:rsidP="0037072A">
      <w:pPr>
        <w:pStyle w:val="TofSectsSection"/>
      </w:pPr>
      <w:r w:rsidRPr="00322F3B">
        <w:t>415</w:t>
      </w:r>
      <w:r w:rsidR="009953FD">
        <w:noBreakHyphen/>
      </w:r>
      <w:r w:rsidRPr="00322F3B">
        <w:t>60</w:t>
      </w:r>
      <w:r w:rsidRPr="00322F3B">
        <w:tab/>
        <w:t>Dealing with applications</w:t>
      </w:r>
    </w:p>
    <w:p w14:paraId="0FC5DE5E" w14:textId="72390435" w:rsidR="0037072A" w:rsidRPr="00322F3B" w:rsidRDefault="0037072A" w:rsidP="0037072A">
      <w:pPr>
        <w:pStyle w:val="TofSectsSection"/>
      </w:pPr>
      <w:r w:rsidRPr="00322F3B">
        <w:t>415</w:t>
      </w:r>
      <w:r w:rsidR="009953FD">
        <w:noBreakHyphen/>
      </w:r>
      <w:r w:rsidRPr="00322F3B">
        <w:t>65</w:t>
      </w:r>
      <w:r w:rsidRPr="00322F3B">
        <w:tab/>
        <w:t>Provisional designation</w:t>
      </w:r>
    </w:p>
    <w:p w14:paraId="34F07E89" w14:textId="5023EC15" w:rsidR="0037072A" w:rsidRPr="00322F3B" w:rsidRDefault="0037072A" w:rsidP="0037072A">
      <w:pPr>
        <w:pStyle w:val="TofSectsSection"/>
      </w:pPr>
      <w:r w:rsidRPr="00322F3B">
        <w:lastRenderedPageBreak/>
        <w:t>415</w:t>
      </w:r>
      <w:r w:rsidR="009953FD">
        <w:noBreakHyphen/>
      </w:r>
      <w:r w:rsidRPr="00322F3B">
        <w:t>70</w:t>
      </w:r>
      <w:r w:rsidRPr="00322F3B">
        <w:tab/>
        <w:t>Designation</w:t>
      </w:r>
    </w:p>
    <w:p w14:paraId="09332511" w14:textId="77777777" w:rsidR="0037072A" w:rsidRPr="00322F3B" w:rsidRDefault="0037072A" w:rsidP="0037072A">
      <w:pPr>
        <w:pStyle w:val="TofSectsGroupHeading"/>
      </w:pPr>
      <w:r w:rsidRPr="00322F3B">
        <w:t>Infrastructure project capital expenditure cap</w:t>
      </w:r>
    </w:p>
    <w:p w14:paraId="0A21A1BF" w14:textId="53BA6D77" w:rsidR="0037072A" w:rsidRPr="00322F3B" w:rsidRDefault="0037072A" w:rsidP="0037072A">
      <w:pPr>
        <w:pStyle w:val="TofSectsSection"/>
      </w:pPr>
      <w:r w:rsidRPr="00322F3B">
        <w:t>415</w:t>
      </w:r>
      <w:r w:rsidR="009953FD">
        <w:noBreakHyphen/>
      </w:r>
      <w:r w:rsidRPr="00322F3B">
        <w:t>75</w:t>
      </w:r>
      <w:r w:rsidRPr="00322F3B">
        <w:tab/>
        <w:t>Infrastructure project capital expenditure cap</w:t>
      </w:r>
    </w:p>
    <w:p w14:paraId="4746C213" w14:textId="379CF9FA" w:rsidR="0037072A" w:rsidRPr="00322F3B" w:rsidRDefault="0037072A" w:rsidP="0037072A">
      <w:pPr>
        <w:pStyle w:val="TofSectsSection"/>
      </w:pPr>
      <w:r w:rsidRPr="00322F3B">
        <w:t>415</w:t>
      </w:r>
      <w:r w:rsidR="009953FD">
        <w:noBreakHyphen/>
      </w:r>
      <w:r w:rsidRPr="00322F3B">
        <w:t>80</w:t>
      </w:r>
      <w:r w:rsidRPr="00322F3B">
        <w:tab/>
        <w:t>Acceptance of estimates of infrastructure project capital expenditure</w:t>
      </w:r>
    </w:p>
    <w:p w14:paraId="00903AC2" w14:textId="77777777" w:rsidR="0037072A" w:rsidRPr="00322F3B" w:rsidRDefault="0037072A" w:rsidP="0037072A">
      <w:pPr>
        <w:pStyle w:val="TofSectsGroupHeading"/>
      </w:pPr>
      <w:r w:rsidRPr="00322F3B">
        <w:t>Miscellaneous</w:t>
      </w:r>
    </w:p>
    <w:p w14:paraId="382ACE83" w14:textId="4878E08B" w:rsidR="0037072A" w:rsidRPr="00322F3B" w:rsidRDefault="0037072A" w:rsidP="0037072A">
      <w:pPr>
        <w:pStyle w:val="TofSectsSection"/>
      </w:pPr>
      <w:r w:rsidRPr="00322F3B">
        <w:t>415</w:t>
      </w:r>
      <w:r w:rsidR="009953FD">
        <w:noBreakHyphen/>
      </w:r>
      <w:r w:rsidRPr="00322F3B">
        <w:t>85</w:t>
      </w:r>
      <w:r w:rsidRPr="00322F3B">
        <w:tab/>
        <w:t>Review of decisions</w:t>
      </w:r>
    </w:p>
    <w:p w14:paraId="5D414D9B" w14:textId="38A8BF7A" w:rsidR="0037072A" w:rsidRPr="00322F3B" w:rsidRDefault="0037072A" w:rsidP="0037072A">
      <w:pPr>
        <w:pStyle w:val="TofSectsSection"/>
      </w:pPr>
      <w:r w:rsidRPr="00322F3B">
        <w:t>415</w:t>
      </w:r>
      <w:r w:rsidR="009953FD">
        <w:noBreakHyphen/>
      </w:r>
      <w:r w:rsidRPr="00322F3B">
        <w:t>90</w:t>
      </w:r>
      <w:r w:rsidRPr="00322F3B">
        <w:tab/>
        <w:t>Information to be made public</w:t>
      </w:r>
    </w:p>
    <w:p w14:paraId="2D4B2CB2" w14:textId="2753E30B" w:rsidR="0037072A" w:rsidRPr="00322F3B" w:rsidRDefault="0037072A" w:rsidP="0037072A">
      <w:pPr>
        <w:pStyle w:val="TofSectsSection"/>
      </w:pPr>
      <w:r w:rsidRPr="00322F3B">
        <w:t>415</w:t>
      </w:r>
      <w:r w:rsidR="009953FD">
        <w:noBreakHyphen/>
      </w:r>
      <w:r w:rsidRPr="00322F3B">
        <w:t>95</w:t>
      </w:r>
      <w:r w:rsidRPr="00322F3B">
        <w:tab/>
        <w:t>Delegation</w:t>
      </w:r>
    </w:p>
    <w:p w14:paraId="37FE6608" w14:textId="3E4FD480" w:rsidR="0037072A" w:rsidRPr="00322F3B" w:rsidRDefault="0037072A" w:rsidP="0037072A">
      <w:pPr>
        <w:pStyle w:val="TofSectsSection"/>
      </w:pPr>
      <w:r w:rsidRPr="00322F3B">
        <w:t>415</w:t>
      </w:r>
      <w:r w:rsidR="009953FD">
        <w:noBreakHyphen/>
      </w:r>
      <w:r w:rsidRPr="00322F3B">
        <w:t>100</w:t>
      </w:r>
      <w:r w:rsidRPr="00322F3B">
        <w:tab/>
        <w:t>Infrastructure project designation rules</w:t>
      </w:r>
    </w:p>
    <w:p w14:paraId="359D11AE" w14:textId="77777777" w:rsidR="0037072A" w:rsidRPr="00322F3B" w:rsidRDefault="0037072A" w:rsidP="0037072A">
      <w:pPr>
        <w:pStyle w:val="ActHead4"/>
      </w:pPr>
      <w:bookmarkStart w:id="663" w:name="_Toc201756093"/>
      <w:r w:rsidRPr="00322F3B">
        <w:t>Designating infrastructure projects</w:t>
      </w:r>
      <w:bookmarkEnd w:id="663"/>
    </w:p>
    <w:p w14:paraId="65BC12B4" w14:textId="3BC87DB0" w:rsidR="0037072A" w:rsidRPr="00322F3B" w:rsidRDefault="0037072A" w:rsidP="0037072A">
      <w:pPr>
        <w:pStyle w:val="ActHead5"/>
      </w:pPr>
      <w:bookmarkStart w:id="664" w:name="_Toc201756094"/>
      <w:r w:rsidRPr="00322F3B">
        <w:rPr>
          <w:rStyle w:val="CharSectno"/>
        </w:rPr>
        <w:t>415</w:t>
      </w:r>
      <w:r w:rsidR="009953FD">
        <w:rPr>
          <w:rStyle w:val="CharSectno"/>
        </w:rPr>
        <w:noBreakHyphen/>
      </w:r>
      <w:r w:rsidRPr="00322F3B">
        <w:rPr>
          <w:rStyle w:val="CharSectno"/>
        </w:rPr>
        <w:t>55</w:t>
      </w:r>
      <w:r w:rsidRPr="00322F3B">
        <w:t xml:space="preserve">  Applications for designation</w:t>
      </w:r>
      <w:bookmarkEnd w:id="664"/>
    </w:p>
    <w:p w14:paraId="7B268311" w14:textId="3B41BCF7" w:rsidR="0037072A" w:rsidRPr="00322F3B" w:rsidRDefault="0037072A" w:rsidP="0037072A">
      <w:pPr>
        <w:pStyle w:val="subsection"/>
      </w:pPr>
      <w:r w:rsidRPr="00322F3B">
        <w:tab/>
        <w:t>(1)</w:t>
      </w:r>
      <w:r w:rsidRPr="00322F3B">
        <w:tab/>
        <w:t xml:space="preserve">An entity may apply to the </w:t>
      </w:r>
      <w:r w:rsidR="009953FD" w:rsidRPr="009953FD">
        <w:rPr>
          <w:position w:val="6"/>
          <w:sz w:val="16"/>
        </w:rPr>
        <w:t>*</w:t>
      </w:r>
      <w:r w:rsidR="00456C64" w:rsidRPr="00322F3B">
        <w:t>Infrastructure CEO</w:t>
      </w:r>
      <w:r w:rsidRPr="00322F3B">
        <w:t xml:space="preserve"> to have the </w:t>
      </w:r>
      <w:r w:rsidR="00456C64" w:rsidRPr="00322F3B">
        <w:t>Infrastructure CEO</w:t>
      </w:r>
      <w:r w:rsidRPr="00322F3B">
        <w:t xml:space="preserve"> designate an </w:t>
      </w:r>
      <w:r w:rsidR="009953FD" w:rsidRPr="009953FD">
        <w:rPr>
          <w:position w:val="6"/>
          <w:sz w:val="16"/>
        </w:rPr>
        <w:t>*</w:t>
      </w:r>
      <w:r w:rsidRPr="00322F3B">
        <w:t xml:space="preserve">enterprise (the </w:t>
      </w:r>
      <w:r w:rsidRPr="00322F3B">
        <w:rPr>
          <w:b/>
          <w:i/>
        </w:rPr>
        <w:t>infrastructure project</w:t>
      </w:r>
      <w:r w:rsidRPr="00322F3B">
        <w:t>) that is a proposed investment in, or enhancement to, infrastructure as being an infrastructure project in relation to which Subdivision</w:t>
      </w:r>
      <w:r w:rsidR="00825006" w:rsidRPr="00322F3B">
        <w:t> </w:t>
      </w:r>
      <w:r w:rsidRPr="00322F3B">
        <w:t>415</w:t>
      </w:r>
      <w:r w:rsidR="009953FD">
        <w:noBreakHyphen/>
      </w:r>
      <w:r w:rsidRPr="00322F3B">
        <w:t>B applies.</w:t>
      </w:r>
    </w:p>
    <w:p w14:paraId="0F7F10CD" w14:textId="77777777" w:rsidR="0037072A" w:rsidRPr="00322F3B" w:rsidRDefault="0037072A" w:rsidP="0037072A">
      <w:pPr>
        <w:pStyle w:val="notetext"/>
      </w:pPr>
      <w:r w:rsidRPr="00322F3B">
        <w:t>Note:</w:t>
      </w:r>
      <w:r w:rsidRPr="00322F3B">
        <w:tab/>
        <w:t xml:space="preserve">The </w:t>
      </w:r>
      <w:r w:rsidR="007F1B61" w:rsidRPr="00322F3B">
        <w:t>Infrastructure CEO</w:t>
      </w:r>
      <w:r w:rsidRPr="00322F3B">
        <w:t xml:space="preserve"> holds office under the </w:t>
      </w:r>
      <w:r w:rsidRPr="00322F3B">
        <w:rPr>
          <w:i/>
        </w:rPr>
        <w:t>Infrastructure Australia Act 2008</w:t>
      </w:r>
      <w:r w:rsidRPr="00322F3B">
        <w:t>.</w:t>
      </w:r>
    </w:p>
    <w:p w14:paraId="18B43210" w14:textId="370345DD" w:rsidR="0037072A" w:rsidRPr="00322F3B" w:rsidRDefault="0037072A" w:rsidP="0037072A">
      <w:pPr>
        <w:pStyle w:val="subsection"/>
      </w:pPr>
      <w:r w:rsidRPr="00322F3B">
        <w:tab/>
        <w:t>(2)</w:t>
      </w:r>
      <w:r w:rsidRPr="00322F3B">
        <w:tab/>
        <w:t xml:space="preserve">The application must include an estimate of the </w:t>
      </w:r>
      <w:r w:rsidR="009953FD" w:rsidRPr="009953FD">
        <w:rPr>
          <w:position w:val="6"/>
          <w:sz w:val="16"/>
        </w:rPr>
        <w:t>*</w:t>
      </w:r>
      <w:r w:rsidRPr="00322F3B">
        <w:t>infrastructure project capital expenditure that would be incurred for the purpose of the infrastructure project.</w:t>
      </w:r>
    </w:p>
    <w:p w14:paraId="53F13C05" w14:textId="6508576E" w:rsidR="0037072A" w:rsidRPr="00322F3B" w:rsidRDefault="0037072A" w:rsidP="0037072A">
      <w:pPr>
        <w:pStyle w:val="subsection"/>
      </w:pPr>
      <w:r w:rsidRPr="00322F3B">
        <w:tab/>
        <w:t>(3)</w:t>
      </w:r>
      <w:r w:rsidRPr="00322F3B">
        <w:tab/>
      </w:r>
      <w:r w:rsidR="00825006" w:rsidRPr="00322F3B">
        <w:t>Subsection (</w:t>
      </w:r>
      <w:r w:rsidRPr="00322F3B">
        <w:t xml:space="preserve">2) does not apply to </w:t>
      </w:r>
      <w:r w:rsidR="009953FD" w:rsidRPr="009953FD">
        <w:rPr>
          <w:position w:val="6"/>
          <w:sz w:val="16"/>
        </w:rPr>
        <w:t>*</w:t>
      </w:r>
      <w:r w:rsidRPr="00322F3B">
        <w:t>infrastructure project capital expenditure to the extent that the infrastructure project capital expenditure would be:</w:t>
      </w:r>
    </w:p>
    <w:p w14:paraId="68986C19" w14:textId="39C4BA42" w:rsidR="0037072A" w:rsidRPr="00322F3B" w:rsidRDefault="0037072A" w:rsidP="0037072A">
      <w:pPr>
        <w:pStyle w:val="paragraph"/>
      </w:pPr>
      <w:r w:rsidRPr="00322F3B">
        <w:tab/>
        <w:t>(a)</w:t>
      </w:r>
      <w:r w:rsidRPr="00322F3B">
        <w:tab/>
        <w:t xml:space="preserve">incurred by an </w:t>
      </w:r>
      <w:r w:rsidR="009953FD" w:rsidRPr="009953FD">
        <w:rPr>
          <w:position w:val="6"/>
          <w:sz w:val="16"/>
        </w:rPr>
        <w:t>*</w:t>
      </w:r>
      <w:r w:rsidRPr="00322F3B">
        <w:t>Australian government agency; or</w:t>
      </w:r>
    </w:p>
    <w:p w14:paraId="3A77E495" w14:textId="77777777" w:rsidR="0037072A" w:rsidRPr="00322F3B" w:rsidRDefault="0037072A" w:rsidP="0037072A">
      <w:pPr>
        <w:pStyle w:val="paragraph"/>
      </w:pPr>
      <w:r w:rsidRPr="00322F3B">
        <w:tab/>
        <w:t>(b)</w:t>
      </w:r>
      <w:r w:rsidRPr="00322F3B">
        <w:tab/>
        <w:t>funded by a grant from an Australian government agency.</w:t>
      </w:r>
    </w:p>
    <w:p w14:paraId="2488F861" w14:textId="77777777" w:rsidR="0037072A" w:rsidRPr="00322F3B" w:rsidRDefault="0037072A" w:rsidP="0037072A">
      <w:pPr>
        <w:pStyle w:val="subsection"/>
      </w:pPr>
      <w:r w:rsidRPr="00322F3B">
        <w:tab/>
        <w:t>(4)</w:t>
      </w:r>
      <w:r w:rsidRPr="00322F3B">
        <w:tab/>
        <w:t>The application must:</w:t>
      </w:r>
    </w:p>
    <w:p w14:paraId="35AD6952" w14:textId="30D1DBC6" w:rsidR="0037072A" w:rsidRPr="00322F3B" w:rsidRDefault="0037072A" w:rsidP="0037072A">
      <w:pPr>
        <w:pStyle w:val="paragraph"/>
      </w:pPr>
      <w:r w:rsidRPr="00322F3B">
        <w:tab/>
        <w:t>(a)</w:t>
      </w:r>
      <w:r w:rsidRPr="00322F3B">
        <w:tab/>
        <w:t xml:space="preserve">be in a form (if any) approved by the </w:t>
      </w:r>
      <w:r w:rsidR="009953FD" w:rsidRPr="009953FD">
        <w:rPr>
          <w:position w:val="6"/>
          <w:sz w:val="16"/>
        </w:rPr>
        <w:t>*</w:t>
      </w:r>
      <w:r w:rsidR="00456C64" w:rsidRPr="00322F3B">
        <w:t>Infrastructure CEO</w:t>
      </w:r>
      <w:r w:rsidRPr="00322F3B">
        <w:t>; and</w:t>
      </w:r>
    </w:p>
    <w:p w14:paraId="58AE3E96" w14:textId="6DB28A92" w:rsidR="0037072A" w:rsidRPr="00322F3B" w:rsidRDefault="0037072A" w:rsidP="0037072A">
      <w:pPr>
        <w:pStyle w:val="paragraph"/>
      </w:pPr>
      <w:r w:rsidRPr="00322F3B">
        <w:lastRenderedPageBreak/>
        <w:tab/>
        <w:t>(b)</w:t>
      </w:r>
      <w:r w:rsidRPr="00322F3B">
        <w:tab/>
        <w:t xml:space="preserve">be accompanied by the fee (if any) prescribed by the </w:t>
      </w:r>
      <w:r w:rsidR="009953FD" w:rsidRPr="009953FD">
        <w:rPr>
          <w:position w:val="6"/>
          <w:sz w:val="16"/>
        </w:rPr>
        <w:t>*</w:t>
      </w:r>
      <w:r w:rsidRPr="00322F3B">
        <w:t>infrastructure project designation rules.</w:t>
      </w:r>
    </w:p>
    <w:p w14:paraId="2FA3EB7E" w14:textId="0738E150" w:rsidR="00456C64" w:rsidRPr="00322F3B" w:rsidRDefault="00456C64" w:rsidP="00456C64">
      <w:pPr>
        <w:pStyle w:val="subsection"/>
      </w:pPr>
      <w:r w:rsidRPr="00322F3B">
        <w:tab/>
        <w:t>(5)</w:t>
      </w:r>
      <w:r w:rsidRPr="00322F3B">
        <w:tab/>
        <w:t xml:space="preserve">A fee prescribed as mentioned in </w:t>
      </w:r>
      <w:r w:rsidR="00825006" w:rsidRPr="00322F3B">
        <w:t>paragraph (</w:t>
      </w:r>
      <w:r w:rsidRPr="00322F3B">
        <w:t xml:space="preserve">4)(b) is payable to the </w:t>
      </w:r>
      <w:r w:rsidR="009953FD" w:rsidRPr="009953FD">
        <w:rPr>
          <w:position w:val="6"/>
          <w:sz w:val="16"/>
        </w:rPr>
        <w:t>*</w:t>
      </w:r>
      <w:r w:rsidRPr="00322F3B">
        <w:t>Infrastructure CEO, on behalf of the Commonwealth.</w:t>
      </w:r>
    </w:p>
    <w:p w14:paraId="3E8E02EF" w14:textId="7D36B7F2" w:rsidR="0037072A" w:rsidRPr="00322F3B" w:rsidRDefault="0037072A" w:rsidP="0037072A">
      <w:pPr>
        <w:pStyle w:val="ActHead5"/>
      </w:pPr>
      <w:bookmarkStart w:id="665" w:name="_Toc201756095"/>
      <w:r w:rsidRPr="00322F3B">
        <w:rPr>
          <w:rStyle w:val="CharSectno"/>
        </w:rPr>
        <w:t>415</w:t>
      </w:r>
      <w:r w:rsidR="009953FD">
        <w:rPr>
          <w:rStyle w:val="CharSectno"/>
        </w:rPr>
        <w:noBreakHyphen/>
      </w:r>
      <w:r w:rsidRPr="00322F3B">
        <w:rPr>
          <w:rStyle w:val="CharSectno"/>
        </w:rPr>
        <w:t>60</w:t>
      </w:r>
      <w:r w:rsidRPr="00322F3B">
        <w:t xml:space="preserve">  Dealing with applications</w:t>
      </w:r>
      <w:bookmarkEnd w:id="665"/>
    </w:p>
    <w:p w14:paraId="69137392" w14:textId="77777777" w:rsidR="0037072A" w:rsidRPr="00322F3B" w:rsidRDefault="0037072A" w:rsidP="0037072A">
      <w:pPr>
        <w:pStyle w:val="SubsectionHead"/>
      </w:pPr>
      <w:r w:rsidRPr="00322F3B">
        <w:t>Dealing with applications</w:t>
      </w:r>
    </w:p>
    <w:p w14:paraId="2A45A5B2" w14:textId="28607D64"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00456C64" w:rsidRPr="00322F3B">
        <w:t>Infrastructure CEO</w:t>
      </w:r>
      <w:r w:rsidRPr="00322F3B">
        <w:t xml:space="preserve"> must deal with applications made under this Division:</w:t>
      </w:r>
    </w:p>
    <w:p w14:paraId="4CF26898" w14:textId="447B9A48" w:rsidR="0037072A" w:rsidRPr="00322F3B" w:rsidRDefault="0037072A" w:rsidP="0037072A">
      <w:pPr>
        <w:pStyle w:val="paragraph"/>
      </w:pPr>
      <w:r w:rsidRPr="00322F3B">
        <w:tab/>
        <w:t>(a)</w:t>
      </w:r>
      <w:r w:rsidRPr="00322F3B">
        <w:tab/>
        <w:t xml:space="preserve">in accordance with the requirements prescribed by the </w:t>
      </w:r>
      <w:r w:rsidR="009953FD" w:rsidRPr="009953FD">
        <w:rPr>
          <w:position w:val="6"/>
          <w:sz w:val="16"/>
        </w:rPr>
        <w:t>*</w:t>
      </w:r>
      <w:r w:rsidRPr="00322F3B">
        <w:t>infrastructure project designation rules; or</w:t>
      </w:r>
    </w:p>
    <w:p w14:paraId="0AA35B46" w14:textId="77777777" w:rsidR="0037072A" w:rsidRPr="00322F3B" w:rsidRDefault="0037072A" w:rsidP="0037072A">
      <w:pPr>
        <w:pStyle w:val="paragraph"/>
      </w:pPr>
      <w:r w:rsidRPr="00322F3B">
        <w:tab/>
        <w:t>(b)</w:t>
      </w:r>
      <w:r w:rsidRPr="00322F3B">
        <w:tab/>
        <w:t>if the infrastructure project designation rules do not prescribe any requirements—in the order in which the applications are made.</w:t>
      </w:r>
    </w:p>
    <w:p w14:paraId="37F14DEB" w14:textId="61B61DED" w:rsidR="0037072A" w:rsidRPr="00322F3B" w:rsidRDefault="0037072A" w:rsidP="0037072A">
      <w:pPr>
        <w:pStyle w:val="subsection"/>
      </w:pPr>
      <w:r w:rsidRPr="00322F3B">
        <w:tab/>
        <w:t>(2)</w:t>
      </w:r>
      <w:r w:rsidRPr="00322F3B">
        <w:tab/>
        <w:t xml:space="preserve">Without limiting </w:t>
      </w:r>
      <w:r w:rsidR="00825006" w:rsidRPr="00322F3B">
        <w:t>paragraph (</w:t>
      </w:r>
      <w:r w:rsidRPr="00322F3B">
        <w:t xml:space="preserve">1)(a), the requirements the </w:t>
      </w:r>
      <w:r w:rsidR="009953FD" w:rsidRPr="009953FD">
        <w:rPr>
          <w:position w:val="6"/>
          <w:sz w:val="16"/>
        </w:rPr>
        <w:t>*</w:t>
      </w:r>
      <w:r w:rsidRPr="00322F3B">
        <w:t>infrastructure project designation rules may prescribe for the purposes of that paragraph include:</w:t>
      </w:r>
    </w:p>
    <w:p w14:paraId="3F4700C5" w14:textId="7B09F36C" w:rsidR="0037072A" w:rsidRPr="00322F3B" w:rsidRDefault="0037072A" w:rsidP="0037072A">
      <w:pPr>
        <w:pStyle w:val="paragraph"/>
      </w:pPr>
      <w:r w:rsidRPr="00322F3B">
        <w:tab/>
        <w:t>(a)</w:t>
      </w:r>
      <w:r w:rsidRPr="00322F3B">
        <w:tab/>
        <w:t xml:space="preserve">requirements relating to the time at which or by which the </w:t>
      </w:r>
      <w:r w:rsidR="009953FD" w:rsidRPr="009953FD">
        <w:rPr>
          <w:position w:val="6"/>
          <w:sz w:val="16"/>
        </w:rPr>
        <w:t>*</w:t>
      </w:r>
      <w:r w:rsidR="00456C64" w:rsidRPr="00322F3B">
        <w:t>Infrastructure CEO</w:t>
      </w:r>
      <w:r w:rsidRPr="00322F3B">
        <w:t xml:space="preserve"> must deal with an application; and</w:t>
      </w:r>
    </w:p>
    <w:p w14:paraId="21F55B96" w14:textId="77777777" w:rsidR="0037072A" w:rsidRPr="00322F3B" w:rsidRDefault="0037072A" w:rsidP="0037072A">
      <w:pPr>
        <w:pStyle w:val="paragraph"/>
      </w:pPr>
      <w:r w:rsidRPr="00322F3B">
        <w:tab/>
        <w:t>(b)</w:t>
      </w:r>
      <w:r w:rsidRPr="00322F3B">
        <w:tab/>
        <w:t xml:space="preserve">requirements relating to applications that, in the opinion of the </w:t>
      </w:r>
      <w:r w:rsidR="007F1B61" w:rsidRPr="00322F3B">
        <w:t>Infrastructure CEO</w:t>
      </w:r>
      <w:r w:rsidRPr="00322F3B">
        <w:t xml:space="preserve">, are incomplete or do not contain sufficient information for the </w:t>
      </w:r>
      <w:r w:rsidR="007F1B61" w:rsidRPr="00322F3B">
        <w:t>Infrastructure CEO</w:t>
      </w:r>
      <w:r w:rsidRPr="00322F3B">
        <w:t xml:space="preserve"> to deal with the applications.</w:t>
      </w:r>
    </w:p>
    <w:p w14:paraId="5CC7510C" w14:textId="075915ED" w:rsidR="0037072A" w:rsidRPr="00322F3B" w:rsidRDefault="0037072A" w:rsidP="0037072A">
      <w:pPr>
        <w:pStyle w:val="subsection"/>
      </w:pPr>
      <w:r w:rsidRPr="00322F3B">
        <w:tab/>
        <w:t>(3)</w:t>
      </w:r>
      <w:r w:rsidRPr="00322F3B">
        <w:tab/>
        <w:t xml:space="preserve">For the purposes of </w:t>
      </w:r>
      <w:r w:rsidR="00825006" w:rsidRPr="00322F3B">
        <w:t>subsection (</w:t>
      </w:r>
      <w:r w:rsidRPr="00322F3B">
        <w:t xml:space="preserve">1), the </w:t>
      </w:r>
      <w:r w:rsidR="009953FD" w:rsidRPr="009953FD">
        <w:rPr>
          <w:position w:val="6"/>
          <w:sz w:val="16"/>
        </w:rPr>
        <w:t>*</w:t>
      </w:r>
      <w:r w:rsidR="00456C64" w:rsidRPr="00322F3B">
        <w:t>Infrastructure CEO</w:t>
      </w:r>
      <w:r w:rsidRPr="00322F3B">
        <w:t xml:space="preserve"> deals with an application by:</w:t>
      </w:r>
    </w:p>
    <w:p w14:paraId="657D251B" w14:textId="56836CBF" w:rsidR="0037072A" w:rsidRPr="00322F3B" w:rsidRDefault="0037072A" w:rsidP="0037072A">
      <w:pPr>
        <w:pStyle w:val="paragraph"/>
      </w:pPr>
      <w:r w:rsidRPr="00322F3B">
        <w:tab/>
        <w:t>(a)</w:t>
      </w:r>
      <w:r w:rsidRPr="00322F3B">
        <w:tab/>
        <w:t xml:space="preserve">designating the infrastructure project provisionally under </w:t>
      </w:r>
      <w:r w:rsidR="009953FD">
        <w:t>section 4</w:t>
      </w:r>
      <w:r w:rsidRPr="00322F3B">
        <w:t>15</w:t>
      </w:r>
      <w:r w:rsidR="009953FD">
        <w:noBreakHyphen/>
      </w:r>
      <w:r w:rsidRPr="00322F3B">
        <w:t>65, or deciding not to designate the infrastructure project provisionally under that section; or</w:t>
      </w:r>
    </w:p>
    <w:p w14:paraId="0D055E4B" w14:textId="689EDDD3" w:rsidR="0037072A" w:rsidRPr="00322F3B" w:rsidRDefault="0037072A" w:rsidP="0037072A">
      <w:pPr>
        <w:pStyle w:val="paragraph"/>
      </w:pPr>
      <w:r w:rsidRPr="00322F3B">
        <w:tab/>
        <w:t>(b)</w:t>
      </w:r>
      <w:r w:rsidRPr="00322F3B">
        <w:tab/>
        <w:t xml:space="preserve">designating the infrastructure project under </w:t>
      </w:r>
      <w:r w:rsidR="009953FD">
        <w:t>section 4</w:t>
      </w:r>
      <w:r w:rsidRPr="00322F3B">
        <w:t>15</w:t>
      </w:r>
      <w:r w:rsidR="009953FD">
        <w:noBreakHyphen/>
      </w:r>
      <w:r w:rsidRPr="00322F3B">
        <w:t xml:space="preserve">70 or deciding not to designate the infrastructure project under that section (whether or not the </w:t>
      </w:r>
      <w:r w:rsidR="007F1B61" w:rsidRPr="00322F3B">
        <w:t>Infrastructure CEO</w:t>
      </w:r>
      <w:r w:rsidRPr="00322F3B">
        <w:t xml:space="preserve"> has previously dealt with the application by designating the infrastructure project provisionally under </w:t>
      </w:r>
      <w:r w:rsidR="009953FD">
        <w:t>section 4</w:t>
      </w:r>
      <w:r w:rsidRPr="00322F3B">
        <w:t>15</w:t>
      </w:r>
      <w:r w:rsidR="009953FD">
        <w:noBreakHyphen/>
      </w:r>
      <w:r w:rsidRPr="00322F3B">
        <w:t>65).</w:t>
      </w:r>
    </w:p>
    <w:p w14:paraId="21FF22CA" w14:textId="66380238" w:rsidR="0037072A" w:rsidRPr="00322F3B" w:rsidRDefault="0037072A" w:rsidP="0037072A">
      <w:pPr>
        <w:pStyle w:val="subsection"/>
      </w:pPr>
      <w:r w:rsidRPr="00322F3B">
        <w:lastRenderedPageBreak/>
        <w:tab/>
        <w:t>(4)</w:t>
      </w:r>
      <w:r w:rsidRPr="00322F3B">
        <w:tab/>
      </w:r>
      <w:r w:rsidR="00825006" w:rsidRPr="00322F3B">
        <w:t>Paragraph (</w:t>
      </w:r>
      <w:r w:rsidRPr="00322F3B">
        <w:t xml:space="preserve">1)(b) does not apply to the </w:t>
      </w:r>
      <w:r w:rsidR="009953FD" w:rsidRPr="009953FD">
        <w:rPr>
          <w:position w:val="6"/>
          <w:sz w:val="16"/>
        </w:rPr>
        <w:t>*</w:t>
      </w:r>
      <w:r w:rsidR="00456C64" w:rsidRPr="00322F3B">
        <w:t>Infrastructure CEO</w:t>
      </w:r>
      <w:r w:rsidRPr="00322F3B">
        <w:t xml:space="preserve"> deciding whether to designate a </w:t>
      </w:r>
      <w:r w:rsidR="009953FD" w:rsidRPr="009953FD">
        <w:rPr>
          <w:position w:val="6"/>
          <w:sz w:val="16"/>
        </w:rPr>
        <w:t>*</w:t>
      </w:r>
      <w:r w:rsidRPr="00322F3B">
        <w:t xml:space="preserve">provisionally designated infrastructure project under </w:t>
      </w:r>
      <w:r w:rsidR="009953FD">
        <w:t>section 4</w:t>
      </w:r>
      <w:r w:rsidRPr="00322F3B">
        <w:t>15</w:t>
      </w:r>
      <w:r w:rsidR="009953FD">
        <w:noBreakHyphen/>
      </w:r>
      <w:r w:rsidRPr="00322F3B">
        <w:t>70.</w:t>
      </w:r>
    </w:p>
    <w:p w14:paraId="53E6540E" w14:textId="77777777" w:rsidR="0037072A" w:rsidRPr="00322F3B" w:rsidRDefault="0037072A" w:rsidP="0037072A">
      <w:pPr>
        <w:pStyle w:val="SubsectionHead"/>
      </w:pPr>
      <w:r w:rsidRPr="00322F3B">
        <w:t>No designation after 30</w:t>
      </w:r>
      <w:r w:rsidR="00825006" w:rsidRPr="00322F3B">
        <w:t> </w:t>
      </w:r>
      <w:r w:rsidRPr="00322F3B">
        <w:t>June 2017 or later prescribed day</w:t>
      </w:r>
    </w:p>
    <w:p w14:paraId="46339186" w14:textId="49AC5E5C" w:rsidR="0037072A" w:rsidRPr="00322F3B" w:rsidRDefault="0037072A" w:rsidP="0037072A">
      <w:pPr>
        <w:pStyle w:val="subsection"/>
      </w:pPr>
      <w:r w:rsidRPr="00322F3B">
        <w:tab/>
        <w:t>(5)</w:t>
      </w:r>
      <w:r w:rsidRPr="00322F3B">
        <w:tab/>
        <w:t xml:space="preserve">Despite anything else in this Subdivision, the </w:t>
      </w:r>
      <w:r w:rsidR="009953FD" w:rsidRPr="009953FD">
        <w:rPr>
          <w:position w:val="6"/>
          <w:sz w:val="16"/>
        </w:rPr>
        <w:t>*</w:t>
      </w:r>
      <w:r w:rsidR="00456C64" w:rsidRPr="00322F3B">
        <w:t>Infrastructure CEO</w:t>
      </w:r>
      <w:r w:rsidRPr="00322F3B">
        <w:t xml:space="preserve"> must not provisionally designate the infrastructure project under </w:t>
      </w:r>
      <w:r w:rsidR="009953FD">
        <w:t>section 4</w:t>
      </w:r>
      <w:r w:rsidRPr="00322F3B">
        <w:t>15</w:t>
      </w:r>
      <w:r w:rsidR="009953FD">
        <w:noBreakHyphen/>
      </w:r>
      <w:r w:rsidRPr="00322F3B">
        <w:t xml:space="preserve">65, or designate the infrastructure project under </w:t>
      </w:r>
      <w:r w:rsidR="009953FD">
        <w:t>section 4</w:t>
      </w:r>
      <w:r w:rsidRPr="00322F3B">
        <w:t>15</w:t>
      </w:r>
      <w:r w:rsidR="009953FD">
        <w:noBreakHyphen/>
      </w:r>
      <w:r w:rsidRPr="00322F3B">
        <w:t>70, after:</w:t>
      </w:r>
    </w:p>
    <w:p w14:paraId="4362A5DC" w14:textId="77777777" w:rsidR="0037072A" w:rsidRPr="00322F3B" w:rsidRDefault="0037072A" w:rsidP="0037072A">
      <w:pPr>
        <w:pStyle w:val="paragraph"/>
      </w:pPr>
      <w:r w:rsidRPr="00322F3B">
        <w:tab/>
        <w:t>(a)</w:t>
      </w:r>
      <w:r w:rsidRPr="00322F3B">
        <w:tab/>
        <w:t>30</w:t>
      </w:r>
      <w:r w:rsidR="00825006" w:rsidRPr="00322F3B">
        <w:t> </w:t>
      </w:r>
      <w:r w:rsidRPr="00322F3B">
        <w:t>June 2017; or</w:t>
      </w:r>
    </w:p>
    <w:p w14:paraId="3A81BD24" w14:textId="5D5E1F90" w:rsidR="0037072A" w:rsidRPr="00322F3B" w:rsidRDefault="0037072A" w:rsidP="0037072A">
      <w:pPr>
        <w:pStyle w:val="paragraph"/>
      </w:pPr>
      <w:r w:rsidRPr="00322F3B">
        <w:tab/>
        <w:t>(b)</w:t>
      </w:r>
      <w:r w:rsidRPr="00322F3B">
        <w:tab/>
        <w:t xml:space="preserve">a later day (if any) prescribed by the </w:t>
      </w:r>
      <w:r w:rsidR="009953FD" w:rsidRPr="009953FD">
        <w:rPr>
          <w:position w:val="6"/>
          <w:sz w:val="16"/>
        </w:rPr>
        <w:t>*</w:t>
      </w:r>
      <w:r w:rsidRPr="00322F3B">
        <w:t>infrastructure project designation rules.</w:t>
      </w:r>
    </w:p>
    <w:p w14:paraId="1E41EE37" w14:textId="533D8C99" w:rsidR="0037072A" w:rsidRPr="00322F3B" w:rsidRDefault="0037072A" w:rsidP="0037072A">
      <w:pPr>
        <w:pStyle w:val="ActHead5"/>
      </w:pPr>
      <w:bookmarkStart w:id="666" w:name="_Toc201756096"/>
      <w:r w:rsidRPr="00322F3B">
        <w:rPr>
          <w:rStyle w:val="CharSectno"/>
        </w:rPr>
        <w:t>415</w:t>
      </w:r>
      <w:r w:rsidR="009953FD">
        <w:rPr>
          <w:rStyle w:val="CharSectno"/>
        </w:rPr>
        <w:noBreakHyphen/>
      </w:r>
      <w:r w:rsidRPr="00322F3B">
        <w:rPr>
          <w:rStyle w:val="CharSectno"/>
        </w:rPr>
        <w:t>65</w:t>
      </w:r>
      <w:r w:rsidRPr="00322F3B">
        <w:t xml:space="preserve">  Provisional designation</w:t>
      </w:r>
      <w:bookmarkEnd w:id="666"/>
    </w:p>
    <w:p w14:paraId="625C692E" w14:textId="77777777" w:rsidR="0037072A" w:rsidRPr="00322F3B" w:rsidRDefault="0037072A" w:rsidP="0037072A">
      <w:pPr>
        <w:pStyle w:val="SubsectionHead"/>
      </w:pPr>
      <w:r w:rsidRPr="00322F3B">
        <w:t>Provisional designation</w:t>
      </w:r>
    </w:p>
    <w:p w14:paraId="0E3BE234" w14:textId="02DC9260"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00456C64" w:rsidRPr="00322F3B">
        <w:t>Infrastructure CEO</w:t>
      </w:r>
      <w:r w:rsidRPr="00322F3B">
        <w:t xml:space="preserve"> must, by instrument in writing, designate the infrastructure project provisionally for the purposes of this Division if:</w:t>
      </w:r>
    </w:p>
    <w:p w14:paraId="2A61AC39" w14:textId="26E23C49" w:rsidR="0037072A" w:rsidRPr="00322F3B" w:rsidRDefault="0037072A" w:rsidP="0037072A">
      <w:pPr>
        <w:pStyle w:val="paragraph"/>
      </w:pPr>
      <w:r w:rsidRPr="00322F3B">
        <w:tab/>
        <w:t>(a)</w:t>
      </w:r>
      <w:r w:rsidRPr="00322F3B">
        <w:tab/>
        <w:t xml:space="preserve">the entity applies to have the </w:t>
      </w:r>
      <w:r w:rsidR="007F1B61" w:rsidRPr="00322F3B">
        <w:t>Infrastructure CEO</w:t>
      </w:r>
      <w:r w:rsidRPr="00322F3B">
        <w:t xml:space="preserve"> designate the infrastructure project in accordance with </w:t>
      </w:r>
      <w:r w:rsidR="009953FD">
        <w:t>section 4</w:t>
      </w:r>
      <w:r w:rsidRPr="00322F3B">
        <w:t>15</w:t>
      </w:r>
      <w:r w:rsidR="009953FD">
        <w:noBreakHyphen/>
      </w:r>
      <w:r w:rsidRPr="00322F3B">
        <w:t>55; and</w:t>
      </w:r>
    </w:p>
    <w:p w14:paraId="0018DD8E" w14:textId="49B13B3C" w:rsidR="0037072A" w:rsidRPr="00322F3B" w:rsidRDefault="0037072A" w:rsidP="0037072A">
      <w:pPr>
        <w:pStyle w:val="paragraph"/>
      </w:pPr>
      <w:r w:rsidRPr="00322F3B">
        <w:tab/>
        <w:t>(b)</w:t>
      </w:r>
      <w:r w:rsidRPr="00322F3B">
        <w:tab/>
        <w:t xml:space="preserve">the </w:t>
      </w:r>
      <w:r w:rsidR="007F1B61" w:rsidRPr="00322F3B">
        <w:t>Infrastructure CEO</w:t>
      </w:r>
      <w:r w:rsidRPr="00322F3B">
        <w:t xml:space="preserve"> accepts the estimate of the </w:t>
      </w:r>
      <w:r w:rsidR="009953FD" w:rsidRPr="009953FD">
        <w:rPr>
          <w:position w:val="6"/>
          <w:sz w:val="16"/>
        </w:rPr>
        <w:t>*</w:t>
      </w:r>
      <w:r w:rsidRPr="00322F3B">
        <w:t xml:space="preserve">infrastructure project capital expenditure under </w:t>
      </w:r>
      <w:r w:rsidR="009953FD">
        <w:t>section 4</w:t>
      </w:r>
      <w:r w:rsidRPr="00322F3B">
        <w:t>15</w:t>
      </w:r>
      <w:r w:rsidR="009953FD">
        <w:noBreakHyphen/>
      </w:r>
      <w:r w:rsidRPr="00322F3B">
        <w:t>80; and</w:t>
      </w:r>
    </w:p>
    <w:p w14:paraId="54F831B4" w14:textId="6BB455DD" w:rsidR="0037072A" w:rsidRPr="00322F3B" w:rsidRDefault="0037072A" w:rsidP="0037072A">
      <w:pPr>
        <w:pStyle w:val="paragraph"/>
      </w:pPr>
      <w:r w:rsidRPr="00322F3B">
        <w:tab/>
        <w:t>(c)</w:t>
      </w:r>
      <w:r w:rsidRPr="00322F3B">
        <w:tab/>
        <w:t xml:space="preserve">the provisional designation would not breach the infrastructure project capital expenditure cap under </w:t>
      </w:r>
      <w:r w:rsidR="009953FD">
        <w:t>section 4</w:t>
      </w:r>
      <w:r w:rsidRPr="00322F3B">
        <w:t>15</w:t>
      </w:r>
      <w:r w:rsidR="009953FD">
        <w:noBreakHyphen/>
      </w:r>
      <w:r w:rsidRPr="00322F3B">
        <w:t>75; and</w:t>
      </w:r>
    </w:p>
    <w:p w14:paraId="5097AB2B" w14:textId="77777777" w:rsidR="0037072A" w:rsidRPr="00322F3B" w:rsidRDefault="0037072A" w:rsidP="009672B0">
      <w:pPr>
        <w:pStyle w:val="paragraph"/>
        <w:keepNext/>
        <w:keepLines/>
      </w:pPr>
      <w:r w:rsidRPr="00322F3B">
        <w:tab/>
        <w:t>(d)</w:t>
      </w:r>
      <w:r w:rsidRPr="00322F3B">
        <w:tab/>
        <w:t>the following conditions are satisfied:</w:t>
      </w:r>
    </w:p>
    <w:p w14:paraId="658E83DC" w14:textId="011BC607" w:rsidR="0037072A" w:rsidRPr="00322F3B" w:rsidRDefault="0037072A" w:rsidP="0037072A">
      <w:pPr>
        <w:pStyle w:val="paragraphsub"/>
      </w:pPr>
      <w:r w:rsidRPr="00322F3B">
        <w:tab/>
        <w:t>(i)</w:t>
      </w:r>
      <w:r w:rsidRPr="00322F3B">
        <w:tab/>
        <w:t xml:space="preserve">the conditions prescribed by the </w:t>
      </w:r>
      <w:r w:rsidR="009953FD" w:rsidRPr="009953FD">
        <w:rPr>
          <w:position w:val="6"/>
          <w:sz w:val="16"/>
        </w:rPr>
        <w:t>*</w:t>
      </w:r>
      <w:r w:rsidRPr="00322F3B">
        <w:t>infrastructure project designation rules;</w:t>
      </w:r>
    </w:p>
    <w:p w14:paraId="276576B3" w14:textId="77777777" w:rsidR="0037072A" w:rsidRPr="00322F3B" w:rsidRDefault="0037072A" w:rsidP="0037072A">
      <w:pPr>
        <w:pStyle w:val="paragraphsub"/>
      </w:pPr>
      <w:r w:rsidRPr="00322F3B">
        <w:tab/>
        <w:t>(ii)</w:t>
      </w:r>
      <w:r w:rsidRPr="00322F3B">
        <w:tab/>
        <w:t xml:space="preserve">if the infrastructure project designation rules do not prescribe any conditions—in the opinion of the </w:t>
      </w:r>
      <w:r w:rsidR="007F1B61" w:rsidRPr="00322F3B">
        <w:t>Infrastructure CEO</w:t>
      </w:r>
      <w:r w:rsidRPr="00322F3B">
        <w:t xml:space="preserve">, the infrastructure is nationally </w:t>
      </w:r>
      <w:r w:rsidRPr="00322F3B">
        <w:lastRenderedPageBreak/>
        <w:t xml:space="preserve">significant infrastructure (within the meaning of the </w:t>
      </w:r>
      <w:r w:rsidRPr="00322F3B">
        <w:rPr>
          <w:i/>
        </w:rPr>
        <w:t>Infrastructure Australia Act 2008</w:t>
      </w:r>
      <w:r w:rsidRPr="00322F3B">
        <w:t>); and</w:t>
      </w:r>
    </w:p>
    <w:p w14:paraId="7A877A74" w14:textId="1363692C" w:rsidR="0037072A" w:rsidRPr="00322F3B" w:rsidRDefault="0037072A" w:rsidP="0037072A">
      <w:pPr>
        <w:pStyle w:val="paragraph"/>
      </w:pPr>
      <w:r w:rsidRPr="00322F3B">
        <w:tab/>
        <w:t>(e)</w:t>
      </w:r>
      <w:r w:rsidRPr="00322F3B">
        <w:tab/>
        <w:t xml:space="preserve">the infrastructure project is not a </w:t>
      </w:r>
      <w:r w:rsidR="009953FD" w:rsidRPr="009953FD">
        <w:rPr>
          <w:position w:val="6"/>
          <w:sz w:val="16"/>
        </w:rPr>
        <w:t>*</w:t>
      </w:r>
      <w:r w:rsidRPr="00322F3B">
        <w:t>designated infrastructure project.</w:t>
      </w:r>
    </w:p>
    <w:p w14:paraId="3A71B4A5" w14:textId="46C4B336" w:rsidR="0037072A" w:rsidRPr="00322F3B" w:rsidRDefault="0037072A" w:rsidP="0037072A">
      <w:pPr>
        <w:pStyle w:val="subsection"/>
      </w:pPr>
      <w:r w:rsidRPr="00322F3B">
        <w:tab/>
        <w:t>(2)</w:t>
      </w:r>
      <w:r w:rsidRPr="00322F3B">
        <w:tab/>
        <w:t xml:space="preserve">The instrument of provisional designation must contain any details prescribed by the </w:t>
      </w:r>
      <w:r w:rsidR="009953FD" w:rsidRPr="009953FD">
        <w:rPr>
          <w:position w:val="6"/>
          <w:sz w:val="16"/>
        </w:rPr>
        <w:t>*</w:t>
      </w:r>
      <w:r w:rsidRPr="00322F3B">
        <w:t>infrastructure project designation rules.</w:t>
      </w:r>
    </w:p>
    <w:p w14:paraId="372BE533" w14:textId="77777777" w:rsidR="0037072A" w:rsidRPr="00322F3B" w:rsidRDefault="0037072A" w:rsidP="0037072A">
      <w:pPr>
        <w:pStyle w:val="SubsectionHead"/>
      </w:pPr>
      <w:r w:rsidRPr="00322F3B">
        <w:t>Amendment of instruments of provisional designation</w:t>
      </w:r>
    </w:p>
    <w:p w14:paraId="2A04A567" w14:textId="7285940E" w:rsidR="0037072A" w:rsidRPr="00322F3B" w:rsidRDefault="0037072A" w:rsidP="0037072A">
      <w:pPr>
        <w:pStyle w:val="subsection"/>
      </w:pPr>
      <w:r w:rsidRPr="00322F3B">
        <w:tab/>
        <w:t>(3)</w:t>
      </w:r>
      <w:r w:rsidRPr="00322F3B">
        <w:tab/>
        <w:t xml:space="preserve">The </w:t>
      </w:r>
      <w:r w:rsidR="009953FD" w:rsidRPr="009953FD">
        <w:rPr>
          <w:position w:val="6"/>
          <w:sz w:val="16"/>
        </w:rPr>
        <w:t>*</w:t>
      </w:r>
      <w:r w:rsidR="002B0663" w:rsidRPr="00322F3B">
        <w:t>Infrastructure CEO</w:t>
      </w:r>
      <w:r w:rsidRPr="00322F3B">
        <w:t xml:space="preserve"> must, by instrument in writing, amend the instrument of provisional designation in accordance with any requirements prescribed by the </w:t>
      </w:r>
      <w:r w:rsidR="009953FD" w:rsidRPr="009953FD">
        <w:rPr>
          <w:position w:val="6"/>
          <w:sz w:val="16"/>
        </w:rPr>
        <w:t>*</w:t>
      </w:r>
      <w:r w:rsidRPr="00322F3B">
        <w:t xml:space="preserve">infrastructure project designation rules. The </w:t>
      </w:r>
      <w:r w:rsidR="007F1B61" w:rsidRPr="00322F3B">
        <w:t>Infrastructure CEO</w:t>
      </w:r>
      <w:r w:rsidRPr="00322F3B">
        <w:t xml:space="preserve"> must not amend the instrument in any other circumstances.</w:t>
      </w:r>
    </w:p>
    <w:p w14:paraId="0F4A2C06" w14:textId="22863099" w:rsidR="0037072A" w:rsidRPr="00322F3B" w:rsidRDefault="0037072A" w:rsidP="0037072A">
      <w:pPr>
        <w:pStyle w:val="subsection"/>
      </w:pPr>
      <w:r w:rsidRPr="00322F3B">
        <w:tab/>
        <w:t>(4)</w:t>
      </w:r>
      <w:r w:rsidRPr="00322F3B">
        <w:tab/>
        <w:t xml:space="preserve">Without limiting </w:t>
      </w:r>
      <w:r w:rsidR="00825006" w:rsidRPr="00322F3B">
        <w:t>subsection (</w:t>
      </w:r>
      <w:r w:rsidRPr="00322F3B">
        <w:t xml:space="preserve">3), the requirements the </w:t>
      </w:r>
      <w:r w:rsidR="009953FD" w:rsidRPr="009953FD">
        <w:rPr>
          <w:position w:val="6"/>
          <w:sz w:val="16"/>
        </w:rPr>
        <w:t>*</w:t>
      </w:r>
      <w:r w:rsidRPr="00322F3B">
        <w:t>infrastructure project designation rules may prescribe for the purposes of that subsection include requirements relating to when an amendment must take effect, which may be a time before the amendment is made.</w:t>
      </w:r>
    </w:p>
    <w:p w14:paraId="2B87A039" w14:textId="77777777" w:rsidR="0037072A" w:rsidRPr="00322F3B" w:rsidRDefault="0037072A" w:rsidP="0037072A">
      <w:pPr>
        <w:pStyle w:val="SubsectionHead"/>
      </w:pPr>
      <w:r w:rsidRPr="00322F3B">
        <w:t>Revocation of instruments of provisional designation</w:t>
      </w:r>
    </w:p>
    <w:p w14:paraId="0D1A6D79" w14:textId="3F7B498F" w:rsidR="0037072A" w:rsidRPr="00322F3B" w:rsidRDefault="0037072A" w:rsidP="0037072A">
      <w:pPr>
        <w:pStyle w:val="subsection"/>
      </w:pPr>
      <w:r w:rsidRPr="00322F3B">
        <w:tab/>
        <w:t>(5)</w:t>
      </w:r>
      <w:r w:rsidRPr="00322F3B">
        <w:tab/>
        <w:t xml:space="preserve">The </w:t>
      </w:r>
      <w:r w:rsidR="009953FD" w:rsidRPr="009953FD">
        <w:rPr>
          <w:position w:val="6"/>
          <w:sz w:val="16"/>
        </w:rPr>
        <w:t>*</w:t>
      </w:r>
      <w:r w:rsidR="0047399C" w:rsidRPr="00322F3B">
        <w:t>Infrastructure CEO</w:t>
      </w:r>
      <w:r w:rsidRPr="00322F3B">
        <w:t xml:space="preserve"> must, by instrument in writing, revoke the instrument of provisional designation:</w:t>
      </w:r>
    </w:p>
    <w:p w14:paraId="49E6685D" w14:textId="70E8B8F3" w:rsidR="0037072A" w:rsidRPr="00322F3B" w:rsidRDefault="0037072A" w:rsidP="0037072A">
      <w:pPr>
        <w:pStyle w:val="paragraph"/>
      </w:pPr>
      <w:r w:rsidRPr="00322F3B">
        <w:tab/>
        <w:t>(a)</w:t>
      </w:r>
      <w:r w:rsidRPr="00322F3B">
        <w:tab/>
        <w:t xml:space="preserve">if the </w:t>
      </w:r>
      <w:r w:rsidR="007F1B61" w:rsidRPr="00322F3B">
        <w:t>Infrastructure CEO</w:t>
      </w:r>
      <w:r w:rsidRPr="00322F3B">
        <w:t xml:space="preserve"> has designated the project under </w:t>
      </w:r>
      <w:r w:rsidR="009953FD">
        <w:t>section 4</w:t>
      </w:r>
      <w:r w:rsidRPr="00322F3B">
        <w:t>15</w:t>
      </w:r>
      <w:r w:rsidR="009953FD">
        <w:noBreakHyphen/>
      </w:r>
      <w:r w:rsidRPr="00322F3B">
        <w:t>70, or decides not to designate the project; or</w:t>
      </w:r>
    </w:p>
    <w:p w14:paraId="273E9479" w14:textId="0D5A0B89" w:rsidR="0037072A" w:rsidRPr="00322F3B" w:rsidRDefault="0037072A" w:rsidP="0037072A">
      <w:pPr>
        <w:pStyle w:val="paragraph"/>
      </w:pPr>
      <w:r w:rsidRPr="00322F3B">
        <w:tab/>
        <w:t>(b)</w:t>
      </w:r>
      <w:r w:rsidRPr="00322F3B">
        <w:tab/>
        <w:t xml:space="preserve">if the </w:t>
      </w:r>
      <w:r w:rsidR="007F1B61" w:rsidRPr="00322F3B">
        <w:t>Infrastructure CEO</w:t>
      </w:r>
      <w:r w:rsidRPr="00322F3B">
        <w:t xml:space="preserve"> has revoked the instrument of acceptance of the estimate under </w:t>
      </w:r>
      <w:r w:rsidR="009953FD">
        <w:t>section 4</w:t>
      </w:r>
      <w:r w:rsidRPr="00322F3B">
        <w:t>15</w:t>
      </w:r>
      <w:r w:rsidR="009953FD">
        <w:noBreakHyphen/>
      </w:r>
      <w:r w:rsidRPr="00322F3B">
        <w:t>80; or</w:t>
      </w:r>
    </w:p>
    <w:p w14:paraId="26D2B3E2" w14:textId="60531922" w:rsidR="0037072A" w:rsidRPr="00322F3B" w:rsidRDefault="0037072A" w:rsidP="0037072A">
      <w:pPr>
        <w:pStyle w:val="paragraph"/>
      </w:pPr>
      <w:r w:rsidRPr="00322F3B">
        <w:tab/>
        <w:t>(c)</w:t>
      </w:r>
      <w:r w:rsidRPr="00322F3B">
        <w:tab/>
        <w:t xml:space="preserve">in the circumstances (if any) prescribed by the </w:t>
      </w:r>
      <w:r w:rsidR="009953FD" w:rsidRPr="009953FD">
        <w:rPr>
          <w:position w:val="6"/>
          <w:sz w:val="16"/>
        </w:rPr>
        <w:t>*</w:t>
      </w:r>
      <w:r w:rsidRPr="00322F3B">
        <w:t>infrastructure project designation rules.</w:t>
      </w:r>
    </w:p>
    <w:p w14:paraId="7C4BBB57" w14:textId="77777777" w:rsidR="0037072A" w:rsidRPr="00322F3B" w:rsidRDefault="0037072A" w:rsidP="0037072A">
      <w:pPr>
        <w:pStyle w:val="subsection2"/>
      </w:pPr>
      <w:r w:rsidRPr="00322F3B">
        <w:t xml:space="preserve">The </w:t>
      </w:r>
      <w:r w:rsidR="007F1B61" w:rsidRPr="00322F3B">
        <w:t>Infrastructure CEO</w:t>
      </w:r>
      <w:r w:rsidRPr="00322F3B">
        <w:t xml:space="preserve"> must not revoke the instrument in any other circumstances.</w:t>
      </w:r>
    </w:p>
    <w:p w14:paraId="005EFB6F" w14:textId="3C7231E3" w:rsidR="0037072A" w:rsidRPr="00322F3B" w:rsidRDefault="0037072A" w:rsidP="0037072A">
      <w:pPr>
        <w:pStyle w:val="subsection"/>
      </w:pPr>
      <w:r w:rsidRPr="00322F3B">
        <w:tab/>
        <w:t>(6)</w:t>
      </w:r>
      <w:r w:rsidRPr="00322F3B">
        <w:tab/>
        <w:t xml:space="preserve">Without limiting </w:t>
      </w:r>
      <w:r w:rsidR="00825006" w:rsidRPr="00322F3B">
        <w:t>paragraph (</w:t>
      </w:r>
      <w:r w:rsidRPr="00322F3B">
        <w:t xml:space="preserve">5)(c), the circumstances the </w:t>
      </w:r>
      <w:r w:rsidR="009953FD" w:rsidRPr="009953FD">
        <w:rPr>
          <w:position w:val="6"/>
          <w:sz w:val="16"/>
        </w:rPr>
        <w:t>*</w:t>
      </w:r>
      <w:r w:rsidRPr="00322F3B">
        <w:t>infrastructure project designation rules may prescribe for the purposes of that paragraph include:</w:t>
      </w:r>
    </w:p>
    <w:p w14:paraId="56E08A7E" w14:textId="4202AB5B" w:rsidR="0037072A" w:rsidRPr="00322F3B" w:rsidRDefault="0037072A" w:rsidP="0037072A">
      <w:pPr>
        <w:pStyle w:val="paragraph"/>
      </w:pPr>
      <w:r w:rsidRPr="00322F3B">
        <w:lastRenderedPageBreak/>
        <w:tab/>
        <w:t>(a)</w:t>
      </w:r>
      <w:r w:rsidRPr="00322F3B">
        <w:tab/>
        <w:t xml:space="preserve">circumstances involving a failure by a prescribed entity to give prescribed information to the </w:t>
      </w:r>
      <w:r w:rsidR="009953FD" w:rsidRPr="009953FD">
        <w:rPr>
          <w:position w:val="6"/>
          <w:sz w:val="16"/>
        </w:rPr>
        <w:t>*</w:t>
      </w:r>
      <w:r w:rsidR="0047399C" w:rsidRPr="00322F3B">
        <w:t>Infrastructure CEO</w:t>
      </w:r>
      <w:r w:rsidRPr="00322F3B">
        <w:t>; and</w:t>
      </w:r>
    </w:p>
    <w:p w14:paraId="7F2DF450" w14:textId="412673E7" w:rsidR="0037072A" w:rsidRPr="00322F3B" w:rsidRDefault="0037072A" w:rsidP="0037072A">
      <w:pPr>
        <w:pStyle w:val="paragraph"/>
      </w:pPr>
      <w:r w:rsidRPr="00322F3B">
        <w:tab/>
        <w:t>(b)</w:t>
      </w:r>
      <w:r w:rsidRPr="00322F3B">
        <w:tab/>
        <w:t xml:space="preserve">circumstances involving a breach of conditions set by the </w:t>
      </w:r>
      <w:r w:rsidR="007F1B61" w:rsidRPr="00322F3B">
        <w:t>Infrastructure CEO</w:t>
      </w:r>
      <w:r w:rsidRPr="00322F3B">
        <w:t xml:space="preserve"> for the </w:t>
      </w:r>
      <w:r w:rsidR="009953FD" w:rsidRPr="009953FD">
        <w:rPr>
          <w:position w:val="6"/>
          <w:sz w:val="16"/>
        </w:rPr>
        <w:t>*</w:t>
      </w:r>
      <w:r w:rsidRPr="00322F3B">
        <w:t>provisionally designated infrastructure project to remain provisionally designated.</w:t>
      </w:r>
    </w:p>
    <w:p w14:paraId="2102A8E9" w14:textId="071B0423" w:rsidR="0037072A" w:rsidRPr="00322F3B" w:rsidRDefault="0037072A" w:rsidP="0037072A">
      <w:pPr>
        <w:pStyle w:val="subsection"/>
      </w:pPr>
      <w:r w:rsidRPr="00322F3B">
        <w:tab/>
        <w:t>(7)</w:t>
      </w:r>
      <w:r w:rsidRPr="00322F3B">
        <w:tab/>
        <w:t xml:space="preserve">The </w:t>
      </w:r>
      <w:r w:rsidR="009953FD" w:rsidRPr="009953FD">
        <w:rPr>
          <w:position w:val="6"/>
          <w:sz w:val="16"/>
        </w:rPr>
        <w:t>*</w:t>
      </w:r>
      <w:r w:rsidRPr="00322F3B">
        <w:t xml:space="preserve">infrastructure project designation rules must prescribe matters to which the </w:t>
      </w:r>
      <w:r w:rsidR="009953FD" w:rsidRPr="009953FD">
        <w:rPr>
          <w:position w:val="6"/>
          <w:sz w:val="16"/>
        </w:rPr>
        <w:t>*</w:t>
      </w:r>
      <w:r w:rsidR="0047399C" w:rsidRPr="00322F3B">
        <w:t>Infrastructure CEO</w:t>
      </w:r>
      <w:r w:rsidRPr="00322F3B">
        <w:t xml:space="preserve"> must have regard in setting conditions for a </w:t>
      </w:r>
      <w:r w:rsidR="009953FD" w:rsidRPr="009953FD">
        <w:rPr>
          <w:position w:val="6"/>
          <w:sz w:val="16"/>
        </w:rPr>
        <w:t>*</w:t>
      </w:r>
      <w:r w:rsidRPr="00322F3B">
        <w:t xml:space="preserve">provisionally designated infrastructure project to remain provisionally designated, if the infrastructure project designation rules provide for the </w:t>
      </w:r>
      <w:r w:rsidR="007F1B61" w:rsidRPr="00322F3B">
        <w:t>Infrastructure CEO</w:t>
      </w:r>
      <w:r w:rsidRPr="00322F3B">
        <w:t xml:space="preserve"> to set such conditions, as mentioned in </w:t>
      </w:r>
      <w:r w:rsidR="00825006" w:rsidRPr="00322F3B">
        <w:t>paragraph (</w:t>
      </w:r>
      <w:r w:rsidRPr="00322F3B">
        <w:t>6)(b).</w:t>
      </w:r>
    </w:p>
    <w:p w14:paraId="7E16B241" w14:textId="573587EF" w:rsidR="0037072A" w:rsidRPr="00322F3B" w:rsidRDefault="0037072A" w:rsidP="0037072A">
      <w:pPr>
        <w:pStyle w:val="ActHead5"/>
      </w:pPr>
      <w:bookmarkStart w:id="667" w:name="_Toc201756097"/>
      <w:r w:rsidRPr="00322F3B">
        <w:rPr>
          <w:rStyle w:val="CharSectno"/>
        </w:rPr>
        <w:t>415</w:t>
      </w:r>
      <w:r w:rsidR="009953FD">
        <w:rPr>
          <w:rStyle w:val="CharSectno"/>
        </w:rPr>
        <w:noBreakHyphen/>
      </w:r>
      <w:r w:rsidRPr="00322F3B">
        <w:rPr>
          <w:rStyle w:val="CharSectno"/>
        </w:rPr>
        <w:t>70</w:t>
      </w:r>
      <w:r w:rsidRPr="00322F3B">
        <w:t xml:space="preserve">  Designation</w:t>
      </w:r>
      <w:bookmarkEnd w:id="667"/>
    </w:p>
    <w:p w14:paraId="47C16FFC" w14:textId="77777777" w:rsidR="0037072A" w:rsidRPr="00322F3B" w:rsidRDefault="0037072A" w:rsidP="0037072A">
      <w:pPr>
        <w:pStyle w:val="SubsectionHead"/>
      </w:pPr>
      <w:r w:rsidRPr="00322F3B">
        <w:t>Designation</w:t>
      </w:r>
    </w:p>
    <w:p w14:paraId="62F1E080" w14:textId="1F109C0F"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0047399C" w:rsidRPr="00322F3B">
        <w:t>Infrastructure CEO</w:t>
      </w:r>
      <w:r w:rsidRPr="00322F3B">
        <w:t xml:space="preserve"> must, by instrument in writing, designate the infrastructure project for the purposes of this Division if:</w:t>
      </w:r>
    </w:p>
    <w:p w14:paraId="743E730D" w14:textId="0E5AC478" w:rsidR="0037072A" w:rsidRPr="00322F3B" w:rsidRDefault="0037072A" w:rsidP="0037072A">
      <w:pPr>
        <w:pStyle w:val="paragraph"/>
      </w:pPr>
      <w:r w:rsidRPr="00322F3B">
        <w:tab/>
        <w:t>(a)</w:t>
      </w:r>
      <w:r w:rsidRPr="00322F3B">
        <w:tab/>
        <w:t xml:space="preserve">the entity applies to have the </w:t>
      </w:r>
      <w:r w:rsidR="007F1B61" w:rsidRPr="00322F3B">
        <w:t>Infrastructure CEO</w:t>
      </w:r>
      <w:r w:rsidRPr="00322F3B">
        <w:t xml:space="preserve"> designate the infrastructure project in accordance with </w:t>
      </w:r>
      <w:r w:rsidR="009953FD">
        <w:t>section 4</w:t>
      </w:r>
      <w:r w:rsidRPr="00322F3B">
        <w:t>15</w:t>
      </w:r>
      <w:r w:rsidR="009953FD">
        <w:noBreakHyphen/>
      </w:r>
      <w:r w:rsidRPr="00322F3B">
        <w:t>55; and</w:t>
      </w:r>
    </w:p>
    <w:p w14:paraId="1AD0B0C9" w14:textId="084F0DE5" w:rsidR="0037072A" w:rsidRPr="00322F3B" w:rsidRDefault="0037072A" w:rsidP="0037072A">
      <w:pPr>
        <w:pStyle w:val="paragraph"/>
      </w:pPr>
      <w:r w:rsidRPr="00322F3B">
        <w:tab/>
        <w:t>(b)</w:t>
      </w:r>
      <w:r w:rsidRPr="00322F3B">
        <w:tab/>
        <w:t xml:space="preserve">the </w:t>
      </w:r>
      <w:r w:rsidR="007F1B61" w:rsidRPr="00322F3B">
        <w:t>Infrastructure CEO</w:t>
      </w:r>
      <w:r w:rsidRPr="00322F3B">
        <w:t xml:space="preserve"> accepts the estimate of the </w:t>
      </w:r>
      <w:r w:rsidR="009953FD" w:rsidRPr="009953FD">
        <w:rPr>
          <w:position w:val="6"/>
          <w:sz w:val="16"/>
        </w:rPr>
        <w:t>*</w:t>
      </w:r>
      <w:r w:rsidRPr="00322F3B">
        <w:t xml:space="preserve">infrastructure project capital expenditure under </w:t>
      </w:r>
      <w:r w:rsidR="009953FD">
        <w:t>section 4</w:t>
      </w:r>
      <w:r w:rsidRPr="00322F3B">
        <w:t>15</w:t>
      </w:r>
      <w:r w:rsidR="009953FD">
        <w:noBreakHyphen/>
      </w:r>
      <w:r w:rsidRPr="00322F3B">
        <w:t>80; and</w:t>
      </w:r>
    </w:p>
    <w:p w14:paraId="531ADA9F" w14:textId="0B0CFFD7" w:rsidR="0037072A" w:rsidRPr="00322F3B" w:rsidRDefault="0037072A" w:rsidP="0037072A">
      <w:pPr>
        <w:pStyle w:val="paragraph"/>
      </w:pPr>
      <w:r w:rsidRPr="00322F3B">
        <w:tab/>
        <w:t>(c)</w:t>
      </w:r>
      <w:r w:rsidRPr="00322F3B">
        <w:tab/>
        <w:t xml:space="preserve">the designation would not breach the infrastructure project capital expenditure cap under </w:t>
      </w:r>
      <w:r w:rsidR="009953FD">
        <w:t>section 4</w:t>
      </w:r>
      <w:r w:rsidRPr="00322F3B">
        <w:t>15</w:t>
      </w:r>
      <w:r w:rsidR="009953FD">
        <w:noBreakHyphen/>
      </w:r>
      <w:r w:rsidRPr="00322F3B">
        <w:t>75; and</w:t>
      </w:r>
    </w:p>
    <w:p w14:paraId="4841EA2A" w14:textId="77777777" w:rsidR="0037072A" w:rsidRPr="00322F3B" w:rsidRDefault="0037072A" w:rsidP="0037072A">
      <w:pPr>
        <w:pStyle w:val="paragraph"/>
      </w:pPr>
      <w:r w:rsidRPr="00322F3B">
        <w:tab/>
        <w:t>(d)</w:t>
      </w:r>
      <w:r w:rsidRPr="00322F3B">
        <w:tab/>
        <w:t>the following conditions are satisfied:</w:t>
      </w:r>
    </w:p>
    <w:p w14:paraId="23C13662" w14:textId="56B5F488" w:rsidR="0037072A" w:rsidRPr="00322F3B" w:rsidRDefault="0037072A" w:rsidP="0037072A">
      <w:pPr>
        <w:pStyle w:val="paragraphsub"/>
      </w:pPr>
      <w:r w:rsidRPr="00322F3B">
        <w:tab/>
        <w:t>(i)</w:t>
      </w:r>
      <w:r w:rsidRPr="00322F3B">
        <w:tab/>
        <w:t xml:space="preserve">the conditions prescribed by the </w:t>
      </w:r>
      <w:r w:rsidR="009953FD" w:rsidRPr="009953FD">
        <w:rPr>
          <w:position w:val="6"/>
          <w:sz w:val="16"/>
        </w:rPr>
        <w:t>*</w:t>
      </w:r>
      <w:r w:rsidRPr="00322F3B">
        <w:t>infrastructure project designation rules;</w:t>
      </w:r>
    </w:p>
    <w:p w14:paraId="4650215F" w14:textId="77777777" w:rsidR="0037072A" w:rsidRPr="00322F3B" w:rsidRDefault="0037072A" w:rsidP="0037072A">
      <w:pPr>
        <w:pStyle w:val="paragraphsub"/>
      </w:pPr>
      <w:r w:rsidRPr="00322F3B">
        <w:tab/>
        <w:t>(ii)</w:t>
      </w:r>
      <w:r w:rsidRPr="00322F3B">
        <w:tab/>
        <w:t xml:space="preserve">if the infrastructure project designation rules do not prescribe any conditions—the conditions mentioned in </w:t>
      </w:r>
      <w:r w:rsidR="00825006" w:rsidRPr="00322F3B">
        <w:t>subsection (</w:t>
      </w:r>
      <w:r w:rsidRPr="00322F3B">
        <w:t>2);</w:t>
      </w:r>
    </w:p>
    <w:p w14:paraId="0B1D1634" w14:textId="5DFEE21F" w:rsidR="0037072A" w:rsidRPr="00322F3B" w:rsidRDefault="0037072A" w:rsidP="0037072A">
      <w:pPr>
        <w:pStyle w:val="subsection2"/>
      </w:pPr>
      <w:r w:rsidRPr="00322F3B">
        <w:t xml:space="preserve">(whether or not the infrastructure project is a </w:t>
      </w:r>
      <w:r w:rsidR="009953FD" w:rsidRPr="009953FD">
        <w:rPr>
          <w:position w:val="6"/>
          <w:sz w:val="16"/>
        </w:rPr>
        <w:t>*</w:t>
      </w:r>
      <w:r w:rsidRPr="00322F3B">
        <w:t>provisionally designated infrastructure project).</w:t>
      </w:r>
    </w:p>
    <w:p w14:paraId="75E97073" w14:textId="77777777" w:rsidR="0037072A" w:rsidRPr="00322F3B" w:rsidRDefault="0037072A" w:rsidP="0037072A">
      <w:pPr>
        <w:pStyle w:val="subsection"/>
      </w:pPr>
      <w:r w:rsidRPr="00322F3B">
        <w:lastRenderedPageBreak/>
        <w:tab/>
        <w:t>(2)</w:t>
      </w:r>
      <w:r w:rsidRPr="00322F3B">
        <w:tab/>
        <w:t xml:space="preserve">For the purposes of </w:t>
      </w:r>
      <w:r w:rsidR="00825006" w:rsidRPr="00322F3B">
        <w:t>subparagraph (</w:t>
      </w:r>
      <w:r w:rsidRPr="00322F3B">
        <w:t>1)(d)(ii), the following are the conditions:</w:t>
      </w:r>
    </w:p>
    <w:p w14:paraId="178BE863" w14:textId="246FA764" w:rsidR="0037072A" w:rsidRPr="00322F3B" w:rsidRDefault="0037072A" w:rsidP="0037072A">
      <w:pPr>
        <w:pStyle w:val="paragraph"/>
      </w:pPr>
      <w:r w:rsidRPr="00322F3B">
        <w:tab/>
        <w:t>(a)</w:t>
      </w:r>
      <w:r w:rsidRPr="00322F3B">
        <w:tab/>
        <w:t xml:space="preserve">in the opinion of the </w:t>
      </w:r>
      <w:r w:rsidR="009953FD" w:rsidRPr="009953FD">
        <w:rPr>
          <w:position w:val="6"/>
          <w:sz w:val="16"/>
        </w:rPr>
        <w:t>*</w:t>
      </w:r>
      <w:r w:rsidR="0047399C" w:rsidRPr="00322F3B">
        <w:t>Infrastructure CEO</w:t>
      </w:r>
      <w:r w:rsidRPr="00322F3B">
        <w:t xml:space="preserve">, the infrastructure is nationally significant infrastructure (within the meaning of the </w:t>
      </w:r>
      <w:r w:rsidRPr="00322F3B">
        <w:rPr>
          <w:i/>
        </w:rPr>
        <w:t>Infrastructure Australia Act 2008</w:t>
      </w:r>
      <w:r w:rsidRPr="00322F3B">
        <w:t>);</w:t>
      </w:r>
    </w:p>
    <w:p w14:paraId="6D5ED423" w14:textId="77777777" w:rsidR="0037072A" w:rsidRPr="00322F3B" w:rsidRDefault="0037072A" w:rsidP="0037072A">
      <w:pPr>
        <w:pStyle w:val="paragraph"/>
      </w:pPr>
      <w:r w:rsidRPr="00322F3B">
        <w:tab/>
        <w:t>(b)</w:t>
      </w:r>
      <w:r w:rsidRPr="00322F3B">
        <w:tab/>
        <w:t xml:space="preserve">in the opinion of the </w:t>
      </w:r>
      <w:r w:rsidR="007F1B61" w:rsidRPr="00322F3B">
        <w:t>Infrastructure CEO</w:t>
      </w:r>
      <w:r w:rsidRPr="00322F3B">
        <w:t>, financial close on the infrastructure project has occurred or is imminent.</w:t>
      </w:r>
    </w:p>
    <w:p w14:paraId="69FD2911" w14:textId="35EC82B2" w:rsidR="0037072A" w:rsidRPr="00322F3B" w:rsidRDefault="0037072A" w:rsidP="0037072A">
      <w:pPr>
        <w:pStyle w:val="subsection"/>
      </w:pPr>
      <w:r w:rsidRPr="00322F3B">
        <w:tab/>
        <w:t>(3)</w:t>
      </w:r>
      <w:r w:rsidRPr="00322F3B">
        <w:tab/>
        <w:t xml:space="preserve">The instrument of designation must contain any details prescribed by the </w:t>
      </w:r>
      <w:r w:rsidR="009953FD" w:rsidRPr="009953FD">
        <w:rPr>
          <w:position w:val="6"/>
          <w:sz w:val="16"/>
        </w:rPr>
        <w:t>*</w:t>
      </w:r>
      <w:r w:rsidRPr="00322F3B">
        <w:t>infrastructure project designation rules.</w:t>
      </w:r>
    </w:p>
    <w:p w14:paraId="301D4FD0" w14:textId="77777777" w:rsidR="0037072A" w:rsidRPr="00322F3B" w:rsidRDefault="0037072A" w:rsidP="0037072A">
      <w:pPr>
        <w:pStyle w:val="SubsectionHead"/>
      </w:pPr>
      <w:r w:rsidRPr="00322F3B">
        <w:t>Amendment of instruments of designation</w:t>
      </w:r>
    </w:p>
    <w:p w14:paraId="6F8BA1D8" w14:textId="32F898B3" w:rsidR="0037072A" w:rsidRPr="00322F3B" w:rsidRDefault="0037072A" w:rsidP="0037072A">
      <w:pPr>
        <w:pStyle w:val="subsection"/>
      </w:pPr>
      <w:r w:rsidRPr="00322F3B">
        <w:tab/>
        <w:t>(4)</w:t>
      </w:r>
      <w:r w:rsidRPr="00322F3B">
        <w:tab/>
        <w:t xml:space="preserve">The </w:t>
      </w:r>
      <w:r w:rsidR="009953FD" w:rsidRPr="009953FD">
        <w:rPr>
          <w:position w:val="6"/>
          <w:sz w:val="16"/>
        </w:rPr>
        <w:t>*</w:t>
      </w:r>
      <w:r w:rsidR="0047399C" w:rsidRPr="00322F3B">
        <w:t>Infrastructure CEO</w:t>
      </w:r>
      <w:r w:rsidRPr="00322F3B">
        <w:t xml:space="preserve"> must, by instrument in writing, amend the instrument of designation in accordance with any requirements prescribed by the </w:t>
      </w:r>
      <w:r w:rsidR="009953FD" w:rsidRPr="009953FD">
        <w:rPr>
          <w:position w:val="6"/>
          <w:sz w:val="16"/>
        </w:rPr>
        <w:t>*</w:t>
      </w:r>
      <w:r w:rsidRPr="00322F3B">
        <w:t xml:space="preserve">infrastructure project designation rules. The </w:t>
      </w:r>
      <w:r w:rsidR="007F1B61" w:rsidRPr="00322F3B">
        <w:t>Infrastructure CEO</w:t>
      </w:r>
      <w:r w:rsidRPr="00322F3B">
        <w:t xml:space="preserve"> must not amend the instrument in any other circumstances.</w:t>
      </w:r>
    </w:p>
    <w:p w14:paraId="5ACCE004" w14:textId="52A65D63" w:rsidR="0037072A" w:rsidRPr="00322F3B" w:rsidRDefault="0037072A" w:rsidP="0037072A">
      <w:pPr>
        <w:pStyle w:val="subsection"/>
      </w:pPr>
      <w:r w:rsidRPr="00322F3B">
        <w:tab/>
        <w:t>(5)</w:t>
      </w:r>
      <w:r w:rsidRPr="00322F3B">
        <w:tab/>
        <w:t xml:space="preserve">Without limiting </w:t>
      </w:r>
      <w:r w:rsidR="00825006" w:rsidRPr="00322F3B">
        <w:t>subsection (</w:t>
      </w:r>
      <w:r w:rsidRPr="00322F3B">
        <w:t xml:space="preserve">4), the requirements the </w:t>
      </w:r>
      <w:r w:rsidR="009953FD" w:rsidRPr="009953FD">
        <w:rPr>
          <w:position w:val="6"/>
          <w:sz w:val="16"/>
        </w:rPr>
        <w:t>*</w:t>
      </w:r>
      <w:r w:rsidRPr="00322F3B">
        <w:t>infrastructure project designation rules may prescribe for the purposes of that subsection include requirements relating to when an amendment must take effect, which may be a time before the amendment is made.</w:t>
      </w:r>
    </w:p>
    <w:p w14:paraId="00BADFBC" w14:textId="77777777" w:rsidR="0037072A" w:rsidRPr="00322F3B" w:rsidRDefault="0037072A" w:rsidP="0037072A">
      <w:pPr>
        <w:pStyle w:val="SubsectionHead"/>
      </w:pPr>
      <w:r w:rsidRPr="00322F3B">
        <w:t>Revocation of instruments of designation</w:t>
      </w:r>
    </w:p>
    <w:p w14:paraId="1C25E074" w14:textId="36A7012C" w:rsidR="0037072A" w:rsidRPr="00322F3B" w:rsidRDefault="0037072A" w:rsidP="0037072A">
      <w:pPr>
        <w:pStyle w:val="subsection"/>
      </w:pPr>
      <w:r w:rsidRPr="00322F3B">
        <w:tab/>
        <w:t>(6)</w:t>
      </w:r>
      <w:r w:rsidRPr="00322F3B">
        <w:tab/>
        <w:t xml:space="preserve">The </w:t>
      </w:r>
      <w:r w:rsidR="009953FD" w:rsidRPr="009953FD">
        <w:rPr>
          <w:position w:val="6"/>
          <w:sz w:val="16"/>
        </w:rPr>
        <w:t>*</w:t>
      </w:r>
      <w:r w:rsidR="0047399C" w:rsidRPr="00322F3B">
        <w:t>Infrastructure CEO</w:t>
      </w:r>
      <w:r w:rsidRPr="00322F3B">
        <w:t xml:space="preserve"> must, by instrument in writing, revoke the instrument of designation in the circumstances prescribed by the </w:t>
      </w:r>
      <w:r w:rsidR="009953FD" w:rsidRPr="009953FD">
        <w:rPr>
          <w:position w:val="6"/>
          <w:sz w:val="16"/>
        </w:rPr>
        <w:t>*</w:t>
      </w:r>
      <w:r w:rsidRPr="00322F3B">
        <w:t xml:space="preserve">infrastructure project designation rules. The </w:t>
      </w:r>
      <w:r w:rsidR="007F1B61" w:rsidRPr="00322F3B">
        <w:t>Infrastructure CEO</w:t>
      </w:r>
      <w:r w:rsidRPr="00322F3B">
        <w:t xml:space="preserve"> must not revoke the instrument in any other circumstances.</w:t>
      </w:r>
    </w:p>
    <w:p w14:paraId="74207B9C" w14:textId="484101ED" w:rsidR="0037072A" w:rsidRPr="00322F3B" w:rsidRDefault="0037072A" w:rsidP="0037072A">
      <w:pPr>
        <w:pStyle w:val="subsection"/>
      </w:pPr>
      <w:r w:rsidRPr="00322F3B">
        <w:tab/>
        <w:t>(7)</w:t>
      </w:r>
      <w:r w:rsidRPr="00322F3B">
        <w:tab/>
        <w:t xml:space="preserve">Without limiting </w:t>
      </w:r>
      <w:r w:rsidR="00825006" w:rsidRPr="00322F3B">
        <w:t>subsection (</w:t>
      </w:r>
      <w:r w:rsidRPr="00322F3B">
        <w:t xml:space="preserve">6), the circumstances the </w:t>
      </w:r>
      <w:r w:rsidR="009953FD" w:rsidRPr="009953FD">
        <w:rPr>
          <w:position w:val="6"/>
          <w:sz w:val="16"/>
        </w:rPr>
        <w:t>*</w:t>
      </w:r>
      <w:r w:rsidRPr="00322F3B">
        <w:t>infrastructure project designation rules may prescribe for the purposes of that subsection include:</w:t>
      </w:r>
    </w:p>
    <w:p w14:paraId="1D33013A" w14:textId="2345C49E" w:rsidR="0037072A" w:rsidRPr="00322F3B" w:rsidRDefault="0037072A" w:rsidP="0037072A">
      <w:pPr>
        <w:pStyle w:val="paragraph"/>
      </w:pPr>
      <w:r w:rsidRPr="00322F3B">
        <w:tab/>
        <w:t>(a)</w:t>
      </w:r>
      <w:r w:rsidRPr="00322F3B">
        <w:tab/>
        <w:t xml:space="preserve">circumstances involving a failure by a prescribed entity to give prescribed information to the </w:t>
      </w:r>
      <w:r w:rsidR="009953FD" w:rsidRPr="009953FD">
        <w:rPr>
          <w:position w:val="6"/>
          <w:sz w:val="16"/>
        </w:rPr>
        <w:t>*</w:t>
      </w:r>
      <w:r w:rsidR="0047399C" w:rsidRPr="00322F3B">
        <w:t>Infrastructure CEO</w:t>
      </w:r>
      <w:r w:rsidRPr="00322F3B">
        <w:t>; and</w:t>
      </w:r>
    </w:p>
    <w:p w14:paraId="48C2DF5E" w14:textId="501150AA" w:rsidR="0037072A" w:rsidRPr="00322F3B" w:rsidRDefault="0037072A" w:rsidP="0037072A">
      <w:pPr>
        <w:pStyle w:val="paragraph"/>
      </w:pPr>
      <w:r w:rsidRPr="00322F3B">
        <w:lastRenderedPageBreak/>
        <w:tab/>
        <w:t>(b)</w:t>
      </w:r>
      <w:r w:rsidRPr="00322F3B">
        <w:tab/>
        <w:t xml:space="preserve">circumstances involving a breach of conditions set by the </w:t>
      </w:r>
      <w:r w:rsidR="007F1B61" w:rsidRPr="00322F3B">
        <w:t>Infrastructure CEO</w:t>
      </w:r>
      <w:r w:rsidRPr="00322F3B">
        <w:t xml:space="preserve"> for the </w:t>
      </w:r>
      <w:r w:rsidR="009953FD" w:rsidRPr="009953FD">
        <w:rPr>
          <w:position w:val="6"/>
          <w:sz w:val="16"/>
        </w:rPr>
        <w:t>*</w:t>
      </w:r>
      <w:r w:rsidRPr="00322F3B">
        <w:t>designated infrastructure project to remain designated.</w:t>
      </w:r>
    </w:p>
    <w:p w14:paraId="76FFF60E" w14:textId="48DA93E4" w:rsidR="0037072A" w:rsidRPr="00322F3B" w:rsidRDefault="0037072A" w:rsidP="0037072A">
      <w:pPr>
        <w:pStyle w:val="subsection"/>
      </w:pPr>
      <w:r w:rsidRPr="00322F3B">
        <w:tab/>
        <w:t>(8)</w:t>
      </w:r>
      <w:r w:rsidRPr="00322F3B">
        <w:tab/>
        <w:t xml:space="preserve">The </w:t>
      </w:r>
      <w:r w:rsidR="009953FD" w:rsidRPr="009953FD">
        <w:rPr>
          <w:position w:val="6"/>
          <w:sz w:val="16"/>
        </w:rPr>
        <w:t>*</w:t>
      </w:r>
      <w:r w:rsidRPr="00322F3B">
        <w:t xml:space="preserve">infrastructure project designation rules must prescribe matters to which the </w:t>
      </w:r>
      <w:r w:rsidR="009953FD" w:rsidRPr="009953FD">
        <w:rPr>
          <w:position w:val="6"/>
          <w:sz w:val="16"/>
        </w:rPr>
        <w:t>*</w:t>
      </w:r>
      <w:r w:rsidR="0047399C" w:rsidRPr="00322F3B">
        <w:t>Infrastructure CEO</w:t>
      </w:r>
      <w:r w:rsidRPr="00322F3B">
        <w:t xml:space="preserve"> must have regard in setting conditions for a </w:t>
      </w:r>
      <w:r w:rsidR="009953FD" w:rsidRPr="009953FD">
        <w:rPr>
          <w:position w:val="6"/>
          <w:sz w:val="16"/>
        </w:rPr>
        <w:t>*</w:t>
      </w:r>
      <w:r w:rsidRPr="00322F3B">
        <w:t xml:space="preserve">designated infrastructure project to remain designated, if the infrastructure project designation rules provide for the </w:t>
      </w:r>
      <w:r w:rsidR="007F1B61" w:rsidRPr="00322F3B">
        <w:t>Infrastructure CEO</w:t>
      </w:r>
      <w:r w:rsidRPr="00322F3B">
        <w:t xml:space="preserve"> to set such conditions, as mentioned in </w:t>
      </w:r>
      <w:r w:rsidR="00825006" w:rsidRPr="00322F3B">
        <w:t>paragraph (</w:t>
      </w:r>
      <w:r w:rsidRPr="00322F3B">
        <w:t>7)(b).</w:t>
      </w:r>
    </w:p>
    <w:p w14:paraId="548F8047" w14:textId="77777777" w:rsidR="0047399C" w:rsidRPr="00322F3B" w:rsidRDefault="0047399C" w:rsidP="0047399C">
      <w:pPr>
        <w:pStyle w:val="SubsectionHead"/>
      </w:pPr>
      <w:r w:rsidRPr="00322F3B">
        <w:t>Infrastructure CEO must notify Commissioner</w:t>
      </w:r>
    </w:p>
    <w:p w14:paraId="2039141D" w14:textId="33D21DFC" w:rsidR="0037072A" w:rsidRPr="00322F3B" w:rsidRDefault="0037072A" w:rsidP="0037072A">
      <w:pPr>
        <w:pStyle w:val="subsection"/>
      </w:pPr>
      <w:r w:rsidRPr="00322F3B">
        <w:tab/>
        <w:t>(9)</w:t>
      </w:r>
      <w:r w:rsidRPr="00322F3B">
        <w:tab/>
        <w:t xml:space="preserve">The </w:t>
      </w:r>
      <w:r w:rsidR="009953FD" w:rsidRPr="009953FD">
        <w:rPr>
          <w:position w:val="6"/>
          <w:sz w:val="16"/>
        </w:rPr>
        <w:t>*</w:t>
      </w:r>
      <w:r w:rsidR="0047399C" w:rsidRPr="00322F3B">
        <w:t>Infrastructure CEO</w:t>
      </w:r>
      <w:r w:rsidRPr="00322F3B">
        <w:t xml:space="preserve"> must notify the Commissioner of a decision made by the </w:t>
      </w:r>
      <w:r w:rsidR="007F1B61" w:rsidRPr="00322F3B">
        <w:t>Infrastructure CEO</w:t>
      </w:r>
      <w:r w:rsidRPr="00322F3B">
        <w:t>:</w:t>
      </w:r>
    </w:p>
    <w:p w14:paraId="48C55ABA" w14:textId="77777777" w:rsidR="0037072A" w:rsidRPr="00322F3B" w:rsidRDefault="0037072A" w:rsidP="0037072A">
      <w:pPr>
        <w:pStyle w:val="paragraph"/>
      </w:pPr>
      <w:r w:rsidRPr="00322F3B">
        <w:tab/>
        <w:t>(a)</w:t>
      </w:r>
      <w:r w:rsidRPr="00322F3B">
        <w:tab/>
        <w:t>to designate the infrastructure project; or</w:t>
      </w:r>
    </w:p>
    <w:p w14:paraId="56366244" w14:textId="77777777" w:rsidR="0037072A" w:rsidRPr="00322F3B" w:rsidRDefault="0037072A" w:rsidP="0037072A">
      <w:pPr>
        <w:pStyle w:val="paragraph"/>
      </w:pPr>
      <w:r w:rsidRPr="00322F3B">
        <w:tab/>
        <w:t>(b)</w:t>
      </w:r>
      <w:r w:rsidRPr="00322F3B">
        <w:tab/>
        <w:t>to amend or to revoke the instrument of designation;</w:t>
      </w:r>
    </w:p>
    <w:p w14:paraId="7F64BC97" w14:textId="77777777" w:rsidR="0037072A" w:rsidRPr="00322F3B" w:rsidRDefault="0037072A" w:rsidP="0037072A">
      <w:pPr>
        <w:pStyle w:val="subsection2"/>
      </w:pPr>
      <w:r w:rsidRPr="00322F3B">
        <w:t>within 28 days after making the decision.</w:t>
      </w:r>
    </w:p>
    <w:p w14:paraId="56A3F0A7" w14:textId="77777777" w:rsidR="0037072A" w:rsidRPr="00322F3B" w:rsidRDefault="0037072A" w:rsidP="0037072A">
      <w:pPr>
        <w:pStyle w:val="ActHead4"/>
      </w:pPr>
      <w:bookmarkStart w:id="668" w:name="_Toc201756098"/>
      <w:r w:rsidRPr="00322F3B">
        <w:t>Infrastructure project capital expenditure cap</w:t>
      </w:r>
      <w:bookmarkEnd w:id="668"/>
    </w:p>
    <w:p w14:paraId="6A5423FC" w14:textId="2F009B4A" w:rsidR="0037072A" w:rsidRPr="00322F3B" w:rsidRDefault="0037072A" w:rsidP="0037072A">
      <w:pPr>
        <w:pStyle w:val="ActHead5"/>
      </w:pPr>
      <w:bookmarkStart w:id="669" w:name="_Toc201756099"/>
      <w:r w:rsidRPr="00322F3B">
        <w:rPr>
          <w:rStyle w:val="CharSectno"/>
        </w:rPr>
        <w:t>415</w:t>
      </w:r>
      <w:r w:rsidR="009953FD">
        <w:rPr>
          <w:rStyle w:val="CharSectno"/>
        </w:rPr>
        <w:noBreakHyphen/>
      </w:r>
      <w:r w:rsidRPr="00322F3B">
        <w:rPr>
          <w:rStyle w:val="CharSectno"/>
        </w:rPr>
        <w:t>75</w:t>
      </w:r>
      <w:r w:rsidRPr="00322F3B">
        <w:t xml:space="preserve">  Infrastructure project capital expenditure cap</w:t>
      </w:r>
      <w:bookmarkEnd w:id="669"/>
    </w:p>
    <w:p w14:paraId="38F57B46" w14:textId="2CD35009" w:rsidR="0037072A" w:rsidRPr="00322F3B" w:rsidRDefault="0037072A" w:rsidP="0037072A">
      <w:pPr>
        <w:pStyle w:val="subsection"/>
      </w:pPr>
      <w:r w:rsidRPr="00322F3B">
        <w:tab/>
        <w:t>(1)</w:t>
      </w:r>
      <w:r w:rsidRPr="00322F3B">
        <w:tab/>
        <w:t xml:space="preserve">Provisional designation, or designation, of the infrastructure project would breach the </w:t>
      </w:r>
      <w:r w:rsidR="009953FD" w:rsidRPr="009953FD">
        <w:rPr>
          <w:position w:val="6"/>
          <w:sz w:val="16"/>
        </w:rPr>
        <w:t>*</w:t>
      </w:r>
      <w:r w:rsidRPr="00322F3B">
        <w:t xml:space="preserve">infrastructure project capital expenditure cap under this section if, were the provisional designation or designation to occur, the total of the estimates accepted under </w:t>
      </w:r>
      <w:r w:rsidR="009953FD">
        <w:t>section 4</w:t>
      </w:r>
      <w:r w:rsidRPr="00322F3B">
        <w:t>15</w:t>
      </w:r>
      <w:r w:rsidR="009953FD">
        <w:noBreakHyphen/>
      </w:r>
      <w:r w:rsidRPr="00322F3B">
        <w:t>80 for each infrastructure project that, just after the provisional designation or designation, would be:</w:t>
      </w:r>
    </w:p>
    <w:p w14:paraId="3C870884" w14:textId="61948DEE" w:rsidR="0037072A" w:rsidRPr="00322F3B" w:rsidRDefault="0037072A" w:rsidP="0037072A">
      <w:pPr>
        <w:pStyle w:val="paragraph"/>
      </w:pPr>
      <w:r w:rsidRPr="00322F3B">
        <w:tab/>
        <w:t>(a)</w:t>
      </w:r>
      <w:r w:rsidRPr="00322F3B">
        <w:tab/>
        <w:t xml:space="preserve">a </w:t>
      </w:r>
      <w:r w:rsidR="009953FD" w:rsidRPr="009953FD">
        <w:rPr>
          <w:position w:val="6"/>
          <w:sz w:val="16"/>
        </w:rPr>
        <w:t>*</w:t>
      </w:r>
      <w:r w:rsidRPr="00322F3B">
        <w:t>provisionally designated infrastructure project; or</w:t>
      </w:r>
    </w:p>
    <w:p w14:paraId="235E92DC" w14:textId="2E452B0A"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designated infrastructure project;</w:t>
      </w:r>
    </w:p>
    <w:p w14:paraId="7E34D2C4" w14:textId="77777777" w:rsidR="0037072A" w:rsidRPr="00322F3B" w:rsidRDefault="0037072A" w:rsidP="0037072A">
      <w:pPr>
        <w:pStyle w:val="subsection2"/>
      </w:pPr>
      <w:r w:rsidRPr="00322F3B">
        <w:t xml:space="preserve">would exceed the amount mentioned in </w:t>
      </w:r>
      <w:r w:rsidR="00825006" w:rsidRPr="00322F3B">
        <w:t>subsection (</w:t>
      </w:r>
      <w:r w:rsidRPr="00322F3B">
        <w:t>2).</w:t>
      </w:r>
    </w:p>
    <w:p w14:paraId="4B86A908" w14:textId="77777777" w:rsidR="0037072A" w:rsidRPr="00322F3B" w:rsidRDefault="0037072A" w:rsidP="0037072A">
      <w:pPr>
        <w:pStyle w:val="subsection"/>
      </w:pPr>
      <w:r w:rsidRPr="00322F3B">
        <w:tab/>
        <w:t>(2)</w:t>
      </w:r>
      <w:r w:rsidRPr="00322F3B">
        <w:tab/>
        <w:t>The amount is:</w:t>
      </w:r>
    </w:p>
    <w:p w14:paraId="080F6D41" w14:textId="77777777" w:rsidR="0037072A" w:rsidRPr="00322F3B" w:rsidRDefault="0037072A" w:rsidP="0037072A">
      <w:pPr>
        <w:pStyle w:val="paragraph"/>
      </w:pPr>
      <w:r w:rsidRPr="00322F3B">
        <w:tab/>
        <w:t>(a)</w:t>
      </w:r>
      <w:r w:rsidRPr="00322F3B">
        <w:tab/>
        <w:t>$25 billion; or</w:t>
      </w:r>
    </w:p>
    <w:p w14:paraId="52DF05D1" w14:textId="08FB1E41" w:rsidR="0037072A" w:rsidRPr="00322F3B" w:rsidRDefault="0037072A" w:rsidP="0037072A">
      <w:pPr>
        <w:pStyle w:val="paragraph"/>
      </w:pPr>
      <w:r w:rsidRPr="00322F3B">
        <w:tab/>
        <w:t>(b)</w:t>
      </w:r>
      <w:r w:rsidRPr="00322F3B">
        <w:tab/>
        <w:t xml:space="preserve">if the </w:t>
      </w:r>
      <w:r w:rsidR="009953FD" w:rsidRPr="009953FD">
        <w:rPr>
          <w:position w:val="6"/>
          <w:sz w:val="16"/>
        </w:rPr>
        <w:t>*</w:t>
      </w:r>
      <w:r w:rsidRPr="00322F3B">
        <w:t>infrastructure project designation rules prescribe a greater amount—that prescribed amount.</w:t>
      </w:r>
    </w:p>
    <w:p w14:paraId="50EF0D66" w14:textId="77777777" w:rsidR="0037072A" w:rsidRPr="00322F3B" w:rsidRDefault="0037072A" w:rsidP="0037072A">
      <w:pPr>
        <w:pStyle w:val="subsection"/>
      </w:pPr>
      <w:r w:rsidRPr="00322F3B">
        <w:lastRenderedPageBreak/>
        <w:tab/>
        <w:t>(3)</w:t>
      </w:r>
      <w:r w:rsidRPr="00322F3B">
        <w:tab/>
        <w:t xml:space="preserve">For the purposes of </w:t>
      </w:r>
      <w:r w:rsidR="00825006" w:rsidRPr="00322F3B">
        <w:t>subsection (</w:t>
      </w:r>
      <w:r w:rsidRPr="00322F3B">
        <w:t xml:space="preserve">1), disregard so much of the amount of an estimate for an infrastructure project (the </w:t>
      </w:r>
      <w:r w:rsidRPr="00322F3B">
        <w:rPr>
          <w:b/>
          <w:i/>
        </w:rPr>
        <w:t>listed infrastructure project</w:t>
      </w:r>
      <w:r w:rsidRPr="00322F3B">
        <w:t>) as relates to a part of the listed infrastructure project, if:</w:t>
      </w:r>
    </w:p>
    <w:p w14:paraId="7DE1E029" w14:textId="77777777" w:rsidR="0037072A" w:rsidRPr="00322F3B" w:rsidRDefault="0037072A" w:rsidP="0037072A">
      <w:pPr>
        <w:pStyle w:val="paragraph"/>
      </w:pPr>
      <w:r w:rsidRPr="00322F3B">
        <w:tab/>
        <w:t>(a)</w:t>
      </w:r>
      <w:r w:rsidRPr="00322F3B">
        <w:tab/>
        <w:t>that part of the listed project is (or would be, were the provisional designation or designation mentioned in that subsection to occur):</w:t>
      </w:r>
    </w:p>
    <w:p w14:paraId="5D618A7D" w14:textId="1DEE80C4" w:rsidR="0037072A" w:rsidRPr="00322F3B" w:rsidRDefault="0037072A" w:rsidP="0037072A">
      <w:pPr>
        <w:pStyle w:val="paragraphsub"/>
      </w:pPr>
      <w:r w:rsidRPr="00322F3B">
        <w:tab/>
        <w:t>(i)</w:t>
      </w:r>
      <w:r w:rsidRPr="00322F3B">
        <w:tab/>
        <w:t xml:space="preserve">a </w:t>
      </w:r>
      <w:r w:rsidR="009953FD" w:rsidRPr="009953FD">
        <w:rPr>
          <w:position w:val="6"/>
          <w:sz w:val="16"/>
        </w:rPr>
        <w:t>*</w:t>
      </w:r>
      <w:r w:rsidRPr="00322F3B">
        <w:t>provisionally designated infrastructure project; or</w:t>
      </w:r>
    </w:p>
    <w:p w14:paraId="020AD885" w14:textId="51C3367F" w:rsidR="0037072A" w:rsidRPr="00322F3B" w:rsidRDefault="0037072A" w:rsidP="0037072A">
      <w:pPr>
        <w:pStyle w:val="paragraphsub"/>
      </w:pPr>
      <w:r w:rsidRPr="00322F3B">
        <w:tab/>
        <w:t>(ii)</w:t>
      </w:r>
      <w:r w:rsidRPr="00322F3B">
        <w:tab/>
        <w:t xml:space="preserve">a </w:t>
      </w:r>
      <w:r w:rsidR="009953FD" w:rsidRPr="009953FD">
        <w:rPr>
          <w:position w:val="6"/>
          <w:sz w:val="16"/>
        </w:rPr>
        <w:t>*</w:t>
      </w:r>
      <w:r w:rsidRPr="00322F3B">
        <w:t>designated infrastructure project; and</w:t>
      </w:r>
    </w:p>
    <w:p w14:paraId="75212A80" w14:textId="77777777" w:rsidR="0037072A" w:rsidRPr="00322F3B" w:rsidRDefault="0037072A" w:rsidP="0037072A">
      <w:pPr>
        <w:pStyle w:val="paragraph"/>
      </w:pPr>
      <w:r w:rsidRPr="00322F3B">
        <w:tab/>
        <w:t>(b)</w:t>
      </w:r>
      <w:r w:rsidRPr="00322F3B">
        <w:tab/>
        <w:t>the listed infrastructure project is included on an Infrastructure Priority List.</w:t>
      </w:r>
    </w:p>
    <w:p w14:paraId="14685595" w14:textId="77777777" w:rsidR="0037072A" w:rsidRPr="00322F3B" w:rsidRDefault="0037072A" w:rsidP="0037072A">
      <w:pPr>
        <w:pStyle w:val="noteToPara"/>
      </w:pPr>
      <w:r w:rsidRPr="00322F3B">
        <w:t>Note:</w:t>
      </w:r>
      <w:r w:rsidRPr="00322F3B">
        <w:tab/>
        <w:t xml:space="preserve">For Infrastructure Priority Lists, see </w:t>
      </w:r>
      <w:r w:rsidR="000B4194" w:rsidRPr="00322F3B">
        <w:t>paragraph</w:t>
      </w:r>
      <w:r w:rsidR="00825006" w:rsidRPr="00322F3B">
        <w:t> </w:t>
      </w:r>
      <w:r w:rsidR="000B4194" w:rsidRPr="00322F3B">
        <w:t>5(b)</w:t>
      </w:r>
      <w:r w:rsidRPr="00322F3B">
        <w:t xml:space="preserve"> of the </w:t>
      </w:r>
      <w:r w:rsidRPr="00322F3B">
        <w:rPr>
          <w:i/>
        </w:rPr>
        <w:t>Infrastructure Australia Act 2008</w:t>
      </w:r>
      <w:r w:rsidRPr="00322F3B">
        <w:t>.</w:t>
      </w:r>
    </w:p>
    <w:p w14:paraId="01A800E3" w14:textId="77777777" w:rsidR="0037072A" w:rsidRPr="00322F3B" w:rsidRDefault="0037072A" w:rsidP="0037072A">
      <w:pPr>
        <w:pStyle w:val="subsection"/>
      </w:pPr>
      <w:r w:rsidRPr="00322F3B">
        <w:tab/>
        <w:t>(4)</w:t>
      </w:r>
      <w:r w:rsidRPr="00322F3B">
        <w:tab/>
        <w:t>In this Act:</w:t>
      </w:r>
    </w:p>
    <w:p w14:paraId="2536AA15" w14:textId="77777777" w:rsidR="0037072A" w:rsidRPr="00322F3B" w:rsidRDefault="0037072A" w:rsidP="0037072A">
      <w:pPr>
        <w:pStyle w:val="Definition"/>
      </w:pPr>
      <w:r w:rsidRPr="00322F3B">
        <w:rPr>
          <w:b/>
          <w:i/>
        </w:rPr>
        <w:t>infrastructure project capital expenditure</w:t>
      </w:r>
      <w:r w:rsidRPr="00322F3B">
        <w:t>:</w:t>
      </w:r>
    </w:p>
    <w:p w14:paraId="3D27A226" w14:textId="4D30A167" w:rsidR="0037072A" w:rsidRPr="00322F3B" w:rsidRDefault="0037072A" w:rsidP="0037072A">
      <w:pPr>
        <w:pStyle w:val="paragraph"/>
      </w:pPr>
      <w:r w:rsidRPr="00322F3B">
        <w:tab/>
        <w:t>(a)</w:t>
      </w:r>
      <w:r w:rsidRPr="00322F3B">
        <w:tab/>
        <w:t xml:space="preserve">has the meaning given by the </w:t>
      </w:r>
      <w:r w:rsidR="009953FD" w:rsidRPr="009953FD">
        <w:rPr>
          <w:position w:val="6"/>
          <w:sz w:val="16"/>
        </w:rPr>
        <w:t>*</w:t>
      </w:r>
      <w:r w:rsidRPr="00322F3B">
        <w:t>infrastructure project designation rules; or</w:t>
      </w:r>
    </w:p>
    <w:p w14:paraId="34846BD4" w14:textId="77777777" w:rsidR="0037072A" w:rsidRPr="00322F3B" w:rsidRDefault="0037072A" w:rsidP="0037072A">
      <w:pPr>
        <w:pStyle w:val="paragraph"/>
      </w:pPr>
      <w:r w:rsidRPr="00322F3B">
        <w:tab/>
        <w:t>(b)</w:t>
      </w:r>
      <w:r w:rsidRPr="00322F3B">
        <w:tab/>
        <w:t xml:space="preserve">if the infrastructure project designation rules do not give </w:t>
      </w:r>
      <w:r w:rsidRPr="00322F3B">
        <w:rPr>
          <w:b/>
          <w:i/>
        </w:rPr>
        <w:t>infrastructure project capital expenditure</w:t>
      </w:r>
      <w:r w:rsidRPr="00322F3B">
        <w:t xml:space="preserve"> a meaning—means capital expenditure.</w:t>
      </w:r>
    </w:p>
    <w:p w14:paraId="572961E8" w14:textId="18FB9319" w:rsidR="0037072A" w:rsidRPr="00322F3B" w:rsidRDefault="0037072A" w:rsidP="0037072A">
      <w:pPr>
        <w:pStyle w:val="ActHead5"/>
      </w:pPr>
      <w:bookmarkStart w:id="670" w:name="_Toc201756100"/>
      <w:r w:rsidRPr="00322F3B">
        <w:rPr>
          <w:rStyle w:val="CharSectno"/>
        </w:rPr>
        <w:t>415</w:t>
      </w:r>
      <w:r w:rsidR="009953FD">
        <w:rPr>
          <w:rStyle w:val="CharSectno"/>
        </w:rPr>
        <w:noBreakHyphen/>
      </w:r>
      <w:r w:rsidRPr="00322F3B">
        <w:rPr>
          <w:rStyle w:val="CharSectno"/>
        </w:rPr>
        <w:t>80</w:t>
      </w:r>
      <w:r w:rsidRPr="00322F3B">
        <w:t xml:space="preserve">  Acceptance of estimates of infrastructure project capital expenditure</w:t>
      </w:r>
      <w:bookmarkEnd w:id="670"/>
    </w:p>
    <w:p w14:paraId="699DDC77" w14:textId="77777777" w:rsidR="0037072A" w:rsidRPr="00322F3B" w:rsidRDefault="0037072A" w:rsidP="0037072A">
      <w:pPr>
        <w:pStyle w:val="SubsectionHead"/>
      </w:pPr>
      <w:r w:rsidRPr="00322F3B">
        <w:t>Acceptance of estimates</w:t>
      </w:r>
    </w:p>
    <w:p w14:paraId="681FC39B" w14:textId="2AD86A27" w:rsidR="0037072A" w:rsidRPr="00322F3B" w:rsidRDefault="0037072A" w:rsidP="0037072A">
      <w:pPr>
        <w:pStyle w:val="subsection"/>
      </w:pPr>
      <w:r w:rsidRPr="00322F3B">
        <w:tab/>
        <w:t>(1)</w:t>
      </w:r>
      <w:r w:rsidRPr="00322F3B">
        <w:tab/>
        <w:t xml:space="preserve">The </w:t>
      </w:r>
      <w:r w:rsidR="009953FD" w:rsidRPr="009953FD">
        <w:rPr>
          <w:position w:val="6"/>
          <w:sz w:val="16"/>
        </w:rPr>
        <w:t>*</w:t>
      </w:r>
      <w:r w:rsidR="000B4194" w:rsidRPr="00322F3B">
        <w:t>Infrastructure CEO</w:t>
      </w:r>
      <w:r w:rsidRPr="00322F3B">
        <w:t xml:space="preserve"> must, by instrument in writing, accept the estimate of </w:t>
      </w:r>
      <w:r w:rsidR="009953FD" w:rsidRPr="009953FD">
        <w:rPr>
          <w:position w:val="6"/>
          <w:sz w:val="16"/>
        </w:rPr>
        <w:t>*</w:t>
      </w:r>
      <w:r w:rsidRPr="00322F3B">
        <w:t>infrastructure project capital expenditure if the following conditions are satisfied:</w:t>
      </w:r>
    </w:p>
    <w:p w14:paraId="259FED3F" w14:textId="376582EB" w:rsidR="0037072A" w:rsidRPr="00322F3B" w:rsidRDefault="0037072A" w:rsidP="0037072A">
      <w:pPr>
        <w:pStyle w:val="paragraph"/>
      </w:pPr>
      <w:r w:rsidRPr="00322F3B">
        <w:tab/>
        <w:t>(a)</w:t>
      </w:r>
      <w:r w:rsidRPr="00322F3B">
        <w:tab/>
        <w:t xml:space="preserve">the conditions prescribed by the </w:t>
      </w:r>
      <w:r w:rsidR="009953FD" w:rsidRPr="009953FD">
        <w:rPr>
          <w:position w:val="6"/>
          <w:sz w:val="16"/>
        </w:rPr>
        <w:t>*</w:t>
      </w:r>
      <w:r w:rsidRPr="00322F3B">
        <w:t>infrastructure project designation rules;</w:t>
      </w:r>
    </w:p>
    <w:p w14:paraId="035D5EDC" w14:textId="77777777" w:rsidR="0037072A" w:rsidRPr="00322F3B" w:rsidRDefault="0037072A" w:rsidP="0037072A">
      <w:pPr>
        <w:pStyle w:val="paragraph"/>
      </w:pPr>
      <w:r w:rsidRPr="00322F3B">
        <w:tab/>
        <w:t>(b)</w:t>
      </w:r>
      <w:r w:rsidRPr="00322F3B">
        <w:tab/>
        <w:t xml:space="preserve">if the infrastructure project designation rules do not prescribe any conditions—in the opinion of the </w:t>
      </w:r>
      <w:r w:rsidR="007F1B61" w:rsidRPr="00322F3B">
        <w:t>Infrastructure CEO</w:t>
      </w:r>
      <w:r w:rsidRPr="00322F3B">
        <w:t>, the estimate is acceptable.</w:t>
      </w:r>
    </w:p>
    <w:p w14:paraId="300CD0A6" w14:textId="77777777" w:rsidR="0037072A" w:rsidRPr="00322F3B" w:rsidRDefault="0037072A" w:rsidP="0037072A">
      <w:pPr>
        <w:pStyle w:val="SubsectionHead"/>
      </w:pPr>
      <w:r w:rsidRPr="00322F3B">
        <w:lastRenderedPageBreak/>
        <w:t>Revocation of instruments of acceptance</w:t>
      </w:r>
    </w:p>
    <w:p w14:paraId="76AD4904" w14:textId="1D69873C" w:rsidR="0037072A" w:rsidRPr="00322F3B" w:rsidRDefault="0037072A" w:rsidP="0037072A">
      <w:pPr>
        <w:pStyle w:val="subsection"/>
      </w:pPr>
      <w:r w:rsidRPr="00322F3B">
        <w:tab/>
        <w:t>(2)</w:t>
      </w:r>
      <w:r w:rsidRPr="00322F3B">
        <w:tab/>
        <w:t xml:space="preserve">The </w:t>
      </w:r>
      <w:r w:rsidR="009953FD" w:rsidRPr="009953FD">
        <w:rPr>
          <w:position w:val="6"/>
          <w:sz w:val="16"/>
        </w:rPr>
        <w:t>*</w:t>
      </w:r>
      <w:r w:rsidR="000B4194" w:rsidRPr="00322F3B">
        <w:t>Infrastructure CEO</w:t>
      </w:r>
      <w:r w:rsidRPr="00322F3B">
        <w:t xml:space="preserve"> must not revoke the instrument of acceptance if the infrastructure project is a </w:t>
      </w:r>
      <w:r w:rsidR="009953FD" w:rsidRPr="009953FD">
        <w:rPr>
          <w:position w:val="6"/>
          <w:sz w:val="16"/>
        </w:rPr>
        <w:t>*</w:t>
      </w:r>
      <w:r w:rsidRPr="00322F3B">
        <w:t>designated infrastructure project.</w:t>
      </w:r>
    </w:p>
    <w:p w14:paraId="70D7210D" w14:textId="7978B7BF" w:rsidR="0037072A" w:rsidRPr="00322F3B" w:rsidRDefault="0037072A" w:rsidP="0037072A">
      <w:pPr>
        <w:pStyle w:val="subsection"/>
      </w:pPr>
      <w:r w:rsidRPr="00322F3B">
        <w:tab/>
        <w:t>(3)</w:t>
      </w:r>
      <w:r w:rsidRPr="00322F3B">
        <w:tab/>
        <w:t xml:space="preserve">Subject to </w:t>
      </w:r>
      <w:r w:rsidR="00825006" w:rsidRPr="00322F3B">
        <w:t>subsection (</w:t>
      </w:r>
      <w:r w:rsidRPr="00322F3B">
        <w:t xml:space="preserve">2), the </w:t>
      </w:r>
      <w:r w:rsidR="009953FD" w:rsidRPr="009953FD">
        <w:rPr>
          <w:position w:val="6"/>
          <w:sz w:val="16"/>
        </w:rPr>
        <w:t>*</w:t>
      </w:r>
      <w:r w:rsidR="000B4194" w:rsidRPr="00322F3B">
        <w:t>Infrastructure CEO</w:t>
      </w:r>
      <w:r w:rsidRPr="00322F3B">
        <w:t xml:space="preserve"> must, by instrument in writing, revoke the instrument of acceptance in the circumstances prescribed by the </w:t>
      </w:r>
      <w:r w:rsidR="009953FD" w:rsidRPr="009953FD">
        <w:rPr>
          <w:position w:val="6"/>
          <w:sz w:val="16"/>
        </w:rPr>
        <w:t>*</w:t>
      </w:r>
      <w:r w:rsidRPr="00322F3B">
        <w:t xml:space="preserve">infrastructure project designation rules. The </w:t>
      </w:r>
      <w:r w:rsidR="007F1B61" w:rsidRPr="00322F3B">
        <w:t>Infrastructure CEO</w:t>
      </w:r>
      <w:r w:rsidRPr="00322F3B">
        <w:t xml:space="preserve"> must not revoke the instrument in any other circumstances.</w:t>
      </w:r>
    </w:p>
    <w:p w14:paraId="081BE0A5" w14:textId="2FD2D830" w:rsidR="0037072A" w:rsidRPr="00322F3B" w:rsidRDefault="0037072A" w:rsidP="0037072A">
      <w:pPr>
        <w:pStyle w:val="subsection"/>
      </w:pPr>
      <w:r w:rsidRPr="00322F3B">
        <w:tab/>
        <w:t>(4)</w:t>
      </w:r>
      <w:r w:rsidRPr="00322F3B">
        <w:tab/>
        <w:t xml:space="preserve">Without limiting </w:t>
      </w:r>
      <w:r w:rsidR="00825006" w:rsidRPr="00322F3B">
        <w:t>subsection (</w:t>
      </w:r>
      <w:r w:rsidRPr="00322F3B">
        <w:t xml:space="preserve">3), the circumstances the </w:t>
      </w:r>
      <w:r w:rsidR="009953FD" w:rsidRPr="009953FD">
        <w:rPr>
          <w:position w:val="6"/>
          <w:sz w:val="16"/>
        </w:rPr>
        <w:t>*</w:t>
      </w:r>
      <w:r w:rsidRPr="00322F3B">
        <w:t>infrastructure project designation rules may prescribe for the purposes of that subsection include:</w:t>
      </w:r>
    </w:p>
    <w:p w14:paraId="3085C33A" w14:textId="483335E8" w:rsidR="0037072A" w:rsidRPr="00322F3B" w:rsidRDefault="0037072A" w:rsidP="0037072A">
      <w:pPr>
        <w:pStyle w:val="paragraph"/>
      </w:pPr>
      <w:r w:rsidRPr="00322F3B">
        <w:tab/>
        <w:t>(a)</w:t>
      </w:r>
      <w:r w:rsidRPr="00322F3B">
        <w:tab/>
        <w:t xml:space="preserve">circumstances involving a failure by a prescribed entity to give prescribed information to the </w:t>
      </w:r>
      <w:r w:rsidR="009953FD" w:rsidRPr="009953FD">
        <w:rPr>
          <w:position w:val="6"/>
          <w:sz w:val="16"/>
        </w:rPr>
        <w:t>*</w:t>
      </w:r>
      <w:r w:rsidR="000B4194" w:rsidRPr="00322F3B">
        <w:t>Infrastructure CEO</w:t>
      </w:r>
      <w:r w:rsidRPr="00322F3B">
        <w:t>; and</w:t>
      </w:r>
    </w:p>
    <w:p w14:paraId="169F6522" w14:textId="77777777" w:rsidR="0037072A" w:rsidRPr="00322F3B" w:rsidRDefault="0037072A" w:rsidP="0037072A">
      <w:pPr>
        <w:pStyle w:val="paragraph"/>
      </w:pPr>
      <w:r w:rsidRPr="00322F3B">
        <w:tab/>
        <w:t>(b)</w:t>
      </w:r>
      <w:r w:rsidRPr="00322F3B">
        <w:tab/>
        <w:t xml:space="preserve">circumstances involving a failure by the applicant to amend the estimate in accordance with a request made by the </w:t>
      </w:r>
      <w:r w:rsidR="007F1B61" w:rsidRPr="00322F3B">
        <w:t>Infrastructure CEO</w:t>
      </w:r>
      <w:r w:rsidRPr="00322F3B">
        <w:t>.</w:t>
      </w:r>
    </w:p>
    <w:p w14:paraId="7BF793C1" w14:textId="66656D6F" w:rsidR="0037072A" w:rsidRPr="00322F3B" w:rsidRDefault="0037072A" w:rsidP="0037072A">
      <w:pPr>
        <w:pStyle w:val="subsection"/>
      </w:pPr>
      <w:r w:rsidRPr="00322F3B">
        <w:tab/>
        <w:t>(5)</w:t>
      </w:r>
      <w:r w:rsidRPr="00322F3B">
        <w:tab/>
        <w:t xml:space="preserve">The </w:t>
      </w:r>
      <w:r w:rsidR="009953FD" w:rsidRPr="009953FD">
        <w:rPr>
          <w:position w:val="6"/>
          <w:sz w:val="16"/>
        </w:rPr>
        <w:t>*</w:t>
      </w:r>
      <w:r w:rsidRPr="00322F3B">
        <w:t xml:space="preserve">infrastructure project designation rules must prescribe matters to which the </w:t>
      </w:r>
      <w:r w:rsidR="009953FD" w:rsidRPr="009953FD">
        <w:rPr>
          <w:position w:val="6"/>
          <w:sz w:val="16"/>
        </w:rPr>
        <w:t>*</w:t>
      </w:r>
      <w:r w:rsidR="000B4194" w:rsidRPr="00322F3B">
        <w:t>Infrastructure CEO</w:t>
      </w:r>
      <w:r w:rsidRPr="00322F3B">
        <w:t xml:space="preserve"> must have regard in requesting the applicant to amend the estimate, if the infrastructure project designation rules provide for the </w:t>
      </w:r>
      <w:r w:rsidR="007F1B61" w:rsidRPr="00322F3B">
        <w:t>Infrastructure CEO</w:t>
      </w:r>
      <w:r w:rsidRPr="00322F3B">
        <w:t xml:space="preserve"> to make such requests as mentioned in </w:t>
      </w:r>
      <w:r w:rsidR="00825006" w:rsidRPr="00322F3B">
        <w:t>paragraph (</w:t>
      </w:r>
      <w:r w:rsidRPr="00322F3B">
        <w:t>4)(b).</w:t>
      </w:r>
    </w:p>
    <w:p w14:paraId="63EC3B1D" w14:textId="77777777" w:rsidR="0037072A" w:rsidRPr="00322F3B" w:rsidRDefault="0037072A" w:rsidP="0037072A">
      <w:pPr>
        <w:pStyle w:val="subsection"/>
      </w:pPr>
      <w:r w:rsidRPr="00322F3B">
        <w:tab/>
        <w:t>(6)</w:t>
      </w:r>
      <w:r w:rsidRPr="00322F3B">
        <w:tab/>
        <w:t>If:</w:t>
      </w:r>
    </w:p>
    <w:p w14:paraId="78A4A5DE" w14:textId="1D228A9F"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infrastructure project designation rules provide for the </w:t>
      </w:r>
      <w:r w:rsidR="009953FD" w:rsidRPr="009953FD">
        <w:rPr>
          <w:position w:val="6"/>
          <w:sz w:val="16"/>
        </w:rPr>
        <w:t>*</w:t>
      </w:r>
      <w:r w:rsidR="000B4194" w:rsidRPr="00322F3B">
        <w:t>Infrastructure CEO</w:t>
      </w:r>
      <w:r w:rsidRPr="00322F3B">
        <w:t xml:space="preserve"> to request the applicant to amend the estimate; and</w:t>
      </w:r>
    </w:p>
    <w:p w14:paraId="5F7C29C9" w14:textId="77777777" w:rsidR="0037072A" w:rsidRPr="00322F3B" w:rsidRDefault="0037072A" w:rsidP="0037072A">
      <w:pPr>
        <w:pStyle w:val="paragraph"/>
      </w:pPr>
      <w:r w:rsidRPr="00322F3B">
        <w:tab/>
        <w:t>(b)</w:t>
      </w:r>
      <w:r w:rsidRPr="00322F3B">
        <w:tab/>
        <w:t>the applicant amends the estimate in accordance with such a request;</w:t>
      </w:r>
    </w:p>
    <w:p w14:paraId="395BF2D7" w14:textId="77777777" w:rsidR="0037072A" w:rsidRPr="00322F3B" w:rsidRDefault="0037072A" w:rsidP="0037072A">
      <w:pPr>
        <w:pStyle w:val="subsection2"/>
      </w:pPr>
      <w:r w:rsidRPr="00322F3B">
        <w:t>the acceptance is treated, from the time the amendment is made, as being an acceptance of the amended estimate.</w:t>
      </w:r>
    </w:p>
    <w:p w14:paraId="177FEE63" w14:textId="77777777" w:rsidR="0037072A" w:rsidRPr="00322F3B" w:rsidRDefault="0037072A" w:rsidP="0037072A">
      <w:pPr>
        <w:pStyle w:val="ActHead4"/>
      </w:pPr>
      <w:bookmarkStart w:id="671" w:name="_Toc201756101"/>
      <w:r w:rsidRPr="00322F3B">
        <w:lastRenderedPageBreak/>
        <w:t>Miscellaneous</w:t>
      </w:r>
      <w:bookmarkEnd w:id="671"/>
    </w:p>
    <w:p w14:paraId="21E8FBFF" w14:textId="12524FCE" w:rsidR="0037072A" w:rsidRPr="00322F3B" w:rsidRDefault="0037072A" w:rsidP="0037072A">
      <w:pPr>
        <w:pStyle w:val="ActHead5"/>
      </w:pPr>
      <w:bookmarkStart w:id="672" w:name="_Toc201756102"/>
      <w:r w:rsidRPr="00322F3B">
        <w:rPr>
          <w:rStyle w:val="CharSectno"/>
        </w:rPr>
        <w:t>415</w:t>
      </w:r>
      <w:r w:rsidR="009953FD">
        <w:rPr>
          <w:rStyle w:val="CharSectno"/>
        </w:rPr>
        <w:noBreakHyphen/>
      </w:r>
      <w:r w:rsidRPr="00322F3B">
        <w:rPr>
          <w:rStyle w:val="CharSectno"/>
        </w:rPr>
        <w:t>85</w:t>
      </w:r>
      <w:r w:rsidRPr="00322F3B">
        <w:t xml:space="preserve">  Review of decisions</w:t>
      </w:r>
      <w:bookmarkEnd w:id="672"/>
    </w:p>
    <w:p w14:paraId="021829AD" w14:textId="3319B113" w:rsidR="0037072A" w:rsidRPr="00322F3B" w:rsidRDefault="0037072A" w:rsidP="0037072A">
      <w:pPr>
        <w:pStyle w:val="subsection"/>
        <w:keepNext/>
        <w:keepLines/>
      </w:pPr>
      <w:r w:rsidRPr="00322F3B">
        <w:tab/>
      </w:r>
      <w:r w:rsidRPr="00322F3B">
        <w:tab/>
        <w:t xml:space="preserve">Applications may be made to the </w:t>
      </w:r>
      <w:r w:rsidR="009953FD" w:rsidRPr="009953FD">
        <w:rPr>
          <w:position w:val="6"/>
          <w:sz w:val="16"/>
        </w:rPr>
        <w:t>*</w:t>
      </w:r>
      <w:r w:rsidR="00AA6C05" w:rsidRPr="0002252A">
        <w:t>ART</w:t>
      </w:r>
      <w:r w:rsidRPr="00322F3B">
        <w:t xml:space="preserve"> for review of the following decisions of the </w:t>
      </w:r>
      <w:r w:rsidR="009953FD" w:rsidRPr="009953FD">
        <w:rPr>
          <w:position w:val="6"/>
          <w:sz w:val="16"/>
        </w:rPr>
        <w:t>*</w:t>
      </w:r>
      <w:r w:rsidR="000B4194" w:rsidRPr="00322F3B">
        <w:t>Infrastructure CEO</w:t>
      </w:r>
      <w:r w:rsidRPr="00322F3B">
        <w:t>:</w:t>
      </w:r>
    </w:p>
    <w:p w14:paraId="740382A0" w14:textId="6A3EEEF6" w:rsidR="0037072A" w:rsidRPr="00322F3B" w:rsidRDefault="0037072A" w:rsidP="0037072A">
      <w:pPr>
        <w:pStyle w:val="paragraph"/>
        <w:keepNext/>
        <w:keepLines/>
      </w:pPr>
      <w:r w:rsidRPr="00322F3B">
        <w:tab/>
        <w:t>(a)</w:t>
      </w:r>
      <w:r w:rsidRPr="00322F3B">
        <w:tab/>
        <w:t xml:space="preserve">a decision not to designate the infrastructure project provisionally under </w:t>
      </w:r>
      <w:r w:rsidR="009953FD">
        <w:t>section 4</w:t>
      </w:r>
      <w:r w:rsidRPr="00322F3B">
        <w:t>15</w:t>
      </w:r>
      <w:r w:rsidR="009953FD">
        <w:noBreakHyphen/>
      </w:r>
      <w:r w:rsidRPr="00322F3B">
        <w:t>65;</w:t>
      </w:r>
    </w:p>
    <w:p w14:paraId="45B7177B" w14:textId="5208296E" w:rsidR="0037072A" w:rsidRPr="00322F3B" w:rsidRDefault="0037072A" w:rsidP="0037072A">
      <w:pPr>
        <w:pStyle w:val="paragraph"/>
      </w:pPr>
      <w:r w:rsidRPr="00322F3B">
        <w:tab/>
        <w:t>(b)</w:t>
      </w:r>
      <w:r w:rsidRPr="00322F3B">
        <w:tab/>
        <w:t xml:space="preserve">a decision to amend or revoke the instrument of provisional designation under </w:t>
      </w:r>
      <w:r w:rsidR="009953FD">
        <w:t>section 4</w:t>
      </w:r>
      <w:r w:rsidRPr="00322F3B">
        <w:t>15</w:t>
      </w:r>
      <w:r w:rsidR="009953FD">
        <w:noBreakHyphen/>
      </w:r>
      <w:r w:rsidRPr="00322F3B">
        <w:t>65;</w:t>
      </w:r>
    </w:p>
    <w:p w14:paraId="1C0CB50F" w14:textId="58B952A1" w:rsidR="0037072A" w:rsidRPr="00322F3B" w:rsidRDefault="0037072A" w:rsidP="0037072A">
      <w:pPr>
        <w:pStyle w:val="paragraph"/>
      </w:pPr>
      <w:r w:rsidRPr="00322F3B">
        <w:tab/>
        <w:t>(c)</w:t>
      </w:r>
      <w:r w:rsidRPr="00322F3B">
        <w:tab/>
        <w:t xml:space="preserve">a decision not to designate the infrastructure project under </w:t>
      </w:r>
      <w:r w:rsidR="009953FD">
        <w:t>section 4</w:t>
      </w:r>
      <w:r w:rsidRPr="00322F3B">
        <w:t>15</w:t>
      </w:r>
      <w:r w:rsidR="009953FD">
        <w:noBreakHyphen/>
      </w:r>
      <w:r w:rsidRPr="00322F3B">
        <w:t>70;</w:t>
      </w:r>
    </w:p>
    <w:p w14:paraId="2E8ABF17" w14:textId="20981AB2" w:rsidR="0037072A" w:rsidRPr="00322F3B" w:rsidRDefault="0037072A" w:rsidP="0037072A">
      <w:pPr>
        <w:pStyle w:val="paragraph"/>
      </w:pPr>
      <w:r w:rsidRPr="00322F3B">
        <w:tab/>
        <w:t>(d)</w:t>
      </w:r>
      <w:r w:rsidRPr="00322F3B">
        <w:tab/>
        <w:t xml:space="preserve">a decision to amend or revoke the instrument of designation under </w:t>
      </w:r>
      <w:r w:rsidR="009953FD">
        <w:t>section 4</w:t>
      </w:r>
      <w:r w:rsidRPr="00322F3B">
        <w:t>15</w:t>
      </w:r>
      <w:r w:rsidR="009953FD">
        <w:noBreakHyphen/>
      </w:r>
      <w:r w:rsidRPr="00322F3B">
        <w:t>70.</w:t>
      </w:r>
    </w:p>
    <w:p w14:paraId="1BD1A981" w14:textId="7A718FA8" w:rsidR="0037072A" w:rsidRPr="00322F3B" w:rsidRDefault="0037072A" w:rsidP="0037072A">
      <w:pPr>
        <w:pStyle w:val="ActHead5"/>
      </w:pPr>
      <w:bookmarkStart w:id="673" w:name="_Toc201756103"/>
      <w:r w:rsidRPr="00322F3B">
        <w:rPr>
          <w:rStyle w:val="CharSectno"/>
        </w:rPr>
        <w:t>415</w:t>
      </w:r>
      <w:r w:rsidR="009953FD">
        <w:rPr>
          <w:rStyle w:val="CharSectno"/>
        </w:rPr>
        <w:noBreakHyphen/>
      </w:r>
      <w:r w:rsidRPr="00322F3B">
        <w:rPr>
          <w:rStyle w:val="CharSectno"/>
        </w:rPr>
        <w:t>90</w:t>
      </w:r>
      <w:r w:rsidRPr="00322F3B">
        <w:t xml:space="preserve">  Information to be made public</w:t>
      </w:r>
      <w:bookmarkEnd w:id="673"/>
    </w:p>
    <w:p w14:paraId="55606CAA" w14:textId="56970F49" w:rsidR="0037072A" w:rsidRPr="00322F3B" w:rsidRDefault="0037072A" w:rsidP="0037072A">
      <w:pPr>
        <w:pStyle w:val="subsection"/>
      </w:pPr>
      <w:r w:rsidRPr="00322F3B">
        <w:tab/>
      </w:r>
      <w:r w:rsidRPr="00322F3B">
        <w:tab/>
        <w:t xml:space="preserve">The </w:t>
      </w:r>
      <w:r w:rsidR="009953FD" w:rsidRPr="009953FD">
        <w:rPr>
          <w:position w:val="6"/>
          <w:sz w:val="16"/>
        </w:rPr>
        <w:t>*</w:t>
      </w:r>
      <w:r w:rsidR="000B4194" w:rsidRPr="00322F3B">
        <w:t>Infrastructure CEO</w:t>
      </w:r>
      <w:r w:rsidRPr="00322F3B">
        <w:t xml:space="preserve"> must comply with any requirements prescribed by the </w:t>
      </w:r>
      <w:r w:rsidR="009953FD" w:rsidRPr="009953FD">
        <w:rPr>
          <w:position w:val="6"/>
          <w:sz w:val="16"/>
        </w:rPr>
        <w:t>*</w:t>
      </w:r>
      <w:r w:rsidRPr="00322F3B">
        <w:t>infrastructure project designation rules in relation to the publication of information about:</w:t>
      </w:r>
    </w:p>
    <w:p w14:paraId="6F359570" w14:textId="6D9A25F4" w:rsidR="0037072A" w:rsidRPr="00322F3B" w:rsidRDefault="0037072A" w:rsidP="0037072A">
      <w:pPr>
        <w:pStyle w:val="paragraph"/>
      </w:pPr>
      <w:r w:rsidRPr="00322F3B">
        <w:tab/>
        <w:t>(a)</w:t>
      </w:r>
      <w:r w:rsidRPr="00322F3B">
        <w:tab/>
      </w:r>
      <w:r w:rsidR="009953FD" w:rsidRPr="009953FD">
        <w:rPr>
          <w:position w:val="6"/>
          <w:sz w:val="16"/>
        </w:rPr>
        <w:t>*</w:t>
      </w:r>
      <w:r w:rsidRPr="00322F3B">
        <w:t xml:space="preserve">provisionally designated infrastructure projects and </w:t>
      </w:r>
      <w:r w:rsidR="009953FD" w:rsidRPr="009953FD">
        <w:rPr>
          <w:position w:val="6"/>
          <w:sz w:val="16"/>
        </w:rPr>
        <w:t>*</w:t>
      </w:r>
      <w:r w:rsidRPr="00322F3B">
        <w:t>designated infrastructure projects; and</w:t>
      </w:r>
    </w:p>
    <w:p w14:paraId="75B2E82A" w14:textId="1A32D5C3"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 xml:space="preserve">infrastructure project capital expenditure cap under </w:t>
      </w:r>
      <w:r w:rsidR="009953FD">
        <w:t>section 4</w:t>
      </w:r>
      <w:r w:rsidRPr="00322F3B">
        <w:t>15</w:t>
      </w:r>
      <w:r w:rsidR="009953FD">
        <w:noBreakHyphen/>
      </w:r>
      <w:r w:rsidRPr="00322F3B">
        <w:t>75.</w:t>
      </w:r>
    </w:p>
    <w:p w14:paraId="6B818479" w14:textId="2AB9D000" w:rsidR="0037072A" w:rsidRPr="00322F3B" w:rsidRDefault="0037072A" w:rsidP="0037072A">
      <w:pPr>
        <w:pStyle w:val="ActHead5"/>
      </w:pPr>
      <w:bookmarkStart w:id="674" w:name="_Toc201756104"/>
      <w:r w:rsidRPr="00322F3B">
        <w:rPr>
          <w:rStyle w:val="CharSectno"/>
        </w:rPr>
        <w:t>415</w:t>
      </w:r>
      <w:r w:rsidR="009953FD">
        <w:rPr>
          <w:rStyle w:val="CharSectno"/>
        </w:rPr>
        <w:noBreakHyphen/>
      </w:r>
      <w:r w:rsidRPr="00322F3B">
        <w:rPr>
          <w:rStyle w:val="CharSectno"/>
        </w:rPr>
        <w:t>95</w:t>
      </w:r>
      <w:r w:rsidRPr="00322F3B">
        <w:t xml:space="preserve">  Delegation</w:t>
      </w:r>
      <w:bookmarkEnd w:id="674"/>
    </w:p>
    <w:p w14:paraId="62C4017A" w14:textId="3A0C18C6" w:rsidR="0037072A" w:rsidRPr="00322F3B" w:rsidRDefault="0037072A" w:rsidP="0037072A">
      <w:pPr>
        <w:pStyle w:val="subsection"/>
      </w:pPr>
      <w:r w:rsidRPr="00322F3B">
        <w:tab/>
      </w:r>
      <w:r w:rsidRPr="00322F3B">
        <w:tab/>
        <w:t xml:space="preserve">The </w:t>
      </w:r>
      <w:r w:rsidR="009953FD" w:rsidRPr="009953FD">
        <w:rPr>
          <w:position w:val="6"/>
          <w:sz w:val="16"/>
        </w:rPr>
        <w:t>*</w:t>
      </w:r>
      <w:r w:rsidR="000B4194" w:rsidRPr="00322F3B">
        <w:t>Infrastructure CEO</w:t>
      </w:r>
      <w:r w:rsidRPr="00322F3B">
        <w:t xml:space="preserve"> may, by instrument in writing, delegate any of the </w:t>
      </w:r>
      <w:r w:rsidR="000B4194" w:rsidRPr="00322F3B">
        <w:t>Infrastructure CEO’s</w:t>
      </w:r>
      <w:r w:rsidRPr="00322F3B">
        <w:t xml:space="preserve"> powers or functions under this Subdivision to an SES employee, or acting SES employee, </w:t>
      </w:r>
      <w:r w:rsidR="00FB70F9" w:rsidRPr="00322F3B">
        <w:t>referred to in paragraph</w:t>
      </w:r>
      <w:r w:rsidR="00825006" w:rsidRPr="00322F3B">
        <w:t> </w:t>
      </w:r>
      <w:r w:rsidR="00FB70F9" w:rsidRPr="00322F3B">
        <w:t>39(1)(a) or 39A(1)(a)</w:t>
      </w:r>
      <w:r w:rsidRPr="00322F3B">
        <w:t xml:space="preserve"> of the </w:t>
      </w:r>
      <w:r w:rsidRPr="00322F3B">
        <w:rPr>
          <w:i/>
        </w:rPr>
        <w:t>Infrastructure Australia Act 2008</w:t>
      </w:r>
      <w:r w:rsidRPr="00322F3B">
        <w:t>.</w:t>
      </w:r>
    </w:p>
    <w:p w14:paraId="14799857" w14:textId="454F5ADC" w:rsidR="0037072A" w:rsidRPr="00322F3B" w:rsidRDefault="0037072A" w:rsidP="0037072A">
      <w:pPr>
        <w:pStyle w:val="ActHead5"/>
      </w:pPr>
      <w:bookmarkStart w:id="675" w:name="_Toc201756105"/>
      <w:r w:rsidRPr="00322F3B">
        <w:rPr>
          <w:rStyle w:val="CharSectno"/>
        </w:rPr>
        <w:t>415</w:t>
      </w:r>
      <w:r w:rsidR="009953FD">
        <w:rPr>
          <w:rStyle w:val="CharSectno"/>
        </w:rPr>
        <w:noBreakHyphen/>
      </w:r>
      <w:r w:rsidRPr="00322F3B">
        <w:rPr>
          <w:rStyle w:val="CharSectno"/>
        </w:rPr>
        <w:t>100</w:t>
      </w:r>
      <w:r w:rsidRPr="00322F3B">
        <w:t xml:space="preserve">  Infrastructure project designation rules</w:t>
      </w:r>
      <w:bookmarkEnd w:id="675"/>
    </w:p>
    <w:p w14:paraId="17D5EE1E" w14:textId="77777777" w:rsidR="0037072A" w:rsidRPr="00322F3B" w:rsidRDefault="0037072A" w:rsidP="0037072A">
      <w:pPr>
        <w:pStyle w:val="subsection"/>
      </w:pPr>
      <w:r w:rsidRPr="00322F3B">
        <w:tab/>
        <w:t>(1)</w:t>
      </w:r>
      <w:r w:rsidRPr="00322F3B">
        <w:tab/>
        <w:t xml:space="preserve">The Minister may, by legislative instrument, make rules (the </w:t>
      </w:r>
      <w:r w:rsidRPr="00322F3B">
        <w:rPr>
          <w:b/>
          <w:i/>
        </w:rPr>
        <w:t>infrastructure project designation rules</w:t>
      </w:r>
      <w:r w:rsidRPr="00322F3B">
        <w:t>) prescribing matters:</w:t>
      </w:r>
    </w:p>
    <w:p w14:paraId="051CA455" w14:textId="77777777" w:rsidR="0037072A" w:rsidRPr="00322F3B" w:rsidRDefault="0037072A" w:rsidP="0037072A">
      <w:pPr>
        <w:pStyle w:val="paragraph"/>
      </w:pPr>
      <w:r w:rsidRPr="00322F3B">
        <w:lastRenderedPageBreak/>
        <w:tab/>
        <w:t>(a)</w:t>
      </w:r>
      <w:r w:rsidRPr="00322F3B">
        <w:tab/>
        <w:t>required or permitted by this Subdivision to be prescribed by the rules; or</w:t>
      </w:r>
    </w:p>
    <w:p w14:paraId="36D90388" w14:textId="77777777" w:rsidR="0037072A" w:rsidRPr="00322F3B" w:rsidRDefault="0037072A" w:rsidP="0037072A">
      <w:pPr>
        <w:pStyle w:val="paragraph"/>
      </w:pPr>
      <w:r w:rsidRPr="00322F3B">
        <w:tab/>
        <w:t>(b)</w:t>
      </w:r>
      <w:r w:rsidRPr="00322F3B">
        <w:tab/>
        <w:t>necessary or convenient to be prescribed for carrying out or giving effect to this Subdivision.</w:t>
      </w:r>
    </w:p>
    <w:p w14:paraId="3E694A27" w14:textId="32EA9C3B" w:rsidR="0037072A" w:rsidRPr="00322F3B" w:rsidRDefault="0037072A" w:rsidP="0037072A">
      <w:pPr>
        <w:pStyle w:val="subsection"/>
      </w:pPr>
      <w:r w:rsidRPr="00322F3B">
        <w:tab/>
        <w:t>(2)</w:t>
      </w:r>
      <w:r w:rsidRPr="00322F3B">
        <w:tab/>
        <w:t>Despite subsection</w:t>
      </w:r>
      <w:r w:rsidR="00825006" w:rsidRPr="00322F3B">
        <w:t> </w:t>
      </w:r>
      <w:r w:rsidRPr="00322F3B">
        <w:t xml:space="preserve">14(2) of the </w:t>
      </w:r>
      <w:r w:rsidR="00A77CB6" w:rsidRPr="00322F3B">
        <w:rPr>
          <w:i/>
        </w:rPr>
        <w:t>Legislation Act 2003</w:t>
      </w:r>
      <w:r w:rsidRPr="00322F3B">
        <w:t xml:space="preserve">, the </w:t>
      </w:r>
      <w:r w:rsidR="009953FD" w:rsidRPr="009953FD">
        <w:rPr>
          <w:position w:val="6"/>
          <w:sz w:val="16"/>
        </w:rPr>
        <w:t>*</w:t>
      </w:r>
      <w:r w:rsidRPr="00322F3B">
        <w:t>infrastructure project designation rules may make provision in relation to a matter by applying, adopting or incorporating any matter contained in an instrument, or other writing, made by Infrastructure Australia as in force or existing from time to time.</w:t>
      </w:r>
    </w:p>
    <w:p w14:paraId="684E9A86" w14:textId="77777777" w:rsidR="007C0F2D" w:rsidRPr="00322F3B" w:rsidRDefault="007C0F2D" w:rsidP="00751D7B">
      <w:pPr>
        <w:pStyle w:val="ActHead3"/>
        <w:pageBreakBefore/>
      </w:pPr>
      <w:bookmarkStart w:id="676" w:name="_Toc201756106"/>
      <w:r w:rsidRPr="00322F3B">
        <w:rPr>
          <w:rStyle w:val="CharDivNo"/>
        </w:rPr>
        <w:lastRenderedPageBreak/>
        <w:t>Division</w:t>
      </w:r>
      <w:r w:rsidR="00825006" w:rsidRPr="00322F3B">
        <w:rPr>
          <w:rStyle w:val="CharDivNo"/>
        </w:rPr>
        <w:t> </w:t>
      </w:r>
      <w:r w:rsidRPr="00322F3B">
        <w:rPr>
          <w:rStyle w:val="CharDivNo"/>
        </w:rPr>
        <w:t>417</w:t>
      </w:r>
      <w:r w:rsidRPr="00322F3B">
        <w:t>—</w:t>
      </w:r>
      <w:r w:rsidRPr="00322F3B">
        <w:rPr>
          <w:rStyle w:val="CharDivText"/>
        </w:rPr>
        <w:t>Timor Sea petroleum</w:t>
      </w:r>
      <w:bookmarkEnd w:id="676"/>
    </w:p>
    <w:p w14:paraId="2A8AF726" w14:textId="77777777" w:rsidR="007C0F2D" w:rsidRPr="00322F3B" w:rsidRDefault="007C0F2D" w:rsidP="007C0F2D">
      <w:pPr>
        <w:pStyle w:val="TofSectsHeading"/>
      </w:pPr>
      <w:r w:rsidRPr="00322F3B">
        <w:t>Table of Subdivisions</w:t>
      </w:r>
    </w:p>
    <w:p w14:paraId="303838EF" w14:textId="77777777" w:rsidR="007C0F2D" w:rsidRPr="00322F3B" w:rsidRDefault="007C0F2D" w:rsidP="007C0F2D">
      <w:pPr>
        <w:pStyle w:val="TofSectsSubdiv"/>
      </w:pPr>
      <w:r w:rsidRPr="00322F3B">
        <w:tab/>
        <w:t>Guide to Division</w:t>
      </w:r>
      <w:r w:rsidR="00825006" w:rsidRPr="00322F3B">
        <w:t> </w:t>
      </w:r>
      <w:r w:rsidRPr="00322F3B">
        <w:t>417</w:t>
      </w:r>
    </w:p>
    <w:p w14:paraId="77ECF147" w14:textId="6A0830F3" w:rsidR="007C0F2D" w:rsidRPr="00322F3B" w:rsidRDefault="007C0F2D" w:rsidP="007C0F2D">
      <w:pPr>
        <w:pStyle w:val="TofSectsSubdiv"/>
      </w:pPr>
      <w:r w:rsidRPr="00322F3B">
        <w:t>417</w:t>
      </w:r>
      <w:r w:rsidR="009953FD">
        <w:noBreakHyphen/>
      </w:r>
      <w:r w:rsidRPr="00322F3B">
        <w:t>A</w:t>
      </w:r>
      <w:r w:rsidRPr="00322F3B">
        <w:tab/>
        <w:t>Introduction</w:t>
      </w:r>
    </w:p>
    <w:p w14:paraId="57F1236F" w14:textId="693A2591" w:rsidR="007C0F2D" w:rsidRPr="00322F3B" w:rsidRDefault="007C0F2D" w:rsidP="007C0F2D">
      <w:pPr>
        <w:pStyle w:val="TofSectsSubdiv"/>
      </w:pPr>
      <w:r w:rsidRPr="00322F3B">
        <w:t>417</w:t>
      </w:r>
      <w:r w:rsidR="009953FD">
        <w:noBreakHyphen/>
      </w:r>
      <w:r w:rsidRPr="00322F3B">
        <w:t>B</w:t>
      </w:r>
      <w:r w:rsidRPr="00322F3B">
        <w:tab/>
        <w:t>Capital allowances</w:t>
      </w:r>
    </w:p>
    <w:p w14:paraId="58E92FDD" w14:textId="42A887B5" w:rsidR="007C0F2D" w:rsidRPr="00322F3B" w:rsidRDefault="007C0F2D" w:rsidP="007C0F2D">
      <w:pPr>
        <w:pStyle w:val="TofSectsSubdiv"/>
      </w:pPr>
      <w:r w:rsidRPr="00322F3B">
        <w:t>417</w:t>
      </w:r>
      <w:r w:rsidR="009953FD">
        <w:noBreakHyphen/>
      </w:r>
      <w:r w:rsidRPr="00322F3B">
        <w:t>C</w:t>
      </w:r>
      <w:r w:rsidRPr="00322F3B">
        <w:tab/>
        <w:t>Capital gains tax</w:t>
      </w:r>
    </w:p>
    <w:p w14:paraId="04DE29A0" w14:textId="62850DEC" w:rsidR="007C0F2D" w:rsidRPr="00322F3B" w:rsidRDefault="007C0F2D" w:rsidP="007C0F2D">
      <w:pPr>
        <w:pStyle w:val="TofSectsSubdiv"/>
      </w:pPr>
      <w:r w:rsidRPr="00322F3B">
        <w:t>417</w:t>
      </w:r>
      <w:r w:rsidR="009953FD">
        <w:noBreakHyphen/>
      </w:r>
      <w:r w:rsidRPr="00322F3B">
        <w:t>D</w:t>
      </w:r>
      <w:r w:rsidRPr="00322F3B">
        <w:tab/>
        <w:t>Transferring or applying tax losses</w:t>
      </w:r>
    </w:p>
    <w:p w14:paraId="59EF87A9" w14:textId="70C090F2" w:rsidR="007C0F2D" w:rsidRPr="00322F3B" w:rsidRDefault="007C0F2D" w:rsidP="007C0F2D">
      <w:pPr>
        <w:pStyle w:val="TofSectsSubdiv"/>
      </w:pPr>
      <w:r w:rsidRPr="00322F3B">
        <w:t>417</w:t>
      </w:r>
      <w:r w:rsidR="009953FD">
        <w:noBreakHyphen/>
      </w:r>
      <w:r w:rsidRPr="00322F3B">
        <w:t>E</w:t>
      </w:r>
      <w:r w:rsidRPr="00322F3B">
        <w:tab/>
        <w:t>Foreign income tax offset</w:t>
      </w:r>
    </w:p>
    <w:p w14:paraId="5534427F" w14:textId="69ECBE8B" w:rsidR="007C0F2D" w:rsidRPr="00322F3B" w:rsidRDefault="007C0F2D" w:rsidP="007C0F2D">
      <w:pPr>
        <w:pStyle w:val="TofSectsSubdiv"/>
      </w:pPr>
      <w:r w:rsidRPr="00322F3B">
        <w:t>417</w:t>
      </w:r>
      <w:r w:rsidR="009953FD">
        <w:noBreakHyphen/>
      </w:r>
      <w:r w:rsidRPr="00322F3B">
        <w:t>F</w:t>
      </w:r>
      <w:r w:rsidRPr="00322F3B">
        <w:tab/>
        <w:t>Transfer pricing</w:t>
      </w:r>
    </w:p>
    <w:p w14:paraId="50E7F5C0" w14:textId="77777777" w:rsidR="007C0F2D" w:rsidRPr="00322F3B" w:rsidRDefault="007C0F2D" w:rsidP="007C0F2D">
      <w:pPr>
        <w:pStyle w:val="ActHead4"/>
      </w:pPr>
      <w:bookmarkStart w:id="677" w:name="_Toc201756107"/>
      <w:r w:rsidRPr="00322F3B">
        <w:t>Guide to Division</w:t>
      </w:r>
      <w:r w:rsidR="00825006" w:rsidRPr="00322F3B">
        <w:t> </w:t>
      </w:r>
      <w:r w:rsidRPr="00322F3B">
        <w:t>417</w:t>
      </w:r>
      <w:bookmarkEnd w:id="677"/>
    </w:p>
    <w:p w14:paraId="6DCBAB00" w14:textId="30EB7862" w:rsidR="007C0F2D" w:rsidRPr="00322F3B" w:rsidRDefault="007C0F2D" w:rsidP="007C0F2D">
      <w:pPr>
        <w:pStyle w:val="ActHead5"/>
      </w:pPr>
      <w:bookmarkStart w:id="678" w:name="_Toc201756108"/>
      <w:r w:rsidRPr="00322F3B">
        <w:rPr>
          <w:rStyle w:val="CharSectno"/>
        </w:rPr>
        <w:t>417</w:t>
      </w:r>
      <w:r w:rsidR="009953FD">
        <w:rPr>
          <w:rStyle w:val="CharSectno"/>
        </w:rPr>
        <w:noBreakHyphen/>
      </w:r>
      <w:r w:rsidRPr="00322F3B">
        <w:rPr>
          <w:rStyle w:val="CharSectno"/>
        </w:rPr>
        <w:t>1</w:t>
      </w:r>
      <w:r w:rsidRPr="00322F3B">
        <w:t xml:space="preserve">  What this Division is about</w:t>
      </w:r>
      <w:bookmarkEnd w:id="678"/>
    </w:p>
    <w:p w14:paraId="396C208D" w14:textId="77777777" w:rsidR="007C0F2D" w:rsidRPr="00322F3B" w:rsidRDefault="007C0F2D" w:rsidP="00B57F3F">
      <w:pPr>
        <w:pStyle w:val="SOText"/>
      </w:pPr>
      <w:r w:rsidRPr="00322F3B">
        <w:t>This Division alters the operation of this Act on several topics (outlined in the table of Subdivisions above) to address how the Timor Sea Maritime Boundaries Treaty could affect the tax treatment, under Australian income tax law, of entities that undertake petroleum activities in the affected area.</w:t>
      </w:r>
    </w:p>
    <w:p w14:paraId="04299D50" w14:textId="25419317" w:rsidR="007C0F2D" w:rsidRPr="00322F3B" w:rsidRDefault="007C0F2D" w:rsidP="007C0F2D">
      <w:pPr>
        <w:pStyle w:val="ActHead4"/>
      </w:pPr>
      <w:bookmarkStart w:id="679" w:name="_Toc201756109"/>
      <w:r w:rsidRPr="00322F3B">
        <w:rPr>
          <w:rStyle w:val="CharSubdNo"/>
        </w:rPr>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A</w:t>
      </w:r>
      <w:r w:rsidRPr="00322F3B">
        <w:t>—</w:t>
      </w:r>
      <w:r w:rsidRPr="00322F3B">
        <w:rPr>
          <w:rStyle w:val="CharSubdText"/>
        </w:rPr>
        <w:t>Introduction</w:t>
      </w:r>
      <w:bookmarkEnd w:id="679"/>
    </w:p>
    <w:p w14:paraId="4B84C29B" w14:textId="77777777" w:rsidR="007C0F2D" w:rsidRPr="00322F3B" w:rsidRDefault="007C0F2D" w:rsidP="007C0F2D">
      <w:pPr>
        <w:pStyle w:val="TofSectsHeading"/>
        <w:numPr>
          <w:ilvl w:val="12"/>
          <w:numId w:val="0"/>
        </w:numPr>
      </w:pPr>
      <w:r w:rsidRPr="00322F3B">
        <w:t>Table of sections</w:t>
      </w:r>
    </w:p>
    <w:p w14:paraId="3F2A8528" w14:textId="61486FA6" w:rsidR="007C0F2D" w:rsidRPr="00322F3B" w:rsidRDefault="007C0F2D" w:rsidP="007C0F2D">
      <w:pPr>
        <w:pStyle w:val="TofSectsSection"/>
        <w:numPr>
          <w:ilvl w:val="12"/>
          <w:numId w:val="0"/>
        </w:numPr>
        <w:ind w:left="1588" w:hanging="794"/>
      </w:pPr>
      <w:r w:rsidRPr="00322F3B">
        <w:t>417</w:t>
      </w:r>
      <w:r w:rsidR="009953FD">
        <w:noBreakHyphen/>
      </w:r>
      <w:r w:rsidRPr="00322F3B">
        <w:t>5</w:t>
      </w:r>
      <w:r w:rsidRPr="00322F3B">
        <w:tab/>
        <w:t>Object</w:t>
      </w:r>
    </w:p>
    <w:p w14:paraId="5D4328FF" w14:textId="3FEFC233" w:rsidR="007C0F2D" w:rsidRPr="00322F3B" w:rsidRDefault="007C0F2D" w:rsidP="007C0F2D">
      <w:pPr>
        <w:pStyle w:val="TofSectsSection"/>
        <w:numPr>
          <w:ilvl w:val="12"/>
          <w:numId w:val="0"/>
        </w:numPr>
        <w:ind w:left="1588" w:hanging="794"/>
      </w:pPr>
      <w:r w:rsidRPr="00322F3B">
        <w:t>417</w:t>
      </w:r>
      <w:r w:rsidR="009953FD">
        <w:noBreakHyphen/>
      </w:r>
      <w:r w:rsidRPr="00322F3B">
        <w:t>10</w:t>
      </w:r>
      <w:r w:rsidRPr="00322F3B">
        <w:tab/>
        <w:t xml:space="preserve">Meaning of </w:t>
      </w:r>
      <w:r w:rsidRPr="00322F3B">
        <w:rPr>
          <w:i/>
        </w:rPr>
        <w:t>transitioned petroleum activities</w:t>
      </w:r>
    </w:p>
    <w:p w14:paraId="748893D4" w14:textId="6C89A48C" w:rsidR="007C0F2D" w:rsidRPr="00322F3B" w:rsidRDefault="007C0F2D" w:rsidP="007C0F2D">
      <w:pPr>
        <w:pStyle w:val="ActHead5"/>
      </w:pPr>
      <w:bookmarkStart w:id="680" w:name="_Toc201756110"/>
      <w:r w:rsidRPr="00322F3B">
        <w:rPr>
          <w:rStyle w:val="CharSectno"/>
        </w:rPr>
        <w:t>417</w:t>
      </w:r>
      <w:r w:rsidR="009953FD">
        <w:rPr>
          <w:rStyle w:val="CharSectno"/>
        </w:rPr>
        <w:noBreakHyphen/>
      </w:r>
      <w:r w:rsidRPr="00322F3B">
        <w:rPr>
          <w:rStyle w:val="CharSectno"/>
        </w:rPr>
        <w:t>5</w:t>
      </w:r>
      <w:r w:rsidRPr="00322F3B">
        <w:t xml:space="preserve">  Object</w:t>
      </w:r>
      <w:bookmarkEnd w:id="680"/>
    </w:p>
    <w:p w14:paraId="369C1A03" w14:textId="6D393AAF" w:rsidR="007C0F2D" w:rsidRPr="00322F3B" w:rsidRDefault="007C0F2D" w:rsidP="007C0F2D">
      <w:pPr>
        <w:pStyle w:val="subsection"/>
      </w:pPr>
      <w:r w:rsidRPr="00322F3B">
        <w:tab/>
      </w:r>
      <w:r w:rsidRPr="00322F3B">
        <w:tab/>
        <w:t xml:space="preserve">The object of this Division is to give effect to Australia’s obligations under the </w:t>
      </w:r>
      <w:r w:rsidR="009953FD" w:rsidRPr="009953FD">
        <w:rPr>
          <w:position w:val="6"/>
          <w:sz w:val="16"/>
        </w:rPr>
        <w:t>*</w:t>
      </w:r>
      <w:r w:rsidRPr="00322F3B">
        <w:t xml:space="preserve">Timor Sea Maritime Boundaries Treaty to provide, in relation to </w:t>
      </w:r>
      <w:r w:rsidR="009953FD" w:rsidRPr="009953FD">
        <w:rPr>
          <w:position w:val="6"/>
          <w:sz w:val="16"/>
        </w:rPr>
        <w:t>*</w:t>
      </w:r>
      <w:r w:rsidRPr="00322F3B">
        <w:t xml:space="preserve">transitioned petroleum activities, equivalent </w:t>
      </w:r>
      <w:r w:rsidRPr="00322F3B">
        <w:lastRenderedPageBreak/>
        <w:t>tax treatment to the tax treatment previously applying in relation to those activities.</w:t>
      </w:r>
    </w:p>
    <w:p w14:paraId="1D9EB172" w14:textId="6B6C6656" w:rsidR="007C0F2D" w:rsidRPr="00322F3B" w:rsidRDefault="007C0F2D" w:rsidP="007C0F2D">
      <w:pPr>
        <w:pStyle w:val="ActHead5"/>
      </w:pPr>
      <w:bookmarkStart w:id="681" w:name="_Toc201756111"/>
      <w:r w:rsidRPr="00322F3B">
        <w:rPr>
          <w:rStyle w:val="CharSectno"/>
        </w:rPr>
        <w:t>417</w:t>
      </w:r>
      <w:r w:rsidR="009953FD">
        <w:rPr>
          <w:rStyle w:val="CharSectno"/>
        </w:rPr>
        <w:noBreakHyphen/>
      </w:r>
      <w:r w:rsidRPr="00322F3B">
        <w:rPr>
          <w:rStyle w:val="CharSectno"/>
        </w:rPr>
        <w:t>10</w:t>
      </w:r>
      <w:r w:rsidRPr="00322F3B">
        <w:t xml:space="preserve">  Meaning of </w:t>
      </w:r>
      <w:r w:rsidRPr="00322F3B">
        <w:rPr>
          <w:i/>
        </w:rPr>
        <w:t>transitioned petroleum activities</w:t>
      </w:r>
      <w:bookmarkEnd w:id="681"/>
    </w:p>
    <w:p w14:paraId="6C0A1969" w14:textId="105C3D2B" w:rsidR="007C0F2D" w:rsidRPr="00322F3B" w:rsidRDefault="007C0F2D" w:rsidP="007C0F2D">
      <w:pPr>
        <w:pStyle w:val="subsection"/>
      </w:pPr>
      <w:r w:rsidRPr="00322F3B">
        <w:tab/>
        <w:t>(1)</w:t>
      </w:r>
      <w:r w:rsidRPr="00322F3B">
        <w:tab/>
      </w:r>
      <w:r w:rsidRPr="00322F3B">
        <w:rPr>
          <w:b/>
          <w:i/>
        </w:rPr>
        <w:t>Transitioned petroleum activities</w:t>
      </w:r>
      <w:r w:rsidRPr="00322F3B">
        <w:t xml:space="preserve"> are petroleum activities (within the meaning of the </w:t>
      </w:r>
      <w:r w:rsidR="009953FD" w:rsidRPr="009953FD">
        <w:rPr>
          <w:position w:val="6"/>
          <w:sz w:val="16"/>
        </w:rPr>
        <w:t>*</w:t>
      </w:r>
      <w:r w:rsidRPr="00322F3B">
        <w:t>Timor Sea Maritime Boundaries Treaty) that are undertaken:</w:t>
      </w:r>
    </w:p>
    <w:p w14:paraId="5A7DB76C" w14:textId="3C374F6B" w:rsidR="007C0F2D" w:rsidRPr="00322F3B" w:rsidRDefault="007C0F2D" w:rsidP="007C0F2D">
      <w:pPr>
        <w:pStyle w:val="paragraph"/>
      </w:pPr>
      <w:r w:rsidRPr="00322F3B">
        <w:tab/>
        <w:t>(a)</w:t>
      </w:r>
      <w:r w:rsidRPr="00322F3B">
        <w:tab/>
        <w:t xml:space="preserve">pursuant to the terms of any of the following </w:t>
      </w:r>
      <w:r w:rsidR="009953FD" w:rsidRPr="009953FD">
        <w:rPr>
          <w:position w:val="6"/>
          <w:sz w:val="16"/>
        </w:rPr>
        <w:t>*</w:t>
      </w:r>
      <w:r w:rsidRPr="00322F3B">
        <w:t>production sharing contracts:</w:t>
      </w:r>
    </w:p>
    <w:p w14:paraId="23F281D4" w14:textId="011D5C4C" w:rsidR="007C0F2D" w:rsidRPr="00322F3B" w:rsidRDefault="007C0F2D" w:rsidP="007C0F2D">
      <w:pPr>
        <w:pStyle w:val="paragraphsub"/>
      </w:pPr>
      <w:r w:rsidRPr="00322F3B">
        <w:tab/>
        <w:t>(i)</w:t>
      </w:r>
      <w:r w:rsidRPr="00322F3B">
        <w:tab/>
        <w:t>Production Sharing Contract JPDA 03</w:t>
      </w:r>
      <w:r w:rsidR="009953FD">
        <w:noBreakHyphen/>
      </w:r>
      <w:r w:rsidRPr="00322F3B">
        <w:t>12;</w:t>
      </w:r>
    </w:p>
    <w:p w14:paraId="296B6275" w14:textId="3747D3C3" w:rsidR="007C0F2D" w:rsidRPr="00322F3B" w:rsidRDefault="007C0F2D" w:rsidP="007C0F2D">
      <w:pPr>
        <w:pStyle w:val="paragraphsub"/>
      </w:pPr>
      <w:r w:rsidRPr="00322F3B">
        <w:tab/>
        <w:t>(ii)</w:t>
      </w:r>
      <w:r w:rsidRPr="00322F3B">
        <w:tab/>
        <w:t>Production Sharing Contract JPDA 03</w:t>
      </w:r>
      <w:r w:rsidR="009953FD">
        <w:noBreakHyphen/>
      </w:r>
      <w:r w:rsidRPr="00322F3B">
        <w:t>13;</w:t>
      </w:r>
    </w:p>
    <w:p w14:paraId="17ACDE13" w14:textId="109AF8AA" w:rsidR="007C0F2D" w:rsidRPr="00322F3B" w:rsidRDefault="007C0F2D" w:rsidP="007C0F2D">
      <w:pPr>
        <w:pStyle w:val="paragraphsub"/>
      </w:pPr>
      <w:r w:rsidRPr="00322F3B">
        <w:tab/>
        <w:t>(iii)</w:t>
      </w:r>
      <w:r w:rsidRPr="00322F3B">
        <w:tab/>
        <w:t>Production Sharing Contract JPDA 06</w:t>
      </w:r>
      <w:r w:rsidR="009953FD">
        <w:noBreakHyphen/>
      </w:r>
      <w:r w:rsidRPr="00322F3B">
        <w:t>105;</w:t>
      </w:r>
    </w:p>
    <w:p w14:paraId="5DD041E3" w14:textId="20973BBE" w:rsidR="007C0F2D" w:rsidRPr="00322F3B" w:rsidRDefault="007C0F2D" w:rsidP="007C0F2D">
      <w:pPr>
        <w:pStyle w:val="paragraphsub"/>
      </w:pPr>
      <w:r w:rsidRPr="00322F3B">
        <w:tab/>
        <w:t>(iv)</w:t>
      </w:r>
      <w:r w:rsidRPr="00322F3B">
        <w:tab/>
        <w:t>Production Sharing Contract JPDA 11</w:t>
      </w:r>
      <w:r w:rsidR="009953FD">
        <w:noBreakHyphen/>
      </w:r>
      <w:r w:rsidRPr="00322F3B">
        <w:t>106; or</w:t>
      </w:r>
    </w:p>
    <w:p w14:paraId="197C8A24" w14:textId="77777777" w:rsidR="007C0F2D" w:rsidRPr="00322F3B" w:rsidRDefault="007C0F2D" w:rsidP="007C0F2D">
      <w:pPr>
        <w:pStyle w:val="paragraph"/>
      </w:pPr>
      <w:r w:rsidRPr="00322F3B">
        <w:tab/>
        <w:t>(b)</w:t>
      </w:r>
      <w:r w:rsidRPr="00322F3B">
        <w:tab/>
        <w:t>pursuant to the terms of a production sharing contract that:</w:t>
      </w:r>
    </w:p>
    <w:p w14:paraId="59CC5766" w14:textId="77777777" w:rsidR="007C0F2D" w:rsidRPr="00322F3B" w:rsidRDefault="007C0F2D" w:rsidP="007C0F2D">
      <w:pPr>
        <w:pStyle w:val="paragraphsub"/>
      </w:pPr>
      <w:r w:rsidRPr="00322F3B">
        <w:tab/>
        <w:t>(i)</w:t>
      </w:r>
      <w:r w:rsidRPr="00322F3B">
        <w:tab/>
        <w:t>comes into force after, or when, that treaty entered into force; and</w:t>
      </w:r>
    </w:p>
    <w:p w14:paraId="0F41D978" w14:textId="77777777" w:rsidR="007C0F2D" w:rsidRPr="00322F3B" w:rsidRDefault="007C0F2D" w:rsidP="007C0F2D">
      <w:pPr>
        <w:pStyle w:val="paragraphsub"/>
      </w:pPr>
      <w:r w:rsidRPr="00322F3B">
        <w:tab/>
        <w:t>(ii)</w:t>
      </w:r>
      <w:r w:rsidRPr="00322F3B">
        <w:tab/>
        <w:t xml:space="preserve">has the effect of replacing, and relates to the same area as, a production sharing contract mentioned in </w:t>
      </w:r>
      <w:r w:rsidR="00825006" w:rsidRPr="00322F3B">
        <w:t>paragraph (</w:t>
      </w:r>
      <w:r w:rsidRPr="00322F3B">
        <w:t>a); or</w:t>
      </w:r>
    </w:p>
    <w:p w14:paraId="6C409C45" w14:textId="4D034C81" w:rsidR="007C0F2D" w:rsidRPr="00322F3B" w:rsidRDefault="007C0F2D" w:rsidP="007C0F2D">
      <w:pPr>
        <w:pStyle w:val="paragraph"/>
      </w:pPr>
      <w:r w:rsidRPr="00322F3B">
        <w:tab/>
        <w:t>(c)</w:t>
      </w:r>
      <w:r w:rsidRPr="00322F3B">
        <w:tab/>
        <w:t xml:space="preserve">in a part of the </w:t>
      </w:r>
      <w:r w:rsidR="009953FD" w:rsidRPr="009953FD">
        <w:rPr>
          <w:position w:val="6"/>
          <w:sz w:val="16"/>
        </w:rPr>
        <w:t>*</w:t>
      </w:r>
      <w:r w:rsidRPr="00322F3B">
        <w:t>Petroleum Exploration Permit WA</w:t>
      </w:r>
      <w:r w:rsidR="009953FD">
        <w:noBreakHyphen/>
      </w:r>
      <w:r w:rsidRPr="00322F3B">
        <w:t>523</w:t>
      </w:r>
      <w:r w:rsidR="009953FD">
        <w:noBreakHyphen/>
      </w:r>
      <w:r w:rsidRPr="00322F3B">
        <w:t>P permit area that, as a result of that treaty entering into force, ceased to be within the continental shelf of Australia.</w:t>
      </w:r>
    </w:p>
    <w:p w14:paraId="05B7EE71" w14:textId="460099FD" w:rsidR="007C0F2D" w:rsidRPr="00322F3B" w:rsidRDefault="007C0F2D" w:rsidP="007C0F2D">
      <w:pPr>
        <w:pStyle w:val="notetext"/>
      </w:pPr>
      <w:r w:rsidRPr="00322F3B">
        <w:t>Note:</w:t>
      </w:r>
      <w:r w:rsidRPr="00322F3B">
        <w:tab/>
        <w:t>This part of the Petroleum Exploration Permit WA</w:t>
      </w:r>
      <w:r w:rsidR="009953FD">
        <w:noBreakHyphen/>
      </w:r>
      <w:r w:rsidRPr="00322F3B">
        <w:t>523</w:t>
      </w:r>
      <w:r w:rsidR="009953FD">
        <w:noBreakHyphen/>
      </w:r>
      <w:r w:rsidRPr="00322F3B">
        <w:t>P permit area includes the Buffalo Oil Field.</w:t>
      </w:r>
    </w:p>
    <w:p w14:paraId="7C4323C3" w14:textId="56201B6B" w:rsidR="007C0F2D" w:rsidRPr="00322F3B" w:rsidRDefault="007C0F2D" w:rsidP="007C0F2D">
      <w:pPr>
        <w:pStyle w:val="subsection"/>
      </w:pPr>
      <w:r w:rsidRPr="00322F3B">
        <w:tab/>
        <w:t>(2)</w:t>
      </w:r>
      <w:r w:rsidRPr="00322F3B">
        <w:tab/>
        <w:t xml:space="preserve">The </w:t>
      </w:r>
      <w:r w:rsidRPr="00322F3B">
        <w:rPr>
          <w:b/>
          <w:i/>
        </w:rPr>
        <w:t>Petroleum Exploration Permit WA</w:t>
      </w:r>
      <w:r w:rsidR="009953FD">
        <w:rPr>
          <w:b/>
          <w:i/>
        </w:rPr>
        <w:noBreakHyphen/>
      </w:r>
      <w:r w:rsidRPr="00322F3B">
        <w:rPr>
          <w:b/>
          <w:i/>
        </w:rPr>
        <w:t>523</w:t>
      </w:r>
      <w:r w:rsidR="009953FD">
        <w:rPr>
          <w:b/>
          <w:i/>
        </w:rPr>
        <w:noBreakHyphen/>
      </w:r>
      <w:r w:rsidRPr="00322F3B">
        <w:rPr>
          <w:b/>
          <w:i/>
        </w:rPr>
        <w:t>P permit area</w:t>
      </w:r>
      <w:r w:rsidRPr="00322F3B">
        <w:t xml:space="preserve"> is the area that, just before the </w:t>
      </w:r>
      <w:r w:rsidR="009953FD" w:rsidRPr="009953FD">
        <w:rPr>
          <w:position w:val="6"/>
          <w:sz w:val="16"/>
        </w:rPr>
        <w:t>*</w:t>
      </w:r>
      <w:r w:rsidRPr="00322F3B">
        <w:t>Timor Sea Maritime Boundaries Treaty entered into force, was the subject of Petroleum Exploration Permit WA</w:t>
      </w:r>
      <w:r w:rsidR="009953FD">
        <w:noBreakHyphen/>
      </w:r>
      <w:r w:rsidRPr="00322F3B">
        <w:t>523</w:t>
      </w:r>
      <w:r w:rsidR="009953FD">
        <w:noBreakHyphen/>
      </w:r>
      <w:r w:rsidRPr="00322F3B">
        <w:t>P, granted under Part</w:t>
      </w:r>
      <w:r w:rsidR="00825006" w:rsidRPr="00322F3B">
        <w:t> </w:t>
      </w:r>
      <w:r w:rsidRPr="00322F3B">
        <w:t xml:space="preserve">2.2 of the </w:t>
      </w:r>
      <w:r w:rsidRPr="00322F3B">
        <w:rPr>
          <w:i/>
        </w:rPr>
        <w:t>Offshore Petroleum and Greenhouse Gas Storage Act 2006</w:t>
      </w:r>
      <w:r w:rsidRPr="00322F3B">
        <w:t xml:space="preserve"> on 27</w:t>
      </w:r>
      <w:r w:rsidR="00825006" w:rsidRPr="00322F3B">
        <w:t> </w:t>
      </w:r>
      <w:r w:rsidRPr="00322F3B">
        <w:t>May 2016.</w:t>
      </w:r>
    </w:p>
    <w:p w14:paraId="36BFF151" w14:textId="1071E244" w:rsidR="007C0F2D" w:rsidRPr="00322F3B" w:rsidRDefault="007C0F2D" w:rsidP="007C0F2D">
      <w:pPr>
        <w:pStyle w:val="ActHead4"/>
      </w:pPr>
      <w:bookmarkStart w:id="682" w:name="_Toc201756112"/>
      <w:r w:rsidRPr="00322F3B">
        <w:rPr>
          <w:rStyle w:val="CharSubdNo"/>
        </w:rPr>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B</w:t>
      </w:r>
      <w:r w:rsidRPr="00322F3B">
        <w:t>—</w:t>
      </w:r>
      <w:r w:rsidRPr="00322F3B">
        <w:rPr>
          <w:rStyle w:val="CharSubdText"/>
        </w:rPr>
        <w:t>Capital allowances</w:t>
      </w:r>
      <w:bookmarkEnd w:id="682"/>
    </w:p>
    <w:p w14:paraId="7C998577" w14:textId="77777777" w:rsidR="007C0F2D" w:rsidRPr="00322F3B" w:rsidRDefault="007C0F2D" w:rsidP="007C0F2D">
      <w:pPr>
        <w:pStyle w:val="TofSectsHeading"/>
        <w:numPr>
          <w:ilvl w:val="12"/>
          <w:numId w:val="0"/>
        </w:numPr>
      </w:pPr>
      <w:r w:rsidRPr="00322F3B">
        <w:t>Table of sections</w:t>
      </w:r>
    </w:p>
    <w:p w14:paraId="28A22CA7" w14:textId="52C63661" w:rsidR="007C0F2D" w:rsidRPr="00322F3B" w:rsidRDefault="007C0F2D" w:rsidP="007C0F2D">
      <w:pPr>
        <w:pStyle w:val="TofSectsSection"/>
        <w:numPr>
          <w:ilvl w:val="12"/>
          <w:numId w:val="0"/>
        </w:numPr>
        <w:ind w:left="1588" w:hanging="794"/>
      </w:pPr>
      <w:r w:rsidRPr="00322F3B">
        <w:t>417</w:t>
      </w:r>
      <w:r w:rsidR="009953FD">
        <w:noBreakHyphen/>
      </w:r>
      <w:r w:rsidRPr="00322F3B">
        <w:t>25</w:t>
      </w:r>
      <w:r w:rsidRPr="00322F3B">
        <w:tab/>
        <w:t>Deducting amounts for depreciating assets</w:t>
      </w:r>
    </w:p>
    <w:p w14:paraId="7097D769" w14:textId="216FB6BC" w:rsidR="007C0F2D" w:rsidRPr="00322F3B" w:rsidRDefault="007C0F2D" w:rsidP="007C0F2D">
      <w:pPr>
        <w:pStyle w:val="TofSectsSection"/>
        <w:numPr>
          <w:ilvl w:val="12"/>
          <w:numId w:val="0"/>
        </w:numPr>
        <w:ind w:left="1588" w:hanging="794"/>
      </w:pPr>
      <w:r w:rsidRPr="00322F3B">
        <w:lastRenderedPageBreak/>
        <w:t>417</w:t>
      </w:r>
      <w:r w:rsidR="009953FD">
        <w:noBreakHyphen/>
      </w:r>
      <w:r w:rsidRPr="00322F3B">
        <w:t>30</w:t>
      </w:r>
      <w:r w:rsidRPr="00322F3B">
        <w:tab/>
        <w:t>Balancing adjustments</w:t>
      </w:r>
    </w:p>
    <w:p w14:paraId="0C2FC1B2" w14:textId="0FE09335" w:rsidR="007C0F2D" w:rsidRPr="00322F3B" w:rsidRDefault="007C0F2D" w:rsidP="007C0F2D">
      <w:pPr>
        <w:pStyle w:val="TofSectsSection"/>
        <w:numPr>
          <w:ilvl w:val="12"/>
          <w:numId w:val="0"/>
        </w:numPr>
        <w:ind w:left="1588" w:hanging="794"/>
      </w:pPr>
      <w:r w:rsidRPr="00322F3B">
        <w:t>417</w:t>
      </w:r>
      <w:r w:rsidR="009953FD">
        <w:noBreakHyphen/>
      </w:r>
      <w:r w:rsidRPr="00322F3B">
        <w:t>35</w:t>
      </w:r>
      <w:r w:rsidRPr="00322F3B">
        <w:tab/>
        <w:t>Allocating assets to a project pool</w:t>
      </w:r>
    </w:p>
    <w:p w14:paraId="1F268888" w14:textId="7222DEE1" w:rsidR="007C0F2D" w:rsidRPr="00322F3B" w:rsidRDefault="007C0F2D" w:rsidP="007C0F2D">
      <w:pPr>
        <w:pStyle w:val="TofSectsSection"/>
        <w:numPr>
          <w:ilvl w:val="12"/>
          <w:numId w:val="0"/>
        </w:numPr>
        <w:ind w:left="1588" w:hanging="794"/>
      </w:pPr>
      <w:r w:rsidRPr="00322F3B">
        <w:t>417</w:t>
      </w:r>
      <w:r w:rsidR="009953FD">
        <w:noBreakHyphen/>
      </w:r>
      <w:r w:rsidRPr="00322F3B">
        <w:t>40</w:t>
      </w:r>
      <w:r w:rsidRPr="00322F3B">
        <w:tab/>
        <w:t>Deduction for expenditure on mining site rehabilitation</w:t>
      </w:r>
    </w:p>
    <w:p w14:paraId="24508C18" w14:textId="66D08159" w:rsidR="007C0F2D" w:rsidRPr="00322F3B" w:rsidRDefault="007C0F2D" w:rsidP="007C0F2D">
      <w:pPr>
        <w:pStyle w:val="TofSectsSection"/>
        <w:numPr>
          <w:ilvl w:val="12"/>
          <w:numId w:val="0"/>
        </w:numPr>
        <w:ind w:left="1588" w:hanging="794"/>
      </w:pPr>
      <w:r w:rsidRPr="00322F3B">
        <w:t>417</w:t>
      </w:r>
      <w:r w:rsidR="009953FD">
        <w:noBreakHyphen/>
      </w:r>
      <w:r w:rsidRPr="00322F3B">
        <w:t>45</w:t>
      </w:r>
      <w:r w:rsidRPr="00322F3B">
        <w:tab/>
        <w:t>Capital expenditure</w:t>
      </w:r>
    </w:p>
    <w:p w14:paraId="411B4185" w14:textId="429FD501" w:rsidR="007C0F2D" w:rsidRPr="00322F3B" w:rsidRDefault="007C0F2D" w:rsidP="007C0F2D">
      <w:pPr>
        <w:pStyle w:val="TofSectsSection"/>
        <w:numPr>
          <w:ilvl w:val="12"/>
          <w:numId w:val="0"/>
        </w:numPr>
        <w:ind w:left="1588" w:hanging="794"/>
      </w:pPr>
      <w:r w:rsidRPr="00322F3B">
        <w:t>417</w:t>
      </w:r>
      <w:r w:rsidR="009953FD">
        <w:noBreakHyphen/>
      </w:r>
      <w:r w:rsidRPr="00322F3B">
        <w:t>50</w:t>
      </w:r>
      <w:r w:rsidRPr="00322F3B">
        <w:tab/>
        <w:t>Transferring entitlement to deductions relating to a project pool</w:t>
      </w:r>
    </w:p>
    <w:p w14:paraId="4DAD6C20" w14:textId="17F1750A" w:rsidR="007C0F2D" w:rsidRPr="00322F3B" w:rsidRDefault="007C0F2D" w:rsidP="007C0F2D">
      <w:pPr>
        <w:pStyle w:val="ActHead5"/>
      </w:pPr>
      <w:bookmarkStart w:id="683" w:name="_Toc201756113"/>
      <w:r w:rsidRPr="00322F3B">
        <w:rPr>
          <w:rStyle w:val="CharSectno"/>
        </w:rPr>
        <w:t>417</w:t>
      </w:r>
      <w:r w:rsidR="009953FD">
        <w:rPr>
          <w:rStyle w:val="CharSectno"/>
        </w:rPr>
        <w:noBreakHyphen/>
      </w:r>
      <w:r w:rsidRPr="00322F3B">
        <w:rPr>
          <w:rStyle w:val="CharSectno"/>
        </w:rPr>
        <w:t>25</w:t>
      </w:r>
      <w:r w:rsidRPr="00322F3B">
        <w:t xml:space="preserve">  Deducting amounts for depreciating assets</w:t>
      </w:r>
      <w:bookmarkEnd w:id="683"/>
    </w:p>
    <w:p w14:paraId="1119D52E" w14:textId="77777777" w:rsidR="007C0F2D" w:rsidRPr="00322F3B" w:rsidRDefault="007C0F2D" w:rsidP="007C0F2D">
      <w:pPr>
        <w:pStyle w:val="subsection"/>
      </w:pPr>
      <w:r w:rsidRPr="00322F3B">
        <w:tab/>
        <w:t>(1)</w:t>
      </w:r>
      <w:r w:rsidRPr="00322F3B">
        <w:tab/>
        <w:t>If:</w:t>
      </w:r>
    </w:p>
    <w:p w14:paraId="2713F91D" w14:textId="47645FB5" w:rsidR="007C0F2D" w:rsidRPr="00322F3B" w:rsidRDefault="007C0F2D" w:rsidP="007C0F2D">
      <w:pPr>
        <w:pStyle w:val="paragraph"/>
      </w:pPr>
      <w:r w:rsidRPr="00322F3B">
        <w:tab/>
        <w:t>(a)</w:t>
      </w:r>
      <w:r w:rsidRPr="00322F3B">
        <w:tab/>
        <w:t xml:space="preserve">you use a </w:t>
      </w:r>
      <w:r w:rsidR="009953FD" w:rsidRPr="009953FD">
        <w:rPr>
          <w:position w:val="6"/>
          <w:sz w:val="16"/>
        </w:rPr>
        <w:t>*</w:t>
      </w:r>
      <w:r w:rsidRPr="00322F3B">
        <w:t xml:space="preserve">depreciating asset, or you have it </w:t>
      </w:r>
      <w:r w:rsidR="009953FD" w:rsidRPr="009953FD">
        <w:rPr>
          <w:position w:val="6"/>
          <w:sz w:val="16"/>
        </w:rPr>
        <w:t>*</w:t>
      </w:r>
      <w:r w:rsidRPr="00322F3B">
        <w:t xml:space="preserve">installed ready for use, for a purpose of undertaking </w:t>
      </w:r>
      <w:r w:rsidR="009953FD" w:rsidRPr="009953FD">
        <w:rPr>
          <w:position w:val="6"/>
          <w:sz w:val="16"/>
        </w:rPr>
        <w:t>*</w:t>
      </w:r>
      <w:r w:rsidRPr="00322F3B">
        <w:t>transitioned petroleum activities; and</w:t>
      </w:r>
    </w:p>
    <w:p w14:paraId="4448983D" w14:textId="707C85CB" w:rsidR="007C0F2D" w:rsidRPr="00322F3B" w:rsidRDefault="007C0F2D" w:rsidP="007C0F2D">
      <w:pPr>
        <w:pStyle w:val="paragraph"/>
      </w:pPr>
      <w:r w:rsidRPr="00322F3B">
        <w:tab/>
        <w:t>(b)</w:t>
      </w:r>
      <w:r w:rsidRPr="00322F3B">
        <w:tab/>
        <w:t xml:space="preserve">before the </w:t>
      </w:r>
      <w:r w:rsidR="009953FD" w:rsidRPr="009953FD">
        <w:rPr>
          <w:position w:val="6"/>
          <w:sz w:val="16"/>
        </w:rPr>
        <w:t>*</w:t>
      </w:r>
      <w:r w:rsidRPr="00322F3B">
        <w:t>Timor Sea Maritime Boundaries Treaty entered into force, you or another entity used the asset, or you or another entity had it installed ready for use, for a purpose of undertaking transitioned petroleum activities;</w:t>
      </w:r>
    </w:p>
    <w:p w14:paraId="300539AC" w14:textId="65531918" w:rsidR="007C0F2D" w:rsidRPr="00322F3B" w:rsidRDefault="007C0F2D" w:rsidP="007C0F2D">
      <w:pPr>
        <w:pStyle w:val="subsection2"/>
      </w:pPr>
      <w:r w:rsidRPr="00322F3B">
        <w:t xml:space="preserve">to the extent that you use the asset, or you have it installed ready for use, for that purpose, you are taken to use the asset, or to have it installed ready for use, entirely for a </w:t>
      </w:r>
      <w:r w:rsidR="009953FD" w:rsidRPr="009953FD">
        <w:rPr>
          <w:position w:val="6"/>
          <w:sz w:val="16"/>
        </w:rPr>
        <w:t>*</w:t>
      </w:r>
      <w:r w:rsidRPr="00322F3B">
        <w:t>taxable purpose.</w:t>
      </w:r>
    </w:p>
    <w:p w14:paraId="53824956" w14:textId="35B4178A" w:rsidR="007C0F2D" w:rsidRPr="00322F3B" w:rsidRDefault="007C0F2D" w:rsidP="007C0F2D">
      <w:pPr>
        <w:pStyle w:val="subsection"/>
      </w:pPr>
      <w:r w:rsidRPr="00322F3B">
        <w:tab/>
        <w:t>(2)</w:t>
      </w:r>
      <w:r w:rsidRPr="00322F3B">
        <w:tab/>
        <w:t xml:space="preserve">For the purposes of </w:t>
      </w:r>
      <w:r w:rsidR="009953FD">
        <w:t>subsection 4</w:t>
      </w:r>
      <w:r w:rsidRPr="00322F3B">
        <w:t>0</w:t>
      </w:r>
      <w:r w:rsidR="009953FD">
        <w:noBreakHyphen/>
      </w:r>
      <w:r w:rsidRPr="00322F3B">
        <w:t>25(2), if:</w:t>
      </w:r>
    </w:p>
    <w:p w14:paraId="48443784" w14:textId="77777777" w:rsidR="007C0F2D" w:rsidRPr="00322F3B" w:rsidRDefault="007C0F2D" w:rsidP="007C0F2D">
      <w:pPr>
        <w:pStyle w:val="paragraph"/>
      </w:pPr>
      <w:r w:rsidRPr="00322F3B">
        <w:tab/>
        <w:t>(a)</w:t>
      </w:r>
      <w:r w:rsidRPr="00322F3B">
        <w:tab/>
        <w:t>you can deduct an amount for a decline in value of the asset; and</w:t>
      </w:r>
    </w:p>
    <w:p w14:paraId="7C12A388" w14:textId="77777777" w:rsidR="007C0F2D" w:rsidRPr="00322F3B" w:rsidRDefault="007C0F2D" w:rsidP="007C0F2D">
      <w:pPr>
        <w:pStyle w:val="paragraph"/>
      </w:pPr>
      <w:r w:rsidRPr="00322F3B">
        <w:tab/>
        <w:t>(b)</w:t>
      </w:r>
      <w:r w:rsidRPr="00322F3B">
        <w:tab/>
        <w:t xml:space="preserve">apart from </w:t>
      </w:r>
      <w:r w:rsidR="00825006" w:rsidRPr="00322F3B">
        <w:t>subsection (</w:t>
      </w:r>
      <w:r w:rsidRPr="00322F3B">
        <w:t>1), you would not be able to deduct an amount, or would only be able to deduct a lesser amount, for that decline in value; and</w:t>
      </w:r>
    </w:p>
    <w:p w14:paraId="72189DC7" w14:textId="706AFDF7" w:rsidR="007C0F2D" w:rsidRPr="00322F3B" w:rsidRDefault="007C0F2D" w:rsidP="007C0F2D">
      <w:pPr>
        <w:pStyle w:val="paragraph"/>
      </w:pPr>
      <w:r w:rsidRPr="00322F3B">
        <w:tab/>
        <w:t>(c)</w:t>
      </w:r>
      <w:r w:rsidRPr="00322F3B">
        <w:tab/>
        <w:t xml:space="preserve">the </w:t>
      </w:r>
      <w:r w:rsidR="009953FD" w:rsidRPr="009953FD">
        <w:rPr>
          <w:position w:val="6"/>
          <w:sz w:val="16"/>
        </w:rPr>
        <w:t>*</w:t>
      </w:r>
      <w:r w:rsidRPr="00322F3B">
        <w:t xml:space="preserve">transitioned petroleum activities are wholly or partly undertaken, or to be undertaken, in relation to the </w:t>
      </w:r>
      <w:r w:rsidR="009953FD" w:rsidRPr="009953FD">
        <w:rPr>
          <w:position w:val="6"/>
          <w:sz w:val="16"/>
        </w:rPr>
        <w:t>*</w:t>
      </w:r>
      <w:r w:rsidRPr="00322F3B">
        <w:t>JPDA;</w:t>
      </w:r>
    </w:p>
    <w:p w14:paraId="3569C16C" w14:textId="2924DAAA" w:rsidR="007C0F2D" w:rsidRPr="00322F3B" w:rsidRDefault="007C0F2D" w:rsidP="007C0F2D">
      <w:pPr>
        <w:pStyle w:val="subsection2"/>
      </w:pPr>
      <w:r w:rsidRPr="00322F3B">
        <w:t xml:space="preserve">to the extent that the activities are so undertaken, or so to be undertaken, the part of the asset’s decline in value that is attributable to your use of the asset, or your having it </w:t>
      </w:r>
      <w:r w:rsidR="009953FD" w:rsidRPr="009953FD">
        <w:rPr>
          <w:position w:val="6"/>
          <w:sz w:val="16"/>
        </w:rPr>
        <w:t>*</w:t>
      </w:r>
      <w:r w:rsidRPr="00322F3B">
        <w:t xml:space="preserve">installed ready for use, for a </w:t>
      </w:r>
      <w:r w:rsidR="009953FD" w:rsidRPr="009953FD">
        <w:rPr>
          <w:position w:val="6"/>
          <w:sz w:val="16"/>
        </w:rPr>
        <w:t>*</w:t>
      </w:r>
      <w:r w:rsidRPr="00322F3B">
        <w:t>taxable purpose is reduced to 10% of what it would be apart from this subsection.</w:t>
      </w:r>
    </w:p>
    <w:p w14:paraId="352E15E4" w14:textId="429C9FB5" w:rsidR="007C0F2D" w:rsidRPr="00322F3B" w:rsidRDefault="007C0F2D" w:rsidP="007C0F2D">
      <w:pPr>
        <w:pStyle w:val="subsection"/>
      </w:pPr>
      <w:r w:rsidRPr="00322F3B">
        <w:tab/>
        <w:t>(3)</w:t>
      </w:r>
      <w:r w:rsidRPr="00322F3B">
        <w:tab/>
        <w:t>For the purposes of Subdivision</w:t>
      </w:r>
      <w:r w:rsidR="00825006" w:rsidRPr="00322F3B">
        <w:t> </w:t>
      </w:r>
      <w:r w:rsidRPr="00322F3B">
        <w:t>40</w:t>
      </w:r>
      <w:r w:rsidR="009953FD">
        <w:noBreakHyphen/>
      </w:r>
      <w:r w:rsidRPr="00322F3B">
        <w:t>C, if:</w:t>
      </w:r>
    </w:p>
    <w:p w14:paraId="440A9482" w14:textId="77777777" w:rsidR="007C0F2D" w:rsidRPr="00322F3B" w:rsidRDefault="007C0F2D" w:rsidP="007C0F2D">
      <w:pPr>
        <w:pStyle w:val="paragraph"/>
      </w:pPr>
      <w:r w:rsidRPr="00322F3B">
        <w:tab/>
        <w:t>(a)</w:t>
      </w:r>
      <w:r w:rsidRPr="00322F3B">
        <w:tab/>
        <w:t>you can deduct an amount for a decline in value of the asset; and</w:t>
      </w:r>
    </w:p>
    <w:p w14:paraId="64F02068" w14:textId="77777777" w:rsidR="007C0F2D" w:rsidRPr="00322F3B" w:rsidRDefault="007C0F2D" w:rsidP="007C0F2D">
      <w:pPr>
        <w:pStyle w:val="paragraph"/>
      </w:pPr>
      <w:r w:rsidRPr="00322F3B">
        <w:lastRenderedPageBreak/>
        <w:tab/>
        <w:t>(b)</w:t>
      </w:r>
      <w:r w:rsidRPr="00322F3B">
        <w:tab/>
        <w:t xml:space="preserve">apart from </w:t>
      </w:r>
      <w:r w:rsidR="00825006" w:rsidRPr="00322F3B">
        <w:t>subsection (</w:t>
      </w:r>
      <w:r w:rsidRPr="00322F3B">
        <w:t>1), you would not be able to deduct an amount, or would only be able to deduct a lesser amount, for that decline in value;</w:t>
      </w:r>
    </w:p>
    <w:p w14:paraId="6B18262C" w14:textId="41482AED" w:rsidR="007C0F2D" w:rsidRPr="00322F3B" w:rsidRDefault="007C0F2D" w:rsidP="007C0F2D">
      <w:pPr>
        <w:pStyle w:val="subsection2"/>
      </w:pPr>
      <w:r w:rsidRPr="00322F3B">
        <w:t xml:space="preserve">in working out the second element of the </w:t>
      </w:r>
      <w:r w:rsidR="009953FD" w:rsidRPr="009953FD">
        <w:rPr>
          <w:position w:val="6"/>
          <w:sz w:val="16"/>
        </w:rPr>
        <w:t>*</w:t>
      </w:r>
      <w:r w:rsidRPr="00322F3B">
        <w:t xml:space="preserve">cost of the asset, disregard any amount that you pay, and any expenditure that you incur, on or after the day on which the </w:t>
      </w:r>
      <w:r w:rsidR="009953FD" w:rsidRPr="009953FD">
        <w:rPr>
          <w:position w:val="6"/>
          <w:sz w:val="16"/>
        </w:rPr>
        <w:t>*</w:t>
      </w:r>
      <w:r w:rsidRPr="00322F3B">
        <w:t>Timor Sea Maritime Boundaries Treaty entered into force.</w:t>
      </w:r>
    </w:p>
    <w:p w14:paraId="187D5182" w14:textId="752939D7" w:rsidR="007C0F2D" w:rsidRPr="00322F3B" w:rsidRDefault="007C0F2D" w:rsidP="007C0F2D">
      <w:pPr>
        <w:pStyle w:val="ActHead5"/>
      </w:pPr>
      <w:bookmarkStart w:id="684" w:name="_Toc201756114"/>
      <w:r w:rsidRPr="00322F3B">
        <w:rPr>
          <w:rStyle w:val="CharSectno"/>
        </w:rPr>
        <w:t>417</w:t>
      </w:r>
      <w:r w:rsidR="009953FD">
        <w:rPr>
          <w:rStyle w:val="CharSectno"/>
        </w:rPr>
        <w:noBreakHyphen/>
      </w:r>
      <w:r w:rsidRPr="00322F3B">
        <w:rPr>
          <w:rStyle w:val="CharSectno"/>
        </w:rPr>
        <w:t>30</w:t>
      </w:r>
      <w:r w:rsidRPr="00322F3B">
        <w:t xml:space="preserve">  Balancing adjustments</w:t>
      </w:r>
      <w:bookmarkEnd w:id="684"/>
    </w:p>
    <w:p w14:paraId="1AACB4E1" w14:textId="77777777" w:rsidR="007C0F2D" w:rsidRPr="00322F3B" w:rsidRDefault="007C0F2D" w:rsidP="007C0F2D">
      <w:pPr>
        <w:pStyle w:val="subsection"/>
      </w:pPr>
      <w:r w:rsidRPr="00322F3B">
        <w:tab/>
        <w:t>(1)</w:t>
      </w:r>
      <w:r w:rsidRPr="00322F3B">
        <w:tab/>
        <w:t>If:</w:t>
      </w:r>
    </w:p>
    <w:p w14:paraId="6EA3EE9B" w14:textId="6CF1021D" w:rsidR="007C0F2D" w:rsidRPr="00322F3B" w:rsidRDefault="007C0F2D" w:rsidP="007C0F2D">
      <w:pPr>
        <w:pStyle w:val="paragraph"/>
      </w:pPr>
      <w:r w:rsidRPr="00322F3B">
        <w:tab/>
        <w:t>(a)</w:t>
      </w:r>
      <w:r w:rsidRPr="00322F3B">
        <w:tab/>
        <w:t xml:space="preserve">before the </w:t>
      </w:r>
      <w:r w:rsidR="009953FD" w:rsidRPr="009953FD">
        <w:rPr>
          <w:position w:val="6"/>
          <w:sz w:val="16"/>
        </w:rPr>
        <w:t>*</w:t>
      </w:r>
      <w:r w:rsidRPr="00322F3B">
        <w:t xml:space="preserve">Timor Sea Maritime Boundaries Treaty entered into force, you </w:t>
      </w:r>
      <w:r w:rsidR="009953FD" w:rsidRPr="009953FD">
        <w:rPr>
          <w:position w:val="6"/>
          <w:sz w:val="16"/>
        </w:rPr>
        <w:t>*</w:t>
      </w:r>
      <w:r w:rsidRPr="00322F3B">
        <w:t xml:space="preserve">held a </w:t>
      </w:r>
      <w:r w:rsidR="009953FD" w:rsidRPr="009953FD">
        <w:rPr>
          <w:position w:val="6"/>
          <w:sz w:val="16"/>
        </w:rPr>
        <w:t>*</w:t>
      </w:r>
      <w:r w:rsidRPr="00322F3B">
        <w:t xml:space="preserve">depreciating asset that you used, or had </w:t>
      </w:r>
      <w:r w:rsidR="009953FD" w:rsidRPr="009953FD">
        <w:rPr>
          <w:position w:val="6"/>
          <w:sz w:val="16"/>
        </w:rPr>
        <w:t>*</w:t>
      </w:r>
      <w:r w:rsidRPr="00322F3B">
        <w:t xml:space="preserve">installed ready for use, for a purpose of undertaking </w:t>
      </w:r>
      <w:r w:rsidR="009953FD" w:rsidRPr="009953FD">
        <w:rPr>
          <w:position w:val="6"/>
          <w:sz w:val="16"/>
        </w:rPr>
        <w:t>*</w:t>
      </w:r>
      <w:r w:rsidRPr="00322F3B">
        <w:t>transitioned petroleum activities; and</w:t>
      </w:r>
    </w:p>
    <w:p w14:paraId="2205AC78" w14:textId="77777777" w:rsidR="007C0F2D" w:rsidRPr="00322F3B" w:rsidRDefault="007C0F2D" w:rsidP="007C0F2D">
      <w:pPr>
        <w:pStyle w:val="paragraph"/>
      </w:pPr>
      <w:r w:rsidRPr="00322F3B">
        <w:tab/>
        <w:t>(b)</w:t>
      </w:r>
      <w:r w:rsidRPr="00322F3B">
        <w:tab/>
        <w:t>you stopped holding the asset when that treaty entered into force, because the asset ceased to exist at that time; and</w:t>
      </w:r>
    </w:p>
    <w:p w14:paraId="4EB62A52" w14:textId="77777777" w:rsidR="007C0F2D" w:rsidRPr="00322F3B" w:rsidRDefault="007C0F2D" w:rsidP="007C0F2D">
      <w:pPr>
        <w:pStyle w:val="paragraph"/>
      </w:pPr>
      <w:r w:rsidRPr="00322F3B">
        <w:tab/>
        <w:t>(c)</w:t>
      </w:r>
      <w:r w:rsidRPr="00322F3B">
        <w:tab/>
        <w:t>the cessation occurred in connection with the entry into force of that treaty;</w:t>
      </w:r>
    </w:p>
    <w:p w14:paraId="3D826481" w14:textId="772CA5FF" w:rsidR="007C0F2D" w:rsidRPr="00322F3B" w:rsidRDefault="007C0F2D" w:rsidP="007C0F2D">
      <w:pPr>
        <w:pStyle w:val="subsection2"/>
      </w:pPr>
      <w:r w:rsidRPr="00322F3B">
        <w:t xml:space="preserve">the cessation is taken, for the purposes of this Act, not to be a </w:t>
      </w:r>
      <w:r w:rsidR="009953FD" w:rsidRPr="009953FD">
        <w:rPr>
          <w:position w:val="6"/>
          <w:sz w:val="16"/>
        </w:rPr>
        <w:t>*</w:t>
      </w:r>
      <w:r w:rsidRPr="00322F3B">
        <w:t>balancing adjustment event.</w:t>
      </w:r>
    </w:p>
    <w:p w14:paraId="4E568519" w14:textId="26AE0032" w:rsidR="007C0F2D" w:rsidRPr="00322F3B" w:rsidRDefault="007C0F2D" w:rsidP="007C0F2D">
      <w:pPr>
        <w:pStyle w:val="subsection"/>
      </w:pPr>
      <w:r w:rsidRPr="00322F3B">
        <w:tab/>
        <w:t>(2)</w:t>
      </w:r>
      <w:r w:rsidRPr="00322F3B">
        <w:tab/>
        <w:t>Section</w:t>
      </w:r>
      <w:r w:rsidR="00825006" w:rsidRPr="00322F3B">
        <w:t> </w:t>
      </w:r>
      <w:r w:rsidRPr="00322F3B">
        <w:t>40</w:t>
      </w:r>
      <w:r w:rsidR="009953FD">
        <w:noBreakHyphen/>
      </w:r>
      <w:r w:rsidRPr="00322F3B">
        <w:t xml:space="preserve">285 does not apply in relation to a </w:t>
      </w:r>
      <w:r w:rsidR="009953FD" w:rsidRPr="009953FD">
        <w:rPr>
          <w:position w:val="6"/>
          <w:sz w:val="16"/>
        </w:rPr>
        <w:t>*</w:t>
      </w:r>
      <w:r w:rsidRPr="00322F3B">
        <w:t xml:space="preserve">depreciating asset you </w:t>
      </w:r>
      <w:r w:rsidR="009953FD" w:rsidRPr="009953FD">
        <w:rPr>
          <w:position w:val="6"/>
          <w:sz w:val="16"/>
        </w:rPr>
        <w:t>*</w:t>
      </w:r>
      <w:r w:rsidRPr="00322F3B">
        <w:t>held if:</w:t>
      </w:r>
    </w:p>
    <w:p w14:paraId="683D00EC" w14:textId="5938E128" w:rsidR="007C0F2D" w:rsidRPr="00322F3B" w:rsidRDefault="007C0F2D" w:rsidP="007C0F2D">
      <w:pPr>
        <w:pStyle w:val="paragraph"/>
      </w:pPr>
      <w:r w:rsidRPr="00322F3B">
        <w:tab/>
        <w:t>(a)</w:t>
      </w:r>
      <w:r w:rsidRPr="00322F3B">
        <w:tab/>
        <w:t xml:space="preserve">before the </w:t>
      </w:r>
      <w:r w:rsidR="009953FD" w:rsidRPr="009953FD">
        <w:rPr>
          <w:position w:val="6"/>
          <w:sz w:val="16"/>
        </w:rPr>
        <w:t>*</w:t>
      </w:r>
      <w:r w:rsidRPr="00322F3B">
        <w:t xml:space="preserve">Timor Sea Maritime Boundaries Treaty entered into force, you or another entity used the asset, or you or another entity had it </w:t>
      </w:r>
      <w:r w:rsidR="009953FD" w:rsidRPr="009953FD">
        <w:rPr>
          <w:position w:val="6"/>
          <w:sz w:val="16"/>
        </w:rPr>
        <w:t>*</w:t>
      </w:r>
      <w:r w:rsidRPr="00322F3B">
        <w:t xml:space="preserve">installed ready for use, for a purpose of undertaking </w:t>
      </w:r>
      <w:r w:rsidR="009953FD" w:rsidRPr="009953FD">
        <w:rPr>
          <w:i/>
          <w:position w:val="6"/>
          <w:sz w:val="16"/>
        </w:rPr>
        <w:t>*</w:t>
      </w:r>
      <w:r w:rsidRPr="00322F3B">
        <w:t>transitioned petroleum activities; and</w:t>
      </w:r>
    </w:p>
    <w:p w14:paraId="07594CB5" w14:textId="2A3BD2FE" w:rsidR="007C0F2D" w:rsidRPr="00322F3B" w:rsidRDefault="007C0F2D" w:rsidP="007C0F2D">
      <w:pPr>
        <w:pStyle w:val="paragraph"/>
      </w:pPr>
      <w:r w:rsidRPr="00322F3B">
        <w:tab/>
        <w:t>(b)</w:t>
      </w:r>
      <w:r w:rsidRPr="00322F3B">
        <w:tab/>
        <w:t xml:space="preserve">on or after the day on which that treaty entered into force, a </w:t>
      </w:r>
      <w:r w:rsidR="009953FD" w:rsidRPr="009953FD">
        <w:rPr>
          <w:position w:val="6"/>
          <w:sz w:val="16"/>
        </w:rPr>
        <w:t>*</w:t>
      </w:r>
      <w:r w:rsidRPr="00322F3B">
        <w:t>balancing adjustment event occurs for the asset.</w:t>
      </w:r>
    </w:p>
    <w:p w14:paraId="07E06F9C" w14:textId="1F850609" w:rsidR="007C0F2D" w:rsidRPr="00322F3B" w:rsidRDefault="007C0F2D" w:rsidP="007C0F2D">
      <w:pPr>
        <w:pStyle w:val="notetext"/>
      </w:pPr>
      <w:r w:rsidRPr="00322F3B">
        <w:t>Note:</w:t>
      </w:r>
      <w:r w:rsidRPr="00322F3B">
        <w:tab/>
        <w:t>The effect of this subsection is to prevent an amount being included in your assessable income, or a deduction arising, because of a balancing adjustment event. The balancing adjustment event still occurs, so the operation of a section such as section</w:t>
      </w:r>
      <w:r w:rsidR="00825006" w:rsidRPr="00322F3B">
        <w:t> </w:t>
      </w:r>
      <w:r w:rsidRPr="00322F3B">
        <w:t>118</w:t>
      </w:r>
      <w:r w:rsidR="009953FD">
        <w:noBreakHyphen/>
      </w:r>
      <w:r w:rsidRPr="00322F3B">
        <w:t>24 is unaffected.</w:t>
      </w:r>
    </w:p>
    <w:p w14:paraId="48265B75" w14:textId="6DB8FB8E" w:rsidR="007C0F2D" w:rsidRPr="00322F3B" w:rsidRDefault="007C0F2D" w:rsidP="007C0F2D">
      <w:pPr>
        <w:pStyle w:val="subsection"/>
      </w:pPr>
      <w:r w:rsidRPr="00322F3B">
        <w:lastRenderedPageBreak/>
        <w:tab/>
        <w:t>(3)</w:t>
      </w:r>
      <w:r w:rsidRPr="00322F3B">
        <w:tab/>
        <w:t xml:space="preserve">It does not matter, for the purposes of </w:t>
      </w:r>
      <w:r w:rsidR="00825006" w:rsidRPr="00322F3B">
        <w:t>paragraph (</w:t>
      </w:r>
      <w:r w:rsidRPr="00322F3B">
        <w:t xml:space="preserve">2)(a), whether the asset is also used, or </w:t>
      </w:r>
      <w:r w:rsidR="009953FD" w:rsidRPr="009953FD">
        <w:rPr>
          <w:position w:val="6"/>
          <w:sz w:val="16"/>
        </w:rPr>
        <w:t>*</w:t>
      </w:r>
      <w:r w:rsidRPr="00322F3B">
        <w:t xml:space="preserve">installed ready for use, for a purpose other than the purpose of undertaking </w:t>
      </w:r>
      <w:r w:rsidR="009953FD" w:rsidRPr="009953FD">
        <w:rPr>
          <w:i/>
          <w:position w:val="6"/>
          <w:sz w:val="16"/>
        </w:rPr>
        <w:t>*</w:t>
      </w:r>
      <w:r w:rsidRPr="00322F3B">
        <w:t>transitioned petroleum activities.</w:t>
      </w:r>
    </w:p>
    <w:p w14:paraId="028F82A8" w14:textId="23633DB2" w:rsidR="007C0F2D" w:rsidRPr="00322F3B" w:rsidRDefault="007C0F2D" w:rsidP="007C0F2D">
      <w:pPr>
        <w:pStyle w:val="subsection"/>
      </w:pPr>
      <w:r w:rsidRPr="00322F3B">
        <w:tab/>
        <w:t>(4)</w:t>
      </w:r>
      <w:r w:rsidRPr="00322F3B">
        <w:tab/>
        <w:t xml:space="preserve">If, as a result of the </w:t>
      </w:r>
      <w:r w:rsidR="009953FD" w:rsidRPr="009953FD">
        <w:rPr>
          <w:position w:val="6"/>
          <w:sz w:val="16"/>
        </w:rPr>
        <w:t>*</w:t>
      </w:r>
      <w:r w:rsidRPr="00322F3B">
        <w:t xml:space="preserve">balancing adjustment event mentioned in </w:t>
      </w:r>
      <w:r w:rsidR="00825006" w:rsidRPr="00322F3B">
        <w:t>paragraph (</w:t>
      </w:r>
      <w:r w:rsidRPr="00322F3B">
        <w:t xml:space="preserve">2)(b), another entity </w:t>
      </w:r>
      <w:r w:rsidR="009953FD" w:rsidRPr="009953FD">
        <w:rPr>
          <w:position w:val="6"/>
          <w:sz w:val="16"/>
        </w:rPr>
        <w:t>*</w:t>
      </w:r>
      <w:r w:rsidRPr="00322F3B">
        <w:t xml:space="preserve">holds the asset, the </w:t>
      </w:r>
      <w:r w:rsidR="009953FD" w:rsidRPr="009953FD">
        <w:rPr>
          <w:position w:val="6"/>
          <w:sz w:val="16"/>
        </w:rPr>
        <w:t>*</w:t>
      </w:r>
      <w:r w:rsidRPr="00322F3B">
        <w:t xml:space="preserve">cost of the asset to the other entity is taken to be the asset’s </w:t>
      </w:r>
      <w:r w:rsidR="009953FD" w:rsidRPr="009953FD">
        <w:rPr>
          <w:position w:val="6"/>
          <w:sz w:val="16"/>
        </w:rPr>
        <w:t>*</w:t>
      </w:r>
      <w:r w:rsidRPr="00322F3B">
        <w:t>adjustable value to you just before the balancing adjustment event occurs.</w:t>
      </w:r>
    </w:p>
    <w:p w14:paraId="569410C4" w14:textId="75C5CDB8" w:rsidR="007C0F2D" w:rsidRPr="00322F3B" w:rsidRDefault="007C0F2D" w:rsidP="007C0F2D">
      <w:pPr>
        <w:pStyle w:val="ActHead5"/>
      </w:pPr>
      <w:bookmarkStart w:id="685" w:name="_Toc201756115"/>
      <w:r w:rsidRPr="00322F3B">
        <w:rPr>
          <w:rStyle w:val="CharSectno"/>
        </w:rPr>
        <w:t>417</w:t>
      </w:r>
      <w:r w:rsidR="009953FD">
        <w:rPr>
          <w:rStyle w:val="CharSectno"/>
        </w:rPr>
        <w:noBreakHyphen/>
      </w:r>
      <w:r w:rsidRPr="00322F3B">
        <w:rPr>
          <w:rStyle w:val="CharSectno"/>
        </w:rPr>
        <w:t>35</w:t>
      </w:r>
      <w:r w:rsidRPr="00322F3B">
        <w:t xml:space="preserve">  Allocating assets to a project pool</w:t>
      </w:r>
      <w:bookmarkEnd w:id="685"/>
    </w:p>
    <w:p w14:paraId="09540FB7" w14:textId="6548658F" w:rsidR="007C0F2D" w:rsidRPr="00322F3B" w:rsidRDefault="007C0F2D" w:rsidP="007C0F2D">
      <w:pPr>
        <w:pStyle w:val="subsection"/>
      </w:pPr>
      <w:r w:rsidRPr="00322F3B">
        <w:tab/>
        <w:t>(1)</w:t>
      </w:r>
      <w:r w:rsidRPr="00322F3B">
        <w:tab/>
        <w:t xml:space="preserve">You may choose to allocate to a project pool all the </w:t>
      </w:r>
      <w:r w:rsidR="009953FD" w:rsidRPr="009953FD">
        <w:rPr>
          <w:position w:val="6"/>
          <w:sz w:val="16"/>
        </w:rPr>
        <w:t>*</w:t>
      </w:r>
      <w:r w:rsidRPr="00322F3B">
        <w:t xml:space="preserve">depreciating assets (the </w:t>
      </w:r>
      <w:r w:rsidRPr="00322F3B">
        <w:rPr>
          <w:b/>
          <w:i/>
        </w:rPr>
        <w:t>pooled assets</w:t>
      </w:r>
      <w:r w:rsidRPr="00322F3B">
        <w:t>) that:</w:t>
      </w:r>
    </w:p>
    <w:p w14:paraId="78EBA828" w14:textId="2E82DD22" w:rsidR="007C0F2D" w:rsidRPr="00322F3B" w:rsidRDefault="007C0F2D" w:rsidP="007C0F2D">
      <w:pPr>
        <w:pStyle w:val="paragraph"/>
      </w:pPr>
      <w:r w:rsidRPr="00322F3B">
        <w:tab/>
        <w:t>(a)</w:t>
      </w:r>
      <w:r w:rsidRPr="00322F3B">
        <w:tab/>
        <w:t xml:space="preserve">you </w:t>
      </w:r>
      <w:r w:rsidR="009953FD" w:rsidRPr="009953FD">
        <w:rPr>
          <w:position w:val="6"/>
          <w:sz w:val="16"/>
        </w:rPr>
        <w:t>*</w:t>
      </w:r>
      <w:r w:rsidRPr="00322F3B">
        <w:t xml:space="preserve">held when the </w:t>
      </w:r>
      <w:r w:rsidR="009953FD" w:rsidRPr="009953FD">
        <w:rPr>
          <w:position w:val="6"/>
          <w:sz w:val="16"/>
        </w:rPr>
        <w:t>*</w:t>
      </w:r>
      <w:r w:rsidRPr="00322F3B">
        <w:t>Timor Sea Maritime Boundaries Treaty entered into force; and</w:t>
      </w:r>
    </w:p>
    <w:p w14:paraId="039F0E15" w14:textId="31573653" w:rsidR="007C0F2D" w:rsidRPr="00322F3B" w:rsidRDefault="007C0F2D" w:rsidP="007C0F2D">
      <w:pPr>
        <w:pStyle w:val="paragraph"/>
      </w:pPr>
      <w:r w:rsidRPr="00322F3B">
        <w:tab/>
        <w:t>(b)</w:t>
      </w:r>
      <w:r w:rsidRPr="00322F3B">
        <w:tab/>
        <w:t xml:space="preserve">before that treaty entered into force, you used, or had </w:t>
      </w:r>
      <w:r w:rsidR="009953FD" w:rsidRPr="009953FD">
        <w:rPr>
          <w:position w:val="6"/>
          <w:sz w:val="16"/>
        </w:rPr>
        <w:t>*</w:t>
      </w:r>
      <w:r w:rsidRPr="00322F3B">
        <w:t xml:space="preserve">installed ready for use, for a purpose of undertaking </w:t>
      </w:r>
      <w:r w:rsidR="009953FD" w:rsidRPr="009953FD">
        <w:rPr>
          <w:position w:val="6"/>
          <w:sz w:val="16"/>
        </w:rPr>
        <w:t>*</w:t>
      </w:r>
      <w:r w:rsidRPr="00322F3B">
        <w:t>transitioned petroleum activities.</w:t>
      </w:r>
    </w:p>
    <w:p w14:paraId="07EBDF60" w14:textId="1AB2F970" w:rsidR="007C0F2D" w:rsidRPr="00322F3B" w:rsidRDefault="007C0F2D" w:rsidP="007C0F2D">
      <w:pPr>
        <w:pStyle w:val="subsection"/>
      </w:pPr>
      <w:r w:rsidRPr="00322F3B">
        <w:tab/>
        <w:t>(2)</w:t>
      </w:r>
      <w:r w:rsidRPr="00322F3B">
        <w:tab/>
        <w:t xml:space="preserve">You must choose by the day you lodge your </w:t>
      </w:r>
      <w:r w:rsidR="009953FD" w:rsidRPr="009953FD">
        <w:rPr>
          <w:position w:val="6"/>
          <w:sz w:val="16"/>
        </w:rPr>
        <w:t>*</w:t>
      </w:r>
      <w:r w:rsidRPr="00322F3B">
        <w:t xml:space="preserve">income tax return for the income year (the </w:t>
      </w:r>
      <w:r w:rsidRPr="00322F3B">
        <w:rPr>
          <w:b/>
          <w:i/>
        </w:rPr>
        <w:t>initial income year</w:t>
      </w:r>
      <w:r w:rsidRPr="00322F3B">
        <w:t>) in which that treaty entered into force.</w:t>
      </w:r>
    </w:p>
    <w:p w14:paraId="7EE50BA3" w14:textId="77777777" w:rsidR="007C0F2D" w:rsidRPr="00322F3B" w:rsidRDefault="007C0F2D" w:rsidP="007C0F2D">
      <w:pPr>
        <w:pStyle w:val="subsection"/>
      </w:pPr>
      <w:r w:rsidRPr="00322F3B">
        <w:tab/>
        <w:t>(3)</w:t>
      </w:r>
      <w:r w:rsidRPr="00322F3B">
        <w:tab/>
        <w:t>The choice is irrevocable.</w:t>
      </w:r>
    </w:p>
    <w:p w14:paraId="33FC5B09" w14:textId="37D12762" w:rsidR="007C0F2D" w:rsidRPr="00322F3B" w:rsidRDefault="007C0F2D" w:rsidP="007C0F2D">
      <w:pPr>
        <w:pStyle w:val="subsection"/>
      </w:pPr>
      <w:r w:rsidRPr="00322F3B">
        <w:tab/>
        <w:t>(4)</w:t>
      </w:r>
      <w:r w:rsidRPr="00322F3B">
        <w:tab/>
        <w:t>If you make the choice, for the purposes of Division</w:t>
      </w:r>
      <w:r w:rsidR="00825006" w:rsidRPr="00322F3B">
        <w:t> </w:t>
      </w:r>
      <w:r w:rsidRPr="00322F3B">
        <w:t xml:space="preserve">40 and </w:t>
      </w:r>
      <w:r w:rsidR="009953FD">
        <w:t>section 4</w:t>
      </w:r>
      <w:r w:rsidRPr="00322F3B">
        <w:t>17</w:t>
      </w:r>
      <w:r w:rsidR="009953FD">
        <w:noBreakHyphen/>
      </w:r>
      <w:r w:rsidRPr="00322F3B">
        <w:t>30:</w:t>
      </w:r>
    </w:p>
    <w:p w14:paraId="733D349E" w14:textId="4752FBBE" w:rsidR="007C0F2D" w:rsidRPr="00322F3B" w:rsidRDefault="007C0F2D" w:rsidP="007C0F2D">
      <w:pPr>
        <w:pStyle w:val="paragraph"/>
      </w:pPr>
      <w:r w:rsidRPr="00322F3B">
        <w:tab/>
        <w:t>(a)</w:t>
      </w:r>
      <w:r w:rsidRPr="00322F3B">
        <w:tab/>
        <w:t xml:space="preserve">the pooled assets are taken to be a single </w:t>
      </w:r>
      <w:r w:rsidR="009953FD" w:rsidRPr="009953FD">
        <w:rPr>
          <w:position w:val="6"/>
          <w:sz w:val="16"/>
        </w:rPr>
        <w:t>*</w:t>
      </w:r>
      <w:r w:rsidRPr="00322F3B">
        <w:t xml:space="preserve">depreciating asset that you </w:t>
      </w:r>
      <w:r w:rsidR="009953FD" w:rsidRPr="009953FD">
        <w:rPr>
          <w:position w:val="6"/>
          <w:sz w:val="16"/>
        </w:rPr>
        <w:t>*</w:t>
      </w:r>
      <w:r w:rsidRPr="00322F3B">
        <w:t>hold; and</w:t>
      </w:r>
    </w:p>
    <w:p w14:paraId="0E189520" w14:textId="239C0202" w:rsidR="007C0F2D" w:rsidRPr="00322F3B" w:rsidRDefault="007C0F2D" w:rsidP="007C0F2D">
      <w:pPr>
        <w:pStyle w:val="paragraph"/>
      </w:pPr>
      <w:r w:rsidRPr="00322F3B">
        <w:tab/>
        <w:t>(b)</w:t>
      </w:r>
      <w:r w:rsidRPr="00322F3B">
        <w:tab/>
        <w:t xml:space="preserve">the single asset is taken to be used, or </w:t>
      </w:r>
      <w:r w:rsidR="009953FD" w:rsidRPr="009953FD">
        <w:rPr>
          <w:position w:val="6"/>
          <w:sz w:val="16"/>
        </w:rPr>
        <w:t>*</w:t>
      </w:r>
      <w:r w:rsidRPr="00322F3B">
        <w:t xml:space="preserve">installed ready for use, for the same purpose as the purpose for which the pooled assets were used, or installed ready for use, when the </w:t>
      </w:r>
      <w:r w:rsidR="009953FD" w:rsidRPr="009953FD">
        <w:rPr>
          <w:position w:val="6"/>
          <w:sz w:val="16"/>
        </w:rPr>
        <w:t>*</w:t>
      </w:r>
      <w:r w:rsidRPr="00322F3B">
        <w:t>Timor Sea Maritime Boundaries Treaty entered into force; and</w:t>
      </w:r>
    </w:p>
    <w:p w14:paraId="601DACB0" w14:textId="48BC479D" w:rsidR="007C0F2D" w:rsidRPr="00322F3B" w:rsidRDefault="007C0F2D" w:rsidP="007C0F2D">
      <w:pPr>
        <w:pStyle w:val="paragraph"/>
      </w:pPr>
      <w:r w:rsidRPr="00322F3B">
        <w:tab/>
        <w:t>(c)</w:t>
      </w:r>
      <w:r w:rsidRPr="00322F3B">
        <w:tab/>
        <w:t xml:space="preserve">the </w:t>
      </w:r>
      <w:r w:rsidR="009953FD" w:rsidRPr="009953FD">
        <w:rPr>
          <w:position w:val="6"/>
          <w:sz w:val="16"/>
        </w:rPr>
        <w:t>*</w:t>
      </w:r>
      <w:r w:rsidRPr="00322F3B">
        <w:t xml:space="preserve">cost of the single asset is taken to be an amount equal to the sum of the </w:t>
      </w:r>
      <w:r w:rsidR="009953FD" w:rsidRPr="009953FD">
        <w:rPr>
          <w:position w:val="6"/>
          <w:sz w:val="16"/>
        </w:rPr>
        <w:t>*</w:t>
      </w:r>
      <w:r w:rsidRPr="00322F3B">
        <w:t>adjustable values of all of the pooled assets when that treaty entered into force; and</w:t>
      </w:r>
    </w:p>
    <w:p w14:paraId="6D76C163" w14:textId="77777777" w:rsidR="007C0F2D" w:rsidRPr="00322F3B" w:rsidRDefault="007C0F2D" w:rsidP="007C0F2D">
      <w:pPr>
        <w:pStyle w:val="paragraph"/>
      </w:pPr>
      <w:r w:rsidRPr="00322F3B">
        <w:tab/>
        <w:t>(d)</w:t>
      </w:r>
      <w:r w:rsidRPr="00322F3B">
        <w:tab/>
        <w:t>the decline in value of the single asset is taken to be:</w:t>
      </w:r>
    </w:p>
    <w:p w14:paraId="7FE5F0EA" w14:textId="77777777" w:rsidR="007C0F2D" w:rsidRPr="00322F3B" w:rsidRDefault="007C0F2D" w:rsidP="007C0F2D">
      <w:pPr>
        <w:pStyle w:val="paragraphsub"/>
      </w:pPr>
      <w:r w:rsidRPr="00322F3B">
        <w:tab/>
        <w:t>(i)</w:t>
      </w:r>
      <w:r w:rsidRPr="00322F3B">
        <w:tab/>
        <w:t>for the initial income year—40% of its cost; and</w:t>
      </w:r>
    </w:p>
    <w:p w14:paraId="33584E40" w14:textId="77777777" w:rsidR="007C0F2D" w:rsidRPr="00322F3B" w:rsidRDefault="007C0F2D" w:rsidP="007C0F2D">
      <w:pPr>
        <w:pStyle w:val="paragraphsub"/>
      </w:pPr>
      <w:r w:rsidRPr="00322F3B">
        <w:lastRenderedPageBreak/>
        <w:tab/>
        <w:t>(ii)</w:t>
      </w:r>
      <w:r w:rsidRPr="00322F3B">
        <w:tab/>
        <w:t>for the next income year—40% of its cost; and</w:t>
      </w:r>
    </w:p>
    <w:p w14:paraId="5DBEAFDC" w14:textId="77777777" w:rsidR="007C0F2D" w:rsidRPr="00322F3B" w:rsidRDefault="007C0F2D" w:rsidP="007C0F2D">
      <w:pPr>
        <w:pStyle w:val="paragraphsub"/>
      </w:pPr>
      <w:r w:rsidRPr="00322F3B">
        <w:tab/>
        <w:t>(iii)</w:t>
      </w:r>
      <w:r w:rsidRPr="00322F3B">
        <w:tab/>
        <w:t>for the income year after that next income year—20% of its cost; and</w:t>
      </w:r>
    </w:p>
    <w:p w14:paraId="776D771E" w14:textId="719970EB" w:rsidR="007C0F2D" w:rsidRPr="00322F3B" w:rsidRDefault="007C0F2D" w:rsidP="007C0F2D">
      <w:pPr>
        <w:pStyle w:val="paragraph"/>
      </w:pPr>
      <w:r w:rsidRPr="00322F3B">
        <w:tab/>
        <w:t>(e)</w:t>
      </w:r>
      <w:r w:rsidRPr="00322F3B">
        <w:tab/>
        <w:t xml:space="preserve">a </w:t>
      </w:r>
      <w:r w:rsidR="009953FD" w:rsidRPr="009953FD">
        <w:rPr>
          <w:position w:val="6"/>
          <w:sz w:val="16"/>
        </w:rPr>
        <w:t>*</w:t>
      </w:r>
      <w:r w:rsidRPr="00322F3B">
        <w:t>balancing adjustment event cannot occur for the single asset; and</w:t>
      </w:r>
    </w:p>
    <w:p w14:paraId="3D7F9ED4" w14:textId="2933EF9B" w:rsidR="007C0F2D" w:rsidRPr="00322F3B" w:rsidRDefault="007C0F2D" w:rsidP="007C0F2D">
      <w:pPr>
        <w:pStyle w:val="paragraph"/>
      </w:pPr>
      <w:r w:rsidRPr="00322F3B">
        <w:tab/>
        <w:t>(f)</w:t>
      </w:r>
      <w:r w:rsidRPr="00322F3B">
        <w:tab/>
        <w:t xml:space="preserve">a </w:t>
      </w:r>
      <w:r w:rsidR="009953FD" w:rsidRPr="009953FD">
        <w:rPr>
          <w:position w:val="6"/>
          <w:sz w:val="16"/>
        </w:rPr>
        <w:t>*</w:t>
      </w:r>
      <w:r w:rsidRPr="00322F3B">
        <w:t>CGT event cannot occur for the single asset; and</w:t>
      </w:r>
    </w:p>
    <w:p w14:paraId="63FCF844" w14:textId="77777777" w:rsidR="007C0F2D" w:rsidRPr="00322F3B" w:rsidRDefault="007C0F2D" w:rsidP="007C0F2D">
      <w:pPr>
        <w:pStyle w:val="paragraph"/>
      </w:pPr>
      <w:r w:rsidRPr="00322F3B">
        <w:tab/>
        <w:t>(g)</w:t>
      </w:r>
      <w:r w:rsidRPr="00322F3B">
        <w:tab/>
        <w:t>amounts are not deductible, by you or any other entity, for declines in value of any of the assets allocated to the pool for:</w:t>
      </w:r>
    </w:p>
    <w:p w14:paraId="7ACD2CF4" w14:textId="77777777" w:rsidR="007C0F2D" w:rsidRPr="00322F3B" w:rsidRDefault="007C0F2D" w:rsidP="007C0F2D">
      <w:pPr>
        <w:pStyle w:val="paragraphsub"/>
      </w:pPr>
      <w:r w:rsidRPr="00322F3B">
        <w:tab/>
        <w:t>(i)</w:t>
      </w:r>
      <w:r w:rsidRPr="00322F3B">
        <w:tab/>
        <w:t>the part of the initial income year occurring on or after the entry into force of that treaty; or</w:t>
      </w:r>
    </w:p>
    <w:p w14:paraId="2C428E31" w14:textId="77777777" w:rsidR="007C0F2D" w:rsidRPr="00322F3B" w:rsidRDefault="007C0F2D" w:rsidP="007C0F2D">
      <w:pPr>
        <w:pStyle w:val="paragraphsub"/>
      </w:pPr>
      <w:r w:rsidRPr="00322F3B">
        <w:tab/>
        <w:t>(ii)</w:t>
      </w:r>
      <w:r w:rsidRPr="00322F3B">
        <w:tab/>
        <w:t>any subsequent income year.</w:t>
      </w:r>
    </w:p>
    <w:p w14:paraId="1055C9E4" w14:textId="77777777" w:rsidR="007C0F2D" w:rsidRPr="00322F3B" w:rsidRDefault="007C0F2D" w:rsidP="007C0F2D">
      <w:pPr>
        <w:pStyle w:val="subsection"/>
      </w:pPr>
      <w:r w:rsidRPr="00322F3B">
        <w:tab/>
        <w:t>(5)</w:t>
      </w:r>
      <w:r w:rsidRPr="00322F3B">
        <w:tab/>
        <w:t xml:space="preserve">The transfer of a pooled asset to another entity does not affect the operation of </w:t>
      </w:r>
      <w:r w:rsidR="00825006" w:rsidRPr="00322F3B">
        <w:t>subsection (</w:t>
      </w:r>
      <w:r w:rsidRPr="00322F3B">
        <w:t>4) in relation to the single asset.</w:t>
      </w:r>
    </w:p>
    <w:p w14:paraId="462EEC5F" w14:textId="43A4B5A1" w:rsidR="007C0F2D" w:rsidRPr="00322F3B" w:rsidRDefault="007C0F2D" w:rsidP="007C0F2D">
      <w:pPr>
        <w:pStyle w:val="ActHead5"/>
      </w:pPr>
      <w:bookmarkStart w:id="686" w:name="_Toc201756116"/>
      <w:r w:rsidRPr="00322F3B">
        <w:rPr>
          <w:rStyle w:val="CharSectno"/>
        </w:rPr>
        <w:t>417</w:t>
      </w:r>
      <w:r w:rsidR="009953FD">
        <w:rPr>
          <w:rStyle w:val="CharSectno"/>
        </w:rPr>
        <w:noBreakHyphen/>
      </w:r>
      <w:r w:rsidRPr="00322F3B">
        <w:rPr>
          <w:rStyle w:val="CharSectno"/>
        </w:rPr>
        <w:t>40</w:t>
      </w:r>
      <w:r w:rsidRPr="00322F3B">
        <w:t xml:space="preserve">  Deduction for expenditure on mining site rehabilitation</w:t>
      </w:r>
      <w:bookmarkEnd w:id="686"/>
    </w:p>
    <w:p w14:paraId="112EC95D" w14:textId="190C539C" w:rsidR="007C0F2D" w:rsidRPr="00322F3B" w:rsidRDefault="007C0F2D" w:rsidP="007C0F2D">
      <w:pPr>
        <w:pStyle w:val="subsection"/>
      </w:pPr>
      <w:r w:rsidRPr="00322F3B">
        <w:tab/>
        <w:t>(1)</w:t>
      </w:r>
      <w:r w:rsidRPr="00322F3B">
        <w:tab/>
        <w:t xml:space="preserve">You can deduct, for an income year, 10% of expenditure on </w:t>
      </w:r>
      <w:r w:rsidR="009953FD" w:rsidRPr="009953FD">
        <w:rPr>
          <w:position w:val="6"/>
          <w:sz w:val="16"/>
        </w:rPr>
        <w:t>*</w:t>
      </w:r>
      <w:r w:rsidRPr="00322F3B">
        <w:t xml:space="preserve">mining site rehabilitation that you incur in that year if the rehabilitation relates to the undertaking (by you or another entity) of </w:t>
      </w:r>
      <w:r w:rsidR="009953FD" w:rsidRPr="009953FD">
        <w:rPr>
          <w:position w:val="6"/>
          <w:sz w:val="16"/>
        </w:rPr>
        <w:t>*</w:t>
      </w:r>
      <w:r w:rsidRPr="00322F3B">
        <w:t xml:space="preserve">transitioned petroleum activities in relation to the </w:t>
      </w:r>
      <w:r w:rsidR="009953FD" w:rsidRPr="009953FD">
        <w:rPr>
          <w:position w:val="6"/>
          <w:sz w:val="16"/>
        </w:rPr>
        <w:t>*</w:t>
      </w:r>
      <w:r w:rsidRPr="00322F3B">
        <w:t>JPDA.</w:t>
      </w:r>
    </w:p>
    <w:p w14:paraId="4AEFA7E3" w14:textId="77777777" w:rsidR="007C0F2D" w:rsidRPr="00322F3B" w:rsidRDefault="007C0F2D" w:rsidP="007C0F2D">
      <w:pPr>
        <w:pStyle w:val="subsection"/>
      </w:pPr>
      <w:r w:rsidRPr="00322F3B">
        <w:tab/>
        <w:t>(2)</w:t>
      </w:r>
      <w:r w:rsidRPr="00322F3B">
        <w:tab/>
        <w:t>However, expenditure on these things is not deductible under this section:</w:t>
      </w:r>
    </w:p>
    <w:p w14:paraId="670884A8" w14:textId="77777777" w:rsidR="007C0F2D" w:rsidRPr="00322F3B" w:rsidRDefault="007C0F2D" w:rsidP="007C0F2D">
      <w:pPr>
        <w:pStyle w:val="paragraph"/>
      </w:pPr>
      <w:r w:rsidRPr="00322F3B">
        <w:tab/>
        <w:t>(a)</w:t>
      </w:r>
      <w:r w:rsidRPr="00322F3B">
        <w:tab/>
        <w:t>acquiring land or an interest in land or a right, power or privilege to do with land;</w:t>
      </w:r>
    </w:p>
    <w:p w14:paraId="4CD60F07" w14:textId="03E8E92B" w:rsidR="007C0F2D" w:rsidRPr="00322F3B" w:rsidRDefault="007C0F2D" w:rsidP="007C0F2D">
      <w:pPr>
        <w:pStyle w:val="paragraph"/>
      </w:pPr>
      <w:r w:rsidRPr="00322F3B">
        <w:tab/>
        <w:t>(b)</w:t>
      </w:r>
      <w:r w:rsidRPr="00322F3B">
        <w:tab/>
        <w:t xml:space="preserve">a bond or security, however described, for performing </w:t>
      </w:r>
      <w:r w:rsidR="009953FD" w:rsidRPr="009953FD">
        <w:rPr>
          <w:position w:val="6"/>
          <w:sz w:val="16"/>
        </w:rPr>
        <w:t>*</w:t>
      </w:r>
      <w:r w:rsidRPr="00322F3B">
        <w:t>mining site rehabilitation;</w:t>
      </w:r>
    </w:p>
    <w:p w14:paraId="4B0B4BE5" w14:textId="26DCA1F2" w:rsidR="007C0F2D" w:rsidRPr="00322F3B" w:rsidRDefault="007C0F2D" w:rsidP="007C0F2D">
      <w:pPr>
        <w:pStyle w:val="paragraph"/>
      </w:pPr>
      <w:r w:rsidRPr="00322F3B">
        <w:tab/>
        <w:t>(c)</w:t>
      </w:r>
      <w:r w:rsidRPr="00322F3B">
        <w:tab/>
      </w:r>
      <w:r w:rsidR="009953FD" w:rsidRPr="009953FD">
        <w:rPr>
          <w:position w:val="6"/>
          <w:sz w:val="16"/>
        </w:rPr>
        <w:t>*</w:t>
      </w:r>
      <w:r w:rsidRPr="00322F3B">
        <w:t>housing and welfare.</w:t>
      </w:r>
    </w:p>
    <w:p w14:paraId="0B6B6D8E" w14:textId="6B65916B" w:rsidR="007C0F2D" w:rsidRPr="00322F3B" w:rsidRDefault="007C0F2D" w:rsidP="007C0F2D">
      <w:pPr>
        <w:pStyle w:val="ActHead5"/>
      </w:pPr>
      <w:bookmarkStart w:id="687" w:name="_Toc201756117"/>
      <w:r w:rsidRPr="00322F3B">
        <w:rPr>
          <w:rStyle w:val="CharSectno"/>
        </w:rPr>
        <w:t>417</w:t>
      </w:r>
      <w:r w:rsidR="009953FD">
        <w:rPr>
          <w:rStyle w:val="CharSectno"/>
        </w:rPr>
        <w:noBreakHyphen/>
      </w:r>
      <w:r w:rsidRPr="00322F3B">
        <w:rPr>
          <w:rStyle w:val="CharSectno"/>
        </w:rPr>
        <w:t>45</w:t>
      </w:r>
      <w:r w:rsidRPr="00322F3B">
        <w:t xml:space="preserve">  Capital expenditure</w:t>
      </w:r>
      <w:bookmarkEnd w:id="687"/>
    </w:p>
    <w:p w14:paraId="3356A080" w14:textId="5CA2F0D2" w:rsidR="007C0F2D" w:rsidRPr="00322F3B" w:rsidRDefault="007C0F2D" w:rsidP="007C0F2D">
      <w:pPr>
        <w:pStyle w:val="subsection"/>
      </w:pPr>
      <w:r w:rsidRPr="00322F3B">
        <w:tab/>
        <w:t>(1)</w:t>
      </w:r>
      <w:r w:rsidRPr="00322F3B">
        <w:tab/>
        <w:t xml:space="preserve">For the purposes of </w:t>
      </w:r>
      <w:r w:rsidR="009953FD">
        <w:t>section 4</w:t>
      </w:r>
      <w:r w:rsidRPr="00322F3B">
        <w:t>0</w:t>
      </w:r>
      <w:r w:rsidR="009953FD">
        <w:noBreakHyphen/>
      </w:r>
      <w:r w:rsidRPr="00322F3B">
        <w:t>835, if:</w:t>
      </w:r>
    </w:p>
    <w:p w14:paraId="1D582605" w14:textId="7D5423B9" w:rsidR="007C0F2D" w:rsidRPr="00322F3B" w:rsidRDefault="007C0F2D" w:rsidP="007C0F2D">
      <w:pPr>
        <w:pStyle w:val="paragraph"/>
      </w:pPr>
      <w:r w:rsidRPr="00322F3B">
        <w:tab/>
        <w:t>(a)</w:t>
      </w:r>
      <w:r w:rsidRPr="00322F3B">
        <w:tab/>
        <w:t xml:space="preserve">a </w:t>
      </w:r>
      <w:r w:rsidR="009953FD" w:rsidRPr="009953FD">
        <w:rPr>
          <w:position w:val="6"/>
          <w:sz w:val="16"/>
        </w:rPr>
        <w:t>*</w:t>
      </w:r>
      <w:r w:rsidRPr="00322F3B">
        <w:t xml:space="preserve">project amount was allocated to a project pool before the </w:t>
      </w:r>
      <w:r w:rsidR="009953FD" w:rsidRPr="009953FD">
        <w:rPr>
          <w:position w:val="6"/>
          <w:sz w:val="16"/>
        </w:rPr>
        <w:t>*</w:t>
      </w:r>
      <w:r w:rsidRPr="00322F3B">
        <w:t>Timor Sea Maritime Boundaries Treaty entered into force; and</w:t>
      </w:r>
    </w:p>
    <w:p w14:paraId="59B74749" w14:textId="7CB4A063" w:rsidR="007C0F2D" w:rsidRPr="00322F3B" w:rsidRDefault="007C0F2D" w:rsidP="007C0F2D">
      <w:pPr>
        <w:pStyle w:val="paragraph"/>
      </w:pPr>
      <w:r w:rsidRPr="00322F3B">
        <w:lastRenderedPageBreak/>
        <w:tab/>
        <w:t>(b)</w:t>
      </w:r>
      <w:r w:rsidRPr="00322F3B">
        <w:tab/>
        <w:t xml:space="preserve">the project amount was expenditure for a purpose of undertaking </w:t>
      </w:r>
      <w:r w:rsidR="009953FD" w:rsidRPr="009953FD">
        <w:rPr>
          <w:position w:val="6"/>
          <w:sz w:val="16"/>
        </w:rPr>
        <w:t>*</w:t>
      </w:r>
      <w:r w:rsidRPr="00322F3B">
        <w:t xml:space="preserve">transitioned petroleum activities in relation to the </w:t>
      </w:r>
      <w:r w:rsidR="009953FD" w:rsidRPr="009953FD">
        <w:rPr>
          <w:position w:val="6"/>
          <w:sz w:val="16"/>
        </w:rPr>
        <w:t>*</w:t>
      </w:r>
      <w:r w:rsidRPr="00322F3B">
        <w:t>JPDA;</w:t>
      </w:r>
    </w:p>
    <w:p w14:paraId="6736A192" w14:textId="3898305F" w:rsidR="007C0F2D" w:rsidRPr="00322F3B" w:rsidRDefault="007C0F2D" w:rsidP="007C0F2D">
      <w:pPr>
        <w:pStyle w:val="subsection2"/>
      </w:pPr>
      <w:r w:rsidRPr="00322F3B">
        <w:t xml:space="preserve">to the extent that the operation of the project in an income year relates to that expenditure, 10% of the project is taken to operate, in the year, for a </w:t>
      </w:r>
      <w:r w:rsidR="009953FD" w:rsidRPr="009953FD">
        <w:rPr>
          <w:position w:val="6"/>
          <w:sz w:val="16"/>
        </w:rPr>
        <w:t>*</w:t>
      </w:r>
      <w:r w:rsidRPr="00322F3B">
        <w:t>taxable purpose.</w:t>
      </w:r>
    </w:p>
    <w:p w14:paraId="35E14704" w14:textId="29081489" w:rsidR="007C0F2D" w:rsidRPr="00322F3B" w:rsidRDefault="007C0F2D" w:rsidP="007C0F2D">
      <w:pPr>
        <w:pStyle w:val="subsection"/>
      </w:pPr>
      <w:r w:rsidRPr="00322F3B">
        <w:tab/>
        <w:t>(2)</w:t>
      </w:r>
      <w:r w:rsidRPr="00322F3B">
        <w:tab/>
        <w:t xml:space="preserve">For the purposes of </w:t>
      </w:r>
      <w:r w:rsidR="009953FD">
        <w:t>section 4</w:t>
      </w:r>
      <w:r w:rsidRPr="00322F3B">
        <w:t>0</w:t>
      </w:r>
      <w:r w:rsidR="009953FD">
        <w:noBreakHyphen/>
      </w:r>
      <w:r w:rsidRPr="00322F3B">
        <w:t>835, if:</w:t>
      </w:r>
    </w:p>
    <w:p w14:paraId="1E6E2A4A" w14:textId="2B90F509" w:rsidR="007C0F2D" w:rsidRPr="00322F3B" w:rsidRDefault="007C0F2D" w:rsidP="007C0F2D">
      <w:pPr>
        <w:pStyle w:val="paragraph"/>
      </w:pPr>
      <w:r w:rsidRPr="00322F3B">
        <w:tab/>
        <w:t>(a)</w:t>
      </w:r>
      <w:r w:rsidRPr="00322F3B">
        <w:tab/>
        <w:t xml:space="preserve">a </w:t>
      </w:r>
      <w:r w:rsidR="009953FD" w:rsidRPr="009953FD">
        <w:rPr>
          <w:position w:val="6"/>
          <w:sz w:val="16"/>
        </w:rPr>
        <w:t>*</w:t>
      </w:r>
      <w:r w:rsidRPr="00322F3B">
        <w:t xml:space="preserve">project amount was allocated to a project pool before the </w:t>
      </w:r>
      <w:r w:rsidR="009953FD" w:rsidRPr="009953FD">
        <w:rPr>
          <w:position w:val="6"/>
          <w:sz w:val="16"/>
        </w:rPr>
        <w:t>*</w:t>
      </w:r>
      <w:r w:rsidRPr="00322F3B">
        <w:t>Timor Sea Maritime Boundaries Treaty entered into force; and</w:t>
      </w:r>
    </w:p>
    <w:p w14:paraId="03591774" w14:textId="4BB52E31" w:rsidR="007C0F2D" w:rsidRPr="00322F3B" w:rsidRDefault="007C0F2D" w:rsidP="007C0F2D">
      <w:pPr>
        <w:pStyle w:val="paragraph"/>
      </w:pPr>
      <w:r w:rsidRPr="00322F3B">
        <w:tab/>
        <w:t>(b)</w:t>
      </w:r>
      <w:r w:rsidRPr="00322F3B">
        <w:tab/>
        <w:t xml:space="preserve">the project amount was expenditure for a purpose of undertaking </w:t>
      </w:r>
      <w:r w:rsidR="009953FD" w:rsidRPr="009953FD">
        <w:rPr>
          <w:position w:val="6"/>
          <w:sz w:val="16"/>
        </w:rPr>
        <w:t>*</w:t>
      </w:r>
      <w:r w:rsidRPr="00322F3B">
        <w:t xml:space="preserve">transitioned petroleum activities otherwise than in relation to the </w:t>
      </w:r>
      <w:r w:rsidR="009953FD" w:rsidRPr="009953FD">
        <w:rPr>
          <w:position w:val="6"/>
          <w:sz w:val="16"/>
        </w:rPr>
        <w:t>*</w:t>
      </w:r>
      <w:r w:rsidRPr="00322F3B">
        <w:t>JPDA;</w:t>
      </w:r>
    </w:p>
    <w:p w14:paraId="0BE563F5" w14:textId="78FDB8F8" w:rsidR="007C0F2D" w:rsidRPr="00322F3B" w:rsidRDefault="007C0F2D" w:rsidP="007C0F2D">
      <w:pPr>
        <w:pStyle w:val="subsection2"/>
      </w:pPr>
      <w:r w:rsidRPr="00322F3B">
        <w:t xml:space="preserve">to the extent that the operation of the project in an income year relates to that expenditure, the project is taken to operate, in the year, for a </w:t>
      </w:r>
      <w:r w:rsidR="009953FD" w:rsidRPr="009953FD">
        <w:rPr>
          <w:position w:val="6"/>
          <w:sz w:val="16"/>
        </w:rPr>
        <w:t>*</w:t>
      </w:r>
      <w:r w:rsidRPr="00322F3B">
        <w:t>taxable purpose.</w:t>
      </w:r>
    </w:p>
    <w:p w14:paraId="7A3864EC" w14:textId="03C92EBA" w:rsidR="007C0F2D" w:rsidRPr="00322F3B" w:rsidRDefault="007C0F2D" w:rsidP="007C0F2D">
      <w:pPr>
        <w:pStyle w:val="subsection"/>
      </w:pPr>
      <w:r w:rsidRPr="00322F3B">
        <w:tab/>
        <w:t>(3)</w:t>
      </w:r>
      <w:r w:rsidRPr="00322F3B">
        <w:tab/>
        <w:t xml:space="preserve">If </w:t>
      </w:r>
      <w:r w:rsidR="00825006" w:rsidRPr="00322F3B">
        <w:t>subsection (</w:t>
      </w:r>
      <w:r w:rsidRPr="00322F3B">
        <w:t xml:space="preserve">1) or (2) applies to one or more </w:t>
      </w:r>
      <w:r w:rsidR="009953FD" w:rsidRPr="009953FD">
        <w:rPr>
          <w:position w:val="6"/>
          <w:sz w:val="16"/>
        </w:rPr>
        <w:t>*</w:t>
      </w:r>
      <w:r w:rsidRPr="00322F3B">
        <w:t xml:space="preserve">project amounts allocated to a project pool, for the income year (the </w:t>
      </w:r>
      <w:r w:rsidRPr="00322F3B">
        <w:rPr>
          <w:b/>
          <w:i/>
        </w:rPr>
        <w:t>initial income year</w:t>
      </w:r>
      <w:r w:rsidRPr="00322F3B">
        <w:t xml:space="preserve">) in which the </w:t>
      </w:r>
      <w:r w:rsidR="009953FD" w:rsidRPr="009953FD">
        <w:rPr>
          <w:position w:val="6"/>
          <w:sz w:val="16"/>
        </w:rPr>
        <w:t>*</w:t>
      </w:r>
      <w:r w:rsidRPr="00322F3B">
        <w:t xml:space="preserve">Timor Sea Maritime Boundaries Treaty entered into force or a later income year, calculate your deduction under </w:t>
      </w:r>
      <w:r w:rsidR="009953FD">
        <w:t>section 4</w:t>
      </w:r>
      <w:r w:rsidRPr="00322F3B">
        <w:t>0</w:t>
      </w:r>
      <w:r w:rsidR="009953FD">
        <w:noBreakHyphen/>
      </w:r>
      <w:r w:rsidRPr="00322F3B">
        <w:t>830 or 40</w:t>
      </w:r>
      <w:r w:rsidR="009953FD">
        <w:noBreakHyphen/>
      </w:r>
      <w:r w:rsidRPr="00322F3B">
        <w:t>832 for the project pool as follows:</w:t>
      </w:r>
    </w:p>
    <w:p w14:paraId="6084B768" w14:textId="77777777" w:rsidR="007C0F2D" w:rsidRPr="00322F3B" w:rsidRDefault="007C0F2D" w:rsidP="007C0F2D">
      <w:pPr>
        <w:pStyle w:val="paragraph"/>
      </w:pPr>
      <w:r w:rsidRPr="00322F3B">
        <w:tab/>
        <w:t>(a)</w:t>
      </w:r>
      <w:r w:rsidRPr="00322F3B">
        <w:tab/>
        <w:t>calculate the amount of the deduction as if none of those project amounts had been allocated to the project pool;</w:t>
      </w:r>
    </w:p>
    <w:p w14:paraId="5E7CEC6B" w14:textId="77777777" w:rsidR="007C0F2D" w:rsidRPr="00322F3B" w:rsidRDefault="007C0F2D" w:rsidP="007C0F2D">
      <w:pPr>
        <w:pStyle w:val="paragraph"/>
      </w:pPr>
      <w:r w:rsidRPr="00322F3B">
        <w:tab/>
        <w:t>(b)</w:t>
      </w:r>
      <w:r w:rsidRPr="00322F3B">
        <w:tab/>
        <w:t>add to that amount the following:</w:t>
      </w:r>
    </w:p>
    <w:p w14:paraId="7986A454" w14:textId="77777777" w:rsidR="007C0F2D" w:rsidRPr="00322F3B" w:rsidRDefault="007C0F2D" w:rsidP="007C0F2D">
      <w:pPr>
        <w:pStyle w:val="paragraphsub"/>
      </w:pPr>
      <w:r w:rsidRPr="00322F3B">
        <w:tab/>
        <w:t>(i)</w:t>
      </w:r>
      <w:r w:rsidRPr="00322F3B">
        <w:tab/>
        <w:t>for the initial income year—40% of the sum of those project amounts;</w:t>
      </w:r>
    </w:p>
    <w:p w14:paraId="3D5B1417" w14:textId="77777777" w:rsidR="007C0F2D" w:rsidRPr="00322F3B" w:rsidRDefault="007C0F2D" w:rsidP="007C0F2D">
      <w:pPr>
        <w:pStyle w:val="paragraphsub"/>
      </w:pPr>
      <w:r w:rsidRPr="00322F3B">
        <w:tab/>
        <w:t>(ii)</w:t>
      </w:r>
      <w:r w:rsidRPr="00322F3B">
        <w:tab/>
        <w:t>for the next income year—40% of that sum;</w:t>
      </w:r>
    </w:p>
    <w:p w14:paraId="6A1E8DA5" w14:textId="77777777" w:rsidR="007C0F2D" w:rsidRPr="00322F3B" w:rsidRDefault="007C0F2D" w:rsidP="007C0F2D">
      <w:pPr>
        <w:pStyle w:val="paragraphsub"/>
      </w:pPr>
      <w:r w:rsidRPr="00322F3B">
        <w:tab/>
        <w:t>(iii)</w:t>
      </w:r>
      <w:r w:rsidRPr="00322F3B">
        <w:tab/>
        <w:t>for the income year after that next income year—20% of that sum.</w:t>
      </w:r>
    </w:p>
    <w:p w14:paraId="312CE43C" w14:textId="4E97055F" w:rsidR="007C0F2D" w:rsidRPr="00322F3B" w:rsidRDefault="007C0F2D" w:rsidP="007C0F2D">
      <w:pPr>
        <w:pStyle w:val="ActHead5"/>
      </w:pPr>
      <w:bookmarkStart w:id="688" w:name="_Toc201756118"/>
      <w:r w:rsidRPr="00322F3B">
        <w:rPr>
          <w:rStyle w:val="CharSectno"/>
        </w:rPr>
        <w:t>417</w:t>
      </w:r>
      <w:r w:rsidR="009953FD">
        <w:rPr>
          <w:rStyle w:val="CharSectno"/>
        </w:rPr>
        <w:noBreakHyphen/>
      </w:r>
      <w:r w:rsidRPr="00322F3B">
        <w:rPr>
          <w:rStyle w:val="CharSectno"/>
        </w:rPr>
        <w:t>50</w:t>
      </w:r>
      <w:r w:rsidRPr="00322F3B">
        <w:t xml:space="preserve">  Transferring entitlement to deductions relating to a project pool</w:t>
      </w:r>
      <w:bookmarkEnd w:id="688"/>
    </w:p>
    <w:p w14:paraId="223C9DDA" w14:textId="2813C637" w:rsidR="007C0F2D" w:rsidRPr="00322F3B" w:rsidRDefault="007C0F2D" w:rsidP="007C0F2D">
      <w:pPr>
        <w:pStyle w:val="subsection"/>
      </w:pPr>
      <w:r w:rsidRPr="00322F3B">
        <w:tab/>
        <w:t>(1)</w:t>
      </w:r>
      <w:r w:rsidRPr="00322F3B">
        <w:tab/>
        <w:t xml:space="preserve">You may choose to transfer, to a </w:t>
      </w:r>
      <w:r w:rsidR="009953FD" w:rsidRPr="009953FD">
        <w:rPr>
          <w:position w:val="6"/>
          <w:sz w:val="16"/>
        </w:rPr>
        <w:t>*</w:t>
      </w:r>
      <w:r w:rsidRPr="00322F3B">
        <w:t>corporate tax entity, either or both of the following:</w:t>
      </w:r>
    </w:p>
    <w:p w14:paraId="0A8075B0" w14:textId="5312C5CD" w:rsidR="007C0F2D" w:rsidRPr="00322F3B" w:rsidRDefault="007C0F2D" w:rsidP="007C0F2D">
      <w:pPr>
        <w:pStyle w:val="paragraph"/>
      </w:pPr>
      <w:r w:rsidRPr="00322F3B">
        <w:lastRenderedPageBreak/>
        <w:tab/>
        <w:t>(a)</w:t>
      </w:r>
      <w:r w:rsidRPr="00322F3B">
        <w:tab/>
        <w:t>all or part of your entitlement to deductions under Division</w:t>
      </w:r>
      <w:r w:rsidR="00825006" w:rsidRPr="00322F3B">
        <w:t> </w:t>
      </w:r>
      <w:r w:rsidRPr="00322F3B">
        <w:t xml:space="preserve">40 in relation to the declines in value of the single asset mentioned in </w:t>
      </w:r>
      <w:r w:rsidR="009953FD">
        <w:t>subsection 4</w:t>
      </w:r>
      <w:r w:rsidRPr="00322F3B">
        <w:t>17</w:t>
      </w:r>
      <w:r w:rsidR="009953FD">
        <w:noBreakHyphen/>
      </w:r>
      <w:r w:rsidRPr="00322F3B">
        <w:t>35(4) (including future declines in value but not including declines in value that have already been deducted under that Division);</w:t>
      </w:r>
    </w:p>
    <w:p w14:paraId="7D2F8AF8" w14:textId="705D75F8" w:rsidR="007C0F2D" w:rsidRPr="00322F3B" w:rsidRDefault="007C0F2D" w:rsidP="007C0F2D">
      <w:pPr>
        <w:pStyle w:val="paragraph"/>
      </w:pPr>
      <w:r w:rsidRPr="00322F3B">
        <w:tab/>
        <w:t>(b)</w:t>
      </w:r>
      <w:r w:rsidRPr="00322F3B">
        <w:tab/>
        <w:t xml:space="preserve">all or part of so much of your entitlement to deductions under </w:t>
      </w:r>
      <w:r w:rsidR="009953FD">
        <w:t>section 4</w:t>
      </w:r>
      <w:r w:rsidRPr="00322F3B">
        <w:t>0</w:t>
      </w:r>
      <w:r w:rsidR="009953FD">
        <w:noBreakHyphen/>
      </w:r>
      <w:r w:rsidRPr="00322F3B">
        <w:t>830 or 40</w:t>
      </w:r>
      <w:r w:rsidR="009953FD">
        <w:noBreakHyphen/>
      </w:r>
      <w:r w:rsidRPr="00322F3B">
        <w:t xml:space="preserve">832 as arises because of the operation of </w:t>
      </w:r>
      <w:r w:rsidR="009953FD">
        <w:t>section 4</w:t>
      </w:r>
      <w:r w:rsidRPr="00322F3B">
        <w:t>17</w:t>
      </w:r>
      <w:r w:rsidR="009953FD">
        <w:noBreakHyphen/>
      </w:r>
      <w:r w:rsidRPr="00322F3B">
        <w:t>45.</w:t>
      </w:r>
    </w:p>
    <w:p w14:paraId="23F3487A" w14:textId="77777777" w:rsidR="007C0F2D" w:rsidRPr="00322F3B" w:rsidRDefault="007C0F2D" w:rsidP="007C0F2D">
      <w:pPr>
        <w:pStyle w:val="subsection"/>
      </w:pPr>
      <w:r w:rsidRPr="00322F3B">
        <w:tab/>
        <w:t>(2)</w:t>
      </w:r>
      <w:r w:rsidRPr="00322F3B">
        <w:tab/>
        <w:t>The choice:</w:t>
      </w:r>
    </w:p>
    <w:p w14:paraId="473037E0" w14:textId="5995ED44" w:rsidR="007C0F2D" w:rsidRPr="00322F3B" w:rsidRDefault="007C0F2D" w:rsidP="007C0F2D">
      <w:pPr>
        <w:pStyle w:val="paragraph"/>
      </w:pPr>
      <w:r w:rsidRPr="00322F3B">
        <w:tab/>
        <w:t>(a)</w:t>
      </w:r>
      <w:r w:rsidRPr="00322F3B">
        <w:tab/>
        <w:t xml:space="preserve">must be in the </w:t>
      </w:r>
      <w:r w:rsidR="009953FD" w:rsidRPr="009953FD">
        <w:rPr>
          <w:position w:val="6"/>
          <w:sz w:val="16"/>
        </w:rPr>
        <w:t>*</w:t>
      </w:r>
      <w:r w:rsidRPr="00322F3B">
        <w:t>approved form; and</w:t>
      </w:r>
    </w:p>
    <w:p w14:paraId="1FDC7820" w14:textId="3C2189D3" w:rsidR="007C0F2D" w:rsidRPr="00322F3B" w:rsidRDefault="007C0F2D" w:rsidP="007C0F2D">
      <w:pPr>
        <w:pStyle w:val="paragraph"/>
      </w:pPr>
      <w:r w:rsidRPr="00322F3B">
        <w:tab/>
        <w:t>(b)</w:t>
      </w:r>
      <w:r w:rsidRPr="00322F3B">
        <w:tab/>
        <w:t xml:space="preserve">must be made no later than the day you lodge your </w:t>
      </w:r>
      <w:r w:rsidR="009953FD" w:rsidRPr="009953FD">
        <w:rPr>
          <w:position w:val="6"/>
          <w:sz w:val="16"/>
        </w:rPr>
        <w:t>*</w:t>
      </w:r>
      <w:r w:rsidRPr="00322F3B">
        <w:t>income tax return for the first income year for which all or part of your entitlement is to be transferred.</w:t>
      </w:r>
    </w:p>
    <w:p w14:paraId="67F91EBE" w14:textId="77777777" w:rsidR="007C0F2D" w:rsidRPr="00322F3B" w:rsidRDefault="007C0F2D" w:rsidP="007C0F2D">
      <w:pPr>
        <w:pStyle w:val="subsection"/>
      </w:pPr>
      <w:r w:rsidRPr="00322F3B">
        <w:tab/>
        <w:t>(3)</w:t>
      </w:r>
      <w:r w:rsidRPr="00322F3B">
        <w:tab/>
        <w:t>The choice cannot be revoked.</w:t>
      </w:r>
    </w:p>
    <w:p w14:paraId="5B1D44ED" w14:textId="77777777" w:rsidR="007C0F2D" w:rsidRPr="00322F3B" w:rsidRDefault="007C0F2D" w:rsidP="007C0F2D">
      <w:pPr>
        <w:pStyle w:val="subsection"/>
      </w:pPr>
      <w:r w:rsidRPr="00322F3B">
        <w:tab/>
        <w:t>(4)</w:t>
      </w:r>
      <w:r w:rsidRPr="00322F3B">
        <w:tab/>
        <w:t>Only one choice can be made under this section in relation to the same part of the entitlement.</w:t>
      </w:r>
    </w:p>
    <w:p w14:paraId="0CEA1324" w14:textId="77777777" w:rsidR="007C0F2D" w:rsidRPr="00322F3B" w:rsidRDefault="007C0F2D" w:rsidP="007C0F2D">
      <w:pPr>
        <w:pStyle w:val="subsection"/>
      </w:pPr>
      <w:r w:rsidRPr="00322F3B">
        <w:tab/>
        <w:t>(5)</w:t>
      </w:r>
      <w:r w:rsidRPr="00322F3B">
        <w:tab/>
        <w:t>If you choose under this section to transfer to another entity all or part of your entitlement:</w:t>
      </w:r>
    </w:p>
    <w:p w14:paraId="0AECF3CB" w14:textId="77777777" w:rsidR="007C0F2D" w:rsidRPr="00322F3B" w:rsidRDefault="007C0F2D" w:rsidP="007C0F2D">
      <w:pPr>
        <w:pStyle w:val="paragraph"/>
      </w:pPr>
      <w:r w:rsidRPr="00322F3B">
        <w:tab/>
        <w:t>(a)</w:t>
      </w:r>
      <w:r w:rsidRPr="00322F3B">
        <w:tab/>
        <w:t>the other entity can make deductions arising from that entitlement or part; and</w:t>
      </w:r>
    </w:p>
    <w:p w14:paraId="3F517090" w14:textId="4AB5926A" w:rsidR="007C0F2D" w:rsidRPr="00322F3B" w:rsidRDefault="007C0F2D" w:rsidP="007C0F2D">
      <w:pPr>
        <w:pStyle w:val="paragraph"/>
      </w:pPr>
      <w:r w:rsidRPr="00322F3B">
        <w:tab/>
        <w:t>(b)</w:t>
      </w:r>
      <w:r w:rsidRPr="00322F3B">
        <w:tab/>
        <w:t xml:space="preserve">at the time of the choice, a </w:t>
      </w:r>
      <w:r w:rsidR="009953FD" w:rsidRPr="009953FD">
        <w:rPr>
          <w:position w:val="6"/>
          <w:sz w:val="16"/>
        </w:rPr>
        <w:t>*</w:t>
      </w:r>
      <w:r w:rsidRPr="00322F3B">
        <w:t xml:space="preserve">franking credit arises in the </w:t>
      </w:r>
      <w:r w:rsidR="009953FD" w:rsidRPr="009953FD">
        <w:rPr>
          <w:position w:val="6"/>
          <w:sz w:val="16"/>
        </w:rPr>
        <w:t>*</w:t>
      </w:r>
      <w:r w:rsidRPr="00322F3B">
        <w:t>franking account of the other entity; and</w:t>
      </w:r>
    </w:p>
    <w:p w14:paraId="32581888" w14:textId="77777777" w:rsidR="007C0F2D" w:rsidRPr="00322F3B" w:rsidRDefault="007C0F2D" w:rsidP="007C0F2D">
      <w:pPr>
        <w:pStyle w:val="paragraph"/>
      </w:pPr>
      <w:r w:rsidRPr="00322F3B">
        <w:tab/>
        <w:t>(c)</w:t>
      </w:r>
      <w:r w:rsidRPr="00322F3B">
        <w:tab/>
        <w:t>you can no longer make deductions arising from that entitlement or part.</w:t>
      </w:r>
    </w:p>
    <w:p w14:paraId="78B1F989" w14:textId="5E72777B" w:rsidR="007C0F2D" w:rsidRPr="00322F3B" w:rsidRDefault="007C0F2D" w:rsidP="007C0F2D">
      <w:pPr>
        <w:pStyle w:val="subsection"/>
      </w:pPr>
      <w:r w:rsidRPr="00322F3B">
        <w:tab/>
        <w:t>(6)</w:t>
      </w:r>
      <w:r w:rsidRPr="00322F3B">
        <w:tab/>
        <w:t xml:space="preserve">The amount of the </w:t>
      </w:r>
      <w:r w:rsidR="009953FD" w:rsidRPr="009953FD">
        <w:rPr>
          <w:position w:val="6"/>
          <w:sz w:val="16"/>
        </w:rPr>
        <w:t>*</w:t>
      </w:r>
      <w:r w:rsidRPr="00322F3B">
        <w:t xml:space="preserve">franking credit under </w:t>
      </w:r>
      <w:r w:rsidR="00825006" w:rsidRPr="00322F3B">
        <w:t>paragraph (</w:t>
      </w:r>
      <w:r w:rsidRPr="00322F3B">
        <w:t xml:space="preserve">5)(b) is an amount equal to the amount of the deduction transferred multiplied by the standard corporate tax rate (within the meaning of Part IVA of the </w:t>
      </w:r>
      <w:r w:rsidRPr="00322F3B">
        <w:rPr>
          <w:i/>
        </w:rPr>
        <w:t>Income Tax Assessment Act 1936</w:t>
      </w:r>
      <w:r w:rsidRPr="00322F3B">
        <w:t>).</w:t>
      </w:r>
    </w:p>
    <w:p w14:paraId="5EBEFEB2" w14:textId="031DFF22" w:rsidR="007C0F2D" w:rsidRPr="00322F3B" w:rsidRDefault="007C0F2D" w:rsidP="00533D7F">
      <w:pPr>
        <w:pStyle w:val="ActHead4"/>
      </w:pPr>
      <w:bookmarkStart w:id="689" w:name="_Toc201756119"/>
      <w:r w:rsidRPr="00322F3B">
        <w:rPr>
          <w:rStyle w:val="CharSubdNo"/>
        </w:rPr>
        <w:lastRenderedPageBreak/>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C</w:t>
      </w:r>
      <w:r w:rsidRPr="00322F3B">
        <w:t>—</w:t>
      </w:r>
      <w:r w:rsidRPr="00322F3B">
        <w:rPr>
          <w:rStyle w:val="CharSubdText"/>
        </w:rPr>
        <w:t>Capital gains tax</w:t>
      </w:r>
      <w:bookmarkEnd w:id="689"/>
    </w:p>
    <w:p w14:paraId="603DCB4D" w14:textId="77777777" w:rsidR="007C0F2D" w:rsidRPr="00322F3B" w:rsidRDefault="007C0F2D" w:rsidP="00533D7F">
      <w:pPr>
        <w:pStyle w:val="TofSectsHeading"/>
        <w:keepNext/>
        <w:keepLines/>
        <w:numPr>
          <w:ilvl w:val="12"/>
          <w:numId w:val="0"/>
        </w:numPr>
      </w:pPr>
      <w:r w:rsidRPr="00322F3B">
        <w:t>Table of sections</w:t>
      </w:r>
    </w:p>
    <w:p w14:paraId="3DAD449B" w14:textId="3B3CB227" w:rsidR="007C0F2D" w:rsidRPr="00322F3B" w:rsidRDefault="007C0F2D" w:rsidP="007C0F2D">
      <w:pPr>
        <w:pStyle w:val="TofSectsSection"/>
        <w:numPr>
          <w:ilvl w:val="12"/>
          <w:numId w:val="0"/>
        </w:numPr>
        <w:ind w:left="1588" w:hanging="794"/>
      </w:pPr>
      <w:r w:rsidRPr="00322F3B">
        <w:t>417</w:t>
      </w:r>
      <w:r w:rsidR="009953FD">
        <w:noBreakHyphen/>
      </w:r>
      <w:r w:rsidRPr="00322F3B">
        <w:t>65</w:t>
      </w:r>
      <w:r w:rsidRPr="00322F3B">
        <w:tab/>
        <w:t>CGT events not created by Timor Sea Maritime Boundaries Treaty entering into force</w:t>
      </w:r>
    </w:p>
    <w:p w14:paraId="3B2DBCE9" w14:textId="55A93DAB" w:rsidR="007C0F2D" w:rsidRPr="00322F3B" w:rsidRDefault="007C0F2D" w:rsidP="007C0F2D">
      <w:pPr>
        <w:pStyle w:val="TofSectsSection"/>
        <w:numPr>
          <w:ilvl w:val="12"/>
          <w:numId w:val="0"/>
        </w:numPr>
        <w:ind w:left="1588" w:hanging="794"/>
      </w:pPr>
      <w:r w:rsidRPr="00322F3B">
        <w:t>417</w:t>
      </w:r>
      <w:r w:rsidR="009953FD">
        <w:noBreakHyphen/>
      </w:r>
      <w:r w:rsidRPr="00322F3B">
        <w:t>70</w:t>
      </w:r>
      <w:r w:rsidRPr="00322F3B">
        <w:tab/>
        <w:t>Tax treatment of consideration for transferred entitlement to deductions or tax loss</w:t>
      </w:r>
    </w:p>
    <w:p w14:paraId="64B4FEE0" w14:textId="6502E96D" w:rsidR="007C0F2D" w:rsidRPr="00322F3B" w:rsidRDefault="007C0F2D" w:rsidP="007C0F2D">
      <w:pPr>
        <w:pStyle w:val="TofSectsSection"/>
        <w:numPr>
          <w:ilvl w:val="12"/>
          <w:numId w:val="0"/>
        </w:numPr>
        <w:ind w:left="1588" w:hanging="794"/>
      </w:pPr>
      <w:r w:rsidRPr="00322F3B">
        <w:t>417</w:t>
      </w:r>
      <w:r w:rsidR="009953FD">
        <w:noBreakHyphen/>
      </w:r>
      <w:r w:rsidRPr="00322F3B">
        <w:t>75</w:t>
      </w:r>
      <w:r w:rsidRPr="00322F3B">
        <w:tab/>
        <w:t>Membership interests affected by transfer of entitlement to deductions or tax loss</w:t>
      </w:r>
    </w:p>
    <w:p w14:paraId="0EA2B51D" w14:textId="17C8A9CD" w:rsidR="007C0F2D" w:rsidRPr="00322F3B" w:rsidRDefault="007C0F2D" w:rsidP="007C0F2D">
      <w:pPr>
        <w:pStyle w:val="ActHead5"/>
      </w:pPr>
      <w:bookmarkStart w:id="690" w:name="_Toc201756120"/>
      <w:r w:rsidRPr="00322F3B">
        <w:rPr>
          <w:rStyle w:val="CharSectno"/>
        </w:rPr>
        <w:t>417</w:t>
      </w:r>
      <w:r w:rsidR="009953FD">
        <w:rPr>
          <w:rStyle w:val="CharSectno"/>
        </w:rPr>
        <w:noBreakHyphen/>
      </w:r>
      <w:r w:rsidRPr="00322F3B">
        <w:rPr>
          <w:rStyle w:val="CharSectno"/>
        </w:rPr>
        <w:t>65</w:t>
      </w:r>
      <w:r w:rsidRPr="00322F3B">
        <w:t xml:space="preserve">  CGT events not created by Timor Sea Maritime Boundaries Treaty entering into force</w:t>
      </w:r>
      <w:bookmarkEnd w:id="690"/>
    </w:p>
    <w:p w14:paraId="130AD5EE" w14:textId="77777777" w:rsidR="007C0F2D" w:rsidRPr="00322F3B" w:rsidRDefault="007C0F2D" w:rsidP="007C0F2D">
      <w:pPr>
        <w:pStyle w:val="subsection"/>
      </w:pPr>
      <w:r w:rsidRPr="00322F3B">
        <w:tab/>
      </w:r>
      <w:r w:rsidRPr="00322F3B">
        <w:tab/>
        <w:t>If:</w:t>
      </w:r>
    </w:p>
    <w:p w14:paraId="21BDCE60" w14:textId="02BF5390" w:rsidR="007C0F2D" w:rsidRPr="00322F3B" w:rsidRDefault="007C0F2D" w:rsidP="007C0F2D">
      <w:pPr>
        <w:pStyle w:val="paragraph"/>
      </w:pPr>
      <w:r w:rsidRPr="00322F3B">
        <w:tab/>
        <w:t>(a)</w:t>
      </w:r>
      <w:r w:rsidRPr="00322F3B">
        <w:tab/>
        <w:t xml:space="preserve">before the </w:t>
      </w:r>
      <w:r w:rsidR="009953FD" w:rsidRPr="009953FD">
        <w:rPr>
          <w:position w:val="6"/>
          <w:sz w:val="16"/>
        </w:rPr>
        <w:t>*</w:t>
      </w:r>
      <w:r w:rsidRPr="00322F3B">
        <w:t xml:space="preserve">Timor Sea Maritime Boundaries Treaty entered into force, you owned an intangible </w:t>
      </w:r>
      <w:r w:rsidR="009953FD" w:rsidRPr="009953FD">
        <w:rPr>
          <w:position w:val="6"/>
          <w:sz w:val="16"/>
        </w:rPr>
        <w:t>*</w:t>
      </w:r>
      <w:r w:rsidRPr="00322F3B">
        <w:t xml:space="preserve">CGT asset connected with undertaking </w:t>
      </w:r>
      <w:r w:rsidR="009953FD" w:rsidRPr="009953FD">
        <w:rPr>
          <w:position w:val="6"/>
          <w:sz w:val="16"/>
        </w:rPr>
        <w:t>*</w:t>
      </w:r>
      <w:r w:rsidRPr="00322F3B">
        <w:t>transitioned petroleum activities; and</w:t>
      </w:r>
    </w:p>
    <w:p w14:paraId="09A2F439" w14:textId="77777777" w:rsidR="007C0F2D" w:rsidRPr="00322F3B" w:rsidRDefault="007C0F2D" w:rsidP="007C0F2D">
      <w:pPr>
        <w:pStyle w:val="paragraph"/>
      </w:pPr>
      <w:r w:rsidRPr="00322F3B">
        <w:tab/>
        <w:t>(b)</w:t>
      </w:r>
      <w:r w:rsidRPr="00322F3B">
        <w:tab/>
        <w:t>your ownership of the asset ended when that treaty entered into force; and</w:t>
      </w:r>
    </w:p>
    <w:p w14:paraId="4B7FDCCA" w14:textId="77777777" w:rsidR="007C0F2D" w:rsidRPr="00322F3B" w:rsidRDefault="007C0F2D" w:rsidP="007C0F2D">
      <w:pPr>
        <w:pStyle w:val="paragraph"/>
      </w:pPr>
      <w:r w:rsidRPr="00322F3B">
        <w:tab/>
        <w:t>(c)</w:t>
      </w:r>
      <w:r w:rsidRPr="00322F3B">
        <w:tab/>
        <w:t>the ending of your ownership occurred in connection with the entry into force of that treaty;</w:t>
      </w:r>
    </w:p>
    <w:p w14:paraId="03460010" w14:textId="633D8655" w:rsidR="007C0F2D" w:rsidRPr="00322F3B" w:rsidRDefault="007C0F2D" w:rsidP="007C0F2D">
      <w:pPr>
        <w:pStyle w:val="subsection2"/>
      </w:pPr>
      <w:r w:rsidRPr="00322F3B">
        <w:t xml:space="preserve">the ending of your ownership is not a </w:t>
      </w:r>
      <w:r w:rsidR="009953FD" w:rsidRPr="009953FD">
        <w:rPr>
          <w:position w:val="6"/>
          <w:sz w:val="16"/>
        </w:rPr>
        <w:t>*</w:t>
      </w:r>
      <w:r w:rsidRPr="00322F3B">
        <w:t>CGT event.</w:t>
      </w:r>
    </w:p>
    <w:p w14:paraId="2F7D0EA6" w14:textId="5821915E" w:rsidR="007C0F2D" w:rsidRPr="00322F3B" w:rsidRDefault="007C0F2D" w:rsidP="007C0F2D">
      <w:pPr>
        <w:pStyle w:val="ActHead5"/>
      </w:pPr>
      <w:bookmarkStart w:id="691" w:name="_Toc201756121"/>
      <w:r w:rsidRPr="00322F3B">
        <w:rPr>
          <w:rStyle w:val="CharSectno"/>
        </w:rPr>
        <w:t>417</w:t>
      </w:r>
      <w:r w:rsidR="009953FD">
        <w:rPr>
          <w:rStyle w:val="CharSectno"/>
        </w:rPr>
        <w:noBreakHyphen/>
      </w:r>
      <w:r w:rsidRPr="00322F3B">
        <w:rPr>
          <w:rStyle w:val="CharSectno"/>
        </w:rPr>
        <w:t>70</w:t>
      </w:r>
      <w:r w:rsidRPr="00322F3B">
        <w:t xml:space="preserve">  Tax treatment of consideration for transferred entitlement to deductions or tax loss</w:t>
      </w:r>
      <w:bookmarkEnd w:id="691"/>
    </w:p>
    <w:p w14:paraId="6BA7CFEB" w14:textId="77777777" w:rsidR="007C0F2D" w:rsidRPr="00322F3B" w:rsidRDefault="007C0F2D" w:rsidP="007C0F2D">
      <w:pPr>
        <w:pStyle w:val="subsection"/>
      </w:pPr>
      <w:r w:rsidRPr="00322F3B">
        <w:tab/>
        <w:t>(1)</w:t>
      </w:r>
      <w:r w:rsidRPr="00322F3B">
        <w:tab/>
        <w:t>If:</w:t>
      </w:r>
    </w:p>
    <w:p w14:paraId="1FE06482" w14:textId="77777777" w:rsidR="007C0F2D" w:rsidRPr="00322F3B" w:rsidRDefault="007C0F2D" w:rsidP="007C0F2D">
      <w:pPr>
        <w:pStyle w:val="paragraph"/>
      </w:pPr>
      <w:r w:rsidRPr="00322F3B">
        <w:tab/>
        <w:t>(a)</w:t>
      </w:r>
      <w:r w:rsidRPr="00322F3B">
        <w:tab/>
        <w:t>you choose to transfer to another entity:</w:t>
      </w:r>
    </w:p>
    <w:p w14:paraId="7E7C85B2" w14:textId="6DD18816" w:rsidR="007C0F2D" w:rsidRPr="00322F3B" w:rsidRDefault="007C0F2D" w:rsidP="007C0F2D">
      <w:pPr>
        <w:pStyle w:val="paragraphsub"/>
      </w:pPr>
      <w:r w:rsidRPr="00322F3B">
        <w:tab/>
        <w:t>(i)</w:t>
      </w:r>
      <w:r w:rsidRPr="00322F3B">
        <w:tab/>
        <w:t xml:space="preserve">under </w:t>
      </w:r>
      <w:r w:rsidR="009953FD">
        <w:t>section 4</w:t>
      </w:r>
      <w:r w:rsidRPr="00322F3B">
        <w:t>17</w:t>
      </w:r>
      <w:r w:rsidR="009953FD">
        <w:noBreakHyphen/>
      </w:r>
      <w:r w:rsidRPr="00322F3B">
        <w:t>50, an entitlement to deductions; or</w:t>
      </w:r>
    </w:p>
    <w:p w14:paraId="0A21FFE5" w14:textId="10F6BEEB" w:rsidR="007C0F2D" w:rsidRPr="00322F3B" w:rsidRDefault="007C0F2D" w:rsidP="007C0F2D">
      <w:pPr>
        <w:pStyle w:val="paragraphsub"/>
      </w:pPr>
      <w:r w:rsidRPr="00322F3B">
        <w:tab/>
        <w:t>(ii)</w:t>
      </w:r>
      <w:r w:rsidRPr="00322F3B">
        <w:tab/>
        <w:t>under Subdivision</w:t>
      </w:r>
      <w:r w:rsidR="00825006" w:rsidRPr="00322F3B">
        <w:t> </w:t>
      </w:r>
      <w:r w:rsidRPr="00322F3B">
        <w:t>417</w:t>
      </w:r>
      <w:r w:rsidR="009953FD">
        <w:noBreakHyphen/>
      </w:r>
      <w:r w:rsidRPr="00322F3B">
        <w:t xml:space="preserve">D, an amount of a </w:t>
      </w:r>
      <w:r w:rsidR="009953FD" w:rsidRPr="009953FD">
        <w:rPr>
          <w:position w:val="6"/>
          <w:sz w:val="16"/>
        </w:rPr>
        <w:t>*</w:t>
      </w:r>
      <w:r w:rsidRPr="00322F3B">
        <w:t>tax loss for an income year; and</w:t>
      </w:r>
    </w:p>
    <w:p w14:paraId="55629BFA" w14:textId="77777777" w:rsidR="007C0F2D" w:rsidRPr="00322F3B" w:rsidRDefault="007C0F2D" w:rsidP="007C0F2D">
      <w:pPr>
        <w:pStyle w:val="paragraph"/>
      </w:pPr>
      <w:r w:rsidRPr="00322F3B">
        <w:tab/>
        <w:t>(b)</w:t>
      </w:r>
      <w:r w:rsidRPr="00322F3B">
        <w:tab/>
        <w:t>you receive any consideration from the other entity for the entitlement to deductions or for the amount of the tax loss;</w:t>
      </w:r>
    </w:p>
    <w:p w14:paraId="4306B0F8" w14:textId="77777777" w:rsidR="007C0F2D" w:rsidRPr="00322F3B" w:rsidRDefault="007C0F2D" w:rsidP="007C0F2D">
      <w:pPr>
        <w:pStyle w:val="subsection2"/>
      </w:pPr>
      <w:r w:rsidRPr="00322F3B">
        <w:t>then:</w:t>
      </w:r>
    </w:p>
    <w:p w14:paraId="72BFEA30" w14:textId="77777777" w:rsidR="007C0F2D" w:rsidRPr="00322F3B" w:rsidRDefault="007C0F2D" w:rsidP="007C0F2D">
      <w:pPr>
        <w:pStyle w:val="paragraph"/>
      </w:pPr>
      <w:r w:rsidRPr="00322F3B">
        <w:lastRenderedPageBreak/>
        <w:tab/>
        <w:t>(c)</w:t>
      </w:r>
      <w:r w:rsidRPr="00322F3B">
        <w:tab/>
        <w:t>so much of the consideration as is given for the entitlement to deductions or for the amount of the tax loss is not included in your assessable income or your exempt income; and</w:t>
      </w:r>
    </w:p>
    <w:p w14:paraId="47883A4F" w14:textId="598E6142" w:rsidR="007C0F2D" w:rsidRPr="00322F3B" w:rsidRDefault="007C0F2D" w:rsidP="007C0F2D">
      <w:pPr>
        <w:pStyle w:val="paragraph"/>
      </w:pPr>
      <w:r w:rsidRPr="00322F3B">
        <w:tab/>
        <w:t>(d)</w:t>
      </w:r>
      <w:r w:rsidRPr="00322F3B">
        <w:tab/>
        <w:t xml:space="preserve">a </w:t>
      </w:r>
      <w:r w:rsidR="009953FD" w:rsidRPr="009953FD">
        <w:rPr>
          <w:position w:val="6"/>
          <w:sz w:val="16"/>
        </w:rPr>
        <w:t>*</w:t>
      </w:r>
      <w:r w:rsidRPr="00322F3B">
        <w:t>capital gain does not accrue to you because of the receipt of the consideration.</w:t>
      </w:r>
    </w:p>
    <w:p w14:paraId="5031C0BD" w14:textId="77777777" w:rsidR="007C0F2D" w:rsidRPr="00322F3B" w:rsidRDefault="007C0F2D" w:rsidP="007C0F2D">
      <w:pPr>
        <w:pStyle w:val="subsection"/>
      </w:pPr>
      <w:r w:rsidRPr="00322F3B">
        <w:tab/>
        <w:t>(2)</w:t>
      </w:r>
      <w:r w:rsidRPr="00322F3B">
        <w:tab/>
        <w:t>If:</w:t>
      </w:r>
    </w:p>
    <w:p w14:paraId="1FBBFCE9" w14:textId="77777777" w:rsidR="007C0F2D" w:rsidRPr="00322F3B" w:rsidRDefault="007C0F2D" w:rsidP="007C0F2D">
      <w:pPr>
        <w:pStyle w:val="paragraph"/>
      </w:pPr>
      <w:r w:rsidRPr="00322F3B">
        <w:tab/>
        <w:t>(a)</w:t>
      </w:r>
      <w:r w:rsidRPr="00322F3B">
        <w:tab/>
        <w:t>you choose to transfer to another entity:</w:t>
      </w:r>
    </w:p>
    <w:p w14:paraId="09E23FDA" w14:textId="39400D05" w:rsidR="007C0F2D" w:rsidRPr="00322F3B" w:rsidRDefault="007C0F2D" w:rsidP="007C0F2D">
      <w:pPr>
        <w:pStyle w:val="paragraphsub"/>
      </w:pPr>
      <w:r w:rsidRPr="00322F3B">
        <w:tab/>
        <w:t>(i)</w:t>
      </w:r>
      <w:r w:rsidRPr="00322F3B">
        <w:tab/>
        <w:t xml:space="preserve">under </w:t>
      </w:r>
      <w:r w:rsidR="009953FD">
        <w:t>section 4</w:t>
      </w:r>
      <w:r w:rsidRPr="00322F3B">
        <w:t>17</w:t>
      </w:r>
      <w:r w:rsidR="009953FD">
        <w:noBreakHyphen/>
      </w:r>
      <w:r w:rsidRPr="00322F3B">
        <w:t>50, an entitlement to deductions; or</w:t>
      </w:r>
    </w:p>
    <w:p w14:paraId="47B8536E" w14:textId="202EB23D" w:rsidR="007C0F2D" w:rsidRPr="00322F3B" w:rsidRDefault="007C0F2D" w:rsidP="007C0F2D">
      <w:pPr>
        <w:pStyle w:val="paragraphsub"/>
      </w:pPr>
      <w:r w:rsidRPr="00322F3B">
        <w:tab/>
        <w:t>(ii)</w:t>
      </w:r>
      <w:r w:rsidRPr="00322F3B">
        <w:tab/>
        <w:t>under Subdivision</w:t>
      </w:r>
      <w:r w:rsidR="00825006" w:rsidRPr="00322F3B">
        <w:t> </w:t>
      </w:r>
      <w:r w:rsidRPr="00322F3B">
        <w:t>417</w:t>
      </w:r>
      <w:r w:rsidR="009953FD">
        <w:noBreakHyphen/>
      </w:r>
      <w:r w:rsidRPr="00322F3B">
        <w:t xml:space="preserve">D, an amount of a </w:t>
      </w:r>
      <w:r w:rsidR="009953FD" w:rsidRPr="009953FD">
        <w:rPr>
          <w:position w:val="6"/>
          <w:sz w:val="16"/>
        </w:rPr>
        <w:t>*</w:t>
      </w:r>
      <w:r w:rsidRPr="00322F3B">
        <w:t>tax loss for an income year; and</w:t>
      </w:r>
    </w:p>
    <w:p w14:paraId="05657683" w14:textId="77777777" w:rsidR="007C0F2D" w:rsidRPr="00322F3B" w:rsidRDefault="007C0F2D" w:rsidP="007C0F2D">
      <w:pPr>
        <w:pStyle w:val="paragraph"/>
      </w:pPr>
      <w:r w:rsidRPr="00322F3B">
        <w:tab/>
        <w:t>(b)</w:t>
      </w:r>
      <w:r w:rsidRPr="00322F3B">
        <w:tab/>
        <w:t>the other entity gives you any consideration for the entitlement to deductions or for the amount of the tax loss;</w:t>
      </w:r>
    </w:p>
    <w:p w14:paraId="20802103" w14:textId="77777777" w:rsidR="007C0F2D" w:rsidRPr="00322F3B" w:rsidRDefault="007C0F2D" w:rsidP="007C0F2D">
      <w:pPr>
        <w:pStyle w:val="subsection2"/>
      </w:pPr>
      <w:r w:rsidRPr="00322F3B">
        <w:t>then:</w:t>
      </w:r>
    </w:p>
    <w:p w14:paraId="6E7F2403" w14:textId="77777777" w:rsidR="007C0F2D" w:rsidRPr="00322F3B" w:rsidRDefault="007C0F2D" w:rsidP="007C0F2D">
      <w:pPr>
        <w:pStyle w:val="paragraph"/>
      </w:pPr>
      <w:r w:rsidRPr="00322F3B">
        <w:tab/>
        <w:t>(c)</w:t>
      </w:r>
      <w:r w:rsidRPr="00322F3B">
        <w:tab/>
        <w:t>the other entity cannot deduct the amount or value of the consideration; and</w:t>
      </w:r>
    </w:p>
    <w:p w14:paraId="1E958293" w14:textId="3D318EF4" w:rsidR="007C0F2D" w:rsidRPr="00322F3B" w:rsidRDefault="007C0F2D" w:rsidP="007C0F2D">
      <w:pPr>
        <w:pStyle w:val="paragraph"/>
      </w:pPr>
      <w:r w:rsidRPr="00322F3B">
        <w:tab/>
        <w:t>(d)</w:t>
      </w:r>
      <w:r w:rsidRPr="00322F3B">
        <w:tab/>
        <w:t xml:space="preserve">the other entity does not incur a </w:t>
      </w:r>
      <w:r w:rsidR="009953FD" w:rsidRPr="009953FD">
        <w:rPr>
          <w:position w:val="6"/>
          <w:sz w:val="16"/>
        </w:rPr>
        <w:t>*</w:t>
      </w:r>
      <w:r w:rsidRPr="00322F3B">
        <w:t>capital loss because of the giving of the consideration.</w:t>
      </w:r>
    </w:p>
    <w:p w14:paraId="68BF0210" w14:textId="28B77CCF" w:rsidR="007C0F2D" w:rsidRPr="00322F3B" w:rsidRDefault="007C0F2D" w:rsidP="007C0F2D">
      <w:pPr>
        <w:pStyle w:val="ActHead5"/>
      </w:pPr>
      <w:bookmarkStart w:id="692" w:name="_Toc201756122"/>
      <w:r w:rsidRPr="00322F3B">
        <w:rPr>
          <w:rStyle w:val="CharSectno"/>
        </w:rPr>
        <w:t>417</w:t>
      </w:r>
      <w:r w:rsidR="009953FD">
        <w:rPr>
          <w:rStyle w:val="CharSectno"/>
        </w:rPr>
        <w:noBreakHyphen/>
      </w:r>
      <w:r w:rsidRPr="00322F3B">
        <w:rPr>
          <w:rStyle w:val="CharSectno"/>
        </w:rPr>
        <w:t>75</w:t>
      </w:r>
      <w:r w:rsidRPr="00322F3B">
        <w:t xml:space="preserve">  Membership interests affected by transfer of entitlement to deductions or tax loss</w:t>
      </w:r>
      <w:bookmarkEnd w:id="692"/>
    </w:p>
    <w:p w14:paraId="02BF16A7" w14:textId="77777777" w:rsidR="007C0F2D" w:rsidRPr="00322F3B" w:rsidRDefault="007C0F2D" w:rsidP="007C0F2D">
      <w:pPr>
        <w:pStyle w:val="subsection"/>
      </w:pPr>
      <w:r w:rsidRPr="00322F3B">
        <w:tab/>
      </w:r>
      <w:r w:rsidRPr="00322F3B">
        <w:tab/>
        <w:t>If:</w:t>
      </w:r>
    </w:p>
    <w:p w14:paraId="77D4BB4A" w14:textId="77777777" w:rsidR="007C0F2D" w:rsidRPr="00322F3B" w:rsidRDefault="007C0F2D" w:rsidP="007C0F2D">
      <w:pPr>
        <w:pStyle w:val="paragraph"/>
      </w:pPr>
      <w:r w:rsidRPr="00322F3B">
        <w:tab/>
        <w:t>(a)</w:t>
      </w:r>
      <w:r w:rsidRPr="00322F3B">
        <w:tab/>
        <w:t>an entity chooses to transfer:</w:t>
      </w:r>
    </w:p>
    <w:p w14:paraId="3721EFAF" w14:textId="621A7AF0" w:rsidR="007C0F2D" w:rsidRPr="00322F3B" w:rsidRDefault="007C0F2D" w:rsidP="007C0F2D">
      <w:pPr>
        <w:pStyle w:val="paragraphsub"/>
      </w:pPr>
      <w:r w:rsidRPr="00322F3B">
        <w:tab/>
        <w:t>(i)</w:t>
      </w:r>
      <w:r w:rsidRPr="00322F3B">
        <w:tab/>
        <w:t xml:space="preserve">under </w:t>
      </w:r>
      <w:r w:rsidR="009953FD">
        <w:t>section 4</w:t>
      </w:r>
      <w:r w:rsidRPr="00322F3B">
        <w:t>17</w:t>
      </w:r>
      <w:r w:rsidR="009953FD">
        <w:noBreakHyphen/>
      </w:r>
      <w:r w:rsidRPr="00322F3B">
        <w:t>50, an entitlement to deductions; or</w:t>
      </w:r>
    </w:p>
    <w:p w14:paraId="2BF4E969" w14:textId="66F7700F" w:rsidR="007C0F2D" w:rsidRPr="00322F3B" w:rsidRDefault="007C0F2D" w:rsidP="007C0F2D">
      <w:pPr>
        <w:pStyle w:val="paragraphsub"/>
      </w:pPr>
      <w:r w:rsidRPr="00322F3B">
        <w:tab/>
        <w:t>(ii)</w:t>
      </w:r>
      <w:r w:rsidRPr="00322F3B">
        <w:tab/>
        <w:t>under Subdivision</w:t>
      </w:r>
      <w:r w:rsidR="00825006" w:rsidRPr="00322F3B">
        <w:t> </w:t>
      </w:r>
      <w:r w:rsidRPr="00322F3B">
        <w:t>417</w:t>
      </w:r>
      <w:r w:rsidR="009953FD">
        <w:noBreakHyphen/>
      </w:r>
      <w:r w:rsidRPr="00322F3B">
        <w:t xml:space="preserve">D, an amount of a </w:t>
      </w:r>
      <w:r w:rsidR="009953FD" w:rsidRPr="009953FD">
        <w:rPr>
          <w:position w:val="6"/>
          <w:sz w:val="16"/>
        </w:rPr>
        <w:t>*</w:t>
      </w:r>
      <w:r w:rsidRPr="00322F3B">
        <w:t>tax loss for an income year; and</w:t>
      </w:r>
    </w:p>
    <w:p w14:paraId="6DAB3D01" w14:textId="1473A917" w:rsidR="007C0F2D" w:rsidRPr="00322F3B" w:rsidRDefault="007C0F2D" w:rsidP="007C0F2D">
      <w:pPr>
        <w:pStyle w:val="paragraph"/>
      </w:pPr>
      <w:r w:rsidRPr="00322F3B">
        <w:tab/>
        <w:t>(b)</w:t>
      </w:r>
      <w:r w:rsidRPr="00322F3B">
        <w:tab/>
        <w:t xml:space="preserve">another entity </w:t>
      </w:r>
      <w:r w:rsidR="009953FD" w:rsidRPr="009953FD">
        <w:rPr>
          <w:position w:val="6"/>
          <w:sz w:val="16"/>
        </w:rPr>
        <w:t>*</w:t>
      </w:r>
      <w:r w:rsidRPr="00322F3B">
        <w:t xml:space="preserve">holds, either directly or indirectly, a </w:t>
      </w:r>
      <w:r w:rsidR="009953FD" w:rsidRPr="009953FD">
        <w:rPr>
          <w:position w:val="6"/>
          <w:sz w:val="16"/>
        </w:rPr>
        <w:t>*</w:t>
      </w:r>
      <w:r w:rsidRPr="00322F3B">
        <w:t>membership interest in that entity</w:t>
      </w:r>
      <w:r w:rsidR="00867743" w:rsidRPr="00322F3B">
        <w:t>;</w:t>
      </w:r>
    </w:p>
    <w:p w14:paraId="5D5043BA" w14:textId="384D3CA3" w:rsidR="007C0F2D" w:rsidRPr="00322F3B" w:rsidRDefault="007C0F2D" w:rsidP="007C0F2D">
      <w:pPr>
        <w:pStyle w:val="subsection2"/>
      </w:pPr>
      <w:r w:rsidRPr="00322F3B">
        <w:t xml:space="preserve">disregard a </w:t>
      </w:r>
      <w:r w:rsidR="009953FD" w:rsidRPr="009953FD">
        <w:rPr>
          <w:position w:val="6"/>
          <w:sz w:val="16"/>
        </w:rPr>
        <w:t>*</w:t>
      </w:r>
      <w:r w:rsidRPr="00322F3B">
        <w:t xml:space="preserve">capital loss from a </w:t>
      </w:r>
      <w:r w:rsidR="009953FD" w:rsidRPr="009953FD">
        <w:rPr>
          <w:position w:val="6"/>
          <w:sz w:val="16"/>
        </w:rPr>
        <w:t>*</w:t>
      </w:r>
      <w:r w:rsidRPr="00322F3B">
        <w:t>CGT event that arises in relation to the membership interest after the transfer takes effect, except to the extent that the entity can demonstrate that the loss is attributable to a matter other than the transfer.</w:t>
      </w:r>
    </w:p>
    <w:p w14:paraId="6B4313DB" w14:textId="3A24BEE2" w:rsidR="007C0F2D" w:rsidRPr="00322F3B" w:rsidRDefault="007C0F2D" w:rsidP="007C0F2D">
      <w:pPr>
        <w:pStyle w:val="ActHead4"/>
      </w:pPr>
      <w:bookmarkStart w:id="693" w:name="_Toc201756123"/>
      <w:r w:rsidRPr="00322F3B">
        <w:rPr>
          <w:rStyle w:val="CharSubdNo"/>
        </w:rPr>
        <w:lastRenderedPageBreak/>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D</w:t>
      </w:r>
      <w:r w:rsidRPr="00322F3B">
        <w:t>—</w:t>
      </w:r>
      <w:r w:rsidRPr="00322F3B">
        <w:rPr>
          <w:rStyle w:val="CharSubdText"/>
        </w:rPr>
        <w:t>Transferring or applying tax losses</w:t>
      </w:r>
      <w:bookmarkEnd w:id="693"/>
    </w:p>
    <w:p w14:paraId="075D97DF" w14:textId="77777777" w:rsidR="007C0F2D" w:rsidRPr="00322F3B" w:rsidRDefault="007C0F2D" w:rsidP="007C0F2D">
      <w:pPr>
        <w:pStyle w:val="TofSectsHeading"/>
        <w:numPr>
          <w:ilvl w:val="12"/>
          <w:numId w:val="0"/>
        </w:numPr>
      </w:pPr>
      <w:r w:rsidRPr="00322F3B">
        <w:t>Table of sections</w:t>
      </w:r>
    </w:p>
    <w:p w14:paraId="2C97FB4A" w14:textId="7A155487" w:rsidR="007C0F2D" w:rsidRPr="00322F3B" w:rsidRDefault="007C0F2D" w:rsidP="007C0F2D">
      <w:pPr>
        <w:pStyle w:val="TofSectsSection"/>
        <w:numPr>
          <w:ilvl w:val="12"/>
          <w:numId w:val="0"/>
        </w:numPr>
        <w:ind w:left="1588" w:hanging="794"/>
      </w:pPr>
      <w:r w:rsidRPr="00322F3B">
        <w:t>417</w:t>
      </w:r>
      <w:r w:rsidR="009953FD">
        <w:noBreakHyphen/>
      </w:r>
      <w:r w:rsidRPr="00322F3B">
        <w:t>90</w:t>
      </w:r>
      <w:r w:rsidRPr="00322F3B">
        <w:tab/>
        <w:t>Tax losses from transitioned petroleum activities</w:t>
      </w:r>
    </w:p>
    <w:p w14:paraId="5D8FFEFA" w14:textId="28719F4C" w:rsidR="007C0F2D" w:rsidRPr="00322F3B" w:rsidRDefault="007C0F2D" w:rsidP="007C0F2D">
      <w:pPr>
        <w:pStyle w:val="TofSectsSection"/>
        <w:numPr>
          <w:ilvl w:val="12"/>
          <w:numId w:val="0"/>
        </w:numPr>
        <w:ind w:left="1588" w:hanging="794"/>
      </w:pPr>
      <w:r w:rsidRPr="00322F3B">
        <w:t>417</w:t>
      </w:r>
      <w:r w:rsidR="009953FD">
        <w:noBreakHyphen/>
      </w:r>
      <w:r w:rsidRPr="00322F3B">
        <w:t>95</w:t>
      </w:r>
      <w:r w:rsidRPr="00322F3B">
        <w:tab/>
        <w:t>How choices are made</w:t>
      </w:r>
    </w:p>
    <w:p w14:paraId="7835A664" w14:textId="4CECD77B" w:rsidR="007C0F2D" w:rsidRPr="00322F3B" w:rsidRDefault="007C0F2D" w:rsidP="007C0F2D">
      <w:pPr>
        <w:pStyle w:val="TofSectsSection"/>
        <w:numPr>
          <w:ilvl w:val="12"/>
          <w:numId w:val="0"/>
        </w:numPr>
        <w:ind w:left="1588" w:hanging="794"/>
      </w:pPr>
      <w:r w:rsidRPr="00322F3B">
        <w:t>417</w:t>
      </w:r>
      <w:r w:rsidR="009953FD">
        <w:noBreakHyphen/>
      </w:r>
      <w:r w:rsidRPr="00322F3B">
        <w:t>100</w:t>
      </w:r>
      <w:r w:rsidRPr="00322F3B">
        <w:tab/>
        <w:t>The effect of choosing to transfer losses</w:t>
      </w:r>
    </w:p>
    <w:p w14:paraId="3D3D47E9" w14:textId="434B43F3" w:rsidR="007C0F2D" w:rsidRPr="00322F3B" w:rsidRDefault="007C0F2D" w:rsidP="007C0F2D">
      <w:pPr>
        <w:pStyle w:val="TofSectsSection"/>
        <w:numPr>
          <w:ilvl w:val="12"/>
          <w:numId w:val="0"/>
        </w:numPr>
        <w:ind w:left="1588" w:hanging="794"/>
      </w:pPr>
      <w:r w:rsidRPr="00322F3B">
        <w:t>417</w:t>
      </w:r>
      <w:r w:rsidR="009953FD">
        <w:noBreakHyphen/>
      </w:r>
      <w:r w:rsidRPr="00322F3B">
        <w:t>105</w:t>
      </w:r>
      <w:r w:rsidRPr="00322F3B">
        <w:tab/>
        <w:t>The effect of choosing to apply losses to earlier income years</w:t>
      </w:r>
    </w:p>
    <w:p w14:paraId="72FC799A" w14:textId="2C8CE2E1" w:rsidR="007C0F2D" w:rsidRPr="00322F3B" w:rsidRDefault="007C0F2D" w:rsidP="007C0F2D">
      <w:pPr>
        <w:pStyle w:val="TofSectsSection"/>
        <w:numPr>
          <w:ilvl w:val="12"/>
          <w:numId w:val="0"/>
        </w:numPr>
        <w:ind w:left="1588" w:hanging="794"/>
      </w:pPr>
      <w:r w:rsidRPr="00322F3B">
        <w:t>417</w:t>
      </w:r>
      <w:r w:rsidR="009953FD">
        <w:noBreakHyphen/>
      </w:r>
      <w:r w:rsidRPr="00322F3B">
        <w:t>110</w:t>
      </w:r>
      <w:r w:rsidRPr="00322F3B">
        <w:tab/>
        <w:t>Continuity of ownership and business continuity tests</w:t>
      </w:r>
    </w:p>
    <w:p w14:paraId="5AD1FF7B" w14:textId="7C1A2BD4" w:rsidR="007C0F2D" w:rsidRPr="00322F3B" w:rsidRDefault="007C0F2D" w:rsidP="007C0F2D">
      <w:pPr>
        <w:pStyle w:val="ActHead5"/>
      </w:pPr>
      <w:bookmarkStart w:id="694" w:name="_Toc201756124"/>
      <w:r w:rsidRPr="00322F3B">
        <w:rPr>
          <w:rStyle w:val="CharSectno"/>
        </w:rPr>
        <w:t>417</w:t>
      </w:r>
      <w:r w:rsidR="009953FD">
        <w:rPr>
          <w:rStyle w:val="CharSectno"/>
        </w:rPr>
        <w:noBreakHyphen/>
      </w:r>
      <w:r w:rsidRPr="00322F3B">
        <w:rPr>
          <w:rStyle w:val="CharSectno"/>
        </w:rPr>
        <w:t>90</w:t>
      </w:r>
      <w:r w:rsidRPr="00322F3B">
        <w:t xml:space="preserve">  Tax losses from transitioned petroleum activities</w:t>
      </w:r>
      <w:bookmarkEnd w:id="694"/>
    </w:p>
    <w:p w14:paraId="4542F94F" w14:textId="77777777" w:rsidR="007C0F2D" w:rsidRPr="00322F3B" w:rsidRDefault="007C0F2D" w:rsidP="007C0F2D">
      <w:pPr>
        <w:pStyle w:val="SubsectionHead"/>
      </w:pPr>
      <w:r w:rsidRPr="00322F3B">
        <w:t>Transferring tax losses attributable to activities undertaken before the Timor Sea Maritime Boundaries Treaty entered into force</w:t>
      </w:r>
    </w:p>
    <w:p w14:paraId="35632D8E" w14:textId="77777777" w:rsidR="007C0F2D" w:rsidRPr="00322F3B" w:rsidRDefault="007C0F2D" w:rsidP="007C0F2D">
      <w:pPr>
        <w:pStyle w:val="subsection"/>
      </w:pPr>
      <w:r w:rsidRPr="00322F3B">
        <w:tab/>
        <w:t>(1)</w:t>
      </w:r>
      <w:r w:rsidRPr="00322F3B">
        <w:tab/>
        <w:t>If:</w:t>
      </w:r>
    </w:p>
    <w:p w14:paraId="38D782F8" w14:textId="384D7ABA" w:rsidR="007C0F2D" w:rsidRPr="00322F3B" w:rsidRDefault="007C0F2D" w:rsidP="007C0F2D">
      <w:pPr>
        <w:pStyle w:val="paragraph"/>
      </w:pPr>
      <w:r w:rsidRPr="00322F3B">
        <w:tab/>
        <w:t>(a)</w:t>
      </w:r>
      <w:r w:rsidRPr="00322F3B">
        <w:tab/>
        <w:t xml:space="preserve">you have a </w:t>
      </w:r>
      <w:r w:rsidR="009953FD" w:rsidRPr="009953FD">
        <w:rPr>
          <w:position w:val="6"/>
          <w:sz w:val="16"/>
        </w:rPr>
        <w:t>*</w:t>
      </w:r>
      <w:r w:rsidRPr="00322F3B">
        <w:t xml:space="preserve">tax loss for the income year in which the </w:t>
      </w:r>
      <w:r w:rsidR="009953FD" w:rsidRPr="009953FD">
        <w:rPr>
          <w:position w:val="6"/>
          <w:sz w:val="16"/>
        </w:rPr>
        <w:t>*</w:t>
      </w:r>
      <w:r w:rsidRPr="00322F3B">
        <w:t>Timor Sea Maritime Boundaries Treaty entered into force, or for an earlier income year; and</w:t>
      </w:r>
    </w:p>
    <w:p w14:paraId="3EC82A87" w14:textId="732D6257" w:rsidR="007C0F2D" w:rsidRPr="00322F3B" w:rsidRDefault="007C0F2D" w:rsidP="007C0F2D">
      <w:pPr>
        <w:pStyle w:val="paragraph"/>
      </w:pPr>
      <w:r w:rsidRPr="00322F3B">
        <w:tab/>
        <w:t>(b)</w:t>
      </w:r>
      <w:r w:rsidRPr="00322F3B">
        <w:tab/>
        <w:t xml:space="preserve">some or all of the tax loss is attributable to you undertaking </w:t>
      </w:r>
      <w:r w:rsidR="009953FD" w:rsidRPr="009953FD">
        <w:rPr>
          <w:position w:val="6"/>
          <w:sz w:val="16"/>
        </w:rPr>
        <w:t>*</w:t>
      </w:r>
      <w:r w:rsidRPr="00322F3B">
        <w:t>transitioned petroleum activities before that treaty entered into force;</w:t>
      </w:r>
    </w:p>
    <w:p w14:paraId="20144CFE" w14:textId="29E2C967" w:rsidR="007C0F2D" w:rsidRPr="00322F3B" w:rsidRDefault="007C0F2D" w:rsidP="007C0F2D">
      <w:pPr>
        <w:pStyle w:val="subsection2"/>
      </w:pPr>
      <w:r w:rsidRPr="00322F3B">
        <w:t xml:space="preserve">you may, for that income year or a later income year, choose to transfer all or any part of the amount of the tax loss that is so attributable to a </w:t>
      </w:r>
      <w:r w:rsidR="009953FD" w:rsidRPr="009953FD">
        <w:rPr>
          <w:position w:val="6"/>
          <w:sz w:val="16"/>
        </w:rPr>
        <w:t>*</w:t>
      </w:r>
      <w:r w:rsidRPr="00322F3B">
        <w:t xml:space="preserve">corporate tax entity (the </w:t>
      </w:r>
      <w:r w:rsidRPr="00322F3B">
        <w:rPr>
          <w:b/>
          <w:i/>
        </w:rPr>
        <w:t>transferee</w:t>
      </w:r>
      <w:r w:rsidRPr="00322F3B">
        <w:t xml:space="preserve">) that is your </w:t>
      </w:r>
      <w:r w:rsidR="009953FD" w:rsidRPr="009953FD">
        <w:rPr>
          <w:position w:val="6"/>
          <w:sz w:val="16"/>
        </w:rPr>
        <w:t>*</w:t>
      </w:r>
      <w:r w:rsidRPr="00322F3B">
        <w:t xml:space="preserve">associate and either is an Australian resident or has a </w:t>
      </w:r>
      <w:r w:rsidR="009953FD" w:rsidRPr="009953FD">
        <w:rPr>
          <w:position w:val="6"/>
          <w:sz w:val="16"/>
        </w:rPr>
        <w:t>*</w:t>
      </w:r>
      <w:r w:rsidRPr="00322F3B">
        <w:t>permanent establishment in Australia.</w:t>
      </w:r>
    </w:p>
    <w:p w14:paraId="45DA7ED8" w14:textId="77777777" w:rsidR="007C0F2D" w:rsidRPr="00322F3B" w:rsidRDefault="007C0F2D" w:rsidP="007C0F2D">
      <w:pPr>
        <w:pStyle w:val="SubsectionHead"/>
      </w:pPr>
      <w:r w:rsidRPr="00322F3B">
        <w:t>Transferring or applying other tax losses</w:t>
      </w:r>
    </w:p>
    <w:p w14:paraId="6A4104C0" w14:textId="77777777" w:rsidR="007C0F2D" w:rsidRPr="00322F3B" w:rsidRDefault="007C0F2D" w:rsidP="007C0F2D">
      <w:pPr>
        <w:pStyle w:val="subsection"/>
      </w:pPr>
      <w:r w:rsidRPr="00322F3B">
        <w:tab/>
        <w:t>(2)</w:t>
      </w:r>
      <w:r w:rsidRPr="00322F3B">
        <w:tab/>
        <w:t>If:</w:t>
      </w:r>
    </w:p>
    <w:p w14:paraId="5B60233F" w14:textId="6AF0C1F7" w:rsidR="007C0F2D" w:rsidRPr="00322F3B" w:rsidRDefault="007C0F2D" w:rsidP="007C0F2D">
      <w:pPr>
        <w:pStyle w:val="paragraph"/>
      </w:pPr>
      <w:r w:rsidRPr="00322F3B">
        <w:tab/>
        <w:t>(a)</w:t>
      </w:r>
      <w:r w:rsidRPr="00322F3B">
        <w:tab/>
        <w:t xml:space="preserve">you have a </w:t>
      </w:r>
      <w:r w:rsidR="009953FD" w:rsidRPr="009953FD">
        <w:rPr>
          <w:position w:val="6"/>
          <w:sz w:val="16"/>
        </w:rPr>
        <w:t>*</w:t>
      </w:r>
      <w:r w:rsidRPr="00322F3B">
        <w:t xml:space="preserve">tax loss for an income year (the </w:t>
      </w:r>
      <w:r w:rsidRPr="00322F3B">
        <w:rPr>
          <w:b/>
          <w:i/>
        </w:rPr>
        <w:t>loss year</w:t>
      </w:r>
      <w:r w:rsidRPr="00322F3B">
        <w:t>); and</w:t>
      </w:r>
    </w:p>
    <w:p w14:paraId="12351E80" w14:textId="18337D8C" w:rsidR="007C0F2D" w:rsidRPr="00322F3B" w:rsidRDefault="007C0F2D" w:rsidP="007C0F2D">
      <w:pPr>
        <w:pStyle w:val="paragraph"/>
      </w:pPr>
      <w:r w:rsidRPr="00322F3B">
        <w:tab/>
        <w:t>(b)</w:t>
      </w:r>
      <w:r w:rsidRPr="00322F3B">
        <w:tab/>
        <w:t xml:space="preserve">some or all of the tax loss is attributable to you undertaking </w:t>
      </w:r>
      <w:r w:rsidR="009953FD" w:rsidRPr="009953FD">
        <w:rPr>
          <w:position w:val="6"/>
          <w:sz w:val="16"/>
        </w:rPr>
        <w:t>*</w:t>
      </w:r>
      <w:r w:rsidRPr="00322F3B">
        <w:t>transitioned petroleum activities; and</w:t>
      </w:r>
    </w:p>
    <w:p w14:paraId="1ADFDC95" w14:textId="77777777" w:rsidR="007C0F2D" w:rsidRPr="00322F3B" w:rsidRDefault="007C0F2D" w:rsidP="007C0F2D">
      <w:pPr>
        <w:pStyle w:val="paragraph"/>
      </w:pPr>
      <w:r w:rsidRPr="00322F3B">
        <w:tab/>
        <w:t>(c)</w:t>
      </w:r>
      <w:r w:rsidRPr="00322F3B">
        <w:tab/>
      </w:r>
      <w:r w:rsidR="00825006" w:rsidRPr="00322F3B">
        <w:t>paragraph (</w:t>
      </w:r>
      <w:r w:rsidRPr="00322F3B">
        <w:t>1)(b) does not apply to those activities;</w:t>
      </w:r>
    </w:p>
    <w:p w14:paraId="191E0FEE" w14:textId="77777777" w:rsidR="007C0F2D" w:rsidRPr="00322F3B" w:rsidRDefault="007C0F2D" w:rsidP="007C0F2D">
      <w:pPr>
        <w:pStyle w:val="subsection2"/>
      </w:pPr>
      <w:r w:rsidRPr="00322F3B">
        <w:t>you may, for that income year or a later income year:</w:t>
      </w:r>
    </w:p>
    <w:p w14:paraId="3155E219" w14:textId="04CBA04D" w:rsidR="007C0F2D" w:rsidRPr="00322F3B" w:rsidRDefault="007C0F2D" w:rsidP="007C0F2D">
      <w:pPr>
        <w:pStyle w:val="paragraph"/>
      </w:pPr>
      <w:r w:rsidRPr="00322F3B">
        <w:lastRenderedPageBreak/>
        <w:tab/>
        <w:t>(d)</w:t>
      </w:r>
      <w:r w:rsidRPr="00322F3B">
        <w:tab/>
        <w:t xml:space="preserve">choose to transfer all or any part of the amount of the tax loss that is so attributable to a </w:t>
      </w:r>
      <w:r w:rsidR="009953FD" w:rsidRPr="009953FD">
        <w:rPr>
          <w:position w:val="6"/>
          <w:sz w:val="16"/>
        </w:rPr>
        <w:t>*</w:t>
      </w:r>
      <w:r w:rsidRPr="00322F3B">
        <w:t xml:space="preserve">corporate tax entity (the </w:t>
      </w:r>
      <w:r w:rsidRPr="00322F3B">
        <w:rPr>
          <w:b/>
          <w:i/>
        </w:rPr>
        <w:t>transferee</w:t>
      </w:r>
      <w:r w:rsidRPr="00322F3B">
        <w:t xml:space="preserve">) that either is an Australian resident or has a </w:t>
      </w:r>
      <w:r w:rsidR="009953FD" w:rsidRPr="009953FD">
        <w:rPr>
          <w:position w:val="6"/>
          <w:sz w:val="16"/>
        </w:rPr>
        <w:t>*</w:t>
      </w:r>
      <w:r w:rsidRPr="00322F3B">
        <w:t>permanent establishment in Australia; or</w:t>
      </w:r>
    </w:p>
    <w:p w14:paraId="46CF9B3E" w14:textId="77777777" w:rsidR="007C0F2D" w:rsidRPr="00322F3B" w:rsidRDefault="007C0F2D" w:rsidP="007C0F2D">
      <w:pPr>
        <w:pStyle w:val="paragraph"/>
      </w:pPr>
      <w:r w:rsidRPr="00322F3B">
        <w:tab/>
        <w:t>(e)</w:t>
      </w:r>
      <w:r w:rsidRPr="00322F3B">
        <w:tab/>
        <w:t>choose to apply all or any part of the amount of the tax loss that is so attributable as a deduction from your assessable income for any of the 4 income years preceding the income year for which you make the choice.</w:t>
      </w:r>
    </w:p>
    <w:p w14:paraId="25838246" w14:textId="77777777" w:rsidR="007C0F2D" w:rsidRPr="00322F3B" w:rsidRDefault="007C0F2D" w:rsidP="007C0F2D">
      <w:pPr>
        <w:pStyle w:val="subsection"/>
      </w:pPr>
      <w:r w:rsidRPr="00322F3B">
        <w:tab/>
        <w:t>(3)</w:t>
      </w:r>
      <w:r w:rsidRPr="00322F3B">
        <w:tab/>
        <w:t>However:</w:t>
      </w:r>
    </w:p>
    <w:p w14:paraId="41298EB9" w14:textId="77777777" w:rsidR="007C0F2D" w:rsidRPr="00322F3B" w:rsidRDefault="007C0F2D" w:rsidP="007C0F2D">
      <w:pPr>
        <w:pStyle w:val="paragraph"/>
      </w:pPr>
      <w:r w:rsidRPr="00322F3B">
        <w:tab/>
        <w:t>(a)</w:t>
      </w:r>
      <w:r w:rsidRPr="00322F3B">
        <w:tab/>
        <w:t xml:space="preserve">the total amount chosen to be transferred or applied under </w:t>
      </w:r>
      <w:r w:rsidR="00825006" w:rsidRPr="00322F3B">
        <w:t>subsection (</w:t>
      </w:r>
      <w:r w:rsidRPr="00322F3B">
        <w:t>2) for an income year must not exceed 10% of the total amount:</w:t>
      </w:r>
    </w:p>
    <w:p w14:paraId="72551A22" w14:textId="072B743A" w:rsidR="007C0F2D" w:rsidRPr="00322F3B" w:rsidRDefault="007C0F2D" w:rsidP="007C0F2D">
      <w:pPr>
        <w:pStyle w:val="paragraphsub"/>
      </w:pPr>
      <w:r w:rsidRPr="00322F3B">
        <w:tab/>
        <w:t>(i)</w:t>
      </w:r>
      <w:r w:rsidRPr="00322F3B">
        <w:tab/>
        <w:t xml:space="preserve">on which your liability for </w:t>
      </w:r>
      <w:r w:rsidR="009953FD" w:rsidRPr="009953FD">
        <w:rPr>
          <w:position w:val="6"/>
          <w:sz w:val="16"/>
        </w:rPr>
        <w:t>*</w:t>
      </w:r>
      <w:r w:rsidRPr="00322F3B">
        <w:t>foreign income tax under the law of Timor</w:t>
      </w:r>
      <w:r w:rsidR="009953FD">
        <w:noBreakHyphen/>
      </w:r>
      <w:r w:rsidRPr="00322F3B">
        <w:t>Leste is required to be worked out; and</w:t>
      </w:r>
    </w:p>
    <w:p w14:paraId="45D87CC4" w14:textId="62D88991" w:rsidR="007C0F2D" w:rsidRPr="00322F3B" w:rsidRDefault="007C0F2D" w:rsidP="007C0F2D">
      <w:pPr>
        <w:pStyle w:val="paragraphsub"/>
      </w:pPr>
      <w:r w:rsidRPr="00322F3B">
        <w:tab/>
        <w:t>(ii)</w:t>
      </w:r>
      <w:r w:rsidRPr="00322F3B">
        <w:tab/>
        <w:t xml:space="preserve">that relates to undertaking those </w:t>
      </w:r>
      <w:r w:rsidR="009953FD" w:rsidRPr="009953FD">
        <w:rPr>
          <w:position w:val="6"/>
          <w:sz w:val="16"/>
        </w:rPr>
        <w:t>*</w:t>
      </w:r>
      <w:r w:rsidRPr="00322F3B">
        <w:t>transitioned petroleum activities during that year; and</w:t>
      </w:r>
    </w:p>
    <w:p w14:paraId="1D375322" w14:textId="49569893" w:rsidR="007C0F2D" w:rsidRPr="00322F3B" w:rsidRDefault="007C0F2D" w:rsidP="007C0F2D">
      <w:pPr>
        <w:pStyle w:val="paragraph"/>
      </w:pPr>
      <w:r w:rsidRPr="00322F3B">
        <w:tab/>
        <w:t>(b)</w:t>
      </w:r>
      <w:r w:rsidRPr="00322F3B">
        <w:tab/>
        <w:t xml:space="preserve">you cannot make a choice under </w:t>
      </w:r>
      <w:r w:rsidR="00825006" w:rsidRPr="00322F3B">
        <w:t>paragraph (</w:t>
      </w:r>
      <w:r w:rsidRPr="00322F3B">
        <w:t xml:space="preserve">2)(e) for an income year if you do not have a </w:t>
      </w:r>
      <w:r w:rsidR="009953FD" w:rsidRPr="009953FD">
        <w:rPr>
          <w:position w:val="6"/>
          <w:sz w:val="16"/>
        </w:rPr>
        <w:t>*</w:t>
      </w:r>
      <w:r w:rsidRPr="00322F3B">
        <w:t>franking surplus at the end of that year; and</w:t>
      </w:r>
    </w:p>
    <w:p w14:paraId="6E7CF05A" w14:textId="77777777" w:rsidR="007C0F2D" w:rsidRPr="00322F3B" w:rsidRDefault="007C0F2D" w:rsidP="007C0F2D">
      <w:pPr>
        <w:pStyle w:val="paragraph"/>
      </w:pPr>
      <w:r w:rsidRPr="00322F3B">
        <w:tab/>
        <w:t>(c)</w:t>
      </w:r>
      <w:r w:rsidRPr="00322F3B">
        <w:tab/>
        <w:t xml:space="preserve">the total amount chosen to be applied under </w:t>
      </w:r>
      <w:r w:rsidR="00825006" w:rsidRPr="00322F3B">
        <w:t>paragraph (</w:t>
      </w:r>
      <w:r w:rsidRPr="00322F3B">
        <w:t>2)(e) for an income year must not exceed the sum of:</w:t>
      </w:r>
    </w:p>
    <w:p w14:paraId="4A1DA4F4" w14:textId="77777777" w:rsidR="007C0F2D" w:rsidRPr="00322F3B" w:rsidRDefault="007C0F2D" w:rsidP="007C0F2D">
      <w:pPr>
        <w:pStyle w:val="paragraphsub"/>
      </w:pPr>
      <w:r w:rsidRPr="00322F3B">
        <w:tab/>
        <w:t>(i)</w:t>
      </w:r>
      <w:r w:rsidRPr="00322F3B">
        <w:tab/>
        <w:t>the amount of your franking surplus at the end of that year; and</w:t>
      </w:r>
    </w:p>
    <w:p w14:paraId="6E4E1302" w14:textId="0ECD77AA" w:rsidR="007C0F2D" w:rsidRPr="00322F3B" w:rsidRDefault="007C0F2D" w:rsidP="007C0F2D">
      <w:pPr>
        <w:pStyle w:val="paragraphsub"/>
      </w:pPr>
      <w:r w:rsidRPr="00322F3B">
        <w:tab/>
        <w:t>(ii)</w:t>
      </w:r>
      <w:r w:rsidRPr="00322F3B">
        <w:tab/>
        <w:t xml:space="preserve">the product of the amount of that surplus and the </w:t>
      </w:r>
      <w:r w:rsidR="009953FD" w:rsidRPr="009953FD">
        <w:rPr>
          <w:position w:val="6"/>
          <w:sz w:val="16"/>
        </w:rPr>
        <w:t>*</w:t>
      </w:r>
      <w:r w:rsidRPr="00322F3B">
        <w:t>corporate tax gross</w:t>
      </w:r>
      <w:r w:rsidR="009953FD">
        <w:noBreakHyphen/>
      </w:r>
      <w:r w:rsidRPr="00322F3B">
        <w:t>up rate.</w:t>
      </w:r>
    </w:p>
    <w:p w14:paraId="443C22EC" w14:textId="77777777" w:rsidR="007C0F2D" w:rsidRPr="00322F3B" w:rsidRDefault="007C0F2D" w:rsidP="007C0F2D">
      <w:pPr>
        <w:pStyle w:val="subsection"/>
      </w:pPr>
      <w:r w:rsidRPr="00322F3B">
        <w:tab/>
        <w:t>(4)</w:t>
      </w:r>
      <w:r w:rsidRPr="00322F3B">
        <w:tab/>
        <w:t xml:space="preserve">In working out for the purposes of </w:t>
      </w:r>
      <w:r w:rsidR="00825006" w:rsidRPr="00322F3B">
        <w:t>paragraph (</w:t>
      </w:r>
      <w:r w:rsidRPr="00322F3B">
        <w:t xml:space="preserve">3)(a) the total amount chosen to be transferred or applied under </w:t>
      </w:r>
      <w:r w:rsidR="00825006" w:rsidRPr="00322F3B">
        <w:t>subsection (</w:t>
      </w:r>
      <w:r w:rsidRPr="00322F3B">
        <w:t>2) for an income year, disregard:</w:t>
      </w:r>
    </w:p>
    <w:p w14:paraId="5214807D" w14:textId="5471EC4A" w:rsidR="007C0F2D" w:rsidRPr="00322F3B" w:rsidRDefault="007C0F2D" w:rsidP="007C0F2D">
      <w:pPr>
        <w:pStyle w:val="paragraph"/>
      </w:pPr>
      <w:r w:rsidRPr="00322F3B">
        <w:tab/>
        <w:t>(a)</w:t>
      </w:r>
      <w:r w:rsidRPr="00322F3B">
        <w:tab/>
        <w:t xml:space="preserve">any part of the </w:t>
      </w:r>
      <w:r w:rsidR="009953FD" w:rsidRPr="009953FD">
        <w:rPr>
          <w:position w:val="6"/>
          <w:sz w:val="16"/>
        </w:rPr>
        <w:t>*</w:t>
      </w:r>
      <w:r w:rsidRPr="00322F3B">
        <w:t xml:space="preserve">tax loss attributable to deductions for assets allocated to a project pool under </w:t>
      </w:r>
      <w:r w:rsidR="009953FD">
        <w:t>section 4</w:t>
      </w:r>
      <w:r w:rsidRPr="00322F3B">
        <w:t>17</w:t>
      </w:r>
      <w:r w:rsidR="009953FD">
        <w:noBreakHyphen/>
      </w:r>
      <w:r w:rsidRPr="00322F3B">
        <w:t>35; and</w:t>
      </w:r>
    </w:p>
    <w:p w14:paraId="7792238F" w14:textId="007900BB" w:rsidR="007C0F2D" w:rsidRPr="00322F3B" w:rsidRDefault="007C0F2D" w:rsidP="007C0F2D">
      <w:pPr>
        <w:pStyle w:val="paragraph"/>
      </w:pPr>
      <w:r w:rsidRPr="00322F3B">
        <w:tab/>
        <w:t>(b)</w:t>
      </w:r>
      <w:r w:rsidRPr="00322F3B">
        <w:tab/>
        <w:t xml:space="preserve">any part of the </w:t>
      </w:r>
      <w:r w:rsidR="009953FD" w:rsidRPr="009953FD">
        <w:rPr>
          <w:position w:val="6"/>
          <w:sz w:val="16"/>
        </w:rPr>
        <w:t>*</w:t>
      </w:r>
      <w:r w:rsidRPr="00322F3B">
        <w:t>tax loss attributable to deductions for assets allocated to a project pool under Subdivision</w:t>
      </w:r>
      <w:r w:rsidR="00825006" w:rsidRPr="00322F3B">
        <w:t> </w:t>
      </w:r>
      <w:r w:rsidRPr="00322F3B">
        <w:t>40</w:t>
      </w:r>
      <w:r w:rsidR="009953FD">
        <w:noBreakHyphen/>
      </w:r>
      <w:r w:rsidRPr="00322F3B">
        <w:t xml:space="preserve">I, to the extent that the deductions relate to </w:t>
      </w:r>
      <w:r w:rsidR="009953FD" w:rsidRPr="009953FD">
        <w:rPr>
          <w:position w:val="6"/>
          <w:sz w:val="16"/>
        </w:rPr>
        <w:t>*</w:t>
      </w:r>
      <w:r w:rsidRPr="00322F3B">
        <w:t xml:space="preserve">project amounts to which </w:t>
      </w:r>
      <w:r w:rsidR="009953FD">
        <w:t>subsection 4</w:t>
      </w:r>
      <w:r w:rsidRPr="00322F3B">
        <w:t>17</w:t>
      </w:r>
      <w:r w:rsidR="009953FD">
        <w:noBreakHyphen/>
      </w:r>
      <w:r w:rsidRPr="00322F3B">
        <w:t>45(1) or (2) applies.</w:t>
      </w:r>
    </w:p>
    <w:p w14:paraId="3C6B1139" w14:textId="24B80DFE" w:rsidR="007C0F2D" w:rsidRPr="00322F3B" w:rsidRDefault="007C0F2D" w:rsidP="007C0F2D">
      <w:pPr>
        <w:pStyle w:val="subsection"/>
      </w:pPr>
      <w:r w:rsidRPr="00322F3B">
        <w:lastRenderedPageBreak/>
        <w:tab/>
        <w:t>(5)</w:t>
      </w:r>
      <w:r w:rsidRPr="00322F3B">
        <w:tab/>
        <w:t xml:space="preserve">In working out for the purposes of </w:t>
      </w:r>
      <w:r w:rsidR="00825006" w:rsidRPr="00322F3B">
        <w:t>paragraph (</w:t>
      </w:r>
      <w:r w:rsidRPr="00322F3B">
        <w:t xml:space="preserve">3)(a) the total amount on which your liability for </w:t>
      </w:r>
      <w:r w:rsidR="009953FD" w:rsidRPr="009953FD">
        <w:rPr>
          <w:position w:val="6"/>
          <w:sz w:val="16"/>
        </w:rPr>
        <w:t>*</w:t>
      </w:r>
      <w:r w:rsidRPr="00322F3B">
        <w:t>foreign income tax under the law of Timor</w:t>
      </w:r>
      <w:r w:rsidR="009953FD">
        <w:noBreakHyphen/>
      </w:r>
      <w:r w:rsidRPr="00322F3B">
        <w:t>Leste is required to be worked out, disregard the amounts of any deductions for tax paid under the law of Timor</w:t>
      </w:r>
      <w:r w:rsidR="009953FD">
        <w:noBreakHyphen/>
      </w:r>
      <w:r w:rsidRPr="00322F3B">
        <w:t>Leste.</w:t>
      </w:r>
    </w:p>
    <w:p w14:paraId="72807D50" w14:textId="73872B4B" w:rsidR="007C0F2D" w:rsidRPr="00322F3B" w:rsidRDefault="007C0F2D" w:rsidP="007C0F2D">
      <w:pPr>
        <w:pStyle w:val="subsection"/>
      </w:pPr>
      <w:r w:rsidRPr="00322F3B">
        <w:tab/>
        <w:t>(6)</w:t>
      </w:r>
      <w:r w:rsidRPr="00322F3B">
        <w:tab/>
      </w:r>
      <w:r w:rsidR="00825006" w:rsidRPr="00322F3B">
        <w:t>Paragraphs (</w:t>
      </w:r>
      <w:r w:rsidRPr="00322F3B">
        <w:t xml:space="preserve">3)(b) and (c) do not apply if you were a foreign resident (other than a </w:t>
      </w:r>
      <w:r w:rsidR="009953FD" w:rsidRPr="009953FD">
        <w:rPr>
          <w:position w:val="6"/>
          <w:sz w:val="16"/>
        </w:rPr>
        <w:t>*</w:t>
      </w:r>
      <w:r w:rsidRPr="00322F3B">
        <w:t>NZ franking company) for more than half of the income year for which the choice was made.</w:t>
      </w:r>
    </w:p>
    <w:p w14:paraId="46545C73" w14:textId="2D22AFC1" w:rsidR="007C0F2D" w:rsidRPr="00322F3B" w:rsidRDefault="007C0F2D" w:rsidP="007C0F2D">
      <w:pPr>
        <w:pStyle w:val="ActHead5"/>
      </w:pPr>
      <w:bookmarkStart w:id="695" w:name="_Toc201756125"/>
      <w:r w:rsidRPr="00322F3B">
        <w:rPr>
          <w:rStyle w:val="CharSectno"/>
        </w:rPr>
        <w:t>417</w:t>
      </w:r>
      <w:r w:rsidR="009953FD">
        <w:rPr>
          <w:rStyle w:val="CharSectno"/>
        </w:rPr>
        <w:noBreakHyphen/>
      </w:r>
      <w:r w:rsidRPr="00322F3B">
        <w:rPr>
          <w:rStyle w:val="CharSectno"/>
        </w:rPr>
        <w:t>95</w:t>
      </w:r>
      <w:r w:rsidRPr="00322F3B">
        <w:t xml:space="preserve">  How choices are made</w:t>
      </w:r>
      <w:bookmarkEnd w:id="695"/>
    </w:p>
    <w:p w14:paraId="2D6B8151" w14:textId="3A168F08" w:rsidR="007C0F2D" w:rsidRPr="00322F3B" w:rsidRDefault="007C0F2D" w:rsidP="007C0F2D">
      <w:pPr>
        <w:pStyle w:val="subsection"/>
      </w:pPr>
      <w:r w:rsidRPr="00322F3B">
        <w:tab/>
        <w:t>(1)</w:t>
      </w:r>
      <w:r w:rsidRPr="00322F3B">
        <w:tab/>
        <w:t xml:space="preserve">A choice under </w:t>
      </w:r>
      <w:r w:rsidR="009953FD">
        <w:t>section 4</w:t>
      </w:r>
      <w:r w:rsidRPr="00322F3B">
        <w:t>17</w:t>
      </w:r>
      <w:r w:rsidR="009953FD">
        <w:noBreakHyphen/>
      </w:r>
      <w:r w:rsidRPr="00322F3B">
        <w:t>90:</w:t>
      </w:r>
    </w:p>
    <w:p w14:paraId="104CDC97" w14:textId="1D36A36E" w:rsidR="007C0F2D" w:rsidRPr="00322F3B" w:rsidRDefault="007C0F2D" w:rsidP="007C0F2D">
      <w:pPr>
        <w:pStyle w:val="paragraph"/>
      </w:pPr>
      <w:r w:rsidRPr="00322F3B">
        <w:tab/>
        <w:t>(a)</w:t>
      </w:r>
      <w:r w:rsidRPr="00322F3B">
        <w:tab/>
        <w:t xml:space="preserve">must be in the </w:t>
      </w:r>
      <w:r w:rsidR="009953FD" w:rsidRPr="009953FD">
        <w:rPr>
          <w:position w:val="6"/>
          <w:sz w:val="16"/>
        </w:rPr>
        <w:t>*</w:t>
      </w:r>
      <w:r w:rsidRPr="00322F3B">
        <w:t>approved form; and</w:t>
      </w:r>
    </w:p>
    <w:p w14:paraId="6FB7505D" w14:textId="77777777" w:rsidR="007C0F2D" w:rsidRPr="00322F3B" w:rsidRDefault="007C0F2D" w:rsidP="007C0F2D">
      <w:pPr>
        <w:pStyle w:val="paragraph"/>
      </w:pPr>
      <w:r w:rsidRPr="00322F3B">
        <w:tab/>
        <w:t>(b)</w:t>
      </w:r>
      <w:r w:rsidRPr="00322F3B">
        <w:tab/>
        <w:t>must be made no later than:</w:t>
      </w:r>
    </w:p>
    <w:p w14:paraId="6692F2DF" w14:textId="2CC94A0B" w:rsidR="007C0F2D" w:rsidRPr="00322F3B" w:rsidRDefault="007C0F2D" w:rsidP="007C0F2D">
      <w:pPr>
        <w:pStyle w:val="paragraphsub"/>
      </w:pPr>
      <w:r w:rsidRPr="00322F3B">
        <w:tab/>
        <w:t>(i)</w:t>
      </w:r>
      <w:r w:rsidRPr="00322F3B">
        <w:tab/>
        <w:t xml:space="preserve">the day you lodge your </w:t>
      </w:r>
      <w:r w:rsidR="009953FD" w:rsidRPr="009953FD">
        <w:rPr>
          <w:position w:val="6"/>
          <w:sz w:val="16"/>
        </w:rPr>
        <w:t>*</w:t>
      </w:r>
      <w:r w:rsidRPr="00322F3B">
        <w:t>income tax return for the income year for which the choice is made; or</w:t>
      </w:r>
    </w:p>
    <w:p w14:paraId="2E7C5537" w14:textId="77777777" w:rsidR="007C0F2D" w:rsidRPr="00322F3B" w:rsidRDefault="007C0F2D" w:rsidP="007C0F2D">
      <w:pPr>
        <w:pStyle w:val="paragraphsub"/>
      </w:pPr>
      <w:r w:rsidRPr="00322F3B">
        <w:tab/>
        <w:t>(ii)</w:t>
      </w:r>
      <w:r w:rsidRPr="00322F3B">
        <w:tab/>
        <w:t>a later time allowed by the Commissioner; and</w:t>
      </w:r>
    </w:p>
    <w:p w14:paraId="72DDF0A6" w14:textId="77777777" w:rsidR="007C0F2D" w:rsidRPr="00322F3B" w:rsidRDefault="007C0F2D" w:rsidP="007C0F2D">
      <w:pPr>
        <w:pStyle w:val="paragraph"/>
      </w:pPr>
      <w:r w:rsidRPr="00322F3B">
        <w:tab/>
        <w:t>(c)</w:t>
      </w:r>
      <w:r w:rsidRPr="00322F3B">
        <w:tab/>
        <w:t>must be given to the Commissioner within 30 days after you make the choice.</w:t>
      </w:r>
    </w:p>
    <w:p w14:paraId="4766100F" w14:textId="77777777" w:rsidR="007C0F2D" w:rsidRPr="00322F3B" w:rsidRDefault="007C0F2D" w:rsidP="007C0F2D">
      <w:pPr>
        <w:pStyle w:val="subsection"/>
      </w:pPr>
      <w:r w:rsidRPr="00322F3B">
        <w:tab/>
        <w:t>(2)</w:t>
      </w:r>
      <w:r w:rsidRPr="00322F3B">
        <w:tab/>
        <w:t>The choice cannot be revoked.</w:t>
      </w:r>
    </w:p>
    <w:p w14:paraId="3182DDC0" w14:textId="0E6EA928" w:rsidR="007C0F2D" w:rsidRPr="00322F3B" w:rsidRDefault="007C0F2D" w:rsidP="007C0F2D">
      <w:pPr>
        <w:pStyle w:val="subsection"/>
      </w:pPr>
      <w:r w:rsidRPr="00322F3B">
        <w:tab/>
        <w:t>(3)</w:t>
      </w:r>
      <w:r w:rsidRPr="00322F3B">
        <w:tab/>
        <w:t xml:space="preserve">Only one choice can be made under this Subdivision in relation to the same part of a </w:t>
      </w:r>
      <w:r w:rsidR="009953FD" w:rsidRPr="009953FD">
        <w:rPr>
          <w:position w:val="6"/>
          <w:sz w:val="16"/>
        </w:rPr>
        <w:t>*</w:t>
      </w:r>
      <w:r w:rsidRPr="00322F3B">
        <w:t>tax loss.</w:t>
      </w:r>
    </w:p>
    <w:p w14:paraId="0481E17A" w14:textId="1DDC415C" w:rsidR="007C0F2D" w:rsidRPr="00322F3B" w:rsidRDefault="007C0F2D" w:rsidP="007C0F2D">
      <w:pPr>
        <w:pStyle w:val="ActHead5"/>
      </w:pPr>
      <w:bookmarkStart w:id="696" w:name="_Toc201756126"/>
      <w:r w:rsidRPr="00322F3B">
        <w:rPr>
          <w:rStyle w:val="CharSectno"/>
        </w:rPr>
        <w:t>417</w:t>
      </w:r>
      <w:r w:rsidR="009953FD">
        <w:rPr>
          <w:rStyle w:val="CharSectno"/>
        </w:rPr>
        <w:noBreakHyphen/>
      </w:r>
      <w:r w:rsidRPr="00322F3B">
        <w:rPr>
          <w:rStyle w:val="CharSectno"/>
        </w:rPr>
        <w:t>100</w:t>
      </w:r>
      <w:r w:rsidRPr="00322F3B">
        <w:t xml:space="preserve">  The effect of choosing to transfer losses</w:t>
      </w:r>
      <w:bookmarkEnd w:id="696"/>
    </w:p>
    <w:p w14:paraId="05B3A6D1" w14:textId="54EBA4E8" w:rsidR="007C0F2D" w:rsidRPr="00322F3B" w:rsidRDefault="007C0F2D" w:rsidP="007C0F2D">
      <w:pPr>
        <w:pStyle w:val="subsection"/>
      </w:pPr>
      <w:r w:rsidRPr="00322F3B">
        <w:tab/>
        <w:t>(1)</w:t>
      </w:r>
      <w:r w:rsidRPr="00322F3B">
        <w:tab/>
        <w:t xml:space="preserve">If you choose under this Subdivision to transfer an amount of a </w:t>
      </w:r>
      <w:r w:rsidR="009953FD" w:rsidRPr="009953FD">
        <w:rPr>
          <w:position w:val="6"/>
          <w:sz w:val="16"/>
        </w:rPr>
        <w:t>*</w:t>
      </w:r>
      <w:r w:rsidRPr="00322F3B">
        <w:t xml:space="preserve">tax loss for an income year (the </w:t>
      </w:r>
      <w:r w:rsidRPr="00322F3B">
        <w:rPr>
          <w:b/>
          <w:i/>
        </w:rPr>
        <w:t>loss year</w:t>
      </w:r>
      <w:r w:rsidRPr="00322F3B">
        <w:t>):</w:t>
      </w:r>
    </w:p>
    <w:p w14:paraId="58135AD1" w14:textId="77777777" w:rsidR="007C0F2D" w:rsidRPr="00322F3B" w:rsidRDefault="007C0F2D" w:rsidP="007C0F2D">
      <w:pPr>
        <w:pStyle w:val="paragraph"/>
      </w:pPr>
      <w:r w:rsidRPr="00322F3B">
        <w:tab/>
        <w:t>(a)</w:t>
      </w:r>
      <w:r w:rsidRPr="00322F3B">
        <w:tab/>
        <w:t>the amount is taken to be a tax loss incurred by the transferee in the loss year; and</w:t>
      </w:r>
    </w:p>
    <w:p w14:paraId="798FFB49" w14:textId="5C12A72B" w:rsidR="007C0F2D" w:rsidRPr="00322F3B" w:rsidRDefault="007C0F2D" w:rsidP="007C0F2D">
      <w:pPr>
        <w:pStyle w:val="paragraph"/>
      </w:pPr>
      <w:r w:rsidRPr="00322F3B">
        <w:tab/>
        <w:t>(b)</w:t>
      </w:r>
      <w:r w:rsidRPr="00322F3B">
        <w:tab/>
        <w:t xml:space="preserve">the transferee can deduct the amount in accordance with </w:t>
      </w:r>
      <w:r w:rsidR="009F5D03" w:rsidRPr="00322F3B">
        <w:t>section 3</w:t>
      </w:r>
      <w:r w:rsidRPr="00322F3B">
        <w:t>6</w:t>
      </w:r>
      <w:r w:rsidR="009953FD">
        <w:noBreakHyphen/>
      </w:r>
      <w:r w:rsidRPr="00322F3B">
        <w:t>17 (which is about how to deduct a tax loss); and</w:t>
      </w:r>
    </w:p>
    <w:p w14:paraId="23A806EC" w14:textId="1B54570E" w:rsidR="007C0F2D" w:rsidRPr="00322F3B" w:rsidRDefault="007C0F2D" w:rsidP="007C0F2D">
      <w:pPr>
        <w:pStyle w:val="paragraph"/>
      </w:pPr>
      <w:r w:rsidRPr="00322F3B">
        <w:tab/>
        <w:t>(c)</w:t>
      </w:r>
      <w:r w:rsidRPr="00322F3B">
        <w:tab/>
        <w:t xml:space="preserve">at the time of the choice, a </w:t>
      </w:r>
      <w:r w:rsidR="009953FD" w:rsidRPr="009953FD">
        <w:rPr>
          <w:position w:val="6"/>
          <w:sz w:val="16"/>
        </w:rPr>
        <w:t>*</w:t>
      </w:r>
      <w:r w:rsidRPr="00322F3B">
        <w:t xml:space="preserve">franking credit arises in the </w:t>
      </w:r>
      <w:r w:rsidR="009953FD" w:rsidRPr="009953FD">
        <w:rPr>
          <w:position w:val="6"/>
          <w:sz w:val="16"/>
        </w:rPr>
        <w:t>*</w:t>
      </w:r>
      <w:r w:rsidRPr="00322F3B">
        <w:t>franking account of the transferee; and</w:t>
      </w:r>
    </w:p>
    <w:p w14:paraId="001E58B1" w14:textId="4870E09E" w:rsidR="007C0F2D" w:rsidRPr="00322F3B" w:rsidRDefault="007C0F2D" w:rsidP="007C0F2D">
      <w:pPr>
        <w:pStyle w:val="paragraph"/>
      </w:pPr>
      <w:r w:rsidRPr="00322F3B">
        <w:lastRenderedPageBreak/>
        <w:tab/>
        <w:t>(d)</w:t>
      </w:r>
      <w:r w:rsidRPr="00322F3B">
        <w:tab/>
        <w:t xml:space="preserve">you can no longer </w:t>
      </w:r>
      <w:r w:rsidR="009953FD" w:rsidRPr="009953FD">
        <w:rPr>
          <w:position w:val="6"/>
          <w:sz w:val="16"/>
        </w:rPr>
        <w:t>*</w:t>
      </w:r>
      <w:r w:rsidRPr="00322F3B">
        <w:t>utilise the amount, and you are taken not to have incurred the tax loss to the extent of the amount.</w:t>
      </w:r>
    </w:p>
    <w:p w14:paraId="273D2052" w14:textId="3850ED40" w:rsidR="007C0F2D" w:rsidRPr="00322F3B" w:rsidRDefault="007C0F2D" w:rsidP="007C0F2D">
      <w:pPr>
        <w:pStyle w:val="subsection"/>
      </w:pPr>
      <w:r w:rsidRPr="00322F3B">
        <w:tab/>
        <w:t>(2)</w:t>
      </w:r>
      <w:r w:rsidRPr="00322F3B">
        <w:tab/>
        <w:t xml:space="preserve">Despite </w:t>
      </w:r>
      <w:r w:rsidR="00825006" w:rsidRPr="00322F3B">
        <w:t>paragraph (</w:t>
      </w:r>
      <w:r w:rsidRPr="00322F3B">
        <w:t xml:space="preserve">1)(a), if the loss year is the same as the income year of the transfer, the transferee is taken to have incurred the </w:t>
      </w:r>
      <w:r w:rsidR="009953FD" w:rsidRPr="009953FD">
        <w:rPr>
          <w:position w:val="6"/>
          <w:sz w:val="16"/>
        </w:rPr>
        <w:t>*</w:t>
      </w:r>
      <w:r w:rsidRPr="00322F3B">
        <w:t>tax loss in the income year before the loss year.</w:t>
      </w:r>
    </w:p>
    <w:p w14:paraId="6F0DAF19" w14:textId="77777777" w:rsidR="007C0F2D" w:rsidRPr="00322F3B" w:rsidRDefault="007C0F2D" w:rsidP="007C0F2D">
      <w:pPr>
        <w:pStyle w:val="notetext"/>
      </w:pPr>
      <w:r w:rsidRPr="00322F3B">
        <w:t>Note:</w:t>
      </w:r>
      <w:r w:rsidRPr="00322F3B">
        <w:tab/>
        <w:t>This rule is needed because Division</w:t>
      </w:r>
      <w:r w:rsidR="00825006" w:rsidRPr="00322F3B">
        <w:t> </w:t>
      </w:r>
      <w:r w:rsidRPr="00322F3B">
        <w:t>36 allows a tax loss to be deducted only if it was incurred in an earlier income year.</w:t>
      </w:r>
    </w:p>
    <w:p w14:paraId="7B033AFA" w14:textId="3CA0BD76" w:rsidR="007C0F2D" w:rsidRPr="00322F3B" w:rsidRDefault="007C0F2D" w:rsidP="007C0F2D">
      <w:pPr>
        <w:pStyle w:val="subsection"/>
      </w:pPr>
      <w:r w:rsidRPr="00322F3B">
        <w:tab/>
        <w:t>(3)</w:t>
      </w:r>
      <w:r w:rsidRPr="00322F3B">
        <w:tab/>
        <w:t xml:space="preserve">The amount of the </w:t>
      </w:r>
      <w:r w:rsidR="009953FD" w:rsidRPr="009953FD">
        <w:rPr>
          <w:position w:val="6"/>
          <w:sz w:val="16"/>
        </w:rPr>
        <w:t>*</w:t>
      </w:r>
      <w:r w:rsidRPr="00322F3B">
        <w:t xml:space="preserve">franking credit under </w:t>
      </w:r>
      <w:r w:rsidR="00825006" w:rsidRPr="00322F3B">
        <w:t>paragraph (</w:t>
      </w:r>
      <w:r w:rsidRPr="00322F3B">
        <w:t xml:space="preserve">1)(c) is an amount equal to the amount of the </w:t>
      </w:r>
      <w:r w:rsidR="009953FD" w:rsidRPr="009953FD">
        <w:rPr>
          <w:position w:val="6"/>
          <w:sz w:val="16"/>
        </w:rPr>
        <w:t>*</w:t>
      </w:r>
      <w:r w:rsidRPr="00322F3B">
        <w:t xml:space="preserve">tax loss transferred multiplied by the standard corporate tax rate (within the meaning of Part IVA of the </w:t>
      </w:r>
      <w:r w:rsidRPr="00322F3B">
        <w:rPr>
          <w:i/>
        </w:rPr>
        <w:t>Income Tax Assessment Act 1936</w:t>
      </w:r>
      <w:r w:rsidRPr="00322F3B">
        <w:t>).</w:t>
      </w:r>
    </w:p>
    <w:p w14:paraId="45FA9469" w14:textId="434CDF89" w:rsidR="007C0F2D" w:rsidRPr="00322F3B" w:rsidRDefault="007C0F2D" w:rsidP="007C0F2D">
      <w:pPr>
        <w:pStyle w:val="subsection"/>
      </w:pPr>
      <w:r w:rsidRPr="00322F3B">
        <w:tab/>
        <w:t>(4)</w:t>
      </w:r>
      <w:r w:rsidRPr="00322F3B">
        <w:tab/>
      </w:r>
      <w:r w:rsidR="00825006" w:rsidRPr="00322F3B">
        <w:t>Paragraph (</w:t>
      </w:r>
      <w:r w:rsidRPr="00322F3B">
        <w:t xml:space="preserve">1)(c) does not apply if you are not, and have never been, a </w:t>
      </w:r>
      <w:r w:rsidR="009953FD" w:rsidRPr="009953FD">
        <w:rPr>
          <w:position w:val="6"/>
          <w:sz w:val="16"/>
        </w:rPr>
        <w:t>*</w:t>
      </w:r>
      <w:r w:rsidRPr="00322F3B">
        <w:t>corporate tax entity.</w:t>
      </w:r>
    </w:p>
    <w:p w14:paraId="391C6945" w14:textId="7A7A38C6" w:rsidR="007C0F2D" w:rsidRPr="00322F3B" w:rsidRDefault="007C0F2D" w:rsidP="007C0F2D">
      <w:pPr>
        <w:pStyle w:val="ActHead5"/>
      </w:pPr>
      <w:bookmarkStart w:id="697" w:name="_Toc201756127"/>
      <w:r w:rsidRPr="00322F3B">
        <w:rPr>
          <w:rStyle w:val="CharSectno"/>
        </w:rPr>
        <w:t>417</w:t>
      </w:r>
      <w:r w:rsidR="009953FD">
        <w:rPr>
          <w:rStyle w:val="CharSectno"/>
        </w:rPr>
        <w:noBreakHyphen/>
      </w:r>
      <w:r w:rsidRPr="00322F3B">
        <w:rPr>
          <w:rStyle w:val="CharSectno"/>
        </w:rPr>
        <w:t>105</w:t>
      </w:r>
      <w:r w:rsidRPr="00322F3B">
        <w:t xml:space="preserve">  The effect of choosing to apply losses to earlier income years</w:t>
      </w:r>
      <w:bookmarkEnd w:id="697"/>
    </w:p>
    <w:p w14:paraId="11FF4FD7" w14:textId="60BD27F7" w:rsidR="007C0F2D" w:rsidRPr="00322F3B" w:rsidRDefault="007C0F2D" w:rsidP="007C0F2D">
      <w:pPr>
        <w:pStyle w:val="subsection"/>
      </w:pPr>
      <w:r w:rsidRPr="00322F3B">
        <w:tab/>
      </w:r>
      <w:r w:rsidRPr="00322F3B">
        <w:tab/>
        <w:t xml:space="preserve">If you choose under this Subdivision to apply an amount of a </w:t>
      </w:r>
      <w:r w:rsidR="009953FD" w:rsidRPr="009953FD">
        <w:rPr>
          <w:position w:val="6"/>
          <w:sz w:val="16"/>
        </w:rPr>
        <w:t>*</w:t>
      </w:r>
      <w:r w:rsidRPr="00322F3B">
        <w:t>tax loss for an income year as a deduction from your assessable income for an earlier income year:</w:t>
      </w:r>
    </w:p>
    <w:p w14:paraId="0AA6A16F" w14:textId="77777777" w:rsidR="007C0F2D" w:rsidRPr="00322F3B" w:rsidRDefault="007C0F2D" w:rsidP="007C0F2D">
      <w:pPr>
        <w:pStyle w:val="paragraph"/>
      </w:pPr>
      <w:r w:rsidRPr="00322F3B">
        <w:tab/>
        <w:t>(a)</w:t>
      </w:r>
      <w:r w:rsidRPr="00322F3B">
        <w:tab/>
        <w:t>you can deduct the amount from your assessable income for the earlier income year; and</w:t>
      </w:r>
    </w:p>
    <w:p w14:paraId="358BC6E3" w14:textId="1BA95DAC" w:rsidR="007C0F2D" w:rsidRPr="00322F3B" w:rsidRDefault="007C0F2D" w:rsidP="007C0F2D">
      <w:pPr>
        <w:pStyle w:val="paragraph"/>
      </w:pPr>
      <w:r w:rsidRPr="00322F3B">
        <w:tab/>
        <w:t>(b)</w:t>
      </w:r>
      <w:r w:rsidRPr="00322F3B">
        <w:tab/>
        <w:t xml:space="preserve">you can no longer </w:t>
      </w:r>
      <w:r w:rsidR="009953FD" w:rsidRPr="009953FD">
        <w:rPr>
          <w:position w:val="6"/>
          <w:sz w:val="16"/>
        </w:rPr>
        <w:t>*</w:t>
      </w:r>
      <w:r w:rsidRPr="00322F3B">
        <w:t>utilise the amount, and you are taken not to have incurred the tax loss to the extent of the amount.</w:t>
      </w:r>
    </w:p>
    <w:p w14:paraId="4E59C8B5" w14:textId="7FF3E3FF" w:rsidR="007C0F2D" w:rsidRPr="00322F3B" w:rsidRDefault="007C0F2D" w:rsidP="007C0F2D">
      <w:pPr>
        <w:pStyle w:val="ActHead5"/>
      </w:pPr>
      <w:bookmarkStart w:id="698" w:name="_Toc201756128"/>
      <w:r w:rsidRPr="00322F3B">
        <w:rPr>
          <w:rStyle w:val="CharSectno"/>
        </w:rPr>
        <w:t>417</w:t>
      </w:r>
      <w:r w:rsidR="009953FD">
        <w:rPr>
          <w:rStyle w:val="CharSectno"/>
        </w:rPr>
        <w:noBreakHyphen/>
      </w:r>
      <w:r w:rsidRPr="00322F3B">
        <w:rPr>
          <w:rStyle w:val="CharSectno"/>
        </w:rPr>
        <w:t>110</w:t>
      </w:r>
      <w:r w:rsidRPr="00322F3B">
        <w:t xml:space="preserve">  Continuity of ownership and business continuity tests</w:t>
      </w:r>
      <w:bookmarkEnd w:id="698"/>
    </w:p>
    <w:p w14:paraId="6575A437" w14:textId="54685628" w:rsidR="007C0F2D" w:rsidRPr="00322F3B" w:rsidRDefault="007C0F2D" w:rsidP="007C0F2D">
      <w:pPr>
        <w:pStyle w:val="subsection"/>
      </w:pPr>
      <w:r w:rsidRPr="00322F3B">
        <w:tab/>
      </w:r>
      <w:r w:rsidRPr="00322F3B">
        <w:tab/>
        <w:t>Section</w:t>
      </w:r>
      <w:r w:rsidR="00825006" w:rsidRPr="00322F3B">
        <w:t> </w:t>
      </w:r>
      <w:r w:rsidRPr="00322F3B">
        <w:t>165</w:t>
      </w:r>
      <w:r w:rsidR="009953FD">
        <w:noBreakHyphen/>
      </w:r>
      <w:r w:rsidRPr="00322F3B">
        <w:t xml:space="preserve">10 does not apply to a </w:t>
      </w:r>
      <w:r w:rsidR="009953FD" w:rsidRPr="009953FD">
        <w:rPr>
          <w:position w:val="6"/>
          <w:sz w:val="16"/>
        </w:rPr>
        <w:t>*</w:t>
      </w:r>
      <w:r w:rsidRPr="00322F3B">
        <w:t>tax loss that meets the requirements of:</w:t>
      </w:r>
    </w:p>
    <w:p w14:paraId="6D29B15D" w14:textId="47115447" w:rsidR="007C0F2D" w:rsidRPr="00322F3B" w:rsidRDefault="007C0F2D" w:rsidP="007C0F2D">
      <w:pPr>
        <w:pStyle w:val="paragraph"/>
      </w:pPr>
      <w:r w:rsidRPr="00322F3B">
        <w:tab/>
        <w:t>(a)</w:t>
      </w:r>
      <w:r w:rsidRPr="00322F3B">
        <w:tab/>
        <w:t>paragraphs 417</w:t>
      </w:r>
      <w:r w:rsidR="009953FD">
        <w:noBreakHyphen/>
      </w:r>
      <w:r w:rsidRPr="00322F3B">
        <w:t>90(1)(a) and (b); or</w:t>
      </w:r>
    </w:p>
    <w:p w14:paraId="73861F63" w14:textId="3150A73E" w:rsidR="007C0F2D" w:rsidRPr="00322F3B" w:rsidRDefault="007C0F2D" w:rsidP="007C0F2D">
      <w:pPr>
        <w:pStyle w:val="paragraph"/>
      </w:pPr>
      <w:r w:rsidRPr="00322F3B">
        <w:tab/>
        <w:t>(b)</w:t>
      </w:r>
      <w:r w:rsidRPr="00322F3B">
        <w:tab/>
        <w:t>paragraphs 417</w:t>
      </w:r>
      <w:r w:rsidR="009953FD">
        <w:noBreakHyphen/>
      </w:r>
      <w:r w:rsidRPr="00322F3B">
        <w:t>90(2)(a) and (b).</w:t>
      </w:r>
    </w:p>
    <w:p w14:paraId="7B6F1AAA" w14:textId="166CC7DC" w:rsidR="007C0F2D" w:rsidRPr="00322F3B" w:rsidRDefault="007C0F2D" w:rsidP="00533D7F">
      <w:pPr>
        <w:pStyle w:val="ActHead4"/>
      </w:pPr>
      <w:bookmarkStart w:id="699" w:name="_Toc201756129"/>
      <w:r w:rsidRPr="00322F3B">
        <w:rPr>
          <w:rStyle w:val="CharSubdNo"/>
        </w:rPr>
        <w:lastRenderedPageBreak/>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E</w:t>
      </w:r>
      <w:r w:rsidRPr="00322F3B">
        <w:t>—</w:t>
      </w:r>
      <w:r w:rsidRPr="00322F3B">
        <w:rPr>
          <w:rStyle w:val="CharSubdText"/>
        </w:rPr>
        <w:t>Foreign income tax offset</w:t>
      </w:r>
      <w:bookmarkEnd w:id="699"/>
    </w:p>
    <w:p w14:paraId="705ED5C7" w14:textId="77777777" w:rsidR="007C0F2D" w:rsidRPr="00322F3B" w:rsidRDefault="007C0F2D" w:rsidP="00533D7F">
      <w:pPr>
        <w:pStyle w:val="TofSectsHeading"/>
        <w:keepNext/>
        <w:keepLines/>
        <w:numPr>
          <w:ilvl w:val="12"/>
          <w:numId w:val="0"/>
        </w:numPr>
      </w:pPr>
      <w:r w:rsidRPr="00322F3B">
        <w:t>Table of sections</w:t>
      </w:r>
    </w:p>
    <w:p w14:paraId="013C3466" w14:textId="1FEB9092" w:rsidR="007C0F2D" w:rsidRPr="00322F3B" w:rsidRDefault="007C0F2D" w:rsidP="007C0F2D">
      <w:pPr>
        <w:pStyle w:val="TofSectsSection"/>
        <w:numPr>
          <w:ilvl w:val="12"/>
          <w:numId w:val="0"/>
        </w:numPr>
        <w:ind w:left="1588" w:hanging="794"/>
      </w:pPr>
      <w:r w:rsidRPr="00322F3B">
        <w:t>417</w:t>
      </w:r>
      <w:r w:rsidR="009953FD">
        <w:noBreakHyphen/>
      </w:r>
      <w:r w:rsidRPr="00322F3B">
        <w:t>125</w:t>
      </w:r>
      <w:r w:rsidRPr="00322F3B">
        <w:tab/>
        <w:t>Foreign income tax offset</w:t>
      </w:r>
    </w:p>
    <w:p w14:paraId="7DB2DF54" w14:textId="0613FDC7" w:rsidR="007C0F2D" w:rsidRPr="00322F3B" w:rsidRDefault="007C0F2D" w:rsidP="007C0F2D">
      <w:pPr>
        <w:pStyle w:val="ActHead5"/>
      </w:pPr>
      <w:bookmarkStart w:id="700" w:name="_Toc201756130"/>
      <w:r w:rsidRPr="00322F3B">
        <w:rPr>
          <w:rStyle w:val="CharSectno"/>
        </w:rPr>
        <w:t>417</w:t>
      </w:r>
      <w:r w:rsidR="009953FD">
        <w:rPr>
          <w:rStyle w:val="CharSectno"/>
        </w:rPr>
        <w:noBreakHyphen/>
      </w:r>
      <w:r w:rsidRPr="00322F3B">
        <w:rPr>
          <w:rStyle w:val="CharSectno"/>
        </w:rPr>
        <w:t>125</w:t>
      </w:r>
      <w:r w:rsidRPr="00322F3B">
        <w:t xml:space="preserve">  Foreign income tax offset</w:t>
      </w:r>
      <w:bookmarkEnd w:id="700"/>
    </w:p>
    <w:p w14:paraId="522E9526" w14:textId="77777777" w:rsidR="007C0F2D" w:rsidRPr="00322F3B" w:rsidRDefault="007C0F2D" w:rsidP="007C0F2D">
      <w:pPr>
        <w:pStyle w:val="subsection"/>
      </w:pPr>
      <w:r w:rsidRPr="00322F3B">
        <w:tab/>
        <w:t>(1)</w:t>
      </w:r>
      <w:r w:rsidRPr="00322F3B">
        <w:tab/>
        <w:t>If:</w:t>
      </w:r>
    </w:p>
    <w:p w14:paraId="601CACF1" w14:textId="072BC317" w:rsidR="007C0F2D" w:rsidRPr="00322F3B" w:rsidRDefault="007C0F2D" w:rsidP="007C0F2D">
      <w:pPr>
        <w:pStyle w:val="paragraph"/>
      </w:pPr>
      <w:r w:rsidRPr="00322F3B">
        <w:tab/>
        <w:t>(a)</w:t>
      </w:r>
      <w:r w:rsidRPr="00322F3B">
        <w:tab/>
        <w:t xml:space="preserve">you are entitled to a </w:t>
      </w:r>
      <w:r w:rsidR="009953FD" w:rsidRPr="009953FD">
        <w:rPr>
          <w:position w:val="6"/>
          <w:sz w:val="16"/>
        </w:rPr>
        <w:t>*</w:t>
      </w:r>
      <w:r w:rsidRPr="00322F3B">
        <w:t>tax offset under Subdivision</w:t>
      </w:r>
      <w:r w:rsidR="00825006" w:rsidRPr="00322F3B">
        <w:t> </w:t>
      </w:r>
      <w:r w:rsidRPr="00322F3B">
        <w:t>770</w:t>
      </w:r>
      <w:r w:rsidR="009953FD">
        <w:noBreakHyphen/>
      </w:r>
      <w:r w:rsidRPr="00322F3B">
        <w:t xml:space="preserve">A for an income year for </w:t>
      </w:r>
      <w:r w:rsidR="009953FD" w:rsidRPr="009953FD">
        <w:rPr>
          <w:position w:val="6"/>
          <w:sz w:val="16"/>
        </w:rPr>
        <w:t>*</w:t>
      </w:r>
      <w:r w:rsidRPr="00322F3B">
        <w:t>foreign income tax; and</w:t>
      </w:r>
    </w:p>
    <w:p w14:paraId="47238719" w14:textId="0B7CB435" w:rsidR="007C0F2D" w:rsidRPr="00322F3B" w:rsidRDefault="007C0F2D" w:rsidP="007C0F2D">
      <w:pPr>
        <w:pStyle w:val="paragraph"/>
      </w:pPr>
      <w:r w:rsidRPr="00322F3B">
        <w:tab/>
        <w:t>(b)</w:t>
      </w:r>
      <w:r w:rsidRPr="00322F3B">
        <w:tab/>
        <w:t xml:space="preserve">the foreign income tax is payable on income you earned as an employee in relation to </w:t>
      </w:r>
      <w:r w:rsidR="009953FD" w:rsidRPr="009953FD">
        <w:rPr>
          <w:position w:val="6"/>
          <w:sz w:val="16"/>
        </w:rPr>
        <w:t>*</w:t>
      </w:r>
      <w:r w:rsidRPr="00322F3B">
        <w:t xml:space="preserve">transitioned petroleum activities undertaken, or to be undertaken, in relation to the </w:t>
      </w:r>
      <w:r w:rsidR="009953FD" w:rsidRPr="009953FD">
        <w:rPr>
          <w:position w:val="6"/>
          <w:sz w:val="16"/>
        </w:rPr>
        <w:t>*</w:t>
      </w:r>
      <w:r w:rsidRPr="00322F3B">
        <w:t>JPDA;</w:t>
      </w:r>
    </w:p>
    <w:p w14:paraId="390292FD" w14:textId="77777777" w:rsidR="007C0F2D" w:rsidRPr="00322F3B" w:rsidRDefault="007C0F2D" w:rsidP="007C0F2D">
      <w:pPr>
        <w:pStyle w:val="subsection2"/>
      </w:pPr>
      <w:r w:rsidRPr="00322F3B">
        <w:t>the amount of the offset is to be worked out in accordance with the Taxation Code in Annex G under Article 13(b) of the Treaty (within the meaning of that Act), as if that Taxation Code applied in relation to the income.</w:t>
      </w:r>
    </w:p>
    <w:p w14:paraId="32CDC3A3" w14:textId="23DC90C6" w:rsidR="007C0F2D" w:rsidRPr="00322F3B" w:rsidRDefault="007C0F2D" w:rsidP="007C0F2D">
      <w:pPr>
        <w:pStyle w:val="subsection"/>
      </w:pPr>
      <w:r w:rsidRPr="00322F3B">
        <w:tab/>
        <w:t>(2)</w:t>
      </w:r>
      <w:r w:rsidRPr="00322F3B">
        <w:tab/>
        <w:t>Subdivision</w:t>
      </w:r>
      <w:r w:rsidR="00825006" w:rsidRPr="00322F3B">
        <w:t> </w:t>
      </w:r>
      <w:r w:rsidRPr="00322F3B">
        <w:t>770</w:t>
      </w:r>
      <w:r w:rsidR="009953FD">
        <w:noBreakHyphen/>
      </w:r>
      <w:r w:rsidRPr="00322F3B">
        <w:t>B does not apply in relation to the amount of the offset.</w:t>
      </w:r>
    </w:p>
    <w:p w14:paraId="1AD701E2" w14:textId="35EF0E39" w:rsidR="007C0F2D" w:rsidRPr="00322F3B" w:rsidRDefault="007C0F2D" w:rsidP="007C0F2D">
      <w:pPr>
        <w:pStyle w:val="ActHead4"/>
      </w:pPr>
      <w:bookmarkStart w:id="701" w:name="_Toc201756131"/>
      <w:r w:rsidRPr="00322F3B">
        <w:rPr>
          <w:rStyle w:val="CharSubdNo"/>
        </w:rPr>
        <w:t>Subdivision</w:t>
      </w:r>
      <w:r w:rsidR="00825006" w:rsidRPr="00322F3B">
        <w:rPr>
          <w:rStyle w:val="CharSubdNo"/>
        </w:rPr>
        <w:t> </w:t>
      </w:r>
      <w:r w:rsidRPr="00322F3B">
        <w:rPr>
          <w:rStyle w:val="CharSubdNo"/>
        </w:rPr>
        <w:t>417</w:t>
      </w:r>
      <w:r w:rsidR="009953FD">
        <w:rPr>
          <w:rStyle w:val="CharSubdNo"/>
        </w:rPr>
        <w:noBreakHyphen/>
      </w:r>
      <w:r w:rsidRPr="00322F3B">
        <w:rPr>
          <w:rStyle w:val="CharSubdNo"/>
        </w:rPr>
        <w:t>F</w:t>
      </w:r>
      <w:r w:rsidRPr="00322F3B">
        <w:t>—</w:t>
      </w:r>
      <w:r w:rsidRPr="00322F3B">
        <w:rPr>
          <w:rStyle w:val="CharSubdText"/>
        </w:rPr>
        <w:t>Transfer pricing</w:t>
      </w:r>
      <w:bookmarkEnd w:id="701"/>
    </w:p>
    <w:p w14:paraId="45700162" w14:textId="77777777" w:rsidR="007C0F2D" w:rsidRPr="00322F3B" w:rsidRDefault="007C0F2D" w:rsidP="007C0F2D">
      <w:pPr>
        <w:pStyle w:val="TofSectsHeading"/>
        <w:numPr>
          <w:ilvl w:val="12"/>
          <w:numId w:val="0"/>
        </w:numPr>
      </w:pPr>
      <w:r w:rsidRPr="00322F3B">
        <w:t>Table of sections</w:t>
      </w:r>
    </w:p>
    <w:p w14:paraId="74F1F4F9" w14:textId="0202ACA4" w:rsidR="007C0F2D" w:rsidRPr="00322F3B" w:rsidRDefault="007C0F2D" w:rsidP="007C0F2D">
      <w:pPr>
        <w:pStyle w:val="TofSectsSection"/>
        <w:numPr>
          <w:ilvl w:val="12"/>
          <w:numId w:val="0"/>
        </w:numPr>
        <w:ind w:left="1588" w:hanging="794"/>
      </w:pPr>
      <w:r w:rsidRPr="00322F3B">
        <w:t>417</w:t>
      </w:r>
      <w:r w:rsidR="009953FD">
        <w:noBreakHyphen/>
      </w:r>
      <w:r w:rsidRPr="00322F3B">
        <w:t>140</w:t>
      </w:r>
      <w:r w:rsidRPr="00322F3B">
        <w:tab/>
        <w:t>Transfer pricing benefits relating to transitioned petroleum activities</w:t>
      </w:r>
    </w:p>
    <w:p w14:paraId="014FF5A3" w14:textId="63B6E50C" w:rsidR="007C0F2D" w:rsidRPr="00322F3B" w:rsidRDefault="007C0F2D" w:rsidP="007C0F2D">
      <w:pPr>
        <w:pStyle w:val="ActHead5"/>
      </w:pPr>
      <w:bookmarkStart w:id="702" w:name="_Toc201756132"/>
      <w:r w:rsidRPr="00322F3B">
        <w:rPr>
          <w:rStyle w:val="CharSectno"/>
        </w:rPr>
        <w:t>417</w:t>
      </w:r>
      <w:r w:rsidR="009953FD">
        <w:rPr>
          <w:rStyle w:val="CharSectno"/>
        </w:rPr>
        <w:noBreakHyphen/>
      </w:r>
      <w:r w:rsidRPr="00322F3B">
        <w:rPr>
          <w:rStyle w:val="CharSectno"/>
        </w:rPr>
        <w:t>140</w:t>
      </w:r>
      <w:r w:rsidRPr="00322F3B">
        <w:t xml:space="preserve">  Transfer pricing benefits relating to transitioned petroleum activities</w:t>
      </w:r>
      <w:bookmarkEnd w:id="702"/>
    </w:p>
    <w:p w14:paraId="738F2762" w14:textId="77777777" w:rsidR="007C0F2D" w:rsidRPr="00322F3B" w:rsidRDefault="007C0F2D" w:rsidP="007C0F2D">
      <w:pPr>
        <w:pStyle w:val="SubsectionHead"/>
      </w:pPr>
      <w:r w:rsidRPr="00322F3B">
        <w:t>Acquisitions of Timor Sea petroleum</w:t>
      </w:r>
    </w:p>
    <w:p w14:paraId="55E6CB25" w14:textId="3949B993" w:rsidR="007C0F2D" w:rsidRPr="00322F3B" w:rsidRDefault="007C0F2D" w:rsidP="007C0F2D">
      <w:pPr>
        <w:pStyle w:val="subsection"/>
      </w:pPr>
      <w:r w:rsidRPr="00322F3B">
        <w:tab/>
        <w:t>(1)</w:t>
      </w:r>
      <w:r w:rsidRPr="00322F3B">
        <w:tab/>
        <w:t>An entity is taken, for the purposes of Division</w:t>
      </w:r>
      <w:r w:rsidR="00825006" w:rsidRPr="00322F3B">
        <w:t> </w:t>
      </w:r>
      <w:r w:rsidRPr="00322F3B">
        <w:t xml:space="preserve">815, not to get a </w:t>
      </w:r>
      <w:r w:rsidR="009953FD" w:rsidRPr="009953FD">
        <w:rPr>
          <w:position w:val="6"/>
          <w:sz w:val="16"/>
        </w:rPr>
        <w:t>*</w:t>
      </w:r>
      <w:r w:rsidRPr="00322F3B">
        <w:t xml:space="preserve">transfer pricing benefit from conditions that operate between the entity and another entity in connection with their commercial or financial relations just because the entity acquires petroleum (within the meaning of the </w:t>
      </w:r>
      <w:r w:rsidR="009953FD" w:rsidRPr="009953FD">
        <w:rPr>
          <w:position w:val="6"/>
          <w:sz w:val="16"/>
        </w:rPr>
        <w:t>*</w:t>
      </w:r>
      <w:r w:rsidRPr="00322F3B">
        <w:t>Timor Sea Maritime Boundaries Treaty) from the other entity if:</w:t>
      </w:r>
    </w:p>
    <w:p w14:paraId="120C2914" w14:textId="14CA0CC0" w:rsidR="007C0F2D" w:rsidRPr="00322F3B" w:rsidRDefault="007C0F2D" w:rsidP="007C0F2D">
      <w:pPr>
        <w:pStyle w:val="paragraph"/>
      </w:pPr>
      <w:r w:rsidRPr="00322F3B">
        <w:lastRenderedPageBreak/>
        <w:tab/>
        <w:t>(a)</w:t>
      </w:r>
      <w:r w:rsidRPr="00322F3B">
        <w:tab/>
        <w:t xml:space="preserve">the petroleum was produced by undertaking </w:t>
      </w:r>
      <w:r w:rsidR="009953FD" w:rsidRPr="009953FD">
        <w:rPr>
          <w:position w:val="6"/>
          <w:sz w:val="16"/>
        </w:rPr>
        <w:t>*</w:t>
      </w:r>
      <w:r w:rsidRPr="00322F3B">
        <w:t>transitioned petroleum activities in the Bayu</w:t>
      </w:r>
      <w:r w:rsidR="009953FD">
        <w:noBreakHyphen/>
      </w:r>
      <w:r w:rsidRPr="00322F3B">
        <w:t>Undan Gas Field (within the meaning of that treaty); and</w:t>
      </w:r>
    </w:p>
    <w:p w14:paraId="7790A78C" w14:textId="118DAFE7" w:rsidR="007C0F2D" w:rsidRPr="00322F3B" w:rsidRDefault="007C0F2D" w:rsidP="007C0F2D">
      <w:pPr>
        <w:pStyle w:val="paragraph"/>
      </w:pPr>
      <w:r w:rsidRPr="00322F3B">
        <w:tab/>
        <w:t>(b)</w:t>
      </w:r>
      <w:r w:rsidRPr="00322F3B">
        <w:tab/>
        <w:t xml:space="preserve">the price for the acquisition is the price that is used by, or agreed with, a </w:t>
      </w:r>
      <w:r w:rsidR="009953FD" w:rsidRPr="009953FD">
        <w:rPr>
          <w:position w:val="6"/>
          <w:sz w:val="16"/>
        </w:rPr>
        <w:t>*</w:t>
      </w:r>
      <w:r w:rsidRPr="00322F3B">
        <w:t>foreign government agency of Timor</w:t>
      </w:r>
      <w:r w:rsidR="009953FD">
        <w:noBreakHyphen/>
      </w:r>
      <w:r w:rsidRPr="00322F3B">
        <w:t>Leste in relation to the acquisition for the purposes of administering the law of Timor</w:t>
      </w:r>
      <w:r w:rsidR="009953FD">
        <w:noBreakHyphen/>
      </w:r>
      <w:r w:rsidRPr="00322F3B">
        <w:t>Leste relating to taxation.</w:t>
      </w:r>
    </w:p>
    <w:p w14:paraId="0378AA69" w14:textId="77777777" w:rsidR="007C0F2D" w:rsidRPr="00322F3B" w:rsidRDefault="007C0F2D" w:rsidP="007C0F2D">
      <w:pPr>
        <w:pStyle w:val="SubsectionHead"/>
      </w:pPr>
      <w:r w:rsidRPr="00322F3B">
        <w:t>Supplies of goods and services</w:t>
      </w:r>
    </w:p>
    <w:p w14:paraId="472E3E0F" w14:textId="754242AC" w:rsidR="007C0F2D" w:rsidRPr="00322F3B" w:rsidRDefault="007C0F2D" w:rsidP="007C0F2D">
      <w:pPr>
        <w:pStyle w:val="subsection"/>
      </w:pPr>
      <w:r w:rsidRPr="00322F3B">
        <w:tab/>
        <w:t>(2)</w:t>
      </w:r>
      <w:r w:rsidRPr="00322F3B">
        <w:tab/>
        <w:t>An entity is taken, for the purposes of Division</w:t>
      </w:r>
      <w:r w:rsidR="00825006" w:rsidRPr="00322F3B">
        <w:t> </w:t>
      </w:r>
      <w:r w:rsidRPr="00322F3B">
        <w:t xml:space="preserve">815, not to get a </w:t>
      </w:r>
      <w:r w:rsidR="009953FD" w:rsidRPr="009953FD">
        <w:rPr>
          <w:position w:val="6"/>
          <w:sz w:val="16"/>
        </w:rPr>
        <w:t>*</w:t>
      </w:r>
      <w:r w:rsidRPr="00322F3B">
        <w:t>transfer pricing benefit from conditions that operate between the entity and another entity in connection with their commercial or financial relations just because the entity supplies goods or services to the other entity if:</w:t>
      </w:r>
    </w:p>
    <w:p w14:paraId="540F9CF7" w14:textId="5F767C48" w:rsidR="007C0F2D" w:rsidRPr="00322F3B" w:rsidRDefault="007C0F2D" w:rsidP="007C0F2D">
      <w:pPr>
        <w:pStyle w:val="paragraph"/>
      </w:pPr>
      <w:r w:rsidRPr="00322F3B">
        <w:tab/>
        <w:t>(a)</w:t>
      </w:r>
      <w:r w:rsidRPr="00322F3B">
        <w:tab/>
        <w:t xml:space="preserve">the supply occurred pursuant to the terms of an </w:t>
      </w:r>
      <w:r w:rsidR="009953FD" w:rsidRPr="009953FD">
        <w:rPr>
          <w:position w:val="6"/>
          <w:sz w:val="16"/>
        </w:rPr>
        <w:t>*</w:t>
      </w:r>
      <w:r w:rsidRPr="00322F3B">
        <w:t xml:space="preserve">arrangement, connected with undertaking </w:t>
      </w:r>
      <w:r w:rsidR="009953FD" w:rsidRPr="009953FD">
        <w:rPr>
          <w:position w:val="6"/>
          <w:sz w:val="16"/>
        </w:rPr>
        <w:t>*</w:t>
      </w:r>
      <w:r w:rsidRPr="00322F3B">
        <w:t>transitioned petroleum activities, that:</w:t>
      </w:r>
    </w:p>
    <w:p w14:paraId="76058F90" w14:textId="6885A4AD" w:rsidR="007C0F2D" w:rsidRPr="00322F3B" w:rsidRDefault="007C0F2D" w:rsidP="007C0F2D">
      <w:pPr>
        <w:pStyle w:val="paragraphsub"/>
      </w:pPr>
      <w:r w:rsidRPr="00322F3B">
        <w:tab/>
        <w:t>(i)</w:t>
      </w:r>
      <w:r w:rsidRPr="00322F3B">
        <w:tab/>
        <w:t xml:space="preserve">was in force just before the </w:t>
      </w:r>
      <w:r w:rsidR="009953FD" w:rsidRPr="009953FD">
        <w:rPr>
          <w:position w:val="6"/>
          <w:sz w:val="16"/>
        </w:rPr>
        <w:t>*</w:t>
      </w:r>
      <w:r w:rsidRPr="00322F3B">
        <w:t>Timor Sea Maritime Boundaries Treaty was made; or</w:t>
      </w:r>
    </w:p>
    <w:p w14:paraId="4E616D5D" w14:textId="77777777" w:rsidR="007C0F2D" w:rsidRPr="00322F3B" w:rsidRDefault="007C0F2D" w:rsidP="007C0F2D">
      <w:pPr>
        <w:pStyle w:val="paragraphsub"/>
      </w:pPr>
      <w:r w:rsidRPr="00322F3B">
        <w:tab/>
        <w:t>(ii)</w:t>
      </w:r>
      <w:r w:rsidRPr="00322F3B">
        <w:tab/>
        <w:t>is substantially similar to an arrangement that was in force just before that time; and</w:t>
      </w:r>
    </w:p>
    <w:p w14:paraId="0AAD71EA" w14:textId="51B9B710" w:rsidR="007C0F2D" w:rsidRPr="00322F3B" w:rsidRDefault="007C0F2D" w:rsidP="007C0F2D">
      <w:pPr>
        <w:pStyle w:val="paragraph"/>
      </w:pPr>
      <w:r w:rsidRPr="00322F3B">
        <w:tab/>
        <w:t>(b)</w:t>
      </w:r>
      <w:r w:rsidRPr="00322F3B">
        <w:tab/>
        <w:t xml:space="preserve">the price for the supply is the price that is used by, or agreed with, a </w:t>
      </w:r>
      <w:r w:rsidR="009953FD" w:rsidRPr="009953FD">
        <w:rPr>
          <w:position w:val="6"/>
          <w:sz w:val="16"/>
        </w:rPr>
        <w:t>*</w:t>
      </w:r>
      <w:r w:rsidRPr="00322F3B">
        <w:t>foreign government agency of Timor</w:t>
      </w:r>
      <w:r w:rsidR="009953FD">
        <w:noBreakHyphen/>
      </w:r>
      <w:r w:rsidRPr="00322F3B">
        <w:t>Leste in relation to the supply for the purposes of administering the law of Timor</w:t>
      </w:r>
      <w:r w:rsidR="009953FD">
        <w:noBreakHyphen/>
      </w:r>
      <w:r w:rsidRPr="00322F3B">
        <w:t>Leste relating to taxation.</w:t>
      </w:r>
    </w:p>
    <w:p w14:paraId="3AF7CB6A" w14:textId="77777777" w:rsidR="00DE51DA" w:rsidRPr="00322F3B" w:rsidRDefault="00DE51DA" w:rsidP="00A61FC2">
      <w:pPr>
        <w:pStyle w:val="ActHead3"/>
        <w:pageBreakBefore/>
      </w:pPr>
      <w:bookmarkStart w:id="703" w:name="_Toc201756133"/>
      <w:r w:rsidRPr="00322F3B">
        <w:rPr>
          <w:rStyle w:val="CharDivNo"/>
        </w:rPr>
        <w:lastRenderedPageBreak/>
        <w:t>Division</w:t>
      </w:r>
      <w:r w:rsidR="00825006" w:rsidRPr="00322F3B">
        <w:rPr>
          <w:rStyle w:val="CharDivNo"/>
        </w:rPr>
        <w:t> </w:t>
      </w:r>
      <w:r w:rsidRPr="00322F3B">
        <w:rPr>
          <w:rStyle w:val="CharDivNo"/>
        </w:rPr>
        <w:t>418</w:t>
      </w:r>
      <w:r w:rsidRPr="00322F3B">
        <w:t>—</w:t>
      </w:r>
      <w:r w:rsidRPr="00322F3B">
        <w:rPr>
          <w:rStyle w:val="CharDivText"/>
        </w:rPr>
        <w:t>Exploration for minerals</w:t>
      </w:r>
      <w:bookmarkEnd w:id="703"/>
    </w:p>
    <w:p w14:paraId="4F437E32" w14:textId="77777777" w:rsidR="00DE51DA" w:rsidRPr="00322F3B" w:rsidRDefault="00DE51DA" w:rsidP="00DE51DA">
      <w:pPr>
        <w:pStyle w:val="TofSectsHeading"/>
      </w:pPr>
      <w:r w:rsidRPr="00322F3B">
        <w:t>Table of Subdivisions</w:t>
      </w:r>
    </w:p>
    <w:p w14:paraId="6B4D1216" w14:textId="77777777" w:rsidR="00DE51DA" w:rsidRPr="00322F3B" w:rsidRDefault="00DE51DA" w:rsidP="00DE51DA">
      <w:pPr>
        <w:pStyle w:val="TofSectsSubdiv"/>
      </w:pPr>
      <w:r w:rsidRPr="00322F3B">
        <w:tab/>
        <w:t>Guide to Division</w:t>
      </w:r>
      <w:r w:rsidR="00825006" w:rsidRPr="00322F3B">
        <w:t> </w:t>
      </w:r>
      <w:r w:rsidRPr="00322F3B">
        <w:t>418</w:t>
      </w:r>
    </w:p>
    <w:p w14:paraId="06BBD29A" w14:textId="1096AB09" w:rsidR="00DE51DA" w:rsidRPr="00322F3B" w:rsidRDefault="00DE51DA" w:rsidP="00DE51DA">
      <w:pPr>
        <w:pStyle w:val="TofSectsSubdiv"/>
      </w:pPr>
      <w:r w:rsidRPr="00322F3B">
        <w:t>418</w:t>
      </w:r>
      <w:r w:rsidR="009953FD">
        <w:noBreakHyphen/>
      </w:r>
      <w:r w:rsidRPr="00322F3B">
        <w:t>A</w:t>
      </w:r>
      <w:r w:rsidRPr="00322F3B">
        <w:tab/>
        <w:t>Object of this Division</w:t>
      </w:r>
    </w:p>
    <w:p w14:paraId="6E8B141E" w14:textId="5B32A018" w:rsidR="00DE51DA" w:rsidRPr="00322F3B" w:rsidRDefault="00DE51DA" w:rsidP="00DE51DA">
      <w:pPr>
        <w:pStyle w:val="TofSectsSubdiv"/>
      </w:pPr>
      <w:r w:rsidRPr="00322F3B">
        <w:t>418</w:t>
      </w:r>
      <w:r w:rsidR="009953FD">
        <w:noBreakHyphen/>
      </w:r>
      <w:r w:rsidRPr="00322F3B">
        <w:t>B</w:t>
      </w:r>
      <w:r w:rsidRPr="00322F3B">
        <w:tab/>
      </w:r>
      <w:r w:rsidR="003C19B1" w:rsidRPr="00322F3B">
        <w:t>Junior minerals exploration incentive tax offset</w:t>
      </w:r>
    </w:p>
    <w:p w14:paraId="688FA940" w14:textId="3DB334EE" w:rsidR="00DE51DA" w:rsidRPr="00322F3B" w:rsidRDefault="00DE51DA" w:rsidP="00DE51DA">
      <w:pPr>
        <w:pStyle w:val="TofSectsSubdiv"/>
      </w:pPr>
      <w:r w:rsidRPr="00322F3B">
        <w:t>418</w:t>
      </w:r>
      <w:r w:rsidR="009953FD">
        <w:noBreakHyphen/>
      </w:r>
      <w:r w:rsidRPr="00322F3B">
        <w:t>C</w:t>
      </w:r>
      <w:r w:rsidRPr="00322F3B">
        <w:tab/>
      </w:r>
      <w:r w:rsidR="003C19B1" w:rsidRPr="00322F3B">
        <w:t>Junior minerals exploration incentive franking credit</w:t>
      </w:r>
    </w:p>
    <w:p w14:paraId="6A5CDAE2" w14:textId="3942F0D6" w:rsidR="00DE51DA" w:rsidRPr="00322F3B" w:rsidRDefault="00DE51DA" w:rsidP="00DE51DA">
      <w:pPr>
        <w:pStyle w:val="TofSectsSubdiv"/>
      </w:pPr>
      <w:r w:rsidRPr="00322F3B">
        <w:t>418</w:t>
      </w:r>
      <w:r w:rsidR="009953FD">
        <w:noBreakHyphen/>
      </w:r>
      <w:r w:rsidRPr="00322F3B">
        <w:t>D</w:t>
      </w:r>
      <w:r w:rsidRPr="00322F3B">
        <w:tab/>
        <w:t>Creating exploration credits</w:t>
      </w:r>
    </w:p>
    <w:p w14:paraId="0745F9C1" w14:textId="15C4786D" w:rsidR="003C19B1" w:rsidRPr="00322F3B" w:rsidRDefault="003C19B1" w:rsidP="003C19B1">
      <w:pPr>
        <w:pStyle w:val="TofSectsSubdiv"/>
      </w:pPr>
      <w:r w:rsidRPr="00322F3B">
        <w:t>418</w:t>
      </w:r>
      <w:r w:rsidR="009953FD">
        <w:noBreakHyphen/>
      </w:r>
      <w:r w:rsidRPr="00322F3B">
        <w:t>DA</w:t>
      </w:r>
      <w:r w:rsidRPr="00322F3B">
        <w:tab/>
        <w:t>Exploration credits allocation</w:t>
      </w:r>
    </w:p>
    <w:p w14:paraId="228B18F0" w14:textId="6FC667D5" w:rsidR="00DE51DA" w:rsidRPr="00322F3B" w:rsidRDefault="00DE51DA" w:rsidP="00DE51DA">
      <w:pPr>
        <w:pStyle w:val="TofSectsSubdiv"/>
      </w:pPr>
      <w:r w:rsidRPr="00322F3B">
        <w:t>418</w:t>
      </w:r>
      <w:r w:rsidR="009953FD">
        <w:noBreakHyphen/>
      </w:r>
      <w:r w:rsidRPr="00322F3B">
        <w:t>E</w:t>
      </w:r>
      <w:r w:rsidRPr="00322F3B">
        <w:tab/>
        <w:t>Issuing exploration credits</w:t>
      </w:r>
    </w:p>
    <w:p w14:paraId="4D486F07" w14:textId="369398A4" w:rsidR="00DE51DA" w:rsidRPr="00322F3B" w:rsidRDefault="00DE51DA" w:rsidP="00DE51DA">
      <w:pPr>
        <w:pStyle w:val="TofSectsSubdiv"/>
      </w:pPr>
      <w:r w:rsidRPr="00322F3B">
        <w:t>418</w:t>
      </w:r>
      <w:r w:rsidR="009953FD">
        <w:noBreakHyphen/>
      </w:r>
      <w:r w:rsidRPr="00322F3B">
        <w:t>F</w:t>
      </w:r>
      <w:r w:rsidRPr="00322F3B">
        <w:tab/>
        <w:t>Excess exploration credits</w:t>
      </w:r>
    </w:p>
    <w:p w14:paraId="6ED83017" w14:textId="3EFAEBAC" w:rsidR="00DB0D7D" w:rsidRPr="00322F3B" w:rsidRDefault="00DB0D7D" w:rsidP="00DB0D7D">
      <w:pPr>
        <w:pStyle w:val="TofSectsSubdiv"/>
      </w:pPr>
      <w:r w:rsidRPr="00322F3B">
        <w:t>418</w:t>
      </w:r>
      <w:r w:rsidR="009953FD">
        <w:noBreakHyphen/>
      </w:r>
      <w:r w:rsidRPr="00322F3B">
        <w:t>G</w:t>
      </w:r>
      <w:r w:rsidRPr="00322F3B">
        <w:tab/>
        <w:t>Other matters</w:t>
      </w:r>
    </w:p>
    <w:p w14:paraId="76B9C64F" w14:textId="77777777" w:rsidR="00DE51DA" w:rsidRPr="00322F3B" w:rsidRDefault="00DE51DA" w:rsidP="00DE51DA">
      <w:pPr>
        <w:pStyle w:val="ActHead4"/>
      </w:pPr>
      <w:bookmarkStart w:id="704" w:name="_Toc201756134"/>
      <w:r w:rsidRPr="00322F3B">
        <w:t>Guide to Division</w:t>
      </w:r>
      <w:r w:rsidR="00825006" w:rsidRPr="00322F3B">
        <w:t> </w:t>
      </w:r>
      <w:r w:rsidRPr="00322F3B">
        <w:t>418</w:t>
      </w:r>
      <w:bookmarkEnd w:id="704"/>
    </w:p>
    <w:p w14:paraId="4FF9AA87" w14:textId="3BEFBE7D" w:rsidR="00D16FF7" w:rsidRPr="00322F3B" w:rsidRDefault="00D16FF7" w:rsidP="00D16FF7">
      <w:pPr>
        <w:pStyle w:val="ActHead5"/>
      </w:pPr>
      <w:bookmarkStart w:id="705" w:name="_Toc201756135"/>
      <w:r w:rsidRPr="00322F3B">
        <w:rPr>
          <w:rStyle w:val="CharSectno"/>
        </w:rPr>
        <w:t>418</w:t>
      </w:r>
      <w:r w:rsidR="009953FD">
        <w:rPr>
          <w:rStyle w:val="CharSectno"/>
        </w:rPr>
        <w:noBreakHyphen/>
      </w:r>
      <w:r w:rsidRPr="00322F3B">
        <w:rPr>
          <w:rStyle w:val="CharSectno"/>
        </w:rPr>
        <w:t>1</w:t>
      </w:r>
      <w:r w:rsidRPr="00322F3B">
        <w:t xml:space="preserve">  What this Division is about</w:t>
      </w:r>
      <w:bookmarkEnd w:id="705"/>
    </w:p>
    <w:p w14:paraId="380FD130" w14:textId="77777777" w:rsidR="00D16FF7" w:rsidRPr="00322F3B" w:rsidRDefault="00D16FF7" w:rsidP="00D16FF7">
      <w:pPr>
        <w:pStyle w:val="SOText"/>
      </w:pPr>
      <w:r w:rsidRPr="00322F3B">
        <w:t>Generally, you are entitled to a tax offset for an income year for exploration credits issued to you for the income year.</w:t>
      </w:r>
    </w:p>
    <w:p w14:paraId="51D8F79A" w14:textId="48BD8F8A" w:rsidR="00B42B81" w:rsidRPr="00322F3B" w:rsidRDefault="00B42B81" w:rsidP="00B42B81">
      <w:pPr>
        <w:pStyle w:val="SOText"/>
      </w:pPr>
      <w:r w:rsidRPr="00322F3B">
        <w:t>A greenfields minerals explorer can create exploration credits for an income year. Before creating exploration credits, the explorer must obtain an allocation of exploration credits from the Commissioner for the year. Exploration credits cannot be created for the 2025</w:t>
      </w:r>
      <w:r w:rsidR="009953FD">
        <w:noBreakHyphen/>
      </w:r>
      <w:r w:rsidRPr="00322F3B">
        <w:t>26 income year or later income years.</w:t>
      </w:r>
    </w:p>
    <w:p w14:paraId="0B9FAEA2" w14:textId="77777777" w:rsidR="00D16FF7" w:rsidRPr="00322F3B" w:rsidRDefault="00D16FF7" w:rsidP="00F8235E">
      <w:pPr>
        <w:pStyle w:val="SOText"/>
        <w:keepNext/>
        <w:keepLines/>
      </w:pPr>
      <w:r w:rsidRPr="00322F3B">
        <w:lastRenderedPageBreak/>
        <w:t>The exploration credits created for an income year cannot exceed an amount based on the explorer’s greenfields minerals expenditure or tax loss for the year. If the explorer’s exploration credits allocation for the year is smaller than that amount, the amount of exploration credits that the explorer can create will be reduced to sit within the allocation. However, any unused allocation of exploration credits from the preceding year</w:t>
      </w:r>
      <w:r w:rsidR="00B42B81" w:rsidRPr="00322F3B">
        <w:t xml:space="preserve"> generally</w:t>
      </w:r>
      <w:r w:rsidRPr="00322F3B">
        <w:t xml:space="preserve"> would be carried over and so would increase the amount of exploration credits that the explorer can create.</w:t>
      </w:r>
    </w:p>
    <w:p w14:paraId="07FB2E9C" w14:textId="77777777" w:rsidR="00D16FF7" w:rsidRPr="00322F3B" w:rsidRDefault="00D16FF7" w:rsidP="00D16FF7">
      <w:pPr>
        <w:pStyle w:val="SOText"/>
      </w:pPr>
      <w:r w:rsidRPr="00322F3B">
        <w:t>An exploration credit created by a greenfields minerals explorer can be issued to you if you have invested in the explorer. While the tax offset you receive for the exploration credit issued to you for an income year will apply to that income year</w:t>
      </w:r>
      <w:r w:rsidR="00B42B81" w:rsidRPr="00322F3B">
        <w:t xml:space="preserve"> generally</w:t>
      </w:r>
      <w:r w:rsidRPr="00322F3B">
        <w:t>, the investment that gives rise to that offset may have been made in that or the preceding income year.</w:t>
      </w:r>
    </w:p>
    <w:p w14:paraId="4A37BB29" w14:textId="77777777" w:rsidR="00D16FF7" w:rsidRPr="00322F3B" w:rsidRDefault="00D16FF7" w:rsidP="00D16FF7">
      <w:pPr>
        <w:pStyle w:val="SOText"/>
      </w:pPr>
      <w:r w:rsidRPr="00322F3B">
        <w:t>There are rules to ensure that exploration credits are not streamed to some investors rather than others. There are also rules to ensure that the total of the exploration credits you receive because of an investment (whether those credits are issued to you for the year in which you invest or the subsequent year) do not exceed the corporate tax that might be paid by the greenfields minerals explorer on that investment.</w:t>
      </w:r>
    </w:p>
    <w:p w14:paraId="5713FF57" w14:textId="77777777" w:rsidR="00D16FF7" w:rsidRPr="00322F3B" w:rsidRDefault="00D16FF7" w:rsidP="00D16FF7">
      <w:pPr>
        <w:pStyle w:val="SOText"/>
      </w:pPr>
      <w:r w:rsidRPr="00322F3B">
        <w:t>The explorer is liable to pay excess exploration credit tax if the explorer issues exploration credits in breach of these rules.</w:t>
      </w:r>
    </w:p>
    <w:p w14:paraId="35379894" w14:textId="77777777" w:rsidR="00D16FF7" w:rsidRPr="00322F3B" w:rsidRDefault="00D16FF7" w:rsidP="00D16FF7">
      <w:pPr>
        <w:pStyle w:val="SOText"/>
      </w:pPr>
      <w:r w:rsidRPr="00322F3B">
        <w:t>There is a cap on total allocations made by the Commissioner for each income year, but if part of the cap from the preceding year is unallocated it</w:t>
      </w:r>
      <w:r w:rsidR="00094FC9" w:rsidRPr="00322F3B">
        <w:t xml:space="preserve"> generally</w:t>
      </w:r>
      <w:r w:rsidRPr="00322F3B">
        <w:t xml:space="preserve"> will be carried over. Allocations are made in the order in which applications for an allocation are made.</w:t>
      </w:r>
    </w:p>
    <w:p w14:paraId="30E535CA" w14:textId="77777777" w:rsidR="00D16FF7" w:rsidRPr="00322F3B" w:rsidRDefault="00D16FF7" w:rsidP="00D16FF7">
      <w:pPr>
        <w:pStyle w:val="SOText"/>
      </w:pPr>
      <w:r w:rsidRPr="00322F3B">
        <w:t>If an exploration credit is issued to a corporate tax entity, it will give rise to a franking credit (rather than a tax offset).</w:t>
      </w:r>
    </w:p>
    <w:p w14:paraId="644D5FEC" w14:textId="77777777" w:rsidR="00D16FF7" w:rsidRPr="00322F3B" w:rsidRDefault="00D16FF7" w:rsidP="00D16FF7">
      <w:pPr>
        <w:pStyle w:val="notetext"/>
      </w:pPr>
      <w:r w:rsidRPr="00322F3B">
        <w:t>Note:</w:t>
      </w:r>
      <w:r w:rsidRPr="00322F3B">
        <w:tab/>
        <w:t xml:space="preserve">Excess exploration credit tax is imposed by the </w:t>
      </w:r>
      <w:r w:rsidRPr="00322F3B">
        <w:rPr>
          <w:i/>
        </w:rPr>
        <w:t>Excess Exploration Credit Tax Act 2015</w:t>
      </w:r>
      <w:r w:rsidRPr="00322F3B">
        <w:t>, and the amount of the tax is set out in that Act.</w:t>
      </w:r>
    </w:p>
    <w:p w14:paraId="0765BCE6" w14:textId="321185C6" w:rsidR="00DE51DA" w:rsidRPr="00322F3B" w:rsidRDefault="00DE51DA" w:rsidP="00DE51DA">
      <w:pPr>
        <w:pStyle w:val="ActHead4"/>
      </w:pPr>
      <w:bookmarkStart w:id="706" w:name="_Toc201756136"/>
      <w:r w:rsidRPr="00322F3B">
        <w:rPr>
          <w:rStyle w:val="CharSubdNo"/>
        </w:rPr>
        <w:lastRenderedPageBreak/>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A</w:t>
      </w:r>
      <w:r w:rsidRPr="00322F3B">
        <w:t>—</w:t>
      </w:r>
      <w:r w:rsidRPr="00322F3B">
        <w:rPr>
          <w:rStyle w:val="CharSubdText"/>
        </w:rPr>
        <w:t>Object of this Division</w:t>
      </w:r>
      <w:bookmarkEnd w:id="706"/>
    </w:p>
    <w:p w14:paraId="650C8710" w14:textId="77777777" w:rsidR="00DE51DA" w:rsidRPr="00322F3B" w:rsidRDefault="00DE51DA" w:rsidP="00DE51DA">
      <w:pPr>
        <w:pStyle w:val="TofSectsHeading"/>
      </w:pPr>
      <w:r w:rsidRPr="00322F3B">
        <w:t>Table of sections</w:t>
      </w:r>
    </w:p>
    <w:p w14:paraId="2CA663E7" w14:textId="3CD1154C" w:rsidR="00DE51DA" w:rsidRPr="00322F3B" w:rsidRDefault="00DE51DA" w:rsidP="00DE51DA">
      <w:pPr>
        <w:pStyle w:val="TofSectsSection"/>
      </w:pPr>
      <w:r w:rsidRPr="00322F3B">
        <w:t>418</w:t>
      </w:r>
      <w:r w:rsidR="009953FD">
        <w:noBreakHyphen/>
      </w:r>
      <w:r w:rsidRPr="00322F3B">
        <w:t>5</w:t>
      </w:r>
      <w:r w:rsidRPr="00322F3B">
        <w:tab/>
        <w:t>Object of this Division</w:t>
      </w:r>
    </w:p>
    <w:p w14:paraId="06536EC3" w14:textId="5279C0E6" w:rsidR="00DE51DA" w:rsidRPr="00322F3B" w:rsidRDefault="00DE51DA" w:rsidP="00DE51DA">
      <w:pPr>
        <w:pStyle w:val="ActHead5"/>
      </w:pPr>
      <w:bookmarkStart w:id="707" w:name="_Toc201756137"/>
      <w:r w:rsidRPr="00322F3B">
        <w:rPr>
          <w:rStyle w:val="CharSectno"/>
        </w:rPr>
        <w:t>418</w:t>
      </w:r>
      <w:r w:rsidR="009953FD">
        <w:rPr>
          <w:rStyle w:val="CharSectno"/>
        </w:rPr>
        <w:noBreakHyphen/>
      </w:r>
      <w:r w:rsidRPr="00322F3B">
        <w:rPr>
          <w:rStyle w:val="CharSectno"/>
        </w:rPr>
        <w:t>5</w:t>
      </w:r>
      <w:r w:rsidRPr="00322F3B">
        <w:t xml:space="preserve">  Object of this Division</w:t>
      </w:r>
      <w:bookmarkEnd w:id="707"/>
    </w:p>
    <w:p w14:paraId="49CCDA26" w14:textId="77777777" w:rsidR="00DE51DA" w:rsidRPr="00322F3B" w:rsidRDefault="00DE51DA" w:rsidP="00DE51DA">
      <w:pPr>
        <w:pStyle w:val="subsection"/>
      </w:pPr>
      <w:r w:rsidRPr="00322F3B">
        <w:tab/>
      </w:r>
      <w:r w:rsidRPr="00322F3B">
        <w:tab/>
        <w:t>The object of this Division is to encourage investment in minerals exploration in Australia by allowing the benefit of losses from minerals exploration to flow to shareholders who share in the risk of the exploration.</w:t>
      </w:r>
    </w:p>
    <w:p w14:paraId="52D9BD31" w14:textId="2A3BA9D7" w:rsidR="00190992" w:rsidRPr="00322F3B" w:rsidRDefault="00190992" w:rsidP="00190992">
      <w:pPr>
        <w:pStyle w:val="ActHead4"/>
      </w:pPr>
      <w:bookmarkStart w:id="708" w:name="_Toc201756138"/>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B</w:t>
      </w:r>
      <w:r w:rsidRPr="00322F3B">
        <w:t>—</w:t>
      </w:r>
      <w:r w:rsidRPr="00322F3B">
        <w:rPr>
          <w:rStyle w:val="CharSubdText"/>
        </w:rPr>
        <w:t>Junior minerals exploration incentive tax offset</w:t>
      </w:r>
      <w:bookmarkEnd w:id="708"/>
    </w:p>
    <w:p w14:paraId="063BF565" w14:textId="77777777" w:rsidR="00DE51DA" w:rsidRPr="00322F3B" w:rsidRDefault="00DE51DA" w:rsidP="00DE51DA">
      <w:pPr>
        <w:pStyle w:val="TofSectsHeading"/>
      </w:pPr>
      <w:r w:rsidRPr="00322F3B">
        <w:t>Table of sections</w:t>
      </w:r>
    </w:p>
    <w:p w14:paraId="4541C915" w14:textId="77777777" w:rsidR="00817B7E" w:rsidRPr="00322F3B" w:rsidRDefault="00817B7E" w:rsidP="00DE51DA">
      <w:pPr>
        <w:pStyle w:val="TofSectsGroupHeading"/>
      </w:pPr>
      <w:r w:rsidRPr="00322F3B">
        <w:t>Entitlement to junior minerals exploration incentive tax offset</w:t>
      </w:r>
    </w:p>
    <w:p w14:paraId="07CBF69C" w14:textId="71FC7BDA" w:rsidR="00DE51DA" w:rsidRPr="00322F3B" w:rsidRDefault="00DE51DA" w:rsidP="00DE51DA">
      <w:pPr>
        <w:pStyle w:val="TofSectsSection"/>
      </w:pPr>
      <w:r w:rsidRPr="00322F3B">
        <w:t>418</w:t>
      </w:r>
      <w:r w:rsidR="009953FD">
        <w:noBreakHyphen/>
      </w:r>
      <w:r w:rsidRPr="00322F3B">
        <w:t>10</w:t>
      </w:r>
      <w:r w:rsidRPr="00322F3B">
        <w:tab/>
        <w:t>Who is entitled to the tax offset—ordinary case</w:t>
      </w:r>
    </w:p>
    <w:p w14:paraId="36C07931" w14:textId="6C7174C3" w:rsidR="00DE51DA" w:rsidRPr="00322F3B" w:rsidRDefault="00DE51DA" w:rsidP="00DE51DA">
      <w:pPr>
        <w:pStyle w:val="TofSectsSection"/>
      </w:pPr>
      <w:r w:rsidRPr="00322F3B">
        <w:t>418</w:t>
      </w:r>
      <w:r w:rsidR="009953FD">
        <w:noBreakHyphen/>
      </w:r>
      <w:r w:rsidRPr="00322F3B">
        <w:t>15</w:t>
      </w:r>
      <w:r w:rsidRPr="00322F3B">
        <w:tab/>
        <w:t>Who is entitled to the tax offset—life insurance company</w:t>
      </w:r>
    </w:p>
    <w:p w14:paraId="10F62153" w14:textId="310946F4" w:rsidR="00DE51DA" w:rsidRPr="00322F3B" w:rsidRDefault="00DE51DA" w:rsidP="00DE51DA">
      <w:pPr>
        <w:pStyle w:val="TofSectsSection"/>
      </w:pPr>
      <w:r w:rsidRPr="00322F3B">
        <w:t>418</w:t>
      </w:r>
      <w:r w:rsidR="009953FD">
        <w:noBreakHyphen/>
      </w:r>
      <w:r w:rsidRPr="00322F3B">
        <w:t>20</w:t>
      </w:r>
      <w:r w:rsidRPr="00322F3B">
        <w:tab/>
        <w:t>Entitlement of member of a trust or partnership to a share of exploration credits</w:t>
      </w:r>
    </w:p>
    <w:p w14:paraId="4D691C6E" w14:textId="77777777" w:rsidR="00817B7E" w:rsidRPr="00322F3B" w:rsidRDefault="00817B7E" w:rsidP="00DE51DA">
      <w:pPr>
        <w:pStyle w:val="TofSectsGroupHeading"/>
      </w:pPr>
      <w:r w:rsidRPr="00322F3B">
        <w:t>Amount of junior minerals exploration incentive tax offset</w:t>
      </w:r>
    </w:p>
    <w:p w14:paraId="54749967" w14:textId="60E504F9" w:rsidR="00DE51DA" w:rsidRPr="00322F3B" w:rsidRDefault="00DE51DA" w:rsidP="00DE51DA">
      <w:pPr>
        <w:pStyle w:val="TofSectsSection"/>
      </w:pPr>
      <w:r w:rsidRPr="00322F3B">
        <w:t>418</w:t>
      </w:r>
      <w:r w:rsidR="009953FD">
        <w:noBreakHyphen/>
      </w:r>
      <w:r w:rsidRPr="00322F3B">
        <w:t>25</w:t>
      </w:r>
      <w:r w:rsidRPr="00322F3B">
        <w:tab/>
        <w:t>The amount of the tax offset</w:t>
      </w:r>
    </w:p>
    <w:p w14:paraId="182DDE69" w14:textId="1299780D" w:rsidR="00DE51DA" w:rsidRPr="00322F3B" w:rsidRDefault="00DE51DA" w:rsidP="00DE51DA">
      <w:pPr>
        <w:pStyle w:val="TofSectsSection"/>
      </w:pPr>
      <w:r w:rsidRPr="00322F3B">
        <w:t>418</w:t>
      </w:r>
      <w:r w:rsidR="009953FD">
        <w:noBreakHyphen/>
      </w:r>
      <w:r w:rsidRPr="00322F3B">
        <w:t>30</w:t>
      </w:r>
      <w:r w:rsidRPr="00322F3B">
        <w:tab/>
        <w:t>Reduced amount of the tax offset for certain trusts</w:t>
      </w:r>
    </w:p>
    <w:p w14:paraId="32BA1B64" w14:textId="77777777" w:rsidR="00190992" w:rsidRPr="00322F3B" w:rsidRDefault="00190992" w:rsidP="00190992">
      <w:pPr>
        <w:pStyle w:val="ActHead4"/>
      </w:pPr>
      <w:bookmarkStart w:id="709" w:name="_Toc201756139"/>
      <w:r w:rsidRPr="00322F3B">
        <w:t>Entitlement to junior minerals exploration incentive tax offset</w:t>
      </w:r>
      <w:bookmarkEnd w:id="709"/>
    </w:p>
    <w:p w14:paraId="28B99C7A" w14:textId="0DDF8828" w:rsidR="00DE51DA" w:rsidRPr="00322F3B" w:rsidRDefault="00DE51DA" w:rsidP="00DE51DA">
      <w:pPr>
        <w:pStyle w:val="ActHead5"/>
      </w:pPr>
      <w:bookmarkStart w:id="710" w:name="_Toc201756140"/>
      <w:r w:rsidRPr="00322F3B">
        <w:rPr>
          <w:rStyle w:val="CharSectno"/>
        </w:rPr>
        <w:t>418</w:t>
      </w:r>
      <w:r w:rsidR="009953FD">
        <w:rPr>
          <w:rStyle w:val="CharSectno"/>
        </w:rPr>
        <w:noBreakHyphen/>
      </w:r>
      <w:r w:rsidRPr="00322F3B">
        <w:rPr>
          <w:rStyle w:val="CharSectno"/>
        </w:rPr>
        <w:t>10</w:t>
      </w:r>
      <w:r w:rsidRPr="00322F3B">
        <w:t xml:space="preserve">  Who is entitled to the tax offset—ordinary case</w:t>
      </w:r>
      <w:bookmarkEnd w:id="710"/>
    </w:p>
    <w:p w14:paraId="73B4C34B" w14:textId="0639E4B6" w:rsidR="00DE51DA" w:rsidRPr="00322F3B" w:rsidRDefault="00DE51DA" w:rsidP="00DE51DA">
      <w:pPr>
        <w:pStyle w:val="subsection"/>
      </w:pPr>
      <w:r w:rsidRPr="00322F3B">
        <w:tab/>
      </w:r>
      <w:r w:rsidRPr="00322F3B">
        <w:tab/>
        <w:t xml:space="preserve">You are entitled to a </w:t>
      </w:r>
      <w:r w:rsidR="009953FD" w:rsidRPr="009953FD">
        <w:rPr>
          <w:position w:val="6"/>
          <w:sz w:val="16"/>
        </w:rPr>
        <w:t>*</w:t>
      </w:r>
      <w:r w:rsidRPr="00322F3B">
        <w:t>tax offset for an income year if:</w:t>
      </w:r>
    </w:p>
    <w:p w14:paraId="78B4FF51" w14:textId="22D783DE" w:rsidR="00DE51DA" w:rsidRPr="00322F3B" w:rsidRDefault="00DE51DA" w:rsidP="00DE51DA">
      <w:pPr>
        <w:pStyle w:val="paragraph"/>
      </w:pPr>
      <w:r w:rsidRPr="00322F3B">
        <w:tab/>
        <w:t>(a)</w:t>
      </w:r>
      <w:r w:rsidRPr="00322F3B">
        <w:tab/>
        <w:t xml:space="preserve">an </w:t>
      </w:r>
      <w:r w:rsidR="009953FD" w:rsidRPr="009953FD">
        <w:rPr>
          <w:position w:val="6"/>
          <w:sz w:val="16"/>
        </w:rPr>
        <w:t>*</w:t>
      </w:r>
      <w:r w:rsidRPr="00322F3B">
        <w:t>exploration credit is issued to you under Subdivision</w:t>
      </w:r>
      <w:r w:rsidR="00825006" w:rsidRPr="00322F3B">
        <w:t> </w:t>
      </w:r>
      <w:r w:rsidRPr="00322F3B">
        <w:t>418</w:t>
      </w:r>
      <w:r w:rsidR="009953FD">
        <w:noBreakHyphen/>
      </w:r>
      <w:r w:rsidRPr="00322F3B">
        <w:t>E for the income year; and</w:t>
      </w:r>
    </w:p>
    <w:p w14:paraId="52B3B5FE" w14:textId="77777777" w:rsidR="00DE51DA" w:rsidRPr="00322F3B" w:rsidRDefault="00DE51DA" w:rsidP="00DE51DA">
      <w:pPr>
        <w:pStyle w:val="paragraph"/>
      </w:pPr>
      <w:r w:rsidRPr="00322F3B">
        <w:tab/>
        <w:t>(b)</w:t>
      </w:r>
      <w:r w:rsidRPr="00322F3B">
        <w:tab/>
        <w:t>you are not:</w:t>
      </w:r>
    </w:p>
    <w:p w14:paraId="5359BCF2" w14:textId="06CE5342" w:rsidR="00DE51DA" w:rsidRPr="00322F3B" w:rsidRDefault="00DE51DA" w:rsidP="00DE51DA">
      <w:pPr>
        <w:pStyle w:val="paragraphsub"/>
      </w:pPr>
      <w:r w:rsidRPr="00322F3B">
        <w:tab/>
        <w:t>(i)</w:t>
      </w:r>
      <w:r w:rsidRPr="00322F3B">
        <w:tab/>
        <w:t xml:space="preserve">a </w:t>
      </w:r>
      <w:r w:rsidR="009953FD" w:rsidRPr="009953FD">
        <w:rPr>
          <w:position w:val="6"/>
          <w:sz w:val="16"/>
        </w:rPr>
        <w:t>*</w:t>
      </w:r>
      <w:r w:rsidRPr="00322F3B">
        <w:t>corporate tax entity; or</w:t>
      </w:r>
    </w:p>
    <w:p w14:paraId="34B26A6E" w14:textId="77777777" w:rsidR="00DE51DA" w:rsidRPr="00322F3B" w:rsidRDefault="00DE51DA" w:rsidP="00DE51DA">
      <w:pPr>
        <w:pStyle w:val="paragraphsub"/>
      </w:pPr>
      <w:r w:rsidRPr="00322F3B">
        <w:lastRenderedPageBreak/>
        <w:tab/>
        <w:t>(ii)</w:t>
      </w:r>
      <w:r w:rsidRPr="00322F3B">
        <w:tab/>
        <w:t>a trust (other than a trust in relation to which some or all of the liability of the trustee to tax is provided under subsection</w:t>
      </w:r>
      <w:r w:rsidR="00825006" w:rsidRPr="00322F3B">
        <w:t> </w:t>
      </w:r>
      <w:r w:rsidRPr="00322F3B">
        <w:t xml:space="preserve">98(1) or (2) or 99(2) or (3) of the </w:t>
      </w:r>
      <w:r w:rsidRPr="00322F3B">
        <w:rPr>
          <w:i/>
        </w:rPr>
        <w:t>Income Tax Assessment Act 1936</w:t>
      </w:r>
      <w:r w:rsidRPr="00322F3B">
        <w:t>); or</w:t>
      </w:r>
    </w:p>
    <w:p w14:paraId="3BA9C19F" w14:textId="77777777" w:rsidR="00DE51DA" w:rsidRPr="00322F3B" w:rsidRDefault="00DE51DA" w:rsidP="00DE51DA">
      <w:pPr>
        <w:pStyle w:val="paragraphsub"/>
      </w:pPr>
      <w:r w:rsidRPr="00322F3B">
        <w:tab/>
        <w:t>(iii)</w:t>
      </w:r>
      <w:r w:rsidRPr="00322F3B">
        <w:tab/>
        <w:t>a partnership; or</w:t>
      </w:r>
    </w:p>
    <w:p w14:paraId="7A75CB6C" w14:textId="1BE95179" w:rsidR="00DE51DA" w:rsidRPr="00322F3B" w:rsidRDefault="00DE51DA" w:rsidP="00DE51DA">
      <w:pPr>
        <w:pStyle w:val="paragraphsub"/>
      </w:pPr>
      <w:r w:rsidRPr="00322F3B">
        <w:tab/>
        <w:t>(iv)</w:t>
      </w:r>
      <w:r w:rsidRPr="00322F3B">
        <w:tab/>
        <w:t xml:space="preserve">an </w:t>
      </w:r>
      <w:r w:rsidR="009953FD" w:rsidRPr="009953FD">
        <w:rPr>
          <w:position w:val="6"/>
          <w:sz w:val="16"/>
        </w:rPr>
        <w:t>*</w:t>
      </w:r>
      <w:r w:rsidRPr="00322F3B">
        <w:t xml:space="preserve">exempt entity (other than an </w:t>
      </w:r>
      <w:r w:rsidR="009953FD" w:rsidRPr="009953FD">
        <w:rPr>
          <w:position w:val="6"/>
          <w:sz w:val="16"/>
        </w:rPr>
        <w:t>*</w:t>
      </w:r>
      <w:r w:rsidRPr="00322F3B">
        <w:t>exempt institution that is eligible for a refund); and</w:t>
      </w:r>
    </w:p>
    <w:p w14:paraId="1409E633" w14:textId="77777777" w:rsidR="00DE51DA" w:rsidRPr="00322F3B" w:rsidRDefault="00DE51DA" w:rsidP="00DE51DA">
      <w:pPr>
        <w:pStyle w:val="paragraph"/>
      </w:pPr>
      <w:r w:rsidRPr="00322F3B">
        <w:tab/>
        <w:t>(c)</w:t>
      </w:r>
      <w:r w:rsidRPr="00322F3B">
        <w:tab/>
        <w:t>you are an Australian resident during the whole of that income year.</w:t>
      </w:r>
    </w:p>
    <w:p w14:paraId="5AD0DEA9" w14:textId="0053C945" w:rsidR="00DE51DA" w:rsidRPr="00322F3B" w:rsidRDefault="00DE51DA" w:rsidP="00DE51DA">
      <w:pPr>
        <w:pStyle w:val="ActHead5"/>
      </w:pPr>
      <w:bookmarkStart w:id="711" w:name="_Toc201756141"/>
      <w:r w:rsidRPr="00322F3B">
        <w:rPr>
          <w:rStyle w:val="CharSectno"/>
        </w:rPr>
        <w:t>418</w:t>
      </w:r>
      <w:r w:rsidR="009953FD">
        <w:rPr>
          <w:rStyle w:val="CharSectno"/>
        </w:rPr>
        <w:noBreakHyphen/>
      </w:r>
      <w:r w:rsidRPr="00322F3B">
        <w:rPr>
          <w:rStyle w:val="CharSectno"/>
        </w:rPr>
        <w:t>15</w:t>
      </w:r>
      <w:r w:rsidRPr="00322F3B">
        <w:t xml:space="preserve">  Who is entitled to the tax offset—life insurance company</w:t>
      </w:r>
      <w:bookmarkEnd w:id="711"/>
    </w:p>
    <w:p w14:paraId="19FAD2B6" w14:textId="243F9EBD" w:rsidR="00DE51DA" w:rsidRPr="00322F3B" w:rsidRDefault="00DE51DA" w:rsidP="00DE51DA">
      <w:pPr>
        <w:pStyle w:val="subsection"/>
      </w:pPr>
      <w:r w:rsidRPr="00322F3B">
        <w:tab/>
        <w:t>(1)</w:t>
      </w:r>
      <w:r w:rsidRPr="00322F3B">
        <w:tab/>
        <w:t xml:space="preserve">An entity is entitled to a </w:t>
      </w:r>
      <w:r w:rsidR="009953FD" w:rsidRPr="009953FD">
        <w:rPr>
          <w:position w:val="6"/>
          <w:sz w:val="16"/>
        </w:rPr>
        <w:t>*</w:t>
      </w:r>
      <w:r w:rsidRPr="00322F3B">
        <w:t>tax offset for an income year if:</w:t>
      </w:r>
    </w:p>
    <w:p w14:paraId="46725760" w14:textId="614237B1" w:rsidR="00DE51DA" w:rsidRPr="00322F3B" w:rsidRDefault="00DE51DA" w:rsidP="00DE51DA">
      <w:pPr>
        <w:pStyle w:val="paragraph"/>
      </w:pPr>
      <w:r w:rsidRPr="00322F3B">
        <w:tab/>
        <w:t>(a)</w:t>
      </w:r>
      <w:r w:rsidRPr="00322F3B">
        <w:tab/>
        <w:t xml:space="preserve">the entity is a </w:t>
      </w:r>
      <w:r w:rsidR="009953FD" w:rsidRPr="009953FD">
        <w:rPr>
          <w:position w:val="6"/>
          <w:sz w:val="16"/>
        </w:rPr>
        <w:t>*</w:t>
      </w:r>
      <w:r w:rsidRPr="00322F3B">
        <w:t>life insurance company; and</w:t>
      </w:r>
    </w:p>
    <w:p w14:paraId="2B8ECDC0" w14:textId="1DD2D0BB" w:rsidR="00DE51DA" w:rsidRPr="00322F3B" w:rsidRDefault="00DE51DA" w:rsidP="00DE51DA">
      <w:pPr>
        <w:pStyle w:val="paragraph"/>
      </w:pPr>
      <w:r w:rsidRPr="00322F3B">
        <w:tab/>
        <w:t>(b)</w:t>
      </w:r>
      <w:r w:rsidRPr="00322F3B">
        <w:tab/>
        <w:t xml:space="preserve">an </w:t>
      </w:r>
      <w:r w:rsidR="009953FD" w:rsidRPr="009953FD">
        <w:rPr>
          <w:position w:val="6"/>
          <w:sz w:val="16"/>
        </w:rPr>
        <w:t>*</w:t>
      </w:r>
      <w:r w:rsidRPr="00322F3B">
        <w:t>exploration credit is issued to the entity under Subdivision</w:t>
      </w:r>
      <w:r w:rsidR="00825006" w:rsidRPr="00322F3B">
        <w:t> </w:t>
      </w:r>
      <w:r w:rsidRPr="00322F3B">
        <w:t>418</w:t>
      </w:r>
      <w:r w:rsidR="009953FD">
        <w:noBreakHyphen/>
      </w:r>
      <w:r w:rsidRPr="00322F3B">
        <w:t>E for the income year; and</w:t>
      </w:r>
    </w:p>
    <w:p w14:paraId="20780A5B" w14:textId="77777777" w:rsidR="00DE51DA" w:rsidRPr="00322F3B" w:rsidRDefault="00DE51DA" w:rsidP="00DE51DA">
      <w:pPr>
        <w:pStyle w:val="paragraph"/>
      </w:pPr>
      <w:r w:rsidRPr="00322F3B">
        <w:tab/>
        <w:t>(c)</w:t>
      </w:r>
      <w:r w:rsidRPr="00322F3B">
        <w:tab/>
        <w:t>the entity is an Australian resident during the whole of that income year; and</w:t>
      </w:r>
    </w:p>
    <w:p w14:paraId="3832031A" w14:textId="42229670" w:rsidR="00DE51DA" w:rsidRPr="00322F3B" w:rsidRDefault="00DE51DA" w:rsidP="00DE51DA">
      <w:pPr>
        <w:pStyle w:val="paragraph"/>
      </w:pPr>
      <w:r w:rsidRPr="00322F3B">
        <w:tab/>
        <w:t>(d)</w:t>
      </w:r>
      <w:r w:rsidRPr="00322F3B">
        <w:tab/>
        <w:t xml:space="preserve">were the exploration credit to be a </w:t>
      </w:r>
      <w:r w:rsidR="009953FD" w:rsidRPr="009953FD">
        <w:rPr>
          <w:position w:val="6"/>
          <w:sz w:val="16"/>
        </w:rPr>
        <w:t>*</w:t>
      </w:r>
      <w:r w:rsidRPr="00322F3B">
        <w:t>franked distribution made:</w:t>
      </w:r>
    </w:p>
    <w:p w14:paraId="71ADBF34" w14:textId="77777777" w:rsidR="00DE51DA" w:rsidRPr="00322F3B" w:rsidRDefault="00DE51DA" w:rsidP="00DE51DA">
      <w:pPr>
        <w:pStyle w:val="paragraphsub"/>
      </w:pPr>
      <w:r w:rsidRPr="00322F3B">
        <w:tab/>
        <w:t>(i)</w:t>
      </w:r>
      <w:r w:rsidRPr="00322F3B">
        <w:tab/>
        <w:t>by the same entity that issued the credit; and</w:t>
      </w:r>
    </w:p>
    <w:p w14:paraId="318D2806" w14:textId="77777777" w:rsidR="00DE51DA" w:rsidRPr="00322F3B" w:rsidRDefault="00DE51DA" w:rsidP="00DE51DA">
      <w:pPr>
        <w:pStyle w:val="paragraphsub"/>
      </w:pPr>
      <w:r w:rsidRPr="00322F3B">
        <w:tab/>
        <w:t>(ii)</w:t>
      </w:r>
      <w:r w:rsidRPr="00322F3B">
        <w:tab/>
        <w:t>in the same circumstances in which the credit was issued;</w:t>
      </w:r>
    </w:p>
    <w:p w14:paraId="0F454B05" w14:textId="3AD0ECF9" w:rsidR="00DE51DA" w:rsidRPr="00322F3B" w:rsidRDefault="00DE51DA" w:rsidP="00DE51DA">
      <w:pPr>
        <w:pStyle w:val="paragraph"/>
      </w:pPr>
      <w:r w:rsidRPr="00322F3B">
        <w:tab/>
      </w:r>
      <w:r w:rsidRPr="00322F3B">
        <w:tab/>
        <w:t xml:space="preserve">the exploration credit </w:t>
      </w:r>
      <w:r w:rsidR="00B35A75" w:rsidRPr="00322F3B">
        <w:t xml:space="preserve">would give rise to a </w:t>
      </w:r>
      <w:r w:rsidR="009953FD" w:rsidRPr="009953FD">
        <w:rPr>
          <w:position w:val="6"/>
          <w:sz w:val="16"/>
        </w:rPr>
        <w:t>*</w:t>
      </w:r>
      <w:r w:rsidR="00B35A75" w:rsidRPr="00322F3B">
        <w:t>tax offset for the entity that would be subject to the refundable tax offset rules because of paragraph</w:t>
      </w:r>
      <w:r w:rsidR="00825006" w:rsidRPr="00322F3B">
        <w:t> </w:t>
      </w:r>
      <w:r w:rsidR="00B35A75" w:rsidRPr="00322F3B">
        <w:t>67</w:t>
      </w:r>
      <w:r w:rsidR="009953FD">
        <w:noBreakHyphen/>
      </w:r>
      <w:r w:rsidR="00B35A75" w:rsidRPr="00322F3B">
        <w:t>25(1C)(b) or (1D)(b)</w:t>
      </w:r>
      <w:r w:rsidRPr="00322F3B">
        <w:t>.</w:t>
      </w:r>
    </w:p>
    <w:p w14:paraId="705BB450" w14:textId="77777777" w:rsidR="00DE51DA" w:rsidRPr="00322F3B" w:rsidRDefault="00DE51DA" w:rsidP="00DE51DA">
      <w:pPr>
        <w:pStyle w:val="subsection"/>
      </w:pPr>
      <w:r w:rsidRPr="00322F3B">
        <w:tab/>
        <w:t>(2)</w:t>
      </w:r>
      <w:r w:rsidRPr="00322F3B">
        <w:tab/>
        <w:t>If:</w:t>
      </w:r>
    </w:p>
    <w:p w14:paraId="0921556E" w14:textId="66626FFD" w:rsidR="00DE51DA" w:rsidRPr="00322F3B" w:rsidRDefault="00DE51DA" w:rsidP="00DE51DA">
      <w:pPr>
        <w:pStyle w:val="paragraph"/>
      </w:pPr>
      <w:r w:rsidRPr="00322F3B">
        <w:tab/>
        <w:t>(a)</w:t>
      </w:r>
      <w:r w:rsidRPr="00322F3B">
        <w:tab/>
        <w:t xml:space="preserve">an </w:t>
      </w:r>
      <w:r w:rsidR="009953FD" w:rsidRPr="009953FD">
        <w:rPr>
          <w:position w:val="6"/>
          <w:sz w:val="16"/>
        </w:rPr>
        <w:t>*</w:t>
      </w:r>
      <w:r w:rsidRPr="00322F3B">
        <w:t xml:space="preserve">exploration credit is issued to a </w:t>
      </w:r>
      <w:r w:rsidR="009953FD" w:rsidRPr="009953FD">
        <w:rPr>
          <w:position w:val="6"/>
          <w:sz w:val="16"/>
        </w:rPr>
        <w:t>*</w:t>
      </w:r>
      <w:r w:rsidRPr="00322F3B">
        <w:t>life insurance company; and</w:t>
      </w:r>
    </w:p>
    <w:p w14:paraId="5ED713E2" w14:textId="77777777" w:rsidR="00DE51DA" w:rsidRPr="00322F3B" w:rsidRDefault="00DE51DA" w:rsidP="00DE51DA">
      <w:pPr>
        <w:pStyle w:val="paragraph"/>
      </w:pPr>
      <w:r w:rsidRPr="00322F3B">
        <w:tab/>
        <w:t>(b)</w:t>
      </w:r>
      <w:r w:rsidRPr="00322F3B">
        <w:tab/>
      </w:r>
      <w:r w:rsidR="00825006" w:rsidRPr="00322F3B">
        <w:t>paragraph (</w:t>
      </w:r>
      <w:r w:rsidRPr="00322F3B">
        <w:t>1)(d) applies in relation to only part of the exploration credit;</w:t>
      </w:r>
    </w:p>
    <w:p w14:paraId="7C22A468" w14:textId="77777777" w:rsidR="00DE51DA" w:rsidRPr="00322F3B" w:rsidRDefault="00DE51DA" w:rsidP="00DE51DA">
      <w:pPr>
        <w:pStyle w:val="subsection2"/>
      </w:pPr>
      <w:r w:rsidRPr="00322F3B">
        <w:t>this Division applies as if that part of the exploration credit, and the part of the exploration credit in relation to which that paragraph does not apply, were 2 separate exploration credits issued to the life insurance company.</w:t>
      </w:r>
    </w:p>
    <w:p w14:paraId="580A2BC8" w14:textId="7BBDEE35" w:rsidR="00DE51DA" w:rsidRPr="00322F3B" w:rsidRDefault="00DE51DA" w:rsidP="00DE51DA">
      <w:pPr>
        <w:pStyle w:val="ActHead5"/>
      </w:pPr>
      <w:bookmarkStart w:id="712" w:name="_Toc201756142"/>
      <w:r w:rsidRPr="00322F3B">
        <w:rPr>
          <w:rStyle w:val="CharSectno"/>
        </w:rPr>
        <w:lastRenderedPageBreak/>
        <w:t>418</w:t>
      </w:r>
      <w:r w:rsidR="009953FD">
        <w:rPr>
          <w:rStyle w:val="CharSectno"/>
        </w:rPr>
        <w:noBreakHyphen/>
      </w:r>
      <w:r w:rsidRPr="00322F3B">
        <w:rPr>
          <w:rStyle w:val="CharSectno"/>
        </w:rPr>
        <w:t>20</w:t>
      </w:r>
      <w:r w:rsidRPr="00322F3B">
        <w:t xml:space="preserve">  Entitlement of member of a trust or partnership to a share of exploration credits</w:t>
      </w:r>
      <w:bookmarkEnd w:id="712"/>
    </w:p>
    <w:p w14:paraId="193E7731" w14:textId="77777777" w:rsidR="00DE51DA" w:rsidRPr="00322F3B" w:rsidRDefault="00DE51DA" w:rsidP="00DE51DA">
      <w:pPr>
        <w:pStyle w:val="SubsectionHead"/>
      </w:pPr>
      <w:r w:rsidRPr="00322F3B">
        <w:t>Members taken to be issued with exploration credits</w:t>
      </w:r>
    </w:p>
    <w:p w14:paraId="0C6F5CFC" w14:textId="77777777" w:rsidR="00DE51DA" w:rsidRPr="00322F3B" w:rsidRDefault="00DE51DA" w:rsidP="00DE51DA">
      <w:pPr>
        <w:pStyle w:val="subsection"/>
      </w:pPr>
      <w:r w:rsidRPr="00322F3B">
        <w:tab/>
        <w:t>(1)</w:t>
      </w:r>
      <w:r w:rsidRPr="00322F3B">
        <w:tab/>
        <w:t>If:</w:t>
      </w:r>
    </w:p>
    <w:p w14:paraId="274EDC48" w14:textId="661911CC" w:rsidR="00DE51DA" w:rsidRPr="00322F3B" w:rsidRDefault="00DE51DA" w:rsidP="00DE51DA">
      <w:pPr>
        <w:pStyle w:val="paragraph"/>
      </w:pPr>
      <w:r w:rsidRPr="00322F3B">
        <w:tab/>
        <w:t>(a)</w:t>
      </w:r>
      <w:r w:rsidRPr="00322F3B">
        <w:tab/>
        <w:t xml:space="preserve">you are a </w:t>
      </w:r>
      <w:r w:rsidR="009953FD" w:rsidRPr="009953FD">
        <w:rPr>
          <w:position w:val="6"/>
          <w:sz w:val="16"/>
        </w:rPr>
        <w:t>*</w:t>
      </w:r>
      <w:r w:rsidRPr="00322F3B">
        <w:t>member of a trust or partnership during the income year; and</w:t>
      </w:r>
    </w:p>
    <w:p w14:paraId="17657A7E" w14:textId="4BB77307" w:rsidR="00DE51DA" w:rsidRPr="00322F3B" w:rsidRDefault="00DE51DA" w:rsidP="00DE51DA">
      <w:pPr>
        <w:pStyle w:val="paragraph"/>
      </w:pPr>
      <w:r w:rsidRPr="00322F3B">
        <w:tab/>
        <w:t>(b)</w:t>
      </w:r>
      <w:r w:rsidRPr="00322F3B">
        <w:tab/>
        <w:t xml:space="preserve">an </w:t>
      </w:r>
      <w:r w:rsidR="009953FD" w:rsidRPr="009953FD">
        <w:rPr>
          <w:position w:val="6"/>
          <w:sz w:val="16"/>
        </w:rPr>
        <w:t>*</w:t>
      </w:r>
      <w:r w:rsidRPr="00322F3B">
        <w:t>exploration credit is issued to the trust or partnership under Subdivision</w:t>
      </w:r>
      <w:r w:rsidR="00825006" w:rsidRPr="00322F3B">
        <w:t> </w:t>
      </w:r>
      <w:r w:rsidRPr="00322F3B">
        <w:t>418</w:t>
      </w:r>
      <w:r w:rsidR="009953FD">
        <w:noBreakHyphen/>
      </w:r>
      <w:r w:rsidRPr="00322F3B">
        <w:t>E for the income year; and</w:t>
      </w:r>
    </w:p>
    <w:p w14:paraId="2B19006D" w14:textId="2F985623" w:rsidR="00DE51DA" w:rsidRPr="00322F3B" w:rsidRDefault="00DE51DA" w:rsidP="00DE51DA">
      <w:pPr>
        <w:pStyle w:val="paragraph"/>
      </w:pPr>
      <w:r w:rsidRPr="00322F3B">
        <w:tab/>
        <w:t>(c)</w:t>
      </w:r>
      <w:r w:rsidRPr="00322F3B">
        <w:tab/>
        <w:t xml:space="preserve">the trust or partnership is not a </w:t>
      </w:r>
      <w:r w:rsidR="009953FD" w:rsidRPr="009953FD">
        <w:rPr>
          <w:position w:val="6"/>
          <w:sz w:val="16"/>
        </w:rPr>
        <w:t>*</w:t>
      </w:r>
      <w:r w:rsidRPr="00322F3B">
        <w:t>corporate tax entity; and</w:t>
      </w:r>
    </w:p>
    <w:p w14:paraId="79322877" w14:textId="77777777" w:rsidR="00DE51DA" w:rsidRPr="00322F3B" w:rsidRDefault="00DE51DA" w:rsidP="00DE51DA">
      <w:pPr>
        <w:pStyle w:val="paragraph"/>
      </w:pPr>
      <w:r w:rsidRPr="00322F3B">
        <w:tab/>
        <w:t>(d)</w:t>
      </w:r>
      <w:r w:rsidRPr="00322F3B">
        <w:tab/>
        <w:t>the trustee of the trust, or the partnership, determines that you are entitled to a share of the exploration credits issued to the trust or partnership for the income year; and</w:t>
      </w:r>
    </w:p>
    <w:p w14:paraId="14475964" w14:textId="77777777" w:rsidR="00DE51DA" w:rsidRPr="00322F3B" w:rsidRDefault="00DE51DA" w:rsidP="00DE51DA">
      <w:pPr>
        <w:pStyle w:val="paragraph"/>
      </w:pPr>
      <w:r w:rsidRPr="00322F3B">
        <w:tab/>
        <w:t>(e)</w:t>
      </w:r>
      <w:r w:rsidRPr="00322F3B">
        <w:tab/>
        <w:t xml:space="preserve">the trustee of the trust, or the partnership, gives you a statement, in accordance with </w:t>
      </w:r>
      <w:r w:rsidR="00825006" w:rsidRPr="00322F3B">
        <w:t>subsection (</w:t>
      </w:r>
      <w:r w:rsidRPr="00322F3B">
        <w:t>4), informing you of that entitlement;</w:t>
      </w:r>
    </w:p>
    <w:p w14:paraId="103D040F" w14:textId="0E8282AA" w:rsidR="00DE51DA" w:rsidRPr="00322F3B" w:rsidRDefault="00DE51DA" w:rsidP="00DE51DA">
      <w:pPr>
        <w:pStyle w:val="subsection2"/>
      </w:pPr>
      <w:r w:rsidRPr="00322F3B">
        <w:t>you are taken, for the purposes of this Subdivision, to have been issued with an exploration credit under Subdivision</w:t>
      </w:r>
      <w:r w:rsidR="00825006" w:rsidRPr="00322F3B">
        <w:t> </w:t>
      </w:r>
      <w:r w:rsidRPr="00322F3B">
        <w:t>418</w:t>
      </w:r>
      <w:r w:rsidR="009953FD">
        <w:noBreakHyphen/>
      </w:r>
      <w:r w:rsidRPr="00322F3B">
        <w:t>E, for the income year, of an amount equal to your share of the exploration credits issued to the trust or partnership for the income year.</w:t>
      </w:r>
    </w:p>
    <w:p w14:paraId="0FD165CE" w14:textId="77777777" w:rsidR="00DE51DA" w:rsidRPr="00322F3B" w:rsidRDefault="00DE51DA" w:rsidP="00DE51DA">
      <w:pPr>
        <w:pStyle w:val="SubsectionHead"/>
      </w:pPr>
      <w:r w:rsidRPr="00322F3B">
        <w:t>Effect of restrictions on distributions</w:t>
      </w:r>
    </w:p>
    <w:p w14:paraId="6F3B45B5" w14:textId="5528E4BD" w:rsidR="00DE51DA" w:rsidRPr="00322F3B" w:rsidRDefault="00DE51DA" w:rsidP="00DE51DA">
      <w:pPr>
        <w:pStyle w:val="subsection"/>
      </w:pPr>
      <w:r w:rsidRPr="00322F3B">
        <w:tab/>
        <w:t>(2)</w:t>
      </w:r>
      <w:r w:rsidRPr="00322F3B">
        <w:tab/>
        <w:t xml:space="preserve">Despite </w:t>
      </w:r>
      <w:r w:rsidR="00825006" w:rsidRPr="00322F3B">
        <w:t>subsection (</w:t>
      </w:r>
      <w:r w:rsidRPr="00322F3B">
        <w:t xml:space="preserve">1), you are not taken, under that subsection, to have been issued with an </w:t>
      </w:r>
      <w:r w:rsidR="009953FD" w:rsidRPr="009953FD">
        <w:rPr>
          <w:position w:val="6"/>
          <w:sz w:val="16"/>
        </w:rPr>
        <w:t>*</w:t>
      </w:r>
      <w:r w:rsidRPr="00322F3B">
        <w:t>exploration credit under Subdivision</w:t>
      </w:r>
      <w:r w:rsidR="00825006" w:rsidRPr="00322F3B">
        <w:t> </w:t>
      </w:r>
      <w:r w:rsidRPr="00322F3B">
        <w:t>418</w:t>
      </w:r>
      <w:r w:rsidR="009953FD">
        <w:noBreakHyphen/>
      </w:r>
      <w:r w:rsidRPr="00322F3B">
        <w:t xml:space="preserve">E to the extent that, if the exploration credit referred to in </w:t>
      </w:r>
      <w:r w:rsidR="00825006" w:rsidRPr="00322F3B">
        <w:t>paragraph (</w:t>
      </w:r>
      <w:r w:rsidRPr="00322F3B">
        <w:t xml:space="preserve">1)(b) were a </w:t>
      </w:r>
      <w:r w:rsidR="009953FD" w:rsidRPr="009953FD">
        <w:rPr>
          <w:position w:val="6"/>
          <w:sz w:val="16"/>
        </w:rPr>
        <w:t>*</w:t>
      </w:r>
      <w:r w:rsidRPr="00322F3B">
        <w:t>franked distribution of the same amount made:</w:t>
      </w:r>
    </w:p>
    <w:p w14:paraId="4FEE2198" w14:textId="77777777" w:rsidR="00DE51DA" w:rsidRPr="00322F3B" w:rsidRDefault="00DE51DA" w:rsidP="00DE51DA">
      <w:pPr>
        <w:pStyle w:val="paragraph"/>
      </w:pPr>
      <w:r w:rsidRPr="00322F3B">
        <w:tab/>
        <w:t>(a)</w:t>
      </w:r>
      <w:r w:rsidRPr="00322F3B">
        <w:tab/>
        <w:t xml:space="preserve">at the time of the determination referred to in </w:t>
      </w:r>
      <w:r w:rsidR="00825006" w:rsidRPr="00322F3B">
        <w:t>paragraph (</w:t>
      </w:r>
      <w:r w:rsidRPr="00322F3B">
        <w:t>1)(d); and</w:t>
      </w:r>
    </w:p>
    <w:p w14:paraId="7D8BB355" w14:textId="77777777" w:rsidR="00DE51DA" w:rsidRPr="00322F3B" w:rsidRDefault="00DE51DA" w:rsidP="00DE51DA">
      <w:pPr>
        <w:pStyle w:val="paragraph"/>
      </w:pPr>
      <w:r w:rsidRPr="00322F3B">
        <w:tab/>
        <w:t>(b)</w:t>
      </w:r>
      <w:r w:rsidRPr="00322F3B">
        <w:tab/>
        <w:t xml:space="preserve">in relation to the interest, held by the trust or partnership, in relation to which the exploration credit referred to in </w:t>
      </w:r>
      <w:r w:rsidR="00825006" w:rsidRPr="00322F3B">
        <w:t>paragraph (</w:t>
      </w:r>
      <w:r w:rsidRPr="00322F3B">
        <w:t>1)(b) is issued to the trust or partnership during the income year;</w:t>
      </w:r>
    </w:p>
    <w:p w14:paraId="736BD264" w14:textId="77777777" w:rsidR="00DE51DA" w:rsidRPr="00322F3B" w:rsidRDefault="00DE51DA" w:rsidP="00DE51DA">
      <w:pPr>
        <w:pStyle w:val="subsection2"/>
      </w:pPr>
      <w:r w:rsidRPr="00322F3B">
        <w:t xml:space="preserve">the terms and conditions under which the trust or partnership operates would not permit you to be paid the amount, or the </w:t>
      </w:r>
      <w:r w:rsidRPr="00322F3B">
        <w:lastRenderedPageBreak/>
        <w:t xml:space="preserve">proportion, of the franked distribution that would reflect your entitlement referred to in </w:t>
      </w:r>
      <w:r w:rsidR="00825006" w:rsidRPr="00322F3B">
        <w:t>paragraph (</w:t>
      </w:r>
      <w:r w:rsidRPr="00322F3B">
        <w:t>1)(d).</w:t>
      </w:r>
    </w:p>
    <w:p w14:paraId="0A7332C1" w14:textId="46E24DF2" w:rsidR="00DE51DA" w:rsidRPr="00322F3B" w:rsidRDefault="00DE51DA" w:rsidP="00DE51DA">
      <w:pPr>
        <w:pStyle w:val="SubsectionHead"/>
      </w:pPr>
      <w:r w:rsidRPr="00322F3B">
        <w:t>Anti</w:t>
      </w:r>
      <w:r w:rsidR="009953FD">
        <w:noBreakHyphen/>
      </w:r>
      <w:r w:rsidRPr="00322F3B">
        <w:t>avoidance</w:t>
      </w:r>
    </w:p>
    <w:p w14:paraId="006EC34D" w14:textId="0D2B0307" w:rsidR="00DE51DA" w:rsidRPr="00322F3B" w:rsidRDefault="00DE51DA" w:rsidP="00DE51DA">
      <w:pPr>
        <w:pStyle w:val="subsection"/>
      </w:pPr>
      <w:r w:rsidRPr="00322F3B">
        <w:tab/>
        <w:t>(3)</w:t>
      </w:r>
      <w:r w:rsidRPr="00322F3B">
        <w:tab/>
        <w:t xml:space="preserve">Despite </w:t>
      </w:r>
      <w:r w:rsidR="00825006" w:rsidRPr="00322F3B">
        <w:t>subsection (</w:t>
      </w:r>
      <w:r w:rsidRPr="00322F3B">
        <w:t xml:space="preserve">1), you are not taken, under that subsection, to have been issued with an </w:t>
      </w:r>
      <w:r w:rsidR="009953FD" w:rsidRPr="009953FD">
        <w:rPr>
          <w:position w:val="6"/>
          <w:sz w:val="16"/>
        </w:rPr>
        <w:t>*</w:t>
      </w:r>
      <w:r w:rsidRPr="00322F3B">
        <w:t>exploration credit under Subdivision</w:t>
      </w:r>
      <w:r w:rsidR="00825006" w:rsidRPr="00322F3B">
        <w:t> </w:t>
      </w:r>
      <w:r w:rsidRPr="00322F3B">
        <w:t>418</w:t>
      </w:r>
      <w:r w:rsidR="009953FD">
        <w:noBreakHyphen/>
      </w:r>
      <w:r w:rsidRPr="00322F3B">
        <w:t xml:space="preserve">E to the extent that, if the exploration credit were a distribution to you, from the trust or partnership, of a </w:t>
      </w:r>
      <w:r w:rsidR="009953FD" w:rsidRPr="009953FD">
        <w:rPr>
          <w:position w:val="6"/>
          <w:sz w:val="16"/>
        </w:rPr>
        <w:t>*</w:t>
      </w:r>
      <w:r w:rsidRPr="00322F3B">
        <w:t>franked distribution that:</w:t>
      </w:r>
    </w:p>
    <w:p w14:paraId="34470264" w14:textId="77777777" w:rsidR="00DE51DA" w:rsidRPr="00322F3B" w:rsidRDefault="00DE51DA" w:rsidP="00DE51DA">
      <w:pPr>
        <w:pStyle w:val="paragraph"/>
      </w:pPr>
      <w:r w:rsidRPr="00322F3B">
        <w:tab/>
        <w:t>(a)</w:t>
      </w:r>
      <w:r w:rsidRPr="00322F3B">
        <w:tab/>
        <w:t xml:space="preserve">was of the same amount as the amount of your share, referred to in </w:t>
      </w:r>
      <w:r w:rsidR="00825006" w:rsidRPr="00322F3B">
        <w:t>paragraph (</w:t>
      </w:r>
      <w:r w:rsidRPr="00322F3B">
        <w:t xml:space="preserve">1)(d), of the exploration credit referred to in </w:t>
      </w:r>
      <w:r w:rsidR="00825006" w:rsidRPr="00322F3B">
        <w:t>paragraph (</w:t>
      </w:r>
      <w:r w:rsidRPr="00322F3B">
        <w:t>1)(b); and</w:t>
      </w:r>
    </w:p>
    <w:p w14:paraId="2333909F" w14:textId="77777777" w:rsidR="00DE51DA" w:rsidRPr="00322F3B" w:rsidRDefault="00DE51DA" w:rsidP="00DE51DA">
      <w:pPr>
        <w:pStyle w:val="paragraph"/>
      </w:pPr>
      <w:r w:rsidRPr="00322F3B">
        <w:tab/>
        <w:t>(b)</w:t>
      </w:r>
      <w:r w:rsidRPr="00322F3B">
        <w:tab/>
        <w:t>was made:</w:t>
      </w:r>
    </w:p>
    <w:p w14:paraId="0C3FDE06" w14:textId="77777777" w:rsidR="00DE51DA" w:rsidRPr="00322F3B" w:rsidRDefault="00DE51DA" w:rsidP="00DE51DA">
      <w:pPr>
        <w:pStyle w:val="paragraphsub"/>
      </w:pPr>
      <w:r w:rsidRPr="00322F3B">
        <w:tab/>
        <w:t>(i)</w:t>
      </w:r>
      <w:r w:rsidRPr="00322F3B">
        <w:tab/>
        <w:t>by the same entity that issued that exploration credit; and</w:t>
      </w:r>
    </w:p>
    <w:p w14:paraId="09353522" w14:textId="77777777" w:rsidR="00DE51DA" w:rsidRPr="00322F3B" w:rsidRDefault="00DE51DA" w:rsidP="00DE51DA">
      <w:pPr>
        <w:pStyle w:val="paragraphsub"/>
      </w:pPr>
      <w:r w:rsidRPr="00322F3B">
        <w:tab/>
        <w:t>(ii)</w:t>
      </w:r>
      <w:r w:rsidRPr="00322F3B">
        <w:tab/>
        <w:t>in relation to the same interest in that entity; and</w:t>
      </w:r>
    </w:p>
    <w:p w14:paraId="594403DF" w14:textId="77777777" w:rsidR="00DE51DA" w:rsidRPr="00322F3B" w:rsidRDefault="00DE51DA" w:rsidP="00DE51DA">
      <w:pPr>
        <w:pStyle w:val="paragraphsub"/>
      </w:pPr>
      <w:r w:rsidRPr="00322F3B">
        <w:tab/>
        <w:t>(iii)</w:t>
      </w:r>
      <w:r w:rsidRPr="00322F3B">
        <w:tab/>
        <w:t>in the same circumstances in which that exploration credit was issued; and</w:t>
      </w:r>
    </w:p>
    <w:p w14:paraId="21557225" w14:textId="631F04D6" w:rsidR="00DE51DA" w:rsidRPr="00322F3B" w:rsidRDefault="00DE51DA" w:rsidP="00DE51DA">
      <w:pPr>
        <w:pStyle w:val="paragraph"/>
      </w:pPr>
      <w:r w:rsidRPr="00322F3B">
        <w:tab/>
        <w:t>(c)</w:t>
      </w:r>
      <w:r w:rsidRPr="00322F3B">
        <w:tab/>
      </w:r>
      <w:r w:rsidR="009953FD" w:rsidRPr="009953FD">
        <w:rPr>
          <w:position w:val="6"/>
          <w:sz w:val="16"/>
        </w:rPr>
        <w:t>*</w:t>
      </w:r>
      <w:r w:rsidRPr="00322F3B">
        <w:t>flowed indirectly through one or more trusts or partnerships that were the same as the one or more trusts or partnerships that, apart from subparagraphs</w:t>
      </w:r>
      <w:r w:rsidR="00825006" w:rsidRPr="00322F3B">
        <w:t> </w:t>
      </w:r>
      <w:r w:rsidRPr="00322F3B">
        <w:t>418</w:t>
      </w:r>
      <w:r w:rsidR="009953FD">
        <w:noBreakHyphen/>
      </w:r>
      <w:r w:rsidRPr="00322F3B">
        <w:t xml:space="preserve">10(b)(ii) and (iii), would have been entitled to a </w:t>
      </w:r>
      <w:r w:rsidR="009953FD" w:rsidRPr="009953FD">
        <w:rPr>
          <w:position w:val="6"/>
          <w:sz w:val="16"/>
        </w:rPr>
        <w:t>*</w:t>
      </w:r>
      <w:r w:rsidRPr="00322F3B">
        <w:t>tax offset under this Subdivision in relation to:</w:t>
      </w:r>
    </w:p>
    <w:p w14:paraId="6608B56E" w14:textId="77777777" w:rsidR="00DE51DA" w:rsidRPr="00322F3B" w:rsidRDefault="00DE51DA" w:rsidP="00DE51DA">
      <w:pPr>
        <w:pStyle w:val="paragraphsub"/>
      </w:pPr>
      <w:r w:rsidRPr="00322F3B">
        <w:tab/>
        <w:t>(i)</w:t>
      </w:r>
      <w:r w:rsidRPr="00322F3B">
        <w:tab/>
        <w:t>that exploration credit; or</w:t>
      </w:r>
    </w:p>
    <w:p w14:paraId="77251B71" w14:textId="77777777" w:rsidR="00DE51DA" w:rsidRPr="00322F3B" w:rsidRDefault="00DE51DA" w:rsidP="00DE51DA">
      <w:pPr>
        <w:pStyle w:val="paragraphsub"/>
      </w:pPr>
      <w:r w:rsidRPr="00322F3B">
        <w:tab/>
        <w:t>(ii)</w:t>
      </w:r>
      <w:r w:rsidRPr="00322F3B">
        <w:tab/>
        <w:t>another exploration credit from which that exploration credit is directly or indirectly derived;</w:t>
      </w:r>
    </w:p>
    <w:p w14:paraId="659AC020" w14:textId="77777777" w:rsidR="00DE51DA" w:rsidRPr="00322F3B" w:rsidRDefault="00DE51DA" w:rsidP="00DE51DA">
      <w:pPr>
        <w:pStyle w:val="subsection2"/>
      </w:pPr>
      <w:r w:rsidRPr="00322F3B">
        <w:t>you would not be entitled to a tax offset under Division</w:t>
      </w:r>
      <w:r w:rsidR="00825006" w:rsidRPr="00322F3B">
        <w:t> </w:t>
      </w:r>
      <w:r w:rsidRPr="00322F3B">
        <w:t>207 in relation to the franked distribution.</w:t>
      </w:r>
    </w:p>
    <w:p w14:paraId="7CC9720C" w14:textId="77777777" w:rsidR="00DE51DA" w:rsidRPr="00322F3B" w:rsidRDefault="00DE51DA" w:rsidP="00DE51DA">
      <w:pPr>
        <w:pStyle w:val="SubsectionHead"/>
      </w:pPr>
      <w:r w:rsidRPr="00322F3B">
        <w:t>Statements to members</w:t>
      </w:r>
    </w:p>
    <w:p w14:paraId="5729422D" w14:textId="77777777" w:rsidR="00DE51DA" w:rsidRPr="00322F3B" w:rsidRDefault="00DE51DA" w:rsidP="00DE51DA">
      <w:pPr>
        <w:pStyle w:val="subsection"/>
      </w:pPr>
      <w:r w:rsidRPr="00322F3B">
        <w:tab/>
        <w:t>(4)</w:t>
      </w:r>
      <w:r w:rsidRPr="00322F3B">
        <w:tab/>
        <w:t xml:space="preserve">A statement referred to in </w:t>
      </w:r>
      <w:r w:rsidR="00825006" w:rsidRPr="00322F3B">
        <w:t>paragraph (</w:t>
      </w:r>
      <w:r w:rsidRPr="00322F3B">
        <w:t>1)(e) must:</w:t>
      </w:r>
    </w:p>
    <w:p w14:paraId="64DC9016" w14:textId="5A70EB21" w:rsidR="00DE51DA" w:rsidRPr="00322F3B" w:rsidRDefault="00DE51DA" w:rsidP="00DE51DA">
      <w:pPr>
        <w:pStyle w:val="paragraph"/>
      </w:pPr>
      <w:r w:rsidRPr="00322F3B">
        <w:tab/>
        <w:t>(a)</w:t>
      </w:r>
      <w:r w:rsidRPr="00322F3B">
        <w:tab/>
        <w:t xml:space="preserve">be in the </w:t>
      </w:r>
      <w:r w:rsidR="009953FD" w:rsidRPr="009953FD">
        <w:rPr>
          <w:position w:val="6"/>
          <w:sz w:val="16"/>
        </w:rPr>
        <w:t>*</w:t>
      </w:r>
      <w:r w:rsidRPr="00322F3B">
        <w:t>approved form; and</w:t>
      </w:r>
    </w:p>
    <w:p w14:paraId="7C9090BA" w14:textId="77777777" w:rsidR="00DE51DA" w:rsidRPr="00322F3B" w:rsidRDefault="00DE51DA" w:rsidP="00DE51DA">
      <w:pPr>
        <w:pStyle w:val="paragraph"/>
      </w:pPr>
      <w:r w:rsidRPr="00322F3B">
        <w:tab/>
        <w:t>(b)</w:t>
      </w:r>
      <w:r w:rsidRPr="00322F3B">
        <w:tab/>
        <w:t>be given to you on or before the due date:</w:t>
      </w:r>
    </w:p>
    <w:p w14:paraId="510D2F9F" w14:textId="0E2AD79E" w:rsidR="00DE51DA" w:rsidRPr="00322F3B" w:rsidRDefault="00DE51DA" w:rsidP="00DE51DA">
      <w:pPr>
        <w:pStyle w:val="paragraphsub"/>
      </w:pPr>
      <w:r w:rsidRPr="00322F3B">
        <w:lastRenderedPageBreak/>
        <w:tab/>
        <w:t>(i)</w:t>
      </w:r>
      <w:r w:rsidRPr="00322F3B">
        <w:tab/>
        <w:t xml:space="preserve">if the trust or partnership is an </w:t>
      </w:r>
      <w:r w:rsidR="009953FD" w:rsidRPr="009953FD">
        <w:rPr>
          <w:position w:val="6"/>
          <w:sz w:val="16"/>
        </w:rPr>
        <w:t>*</w:t>
      </w:r>
      <w:r w:rsidRPr="00322F3B">
        <w:t xml:space="preserve">investment body for </w:t>
      </w:r>
      <w:r w:rsidR="009953FD" w:rsidRPr="009953FD">
        <w:rPr>
          <w:position w:val="6"/>
          <w:sz w:val="16"/>
        </w:rPr>
        <w:t>*</w:t>
      </w:r>
      <w:r w:rsidRPr="00322F3B">
        <w:t xml:space="preserve">Part VA investments—for giving to the Commissioner an </w:t>
      </w:r>
      <w:r w:rsidR="009953FD" w:rsidRPr="009953FD">
        <w:rPr>
          <w:position w:val="6"/>
          <w:sz w:val="16"/>
        </w:rPr>
        <w:t>*</w:t>
      </w:r>
      <w:r w:rsidRPr="00322F3B">
        <w:t xml:space="preserve">annual investment income report in respect of the </w:t>
      </w:r>
      <w:r w:rsidR="009953FD" w:rsidRPr="009953FD">
        <w:rPr>
          <w:position w:val="6"/>
          <w:sz w:val="16"/>
        </w:rPr>
        <w:t>*</w:t>
      </w:r>
      <w:r w:rsidRPr="00322F3B">
        <w:t>financial year corresponding to the income year; or</w:t>
      </w:r>
    </w:p>
    <w:p w14:paraId="01E8D0F0" w14:textId="0792CB96" w:rsidR="00DE51DA" w:rsidRPr="00322F3B" w:rsidRDefault="00DE51DA" w:rsidP="00DE51DA">
      <w:pPr>
        <w:pStyle w:val="paragraphsub"/>
      </w:pPr>
      <w:r w:rsidRPr="00322F3B">
        <w:tab/>
        <w:t>(ii)</w:t>
      </w:r>
      <w:r w:rsidRPr="00322F3B">
        <w:tab/>
        <w:t xml:space="preserve">otherwise—for the trust or partnership to lodge its </w:t>
      </w:r>
      <w:r w:rsidR="009953FD" w:rsidRPr="009953FD">
        <w:rPr>
          <w:position w:val="6"/>
          <w:sz w:val="16"/>
        </w:rPr>
        <w:t>*</w:t>
      </w:r>
      <w:r w:rsidRPr="00322F3B">
        <w:t>income tax return for the income year.</w:t>
      </w:r>
    </w:p>
    <w:p w14:paraId="5BA4496C" w14:textId="77777777" w:rsidR="00DE51DA" w:rsidRPr="00322F3B" w:rsidRDefault="00DE51DA" w:rsidP="00DE51DA">
      <w:pPr>
        <w:pStyle w:val="SubsectionHead"/>
      </w:pPr>
      <w:r w:rsidRPr="00322F3B">
        <w:t>Reports to the Commissioner</w:t>
      </w:r>
    </w:p>
    <w:p w14:paraId="48A1A3F4" w14:textId="7494511C" w:rsidR="00DE51DA" w:rsidRPr="00322F3B" w:rsidRDefault="00DE51DA" w:rsidP="00DE51DA">
      <w:pPr>
        <w:pStyle w:val="subsection"/>
      </w:pPr>
      <w:r w:rsidRPr="00322F3B">
        <w:tab/>
        <w:t>(5)</w:t>
      </w:r>
      <w:r w:rsidRPr="00322F3B">
        <w:tab/>
        <w:t xml:space="preserve">A trust or partnership that has given one or more statements under </w:t>
      </w:r>
      <w:r w:rsidR="00825006" w:rsidRPr="00322F3B">
        <w:t>paragraph (</w:t>
      </w:r>
      <w:r w:rsidRPr="00322F3B">
        <w:t xml:space="preserve">1)(e) relating to </w:t>
      </w:r>
      <w:r w:rsidR="009953FD" w:rsidRPr="009953FD">
        <w:rPr>
          <w:position w:val="6"/>
          <w:sz w:val="16"/>
        </w:rPr>
        <w:t>*</w:t>
      </w:r>
      <w:r w:rsidRPr="00322F3B">
        <w:t xml:space="preserve">exploration credits for an income year must give to the Commissioner, on or before the due date referred to in </w:t>
      </w:r>
      <w:r w:rsidR="00825006" w:rsidRPr="00322F3B">
        <w:t>paragraph (</w:t>
      </w:r>
      <w:r w:rsidRPr="00322F3B">
        <w:t>4)(b) in relation to that income year, a report that:</w:t>
      </w:r>
    </w:p>
    <w:p w14:paraId="7C1BB1D0" w14:textId="77777777" w:rsidR="00DE51DA" w:rsidRPr="00322F3B" w:rsidRDefault="00DE51DA" w:rsidP="00DE51DA">
      <w:pPr>
        <w:pStyle w:val="paragraph"/>
      </w:pPr>
      <w:r w:rsidRPr="00322F3B">
        <w:tab/>
        <w:t>(a)</w:t>
      </w:r>
      <w:r w:rsidRPr="00322F3B">
        <w:tab/>
        <w:t xml:space="preserve">relates to all the statements that the trust or partnership has given under </w:t>
      </w:r>
      <w:r w:rsidR="00825006" w:rsidRPr="00322F3B">
        <w:t>paragraph (</w:t>
      </w:r>
      <w:r w:rsidRPr="00322F3B">
        <w:t>1)(e) relating to exploration credits for that income year; and</w:t>
      </w:r>
    </w:p>
    <w:p w14:paraId="4D816129" w14:textId="754634C6" w:rsidR="00DE51DA" w:rsidRPr="00322F3B" w:rsidRDefault="00DE51DA" w:rsidP="00DE51DA">
      <w:pPr>
        <w:pStyle w:val="paragraph"/>
      </w:pPr>
      <w:r w:rsidRPr="00322F3B">
        <w:tab/>
        <w:t>(b)</w:t>
      </w:r>
      <w:r w:rsidRPr="00322F3B">
        <w:tab/>
        <w:t xml:space="preserve">is in the </w:t>
      </w:r>
      <w:r w:rsidR="009953FD" w:rsidRPr="009953FD">
        <w:rPr>
          <w:position w:val="6"/>
          <w:sz w:val="16"/>
        </w:rPr>
        <w:t>*</w:t>
      </w:r>
      <w:r w:rsidRPr="00322F3B">
        <w:t>approved form.</w:t>
      </w:r>
    </w:p>
    <w:p w14:paraId="7779519C" w14:textId="77777777" w:rsidR="00190992" w:rsidRPr="00322F3B" w:rsidRDefault="00190992" w:rsidP="00190992">
      <w:pPr>
        <w:pStyle w:val="ActHead4"/>
      </w:pPr>
      <w:bookmarkStart w:id="713" w:name="_Toc201756143"/>
      <w:r w:rsidRPr="00322F3B">
        <w:t>Amount of junior minerals exploration incentive tax offset</w:t>
      </w:r>
      <w:bookmarkEnd w:id="713"/>
    </w:p>
    <w:p w14:paraId="043CC736" w14:textId="08F7E6CB" w:rsidR="00DE51DA" w:rsidRPr="00322F3B" w:rsidRDefault="00DE51DA" w:rsidP="00DE51DA">
      <w:pPr>
        <w:pStyle w:val="ActHead5"/>
      </w:pPr>
      <w:bookmarkStart w:id="714" w:name="_Toc201756144"/>
      <w:r w:rsidRPr="00322F3B">
        <w:rPr>
          <w:rStyle w:val="CharSectno"/>
        </w:rPr>
        <w:t>418</w:t>
      </w:r>
      <w:r w:rsidR="009953FD">
        <w:rPr>
          <w:rStyle w:val="CharSectno"/>
        </w:rPr>
        <w:noBreakHyphen/>
      </w:r>
      <w:r w:rsidRPr="00322F3B">
        <w:rPr>
          <w:rStyle w:val="CharSectno"/>
        </w:rPr>
        <w:t>25</w:t>
      </w:r>
      <w:r w:rsidRPr="00322F3B">
        <w:t xml:space="preserve">  The amount of the tax offset</w:t>
      </w:r>
      <w:bookmarkEnd w:id="714"/>
    </w:p>
    <w:p w14:paraId="2AB307B5" w14:textId="028386C7" w:rsidR="00DE51DA" w:rsidRPr="00322F3B" w:rsidRDefault="00DE51DA" w:rsidP="00DE51DA">
      <w:pPr>
        <w:pStyle w:val="subsection"/>
      </w:pPr>
      <w:r w:rsidRPr="00322F3B">
        <w:tab/>
      </w:r>
      <w:r w:rsidRPr="00322F3B">
        <w:tab/>
        <w:t xml:space="preserve">The amount of your </w:t>
      </w:r>
      <w:r w:rsidR="009953FD" w:rsidRPr="009953FD">
        <w:rPr>
          <w:position w:val="6"/>
          <w:sz w:val="16"/>
        </w:rPr>
        <w:t>*</w:t>
      </w:r>
      <w:r w:rsidRPr="00322F3B">
        <w:t>tax offset under this Subdivision for an income year is the sum of:</w:t>
      </w:r>
    </w:p>
    <w:p w14:paraId="313B8139" w14:textId="54CF5249" w:rsidR="00DE51DA" w:rsidRPr="00322F3B" w:rsidRDefault="00DE51DA" w:rsidP="00DE51DA">
      <w:pPr>
        <w:pStyle w:val="paragraph"/>
      </w:pPr>
      <w:r w:rsidRPr="00322F3B">
        <w:tab/>
        <w:t>(a)</w:t>
      </w:r>
      <w:r w:rsidRPr="00322F3B">
        <w:tab/>
        <w:t xml:space="preserve">all the </w:t>
      </w:r>
      <w:r w:rsidR="009953FD" w:rsidRPr="009953FD">
        <w:rPr>
          <w:position w:val="6"/>
          <w:sz w:val="16"/>
        </w:rPr>
        <w:t>*</w:t>
      </w:r>
      <w:r w:rsidRPr="00322F3B">
        <w:t>exploration credits issued to you under Subdivision</w:t>
      </w:r>
      <w:r w:rsidR="00825006" w:rsidRPr="00322F3B">
        <w:t> </w:t>
      </w:r>
      <w:r w:rsidRPr="00322F3B">
        <w:t>418</w:t>
      </w:r>
      <w:r w:rsidR="009953FD">
        <w:noBreakHyphen/>
      </w:r>
      <w:r w:rsidRPr="00322F3B">
        <w:t>E; and</w:t>
      </w:r>
    </w:p>
    <w:p w14:paraId="52D932B6" w14:textId="787A9DE2" w:rsidR="00DE51DA" w:rsidRPr="00322F3B" w:rsidRDefault="00DE51DA" w:rsidP="00DE51DA">
      <w:pPr>
        <w:pStyle w:val="paragraph"/>
      </w:pPr>
      <w:r w:rsidRPr="00322F3B">
        <w:tab/>
        <w:t>(b)</w:t>
      </w:r>
      <w:r w:rsidRPr="00322F3B">
        <w:tab/>
        <w:t xml:space="preserve">all the exploration credits taken under </w:t>
      </w:r>
      <w:r w:rsidR="009953FD">
        <w:t>section 4</w:t>
      </w:r>
      <w:r w:rsidRPr="00322F3B">
        <w:t>18</w:t>
      </w:r>
      <w:r w:rsidR="009953FD">
        <w:noBreakHyphen/>
      </w:r>
      <w:r w:rsidRPr="00322F3B">
        <w:t>20 to have been issued to you;</w:t>
      </w:r>
    </w:p>
    <w:p w14:paraId="717B4323" w14:textId="77777777" w:rsidR="00DE51DA" w:rsidRPr="00322F3B" w:rsidRDefault="00DE51DA" w:rsidP="00DE51DA">
      <w:pPr>
        <w:pStyle w:val="subsection2"/>
      </w:pPr>
      <w:r w:rsidRPr="00322F3B">
        <w:t>for the income year.</w:t>
      </w:r>
    </w:p>
    <w:p w14:paraId="20CB7972" w14:textId="52151230" w:rsidR="00DE51DA" w:rsidRPr="00322F3B" w:rsidRDefault="00DE51DA" w:rsidP="00DE51DA">
      <w:pPr>
        <w:pStyle w:val="ActHead5"/>
      </w:pPr>
      <w:bookmarkStart w:id="715" w:name="_Toc201756145"/>
      <w:r w:rsidRPr="00322F3B">
        <w:rPr>
          <w:rStyle w:val="CharSectno"/>
        </w:rPr>
        <w:t>418</w:t>
      </w:r>
      <w:r w:rsidR="009953FD">
        <w:rPr>
          <w:rStyle w:val="CharSectno"/>
        </w:rPr>
        <w:noBreakHyphen/>
      </w:r>
      <w:r w:rsidRPr="00322F3B">
        <w:rPr>
          <w:rStyle w:val="CharSectno"/>
        </w:rPr>
        <w:t>30</w:t>
      </w:r>
      <w:r w:rsidRPr="00322F3B">
        <w:t xml:space="preserve">  Reduced amount of the tax offset for certain trusts</w:t>
      </w:r>
      <w:bookmarkEnd w:id="715"/>
    </w:p>
    <w:p w14:paraId="38FEDB43" w14:textId="506AB34E" w:rsidR="00DE51DA" w:rsidRPr="00322F3B" w:rsidRDefault="00DE51DA" w:rsidP="00DE51DA">
      <w:pPr>
        <w:pStyle w:val="subsection"/>
      </w:pPr>
      <w:r w:rsidRPr="00322F3B">
        <w:tab/>
        <w:t>(1)</w:t>
      </w:r>
      <w:r w:rsidRPr="00322F3B">
        <w:tab/>
        <w:t>If an entity is a trust in relation to which some, but not all, of the liability of the trustee to tax is provided under subsection</w:t>
      </w:r>
      <w:r w:rsidR="00825006" w:rsidRPr="00322F3B">
        <w:t> </w:t>
      </w:r>
      <w:r w:rsidRPr="00322F3B">
        <w:t xml:space="preserve">98(1) or (2) or 99(2) or (3) of the </w:t>
      </w:r>
      <w:r w:rsidRPr="00322F3B">
        <w:rPr>
          <w:i/>
        </w:rPr>
        <w:t>Income Tax Assessment Act 1936</w:t>
      </w:r>
      <w:r w:rsidRPr="00322F3B">
        <w:t xml:space="preserve">, the amount of the entity’s </w:t>
      </w:r>
      <w:r w:rsidR="009953FD" w:rsidRPr="009953FD">
        <w:rPr>
          <w:position w:val="6"/>
          <w:sz w:val="16"/>
        </w:rPr>
        <w:t>*</w:t>
      </w:r>
      <w:r w:rsidRPr="00322F3B">
        <w:t>tax offset under this Subdivision for an income year is:</w:t>
      </w:r>
    </w:p>
    <w:p w14:paraId="242E72CE" w14:textId="77777777" w:rsidR="00DE51DA" w:rsidRPr="00322F3B" w:rsidRDefault="00DE51DA" w:rsidP="00DE51DA">
      <w:pPr>
        <w:pStyle w:val="subsection2"/>
      </w:pPr>
      <w:r w:rsidRPr="00322F3B">
        <w:rPr>
          <w:noProof/>
          <w:position w:val="-54"/>
        </w:rPr>
        <w:lastRenderedPageBreak/>
        <w:drawing>
          <wp:inline distT="0" distB="0" distL="0" distR="0" wp14:anchorId="55207A69" wp14:editId="5A04FAF0">
            <wp:extent cx="3065145" cy="877570"/>
            <wp:effectExtent l="0" t="0" r="1905" b="0"/>
            <wp:docPr id="2" name="Picture 2" descr="Start formula The amount of the entity's *tax offset apart from this section times start fraction Income taxed under subsection 91(1) or (2) or 99(2) or (3) over The *net income of the trust for the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65145" cy="877570"/>
                    </a:xfrm>
                    <a:prstGeom prst="rect">
                      <a:avLst/>
                    </a:prstGeom>
                    <a:noFill/>
                    <a:ln>
                      <a:noFill/>
                    </a:ln>
                  </pic:spPr>
                </pic:pic>
              </a:graphicData>
            </a:graphic>
          </wp:inline>
        </w:drawing>
      </w:r>
    </w:p>
    <w:p w14:paraId="24F71E08" w14:textId="77777777" w:rsidR="00DE51DA" w:rsidRPr="00322F3B" w:rsidRDefault="00DE51DA" w:rsidP="00DE51DA">
      <w:pPr>
        <w:pStyle w:val="subsection2"/>
      </w:pPr>
      <w:r w:rsidRPr="00322F3B">
        <w:t>where:</w:t>
      </w:r>
    </w:p>
    <w:p w14:paraId="3747E08A" w14:textId="0D6A4867" w:rsidR="00DE51DA" w:rsidRPr="00322F3B" w:rsidRDefault="00DE51DA" w:rsidP="00DE51DA">
      <w:pPr>
        <w:pStyle w:val="Definition"/>
      </w:pPr>
      <w:r w:rsidRPr="00322F3B">
        <w:rPr>
          <w:b/>
          <w:i/>
        </w:rPr>
        <w:t>income taxed under subsection</w:t>
      </w:r>
      <w:r w:rsidR="00825006" w:rsidRPr="00322F3B">
        <w:rPr>
          <w:b/>
          <w:i/>
        </w:rPr>
        <w:t> </w:t>
      </w:r>
      <w:r w:rsidRPr="00322F3B">
        <w:rPr>
          <w:b/>
          <w:i/>
        </w:rPr>
        <w:t>98(1) or (2) or 99(2) or (3)</w:t>
      </w:r>
      <w:r w:rsidRPr="00322F3B">
        <w:t xml:space="preserve"> is the amount of the </w:t>
      </w:r>
      <w:r w:rsidR="009953FD" w:rsidRPr="009953FD">
        <w:rPr>
          <w:position w:val="6"/>
          <w:sz w:val="16"/>
        </w:rPr>
        <w:t>*</w:t>
      </w:r>
      <w:r w:rsidRPr="00322F3B">
        <w:t>net income of the trust, for the income year, in relation to which the trustee is liable to tax under subsection</w:t>
      </w:r>
      <w:r w:rsidR="00825006" w:rsidRPr="00322F3B">
        <w:t> </w:t>
      </w:r>
      <w:r w:rsidRPr="00322F3B">
        <w:t xml:space="preserve">98(1) or (2) or 99(2) or (3) of the </w:t>
      </w:r>
      <w:r w:rsidRPr="00322F3B">
        <w:rPr>
          <w:i/>
        </w:rPr>
        <w:t>Income Tax Assessment Act 1936</w:t>
      </w:r>
      <w:r w:rsidRPr="00322F3B">
        <w:t>.</w:t>
      </w:r>
    </w:p>
    <w:p w14:paraId="5B7DDA7C" w14:textId="77777777" w:rsidR="00DE51DA" w:rsidRPr="00322F3B" w:rsidRDefault="00DE51DA" w:rsidP="00DE51DA">
      <w:pPr>
        <w:pStyle w:val="subsection"/>
      </w:pPr>
      <w:r w:rsidRPr="00322F3B">
        <w:tab/>
        <w:t>(2)</w:t>
      </w:r>
      <w:r w:rsidRPr="00322F3B">
        <w:tab/>
        <w:t>If:</w:t>
      </w:r>
    </w:p>
    <w:p w14:paraId="0633A469" w14:textId="77777777" w:rsidR="00DE51DA" w:rsidRPr="00322F3B" w:rsidRDefault="00DE51DA" w:rsidP="00DE51DA">
      <w:pPr>
        <w:pStyle w:val="paragraph"/>
      </w:pPr>
      <w:r w:rsidRPr="00322F3B">
        <w:tab/>
        <w:t>(a)</w:t>
      </w:r>
      <w:r w:rsidRPr="00322F3B">
        <w:tab/>
        <w:t>an entity is a trust; and</w:t>
      </w:r>
    </w:p>
    <w:p w14:paraId="06371010" w14:textId="3221A2FF" w:rsidR="00DE51DA" w:rsidRPr="00322F3B" w:rsidRDefault="00DE51DA" w:rsidP="00DE51DA">
      <w:pPr>
        <w:pStyle w:val="paragraph"/>
      </w:pPr>
      <w:r w:rsidRPr="00322F3B">
        <w:tab/>
        <w:t>(b)</w:t>
      </w:r>
      <w:r w:rsidRPr="00322F3B">
        <w:tab/>
        <w:t xml:space="preserve">one or more </w:t>
      </w:r>
      <w:r w:rsidR="009953FD" w:rsidRPr="009953FD">
        <w:rPr>
          <w:position w:val="6"/>
          <w:sz w:val="16"/>
        </w:rPr>
        <w:t>*</w:t>
      </w:r>
      <w:r w:rsidRPr="00322F3B">
        <w:t xml:space="preserve">members of the trust are taken under </w:t>
      </w:r>
      <w:r w:rsidR="009953FD">
        <w:t>section 4</w:t>
      </w:r>
      <w:r w:rsidRPr="00322F3B">
        <w:t>18</w:t>
      </w:r>
      <w:r w:rsidR="009953FD">
        <w:noBreakHyphen/>
      </w:r>
      <w:r w:rsidRPr="00322F3B">
        <w:t xml:space="preserve">20 to have been issued with one or more </w:t>
      </w:r>
      <w:r w:rsidR="009953FD" w:rsidRPr="009953FD">
        <w:rPr>
          <w:position w:val="6"/>
          <w:sz w:val="16"/>
        </w:rPr>
        <w:t>*</w:t>
      </w:r>
      <w:r w:rsidRPr="00322F3B">
        <w:t>exploration credits for an income year;</w:t>
      </w:r>
    </w:p>
    <w:p w14:paraId="096FE6F8" w14:textId="1EDA89D5" w:rsidR="00DE51DA" w:rsidRPr="00322F3B" w:rsidRDefault="00DE51DA" w:rsidP="00DE51DA">
      <w:pPr>
        <w:pStyle w:val="subsection2"/>
      </w:pPr>
      <w:r w:rsidRPr="00322F3B">
        <w:t xml:space="preserve">the amount of the entity’s </w:t>
      </w:r>
      <w:r w:rsidR="009953FD" w:rsidRPr="009953FD">
        <w:rPr>
          <w:position w:val="6"/>
          <w:sz w:val="16"/>
        </w:rPr>
        <w:t>*</w:t>
      </w:r>
      <w:r w:rsidRPr="00322F3B">
        <w:t xml:space="preserve">tax offset, under </w:t>
      </w:r>
      <w:r w:rsidR="009953FD">
        <w:t>section 4</w:t>
      </w:r>
      <w:r w:rsidRPr="00322F3B">
        <w:t>18</w:t>
      </w:r>
      <w:r w:rsidR="009953FD">
        <w:noBreakHyphen/>
      </w:r>
      <w:r w:rsidRPr="00322F3B">
        <w:t xml:space="preserve">25 or </w:t>
      </w:r>
      <w:r w:rsidR="00825006" w:rsidRPr="00322F3B">
        <w:t>subsection (</w:t>
      </w:r>
      <w:r w:rsidRPr="00322F3B">
        <w:t>1) of this section, for the income year is reduced by the sum of amounts of the exploration credits taken to be issued to those members.</w:t>
      </w:r>
    </w:p>
    <w:p w14:paraId="24FC7191" w14:textId="7B1E75FE" w:rsidR="00190992" w:rsidRPr="00322F3B" w:rsidRDefault="00190992" w:rsidP="00190992">
      <w:pPr>
        <w:pStyle w:val="ActHead4"/>
        <w:rPr>
          <w:i/>
        </w:rPr>
      </w:pPr>
      <w:bookmarkStart w:id="716" w:name="_Toc201756146"/>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C</w:t>
      </w:r>
      <w:r w:rsidRPr="00322F3B">
        <w:t>—</w:t>
      </w:r>
      <w:r w:rsidRPr="00322F3B">
        <w:rPr>
          <w:rStyle w:val="CharSubdText"/>
        </w:rPr>
        <w:t>Junior minerals exploration incentive franking credit</w:t>
      </w:r>
      <w:bookmarkEnd w:id="716"/>
    </w:p>
    <w:p w14:paraId="039D875E" w14:textId="77777777" w:rsidR="00DE51DA" w:rsidRPr="00322F3B" w:rsidRDefault="00DE51DA" w:rsidP="00DE51DA">
      <w:pPr>
        <w:pStyle w:val="TofSectsHeading"/>
      </w:pPr>
      <w:r w:rsidRPr="00322F3B">
        <w:t>Table of sections</w:t>
      </w:r>
    </w:p>
    <w:p w14:paraId="4D5EE3C2" w14:textId="4F0034F9" w:rsidR="00DE51DA" w:rsidRPr="00322F3B" w:rsidRDefault="00DE51DA" w:rsidP="00DE51DA">
      <w:pPr>
        <w:pStyle w:val="TofSectsSection"/>
      </w:pPr>
      <w:r w:rsidRPr="00322F3B">
        <w:t>418</w:t>
      </w:r>
      <w:r w:rsidR="009953FD">
        <w:noBreakHyphen/>
      </w:r>
      <w:r w:rsidRPr="00322F3B">
        <w:t>50</w:t>
      </w:r>
      <w:r w:rsidRPr="00322F3B">
        <w:tab/>
      </w:r>
      <w:r w:rsidR="00817B7E" w:rsidRPr="00322F3B">
        <w:t>Junior minerals exploration incentive franking credit—ordinary case</w:t>
      </w:r>
    </w:p>
    <w:p w14:paraId="4C5475AC" w14:textId="67DB0E20" w:rsidR="00DE51DA" w:rsidRPr="00322F3B" w:rsidRDefault="00DE51DA" w:rsidP="00DE51DA">
      <w:pPr>
        <w:pStyle w:val="TofSectsSection"/>
      </w:pPr>
      <w:r w:rsidRPr="00322F3B">
        <w:t>418</w:t>
      </w:r>
      <w:r w:rsidR="009953FD">
        <w:noBreakHyphen/>
      </w:r>
      <w:r w:rsidRPr="00322F3B">
        <w:t>55</w:t>
      </w:r>
      <w:r w:rsidRPr="00322F3B">
        <w:tab/>
      </w:r>
      <w:r w:rsidR="00817B7E" w:rsidRPr="00322F3B">
        <w:t>Junior minerals exploration incentive franking credit—life insurance company</w:t>
      </w:r>
    </w:p>
    <w:p w14:paraId="5F332C69" w14:textId="475EFEA0" w:rsidR="00190992" w:rsidRPr="00322F3B" w:rsidRDefault="00190992" w:rsidP="00190992">
      <w:pPr>
        <w:pStyle w:val="ActHead5"/>
      </w:pPr>
      <w:bookmarkStart w:id="717" w:name="_Toc201756147"/>
      <w:r w:rsidRPr="00322F3B">
        <w:rPr>
          <w:rStyle w:val="CharSectno"/>
        </w:rPr>
        <w:t>418</w:t>
      </w:r>
      <w:r w:rsidR="009953FD">
        <w:rPr>
          <w:rStyle w:val="CharSectno"/>
        </w:rPr>
        <w:noBreakHyphen/>
      </w:r>
      <w:r w:rsidRPr="00322F3B">
        <w:rPr>
          <w:rStyle w:val="CharSectno"/>
        </w:rPr>
        <w:t>50</w:t>
      </w:r>
      <w:r w:rsidRPr="00322F3B">
        <w:t xml:space="preserve">  Junior minerals exploration incentive franking credit—ordinary case</w:t>
      </w:r>
      <w:bookmarkEnd w:id="717"/>
    </w:p>
    <w:p w14:paraId="493BABAF" w14:textId="5352DC5E" w:rsidR="00DE51DA" w:rsidRPr="00322F3B" w:rsidRDefault="00DE51DA" w:rsidP="00DE51DA">
      <w:pPr>
        <w:pStyle w:val="subsection"/>
      </w:pPr>
      <w:r w:rsidRPr="00322F3B">
        <w:tab/>
        <w:t>(1)</w:t>
      </w:r>
      <w:r w:rsidRPr="00322F3B">
        <w:tab/>
        <w:t xml:space="preserve">A </w:t>
      </w:r>
      <w:r w:rsidR="009953FD" w:rsidRPr="009953FD">
        <w:rPr>
          <w:position w:val="6"/>
          <w:sz w:val="16"/>
        </w:rPr>
        <w:t>*</w:t>
      </w:r>
      <w:r w:rsidRPr="00322F3B">
        <w:t xml:space="preserve">franking credit arises in the </w:t>
      </w:r>
      <w:r w:rsidR="009953FD" w:rsidRPr="009953FD">
        <w:rPr>
          <w:position w:val="6"/>
          <w:sz w:val="16"/>
        </w:rPr>
        <w:t>*</w:t>
      </w:r>
      <w:r w:rsidRPr="00322F3B">
        <w:t xml:space="preserve">franking account of a </w:t>
      </w:r>
      <w:r w:rsidR="009953FD" w:rsidRPr="009953FD">
        <w:rPr>
          <w:position w:val="6"/>
          <w:sz w:val="16"/>
        </w:rPr>
        <w:t>*</w:t>
      </w:r>
      <w:r w:rsidRPr="00322F3B">
        <w:t xml:space="preserve">corporate tax entity (other than a </w:t>
      </w:r>
      <w:r w:rsidR="009953FD" w:rsidRPr="009953FD">
        <w:rPr>
          <w:position w:val="6"/>
          <w:sz w:val="16"/>
        </w:rPr>
        <w:t>*</w:t>
      </w:r>
      <w:r w:rsidRPr="00322F3B">
        <w:t>life insurance company) if:</w:t>
      </w:r>
    </w:p>
    <w:p w14:paraId="113635DD" w14:textId="2E4F7D56" w:rsidR="00DE51DA" w:rsidRPr="00322F3B" w:rsidRDefault="00DE51DA" w:rsidP="00DE51DA">
      <w:pPr>
        <w:pStyle w:val="paragraph"/>
      </w:pPr>
      <w:r w:rsidRPr="00322F3B">
        <w:tab/>
        <w:t>(a)</w:t>
      </w:r>
      <w:r w:rsidRPr="00322F3B">
        <w:tab/>
        <w:t xml:space="preserve">an </w:t>
      </w:r>
      <w:r w:rsidR="009953FD" w:rsidRPr="009953FD">
        <w:rPr>
          <w:position w:val="6"/>
          <w:sz w:val="16"/>
        </w:rPr>
        <w:t>*</w:t>
      </w:r>
      <w:r w:rsidRPr="00322F3B">
        <w:t>exploration credit is issued to the entity under Subdivision</w:t>
      </w:r>
      <w:r w:rsidR="00825006" w:rsidRPr="00322F3B">
        <w:t> </w:t>
      </w:r>
      <w:r w:rsidRPr="00322F3B">
        <w:t>418</w:t>
      </w:r>
      <w:r w:rsidR="009953FD">
        <w:noBreakHyphen/>
      </w:r>
      <w:r w:rsidRPr="00322F3B">
        <w:t>E during an income year; and</w:t>
      </w:r>
    </w:p>
    <w:p w14:paraId="67BD183B" w14:textId="11A8C225" w:rsidR="00DE51DA" w:rsidRPr="00322F3B" w:rsidRDefault="00DE51DA" w:rsidP="00DE51DA">
      <w:pPr>
        <w:pStyle w:val="paragraph"/>
      </w:pPr>
      <w:r w:rsidRPr="00322F3B">
        <w:lastRenderedPageBreak/>
        <w:tab/>
        <w:t>(b)</w:t>
      </w:r>
      <w:r w:rsidRPr="00322F3B">
        <w:tab/>
        <w:t xml:space="preserve">if the entity were not a corporate tax entity, the entity would be entitled to a </w:t>
      </w:r>
      <w:r w:rsidR="009953FD" w:rsidRPr="009953FD">
        <w:rPr>
          <w:position w:val="6"/>
          <w:sz w:val="16"/>
        </w:rPr>
        <w:t>*</w:t>
      </w:r>
      <w:r w:rsidRPr="00322F3B">
        <w:t>tax offset under Subdivision</w:t>
      </w:r>
      <w:r w:rsidR="00825006" w:rsidRPr="00322F3B">
        <w:t> </w:t>
      </w:r>
      <w:r w:rsidRPr="00322F3B">
        <w:t>418</w:t>
      </w:r>
      <w:r w:rsidR="009953FD">
        <w:noBreakHyphen/>
      </w:r>
      <w:r w:rsidRPr="00322F3B">
        <w:t>B in relation to the exploration credit.</w:t>
      </w:r>
    </w:p>
    <w:p w14:paraId="5C576B12" w14:textId="2F905A50" w:rsidR="00DE51DA" w:rsidRPr="00322F3B" w:rsidRDefault="00DE51DA" w:rsidP="00DE51DA">
      <w:pPr>
        <w:pStyle w:val="subsection"/>
      </w:pPr>
      <w:r w:rsidRPr="00322F3B">
        <w:tab/>
        <w:t>(2)</w:t>
      </w:r>
      <w:r w:rsidRPr="00322F3B">
        <w:tab/>
        <w:t xml:space="preserve">The amount of the </w:t>
      </w:r>
      <w:r w:rsidR="009953FD" w:rsidRPr="009953FD">
        <w:rPr>
          <w:position w:val="6"/>
          <w:sz w:val="16"/>
        </w:rPr>
        <w:t>*</w:t>
      </w:r>
      <w:r w:rsidRPr="00322F3B">
        <w:t xml:space="preserve">franking credit is the amount of the </w:t>
      </w:r>
      <w:r w:rsidR="009953FD" w:rsidRPr="009953FD">
        <w:rPr>
          <w:position w:val="6"/>
          <w:sz w:val="16"/>
        </w:rPr>
        <w:t>*</w:t>
      </w:r>
      <w:r w:rsidRPr="00322F3B">
        <w:t>tax offset to which the entity would be entitled under Subdivision</w:t>
      </w:r>
      <w:r w:rsidR="00825006" w:rsidRPr="00322F3B">
        <w:t> </w:t>
      </w:r>
      <w:r w:rsidRPr="00322F3B">
        <w:t>418</w:t>
      </w:r>
      <w:r w:rsidR="009953FD">
        <w:noBreakHyphen/>
      </w:r>
      <w:r w:rsidRPr="00322F3B">
        <w:t>B if:</w:t>
      </w:r>
    </w:p>
    <w:p w14:paraId="20B37100" w14:textId="2FB42647" w:rsidR="00DE51DA" w:rsidRPr="00322F3B" w:rsidRDefault="00DE51DA" w:rsidP="00DE51DA">
      <w:pPr>
        <w:pStyle w:val="paragraph"/>
      </w:pPr>
      <w:r w:rsidRPr="00322F3B">
        <w:tab/>
        <w:t>(a)</w:t>
      </w:r>
      <w:r w:rsidRPr="00322F3B">
        <w:tab/>
        <w:t xml:space="preserve">the entity were not a </w:t>
      </w:r>
      <w:r w:rsidR="009953FD" w:rsidRPr="009953FD">
        <w:rPr>
          <w:position w:val="6"/>
          <w:sz w:val="16"/>
        </w:rPr>
        <w:t>*</w:t>
      </w:r>
      <w:r w:rsidRPr="00322F3B">
        <w:t>corporate tax entity; and</w:t>
      </w:r>
    </w:p>
    <w:p w14:paraId="1F02D037" w14:textId="3C6546EA" w:rsidR="00DE51DA" w:rsidRPr="00322F3B" w:rsidRDefault="00DE51DA" w:rsidP="00DE51DA">
      <w:pPr>
        <w:pStyle w:val="paragraph"/>
      </w:pPr>
      <w:r w:rsidRPr="00322F3B">
        <w:tab/>
        <w:t>(b)</w:t>
      </w:r>
      <w:r w:rsidRPr="00322F3B">
        <w:tab/>
        <w:t xml:space="preserve">no other </w:t>
      </w:r>
      <w:r w:rsidR="009953FD" w:rsidRPr="009953FD">
        <w:rPr>
          <w:position w:val="6"/>
          <w:sz w:val="16"/>
        </w:rPr>
        <w:t>*</w:t>
      </w:r>
      <w:r w:rsidRPr="00322F3B">
        <w:t>exploration credits were issued to the entity during the income year.</w:t>
      </w:r>
    </w:p>
    <w:p w14:paraId="49FA7ED5" w14:textId="5668D81D" w:rsidR="00DE51DA" w:rsidRPr="00322F3B" w:rsidRDefault="00DE51DA" w:rsidP="00DE51DA">
      <w:pPr>
        <w:pStyle w:val="subsection"/>
      </w:pPr>
      <w:r w:rsidRPr="00322F3B">
        <w:tab/>
        <w:t>(3)</w:t>
      </w:r>
      <w:r w:rsidRPr="00322F3B">
        <w:tab/>
        <w:t xml:space="preserve">The </w:t>
      </w:r>
      <w:r w:rsidR="009953FD" w:rsidRPr="009953FD">
        <w:rPr>
          <w:position w:val="6"/>
          <w:sz w:val="16"/>
        </w:rPr>
        <w:t>*</w:t>
      </w:r>
      <w:r w:rsidRPr="00322F3B">
        <w:t xml:space="preserve">franking credit arises at the same time the </w:t>
      </w:r>
      <w:r w:rsidR="009953FD" w:rsidRPr="009953FD">
        <w:rPr>
          <w:position w:val="6"/>
          <w:sz w:val="16"/>
        </w:rPr>
        <w:t>*</w:t>
      </w:r>
      <w:r w:rsidRPr="00322F3B">
        <w:t>exploration credit is issued.</w:t>
      </w:r>
    </w:p>
    <w:p w14:paraId="29E09BB4" w14:textId="6DA26E93" w:rsidR="00190992" w:rsidRPr="00322F3B" w:rsidRDefault="00190992" w:rsidP="00190992">
      <w:pPr>
        <w:pStyle w:val="ActHead5"/>
        <w:rPr>
          <w:i/>
        </w:rPr>
      </w:pPr>
      <w:bookmarkStart w:id="718" w:name="_Toc201756148"/>
      <w:r w:rsidRPr="00322F3B">
        <w:rPr>
          <w:rStyle w:val="CharSectno"/>
        </w:rPr>
        <w:t>418</w:t>
      </w:r>
      <w:r w:rsidR="009953FD">
        <w:rPr>
          <w:rStyle w:val="CharSectno"/>
        </w:rPr>
        <w:noBreakHyphen/>
      </w:r>
      <w:r w:rsidRPr="00322F3B">
        <w:rPr>
          <w:rStyle w:val="CharSectno"/>
        </w:rPr>
        <w:t>55</w:t>
      </w:r>
      <w:r w:rsidRPr="00322F3B">
        <w:t xml:space="preserve">  Junior minerals exploration incentive franking credit—life insurance company</w:t>
      </w:r>
      <w:bookmarkEnd w:id="718"/>
    </w:p>
    <w:p w14:paraId="28C21891" w14:textId="6C8FCD76" w:rsidR="00DE51DA" w:rsidRPr="00322F3B" w:rsidRDefault="00DE51DA" w:rsidP="00DE51DA">
      <w:pPr>
        <w:pStyle w:val="subsection"/>
      </w:pPr>
      <w:r w:rsidRPr="00322F3B">
        <w:tab/>
        <w:t>(1)</w:t>
      </w:r>
      <w:r w:rsidRPr="00322F3B">
        <w:tab/>
        <w:t xml:space="preserve">A </w:t>
      </w:r>
      <w:r w:rsidR="009953FD" w:rsidRPr="009953FD">
        <w:rPr>
          <w:position w:val="6"/>
          <w:sz w:val="16"/>
        </w:rPr>
        <w:t>*</w:t>
      </w:r>
      <w:r w:rsidRPr="00322F3B">
        <w:t xml:space="preserve">franking credit arises in the </w:t>
      </w:r>
      <w:r w:rsidR="009953FD" w:rsidRPr="009953FD">
        <w:rPr>
          <w:position w:val="6"/>
          <w:sz w:val="16"/>
        </w:rPr>
        <w:t>*</w:t>
      </w:r>
      <w:r w:rsidRPr="00322F3B">
        <w:t xml:space="preserve">franking account of a </w:t>
      </w:r>
      <w:r w:rsidR="009953FD" w:rsidRPr="009953FD">
        <w:rPr>
          <w:position w:val="6"/>
          <w:sz w:val="16"/>
        </w:rPr>
        <w:t>*</w:t>
      </w:r>
      <w:r w:rsidRPr="00322F3B">
        <w:t>life insurance company if:</w:t>
      </w:r>
    </w:p>
    <w:p w14:paraId="393533CA" w14:textId="5C229B49" w:rsidR="00DE51DA" w:rsidRPr="00322F3B" w:rsidRDefault="00DE51DA" w:rsidP="00DE51DA">
      <w:pPr>
        <w:pStyle w:val="paragraph"/>
      </w:pPr>
      <w:r w:rsidRPr="00322F3B">
        <w:tab/>
        <w:t>(a)</w:t>
      </w:r>
      <w:r w:rsidRPr="00322F3B">
        <w:tab/>
        <w:t xml:space="preserve">an </w:t>
      </w:r>
      <w:r w:rsidR="009953FD" w:rsidRPr="009953FD">
        <w:rPr>
          <w:position w:val="6"/>
          <w:sz w:val="16"/>
        </w:rPr>
        <w:t>*</w:t>
      </w:r>
      <w:r w:rsidRPr="00322F3B">
        <w:t>exploration credit is issued to the life insurance company under Subdivision</w:t>
      </w:r>
      <w:r w:rsidR="00825006" w:rsidRPr="00322F3B">
        <w:t> </w:t>
      </w:r>
      <w:r w:rsidRPr="00322F3B">
        <w:t>418</w:t>
      </w:r>
      <w:r w:rsidR="009953FD">
        <w:noBreakHyphen/>
      </w:r>
      <w:r w:rsidRPr="00322F3B">
        <w:t>E during an income year; and</w:t>
      </w:r>
    </w:p>
    <w:p w14:paraId="4910A04D" w14:textId="5C3C631C" w:rsidR="00DE51DA" w:rsidRPr="00322F3B" w:rsidRDefault="00DE51DA" w:rsidP="00DE51DA">
      <w:pPr>
        <w:pStyle w:val="paragraph"/>
      </w:pPr>
      <w:r w:rsidRPr="00322F3B">
        <w:tab/>
        <w:t>(b)</w:t>
      </w:r>
      <w:r w:rsidRPr="00322F3B">
        <w:tab/>
      </w:r>
      <w:r w:rsidR="009953FD">
        <w:t>paragraph 4</w:t>
      </w:r>
      <w:r w:rsidRPr="00322F3B">
        <w:t>18</w:t>
      </w:r>
      <w:r w:rsidR="009953FD">
        <w:noBreakHyphen/>
      </w:r>
      <w:r w:rsidRPr="00322F3B">
        <w:t>15(1)(d) does not apply in relation to the exploration credit; and</w:t>
      </w:r>
    </w:p>
    <w:p w14:paraId="1DE29499" w14:textId="06F62653" w:rsidR="00DE51DA" w:rsidRPr="00322F3B" w:rsidRDefault="00DE51DA" w:rsidP="00DE51DA">
      <w:pPr>
        <w:pStyle w:val="paragraph"/>
      </w:pPr>
      <w:r w:rsidRPr="00322F3B">
        <w:tab/>
        <w:t>(c)</w:t>
      </w:r>
      <w:r w:rsidRPr="00322F3B">
        <w:tab/>
        <w:t xml:space="preserve">if that paragraph were to apply in relation to the credit, the life insurance company would be entitled to a </w:t>
      </w:r>
      <w:r w:rsidR="009953FD" w:rsidRPr="009953FD">
        <w:rPr>
          <w:position w:val="6"/>
          <w:sz w:val="16"/>
        </w:rPr>
        <w:t>*</w:t>
      </w:r>
      <w:r w:rsidRPr="00322F3B">
        <w:t>tax offset under Subdivision</w:t>
      </w:r>
      <w:r w:rsidR="00825006" w:rsidRPr="00322F3B">
        <w:t> </w:t>
      </w:r>
      <w:r w:rsidRPr="00322F3B">
        <w:t>418</w:t>
      </w:r>
      <w:r w:rsidR="009953FD">
        <w:noBreakHyphen/>
      </w:r>
      <w:r w:rsidRPr="00322F3B">
        <w:t>B in relation to the exploration credit.</w:t>
      </w:r>
    </w:p>
    <w:p w14:paraId="186B7745" w14:textId="657C5427" w:rsidR="00DE51DA" w:rsidRPr="00322F3B" w:rsidRDefault="00DE51DA" w:rsidP="00DE51DA">
      <w:pPr>
        <w:pStyle w:val="subsection"/>
      </w:pPr>
      <w:r w:rsidRPr="00322F3B">
        <w:tab/>
        <w:t>(2)</w:t>
      </w:r>
      <w:r w:rsidRPr="00322F3B">
        <w:tab/>
        <w:t xml:space="preserve">The amount of the </w:t>
      </w:r>
      <w:r w:rsidR="009953FD" w:rsidRPr="009953FD">
        <w:rPr>
          <w:position w:val="6"/>
          <w:sz w:val="16"/>
        </w:rPr>
        <w:t>*</w:t>
      </w:r>
      <w:r w:rsidRPr="00322F3B">
        <w:t xml:space="preserve">franking credit is the amount of the </w:t>
      </w:r>
      <w:r w:rsidR="009953FD" w:rsidRPr="009953FD">
        <w:rPr>
          <w:position w:val="6"/>
          <w:sz w:val="16"/>
        </w:rPr>
        <w:t>*</w:t>
      </w:r>
      <w:r w:rsidRPr="00322F3B">
        <w:t xml:space="preserve">tax offset to which the </w:t>
      </w:r>
      <w:r w:rsidR="009953FD" w:rsidRPr="009953FD">
        <w:rPr>
          <w:position w:val="6"/>
          <w:sz w:val="16"/>
        </w:rPr>
        <w:t>*</w:t>
      </w:r>
      <w:r w:rsidRPr="00322F3B">
        <w:t>life insurance company would be entitled under Subdivision</w:t>
      </w:r>
      <w:r w:rsidR="00825006" w:rsidRPr="00322F3B">
        <w:t> </w:t>
      </w:r>
      <w:r w:rsidRPr="00322F3B">
        <w:t>418</w:t>
      </w:r>
      <w:r w:rsidR="009953FD">
        <w:noBreakHyphen/>
      </w:r>
      <w:r w:rsidRPr="00322F3B">
        <w:t xml:space="preserve">B if no other </w:t>
      </w:r>
      <w:r w:rsidR="009953FD" w:rsidRPr="009953FD">
        <w:rPr>
          <w:position w:val="6"/>
          <w:sz w:val="16"/>
        </w:rPr>
        <w:t>*</w:t>
      </w:r>
      <w:r w:rsidRPr="00322F3B">
        <w:t>exploration credits were issued to the life insurance company during the income year.</w:t>
      </w:r>
    </w:p>
    <w:p w14:paraId="6DCB42B1" w14:textId="112516C4" w:rsidR="00DE51DA" w:rsidRPr="00322F3B" w:rsidRDefault="00DE51DA" w:rsidP="00DE51DA">
      <w:pPr>
        <w:pStyle w:val="subsection"/>
      </w:pPr>
      <w:r w:rsidRPr="00322F3B">
        <w:tab/>
        <w:t>(3)</w:t>
      </w:r>
      <w:r w:rsidRPr="00322F3B">
        <w:tab/>
        <w:t xml:space="preserve">The </w:t>
      </w:r>
      <w:r w:rsidR="009953FD" w:rsidRPr="009953FD">
        <w:rPr>
          <w:position w:val="6"/>
          <w:sz w:val="16"/>
        </w:rPr>
        <w:t>*</w:t>
      </w:r>
      <w:r w:rsidRPr="00322F3B">
        <w:t xml:space="preserve">franking credit arises at the same time the </w:t>
      </w:r>
      <w:r w:rsidR="009953FD" w:rsidRPr="009953FD">
        <w:rPr>
          <w:position w:val="6"/>
          <w:sz w:val="16"/>
        </w:rPr>
        <w:t>*</w:t>
      </w:r>
      <w:r w:rsidRPr="00322F3B">
        <w:t>exploration credit is issued.</w:t>
      </w:r>
    </w:p>
    <w:p w14:paraId="29CA7C16" w14:textId="659B8151" w:rsidR="00D16FF7" w:rsidRPr="00322F3B" w:rsidRDefault="00D16FF7" w:rsidP="00D16FF7">
      <w:pPr>
        <w:pStyle w:val="ActHead4"/>
      </w:pPr>
      <w:bookmarkStart w:id="719" w:name="_Toc201756149"/>
      <w:r w:rsidRPr="00322F3B">
        <w:rPr>
          <w:rStyle w:val="CharSubdNo"/>
        </w:rPr>
        <w:lastRenderedPageBreak/>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D</w:t>
      </w:r>
      <w:r w:rsidRPr="00322F3B">
        <w:t>—</w:t>
      </w:r>
      <w:r w:rsidRPr="00322F3B">
        <w:rPr>
          <w:rStyle w:val="CharSubdText"/>
        </w:rPr>
        <w:t>Creating exploration credits</w:t>
      </w:r>
      <w:bookmarkEnd w:id="719"/>
    </w:p>
    <w:p w14:paraId="58070E2A" w14:textId="77777777" w:rsidR="00D16FF7" w:rsidRPr="00322F3B" w:rsidRDefault="00D16FF7" w:rsidP="00D16FF7">
      <w:pPr>
        <w:pStyle w:val="TofSectsHeading"/>
        <w:keepNext/>
        <w:keepLines/>
      </w:pPr>
      <w:r w:rsidRPr="00322F3B">
        <w:t>Table of sections</w:t>
      </w:r>
    </w:p>
    <w:p w14:paraId="21B7479D" w14:textId="56FCE2A6" w:rsidR="00D16FF7" w:rsidRPr="00322F3B" w:rsidRDefault="00D16FF7" w:rsidP="00D16FF7">
      <w:pPr>
        <w:pStyle w:val="TofSectsSection"/>
      </w:pPr>
      <w:r w:rsidRPr="00322F3B">
        <w:t>418</w:t>
      </w:r>
      <w:r w:rsidR="009953FD">
        <w:noBreakHyphen/>
      </w:r>
      <w:r w:rsidRPr="00322F3B">
        <w:t>70</w:t>
      </w:r>
      <w:r w:rsidRPr="00322F3B">
        <w:tab/>
        <w:t>Entities that may create exploration credits</w:t>
      </w:r>
    </w:p>
    <w:p w14:paraId="0F430A29" w14:textId="326AD758" w:rsidR="00D16FF7" w:rsidRPr="00322F3B" w:rsidRDefault="00D16FF7" w:rsidP="00D16FF7">
      <w:pPr>
        <w:pStyle w:val="TofSectsSection"/>
      </w:pPr>
      <w:r w:rsidRPr="00322F3B">
        <w:t>418</w:t>
      </w:r>
      <w:r w:rsidR="009953FD">
        <w:noBreakHyphen/>
      </w:r>
      <w:r w:rsidRPr="00322F3B">
        <w:t>75</w:t>
      </w:r>
      <w:r w:rsidRPr="00322F3B">
        <w:tab/>
        <w:t xml:space="preserve">Meaning of </w:t>
      </w:r>
      <w:r w:rsidRPr="00322F3B">
        <w:rPr>
          <w:rStyle w:val="CharBoldItalic"/>
        </w:rPr>
        <w:t>greenfields minerals explorer</w:t>
      </w:r>
    </w:p>
    <w:p w14:paraId="19E97C3F" w14:textId="2C8179D1" w:rsidR="00D16FF7" w:rsidRPr="00322F3B" w:rsidRDefault="00D16FF7" w:rsidP="00D16FF7">
      <w:pPr>
        <w:pStyle w:val="TofSectsSection"/>
      </w:pPr>
      <w:r w:rsidRPr="00322F3B">
        <w:t>418</w:t>
      </w:r>
      <w:r w:rsidR="009953FD">
        <w:noBreakHyphen/>
      </w:r>
      <w:r w:rsidRPr="00322F3B">
        <w:t>80</w:t>
      </w:r>
      <w:r w:rsidRPr="00322F3B">
        <w:tab/>
        <w:t xml:space="preserve">Meaning of </w:t>
      </w:r>
      <w:r w:rsidRPr="00322F3B">
        <w:rPr>
          <w:rStyle w:val="CharBoldItalic"/>
        </w:rPr>
        <w:t>greenfields minerals expenditure</w:t>
      </w:r>
    </w:p>
    <w:p w14:paraId="2D503CF4" w14:textId="577AF20A" w:rsidR="00D16FF7" w:rsidRPr="00322F3B" w:rsidRDefault="00D16FF7" w:rsidP="00D16FF7">
      <w:pPr>
        <w:pStyle w:val="TofSectsSection"/>
      </w:pPr>
      <w:r w:rsidRPr="00322F3B">
        <w:t>418</w:t>
      </w:r>
      <w:r w:rsidR="009953FD">
        <w:noBreakHyphen/>
      </w:r>
      <w:r w:rsidRPr="00322F3B">
        <w:t>81</w:t>
      </w:r>
      <w:r w:rsidRPr="00322F3B">
        <w:tab/>
        <w:t xml:space="preserve">Meaning of </w:t>
      </w:r>
      <w:r w:rsidRPr="00322F3B">
        <w:rPr>
          <w:rStyle w:val="CharBoldItalic"/>
        </w:rPr>
        <w:t xml:space="preserve">exploration credits allocation </w:t>
      </w:r>
      <w:r w:rsidRPr="00322F3B">
        <w:t>for an income year</w:t>
      </w:r>
    </w:p>
    <w:p w14:paraId="7A3F1BBA" w14:textId="127E0D7A" w:rsidR="00D16FF7" w:rsidRPr="00322F3B" w:rsidRDefault="00D16FF7" w:rsidP="00D16FF7">
      <w:pPr>
        <w:pStyle w:val="TofSectsSection"/>
      </w:pPr>
      <w:r w:rsidRPr="00322F3B">
        <w:t>418</w:t>
      </w:r>
      <w:r w:rsidR="009953FD">
        <w:noBreakHyphen/>
      </w:r>
      <w:r w:rsidRPr="00322F3B">
        <w:t>82</w:t>
      </w:r>
      <w:r w:rsidRPr="00322F3B">
        <w:tab/>
        <w:t xml:space="preserve">When does an entity have an </w:t>
      </w:r>
      <w:r w:rsidRPr="00322F3B">
        <w:rPr>
          <w:rStyle w:val="CharBoldItalic"/>
        </w:rPr>
        <w:t xml:space="preserve">unused allocation of exploration credits </w:t>
      </w:r>
      <w:r w:rsidRPr="00322F3B">
        <w:t>from an income year</w:t>
      </w:r>
    </w:p>
    <w:p w14:paraId="6217AC86" w14:textId="58453080" w:rsidR="00D16FF7" w:rsidRPr="00322F3B" w:rsidRDefault="00D16FF7" w:rsidP="00D16FF7">
      <w:pPr>
        <w:pStyle w:val="TofSectsSection"/>
      </w:pPr>
      <w:r w:rsidRPr="00322F3B">
        <w:t>418</w:t>
      </w:r>
      <w:r w:rsidR="009953FD">
        <w:noBreakHyphen/>
      </w:r>
      <w:r w:rsidRPr="00322F3B">
        <w:t>85</w:t>
      </w:r>
      <w:r w:rsidRPr="00322F3B">
        <w:tab/>
        <w:t>Exploration credits must not exceed maximum exploration credit amount</w:t>
      </w:r>
    </w:p>
    <w:p w14:paraId="4142778E" w14:textId="6D6F8814" w:rsidR="00D16FF7" w:rsidRPr="00322F3B" w:rsidRDefault="00D16FF7" w:rsidP="00D16FF7">
      <w:pPr>
        <w:pStyle w:val="TofSectsSection"/>
      </w:pPr>
      <w:r w:rsidRPr="00322F3B">
        <w:t>418</w:t>
      </w:r>
      <w:r w:rsidR="009953FD">
        <w:noBreakHyphen/>
      </w:r>
      <w:r w:rsidRPr="00322F3B">
        <w:t>95</w:t>
      </w:r>
      <w:r w:rsidRPr="00322F3B">
        <w:tab/>
        <w:t>Effect on tax losses of creating exploration credits</w:t>
      </w:r>
    </w:p>
    <w:p w14:paraId="2DF16B7D" w14:textId="0C63311A" w:rsidR="00D16FF7" w:rsidRPr="00322F3B" w:rsidRDefault="00D16FF7" w:rsidP="00D16FF7">
      <w:pPr>
        <w:pStyle w:val="ActHead5"/>
      </w:pPr>
      <w:bookmarkStart w:id="720" w:name="_Toc201756150"/>
      <w:r w:rsidRPr="00322F3B">
        <w:rPr>
          <w:rStyle w:val="CharSectno"/>
        </w:rPr>
        <w:t>418</w:t>
      </w:r>
      <w:r w:rsidR="009953FD">
        <w:rPr>
          <w:rStyle w:val="CharSectno"/>
        </w:rPr>
        <w:noBreakHyphen/>
      </w:r>
      <w:r w:rsidRPr="00322F3B">
        <w:rPr>
          <w:rStyle w:val="CharSectno"/>
        </w:rPr>
        <w:t>70</w:t>
      </w:r>
      <w:r w:rsidRPr="00322F3B">
        <w:t xml:space="preserve">  Entities that may create exploration credits</w:t>
      </w:r>
      <w:bookmarkEnd w:id="720"/>
    </w:p>
    <w:p w14:paraId="21B55947" w14:textId="77777777" w:rsidR="00D16FF7" w:rsidRPr="00322F3B" w:rsidRDefault="00D16FF7" w:rsidP="00D16FF7">
      <w:pPr>
        <w:pStyle w:val="subsection"/>
      </w:pPr>
      <w:r w:rsidRPr="00322F3B">
        <w:tab/>
        <w:t>(1)</w:t>
      </w:r>
      <w:r w:rsidRPr="00322F3B">
        <w:tab/>
        <w:t xml:space="preserve">An entity may create </w:t>
      </w:r>
      <w:r w:rsidRPr="00322F3B">
        <w:rPr>
          <w:b/>
          <w:i/>
        </w:rPr>
        <w:t>exploration credits</w:t>
      </w:r>
      <w:r w:rsidRPr="00322F3B">
        <w:t xml:space="preserve"> for an income year if:</w:t>
      </w:r>
    </w:p>
    <w:p w14:paraId="452EBB7B" w14:textId="7CA25069" w:rsidR="00D16FF7" w:rsidRPr="00322F3B" w:rsidRDefault="00D16FF7" w:rsidP="00D16FF7">
      <w:pPr>
        <w:pStyle w:val="paragraph"/>
      </w:pPr>
      <w:r w:rsidRPr="00322F3B">
        <w:tab/>
        <w:t>(a)</w:t>
      </w:r>
      <w:r w:rsidRPr="00322F3B">
        <w:tab/>
        <w:t xml:space="preserve">the entity was a </w:t>
      </w:r>
      <w:r w:rsidR="009953FD" w:rsidRPr="009953FD">
        <w:rPr>
          <w:position w:val="6"/>
          <w:sz w:val="16"/>
        </w:rPr>
        <w:t>*</w:t>
      </w:r>
      <w:r w:rsidRPr="00322F3B">
        <w:t>greenfields minerals explorer in the income year; and</w:t>
      </w:r>
    </w:p>
    <w:p w14:paraId="2CDB2A7D" w14:textId="34B92B78" w:rsidR="00D16FF7" w:rsidRPr="00322F3B" w:rsidRDefault="00D16FF7" w:rsidP="00D16FF7">
      <w:pPr>
        <w:pStyle w:val="paragraph"/>
      </w:pPr>
      <w:r w:rsidRPr="00322F3B">
        <w:tab/>
        <w:t>(b)</w:t>
      </w:r>
      <w:r w:rsidRPr="00322F3B">
        <w:tab/>
        <w:t xml:space="preserve">the entity has an </w:t>
      </w:r>
      <w:r w:rsidR="009953FD" w:rsidRPr="009953FD">
        <w:rPr>
          <w:position w:val="6"/>
          <w:sz w:val="16"/>
        </w:rPr>
        <w:t>*</w:t>
      </w:r>
      <w:r w:rsidRPr="00322F3B">
        <w:t xml:space="preserve">exploration credits allocation for the income year or an </w:t>
      </w:r>
      <w:r w:rsidR="009953FD" w:rsidRPr="009953FD">
        <w:rPr>
          <w:position w:val="6"/>
          <w:sz w:val="16"/>
        </w:rPr>
        <w:t>*</w:t>
      </w:r>
      <w:r w:rsidRPr="00322F3B">
        <w:t>unused allocation of exploration credits from the immediately preceding income year.</w:t>
      </w:r>
    </w:p>
    <w:p w14:paraId="6EF9B7DA" w14:textId="64579A49" w:rsidR="00094FC9" w:rsidRPr="00322F3B" w:rsidRDefault="00094FC9" w:rsidP="00094FC9">
      <w:pPr>
        <w:pStyle w:val="notetext"/>
      </w:pPr>
      <w:r w:rsidRPr="00322F3B">
        <w:t>Note:</w:t>
      </w:r>
      <w:r w:rsidRPr="00322F3B">
        <w:tab/>
        <w:t>The entity cannot have an unused allocation of exploration credits from the 2020</w:t>
      </w:r>
      <w:r w:rsidR="009953FD">
        <w:noBreakHyphen/>
      </w:r>
      <w:r w:rsidRPr="00322F3B">
        <w:t xml:space="preserve">21 income year: see </w:t>
      </w:r>
      <w:r w:rsidR="009953FD">
        <w:t>subsection 4</w:t>
      </w:r>
      <w:r w:rsidRPr="00322F3B">
        <w:t>18</w:t>
      </w:r>
      <w:r w:rsidR="009953FD">
        <w:noBreakHyphen/>
      </w:r>
      <w:r w:rsidRPr="00322F3B">
        <w:t>82(3A).</w:t>
      </w:r>
    </w:p>
    <w:p w14:paraId="7D0F1A1B" w14:textId="373BE191" w:rsidR="00D16FF7" w:rsidRPr="00322F3B" w:rsidRDefault="00D16FF7" w:rsidP="00D16FF7">
      <w:pPr>
        <w:pStyle w:val="subsection"/>
      </w:pPr>
      <w:r w:rsidRPr="00322F3B">
        <w:tab/>
        <w:t>(2)</w:t>
      </w:r>
      <w:r w:rsidRPr="00322F3B">
        <w:tab/>
        <w:t xml:space="preserve">The entity cannot create </w:t>
      </w:r>
      <w:r w:rsidR="009953FD" w:rsidRPr="009953FD">
        <w:rPr>
          <w:position w:val="6"/>
          <w:sz w:val="16"/>
        </w:rPr>
        <w:t>*</w:t>
      </w:r>
      <w:r w:rsidRPr="00322F3B">
        <w:t>exploration credits for an income year before income tax is assessed for the entity for the year.</w:t>
      </w:r>
    </w:p>
    <w:p w14:paraId="47697E03" w14:textId="0A6D0AC4" w:rsidR="00D16FF7" w:rsidRPr="00322F3B" w:rsidRDefault="00D16FF7" w:rsidP="00D16FF7">
      <w:pPr>
        <w:pStyle w:val="subsection"/>
      </w:pPr>
      <w:r w:rsidRPr="00322F3B">
        <w:tab/>
        <w:t>(3)</w:t>
      </w:r>
      <w:r w:rsidRPr="00322F3B">
        <w:tab/>
        <w:t xml:space="preserve">The entity cannot create </w:t>
      </w:r>
      <w:r w:rsidR="009953FD" w:rsidRPr="009953FD">
        <w:rPr>
          <w:position w:val="6"/>
          <w:sz w:val="16"/>
        </w:rPr>
        <w:t>*</w:t>
      </w:r>
      <w:r w:rsidRPr="00322F3B">
        <w:t xml:space="preserve">exploration credits for the </w:t>
      </w:r>
      <w:r w:rsidR="00094FC9" w:rsidRPr="00322F3B">
        <w:t>2025</w:t>
      </w:r>
      <w:r w:rsidR="009953FD">
        <w:noBreakHyphen/>
      </w:r>
      <w:r w:rsidR="00094FC9" w:rsidRPr="00322F3B">
        <w:t>26 income year</w:t>
      </w:r>
      <w:r w:rsidRPr="00322F3B">
        <w:t xml:space="preserve"> or a later income year.</w:t>
      </w:r>
    </w:p>
    <w:p w14:paraId="35140AD6" w14:textId="608CECB0" w:rsidR="00D16FF7" w:rsidRPr="00322F3B" w:rsidRDefault="00D16FF7" w:rsidP="00D16FF7">
      <w:pPr>
        <w:pStyle w:val="subsection"/>
      </w:pPr>
      <w:r w:rsidRPr="00322F3B">
        <w:tab/>
        <w:t>(4)</w:t>
      </w:r>
      <w:r w:rsidRPr="00322F3B">
        <w:tab/>
        <w:t xml:space="preserve">A failure to comply with </w:t>
      </w:r>
      <w:r w:rsidR="00825006" w:rsidRPr="00322F3B">
        <w:t>subsection (</w:t>
      </w:r>
      <w:r w:rsidRPr="00322F3B">
        <w:t xml:space="preserve">1) or (2) does not invalidate the creation of an </w:t>
      </w:r>
      <w:r w:rsidR="009953FD" w:rsidRPr="009953FD">
        <w:rPr>
          <w:position w:val="6"/>
          <w:sz w:val="16"/>
        </w:rPr>
        <w:t>*</w:t>
      </w:r>
      <w:r w:rsidRPr="00322F3B">
        <w:t>exploration credit.</w:t>
      </w:r>
    </w:p>
    <w:p w14:paraId="5CF09419" w14:textId="3B08FF34" w:rsidR="00D16FF7" w:rsidRPr="00322F3B" w:rsidRDefault="00D16FF7" w:rsidP="00D16FF7">
      <w:pPr>
        <w:pStyle w:val="subsection"/>
      </w:pPr>
      <w:r w:rsidRPr="00322F3B">
        <w:tab/>
        <w:t>(5)</w:t>
      </w:r>
      <w:r w:rsidRPr="00322F3B">
        <w:tab/>
        <w:t xml:space="preserve">An </w:t>
      </w:r>
      <w:r w:rsidR="009953FD" w:rsidRPr="009953FD">
        <w:rPr>
          <w:position w:val="6"/>
          <w:sz w:val="16"/>
        </w:rPr>
        <w:t>*</w:t>
      </w:r>
      <w:r w:rsidRPr="00322F3B">
        <w:t>exploration credit is to be expressed as an amount.</w:t>
      </w:r>
    </w:p>
    <w:p w14:paraId="146E738D" w14:textId="3F25FBB2" w:rsidR="00D16FF7" w:rsidRPr="00322F3B" w:rsidRDefault="00D16FF7" w:rsidP="00D16FF7">
      <w:pPr>
        <w:pStyle w:val="subsection"/>
      </w:pPr>
      <w:r w:rsidRPr="00322F3B">
        <w:tab/>
        <w:t>(6)</w:t>
      </w:r>
      <w:r w:rsidRPr="00322F3B">
        <w:tab/>
        <w:t xml:space="preserve">The entity cannot make more than one decision to create </w:t>
      </w:r>
      <w:r w:rsidR="009953FD" w:rsidRPr="009953FD">
        <w:rPr>
          <w:position w:val="6"/>
          <w:sz w:val="16"/>
        </w:rPr>
        <w:t>*</w:t>
      </w:r>
      <w:r w:rsidRPr="00322F3B">
        <w:t>exploration credits for an income year, and the decision is final and irrevocable.</w:t>
      </w:r>
    </w:p>
    <w:p w14:paraId="6C53B459" w14:textId="5328A1A3" w:rsidR="00D16FF7" w:rsidRPr="00322F3B" w:rsidRDefault="00D16FF7" w:rsidP="00D16FF7">
      <w:pPr>
        <w:pStyle w:val="ActHead5"/>
      </w:pPr>
      <w:bookmarkStart w:id="721" w:name="_Toc201756151"/>
      <w:r w:rsidRPr="00322F3B">
        <w:rPr>
          <w:rStyle w:val="CharSectno"/>
        </w:rPr>
        <w:lastRenderedPageBreak/>
        <w:t>418</w:t>
      </w:r>
      <w:r w:rsidR="009953FD">
        <w:rPr>
          <w:rStyle w:val="CharSectno"/>
        </w:rPr>
        <w:noBreakHyphen/>
      </w:r>
      <w:r w:rsidRPr="00322F3B">
        <w:rPr>
          <w:rStyle w:val="CharSectno"/>
        </w:rPr>
        <w:t>75</w:t>
      </w:r>
      <w:r w:rsidRPr="00322F3B">
        <w:t xml:space="preserve">  Meaning of </w:t>
      </w:r>
      <w:r w:rsidRPr="00322F3B">
        <w:rPr>
          <w:i/>
        </w:rPr>
        <w:t>greenfields minerals explorer</w:t>
      </w:r>
      <w:bookmarkEnd w:id="721"/>
    </w:p>
    <w:p w14:paraId="623AA926" w14:textId="77777777" w:rsidR="00D16FF7" w:rsidRPr="00322F3B" w:rsidRDefault="00D16FF7" w:rsidP="00D16FF7">
      <w:pPr>
        <w:pStyle w:val="subsection"/>
      </w:pPr>
      <w:r w:rsidRPr="00322F3B">
        <w:tab/>
        <w:t>(1)</w:t>
      </w:r>
      <w:r w:rsidRPr="00322F3B">
        <w:tab/>
        <w:t xml:space="preserve">An entity is a </w:t>
      </w:r>
      <w:r w:rsidRPr="00322F3B">
        <w:rPr>
          <w:b/>
          <w:i/>
        </w:rPr>
        <w:t>greenfields minerals explorer</w:t>
      </w:r>
      <w:r w:rsidRPr="00322F3B">
        <w:t xml:space="preserve"> in an income year if:</w:t>
      </w:r>
    </w:p>
    <w:p w14:paraId="7F780984" w14:textId="3983F2EB" w:rsidR="00D16FF7" w:rsidRPr="00322F3B" w:rsidRDefault="00D16FF7" w:rsidP="00D16FF7">
      <w:pPr>
        <w:pStyle w:val="paragraph"/>
      </w:pPr>
      <w:r w:rsidRPr="00322F3B">
        <w:tab/>
        <w:t>(a)</w:t>
      </w:r>
      <w:r w:rsidRPr="00322F3B">
        <w:tab/>
        <w:t xml:space="preserve">the entity has </w:t>
      </w:r>
      <w:r w:rsidR="009953FD" w:rsidRPr="009953FD">
        <w:rPr>
          <w:position w:val="6"/>
          <w:sz w:val="16"/>
        </w:rPr>
        <w:t>*</w:t>
      </w:r>
      <w:r w:rsidRPr="00322F3B">
        <w:t>greenfields minerals expenditure for the income year; and</w:t>
      </w:r>
    </w:p>
    <w:p w14:paraId="3B1210AD" w14:textId="77777777" w:rsidR="00D16FF7" w:rsidRPr="00322F3B" w:rsidRDefault="00D16FF7" w:rsidP="00D16FF7">
      <w:pPr>
        <w:pStyle w:val="paragraph"/>
      </w:pPr>
      <w:r w:rsidRPr="00322F3B">
        <w:tab/>
        <w:t>(b)</w:t>
      </w:r>
      <w:r w:rsidRPr="00322F3B">
        <w:tab/>
        <w:t>during the income year, the entity is a disclosing entity (within the meaning of section</w:t>
      </w:r>
      <w:r w:rsidR="00825006" w:rsidRPr="00322F3B">
        <w:t> </w:t>
      </w:r>
      <w:r w:rsidRPr="00322F3B">
        <w:t xml:space="preserve">111AC of the </w:t>
      </w:r>
      <w:r w:rsidRPr="00322F3B">
        <w:rPr>
          <w:i/>
        </w:rPr>
        <w:t>Corporations Act 2001</w:t>
      </w:r>
      <w:r w:rsidRPr="00322F3B">
        <w:t>); and</w:t>
      </w:r>
    </w:p>
    <w:p w14:paraId="3F16A346" w14:textId="3B1DFD47" w:rsidR="00D16FF7" w:rsidRPr="00322F3B" w:rsidRDefault="00D16FF7" w:rsidP="00D16FF7">
      <w:pPr>
        <w:pStyle w:val="paragraph"/>
      </w:pPr>
      <w:r w:rsidRPr="00322F3B">
        <w:tab/>
        <w:t>(c)</w:t>
      </w:r>
      <w:r w:rsidRPr="00322F3B">
        <w:tab/>
        <w:t xml:space="preserve">during the income year, the entity is a </w:t>
      </w:r>
      <w:r w:rsidR="009953FD" w:rsidRPr="009953FD">
        <w:rPr>
          <w:position w:val="6"/>
          <w:sz w:val="16"/>
        </w:rPr>
        <w:t>*</w:t>
      </w:r>
      <w:r w:rsidRPr="00322F3B">
        <w:t>constitutional corporation; and</w:t>
      </w:r>
    </w:p>
    <w:p w14:paraId="628299E1" w14:textId="77777777" w:rsidR="00D16FF7" w:rsidRPr="00322F3B" w:rsidRDefault="00D16FF7" w:rsidP="00D16FF7">
      <w:pPr>
        <w:pStyle w:val="paragraph"/>
      </w:pPr>
      <w:r w:rsidRPr="00322F3B">
        <w:tab/>
        <w:t>(d)</w:t>
      </w:r>
      <w:r w:rsidRPr="00322F3B">
        <w:tab/>
        <w:t>during the income year, and during the immediately preceding income year, neither:</w:t>
      </w:r>
    </w:p>
    <w:p w14:paraId="47564AB1" w14:textId="77777777" w:rsidR="00D16FF7" w:rsidRPr="00322F3B" w:rsidRDefault="00D16FF7" w:rsidP="00D16FF7">
      <w:pPr>
        <w:pStyle w:val="paragraphsub"/>
      </w:pPr>
      <w:r w:rsidRPr="00322F3B">
        <w:tab/>
        <w:t>(i)</w:t>
      </w:r>
      <w:r w:rsidRPr="00322F3B">
        <w:tab/>
        <w:t>the entity; nor</w:t>
      </w:r>
    </w:p>
    <w:p w14:paraId="547C4F1A" w14:textId="68776EC1" w:rsidR="00D16FF7" w:rsidRPr="00322F3B" w:rsidRDefault="00D16FF7" w:rsidP="00D16FF7">
      <w:pPr>
        <w:pStyle w:val="paragraphsub"/>
      </w:pPr>
      <w:r w:rsidRPr="00322F3B">
        <w:tab/>
        <w:t>(ii)</w:t>
      </w:r>
      <w:r w:rsidRPr="00322F3B">
        <w:tab/>
        <w:t xml:space="preserve">any other entity that is </w:t>
      </w:r>
      <w:r w:rsidR="009953FD" w:rsidRPr="009953FD">
        <w:rPr>
          <w:position w:val="6"/>
          <w:sz w:val="16"/>
        </w:rPr>
        <w:t>*</w:t>
      </w:r>
      <w:r w:rsidRPr="00322F3B">
        <w:t xml:space="preserve">connected with or is an </w:t>
      </w:r>
      <w:r w:rsidR="009953FD" w:rsidRPr="009953FD">
        <w:rPr>
          <w:position w:val="6"/>
          <w:sz w:val="16"/>
        </w:rPr>
        <w:t>*</w:t>
      </w:r>
      <w:r w:rsidRPr="00322F3B">
        <w:t>affiliate of the entity;</w:t>
      </w:r>
    </w:p>
    <w:p w14:paraId="3FF37A60" w14:textId="2E4CD54F" w:rsidR="00D16FF7" w:rsidRPr="00322F3B" w:rsidRDefault="00D16FF7" w:rsidP="00D16FF7">
      <w:pPr>
        <w:pStyle w:val="paragraph"/>
      </w:pPr>
      <w:r w:rsidRPr="00322F3B">
        <w:tab/>
      </w:r>
      <w:r w:rsidRPr="00322F3B">
        <w:tab/>
        <w:t xml:space="preserve">carried on any mining operations on a mining property for extracting </w:t>
      </w:r>
      <w:r w:rsidR="009953FD" w:rsidRPr="009953FD">
        <w:rPr>
          <w:position w:val="6"/>
          <w:sz w:val="16"/>
        </w:rPr>
        <w:t>*</w:t>
      </w:r>
      <w:r w:rsidRPr="00322F3B">
        <w:t xml:space="preserve">minerals (except </w:t>
      </w:r>
      <w:r w:rsidR="009953FD" w:rsidRPr="009953FD">
        <w:rPr>
          <w:position w:val="6"/>
          <w:sz w:val="16"/>
        </w:rPr>
        <w:t>*</w:t>
      </w:r>
      <w:r w:rsidRPr="00322F3B">
        <w:t xml:space="preserve">petroleum) from their natural site, for the </w:t>
      </w:r>
      <w:r w:rsidR="009953FD" w:rsidRPr="009953FD">
        <w:rPr>
          <w:position w:val="6"/>
          <w:sz w:val="16"/>
        </w:rPr>
        <w:t>*</w:t>
      </w:r>
      <w:r w:rsidRPr="00322F3B">
        <w:t>purpose of producing assessable income.</w:t>
      </w:r>
    </w:p>
    <w:p w14:paraId="7AAA9E39" w14:textId="77777777" w:rsidR="00D16FF7" w:rsidRPr="00322F3B" w:rsidRDefault="00D16FF7" w:rsidP="00D16FF7">
      <w:pPr>
        <w:pStyle w:val="subsection"/>
      </w:pPr>
      <w:r w:rsidRPr="00322F3B">
        <w:tab/>
        <w:t>(2)</w:t>
      </w:r>
      <w:r w:rsidRPr="00322F3B">
        <w:tab/>
        <w:t xml:space="preserve">However, an entity is not a </w:t>
      </w:r>
      <w:r w:rsidRPr="00322F3B">
        <w:rPr>
          <w:b/>
          <w:i/>
        </w:rPr>
        <w:t>greenfields minerals explorer</w:t>
      </w:r>
      <w:r w:rsidRPr="00322F3B">
        <w:t xml:space="preserve"> in an income year in which either or both of the following happens, or in any subsequent income year:</w:t>
      </w:r>
    </w:p>
    <w:p w14:paraId="7E84D961" w14:textId="58D2A8F6" w:rsidR="00D16FF7" w:rsidRPr="00322F3B" w:rsidRDefault="00D16FF7" w:rsidP="00D16FF7">
      <w:pPr>
        <w:pStyle w:val="paragraph"/>
      </w:pPr>
      <w:r w:rsidRPr="00322F3B">
        <w:tab/>
        <w:t>(a)</w:t>
      </w:r>
      <w:r w:rsidRPr="00322F3B">
        <w:tab/>
        <w:t xml:space="preserve">the entity fails to comply with a request of the Commissioner under </w:t>
      </w:r>
      <w:r w:rsidR="009953FD">
        <w:t>subsection 4</w:t>
      </w:r>
      <w:r w:rsidRPr="00322F3B">
        <w:t>18</w:t>
      </w:r>
      <w:r w:rsidR="009953FD">
        <w:noBreakHyphen/>
      </w:r>
      <w:r w:rsidRPr="00322F3B">
        <w:t>80(5);</w:t>
      </w:r>
    </w:p>
    <w:p w14:paraId="49945500" w14:textId="787FC8A3" w:rsidR="00D16FF7" w:rsidRPr="00322F3B" w:rsidRDefault="00D16FF7" w:rsidP="00D16FF7">
      <w:pPr>
        <w:pStyle w:val="paragraph"/>
      </w:pPr>
      <w:r w:rsidRPr="00322F3B">
        <w:tab/>
        <w:t>(b)</w:t>
      </w:r>
      <w:r w:rsidRPr="00322F3B">
        <w:tab/>
        <w:t xml:space="preserve">a determination under </w:t>
      </w:r>
      <w:r w:rsidR="009953FD">
        <w:t>section 4</w:t>
      </w:r>
      <w:r w:rsidRPr="00322F3B">
        <w:t>18</w:t>
      </w:r>
      <w:r w:rsidR="009953FD">
        <w:noBreakHyphen/>
      </w:r>
      <w:r w:rsidRPr="00322F3B">
        <w:t>185 has effect.</w:t>
      </w:r>
    </w:p>
    <w:p w14:paraId="5A8DB717" w14:textId="3246CB61" w:rsidR="00D16FF7" w:rsidRPr="00322F3B" w:rsidRDefault="00D16FF7" w:rsidP="00D16FF7">
      <w:pPr>
        <w:pStyle w:val="notetext"/>
      </w:pPr>
      <w:r w:rsidRPr="00322F3B">
        <w:t>Note 1:</w:t>
      </w:r>
      <w:r w:rsidRPr="00322F3B">
        <w:tab/>
        <w:t xml:space="preserve">Under </w:t>
      </w:r>
      <w:r w:rsidR="009953FD">
        <w:t>subsection 4</w:t>
      </w:r>
      <w:r w:rsidRPr="00322F3B">
        <w:t>18</w:t>
      </w:r>
      <w:r w:rsidR="009953FD">
        <w:noBreakHyphen/>
      </w:r>
      <w:r w:rsidRPr="00322F3B">
        <w:t>80(5), the Commissioner may request a report on an area in relation to which an entity has greenfields minerals expenditure.</w:t>
      </w:r>
    </w:p>
    <w:p w14:paraId="09B5E23F" w14:textId="34A26809" w:rsidR="00D16FF7" w:rsidRPr="00322F3B" w:rsidRDefault="00D16FF7" w:rsidP="00D16FF7">
      <w:pPr>
        <w:pStyle w:val="notetext"/>
      </w:pPr>
      <w:r w:rsidRPr="00322F3B">
        <w:t>Note 2:</w:t>
      </w:r>
      <w:r w:rsidRPr="00322F3B">
        <w:tab/>
        <w:t xml:space="preserve">Under </w:t>
      </w:r>
      <w:r w:rsidR="009953FD">
        <w:t>section 4</w:t>
      </w:r>
      <w:r w:rsidRPr="00322F3B">
        <w:t>18</w:t>
      </w:r>
      <w:r w:rsidR="009953FD">
        <w:noBreakHyphen/>
      </w:r>
      <w:r w:rsidRPr="00322F3B">
        <w:t>185, the Commissioner may determine that an entity that is, or has been, liable to excess exploration credit tax is not to be treated as a greenfields minerals explorer.</w:t>
      </w:r>
    </w:p>
    <w:p w14:paraId="21B54C27" w14:textId="64AE5291" w:rsidR="00D16FF7" w:rsidRPr="00322F3B" w:rsidRDefault="00D16FF7" w:rsidP="00D16FF7">
      <w:pPr>
        <w:pStyle w:val="ActHead5"/>
      </w:pPr>
      <w:bookmarkStart w:id="722" w:name="_Toc201756152"/>
      <w:r w:rsidRPr="00322F3B">
        <w:rPr>
          <w:rStyle w:val="CharSectno"/>
        </w:rPr>
        <w:t>418</w:t>
      </w:r>
      <w:r w:rsidR="009953FD">
        <w:rPr>
          <w:rStyle w:val="CharSectno"/>
        </w:rPr>
        <w:noBreakHyphen/>
      </w:r>
      <w:r w:rsidRPr="00322F3B">
        <w:rPr>
          <w:rStyle w:val="CharSectno"/>
        </w:rPr>
        <w:t>80</w:t>
      </w:r>
      <w:r w:rsidRPr="00322F3B">
        <w:t xml:space="preserve">  Meaning of </w:t>
      </w:r>
      <w:r w:rsidRPr="00322F3B">
        <w:rPr>
          <w:i/>
        </w:rPr>
        <w:t>greenfields minerals expenditure</w:t>
      </w:r>
      <w:bookmarkEnd w:id="722"/>
    </w:p>
    <w:p w14:paraId="43372FA9" w14:textId="77777777" w:rsidR="00D16FF7" w:rsidRPr="00322F3B" w:rsidRDefault="00D16FF7" w:rsidP="00D16FF7">
      <w:pPr>
        <w:pStyle w:val="subsection"/>
      </w:pPr>
      <w:r w:rsidRPr="00322F3B">
        <w:tab/>
        <w:t>(1)</w:t>
      </w:r>
      <w:r w:rsidRPr="00322F3B">
        <w:tab/>
        <w:t xml:space="preserve">An entity’s </w:t>
      </w:r>
      <w:r w:rsidRPr="00322F3B">
        <w:rPr>
          <w:b/>
          <w:i/>
        </w:rPr>
        <w:t>greenfields minerals expenditure</w:t>
      </w:r>
      <w:r w:rsidRPr="00322F3B">
        <w:t xml:space="preserve"> for an income year is the sum of:</w:t>
      </w:r>
    </w:p>
    <w:p w14:paraId="372C48C7" w14:textId="5E00085E" w:rsidR="00D16FF7" w:rsidRPr="00322F3B" w:rsidRDefault="00D16FF7" w:rsidP="00D16FF7">
      <w:pPr>
        <w:pStyle w:val="paragraph"/>
      </w:pPr>
      <w:r w:rsidRPr="00322F3B">
        <w:lastRenderedPageBreak/>
        <w:tab/>
        <w:t>(a)</w:t>
      </w:r>
      <w:r w:rsidRPr="00322F3B">
        <w:tab/>
        <w:t xml:space="preserve">the amounts of any deductions to which the entity is entitled under </w:t>
      </w:r>
      <w:r w:rsidR="009953FD">
        <w:t>section 4</w:t>
      </w:r>
      <w:r w:rsidRPr="00322F3B">
        <w:t>0</w:t>
      </w:r>
      <w:r w:rsidR="009953FD">
        <w:noBreakHyphen/>
      </w:r>
      <w:r w:rsidRPr="00322F3B">
        <w:t>25 for that income year in relation to declines in value that:</w:t>
      </w:r>
    </w:p>
    <w:p w14:paraId="38F0C0BA" w14:textId="4B1E52F3" w:rsidR="00D16FF7" w:rsidRPr="00322F3B" w:rsidRDefault="00D16FF7" w:rsidP="00D16FF7">
      <w:pPr>
        <w:pStyle w:val="paragraphsub"/>
      </w:pPr>
      <w:r w:rsidRPr="00322F3B">
        <w:tab/>
        <w:t>(i)</w:t>
      </w:r>
      <w:r w:rsidRPr="00322F3B">
        <w:tab/>
        <w:t xml:space="preserve">are declines in value of </w:t>
      </w:r>
      <w:r w:rsidR="009953FD" w:rsidRPr="009953FD">
        <w:rPr>
          <w:position w:val="6"/>
          <w:sz w:val="16"/>
        </w:rPr>
        <w:t>*</w:t>
      </w:r>
      <w:r w:rsidRPr="00322F3B">
        <w:t xml:space="preserve">depreciating assets used for </w:t>
      </w:r>
      <w:r w:rsidR="009953FD" w:rsidRPr="009953FD">
        <w:rPr>
          <w:position w:val="6"/>
          <w:sz w:val="16"/>
        </w:rPr>
        <w:t>*</w:t>
      </w:r>
      <w:r w:rsidRPr="00322F3B">
        <w:t xml:space="preserve">exploration or prospecting for </w:t>
      </w:r>
      <w:r w:rsidR="009953FD" w:rsidRPr="009953FD">
        <w:rPr>
          <w:position w:val="6"/>
          <w:sz w:val="16"/>
        </w:rPr>
        <w:t>*</w:t>
      </w:r>
      <w:r w:rsidRPr="00322F3B">
        <w:t xml:space="preserve">minerals in an area to which </w:t>
      </w:r>
      <w:r w:rsidR="00825006" w:rsidRPr="00322F3B">
        <w:t>subsection (</w:t>
      </w:r>
      <w:r w:rsidRPr="00322F3B">
        <w:t>3) of this section applies; and</w:t>
      </w:r>
    </w:p>
    <w:p w14:paraId="071E6F86" w14:textId="410A6392" w:rsidR="00D16FF7" w:rsidRPr="00322F3B" w:rsidRDefault="00D16FF7" w:rsidP="00D16FF7">
      <w:pPr>
        <w:pStyle w:val="paragraphsub"/>
      </w:pPr>
      <w:r w:rsidRPr="00322F3B">
        <w:tab/>
        <w:t>(ii)</w:t>
      </w:r>
      <w:r w:rsidRPr="00322F3B">
        <w:tab/>
        <w:t xml:space="preserve">are worked out under </w:t>
      </w:r>
      <w:r w:rsidR="009953FD">
        <w:t>subsection 4</w:t>
      </w:r>
      <w:r w:rsidRPr="00322F3B">
        <w:t>0</w:t>
      </w:r>
      <w:r w:rsidR="009953FD">
        <w:noBreakHyphen/>
      </w:r>
      <w:r w:rsidRPr="00322F3B">
        <w:t>80(1); and</w:t>
      </w:r>
    </w:p>
    <w:p w14:paraId="35A913E3" w14:textId="77777777" w:rsidR="00D16FF7" w:rsidRPr="00322F3B" w:rsidRDefault="00D16FF7" w:rsidP="00D16FF7">
      <w:pPr>
        <w:pStyle w:val="paragraph"/>
      </w:pPr>
      <w:r w:rsidRPr="00322F3B">
        <w:tab/>
        <w:t>(b)</w:t>
      </w:r>
      <w:r w:rsidRPr="00322F3B">
        <w:tab/>
        <w:t>the amounts of any deductions for that income year to which the entity is entitled in relation to expenditure:</w:t>
      </w:r>
    </w:p>
    <w:p w14:paraId="326CCBC0" w14:textId="38C92959" w:rsidR="00D16FF7" w:rsidRPr="00322F3B" w:rsidRDefault="00D16FF7" w:rsidP="00D16FF7">
      <w:pPr>
        <w:pStyle w:val="paragraphsub"/>
      </w:pPr>
      <w:r w:rsidRPr="00322F3B">
        <w:tab/>
        <w:t>(i)</w:t>
      </w:r>
      <w:r w:rsidRPr="00322F3B">
        <w:tab/>
        <w:t xml:space="preserve">that is of a kind referred to in </w:t>
      </w:r>
      <w:r w:rsidR="009953FD">
        <w:t>subsection 4</w:t>
      </w:r>
      <w:r w:rsidRPr="00322F3B">
        <w:t>0</w:t>
      </w:r>
      <w:r w:rsidR="009953FD">
        <w:noBreakHyphen/>
      </w:r>
      <w:r w:rsidRPr="00322F3B">
        <w:t>730(1); and</w:t>
      </w:r>
    </w:p>
    <w:p w14:paraId="12D147E4" w14:textId="163E3BF1" w:rsidR="00D16FF7" w:rsidRPr="00322F3B" w:rsidRDefault="00D16FF7" w:rsidP="00D16FF7">
      <w:pPr>
        <w:pStyle w:val="paragraphsub"/>
      </w:pPr>
      <w:r w:rsidRPr="00322F3B">
        <w:tab/>
        <w:t>(ii)</w:t>
      </w:r>
      <w:r w:rsidRPr="00322F3B">
        <w:tab/>
        <w:t>in relation to which the entity satisfies one or more of paragraphs 40</w:t>
      </w:r>
      <w:r w:rsidR="009953FD">
        <w:noBreakHyphen/>
      </w:r>
      <w:r w:rsidRPr="00322F3B">
        <w:t>730(1)(a) to (c); and</w:t>
      </w:r>
    </w:p>
    <w:p w14:paraId="01BF9FB8" w14:textId="77777777" w:rsidR="00D16FF7" w:rsidRPr="00322F3B" w:rsidRDefault="00D16FF7" w:rsidP="00D16FF7">
      <w:pPr>
        <w:pStyle w:val="paragraphsub"/>
      </w:pPr>
      <w:r w:rsidRPr="00322F3B">
        <w:tab/>
        <w:t>(iii)</w:t>
      </w:r>
      <w:r w:rsidRPr="00322F3B">
        <w:tab/>
        <w:t xml:space="preserve">that is expenditure on exploration or prospecting for minerals in an area to which </w:t>
      </w:r>
      <w:r w:rsidR="00825006" w:rsidRPr="00322F3B">
        <w:t>subsection (</w:t>
      </w:r>
      <w:r w:rsidRPr="00322F3B">
        <w:t>3) of this section applies.</w:t>
      </w:r>
    </w:p>
    <w:p w14:paraId="2F5EF790" w14:textId="77777777" w:rsidR="00D16FF7" w:rsidRPr="00322F3B" w:rsidRDefault="00D16FF7" w:rsidP="00D16FF7">
      <w:pPr>
        <w:pStyle w:val="subsection"/>
      </w:pPr>
      <w:r w:rsidRPr="00322F3B">
        <w:tab/>
        <w:t>(2)</w:t>
      </w:r>
      <w:r w:rsidRPr="00322F3B">
        <w:tab/>
        <w:t xml:space="preserve">For the purposes of </w:t>
      </w:r>
      <w:r w:rsidR="00825006" w:rsidRPr="00322F3B">
        <w:t>subsection (</w:t>
      </w:r>
      <w:r w:rsidRPr="00322F3B">
        <w:t>1), disregard a deduction to the extent that it relates to:</w:t>
      </w:r>
    </w:p>
    <w:p w14:paraId="694C1F1C" w14:textId="77777777" w:rsidR="00D16FF7" w:rsidRPr="00322F3B" w:rsidRDefault="00D16FF7" w:rsidP="00D16FF7">
      <w:pPr>
        <w:pStyle w:val="paragraph"/>
      </w:pPr>
      <w:r w:rsidRPr="00322F3B">
        <w:tab/>
        <w:t>(a)</w:t>
      </w:r>
      <w:r w:rsidRPr="00322F3B">
        <w:tab/>
        <w:t>matters other than:</w:t>
      </w:r>
    </w:p>
    <w:p w14:paraId="2852772D" w14:textId="55E35807" w:rsidR="00D16FF7" w:rsidRPr="00322F3B" w:rsidRDefault="00D16FF7" w:rsidP="00D16FF7">
      <w:pPr>
        <w:pStyle w:val="paragraphsub"/>
      </w:pPr>
      <w:r w:rsidRPr="00322F3B">
        <w:tab/>
        <w:t>(i)</w:t>
      </w:r>
      <w:r w:rsidRPr="00322F3B">
        <w:tab/>
        <w:t xml:space="preserve">declines in value of </w:t>
      </w:r>
      <w:r w:rsidR="009953FD" w:rsidRPr="009953FD">
        <w:rPr>
          <w:position w:val="6"/>
          <w:sz w:val="16"/>
        </w:rPr>
        <w:t>*</w:t>
      </w:r>
      <w:r w:rsidRPr="00322F3B">
        <w:t>depreciating assets used for; or</w:t>
      </w:r>
    </w:p>
    <w:p w14:paraId="7EB2B271" w14:textId="77777777" w:rsidR="00D16FF7" w:rsidRPr="00322F3B" w:rsidRDefault="00D16FF7" w:rsidP="00D16FF7">
      <w:pPr>
        <w:pStyle w:val="paragraphsub"/>
      </w:pPr>
      <w:r w:rsidRPr="00322F3B">
        <w:tab/>
        <w:t>(ii)</w:t>
      </w:r>
      <w:r w:rsidRPr="00322F3B">
        <w:tab/>
        <w:t>expenditure on;</w:t>
      </w:r>
    </w:p>
    <w:p w14:paraId="287482A0" w14:textId="070AC66A" w:rsidR="00D16FF7" w:rsidRPr="00322F3B" w:rsidRDefault="00D16FF7" w:rsidP="00D16FF7">
      <w:pPr>
        <w:pStyle w:val="paragraph"/>
      </w:pPr>
      <w:r w:rsidRPr="00322F3B">
        <w:rPr>
          <w:position w:val="6"/>
          <w:sz w:val="16"/>
        </w:rPr>
        <w:tab/>
      </w:r>
      <w:r w:rsidRPr="00322F3B">
        <w:rPr>
          <w:position w:val="6"/>
          <w:sz w:val="16"/>
        </w:rPr>
        <w:tab/>
      </w:r>
      <w:r w:rsidR="009953FD" w:rsidRPr="009953FD">
        <w:rPr>
          <w:position w:val="6"/>
          <w:sz w:val="16"/>
        </w:rPr>
        <w:t>*</w:t>
      </w:r>
      <w:r w:rsidRPr="00322F3B">
        <w:t xml:space="preserve">exploration or prospecting for </w:t>
      </w:r>
      <w:r w:rsidR="009953FD" w:rsidRPr="009953FD">
        <w:rPr>
          <w:position w:val="6"/>
          <w:sz w:val="16"/>
        </w:rPr>
        <w:t>*</w:t>
      </w:r>
      <w:r w:rsidRPr="00322F3B">
        <w:t xml:space="preserve">minerals in an area to which </w:t>
      </w:r>
      <w:r w:rsidR="00825006" w:rsidRPr="00322F3B">
        <w:t>subsection (</w:t>
      </w:r>
      <w:r w:rsidRPr="00322F3B">
        <w:t>3) of this section applies; or</w:t>
      </w:r>
    </w:p>
    <w:p w14:paraId="18C40B6B" w14:textId="65FD673F" w:rsidR="00D16FF7" w:rsidRPr="00322F3B" w:rsidRDefault="00D16FF7" w:rsidP="00D16FF7">
      <w:pPr>
        <w:pStyle w:val="paragraph"/>
      </w:pPr>
      <w:r w:rsidRPr="00322F3B">
        <w:tab/>
        <w:t>(b)</w:t>
      </w:r>
      <w:r w:rsidRPr="00322F3B">
        <w:tab/>
        <w:t xml:space="preserve">exploration or prospecting for </w:t>
      </w:r>
      <w:r w:rsidR="009953FD" w:rsidRPr="009953FD">
        <w:rPr>
          <w:position w:val="6"/>
          <w:sz w:val="16"/>
        </w:rPr>
        <w:t>*</w:t>
      </w:r>
      <w:r w:rsidRPr="00322F3B">
        <w:t>petroleum or oil shale; or</w:t>
      </w:r>
    </w:p>
    <w:p w14:paraId="33F6D2CD" w14:textId="77777777" w:rsidR="00D16FF7" w:rsidRPr="00322F3B" w:rsidRDefault="00D16FF7" w:rsidP="00D16FF7">
      <w:pPr>
        <w:pStyle w:val="paragraph"/>
      </w:pPr>
      <w:r w:rsidRPr="00322F3B">
        <w:tab/>
        <w:t>(c)</w:t>
      </w:r>
      <w:r w:rsidRPr="00322F3B">
        <w:tab/>
        <w:t>activities (such as feasibility studies) undertaken to identify the viability of a mineral resource rather than its existence.</w:t>
      </w:r>
    </w:p>
    <w:p w14:paraId="1F01CE87" w14:textId="77777777" w:rsidR="00D16FF7" w:rsidRPr="00322F3B" w:rsidRDefault="00D16FF7" w:rsidP="00D16FF7">
      <w:pPr>
        <w:pStyle w:val="subsection"/>
      </w:pPr>
      <w:r w:rsidRPr="00322F3B">
        <w:tab/>
        <w:t>(3)</w:t>
      </w:r>
      <w:r w:rsidRPr="00322F3B">
        <w:tab/>
        <w:t>This subsection applies to an area:</w:t>
      </w:r>
    </w:p>
    <w:p w14:paraId="235CD288" w14:textId="77777777" w:rsidR="00D16FF7" w:rsidRPr="00322F3B" w:rsidRDefault="00D16FF7" w:rsidP="00D16FF7">
      <w:pPr>
        <w:pStyle w:val="paragraph"/>
      </w:pPr>
      <w:r w:rsidRPr="00322F3B">
        <w:tab/>
        <w:t>(a)</w:t>
      </w:r>
      <w:r w:rsidRPr="00322F3B">
        <w:tab/>
        <w:t>that is in Australia; and</w:t>
      </w:r>
    </w:p>
    <w:p w14:paraId="3B057BCE" w14:textId="529B9826" w:rsidR="00D16FF7" w:rsidRPr="00322F3B" w:rsidRDefault="00D16FF7" w:rsidP="00D16FF7">
      <w:pPr>
        <w:pStyle w:val="paragraph"/>
      </w:pPr>
      <w:r w:rsidRPr="00322F3B">
        <w:tab/>
        <w:t>(b)</w:t>
      </w:r>
      <w:r w:rsidRPr="00322F3B">
        <w:tab/>
        <w:t xml:space="preserve">in relation to which the entity </w:t>
      </w:r>
      <w:r w:rsidR="009953FD" w:rsidRPr="009953FD">
        <w:rPr>
          <w:position w:val="6"/>
          <w:sz w:val="16"/>
        </w:rPr>
        <w:t>*</w:t>
      </w:r>
      <w:r w:rsidRPr="00322F3B">
        <w:t xml:space="preserve">holds a </w:t>
      </w:r>
      <w:r w:rsidR="009953FD" w:rsidRPr="009953FD">
        <w:rPr>
          <w:position w:val="6"/>
          <w:sz w:val="16"/>
        </w:rPr>
        <w:t>*</w:t>
      </w:r>
      <w:r w:rsidRPr="00322F3B">
        <w:t xml:space="preserve">mining, quarrying or prospecting right at the time of incurring the expenditure, or is the transferee under a </w:t>
      </w:r>
      <w:r w:rsidR="009953FD" w:rsidRPr="009953FD">
        <w:rPr>
          <w:position w:val="6"/>
          <w:sz w:val="16"/>
        </w:rPr>
        <w:t>*</w:t>
      </w:r>
      <w:r w:rsidRPr="00322F3B">
        <w:t>farm</w:t>
      </w:r>
      <w:r w:rsidR="009953FD">
        <w:noBreakHyphen/>
      </w:r>
      <w:r w:rsidRPr="00322F3B">
        <w:t>in farm</w:t>
      </w:r>
      <w:r w:rsidR="009953FD">
        <w:noBreakHyphen/>
      </w:r>
      <w:r w:rsidRPr="00322F3B">
        <w:t>out arrangement; and</w:t>
      </w:r>
    </w:p>
    <w:p w14:paraId="5C6B63DA" w14:textId="77777777" w:rsidR="00D16FF7" w:rsidRPr="00322F3B" w:rsidRDefault="00D16FF7" w:rsidP="00D16FF7">
      <w:pPr>
        <w:pStyle w:val="paragraph"/>
      </w:pPr>
      <w:r w:rsidRPr="00322F3B">
        <w:tab/>
        <w:t>(c)</w:t>
      </w:r>
      <w:r w:rsidRPr="00322F3B">
        <w:tab/>
        <w:t>that has not been identified as containing a mineral resource that is at least inferred in a report prepared in accordance with the requirements of:</w:t>
      </w:r>
    </w:p>
    <w:p w14:paraId="1EE2901E" w14:textId="77777777" w:rsidR="00D16FF7" w:rsidRPr="00322F3B" w:rsidRDefault="00D16FF7" w:rsidP="00D16FF7">
      <w:pPr>
        <w:pStyle w:val="paragraphsub"/>
      </w:pPr>
      <w:r w:rsidRPr="00322F3B">
        <w:lastRenderedPageBreak/>
        <w:tab/>
        <w:t>(i)</w:t>
      </w:r>
      <w:r w:rsidRPr="00322F3B">
        <w:tab/>
        <w:t xml:space="preserve">unless </w:t>
      </w:r>
      <w:r w:rsidR="00825006" w:rsidRPr="00322F3B">
        <w:t>subparagraph (</w:t>
      </w:r>
      <w:r w:rsidRPr="00322F3B">
        <w:t>ii) applies—the document that is known as the Australasian Code for Reporting of Exploration Results, Minerals Resources and Ore Reserves and that took effect on 20</w:t>
      </w:r>
      <w:r w:rsidR="00825006" w:rsidRPr="00322F3B">
        <w:t> </w:t>
      </w:r>
      <w:r w:rsidRPr="00322F3B">
        <w:t>December 2012; or</w:t>
      </w:r>
    </w:p>
    <w:p w14:paraId="74BF9447" w14:textId="77777777" w:rsidR="00D16FF7" w:rsidRPr="00322F3B" w:rsidRDefault="00D16FF7" w:rsidP="00D16FF7">
      <w:pPr>
        <w:pStyle w:val="noteToPara"/>
      </w:pPr>
      <w:r w:rsidRPr="00322F3B">
        <w:t>Note:</w:t>
      </w:r>
      <w:r w:rsidRPr="00322F3B">
        <w:tab/>
        <w:t>This document is commonly referred to as the JORC Code (2012 Edition).</w:t>
      </w:r>
    </w:p>
    <w:p w14:paraId="74A86FA3" w14:textId="77777777" w:rsidR="00D16FF7" w:rsidRPr="00322F3B" w:rsidRDefault="00D16FF7" w:rsidP="00D16FF7">
      <w:pPr>
        <w:pStyle w:val="paragraphsub"/>
      </w:pPr>
      <w:r w:rsidRPr="00322F3B">
        <w:tab/>
        <w:t>(ii)</w:t>
      </w:r>
      <w:r w:rsidRPr="00322F3B">
        <w:tab/>
        <w:t>such other document as the regulations prescribe; and</w:t>
      </w:r>
    </w:p>
    <w:p w14:paraId="7CCFA630" w14:textId="77777777" w:rsidR="00D16FF7" w:rsidRPr="00322F3B" w:rsidRDefault="00D16FF7" w:rsidP="00D16FF7">
      <w:pPr>
        <w:pStyle w:val="paragraph"/>
      </w:pPr>
      <w:r w:rsidRPr="00322F3B">
        <w:tab/>
        <w:t>(d)</w:t>
      </w:r>
      <w:r w:rsidRPr="00322F3B">
        <w:tab/>
        <w:t>that is not, and is not in, any of the following:</w:t>
      </w:r>
    </w:p>
    <w:p w14:paraId="452787E2" w14:textId="77777777" w:rsidR="00D16FF7" w:rsidRPr="00322F3B" w:rsidRDefault="00D16FF7" w:rsidP="00D16FF7">
      <w:pPr>
        <w:pStyle w:val="paragraphsub"/>
      </w:pPr>
      <w:r w:rsidRPr="00322F3B">
        <w:tab/>
        <w:t>(i)</w:t>
      </w:r>
      <w:r w:rsidRPr="00322F3B">
        <w:tab/>
        <w:t>the coastal sea of Australia (within the meaning of subsection</w:t>
      </w:r>
      <w:r w:rsidR="00825006" w:rsidRPr="00322F3B">
        <w:t> </w:t>
      </w:r>
      <w:r w:rsidRPr="00322F3B">
        <w:t xml:space="preserve">15B(4) of the </w:t>
      </w:r>
      <w:r w:rsidRPr="00322F3B">
        <w:rPr>
          <w:i/>
        </w:rPr>
        <w:t>Acts Interpretation Act 1901</w:t>
      </w:r>
      <w:r w:rsidRPr="00322F3B">
        <w:t>);</w:t>
      </w:r>
    </w:p>
    <w:p w14:paraId="1894BA1A" w14:textId="5B329706" w:rsidR="00D16FF7" w:rsidRPr="00322F3B" w:rsidRDefault="00D16FF7" w:rsidP="00D16FF7">
      <w:pPr>
        <w:pStyle w:val="paragraphsub"/>
      </w:pPr>
      <w:r w:rsidRPr="00322F3B">
        <w:tab/>
        <w:t>(ii)</w:t>
      </w:r>
      <w:r w:rsidRPr="00322F3B">
        <w:tab/>
        <w:t>an area referred to in subsection</w:t>
      </w:r>
      <w:r w:rsidR="00825006" w:rsidRPr="00322F3B">
        <w:t> </w:t>
      </w:r>
      <w:r w:rsidRPr="00322F3B">
        <w:t>960</w:t>
      </w:r>
      <w:r w:rsidR="009953FD">
        <w:noBreakHyphen/>
      </w:r>
      <w:r w:rsidRPr="00322F3B">
        <w:t>505(2).</w:t>
      </w:r>
    </w:p>
    <w:p w14:paraId="1CB4387C" w14:textId="59C03776" w:rsidR="00D16FF7" w:rsidRPr="00322F3B" w:rsidRDefault="00D16FF7" w:rsidP="00D16FF7">
      <w:pPr>
        <w:pStyle w:val="subsection"/>
      </w:pPr>
      <w:r w:rsidRPr="00322F3B">
        <w:tab/>
        <w:t>(4)</w:t>
      </w:r>
      <w:r w:rsidRPr="00322F3B">
        <w:tab/>
        <w:t xml:space="preserve">For the purposes of </w:t>
      </w:r>
      <w:r w:rsidR="00825006" w:rsidRPr="00322F3B">
        <w:t>paragraph (</w:t>
      </w:r>
      <w:r w:rsidRPr="00322F3B">
        <w:t xml:space="preserve">3)(c), disregard any mineral resource, identified in a report of a kind referred to in that paragraph, that does not include </w:t>
      </w:r>
      <w:r w:rsidR="009953FD" w:rsidRPr="009953FD">
        <w:rPr>
          <w:position w:val="6"/>
          <w:sz w:val="16"/>
        </w:rPr>
        <w:t>*</w:t>
      </w:r>
      <w:r w:rsidRPr="00322F3B">
        <w:t xml:space="preserve">minerals the </w:t>
      </w:r>
      <w:r w:rsidR="009953FD" w:rsidRPr="009953FD">
        <w:rPr>
          <w:position w:val="6"/>
          <w:sz w:val="16"/>
        </w:rPr>
        <w:t>*</w:t>
      </w:r>
      <w:r w:rsidRPr="00322F3B">
        <w:t>exploration or prospecting for which involved:</w:t>
      </w:r>
    </w:p>
    <w:p w14:paraId="48E7B9FF" w14:textId="77777777" w:rsidR="00D16FF7" w:rsidRPr="00322F3B" w:rsidRDefault="00D16FF7" w:rsidP="00D16FF7">
      <w:pPr>
        <w:pStyle w:val="paragraph"/>
      </w:pPr>
      <w:r w:rsidRPr="00322F3B">
        <w:tab/>
        <w:t>(a)</w:t>
      </w:r>
      <w:r w:rsidRPr="00322F3B">
        <w:tab/>
        <w:t xml:space="preserve">use of assets referred to in </w:t>
      </w:r>
      <w:r w:rsidR="00825006" w:rsidRPr="00322F3B">
        <w:t>paragraph (</w:t>
      </w:r>
      <w:r w:rsidRPr="00322F3B">
        <w:t>1)(a); or</w:t>
      </w:r>
    </w:p>
    <w:p w14:paraId="7CD75A61" w14:textId="77777777" w:rsidR="00D16FF7" w:rsidRPr="00322F3B" w:rsidRDefault="00D16FF7" w:rsidP="00D16FF7">
      <w:pPr>
        <w:pStyle w:val="paragraph"/>
      </w:pPr>
      <w:r w:rsidRPr="00322F3B">
        <w:tab/>
        <w:t>(b)</w:t>
      </w:r>
      <w:r w:rsidRPr="00322F3B">
        <w:tab/>
        <w:t xml:space="preserve">expenditure referred to in </w:t>
      </w:r>
      <w:r w:rsidR="00825006" w:rsidRPr="00322F3B">
        <w:t>paragraph (</w:t>
      </w:r>
      <w:r w:rsidRPr="00322F3B">
        <w:t>1)(b).</w:t>
      </w:r>
    </w:p>
    <w:p w14:paraId="6CB326E8" w14:textId="6AACFD9E" w:rsidR="00D16FF7" w:rsidRPr="00322F3B" w:rsidRDefault="00D16FF7" w:rsidP="00D16FF7">
      <w:pPr>
        <w:pStyle w:val="subsection"/>
      </w:pPr>
      <w:r w:rsidRPr="00322F3B">
        <w:tab/>
        <w:t>(5)</w:t>
      </w:r>
      <w:r w:rsidRPr="00322F3B">
        <w:tab/>
        <w:t xml:space="preserve">The Commissioner may request an entity that is a </w:t>
      </w:r>
      <w:r w:rsidR="009953FD" w:rsidRPr="009953FD">
        <w:rPr>
          <w:position w:val="6"/>
          <w:sz w:val="16"/>
        </w:rPr>
        <w:t>*</w:t>
      </w:r>
      <w:r w:rsidRPr="00322F3B">
        <w:t>greenfields minerals explorer in an income year to prepare, within the period specified in the request, a report that:</w:t>
      </w:r>
    </w:p>
    <w:p w14:paraId="2FE8933C" w14:textId="77777777" w:rsidR="00D16FF7" w:rsidRPr="00322F3B" w:rsidRDefault="00D16FF7" w:rsidP="00D16FF7">
      <w:pPr>
        <w:pStyle w:val="paragraph"/>
      </w:pPr>
      <w:r w:rsidRPr="00322F3B">
        <w:tab/>
        <w:t>(a)</w:t>
      </w:r>
      <w:r w:rsidRPr="00322F3B">
        <w:tab/>
        <w:t xml:space="preserve">is of the kind referred to in </w:t>
      </w:r>
      <w:r w:rsidR="00825006" w:rsidRPr="00322F3B">
        <w:t>paragraph (</w:t>
      </w:r>
      <w:r w:rsidRPr="00322F3B">
        <w:t>3)(c); and</w:t>
      </w:r>
    </w:p>
    <w:p w14:paraId="08652F81" w14:textId="217BE941" w:rsidR="00D16FF7" w:rsidRPr="00322F3B" w:rsidRDefault="00D16FF7" w:rsidP="00D16FF7">
      <w:pPr>
        <w:pStyle w:val="paragraph"/>
      </w:pPr>
      <w:r w:rsidRPr="00322F3B">
        <w:tab/>
        <w:t>(b)</w:t>
      </w:r>
      <w:r w:rsidRPr="00322F3B">
        <w:tab/>
        <w:t xml:space="preserve">relates to an area in relation to which the entity has </w:t>
      </w:r>
      <w:r w:rsidR="009953FD" w:rsidRPr="009953FD">
        <w:rPr>
          <w:position w:val="6"/>
          <w:sz w:val="16"/>
        </w:rPr>
        <w:t>*</w:t>
      </w:r>
      <w:r w:rsidRPr="00322F3B">
        <w:t>greenfields minerals expenditure for the income year.</w:t>
      </w:r>
    </w:p>
    <w:p w14:paraId="2CDC1F03" w14:textId="77777777" w:rsidR="00D16FF7" w:rsidRPr="00322F3B" w:rsidRDefault="00D16FF7" w:rsidP="00D16FF7">
      <w:pPr>
        <w:pStyle w:val="subsection2"/>
      </w:pPr>
      <w:r w:rsidRPr="00322F3B">
        <w:t>The request may specify the manner in which, and the form in which, the report is to be prepared.</w:t>
      </w:r>
    </w:p>
    <w:p w14:paraId="139E83F2" w14:textId="19D93CCC" w:rsidR="00D16FF7" w:rsidRPr="00322F3B" w:rsidRDefault="00D16FF7" w:rsidP="00D16FF7">
      <w:pPr>
        <w:pStyle w:val="ActHead5"/>
      </w:pPr>
      <w:bookmarkStart w:id="723" w:name="_Toc201756153"/>
      <w:r w:rsidRPr="00322F3B">
        <w:rPr>
          <w:rStyle w:val="CharSectno"/>
        </w:rPr>
        <w:t>418</w:t>
      </w:r>
      <w:r w:rsidR="009953FD">
        <w:rPr>
          <w:rStyle w:val="CharSectno"/>
        </w:rPr>
        <w:noBreakHyphen/>
      </w:r>
      <w:r w:rsidRPr="00322F3B">
        <w:rPr>
          <w:rStyle w:val="CharSectno"/>
        </w:rPr>
        <w:t>81</w:t>
      </w:r>
      <w:r w:rsidRPr="00322F3B">
        <w:t xml:space="preserve">  Meaning of </w:t>
      </w:r>
      <w:r w:rsidRPr="00322F3B">
        <w:rPr>
          <w:i/>
        </w:rPr>
        <w:t xml:space="preserve">exploration credits allocation </w:t>
      </w:r>
      <w:r w:rsidRPr="00322F3B">
        <w:t>for an income year</w:t>
      </w:r>
      <w:bookmarkEnd w:id="723"/>
    </w:p>
    <w:p w14:paraId="433883D3" w14:textId="07B9217A" w:rsidR="00D16FF7" w:rsidRPr="00322F3B" w:rsidRDefault="00D16FF7" w:rsidP="00D16FF7">
      <w:pPr>
        <w:pStyle w:val="subsection"/>
      </w:pPr>
      <w:r w:rsidRPr="00322F3B">
        <w:tab/>
        <w:t>(1)</w:t>
      </w:r>
      <w:r w:rsidRPr="00322F3B">
        <w:tab/>
        <w:t xml:space="preserve">An entity has an </w:t>
      </w:r>
      <w:r w:rsidRPr="00322F3B">
        <w:rPr>
          <w:b/>
          <w:i/>
        </w:rPr>
        <w:t xml:space="preserve">exploration credits allocation </w:t>
      </w:r>
      <w:r w:rsidRPr="00322F3B">
        <w:t xml:space="preserve">for an income year if the Commissioner makes a determination under </w:t>
      </w:r>
      <w:r w:rsidR="009953FD">
        <w:t>section 4</w:t>
      </w:r>
      <w:r w:rsidRPr="00322F3B">
        <w:t>18</w:t>
      </w:r>
      <w:r w:rsidR="009953FD">
        <w:noBreakHyphen/>
      </w:r>
      <w:r w:rsidRPr="00322F3B">
        <w:t xml:space="preserve">101 allocating the entity </w:t>
      </w:r>
      <w:r w:rsidR="009953FD" w:rsidRPr="009953FD">
        <w:rPr>
          <w:position w:val="6"/>
          <w:sz w:val="16"/>
        </w:rPr>
        <w:t>*</w:t>
      </w:r>
      <w:r w:rsidRPr="00322F3B">
        <w:t>exploration credits for the income year.</w:t>
      </w:r>
    </w:p>
    <w:p w14:paraId="6A26163C" w14:textId="23B06BCE" w:rsidR="00D16FF7" w:rsidRPr="00322F3B" w:rsidRDefault="00D16FF7" w:rsidP="00D16FF7">
      <w:pPr>
        <w:pStyle w:val="subsection"/>
      </w:pPr>
      <w:r w:rsidRPr="00322F3B">
        <w:tab/>
        <w:t>(2)</w:t>
      </w:r>
      <w:r w:rsidRPr="00322F3B">
        <w:tab/>
        <w:t xml:space="preserve">The amount of the entity’s </w:t>
      </w:r>
      <w:r w:rsidRPr="00322F3B">
        <w:rPr>
          <w:b/>
          <w:i/>
        </w:rPr>
        <w:t xml:space="preserve">exploration credits allocation </w:t>
      </w:r>
      <w:r w:rsidRPr="00322F3B">
        <w:t xml:space="preserve">for the income year is the amount of </w:t>
      </w:r>
      <w:r w:rsidR="009953FD" w:rsidRPr="009953FD">
        <w:rPr>
          <w:position w:val="6"/>
          <w:sz w:val="16"/>
        </w:rPr>
        <w:t>*</w:t>
      </w:r>
      <w:r w:rsidRPr="00322F3B">
        <w:t>exploration credits allocated to the entity under the determination.</w:t>
      </w:r>
    </w:p>
    <w:p w14:paraId="522FDACE" w14:textId="0AF67D6B" w:rsidR="00094FC9" w:rsidRPr="00322F3B" w:rsidRDefault="00094FC9" w:rsidP="00094FC9">
      <w:pPr>
        <w:pStyle w:val="subsection"/>
      </w:pPr>
      <w:r w:rsidRPr="00322F3B">
        <w:lastRenderedPageBreak/>
        <w:tab/>
        <w:t>(2A)</w:t>
      </w:r>
      <w:r w:rsidRPr="00322F3B">
        <w:tab/>
        <w:t xml:space="preserve">However, if no </w:t>
      </w:r>
      <w:r w:rsidR="009953FD" w:rsidRPr="009953FD">
        <w:rPr>
          <w:position w:val="6"/>
          <w:sz w:val="16"/>
        </w:rPr>
        <w:t>*</w:t>
      </w:r>
      <w:r w:rsidRPr="00322F3B">
        <w:t xml:space="preserve">exploration investment is made in the entity in the income year, the amount of the entity’s </w:t>
      </w:r>
      <w:r w:rsidRPr="00322F3B">
        <w:rPr>
          <w:b/>
          <w:i/>
        </w:rPr>
        <w:t>exploration credits allocation</w:t>
      </w:r>
      <w:r w:rsidRPr="00322F3B">
        <w:t xml:space="preserve"> for the income year is nil.</w:t>
      </w:r>
    </w:p>
    <w:p w14:paraId="10E9F6F7" w14:textId="6D7A43DA" w:rsidR="00094FC9" w:rsidRPr="00322F3B" w:rsidRDefault="00094FC9" w:rsidP="00094FC9">
      <w:pPr>
        <w:pStyle w:val="notetext"/>
      </w:pPr>
      <w:r w:rsidRPr="00322F3B">
        <w:t>Note:</w:t>
      </w:r>
      <w:r w:rsidRPr="00322F3B">
        <w:tab/>
        <w:t xml:space="preserve">The entity must notify the Commissioner if no exploration investment is made in the entity in the income year: see </w:t>
      </w:r>
      <w:r w:rsidR="009953FD">
        <w:t>section 4</w:t>
      </w:r>
      <w:r w:rsidRPr="00322F3B">
        <w:t>18</w:t>
      </w:r>
      <w:r w:rsidR="009953FD">
        <w:noBreakHyphen/>
      </w:r>
      <w:r w:rsidRPr="00322F3B">
        <w:t>135.</w:t>
      </w:r>
    </w:p>
    <w:p w14:paraId="7AB42B4F" w14:textId="1379DF88" w:rsidR="00D16FF7" w:rsidRPr="00322F3B" w:rsidRDefault="00D16FF7" w:rsidP="00D16FF7">
      <w:pPr>
        <w:pStyle w:val="subsection"/>
      </w:pPr>
      <w:r w:rsidRPr="00322F3B">
        <w:tab/>
        <w:t>(3)</w:t>
      </w:r>
      <w:r w:rsidRPr="00322F3B">
        <w:tab/>
        <w:t xml:space="preserve">If no determination is made allocating </w:t>
      </w:r>
      <w:r w:rsidR="009953FD" w:rsidRPr="009953FD">
        <w:rPr>
          <w:position w:val="6"/>
          <w:sz w:val="16"/>
        </w:rPr>
        <w:t>*</w:t>
      </w:r>
      <w:r w:rsidRPr="00322F3B">
        <w:t xml:space="preserve">exploration credits to the entity for the income year, the amount of the entity’s </w:t>
      </w:r>
      <w:r w:rsidRPr="00322F3B">
        <w:rPr>
          <w:b/>
          <w:i/>
        </w:rPr>
        <w:t xml:space="preserve">exploration credits allocation </w:t>
      </w:r>
      <w:r w:rsidRPr="00322F3B">
        <w:t>for the year is nil.</w:t>
      </w:r>
    </w:p>
    <w:p w14:paraId="6CEE5DC6" w14:textId="04FAB562" w:rsidR="00D16FF7" w:rsidRPr="00322F3B" w:rsidRDefault="00D16FF7" w:rsidP="00D16FF7">
      <w:pPr>
        <w:pStyle w:val="ActHead5"/>
      </w:pPr>
      <w:bookmarkStart w:id="724" w:name="_Toc201756154"/>
      <w:r w:rsidRPr="00322F3B">
        <w:rPr>
          <w:rStyle w:val="CharSectno"/>
        </w:rPr>
        <w:t>418</w:t>
      </w:r>
      <w:r w:rsidR="009953FD">
        <w:rPr>
          <w:rStyle w:val="CharSectno"/>
        </w:rPr>
        <w:noBreakHyphen/>
      </w:r>
      <w:r w:rsidRPr="00322F3B">
        <w:rPr>
          <w:rStyle w:val="CharSectno"/>
        </w:rPr>
        <w:t>82</w:t>
      </w:r>
      <w:r w:rsidRPr="00322F3B">
        <w:t xml:space="preserve">  When does an entity have an </w:t>
      </w:r>
      <w:r w:rsidRPr="00322F3B">
        <w:rPr>
          <w:i/>
        </w:rPr>
        <w:t xml:space="preserve">unused allocation of exploration credits </w:t>
      </w:r>
      <w:r w:rsidRPr="00322F3B">
        <w:t>from an income year</w:t>
      </w:r>
      <w:bookmarkEnd w:id="724"/>
    </w:p>
    <w:p w14:paraId="0F905A50" w14:textId="77777777" w:rsidR="00D16FF7" w:rsidRPr="00322F3B" w:rsidRDefault="00D16FF7" w:rsidP="00D16FF7">
      <w:pPr>
        <w:pStyle w:val="subsection"/>
      </w:pPr>
      <w:r w:rsidRPr="00322F3B">
        <w:tab/>
        <w:t>(1)</w:t>
      </w:r>
      <w:r w:rsidRPr="00322F3B">
        <w:tab/>
        <w:t xml:space="preserve">An entity has an </w:t>
      </w:r>
      <w:r w:rsidRPr="00322F3B">
        <w:rPr>
          <w:b/>
          <w:i/>
        </w:rPr>
        <w:t xml:space="preserve">unused allocation of exploration credits </w:t>
      </w:r>
      <w:r w:rsidRPr="00322F3B">
        <w:t>from an income year if each of the following:</w:t>
      </w:r>
    </w:p>
    <w:p w14:paraId="2FE55966" w14:textId="037E364A" w:rsidR="00D16FF7" w:rsidRPr="00322F3B" w:rsidRDefault="00D16FF7" w:rsidP="00D16FF7">
      <w:pPr>
        <w:pStyle w:val="paragraph"/>
      </w:pPr>
      <w:r w:rsidRPr="00322F3B">
        <w:tab/>
        <w:t>(a)</w:t>
      </w:r>
      <w:r w:rsidRPr="00322F3B">
        <w:tab/>
        <w:t xml:space="preserve">the entity’s </w:t>
      </w:r>
      <w:r w:rsidR="009953FD" w:rsidRPr="009953FD">
        <w:rPr>
          <w:position w:val="6"/>
          <w:sz w:val="16"/>
        </w:rPr>
        <w:t>*</w:t>
      </w:r>
      <w:r w:rsidRPr="00322F3B">
        <w:t>exploration credits allocation for the income year;</w:t>
      </w:r>
    </w:p>
    <w:p w14:paraId="0CA36996" w14:textId="77777777" w:rsidR="00D16FF7" w:rsidRPr="00322F3B" w:rsidRDefault="00D16FF7" w:rsidP="00D16FF7">
      <w:pPr>
        <w:pStyle w:val="paragraph"/>
      </w:pPr>
      <w:r w:rsidRPr="00322F3B">
        <w:tab/>
        <w:t>(b)</w:t>
      </w:r>
      <w:r w:rsidRPr="00322F3B">
        <w:tab/>
        <w:t>the total credits issue for investment in the entity for the income year;</w:t>
      </w:r>
    </w:p>
    <w:p w14:paraId="74165690" w14:textId="2E1960F8" w:rsidR="00D16FF7" w:rsidRPr="00322F3B" w:rsidRDefault="00D16FF7" w:rsidP="00D16FF7">
      <w:pPr>
        <w:pStyle w:val="subsection2"/>
      </w:pPr>
      <w:r w:rsidRPr="00322F3B">
        <w:t xml:space="preserve">exceeds the total amount of all </w:t>
      </w:r>
      <w:r w:rsidR="009953FD" w:rsidRPr="009953FD">
        <w:rPr>
          <w:position w:val="6"/>
          <w:sz w:val="16"/>
        </w:rPr>
        <w:t>*</w:t>
      </w:r>
      <w:r w:rsidRPr="00322F3B">
        <w:t>exploration credits created by the entity for the income year.</w:t>
      </w:r>
    </w:p>
    <w:p w14:paraId="1803BF90" w14:textId="77777777" w:rsidR="00D16FF7" w:rsidRPr="00322F3B" w:rsidRDefault="00D16FF7" w:rsidP="00D16FF7">
      <w:pPr>
        <w:pStyle w:val="subsection"/>
      </w:pPr>
      <w:r w:rsidRPr="00322F3B">
        <w:tab/>
        <w:t>(2)</w:t>
      </w:r>
      <w:r w:rsidRPr="00322F3B">
        <w:tab/>
        <w:t xml:space="preserve">The amount of the </w:t>
      </w:r>
      <w:r w:rsidRPr="00322F3B">
        <w:rPr>
          <w:b/>
          <w:i/>
        </w:rPr>
        <w:t xml:space="preserve">unused allocation of exploration credits </w:t>
      </w:r>
      <w:r w:rsidRPr="00322F3B">
        <w:t>from the income year is the lesser of:</w:t>
      </w:r>
    </w:p>
    <w:p w14:paraId="62D8A47E" w14:textId="7577C68E" w:rsidR="00D16FF7" w:rsidRPr="00322F3B" w:rsidRDefault="00D16FF7" w:rsidP="00D16FF7">
      <w:pPr>
        <w:pStyle w:val="paragraph"/>
      </w:pPr>
      <w:r w:rsidRPr="00322F3B">
        <w:tab/>
        <w:t>(a)</w:t>
      </w:r>
      <w:r w:rsidRPr="00322F3B">
        <w:tab/>
        <w:t xml:space="preserve">the amount by which the amount mentioned in </w:t>
      </w:r>
      <w:r w:rsidR="00825006" w:rsidRPr="00322F3B">
        <w:t>paragraph (</w:t>
      </w:r>
      <w:r w:rsidRPr="00322F3B">
        <w:t xml:space="preserve">1)(a) exceeds the total amount of all </w:t>
      </w:r>
      <w:r w:rsidR="009953FD" w:rsidRPr="009953FD">
        <w:rPr>
          <w:position w:val="6"/>
          <w:sz w:val="16"/>
        </w:rPr>
        <w:t>*</w:t>
      </w:r>
      <w:r w:rsidRPr="00322F3B">
        <w:t>exploration credits created by the entity for the income year; and</w:t>
      </w:r>
    </w:p>
    <w:p w14:paraId="2C2B63EB" w14:textId="6E72C2C9" w:rsidR="00D16FF7" w:rsidRPr="00322F3B" w:rsidRDefault="00D16FF7" w:rsidP="00D16FF7">
      <w:pPr>
        <w:pStyle w:val="paragraph"/>
      </w:pPr>
      <w:r w:rsidRPr="00322F3B">
        <w:tab/>
        <w:t>(b)</w:t>
      </w:r>
      <w:r w:rsidRPr="00322F3B">
        <w:tab/>
        <w:t xml:space="preserve">the amount by which the amount mentioned in </w:t>
      </w:r>
      <w:r w:rsidR="00825006" w:rsidRPr="00322F3B">
        <w:t>paragraph (</w:t>
      </w:r>
      <w:r w:rsidRPr="00322F3B">
        <w:t xml:space="preserve">1)(b) exceeds the total amount of all </w:t>
      </w:r>
      <w:r w:rsidR="009953FD" w:rsidRPr="009953FD">
        <w:rPr>
          <w:position w:val="6"/>
          <w:sz w:val="16"/>
        </w:rPr>
        <w:t>*</w:t>
      </w:r>
      <w:r w:rsidRPr="00322F3B">
        <w:t>exploration credits created by the entity for the income year.</w:t>
      </w:r>
    </w:p>
    <w:p w14:paraId="17A508AA" w14:textId="0F2117DE" w:rsidR="00D16FF7" w:rsidRPr="00322F3B" w:rsidRDefault="00D16FF7" w:rsidP="00D16FF7">
      <w:pPr>
        <w:pStyle w:val="subsection"/>
      </w:pPr>
      <w:r w:rsidRPr="00322F3B">
        <w:tab/>
        <w:t>(3)</w:t>
      </w:r>
      <w:r w:rsidRPr="00322F3B">
        <w:tab/>
        <w:t xml:space="preserve">If neither the amount mentioned in </w:t>
      </w:r>
      <w:r w:rsidR="00825006" w:rsidRPr="00322F3B">
        <w:t>paragraph (</w:t>
      </w:r>
      <w:r w:rsidRPr="00322F3B">
        <w:t xml:space="preserve">1)(a) nor (1)(b) exceeds the total amount of all </w:t>
      </w:r>
      <w:r w:rsidR="009953FD" w:rsidRPr="009953FD">
        <w:rPr>
          <w:position w:val="6"/>
          <w:sz w:val="16"/>
        </w:rPr>
        <w:t>*</w:t>
      </w:r>
      <w:r w:rsidRPr="00322F3B">
        <w:t xml:space="preserve">exploration credits created by the entity for the income year, there is </w:t>
      </w:r>
      <w:r w:rsidRPr="00322F3B">
        <w:rPr>
          <w:b/>
          <w:i/>
        </w:rPr>
        <w:t>no unused allocation of exploration credits</w:t>
      </w:r>
      <w:r w:rsidRPr="00322F3B">
        <w:t xml:space="preserve"> from the income year, and the amount of any </w:t>
      </w:r>
      <w:r w:rsidRPr="00322F3B">
        <w:rPr>
          <w:b/>
          <w:i/>
        </w:rPr>
        <w:t>unused allocation of exploration credits</w:t>
      </w:r>
      <w:r w:rsidRPr="00322F3B">
        <w:t xml:space="preserve"> from the income year is nil.</w:t>
      </w:r>
    </w:p>
    <w:p w14:paraId="314A1084" w14:textId="27484AE1" w:rsidR="00094FC9" w:rsidRPr="00322F3B" w:rsidRDefault="00094FC9" w:rsidP="00094FC9">
      <w:pPr>
        <w:pStyle w:val="subsection"/>
      </w:pPr>
      <w:r w:rsidRPr="00322F3B">
        <w:lastRenderedPageBreak/>
        <w:tab/>
        <w:t>(3A)</w:t>
      </w:r>
      <w:r w:rsidRPr="00322F3B">
        <w:tab/>
        <w:t xml:space="preserve">Despite subsections (1) and (2), the entity cannot have an </w:t>
      </w:r>
      <w:r w:rsidRPr="00322F3B">
        <w:rPr>
          <w:b/>
          <w:i/>
        </w:rPr>
        <w:t xml:space="preserve">unused allocation of exploration credits </w:t>
      </w:r>
      <w:r w:rsidRPr="00322F3B">
        <w:t>from the 2020</w:t>
      </w:r>
      <w:r w:rsidR="009953FD">
        <w:noBreakHyphen/>
      </w:r>
      <w:r w:rsidRPr="00322F3B">
        <w:t>21 income year.</w:t>
      </w:r>
    </w:p>
    <w:p w14:paraId="0168589F" w14:textId="77777777" w:rsidR="00D16FF7" w:rsidRPr="00322F3B" w:rsidRDefault="00D16FF7" w:rsidP="00D16FF7">
      <w:pPr>
        <w:pStyle w:val="subsection"/>
      </w:pPr>
      <w:r w:rsidRPr="00322F3B">
        <w:tab/>
        <w:t>(4)</w:t>
      </w:r>
      <w:r w:rsidRPr="00322F3B">
        <w:tab/>
        <w:t>In this section:</w:t>
      </w:r>
    </w:p>
    <w:p w14:paraId="1B1C75E0" w14:textId="78346D3E" w:rsidR="00D16FF7" w:rsidRPr="00322F3B" w:rsidRDefault="00D16FF7" w:rsidP="00D16FF7">
      <w:pPr>
        <w:pStyle w:val="Definition"/>
      </w:pPr>
      <w:r w:rsidRPr="00322F3B">
        <w:rPr>
          <w:b/>
          <w:i/>
        </w:rPr>
        <w:t>total credits issue</w:t>
      </w:r>
      <w:r w:rsidRPr="00322F3B">
        <w:t xml:space="preserve"> </w:t>
      </w:r>
      <w:r w:rsidRPr="00322F3B">
        <w:rPr>
          <w:b/>
          <w:i/>
        </w:rPr>
        <w:t xml:space="preserve">for investment </w:t>
      </w:r>
      <w:r w:rsidRPr="00322F3B">
        <w:t xml:space="preserve">in the entity (the </w:t>
      </w:r>
      <w:r w:rsidRPr="00322F3B">
        <w:rPr>
          <w:b/>
          <w:i/>
        </w:rPr>
        <w:t>minerals explorer</w:t>
      </w:r>
      <w:r w:rsidRPr="00322F3B">
        <w:t xml:space="preserve">) for an income year means the total of all </w:t>
      </w:r>
      <w:r w:rsidR="009953FD" w:rsidRPr="009953FD">
        <w:rPr>
          <w:position w:val="6"/>
          <w:sz w:val="16"/>
        </w:rPr>
        <w:t>*</w:t>
      </w:r>
      <w:r w:rsidRPr="00322F3B">
        <w:t xml:space="preserve">exploration credits that may be issued by the minerals explorer to all other entities in relation to </w:t>
      </w:r>
      <w:r w:rsidR="009953FD" w:rsidRPr="009953FD">
        <w:rPr>
          <w:position w:val="6"/>
          <w:sz w:val="16"/>
        </w:rPr>
        <w:t>*</w:t>
      </w:r>
      <w:r w:rsidRPr="00322F3B">
        <w:t xml:space="preserve">exploration investment made by those other entities in the minerals explorer in the income year if </w:t>
      </w:r>
      <w:r w:rsidR="009953FD">
        <w:t>section 4</w:t>
      </w:r>
      <w:r w:rsidRPr="00322F3B">
        <w:t>18</w:t>
      </w:r>
      <w:r w:rsidR="009953FD">
        <w:noBreakHyphen/>
      </w:r>
      <w:r w:rsidRPr="00322F3B">
        <w:t>120 is complied with.</w:t>
      </w:r>
    </w:p>
    <w:p w14:paraId="2DE2C900" w14:textId="14981D7E" w:rsidR="00D16FF7" w:rsidRPr="00322F3B" w:rsidRDefault="00D16FF7" w:rsidP="00D16FF7">
      <w:pPr>
        <w:pStyle w:val="ActHead5"/>
      </w:pPr>
      <w:bookmarkStart w:id="725" w:name="_Toc201756155"/>
      <w:r w:rsidRPr="00322F3B">
        <w:rPr>
          <w:rStyle w:val="CharSectno"/>
        </w:rPr>
        <w:t>418</w:t>
      </w:r>
      <w:r w:rsidR="009953FD">
        <w:rPr>
          <w:rStyle w:val="CharSectno"/>
        </w:rPr>
        <w:noBreakHyphen/>
      </w:r>
      <w:r w:rsidRPr="00322F3B">
        <w:rPr>
          <w:rStyle w:val="CharSectno"/>
        </w:rPr>
        <w:t>85</w:t>
      </w:r>
      <w:r w:rsidRPr="00322F3B">
        <w:t xml:space="preserve">  Exploration credits must not exceed maximum exploration credit amount</w:t>
      </w:r>
      <w:bookmarkEnd w:id="725"/>
    </w:p>
    <w:p w14:paraId="7045D3EF" w14:textId="3ECB85C1" w:rsidR="00D16FF7" w:rsidRPr="00322F3B" w:rsidRDefault="00D16FF7" w:rsidP="00D16FF7">
      <w:pPr>
        <w:pStyle w:val="subsection"/>
      </w:pPr>
      <w:r w:rsidRPr="00322F3B">
        <w:tab/>
        <w:t>(1)</w:t>
      </w:r>
      <w:r w:rsidRPr="00322F3B">
        <w:tab/>
        <w:t xml:space="preserve">An entity must not create </w:t>
      </w:r>
      <w:r w:rsidR="009953FD" w:rsidRPr="009953FD">
        <w:rPr>
          <w:position w:val="6"/>
          <w:sz w:val="16"/>
        </w:rPr>
        <w:t>*</w:t>
      </w:r>
      <w:r w:rsidRPr="00322F3B">
        <w:t xml:space="preserve">exploration credits for an income year of a total amount that exceeds the entity’s </w:t>
      </w:r>
      <w:r w:rsidR="009953FD" w:rsidRPr="009953FD">
        <w:rPr>
          <w:position w:val="6"/>
          <w:sz w:val="16"/>
        </w:rPr>
        <w:t>*</w:t>
      </w:r>
      <w:r w:rsidRPr="00322F3B">
        <w:t>maximum exploration credit amount for the income year.</w:t>
      </w:r>
    </w:p>
    <w:p w14:paraId="41E07298" w14:textId="77777777" w:rsidR="00D16FF7" w:rsidRPr="00322F3B" w:rsidRDefault="00D16FF7" w:rsidP="00D16FF7">
      <w:pPr>
        <w:pStyle w:val="subsection"/>
      </w:pPr>
      <w:r w:rsidRPr="00322F3B">
        <w:tab/>
        <w:t>(2)</w:t>
      </w:r>
      <w:r w:rsidRPr="00322F3B">
        <w:tab/>
        <w:t xml:space="preserve">An entity’s </w:t>
      </w:r>
      <w:r w:rsidRPr="00322F3B">
        <w:rPr>
          <w:b/>
          <w:i/>
        </w:rPr>
        <w:t>maximum exploration credit amount</w:t>
      </w:r>
      <w:r w:rsidRPr="00322F3B">
        <w:t xml:space="preserve"> for an income year (the </w:t>
      </w:r>
      <w:r w:rsidRPr="00322F3B">
        <w:rPr>
          <w:b/>
          <w:i/>
        </w:rPr>
        <w:t>credit year</w:t>
      </w:r>
      <w:r w:rsidRPr="00322F3B">
        <w:t>) is the smallest of the following amounts:</w:t>
      </w:r>
    </w:p>
    <w:p w14:paraId="5A990FB4" w14:textId="00667079" w:rsidR="00D16FF7" w:rsidRPr="00322F3B" w:rsidRDefault="00D16FF7" w:rsidP="00D16FF7">
      <w:pPr>
        <w:pStyle w:val="paragraph"/>
      </w:pPr>
      <w:r w:rsidRPr="00322F3B">
        <w:tab/>
        <w:t>(a)</w:t>
      </w:r>
      <w:r w:rsidRPr="00322F3B">
        <w:tab/>
        <w:t xml:space="preserve">the entity’s </w:t>
      </w:r>
      <w:r w:rsidR="009953FD" w:rsidRPr="009953FD">
        <w:rPr>
          <w:position w:val="6"/>
          <w:sz w:val="16"/>
        </w:rPr>
        <w:t>*</w:t>
      </w:r>
      <w:r w:rsidRPr="00322F3B">
        <w:t xml:space="preserve">greenfields minerals expenditure for the credit year multiplied by the entity’s </w:t>
      </w:r>
      <w:r w:rsidR="009953FD" w:rsidRPr="009953FD">
        <w:rPr>
          <w:position w:val="6"/>
          <w:sz w:val="16"/>
        </w:rPr>
        <w:t>*</w:t>
      </w:r>
      <w:r w:rsidRPr="00322F3B">
        <w:t>corporate tax rate for the credit year;</w:t>
      </w:r>
    </w:p>
    <w:p w14:paraId="3CFC481A" w14:textId="09746BDB" w:rsidR="00D16FF7" w:rsidRPr="00322F3B" w:rsidRDefault="00D16FF7" w:rsidP="00D16FF7">
      <w:pPr>
        <w:pStyle w:val="paragraph"/>
      </w:pPr>
      <w:r w:rsidRPr="00322F3B">
        <w:tab/>
        <w:t>(b)</w:t>
      </w:r>
      <w:r w:rsidRPr="00322F3B">
        <w:tab/>
        <w:t xml:space="preserve">the entity’s </w:t>
      </w:r>
      <w:r w:rsidR="009953FD" w:rsidRPr="009953FD">
        <w:rPr>
          <w:position w:val="6"/>
          <w:sz w:val="16"/>
        </w:rPr>
        <w:t>*</w:t>
      </w:r>
      <w:r w:rsidRPr="00322F3B">
        <w:t>tax loss for the credit year multiplied by the entity’s corporate tax rate for the credit year;</w:t>
      </w:r>
    </w:p>
    <w:p w14:paraId="3566F3E0" w14:textId="77777777" w:rsidR="00D16FF7" w:rsidRPr="00322F3B" w:rsidRDefault="00D16FF7" w:rsidP="00D16FF7">
      <w:pPr>
        <w:pStyle w:val="paragraph"/>
      </w:pPr>
      <w:r w:rsidRPr="00322F3B">
        <w:tab/>
        <w:t>(c)</w:t>
      </w:r>
      <w:r w:rsidRPr="00322F3B">
        <w:tab/>
        <w:t>the sum of:</w:t>
      </w:r>
    </w:p>
    <w:p w14:paraId="49A69777" w14:textId="7112BB0F" w:rsidR="00D16FF7" w:rsidRPr="00322F3B" w:rsidRDefault="00D16FF7" w:rsidP="00D16FF7">
      <w:pPr>
        <w:pStyle w:val="paragraphsub"/>
      </w:pPr>
      <w:r w:rsidRPr="00322F3B">
        <w:tab/>
        <w:t>(i)</w:t>
      </w:r>
      <w:r w:rsidRPr="00322F3B">
        <w:tab/>
        <w:t xml:space="preserve">the entity’s </w:t>
      </w:r>
      <w:r w:rsidR="009953FD" w:rsidRPr="009953FD">
        <w:rPr>
          <w:position w:val="6"/>
          <w:sz w:val="16"/>
        </w:rPr>
        <w:t>*</w:t>
      </w:r>
      <w:r w:rsidRPr="00322F3B">
        <w:t>exploration credits allocation for the credit year; and</w:t>
      </w:r>
    </w:p>
    <w:p w14:paraId="170D87D3" w14:textId="52749DEF" w:rsidR="00D16FF7" w:rsidRPr="00322F3B" w:rsidRDefault="00D16FF7" w:rsidP="00D16FF7">
      <w:pPr>
        <w:pStyle w:val="paragraphsub"/>
      </w:pPr>
      <w:r w:rsidRPr="00322F3B">
        <w:tab/>
        <w:t>(ii)</w:t>
      </w:r>
      <w:r w:rsidRPr="00322F3B">
        <w:tab/>
        <w:t xml:space="preserve">the entity’s </w:t>
      </w:r>
      <w:r w:rsidR="009953FD" w:rsidRPr="009953FD">
        <w:rPr>
          <w:position w:val="6"/>
          <w:sz w:val="16"/>
        </w:rPr>
        <w:t>*</w:t>
      </w:r>
      <w:r w:rsidRPr="00322F3B">
        <w:t>unused allocation of exploration credits from the income year immediately preceding the credit year.</w:t>
      </w:r>
    </w:p>
    <w:p w14:paraId="7D206A16" w14:textId="29F4477D" w:rsidR="00094FC9" w:rsidRPr="00322F3B" w:rsidRDefault="00094FC9" w:rsidP="00094FC9">
      <w:pPr>
        <w:pStyle w:val="notetext"/>
      </w:pPr>
      <w:r w:rsidRPr="00322F3B">
        <w:t>Note:</w:t>
      </w:r>
      <w:r w:rsidRPr="00322F3B">
        <w:tab/>
        <w:t>The entity cannot have an unused allocation of exploration credits from the 2020</w:t>
      </w:r>
      <w:r w:rsidR="009953FD">
        <w:noBreakHyphen/>
      </w:r>
      <w:r w:rsidRPr="00322F3B">
        <w:t xml:space="preserve">21 income year: see </w:t>
      </w:r>
      <w:r w:rsidR="009953FD">
        <w:t>subsection 4</w:t>
      </w:r>
      <w:r w:rsidRPr="00322F3B">
        <w:t>18</w:t>
      </w:r>
      <w:r w:rsidR="009953FD">
        <w:noBreakHyphen/>
      </w:r>
      <w:r w:rsidRPr="00322F3B">
        <w:t>82(3A).</w:t>
      </w:r>
    </w:p>
    <w:p w14:paraId="5F92D649" w14:textId="2DE44E4B" w:rsidR="00D16FF7" w:rsidRPr="00322F3B" w:rsidRDefault="00D16FF7" w:rsidP="00D16FF7">
      <w:pPr>
        <w:pStyle w:val="subsection"/>
      </w:pPr>
      <w:r w:rsidRPr="00322F3B">
        <w:tab/>
        <w:t>(3)</w:t>
      </w:r>
      <w:r w:rsidRPr="00322F3B">
        <w:tab/>
        <w:t xml:space="preserve">In working out the entity’s </w:t>
      </w:r>
      <w:r w:rsidR="009953FD" w:rsidRPr="009953FD">
        <w:rPr>
          <w:position w:val="6"/>
          <w:sz w:val="16"/>
        </w:rPr>
        <w:t>*</w:t>
      </w:r>
      <w:r w:rsidRPr="00322F3B">
        <w:t xml:space="preserve">greenfields minerals expenditure for the credit year for the purposes of </w:t>
      </w:r>
      <w:r w:rsidR="00825006" w:rsidRPr="00322F3B">
        <w:t>paragraph (</w:t>
      </w:r>
      <w:r w:rsidRPr="00322F3B">
        <w:t>2)(a), reduce that greenfields minerals expenditure by the sum of:</w:t>
      </w:r>
    </w:p>
    <w:p w14:paraId="1F3397F2" w14:textId="4B7C9469" w:rsidR="00D16FF7" w:rsidRPr="00322F3B" w:rsidRDefault="00D16FF7" w:rsidP="00D16FF7">
      <w:pPr>
        <w:pStyle w:val="paragraph"/>
      </w:pPr>
      <w:r w:rsidRPr="00322F3B">
        <w:lastRenderedPageBreak/>
        <w:tab/>
        <w:t>(a)</w:t>
      </w:r>
      <w:r w:rsidRPr="00322F3B">
        <w:tab/>
        <w:t xml:space="preserve">all </w:t>
      </w:r>
      <w:r w:rsidR="009953FD" w:rsidRPr="009953FD">
        <w:rPr>
          <w:position w:val="6"/>
          <w:sz w:val="16"/>
        </w:rPr>
        <w:t>*</w:t>
      </w:r>
      <w:r w:rsidRPr="00322F3B">
        <w:t>recoupments that the entity receives in relation to the entity’s greenfields minerals expenditure for the credit year; and</w:t>
      </w:r>
    </w:p>
    <w:p w14:paraId="1958E832" w14:textId="77777777" w:rsidR="00D16FF7" w:rsidRPr="00322F3B" w:rsidRDefault="00D16FF7" w:rsidP="00D16FF7">
      <w:pPr>
        <w:pStyle w:val="paragraph"/>
      </w:pPr>
      <w:r w:rsidRPr="00322F3B">
        <w:tab/>
        <w:t>(b)</w:t>
      </w:r>
      <w:r w:rsidRPr="00322F3B">
        <w:tab/>
        <w:t>if:</w:t>
      </w:r>
    </w:p>
    <w:p w14:paraId="02D0925F" w14:textId="5F5CFDE4" w:rsidR="00D16FF7" w:rsidRPr="00322F3B" w:rsidRDefault="00D16FF7" w:rsidP="00D16FF7">
      <w:pPr>
        <w:pStyle w:val="paragraphsub"/>
      </w:pPr>
      <w:r w:rsidRPr="00322F3B">
        <w:tab/>
        <w:t>(i)</w:t>
      </w:r>
      <w:r w:rsidRPr="00322F3B">
        <w:tab/>
        <w:t xml:space="preserve">an amount has been included in the entity’s assessable income because a </w:t>
      </w:r>
      <w:r w:rsidR="009953FD" w:rsidRPr="009953FD">
        <w:rPr>
          <w:position w:val="6"/>
          <w:sz w:val="16"/>
        </w:rPr>
        <w:t>*</w:t>
      </w:r>
      <w:r w:rsidRPr="00322F3B">
        <w:t xml:space="preserve">balancing adjustment event occurs for a </w:t>
      </w:r>
      <w:r w:rsidR="009953FD" w:rsidRPr="009953FD">
        <w:rPr>
          <w:position w:val="6"/>
          <w:sz w:val="16"/>
        </w:rPr>
        <w:t>*</w:t>
      </w:r>
      <w:r w:rsidRPr="00322F3B">
        <w:t>depreciating asset; and</w:t>
      </w:r>
    </w:p>
    <w:p w14:paraId="168BEF93" w14:textId="6597036F" w:rsidR="00D16FF7" w:rsidRPr="00322F3B" w:rsidRDefault="00D16FF7" w:rsidP="00D16FF7">
      <w:pPr>
        <w:pStyle w:val="paragraphsub"/>
      </w:pPr>
      <w:r w:rsidRPr="00322F3B">
        <w:tab/>
        <w:t>(ii)</w:t>
      </w:r>
      <w:r w:rsidRPr="00322F3B">
        <w:tab/>
        <w:t xml:space="preserve">all or part of the amount of the deduction to which the entity is entitled under </w:t>
      </w:r>
      <w:r w:rsidR="009953FD">
        <w:t>section 4</w:t>
      </w:r>
      <w:r w:rsidRPr="00322F3B">
        <w:t>0</w:t>
      </w:r>
      <w:r w:rsidR="009953FD">
        <w:noBreakHyphen/>
      </w:r>
      <w:r w:rsidRPr="00322F3B">
        <w:t>25 for the credit year in relation to the decline in value of the asset is included in the entity’s greenfields minerals expenditure for that year;</w:t>
      </w:r>
    </w:p>
    <w:p w14:paraId="1172A290" w14:textId="77777777" w:rsidR="00D16FF7" w:rsidRPr="00322F3B" w:rsidRDefault="00D16FF7" w:rsidP="00D16FF7">
      <w:pPr>
        <w:pStyle w:val="paragraph"/>
      </w:pPr>
      <w:r w:rsidRPr="00322F3B">
        <w:tab/>
      </w:r>
      <w:r w:rsidRPr="00322F3B">
        <w:tab/>
        <w:t>so much of the amount of that deduction as was included in that greenfields minerals expenditure.</w:t>
      </w:r>
    </w:p>
    <w:p w14:paraId="75D335B7" w14:textId="3F598DE6" w:rsidR="00D16FF7" w:rsidRPr="00322F3B" w:rsidRDefault="00D16FF7" w:rsidP="00D16FF7">
      <w:pPr>
        <w:pStyle w:val="subsection"/>
      </w:pPr>
      <w:r w:rsidRPr="00322F3B">
        <w:tab/>
        <w:t>(4)</w:t>
      </w:r>
      <w:r w:rsidRPr="00322F3B">
        <w:tab/>
        <w:t xml:space="preserve">In working out the entity’s </w:t>
      </w:r>
      <w:r w:rsidR="009953FD" w:rsidRPr="009953FD">
        <w:rPr>
          <w:position w:val="6"/>
          <w:sz w:val="16"/>
        </w:rPr>
        <w:t>*</w:t>
      </w:r>
      <w:r w:rsidRPr="00322F3B">
        <w:t xml:space="preserve">tax loss for the credit year for the purposes of </w:t>
      </w:r>
      <w:r w:rsidR="00825006" w:rsidRPr="00322F3B">
        <w:t>paragraph (</w:t>
      </w:r>
      <w:r w:rsidRPr="00322F3B">
        <w:t>2)(b), reduce that tax loss by the sum of:</w:t>
      </w:r>
    </w:p>
    <w:p w14:paraId="42C0B1A7" w14:textId="2B994A8F" w:rsidR="00D16FF7" w:rsidRPr="00322F3B" w:rsidRDefault="00D16FF7" w:rsidP="00D16FF7">
      <w:pPr>
        <w:pStyle w:val="paragraph"/>
      </w:pPr>
      <w:r w:rsidRPr="00322F3B">
        <w:tab/>
        <w:t>(a)</w:t>
      </w:r>
      <w:r w:rsidRPr="00322F3B">
        <w:tab/>
        <w:t xml:space="preserve">all </w:t>
      </w:r>
      <w:r w:rsidR="009953FD" w:rsidRPr="009953FD">
        <w:rPr>
          <w:position w:val="6"/>
          <w:sz w:val="16"/>
        </w:rPr>
        <w:t>*</w:t>
      </w:r>
      <w:r w:rsidRPr="00322F3B">
        <w:t xml:space="preserve">recoupments that the entity receives in relation to the entity’s </w:t>
      </w:r>
      <w:r w:rsidR="009953FD" w:rsidRPr="009953FD">
        <w:rPr>
          <w:position w:val="6"/>
          <w:sz w:val="16"/>
        </w:rPr>
        <w:t>*</w:t>
      </w:r>
      <w:r w:rsidRPr="00322F3B">
        <w:t>greenfields minerals expenditure for the credit year; and</w:t>
      </w:r>
    </w:p>
    <w:p w14:paraId="756C3D64" w14:textId="77777777" w:rsidR="00D16FF7" w:rsidRPr="00322F3B" w:rsidRDefault="00D16FF7" w:rsidP="00D16FF7">
      <w:pPr>
        <w:pStyle w:val="paragraph"/>
      </w:pPr>
      <w:r w:rsidRPr="00322F3B">
        <w:tab/>
        <w:t>(b)</w:t>
      </w:r>
      <w:r w:rsidRPr="00322F3B">
        <w:tab/>
        <w:t>any part of the entity’s tax loss for the credit year that would not be deductible in the income year immediately following the credit year; and</w:t>
      </w:r>
    </w:p>
    <w:p w14:paraId="547C0A7B" w14:textId="77777777" w:rsidR="00D16FF7" w:rsidRPr="00322F3B" w:rsidRDefault="00D16FF7" w:rsidP="00D16FF7">
      <w:pPr>
        <w:pStyle w:val="paragraph"/>
      </w:pPr>
      <w:r w:rsidRPr="00322F3B">
        <w:tab/>
        <w:t>(c)</w:t>
      </w:r>
      <w:r w:rsidRPr="00322F3B">
        <w:tab/>
        <w:t>if:</w:t>
      </w:r>
    </w:p>
    <w:p w14:paraId="35AAF2EA" w14:textId="6221BDC3" w:rsidR="00D16FF7" w:rsidRPr="00322F3B" w:rsidRDefault="00D16FF7" w:rsidP="00D16FF7">
      <w:pPr>
        <w:pStyle w:val="paragraphsub"/>
      </w:pPr>
      <w:r w:rsidRPr="00322F3B">
        <w:tab/>
        <w:t>(i)</w:t>
      </w:r>
      <w:r w:rsidRPr="00322F3B">
        <w:tab/>
        <w:t xml:space="preserve">an amount has been included in the entity’s assessable income because a </w:t>
      </w:r>
      <w:r w:rsidR="009953FD" w:rsidRPr="009953FD">
        <w:rPr>
          <w:position w:val="6"/>
          <w:sz w:val="16"/>
        </w:rPr>
        <w:t>*</w:t>
      </w:r>
      <w:r w:rsidRPr="00322F3B">
        <w:t xml:space="preserve">balancing adjustment event occurs for a </w:t>
      </w:r>
      <w:r w:rsidR="009953FD" w:rsidRPr="009953FD">
        <w:rPr>
          <w:position w:val="6"/>
          <w:sz w:val="16"/>
        </w:rPr>
        <w:t>*</w:t>
      </w:r>
      <w:r w:rsidRPr="00322F3B">
        <w:t>depreciating asset; and</w:t>
      </w:r>
    </w:p>
    <w:p w14:paraId="7A35D9DD" w14:textId="5307E348" w:rsidR="00D16FF7" w:rsidRPr="00322F3B" w:rsidRDefault="00D16FF7" w:rsidP="00D16FF7">
      <w:pPr>
        <w:pStyle w:val="paragraphsub"/>
      </w:pPr>
      <w:r w:rsidRPr="00322F3B">
        <w:tab/>
        <w:t>(ii)</w:t>
      </w:r>
      <w:r w:rsidRPr="00322F3B">
        <w:tab/>
        <w:t xml:space="preserve">all or part of the amount of the deduction to which the entity is entitled under </w:t>
      </w:r>
      <w:r w:rsidR="009953FD">
        <w:t>section 4</w:t>
      </w:r>
      <w:r w:rsidRPr="00322F3B">
        <w:t>0</w:t>
      </w:r>
      <w:r w:rsidR="009953FD">
        <w:noBreakHyphen/>
      </w:r>
      <w:r w:rsidRPr="00322F3B">
        <w:t>25 for the credit year in relation to the decline in value of the asset is included in the entity’s greenfields minerals expenditure for that year;</w:t>
      </w:r>
    </w:p>
    <w:p w14:paraId="7EF3F1D6" w14:textId="77777777" w:rsidR="00D16FF7" w:rsidRPr="00322F3B" w:rsidRDefault="00D16FF7" w:rsidP="00D16FF7">
      <w:pPr>
        <w:pStyle w:val="paragraph"/>
      </w:pPr>
      <w:r w:rsidRPr="00322F3B">
        <w:tab/>
      </w:r>
      <w:r w:rsidRPr="00322F3B">
        <w:tab/>
        <w:t>so much of the amount of that deduction as was included in that greenfields minerals expenditure.</w:t>
      </w:r>
    </w:p>
    <w:p w14:paraId="6F919700" w14:textId="309A8E74" w:rsidR="00D16FF7" w:rsidRPr="00322F3B" w:rsidRDefault="00D16FF7" w:rsidP="00D16FF7">
      <w:pPr>
        <w:pStyle w:val="subsection"/>
      </w:pPr>
      <w:r w:rsidRPr="00322F3B">
        <w:tab/>
        <w:t>(5)</w:t>
      </w:r>
      <w:r w:rsidRPr="00322F3B">
        <w:tab/>
        <w:t xml:space="preserve">For the purposes of </w:t>
      </w:r>
      <w:r w:rsidR="00825006" w:rsidRPr="00322F3B">
        <w:t>paragraph (</w:t>
      </w:r>
      <w:r w:rsidRPr="00322F3B">
        <w:t xml:space="preserve">4)(b), assume that the entity’s assessable income for the income year immediately following the </w:t>
      </w:r>
      <w:r w:rsidRPr="00322F3B">
        <w:lastRenderedPageBreak/>
        <w:t xml:space="preserve">credit year is sufficient to allow the entity to utilise the whole of that </w:t>
      </w:r>
      <w:r w:rsidR="009953FD" w:rsidRPr="009953FD">
        <w:rPr>
          <w:position w:val="6"/>
          <w:sz w:val="16"/>
        </w:rPr>
        <w:t>*</w:t>
      </w:r>
      <w:r w:rsidRPr="00322F3B">
        <w:t>tax loss in relation to the credit year.</w:t>
      </w:r>
    </w:p>
    <w:p w14:paraId="3F5AC95F" w14:textId="251CFE84" w:rsidR="00D16FF7" w:rsidRPr="00322F3B" w:rsidRDefault="00D16FF7" w:rsidP="00D16FF7">
      <w:pPr>
        <w:pStyle w:val="subsection"/>
      </w:pPr>
      <w:r w:rsidRPr="00322F3B">
        <w:tab/>
        <w:t>(6)</w:t>
      </w:r>
      <w:r w:rsidRPr="00322F3B">
        <w:tab/>
        <w:t xml:space="preserve">A failure to comply with this section does not invalidate the creation of an </w:t>
      </w:r>
      <w:r w:rsidR="009953FD" w:rsidRPr="009953FD">
        <w:rPr>
          <w:position w:val="6"/>
          <w:sz w:val="16"/>
        </w:rPr>
        <w:t>*</w:t>
      </w:r>
      <w:r w:rsidRPr="00322F3B">
        <w:t>exploration credit.</w:t>
      </w:r>
    </w:p>
    <w:p w14:paraId="18EC0A6B" w14:textId="215DD1DD" w:rsidR="00D16FF7" w:rsidRPr="00322F3B" w:rsidRDefault="00D16FF7" w:rsidP="00D16FF7">
      <w:pPr>
        <w:pStyle w:val="ActHead5"/>
      </w:pPr>
      <w:bookmarkStart w:id="726" w:name="_Toc201756156"/>
      <w:r w:rsidRPr="00322F3B">
        <w:rPr>
          <w:rStyle w:val="CharSectno"/>
        </w:rPr>
        <w:t>418</w:t>
      </w:r>
      <w:r w:rsidR="009953FD">
        <w:rPr>
          <w:rStyle w:val="CharSectno"/>
        </w:rPr>
        <w:noBreakHyphen/>
      </w:r>
      <w:r w:rsidRPr="00322F3B">
        <w:rPr>
          <w:rStyle w:val="CharSectno"/>
        </w:rPr>
        <w:t>95</w:t>
      </w:r>
      <w:r w:rsidRPr="00322F3B">
        <w:t xml:space="preserve">  Effect on tax losses of creating exploration credits</w:t>
      </w:r>
      <w:bookmarkEnd w:id="726"/>
    </w:p>
    <w:p w14:paraId="32587A99" w14:textId="5B07D4AD" w:rsidR="00D16FF7" w:rsidRPr="00322F3B" w:rsidRDefault="00D16FF7" w:rsidP="00D16FF7">
      <w:pPr>
        <w:pStyle w:val="subsection"/>
        <w:rPr>
          <w:noProof/>
          <w:position w:val="-46"/>
        </w:rPr>
      </w:pPr>
      <w:r w:rsidRPr="00322F3B">
        <w:tab/>
        <w:t>(1)</w:t>
      </w:r>
      <w:r w:rsidRPr="00322F3B">
        <w:tab/>
        <w:t xml:space="preserve">If an entity creates any </w:t>
      </w:r>
      <w:r w:rsidR="009953FD" w:rsidRPr="009953FD">
        <w:rPr>
          <w:position w:val="6"/>
          <w:sz w:val="16"/>
        </w:rPr>
        <w:t>*</w:t>
      </w:r>
      <w:r w:rsidRPr="00322F3B">
        <w:t xml:space="preserve">exploration credits for a </w:t>
      </w:r>
      <w:r w:rsidR="009953FD" w:rsidRPr="009953FD">
        <w:rPr>
          <w:position w:val="6"/>
          <w:sz w:val="16"/>
        </w:rPr>
        <w:t>*</w:t>
      </w:r>
      <w:r w:rsidRPr="00322F3B">
        <w:t xml:space="preserve">loss year, the amount of the entity’s </w:t>
      </w:r>
      <w:r w:rsidR="009953FD" w:rsidRPr="009953FD">
        <w:rPr>
          <w:position w:val="6"/>
          <w:sz w:val="16"/>
        </w:rPr>
        <w:t>*</w:t>
      </w:r>
      <w:r w:rsidRPr="00322F3B">
        <w:t>tax loss for the loss year is reduced by the amount worked out as follows:</w:t>
      </w:r>
    </w:p>
    <w:p w14:paraId="0763FD40" w14:textId="77777777" w:rsidR="00D16FF7" w:rsidRPr="00322F3B" w:rsidRDefault="00112FB9" w:rsidP="00D16FF7">
      <w:pPr>
        <w:pStyle w:val="subsection2"/>
      </w:pPr>
      <w:r w:rsidRPr="00322F3B">
        <w:rPr>
          <w:noProof/>
        </w:rPr>
        <w:drawing>
          <wp:inline distT="0" distB="0" distL="0" distR="0" wp14:anchorId="0C1BBF81" wp14:editId="1F8E6413">
            <wp:extent cx="2209800" cy="752475"/>
            <wp:effectExtent l="0" t="0" r="0" b="0"/>
            <wp:docPr id="8" name="Picture 8" descr="Start formula start fraction The sum of all the *exploration credits the entity creates for the *loss year over The entity's *corporate tax rate for the loss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09800" cy="752475"/>
                    </a:xfrm>
                    <a:prstGeom prst="rect">
                      <a:avLst/>
                    </a:prstGeom>
                    <a:noFill/>
                    <a:ln>
                      <a:noFill/>
                    </a:ln>
                  </pic:spPr>
                </pic:pic>
              </a:graphicData>
            </a:graphic>
          </wp:inline>
        </w:drawing>
      </w:r>
    </w:p>
    <w:p w14:paraId="21F74689" w14:textId="68D4D3F8" w:rsidR="00D16FF7" w:rsidRPr="00322F3B" w:rsidRDefault="00D16FF7" w:rsidP="00D16FF7">
      <w:pPr>
        <w:pStyle w:val="subsection"/>
      </w:pPr>
      <w:r w:rsidRPr="00322F3B">
        <w:tab/>
        <w:t>(2)</w:t>
      </w:r>
      <w:r w:rsidRPr="00322F3B">
        <w:tab/>
        <w:t xml:space="preserve">However, if the amount worked out under </w:t>
      </w:r>
      <w:r w:rsidR="00825006" w:rsidRPr="00322F3B">
        <w:t>subsection (</w:t>
      </w:r>
      <w:r w:rsidRPr="00322F3B">
        <w:t xml:space="preserve">1) equals or exceeds what would (apart from this section) be the entity’s </w:t>
      </w:r>
      <w:r w:rsidR="009953FD" w:rsidRPr="009953FD">
        <w:rPr>
          <w:position w:val="6"/>
          <w:sz w:val="16"/>
        </w:rPr>
        <w:t>*</w:t>
      </w:r>
      <w:r w:rsidRPr="00322F3B">
        <w:t xml:space="preserve">tax loss for the </w:t>
      </w:r>
      <w:r w:rsidR="009953FD" w:rsidRPr="009953FD">
        <w:rPr>
          <w:position w:val="6"/>
          <w:sz w:val="16"/>
        </w:rPr>
        <w:t>*</w:t>
      </w:r>
      <w:r w:rsidRPr="00322F3B">
        <w:t>loss year, that tax loss is taken to be nil.</w:t>
      </w:r>
    </w:p>
    <w:p w14:paraId="2659B7C9" w14:textId="780AB770" w:rsidR="00D16FF7" w:rsidRPr="00322F3B" w:rsidRDefault="00D16FF7" w:rsidP="00D16FF7">
      <w:pPr>
        <w:pStyle w:val="ActHead4"/>
      </w:pPr>
      <w:bookmarkStart w:id="727" w:name="_Toc201756157"/>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DA</w:t>
      </w:r>
      <w:r w:rsidRPr="00322F3B">
        <w:t>—</w:t>
      </w:r>
      <w:r w:rsidRPr="00322F3B">
        <w:rPr>
          <w:rStyle w:val="CharSubdText"/>
        </w:rPr>
        <w:t>Exploration credits allocation</w:t>
      </w:r>
      <w:bookmarkEnd w:id="727"/>
    </w:p>
    <w:p w14:paraId="5AEC4E78" w14:textId="77777777" w:rsidR="00D16FF7" w:rsidRPr="00322F3B" w:rsidRDefault="00D16FF7" w:rsidP="00D16FF7">
      <w:pPr>
        <w:pStyle w:val="TofSectsHeading"/>
        <w:keepNext/>
        <w:keepLines/>
      </w:pPr>
      <w:r w:rsidRPr="00322F3B">
        <w:t>Table of sections</w:t>
      </w:r>
    </w:p>
    <w:p w14:paraId="368B3121" w14:textId="591BAE49" w:rsidR="00D16FF7" w:rsidRPr="00322F3B" w:rsidRDefault="00D16FF7" w:rsidP="00D16FF7">
      <w:pPr>
        <w:pStyle w:val="TofSectsSection"/>
      </w:pPr>
      <w:r w:rsidRPr="00322F3B">
        <w:t>418</w:t>
      </w:r>
      <w:r w:rsidR="009953FD">
        <w:noBreakHyphen/>
      </w:r>
      <w:r w:rsidRPr="00322F3B">
        <w:t>100</w:t>
      </w:r>
      <w:r w:rsidRPr="00322F3B">
        <w:tab/>
        <w:t>Applying for an exploration credits allocation</w:t>
      </w:r>
    </w:p>
    <w:p w14:paraId="14E8892C" w14:textId="349EA791" w:rsidR="00D16FF7" w:rsidRPr="00322F3B" w:rsidRDefault="00D16FF7" w:rsidP="00D16FF7">
      <w:pPr>
        <w:pStyle w:val="TofSectsSection"/>
      </w:pPr>
      <w:r w:rsidRPr="00322F3B">
        <w:t>418</w:t>
      </w:r>
      <w:r w:rsidR="009953FD">
        <w:noBreakHyphen/>
      </w:r>
      <w:r w:rsidRPr="00322F3B">
        <w:t>101</w:t>
      </w:r>
      <w:r w:rsidRPr="00322F3B">
        <w:tab/>
        <w:t>Determination by the Commissioner</w:t>
      </w:r>
    </w:p>
    <w:p w14:paraId="37E309B8" w14:textId="222E6C04" w:rsidR="00D16FF7" w:rsidRPr="00322F3B" w:rsidRDefault="00D16FF7" w:rsidP="00D16FF7">
      <w:pPr>
        <w:pStyle w:val="TofSectsSection"/>
      </w:pPr>
      <w:r w:rsidRPr="00322F3B">
        <w:t>418</w:t>
      </w:r>
      <w:r w:rsidR="009953FD">
        <w:noBreakHyphen/>
      </w:r>
      <w:r w:rsidRPr="00322F3B">
        <w:t>102</w:t>
      </w:r>
      <w:r w:rsidRPr="00322F3B">
        <w:tab/>
        <w:t>General allocation rules</w:t>
      </w:r>
    </w:p>
    <w:p w14:paraId="1BF89C2E" w14:textId="1CEB510D" w:rsidR="00D16FF7" w:rsidRPr="00322F3B" w:rsidRDefault="00D16FF7" w:rsidP="00D16FF7">
      <w:pPr>
        <w:pStyle w:val="TofSectsSection"/>
      </w:pPr>
      <w:r w:rsidRPr="00322F3B">
        <w:t>418</w:t>
      </w:r>
      <w:r w:rsidR="009953FD">
        <w:noBreakHyphen/>
      </w:r>
      <w:r w:rsidRPr="00322F3B">
        <w:t>103</w:t>
      </w:r>
      <w:r w:rsidRPr="00322F3B">
        <w:tab/>
        <w:t xml:space="preserve">Meaning of </w:t>
      </w:r>
      <w:r w:rsidRPr="00322F3B">
        <w:rPr>
          <w:rStyle w:val="CharBoldItalic"/>
        </w:rPr>
        <w:t>annual exploration cap</w:t>
      </w:r>
    </w:p>
    <w:p w14:paraId="2B8C5D5D" w14:textId="7DCD9856" w:rsidR="00D16FF7" w:rsidRPr="00322F3B" w:rsidRDefault="00D16FF7" w:rsidP="00D16FF7">
      <w:pPr>
        <w:pStyle w:val="TofSectsSection"/>
      </w:pPr>
      <w:r w:rsidRPr="00322F3B">
        <w:t>418</w:t>
      </w:r>
      <w:r w:rsidR="009953FD">
        <w:noBreakHyphen/>
      </w:r>
      <w:r w:rsidRPr="00322F3B">
        <w:t>104</w:t>
      </w:r>
      <w:r w:rsidRPr="00322F3B">
        <w:tab/>
        <w:t>Failure to comply with this Subdivision does not affect allocation</w:t>
      </w:r>
    </w:p>
    <w:p w14:paraId="42E68BA8" w14:textId="4500BD89" w:rsidR="00D16FF7" w:rsidRPr="00322F3B" w:rsidRDefault="00D16FF7" w:rsidP="00D16FF7">
      <w:pPr>
        <w:pStyle w:val="ActHead5"/>
      </w:pPr>
      <w:bookmarkStart w:id="728" w:name="_Toc201756158"/>
      <w:r w:rsidRPr="00322F3B">
        <w:rPr>
          <w:rStyle w:val="CharSectno"/>
        </w:rPr>
        <w:t>418</w:t>
      </w:r>
      <w:r w:rsidR="009953FD">
        <w:rPr>
          <w:rStyle w:val="CharSectno"/>
        </w:rPr>
        <w:noBreakHyphen/>
      </w:r>
      <w:r w:rsidRPr="00322F3B">
        <w:rPr>
          <w:rStyle w:val="CharSectno"/>
        </w:rPr>
        <w:t>100</w:t>
      </w:r>
      <w:r w:rsidRPr="00322F3B">
        <w:t xml:space="preserve">  Applying for an exploration credits allocation</w:t>
      </w:r>
      <w:bookmarkEnd w:id="728"/>
    </w:p>
    <w:p w14:paraId="218881D4" w14:textId="585E5C4E" w:rsidR="00D16FF7" w:rsidRPr="00322F3B" w:rsidRDefault="00D16FF7" w:rsidP="00D16FF7">
      <w:pPr>
        <w:pStyle w:val="subsection"/>
      </w:pPr>
      <w:r w:rsidRPr="00322F3B">
        <w:tab/>
        <w:t>(1)</w:t>
      </w:r>
      <w:r w:rsidRPr="00322F3B">
        <w:tab/>
        <w:t xml:space="preserve">An entity may apply to the Commissioner for a determination under </w:t>
      </w:r>
      <w:r w:rsidR="009953FD">
        <w:t>section 4</w:t>
      </w:r>
      <w:r w:rsidRPr="00322F3B">
        <w:t>18</w:t>
      </w:r>
      <w:r w:rsidR="009953FD">
        <w:noBreakHyphen/>
      </w:r>
      <w:r w:rsidRPr="00322F3B">
        <w:t xml:space="preserve">101 allocating </w:t>
      </w:r>
      <w:r w:rsidR="009953FD" w:rsidRPr="009953FD">
        <w:rPr>
          <w:position w:val="6"/>
          <w:sz w:val="16"/>
        </w:rPr>
        <w:t>*</w:t>
      </w:r>
      <w:r w:rsidRPr="00322F3B">
        <w:t>exploration credits to the entity for an income year.</w:t>
      </w:r>
    </w:p>
    <w:p w14:paraId="0CE954AC" w14:textId="0E466365" w:rsidR="00D16FF7" w:rsidRPr="00322F3B" w:rsidRDefault="00D16FF7" w:rsidP="00D16FF7">
      <w:pPr>
        <w:pStyle w:val="subsection"/>
      </w:pPr>
      <w:r w:rsidRPr="00322F3B">
        <w:lastRenderedPageBreak/>
        <w:tab/>
        <w:t>(2)</w:t>
      </w:r>
      <w:r w:rsidRPr="00322F3B">
        <w:tab/>
        <w:t xml:space="preserve">The application must be made within 1 month before the start of the </w:t>
      </w:r>
      <w:r w:rsidR="009953FD" w:rsidRPr="009953FD">
        <w:rPr>
          <w:position w:val="6"/>
          <w:sz w:val="16"/>
        </w:rPr>
        <w:t>*</w:t>
      </w:r>
      <w:r w:rsidRPr="00322F3B">
        <w:t>financial year corresponding to the income year for which the allocation is sought.</w:t>
      </w:r>
    </w:p>
    <w:p w14:paraId="6E61F5DE" w14:textId="77777777" w:rsidR="00D16FF7" w:rsidRPr="00322F3B" w:rsidRDefault="00D16FF7" w:rsidP="00D16FF7">
      <w:pPr>
        <w:pStyle w:val="subsection"/>
      </w:pPr>
      <w:r w:rsidRPr="00322F3B">
        <w:tab/>
        <w:t>(3)</w:t>
      </w:r>
      <w:r w:rsidRPr="00322F3B">
        <w:tab/>
        <w:t>The application must:</w:t>
      </w:r>
    </w:p>
    <w:p w14:paraId="3F222602" w14:textId="22317B0F" w:rsidR="00D16FF7" w:rsidRPr="00322F3B" w:rsidRDefault="00D16FF7" w:rsidP="00D16FF7">
      <w:pPr>
        <w:pStyle w:val="paragraph"/>
      </w:pPr>
      <w:r w:rsidRPr="00322F3B">
        <w:tab/>
        <w:t>(a)</w:t>
      </w:r>
      <w:r w:rsidRPr="00322F3B">
        <w:tab/>
        <w:t xml:space="preserve">be </w:t>
      </w:r>
      <w:r w:rsidR="009953FD" w:rsidRPr="009953FD">
        <w:rPr>
          <w:position w:val="6"/>
          <w:sz w:val="16"/>
        </w:rPr>
        <w:t>*</w:t>
      </w:r>
      <w:r w:rsidRPr="00322F3B">
        <w:t>lodged electronically; and</w:t>
      </w:r>
    </w:p>
    <w:p w14:paraId="1C18E4FC" w14:textId="4F63598D" w:rsidR="00D16FF7" w:rsidRPr="00322F3B" w:rsidRDefault="00D16FF7" w:rsidP="00D16FF7">
      <w:pPr>
        <w:pStyle w:val="paragraph"/>
      </w:pPr>
      <w:r w:rsidRPr="00322F3B">
        <w:tab/>
        <w:t>(b)</w:t>
      </w:r>
      <w:r w:rsidRPr="00322F3B">
        <w:tab/>
        <w:t xml:space="preserve">be in the </w:t>
      </w:r>
      <w:r w:rsidR="009953FD" w:rsidRPr="009953FD">
        <w:rPr>
          <w:position w:val="6"/>
          <w:sz w:val="16"/>
        </w:rPr>
        <w:t>*</w:t>
      </w:r>
      <w:r w:rsidRPr="00322F3B">
        <w:t>approved form; and</w:t>
      </w:r>
    </w:p>
    <w:p w14:paraId="02154B40" w14:textId="77777777" w:rsidR="00D16FF7" w:rsidRPr="00322F3B" w:rsidRDefault="00D16FF7" w:rsidP="00D16FF7">
      <w:pPr>
        <w:pStyle w:val="paragraph"/>
      </w:pPr>
      <w:r w:rsidRPr="00322F3B">
        <w:tab/>
        <w:t>(c)</w:t>
      </w:r>
      <w:r w:rsidRPr="00322F3B">
        <w:tab/>
        <w:t>include an estimate of:</w:t>
      </w:r>
    </w:p>
    <w:p w14:paraId="05F49678" w14:textId="169BA4C5" w:rsidR="00D16FF7" w:rsidRPr="00322F3B" w:rsidRDefault="00D16FF7" w:rsidP="00D16FF7">
      <w:pPr>
        <w:pStyle w:val="paragraphsub"/>
      </w:pPr>
      <w:r w:rsidRPr="00322F3B">
        <w:tab/>
        <w:t>(i)</w:t>
      </w:r>
      <w:r w:rsidRPr="00322F3B">
        <w:tab/>
        <w:t xml:space="preserve">the entity’s </w:t>
      </w:r>
      <w:r w:rsidR="009953FD" w:rsidRPr="009953FD">
        <w:rPr>
          <w:position w:val="6"/>
          <w:sz w:val="16"/>
        </w:rPr>
        <w:t>*</w:t>
      </w:r>
      <w:r w:rsidRPr="00322F3B">
        <w:t>greenfields minerals expenditure for the income year; and</w:t>
      </w:r>
    </w:p>
    <w:p w14:paraId="133D2043" w14:textId="4658E02C" w:rsidR="00D16FF7" w:rsidRPr="00322F3B" w:rsidRDefault="00D16FF7" w:rsidP="00D16FF7">
      <w:pPr>
        <w:pStyle w:val="paragraphsub"/>
      </w:pPr>
      <w:r w:rsidRPr="00322F3B">
        <w:tab/>
        <w:t>(ii)</w:t>
      </w:r>
      <w:r w:rsidRPr="00322F3B">
        <w:tab/>
        <w:t xml:space="preserve">the entity’s </w:t>
      </w:r>
      <w:r w:rsidR="009953FD" w:rsidRPr="009953FD">
        <w:rPr>
          <w:position w:val="6"/>
          <w:sz w:val="16"/>
        </w:rPr>
        <w:t>*</w:t>
      </w:r>
      <w:r w:rsidRPr="00322F3B">
        <w:t>tax loss for the income year; and</w:t>
      </w:r>
    </w:p>
    <w:p w14:paraId="2B0B6A52" w14:textId="4B7B30B9" w:rsidR="00D16FF7" w:rsidRPr="00322F3B" w:rsidRDefault="00D16FF7" w:rsidP="00D16FF7">
      <w:pPr>
        <w:pStyle w:val="paragraphsub"/>
      </w:pPr>
      <w:r w:rsidRPr="00322F3B">
        <w:tab/>
        <w:t>(iii)</w:t>
      </w:r>
      <w:r w:rsidRPr="00322F3B">
        <w:tab/>
        <w:t xml:space="preserve">the entity’s </w:t>
      </w:r>
      <w:r w:rsidR="009953FD" w:rsidRPr="009953FD">
        <w:rPr>
          <w:position w:val="6"/>
          <w:sz w:val="16"/>
        </w:rPr>
        <w:t>*</w:t>
      </w:r>
      <w:r w:rsidRPr="00322F3B">
        <w:t>corporate tax rate for the income year.</w:t>
      </w:r>
    </w:p>
    <w:p w14:paraId="6FFA9B06" w14:textId="77777777" w:rsidR="00D16FF7" w:rsidRPr="00322F3B" w:rsidRDefault="00D16FF7" w:rsidP="00D16FF7">
      <w:pPr>
        <w:pStyle w:val="subsection"/>
      </w:pPr>
      <w:r w:rsidRPr="00322F3B">
        <w:tab/>
        <w:t>(4)</w:t>
      </w:r>
      <w:r w:rsidRPr="00322F3B">
        <w:tab/>
        <w:t>The Commissioner must give the entity:</w:t>
      </w:r>
    </w:p>
    <w:p w14:paraId="7C1A2575" w14:textId="47E3695D" w:rsidR="00D16FF7" w:rsidRPr="00322F3B" w:rsidRDefault="00D16FF7" w:rsidP="00D16FF7">
      <w:pPr>
        <w:pStyle w:val="paragraph"/>
      </w:pPr>
      <w:r w:rsidRPr="00322F3B">
        <w:tab/>
        <w:t>(a)</w:t>
      </w:r>
      <w:r w:rsidRPr="00322F3B">
        <w:tab/>
        <w:t xml:space="preserve">if the Commissioner makes a determination under </w:t>
      </w:r>
      <w:r w:rsidR="009953FD">
        <w:t>section 4</w:t>
      </w:r>
      <w:r w:rsidRPr="00322F3B">
        <w:t>18</w:t>
      </w:r>
      <w:r w:rsidR="009953FD">
        <w:noBreakHyphen/>
      </w:r>
      <w:r w:rsidRPr="00322F3B">
        <w:t>101—a copy of the determination; or</w:t>
      </w:r>
    </w:p>
    <w:p w14:paraId="121BEDDF" w14:textId="77777777" w:rsidR="00D16FF7" w:rsidRPr="00322F3B" w:rsidRDefault="00D16FF7" w:rsidP="00D16FF7">
      <w:pPr>
        <w:pStyle w:val="paragraph"/>
      </w:pPr>
      <w:r w:rsidRPr="00322F3B">
        <w:tab/>
        <w:t>(b)</w:t>
      </w:r>
      <w:r w:rsidRPr="00322F3B">
        <w:tab/>
        <w:t>if the Commissioner decides to refuse the application—notice of that decision.</w:t>
      </w:r>
    </w:p>
    <w:p w14:paraId="54813AEF" w14:textId="32D01E62" w:rsidR="00D16FF7" w:rsidRPr="00322F3B" w:rsidRDefault="00D16FF7" w:rsidP="00D16FF7">
      <w:pPr>
        <w:pStyle w:val="ActHead5"/>
      </w:pPr>
      <w:bookmarkStart w:id="729" w:name="_Toc201756159"/>
      <w:r w:rsidRPr="00322F3B">
        <w:rPr>
          <w:rStyle w:val="CharSectno"/>
        </w:rPr>
        <w:t>418</w:t>
      </w:r>
      <w:r w:rsidR="009953FD">
        <w:rPr>
          <w:rStyle w:val="CharSectno"/>
        </w:rPr>
        <w:noBreakHyphen/>
      </w:r>
      <w:r w:rsidRPr="00322F3B">
        <w:rPr>
          <w:rStyle w:val="CharSectno"/>
        </w:rPr>
        <w:t>101</w:t>
      </w:r>
      <w:r w:rsidRPr="00322F3B">
        <w:t xml:space="preserve">  Determination by the Commissioner</w:t>
      </w:r>
      <w:bookmarkEnd w:id="729"/>
    </w:p>
    <w:p w14:paraId="7CBEC221" w14:textId="77777777" w:rsidR="00D16FF7" w:rsidRPr="00322F3B" w:rsidRDefault="00D16FF7" w:rsidP="00D16FF7">
      <w:pPr>
        <w:pStyle w:val="SubsectionHead"/>
      </w:pPr>
      <w:r w:rsidRPr="00322F3B">
        <w:t>Determination allocating exploration credits</w:t>
      </w:r>
    </w:p>
    <w:p w14:paraId="3D2A6DFD" w14:textId="055C2E4F" w:rsidR="00D16FF7" w:rsidRPr="00322F3B" w:rsidRDefault="00D16FF7" w:rsidP="00D16FF7">
      <w:pPr>
        <w:pStyle w:val="subsection"/>
      </w:pPr>
      <w:r w:rsidRPr="00322F3B">
        <w:tab/>
        <w:t>(1)</w:t>
      </w:r>
      <w:r w:rsidRPr="00322F3B">
        <w:tab/>
        <w:t xml:space="preserve">The Commissioner may make a written determination allocating </w:t>
      </w:r>
      <w:r w:rsidR="009953FD" w:rsidRPr="009953FD">
        <w:rPr>
          <w:position w:val="6"/>
          <w:sz w:val="16"/>
        </w:rPr>
        <w:t>*</w:t>
      </w:r>
      <w:r w:rsidRPr="00322F3B">
        <w:t>exploration credits of an amount specified in the determination to an entity for an income year.</w:t>
      </w:r>
    </w:p>
    <w:p w14:paraId="1FCA6272" w14:textId="77777777" w:rsidR="00D16FF7" w:rsidRPr="00322F3B" w:rsidRDefault="00D16FF7" w:rsidP="00D16FF7">
      <w:pPr>
        <w:pStyle w:val="SubsectionHead"/>
      </w:pPr>
      <w:r w:rsidRPr="00322F3B">
        <w:t>Circumstances in which the Commissioner must not make a determination</w:t>
      </w:r>
    </w:p>
    <w:p w14:paraId="322F7998" w14:textId="2F1FF561" w:rsidR="00D16FF7" w:rsidRPr="00322F3B" w:rsidRDefault="00D16FF7" w:rsidP="00D16FF7">
      <w:pPr>
        <w:pStyle w:val="subsection"/>
      </w:pPr>
      <w:r w:rsidRPr="00322F3B">
        <w:tab/>
        <w:t>(2)</w:t>
      </w:r>
      <w:r w:rsidRPr="00322F3B">
        <w:tab/>
        <w:t xml:space="preserve">The Commissioner must not make a determination allocating </w:t>
      </w:r>
      <w:r w:rsidR="009953FD" w:rsidRPr="009953FD">
        <w:rPr>
          <w:position w:val="6"/>
          <w:sz w:val="16"/>
        </w:rPr>
        <w:t>*</w:t>
      </w:r>
      <w:r w:rsidRPr="00322F3B">
        <w:t>exploration credits to an entity for an income year if the Commissioner is not satisfied that:</w:t>
      </w:r>
    </w:p>
    <w:p w14:paraId="62588F50" w14:textId="77777777" w:rsidR="00D16FF7" w:rsidRPr="00322F3B" w:rsidRDefault="00D16FF7" w:rsidP="00D16FF7">
      <w:pPr>
        <w:pStyle w:val="paragraph"/>
      </w:pPr>
      <w:r w:rsidRPr="00322F3B">
        <w:tab/>
        <w:t>(a)</w:t>
      </w:r>
      <w:r w:rsidRPr="00322F3B">
        <w:tab/>
        <w:t>there is a reasonable possibility that the entity will have:</w:t>
      </w:r>
    </w:p>
    <w:p w14:paraId="7A7EDAC2" w14:textId="66DE2E3F" w:rsidR="00D16FF7" w:rsidRPr="00322F3B" w:rsidRDefault="00D16FF7" w:rsidP="00D16FF7">
      <w:pPr>
        <w:pStyle w:val="paragraphsub"/>
      </w:pPr>
      <w:r w:rsidRPr="00322F3B">
        <w:tab/>
        <w:t>(i)</w:t>
      </w:r>
      <w:r w:rsidRPr="00322F3B">
        <w:tab/>
      </w:r>
      <w:r w:rsidR="009953FD" w:rsidRPr="009953FD">
        <w:rPr>
          <w:position w:val="6"/>
          <w:sz w:val="16"/>
        </w:rPr>
        <w:t>*</w:t>
      </w:r>
      <w:r w:rsidRPr="00322F3B">
        <w:t>greenfields minerals expenditure of the amount estimated by the entity in the application, or greater; and</w:t>
      </w:r>
    </w:p>
    <w:p w14:paraId="6F9B377D" w14:textId="63D30122" w:rsidR="00D16FF7" w:rsidRPr="00322F3B" w:rsidRDefault="00D16FF7" w:rsidP="00D16FF7">
      <w:pPr>
        <w:pStyle w:val="paragraphsub"/>
      </w:pPr>
      <w:r w:rsidRPr="00322F3B">
        <w:lastRenderedPageBreak/>
        <w:tab/>
        <w:t>(ii)</w:t>
      </w:r>
      <w:r w:rsidRPr="00322F3B">
        <w:tab/>
        <w:t xml:space="preserve">a </w:t>
      </w:r>
      <w:r w:rsidR="009953FD" w:rsidRPr="009953FD">
        <w:rPr>
          <w:position w:val="6"/>
          <w:sz w:val="16"/>
        </w:rPr>
        <w:t>*</w:t>
      </w:r>
      <w:r w:rsidRPr="00322F3B">
        <w:t>tax loss of the amount estimated by the entity in the application, or greater; and</w:t>
      </w:r>
    </w:p>
    <w:p w14:paraId="30ACAFB8" w14:textId="021BDA68" w:rsidR="00D16FF7" w:rsidRPr="00322F3B" w:rsidRDefault="00D16FF7" w:rsidP="00D16FF7">
      <w:pPr>
        <w:pStyle w:val="paragraphsub"/>
      </w:pPr>
      <w:r w:rsidRPr="00322F3B">
        <w:tab/>
        <w:t>(iii)</w:t>
      </w:r>
      <w:r w:rsidRPr="00322F3B">
        <w:tab/>
        <w:t xml:space="preserve">the </w:t>
      </w:r>
      <w:r w:rsidR="009953FD" w:rsidRPr="009953FD">
        <w:rPr>
          <w:position w:val="6"/>
          <w:sz w:val="16"/>
        </w:rPr>
        <w:t>*</w:t>
      </w:r>
      <w:r w:rsidRPr="00322F3B">
        <w:t>corporate tax rate estimated by the entity in the application; and</w:t>
      </w:r>
    </w:p>
    <w:p w14:paraId="6BDE02AD" w14:textId="77777777" w:rsidR="00D16FF7" w:rsidRPr="00322F3B" w:rsidRDefault="00D16FF7" w:rsidP="00D16FF7">
      <w:pPr>
        <w:pStyle w:val="paragraph"/>
      </w:pPr>
      <w:r w:rsidRPr="00322F3B">
        <w:tab/>
        <w:t>(b)</w:t>
      </w:r>
      <w:r w:rsidRPr="00322F3B">
        <w:tab/>
        <w:t>the entity meets any other requirement prescribed under the regulations.</w:t>
      </w:r>
    </w:p>
    <w:p w14:paraId="3F19A913" w14:textId="77777777" w:rsidR="00D16FF7" w:rsidRPr="00322F3B" w:rsidRDefault="00D16FF7" w:rsidP="00D16FF7">
      <w:pPr>
        <w:pStyle w:val="SubsectionHead"/>
      </w:pPr>
      <w:r w:rsidRPr="00322F3B">
        <w:t>Amount of the exploration credits allocated</w:t>
      </w:r>
    </w:p>
    <w:p w14:paraId="56780C0D" w14:textId="069012CF" w:rsidR="00D16FF7" w:rsidRPr="00322F3B" w:rsidRDefault="00D16FF7" w:rsidP="00D16FF7">
      <w:pPr>
        <w:pStyle w:val="subsection"/>
      </w:pPr>
      <w:r w:rsidRPr="00322F3B">
        <w:tab/>
        <w:t>(3)</w:t>
      </w:r>
      <w:r w:rsidRPr="00322F3B">
        <w:tab/>
        <w:t xml:space="preserve">The amount of the </w:t>
      </w:r>
      <w:r w:rsidR="009953FD" w:rsidRPr="009953FD">
        <w:rPr>
          <w:position w:val="6"/>
          <w:sz w:val="16"/>
        </w:rPr>
        <w:t>*</w:t>
      </w:r>
      <w:r w:rsidRPr="00322F3B">
        <w:t>exploration credits specified in the determination must be the smallest of the following amounts:</w:t>
      </w:r>
    </w:p>
    <w:p w14:paraId="567339DE" w14:textId="5C28A3CD" w:rsidR="00D16FF7" w:rsidRPr="00322F3B" w:rsidRDefault="00D16FF7" w:rsidP="00D16FF7">
      <w:pPr>
        <w:pStyle w:val="paragraph"/>
      </w:pPr>
      <w:r w:rsidRPr="00322F3B">
        <w:tab/>
        <w:t>(a)</w:t>
      </w:r>
      <w:r w:rsidRPr="00322F3B">
        <w:tab/>
        <w:t xml:space="preserve">the entity’s estimated </w:t>
      </w:r>
      <w:r w:rsidR="009953FD" w:rsidRPr="009953FD">
        <w:rPr>
          <w:position w:val="6"/>
          <w:sz w:val="16"/>
        </w:rPr>
        <w:t>*</w:t>
      </w:r>
      <w:r w:rsidRPr="00322F3B">
        <w:t xml:space="preserve">greenfields minerals expenditure for the income year multiplied by the entity’s estimated </w:t>
      </w:r>
      <w:r w:rsidR="009953FD" w:rsidRPr="009953FD">
        <w:rPr>
          <w:position w:val="6"/>
          <w:sz w:val="16"/>
        </w:rPr>
        <w:t>*</w:t>
      </w:r>
      <w:r w:rsidRPr="00322F3B">
        <w:t>corporate tax rate for the income year;</w:t>
      </w:r>
    </w:p>
    <w:p w14:paraId="1D7FF01D" w14:textId="6AAF958B" w:rsidR="00D16FF7" w:rsidRPr="00322F3B" w:rsidRDefault="00D16FF7" w:rsidP="00D16FF7">
      <w:pPr>
        <w:pStyle w:val="paragraph"/>
      </w:pPr>
      <w:r w:rsidRPr="00322F3B">
        <w:tab/>
        <w:t>(b)</w:t>
      </w:r>
      <w:r w:rsidRPr="00322F3B">
        <w:tab/>
        <w:t xml:space="preserve">the entity’s estimated </w:t>
      </w:r>
      <w:r w:rsidR="009953FD" w:rsidRPr="009953FD">
        <w:rPr>
          <w:position w:val="6"/>
          <w:sz w:val="16"/>
        </w:rPr>
        <w:t>*</w:t>
      </w:r>
      <w:r w:rsidRPr="00322F3B">
        <w:t>tax loss for the income year multiplied by the entity’s estimated corporate tax rate for the income year;</w:t>
      </w:r>
    </w:p>
    <w:p w14:paraId="502B42AE" w14:textId="77777777" w:rsidR="00D16FF7" w:rsidRPr="00322F3B" w:rsidRDefault="00D16FF7" w:rsidP="00D16FF7">
      <w:pPr>
        <w:pStyle w:val="paragraph"/>
      </w:pPr>
      <w:r w:rsidRPr="00322F3B">
        <w:tab/>
        <w:t>(c)</w:t>
      </w:r>
      <w:r w:rsidRPr="00322F3B">
        <w:tab/>
        <w:t>either:</w:t>
      </w:r>
    </w:p>
    <w:p w14:paraId="26A9E541" w14:textId="08DB4754" w:rsidR="00D16FF7" w:rsidRPr="00322F3B" w:rsidRDefault="00D16FF7" w:rsidP="00D16FF7">
      <w:pPr>
        <w:pStyle w:val="paragraphsub"/>
      </w:pPr>
      <w:r w:rsidRPr="00322F3B">
        <w:tab/>
        <w:t>(i)</w:t>
      </w:r>
      <w:r w:rsidRPr="00322F3B">
        <w:tab/>
        <w:t xml:space="preserve">5% of an amount equal to the </w:t>
      </w:r>
      <w:r w:rsidR="009953FD" w:rsidRPr="009953FD">
        <w:rPr>
          <w:position w:val="6"/>
          <w:sz w:val="16"/>
        </w:rPr>
        <w:t>*</w:t>
      </w:r>
      <w:r w:rsidRPr="00322F3B">
        <w:t>annual exploration cap for the income year; or</w:t>
      </w:r>
    </w:p>
    <w:p w14:paraId="5ECCB27F" w14:textId="77777777" w:rsidR="00D16FF7" w:rsidRPr="00322F3B" w:rsidRDefault="00D16FF7" w:rsidP="00D16FF7">
      <w:pPr>
        <w:pStyle w:val="paragraphsub"/>
      </w:pPr>
      <w:r w:rsidRPr="00322F3B">
        <w:tab/>
        <w:t>(ii)</w:t>
      </w:r>
      <w:r w:rsidRPr="00322F3B">
        <w:tab/>
        <w:t>if another amount, or a method for working out another amount, is prescribed—the other amount.</w:t>
      </w:r>
    </w:p>
    <w:p w14:paraId="6DE8A1B4" w14:textId="77777777" w:rsidR="00D16FF7" w:rsidRPr="00322F3B" w:rsidRDefault="00D16FF7" w:rsidP="00D16FF7">
      <w:pPr>
        <w:pStyle w:val="SubsectionHead"/>
      </w:pPr>
      <w:r w:rsidRPr="00322F3B">
        <w:t>Determination not a legislative instrument</w:t>
      </w:r>
    </w:p>
    <w:p w14:paraId="109061FE" w14:textId="77777777" w:rsidR="00D16FF7" w:rsidRPr="00322F3B" w:rsidRDefault="00D16FF7" w:rsidP="00D16FF7">
      <w:pPr>
        <w:pStyle w:val="subsection"/>
      </w:pPr>
      <w:r w:rsidRPr="00322F3B">
        <w:tab/>
        <w:t>(4)</w:t>
      </w:r>
      <w:r w:rsidRPr="00322F3B">
        <w:tab/>
        <w:t xml:space="preserve">A determination made under </w:t>
      </w:r>
      <w:r w:rsidR="00825006" w:rsidRPr="00322F3B">
        <w:t>subsection (</w:t>
      </w:r>
      <w:r w:rsidRPr="00322F3B">
        <w:t>1) is not a legislative instrument.</w:t>
      </w:r>
    </w:p>
    <w:p w14:paraId="0E0BFA75" w14:textId="16D270B2" w:rsidR="00D16FF7" w:rsidRPr="00322F3B" w:rsidRDefault="00D16FF7" w:rsidP="00D16FF7">
      <w:pPr>
        <w:pStyle w:val="ActHead5"/>
      </w:pPr>
      <w:bookmarkStart w:id="730" w:name="_Toc201756160"/>
      <w:r w:rsidRPr="00322F3B">
        <w:rPr>
          <w:rStyle w:val="CharSectno"/>
        </w:rPr>
        <w:t>418</w:t>
      </w:r>
      <w:r w:rsidR="009953FD">
        <w:rPr>
          <w:rStyle w:val="CharSectno"/>
        </w:rPr>
        <w:noBreakHyphen/>
      </w:r>
      <w:r w:rsidRPr="00322F3B">
        <w:rPr>
          <w:rStyle w:val="CharSectno"/>
        </w:rPr>
        <w:t>102</w:t>
      </w:r>
      <w:r w:rsidRPr="00322F3B">
        <w:t xml:space="preserve">  General allocation rules</w:t>
      </w:r>
      <w:bookmarkEnd w:id="730"/>
    </w:p>
    <w:p w14:paraId="7C942248" w14:textId="547D8C73" w:rsidR="00D16FF7" w:rsidRPr="00322F3B" w:rsidRDefault="00D16FF7" w:rsidP="00D16FF7">
      <w:pPr>
        <w:pStyle w:val="subsection"/>
      </w:pPr>
      <w:r w:rsidRPr="00322F3B">
        <w:tab/>
        <w:t>(1)</w:t>
      </w:r>
      <w:r w:rsidRPr="00322F3B">
        <w:tab/>
        <w:t xml:space="preserve">The total amount of </w:t>
      </w:r>
      <w:r w:rsidR="009953FD" w:rsidRPr="009953FD">
        <w:rPr>
          <w:position w:val="6"/>
          <w:sz w:val="16"/>
        </w:rPr>
        <w:t>*</w:t>
      </w:r>
      <w:r w:rsidRPr="00322F3B">
        <w:t xml:space="preserve">exploration credits allocated to entities for an income year by the Commissioner must not exceed the </w:t>
      </w:r>
      <w:r w:rsidR="009953FD" w:rsidRPr="009953FD">
        <w:rPr>
          <w:position w:val="6"/>
          <w:sz w:val="16"/>
        </w:rPr>
        <w:t>*</w:t>
      </w:r>
      <w:r w:rsidRPr="00322F3B">
        <w:t>annual exploration cap for the year.</w:t>
      </w:r>
    </w:p>
    <w:p w14:paraId="59F424CF" w14:textId="68DF77E5" w:rsidR="00D16FF7" w:rsidRPr="00322F3B" w:rsidRDefault="00D16FF7" w:rsidP="00D16FF7">
      <w:pPr>
        <w:pStyle w:val="subsection"/>
      </w:pPr>
      <w:r w:rsidRPr="00322F3B">
        <w:tab/>
        <w:t>(2)</w:t>
      </w:r>
      <w:r w:rsidRPr="00322F3B">
        <w:tab/>
        <w:t xml:space="preserve">The Commissioner must consider applications for </w:t>
      </w:r>
      <w:r w:rsidR="009953FD" w:rsidRPr="009953FD">
        <w:rPr>
          <w:position w:val="6"/>
          <w:sz w:val="16"/>
        </w:rPr>
        <w:t>*</w:t>
      </w:r>
      <w:r w:rsidRPr="00322F3B">
        <w:t>exploration credits from entities for an income year in the order in which the Commissioner receives the applications.</w:t>
      </w:r>
    </w:p>
    <w:p w14:paraId="0634EE66" w14:textId="77777777" w:rsidR="00D16FF7" w:rsidRPr="00322F3B" w:rsidRDefault="00D16FF7" w:rsidP="00D16FF7">
      <w:pPr>
        <w:pStyle w:val="subsection"/>
      </w:pPr>
      <w:r w:rsidRPr="00322F3B">
        <w:lastRenderedPageBreak/>
        <w:tab/>
        <w:t>(3)</w:t>
      </w:r>
      <w:r w:rsidRPr="00322F3B">
        <w:tab/>
        <w:t>If the Commissioner receives more than one application at the same time, the Commissioner may decide the order in which the Commissioner considers the applications.</w:t>
      </w:r>
    </w:p>
    <w:p w14:paraId="37AA6053" w14:textId="1B7A79C8" w:rsidR="00D16FF7" w:rsidRPr="00322F3B" w:rsidRDefault="00D16FF7" w:rsidP="00D16FF7">
      <w:pPr>
        <w:pStyle w:val="subsection"/>
      </w:pPr>
      <w:r w:rsidRPr="00322F3B">
        <w:tab/>
        <w:t>(4)</w:t>
      </w:r>
      <w:r w:rsidRPr="00322F3B">
        <w:tab/>
        <w:t xml:space="preserve">If the Commissioner would contravene this section by allocating </w:t>
      </w:r>
      <w:r w:rsidR="009953FD" w:rsidRPr="009953FD">
        <w:rPr>
          <w:position w:val="6"/>
          <w:sz w:val="16"/>
        </w:rPr>
        <w:t>*</w:t>
      </w:r>
      <w:r w:rsidRPr="00322F3B">
        <w:t xml:space="preserve">exploration credits to an entity for an income year of an amount worked out under </w:t>
      </w:r>
      <w:r w:rsidR="009953FD">
        <w:t>subsection 4</w:t>
      </w:r>
      <w:r w:rsidRPr="00322F3B">
        <w:t>18</w:t>
      </w:r>
      <w:r w:rsidR="009953FD">
        <w:noBreakHyphen/>
      </w:r>
      <w:r w:rsidRPr="00322F3B">
        <w:t xml:space="preserve">101(3) then, despite that subsection, the amount of exploration credits allocated to that entity for the income year is to be the difference between the </w:t>
      </w:r>
      <w:r w:rsidR="009953FD" w:rsidRPr="009953FD">
        <w:rPr>
          <w:position w:val="6"/>
          <w:sz w:val="16"/>
        </w:rPr>
        <w:t>*</w:t>
      </w:r>
      <w:r w:rsidRPr="00322F3B">
        <w:t>annual exploration cap for the year and the total amount of exploration credits already allocated to other entities for the year.</w:t>
      </w:r>
    </w:p>
    <w:p w14:paraId="1E3E1C82" w14:textId="59AF6637" w:rsidR="00D16FF7" w:rsidRPr="00322F3B" w:rsidRDefault="00D16FF7" w:rsidP="00D16FF7">
      <w:pPr>
        <w:pStyle w:val="ActHead5"/>
      </w:pPr>
      <w:bookmarkStart w:id="731" w:name="_Toc201756161"/>
      <w:r w:rsidRPr="00322F3B">
        <w:rPr>
          <w:rStyle w:val="CharSectno"/>
        </w:rPr>
        <w:t>418</w:t>
      </w:r>
      <w:r w:rsidR="009953FD">
        <w:rPr>
          <w:rStyle w:val="CharSectno"/>
        </w:rPr>
        <w:noBreakHyphen/>
      </w:r>
      <w:r w:rsidRPr="00322F3B">
        <w:rPr>
          <w:rStyle w:val="CharSectno"/>
        </w:rPr>
        <w:t>103</w:t>
      </w:r>
      <w:r w:rsidRPr="00322F3B">
        <w:t xml:space="preserve">  Meaning of </w:t>
      </w:r>
      <w:r w:rsidRPr="00322F3B">
        <w:rPr>
          <w:i/>
        </w:rPr>
        <w:t>annual exploration cap</w:t>
      </w:r>
      <w:bookmarkEnd w:id="731"/>
    </w:p>
    <w:p w14:paraId="4FD85E39" w14:textId="77777777" w:rsidR="00D16FF7" w:rsidRPr="00322F3B" w:rsidRDefault="00D16FF7" w:rsidP="00D16FF7">
      <w:pPr>
        <w:pStyle w:val="subsection"/>
      </w:pPr>
      <w:r w:rsidRPr="00322F3B">
        <w:tab/>
        <w:t>(1)</w:t>
      </w:r>
      <w:r w:rsidRPr="00322F3B">
        <w:tab/>
        <w:t xml:space="preserve">The </w:t>
      </w:r>
      <w:r w:rsidRPr="00322F3B">
        <w:rPr>
          <w:b/>
          <w:i/>
        </w:rPr>
        <w:t>annual exploration cap</w:t>
      </w:r>
      <w:r w:rsidRPr="00322F3B">
        <w:t xml:space="preserve"> for an income year is the following amount:</w:t>
      </w:r>
    </w:p>
    <w:p w14:paraId="3AA396FC" w14:textId="531318EF" w:rsidR="00D16FF7" w:rsidRPr="00322F3B" w:rsidRDefault="00D16FF7" w:rsidP="00D16FF7">
      <w:pPr>
        <w:pStyle w:val="paragraph"/>
      </w:pPr>
      <w:r w:rsidRPr="00322F3B">
        <w:tab/>
        <w:t>(a)</w:t>
      </w:r>
      <w:r w:rsidRPr="00322F3B">
        <w:tab/>
        <w:t>for the 2017</w:t>
      </w:r>
      <w:r w:rsidR="009953FD">
        <w:noBreakHyphen/>
      </w:r>
      <w:r w:rsidRPr="00322F3B">
        <w:t>18 income year—$15 million;</w:t>
      </w:r>
    </w:p>
    <w:p w14:paraId="30E41910" w14:textId="0482A731" w:rsidR="00D16FF7" w:rsidRPr="00322F3B" w:rsidRDefault="00D16FF7" w:rsidP="00D16FF7">
      <w:pPr>
        <w:pStyle w:val="paragraph"/>
      </w:pPr>
      <w:r w:rsidRPr="00322F3B">
        <w:tab/>
        <w:t>(b)</w:t>
      </w:r>
      <w:r w:rsidRPr="00322F3B">
        <w:tab/>
        <w:t>for the 2018</w:t>
      </w:r>
      <w:r w:rsidR="009953FD">
        <w:noBreakHyphen/>
      </w:r>
      <w:r w:rsidRPr="00322F3B">
        <w:t xml:space="preserve">19 income year—$25 million, plus the </w:t>
      </w:r>
      <w:r w:rsidR="009953FD" w:rsidRPr="009953FD">
        <w:rPr>
          <w:position w:val="6"/>
          <w:sz w:val="16"/>
        </w:rPr>
        <w:t>*</w:t>
      </w:r>
      <w:r w:rsidRPr="00322F3B">
        <w:t>exploration credits remainder for the immediately preceding income year;</w:t>
      </w:r>
    </w:p>
    <w:p w14:paraId="39A25AA6" w14:textId="1E886253" w:rsidR="00D16FF7" w:rsidRPr="00322F3B" w:rsidRDefault="00D16FF7" w:rsidP="00D16FF7">
      <w:pPr>
        <w:pStyle w:val="paragraph"/>
      </w:pPr>
      <w:r w:rsidRPr="00322F3B">
        <w:tab/>
        <w:t>(c)</w:t>
      </w:r>
      <w:r w:rsidRPr="00322F3B">
        <w:tab/>
        <w:t>for the 2019</w:t>
      </w:r>
      <w:r w:rsidR="009953FD">
        <w:noBreakHyphen/>
      </w:r>
      <w:r w:rsidRPr="00322F3B">
        <w:t>20 income year—$30 million, plus the exploration credits remainder for the immediately preceding income year and any other amount prescribed for the purposes of this paragraph;</w:t>
      </w:r>
    </w:p>
    <w:p w14:paraId="247C51FF" w14:textId="794E93F9" w:rsidR="00094FC9" w:rsidRPr="00322F3B" w:rsidRDefault="00D16FF7" w:rsidP="00094FC9">
      <w:pPr>
        <w:pStyle w:val="paragraph"/>
      </w:pPr>
      <w:r w:rsidRPr="00322F3B">
        <w:tab/>
        <w:t>(d)</w:t>
      </w:r>
      <w:r w:rsidRPr="00322F3B">
        <w:tab/>
        <w:t>for the 2020</w:t>
      </w:r>
      <w:r w:rsidR="009953FD">
        <w:noBreakHyphen/>
      </w:r>
      <w:r w:rsidRPr="00322F3B">
        <w:t>21 income year—$30 million, plus the exploration credits remainder for the immediately preceding income year and any other amount prescribed for the purposes of this paragraph</w:t>
      </w:r>
      <w:r w:rsidR="00094FC9" w:rsidRPr="00322F3B">
        <w:t>;</w:t>
      </w:r>
    </w:p>
    <w:p w14:paraId="5062663F" w14:textId="5F4F8520" w:rsidR="00094FC9" w:rsidRPr="00322F3B" w:rsidRDefault="00094FC9" w:rsidP="00094FC9">
      <w:pPr>
        <w:pStyle w:val="paragraph"/>
      </w:pPr>
      <w:r w:rsidRPr="00322F3B">
        <w:tab/>
        <w:t>(e)</w:t>
      </w:r>
      <w:r w:rsidRPr="00322F3B">
        <w:tab/>
        <w:t>for the 2021</w:t>
      </w:r>
      <w:r w:rsidR="009953FD">
        <w:noBreakHyphen/>
      </w:r>
      <w:r w:rsidRPr="00322F3B">
        <w:t>22 income year—$25 million;</w:t>
      </w:r>
    </w:p>
    <w:p w14:paraId="69F96B15" w14:textId="59C7A9CD" w:rsidR="00094FC9" w:rsidRPr="00322F3B" w:rsidRDefault="00094FC9" w:rsidP="00094FC9">
      <w:pPr>
        <w:pStyle w:val="paragraph"/>
      </w:pPr>
      <w:r w:rsidRPr="00322F3B">
        <w:tab/>
        <w:t>(f)</w:t>
      </w:r>
      <w:r w:rsidRPr="00322F3B">
        <w:tab/>
        <w:t>for the 2022</w:t>
      </w:r>
      <w:r w:rsidR="009953FD">
        <w:noBreakHyphen/>
      </w:r>
      <w:r w:rsidRPr="00322F3B">
        <w:t>23 income year—$25 million, plus the exploration credits remainder for the immediately preceding income year;</w:t>
      </w:r>
    </w:p>
    <w:p w14:paraId="208DE98F" w14:textId="6D893096" w:rsidR="00094FC9" w:rsidRPr="00322F3B" w:rsidRDefault="00094FC9" w:rsidP="00094FC9">
      <w:pPr>
        <w:pStyle w:val="paragraph"/>
      </w:pPr>
      <w:r w:rsidRPr="00322F3B">
        <w:tab/>
        <w:t>(g)</w:t>
      </w:r>
      <w:r w:rsidRPr="00322F3B">
        <w:tab/>
        <w:t>for the 2023</w:t>
      </w:r>
      <w:r w:rsidR="009953FD">
        <w:noBreakHyphen/>
      </w:r>
      <w:r w:rsidRPr="00322F3B">
        <w:t>24 income year—$25 million, plus the exploration credits remainder for the immediately preceding income year and any other amount prescribed for the purposes of this paragraph;</w:t>
      </w:r>
    </w:p>
    <w:p w14:paraId="7F45E01F" w14:textId="5278F56A" w:rsidR="00D16FF7" w:rsidRPr="00322F3B" w:rsidRDefault="00094FC9" w:rsidP="00094FC9">
      <w:pPr>
        <w:pStyle w:val="paragraph"/>
      </w:pPr>
      <w:r w:rsidRPr="00322F3B">
        <w:lastRenderedPageBreak/>
        <w:tab/>
        <w:t>(h)</w:t>
      </w:r>
      <w:r w:rsidRPr="00322F3B">
        <w:tab/>
        <w:t>for the 2024</w:t>
      </w:r>
      <w:r w:rsidR="009953FD">
        <w:noBreakHyphen/>
      </w:r>
      <w:r w:rsidRPr="00322F3B">
        <w:t>25 income year—$25 million, plus the exploration credits remainder for the immediately preceding income year and any other amount prescribed for the purposes of this paragraph</w:t>
      </w:r>
      <w:r w:rsidR="00D16FF7" w:rsidRPr="00322F3B">
        <w:t>.</w:t>
      </w:r>
    </w:p>
    <w:p w14:paraId="36B408E9" w14:textId="6A33EDE1" w:rsidR="00D16FF7" w:rsidRPr="00322F3B" w:rsidRDefault="00D16FF7" w:rsidP="00D16FF7">
      <w:pPr>
        <w:pStyle w:val="subsection"/>
      </w:pPr>
      <w:r w:rsidRPr="00322F3B">
        <w:tab/>
        <w:t>(2)</w:t>
      </w:r>
      <w:r w:rsidRPr="00322F3B">
        <w:tab/>
        <w:t xml:space="preserve">If the total amount of </w:t>
      </w:r>
      <w:r w:rsidR="009953FD" w:rsidRPr="009953FD">
        <w:rPr>
          <w:position w:val="6"/>
          <w:sz w:val="16"/>
        </w:rPr>
        <w:t>*</w:t>
      </w:r>
      <w:r w:rsidRPr="00322F3B">
        <w:t xml:space="preserve">exploration credits allocated by the Commissioner for an income year is less than the </w:t>
      </w:r>
      <w:r w:rsidR="009953FD" w:rsidRPr="009953FD">
        <w:rPr>
          <w:position w:val="6"/>
          <w:sz w:val="16"/>
        </w:rPr>
        <w:t>*</w:t>
      </w:r>
      <w:r w:rsidRPr="00322F3B">
        <w:t xml:space="preserve">annual exploration cap for the year, the difference is the </w:t>
      </w:r>
      <w:r w:rsidRPr="00322F3B">
        <w:rPr>
          <w:b/>
          <w:i/>
        </w:rPr>
        <w:t>exploration credits remainder</w:t>
      </w:r>
      <w:r w:rsidRPr="00322F3B">
        <w:t xml:space="preserve"> for the income year.</w:t>
      </w:r>
    </w:p>
    <w:p w14:paraId="33C6B208" w14:textId="1428D007" w:rsidR="00D16FF7" w:rsidRPr="00322F3B" w:rsidRDefault="00D16FF7" w:rsidP="00D16FF7">
      <w:pPr>
        <w:pStyle w:val="ActHead5"/>
      </w:pPr>
      <w:bookmarkStart w:id="732" w:name="_Toc201756162"/>
      <w:r w:rsidRPr="00322F3B">
        <w:rPr>
          <w:rStyle w:val="CharSectno"/>
        </w:rPr>
        <w:t>418</w:t>
      </w:r>
      <w:r w:rsidR="009953FD">
        <w:rPr>
          <w:rStyle w:val="CharSectno"/>
        </w:rPr>
        <w:noBreakHyphen/>
      </w:r>
      <w:r w:rsidRPr="00322F3B">
        <w:rPr>
          <w:rStyle w:val="CharSectno"/>
        </w:rPr>
        <w:t>104</w:t>
      </w:r>
      <w:r w:rsidRPr="00322F3B">
        <w:t xml:space="preserve">  Failure to comply with this Subdivision does not affect allocation</w:t>
      </w:r>
      <w:bookmarkEnd w:id="732"/>
    </w:p>
    <w:p w14:paraId="68A89925" w14:textId="763F7D27" w:rsidR="00D16FF7" w:rsidRPr="00322F3B" w:rsidRDefault="00D16FF7" w:rsidP="00D16FF7">
      <w:pPr>
        <w:pStyle w:val="subsection"/>
      </w:pPr>
      <w:r w:rsidRPr="00322F3B">
        <w:tab/>
      </w:r>
      <w:r w:rsidRPr="00322F3B">
        <w:tab/>
        <w:t xml:space="preserve">A failure by the Commissioner to comply with this Subdivision does not invalidate a determination allocating </w:t>
      </w:r>
      <w:r w:rsidR="009953FD" w:rsidRPr="009953FD">
        <w:rPr>
          <w:position w:val="6"/>
          <w:sz w:val="16"/>
        </w:rPr>
        <w:t>*</w:t>
      </w:r>
      <w:r w:rsidRPr="00322F3B">
        <w:t>exploration credits to an entity for an income year.</w:t>
      </w:r>
    </w:p>
    <w:p w14:paraId="27082225" w14:textId="409EBC4D" w:rsidR="00D16FF7" w:rsidRPr="00322F3B" w:rsidRDefault="00D16FF7" w:rsidP="00D16FF7">
      <w:pPr>
        <w:pStyle w:val="ActHead4"/>
      </w:pPr>
      <w:bookmarkStart w:id="733" w:name="_Toc201756163"/>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E</w:t>
      </w:r>
      <w:r w:rsidRPr="00322F3B">
        <w:t>—</w:t>
      </w:r>
      <w:r w:rsidRPr="00322F3B">
        <w:rPr>
          <w:rStyle w:val="CharSubdText"/>
        </w:rPr>
        <w:t>Issuing exploration credits</w:t>
      </w:r>
      <w:bookmarkEnd w:id="733"/>
    </w:p>
    <w:p w14:paraId="7E12A906" w14:textId="77777777" w:rsidR="00D16FF7" w:rsidRPr="00322F3B" w:rsidRDefault="00D16FF7" w:rsidP="00D16FF7">
      <w:pPr>
        <w:pStyle w:val="TofSectsHeading"/>
      </w:pPr>
      <w:r w:rsidRPr="00322F3B">
        <w:t>Table of sections</w:t>
      </w:r>
    </w:p>
    <w:p w14:paraId="2CEB453D" w14:textId="34AB6164" w:rsidR="00D16FF7" w:rsidRPr="00322F3B" w:rsidRDefault="00D16FF7" w:rsidP="00D16FF7">
      <w:pPr>
        <w:pStyle w:val="TofSectsSection"/>
      </w:pPr>
      <w:r w:rsidRPr="00322F3B">
        <w:t>418</w:t>
      </w:r>
      <w:r w:rsidR="009953FD">
        <w:noBreakHyphen/>
      </w:r>
      <w:r w:rsidRPr="00322F3B">
        <w:t>110</w:t>
      </w:r>
      <w:r w:rsidRPr="00322F3B">
        <w:tab/>
        <w:t>Issuing exploration credits</w:t>
      </w:r>
    </w:p>
    <w:p w14:paraId="58CC0AF4" w14:textId="55FACBF9" w:rsidR="00D16FF7" w:rsidRPr="00322F3B" w:rsidRDefault="00D16FF7" w:rsidP="00D16FF7">
      <w:pPr>
        <w:pStyle w:val="TofSectsSection"/>
      </w:pPr>
      <w:r w:rsidRPr="00322F3B">
        <w:t>418</w:t>
      </w:r>
      <w:r w:rsidR="009953FD">
        <w:noBreakHyphen/>
      </w:r>
      <w:r w:rsidRPr="00322F3B">
        <w:t>111</w:t>
      </w:r>
      <w:r w:rsidRPr="00322F3B">
        <w:tab/>
        <w:t xml:space="preserve">Working out whether an </w:t>
      </w:r>
      <w:r w:rsidRPr="00322F3B">
        <w:rPr>
          <w:rStyle w:val="CharBoldItalic"/>
        </w:rPr>
        <w:t>exploration investment</w:t>
      </w:r>
      <w:r w:rsidRPr="00322F3B">
        <w:t xml:space="preserve"> has been made in an income year</w:t>
      </w:r>
    </w:p>
    <w:p w14:paraId="26CD0BA8" w14:textId="0F8C20CF" w:rsidR="00D16FF7" w:rsidRPr="00322F3B" w:rsidRDefault="00D16FF7" w:rsidP="00D16FF7">
      <w:pPr>
        <w:pStyle w:val="TofSectsSection"/>
      </w:pPr>
      <w:r w:rsidRPr="00322F3B">
        <w:t>418</w:t>
      </w:r>
      <w:r w:rsidR="009953FD">
        <w:noBreakHyphen/>
      </w:r>
      <w:r w:rsidRPr="00322F3B">
        <w:t>115</w:t>
      </w:r>
      <w:r w:rsidRPr="00322F3B">
        <w:tab/>
        <w:t>Who may receive an exploration credit and what is the pool from which the credit may be issued</w:t>
      </w:r>
    </w:p>
    <w:p w14:paraId="2344FDC8" w14:textId="7EFDE207" w:rsidR="00D16FF7" w:rsidRPr="00322F3B" w:rsidRDefault="00D16FF7" w:rsidP="00D16FF7">
      <w:pPr>
        <w:pStyle w:val="TofSectsSection"/>
      </w:pPr>
      <w:r w:rsidRPr="00322F3B">
        <w:t>418</w:t>
      </w:r>
      <w:r w:rsidR="009953FD">
        <w:noBreakHyphen/>
      </w:r>
      <w:r w:rsidRPr="00322F3B">
        <w:t>116</w:t>
      </w:r>
      <w:r w:rsidRPr="00322F3B">
        <w:tab/>
        <w:t>Exploration credits issued must be in proportion to exploration investment</w:t>
      </w:r>
    </w:p>
    <w:p w14:paraId="28C89BA7" w14:textId="45A43CEF" w:rsidR="00D16FF7" w:rsidRPr="00322F3B" w:rsidRDefault="00D16FF7" w:rsidP="00D16FF7">
      <w:pPr>
        <w:pStyle w:val="TofSectsSection"/>
      </w:pPr>
      <w:r w:rsidRPr="00322F3B">
        <w:t>418</w:t>
      </w:r>
      <w:r w:rsidR="009953FD">
        <w:noBreakHyphen/>
      </w:r>
      <w:r w:rsidRPr="00322F3B">
        <w:t>120</w:t>
      </w:r>
      <w:r w:rsidRPr="00322F3B">
        <w:tab/>
        <w:t>The total of all exploration credits issued in relation to exploration investment</w:t>
      </w:r>
    </w:p>
    <w:p w14:paraId="33081FC6" w14:textId="662FB65C" w:rsidR="00D16FF7" w:rsidRPr="00322F3B" w:rsidRDefault="00D16FF7" w:rsidP="00D16FF7">
      <w:pPr>
        <w:pStyle w:val="TofSectsSection"/>
      </w:pPr>
      <w:r w:rsidRPr="00322F3B">
        <w:t>418</w:t>
      </w:r>
      <w:r w:rsidR="009953FD">
        <w:noBreakHyphen/>
      </w:r>
      <w:r w:rsidRPr="00322F3B">
        <w:t>125</w:t>
      </w:r>
      <w:r w:rsidRPr="00322F3B">
        <w:tab/>
        <w:t>Expiry of exploration credits</w:t>
      </w:r>
    </w:p>
    <w:p w14:paraId="59B7BB0E" w14:textId="2AFD08A5" w:rsidR="00D16FF7" w:rsidRPr="00322F3B" w:rsidRDefault="00D16FF7" w:rsidP="00D16FF7">
      <w:pPr>
        <w:pStyle w:val="TofSectsSection"/>
      </w:pPr>
      <w:r w:rsidRPr="00322F3B">
        <w:t>418</w:t>
      </w:r>
      <w:r w:rsidR="009953FD">
        <w:noBreakHyphen/>
      </w:r>
      <w:r w:rsidRPr="00322F3B">
        <w:t>130</w:t>
      </w:r>
      <w:r w:rsidRPr="00322F3B">
        <w:tab/>
        <w:t>Notifying the Commissioner of issuing or expiry of exploration credits</w:t>
      </w:r>
    </w:p>
    <w:p w14:paraId="788FF6E7" w14:textId="122285BF" w:rsidR="00094FC9" w:rsidRPr="00322F3B" w:rsidRDefault="00094FC9" w:rsidP="00D16FF7">
      <w:pPr>
        <w:pStyle w:val="TofSectsSection"/>
      </w:pPr>
      <w:r w:rsidRPr="00322F3B">
        <w:rPr>
          <w:rStyle w:val="CharSectno"/>
        </w:rPr>
        <w:t>418</w:t>
      </w:r>
      <w:r w:rsidR="009953FD">
        <w:rPr>
          <w:rStyle w:val="CharSectno"/>
        </w:rPr>
        <w:noBreakHyphen/>
      </w:r>
      <w:r w:rsidRPr="00322F3B">
        <w:rPr>
          <w:rStyle w:val="CharSectno"/>
        </w:rPr>
        <w:t>135</w:t>
      </w:r>
      <w:r w:rsidRPr="00322F3B">
        <w:tab/>
        <w:t>Notifying the Commissioner if no exploration investment in income year for which credits allocated</w:t>
      </w:r>
    </w:p>
    <w:p w14:paraId="45FFEE8F" w14:textId="1162D30B" w:rsidR="00D16FF7" w:rsidRPr="00322F3B" w:rsidRDefault="00D16FF7" w:rsidP="00D16FF7">
      <w:pPr>
        <w:pStyle w:val="ActHead5"/>
      </w:pPr>
      <w:bookmarkStart w:id="734" w:name="_Toc201756164"/>
      <w:r w:rsidRPr="00322F3B">
        <w:rPr>
          <w:rStyle w:val="CharSectno"/>
        </w:rPr>
        <w:t>418</w:t>
      </w:r>
      <w:r w:rsidR="009953FD">
        <w:rPr>
          <w:rStyle w:val="CharSectno"/>
        </w:rPr>
        <w:noBreakHyphen/>
      </w:r>
      <w:r w:rsidRPr="00322F3B">
        <w:rPr>
          <w:rStyle w:val="CharSectno"/>
        </w:rPr>
        <w:t>110</w:t>
      </w:r>
      <w:r w:rsidRPr="00322F3B">
        <w:t xml:space="preserve">  Issuing exploration credits</w:t>
      </w:r>
      <w:bookmarkEnd w:id="734"/>
    </w:p>
    <w:p w14:paraId="066FBA7F" w14:textId="32F29BA1" w:rsidR="00D16FF7" w:rsidRPr="00322F3B" w:rsidRDefault="00D16FF7" w:rsidP="00D16FF7">
      <w:pPr>
        <w:pStyle w:val="subsection"/>
      </w:pPr>
      <w:r w:rsidRPr="00322F3B">
        <w:tab/>
        <w:t>(1)</w:t>
      </w:r>
      <w:r w:rsidRPr="00322F3B">
        <w:tab/>
        <w:t xml:space="preserve">An entity that has created </w:t>
      </w:r>
      <w:r w:rsidR="009953FD" w:rsidRPr="009953FD">
        <w:rPr>
          <w:position w:val="6"/>
          <w:sz w:val="16"/>
        </w:rPr>
        <w:t>*</w:t>
      </w:r>
      <w:r w:rsidRPr="00322F3B">
        <w:t xml:space="preserve">exploration credits for an income year (the </w:t>
      </w:r>
      <w:r w:rsidRPr="00322F3B">
        <w:rPr>
          <w:b/>
          <w:i/>
        </w:rPr>
        <w:t>minerals explorer</w:t>
      </w:r>
      <w:r w:rsidRPr="00322F3B">
        <w:t xml:space="preserve">) may issue an exploration credit for that income year to another entity (the </w:t>
      </w:r>
      <w:r w:rsidRPr="00322F3B">
        <w:rPr>
          <w:b/>
          <w:i/>
        </w:rPr>
        <w:t>investor</w:t>
      </w:r>
      <w:r w:rsidRPr="00322F3B">
        <w:t>).</w:t>
      </w:r>
    </w:p>
    <w:p w14:paraId="075245C0" w14:textId="32CED862" w:rsidR="00D16FF7" w:rsidRPr="00322F3B" w:rsidRDefault="00D16FF7" w:rsidP="00D16FF7">
      <w:pPr>
        <w:pStyle w:val="subsection"/>
      </w:pPr>
      <w:r w:rsidRPr="00322F3B">
        <w:lastRenderedPageBreak/>
        <w:tab/>
        <w:t>(2)</w:t>
      </w:r>
      <w:r w:rsidRPr="00322F3B">
        <w:tab/>
        <w:t xml:space="preserve">The </w:t>
      </w:r>
      <w:r w:rsidR="009953FD" w:rsidRPr="009953FD">
        <w:rPr>
          <w:position w:val="6"/>
          <w:sz w:val="16"/>
        </w:rPr>
        <w:t>*</w:t>
      </w:r>
      <w:r w:rsidRPr="00322F3B">
        <w:t>exploration credit issued to the investor for the income year may relate to:</w:t>
      </w:r>
    </w:p>
    <w:p w14:paraId="7A4A7F48" w14:textId="4B90A684" w:rsidR="00D16FF7" w:rsidRPr="00322F3B" w:rsidRDefault="00D16FF7" w:rsidP="00D16FF7">
      <w:pPr>
        <w:pStyle w:val="paragraph"/>
      </w:pPr>
      <w:r w:rsidRPr="00322F3B">
        <w:tab/>
        <w:t>(a)</w:t>
      </w:r>
      <w:r w:rsidRPr="00322F3B">
        <w:tab/>
      </w:r>
      <w:r w:rsidR="009953FD" w:rsidRPr="009953FD">
        <w:rPr>
          <w:position w:val="6"/>
          <w:sz w:val="16"/>
        </w:rPr>
        <w:t>*</w:t>
      </w:r>
      <w:r w:rsidRPr="00322F3B">
        <w:t>exploration investment made by the investor in the minerals explorer in the income year; or</w:t>
      </w:r>
    </w:p>
    <w:p w14:paraId="1701F7A0" w14:textId="77777777" w:rsidR="00D16FF7" w:rsidRPr="00322F3B" w:rsidRDefault="00D16FF7" w:rsidP="00D16FF7">
      <w:pPr>
        <w:pStyle w:val="paragraph"/>
      </w:pPr>
      <w:r w:rsidRPr="00322F3B">
        <w:tab/>
        <w:t>(b)</w:t>
      </w:r>
      <w:r w:rsidRPr="00322F3B">
        <w:tab/>
        <w:t>exploration investment made by the investor in the minerals explorer in the immediately preceding income year.</w:t>
      </w:r>
    </w:p>
    <w:p w14:paraId="41858260" w14:textId="240B037E" w:rsidR="00D16FF7" w:rsidRPr="00322F3B" w:rsidRDefault="00D16FF7" w:rsidP="00D16FF7">
      <w:pPr>
        <w:pStyle w:val="subsection2"/>
      </w:pPr>
      <w:r w:rsidRPr="00322F3B">
        <w:t xml:space="preserve">However, this rule is subject to the limitations imposed under </w:t>
      </w:r>
      <w:r w:rsidR="009953FD">
        <w:t>sections 4</w:t>
      </w:r>
      <w:r w:rsidRPr="00322F3B">
        <w:t>18</w:t>
      </w:r>
      <w:r w:rsidR="009953FD">
        <w:noBreakHyphen/>
      </w:r>
      <w:r w:rsidRPr="00322F3B">
        <w:t>115, 418</w:t>
      </w:r>
      <w:r w:rsidR="009953FD">
        <w:noBreakHyphen/>
      </w:r>
      <w:r w:rsidRPr="00322F3B">
        <w:t>116 and 418</w:t>
      </w:r>
      <w:r w:rsidR="009953FD">
        <w:noBreakHyphen/>
      </w:r>
      <w:r w:rsidRPr="00322F3B">
        <w:t>120.</w:t>
      </w:r>
    </w:p>
    <w:p w14:paraId="39E78121" w14:textId="4D2080FB" w:rsidR="00D16FF7" w:rsidRPr="00322F3B" w:rsidRDefault="00D16FF7" w:rsidP="00D16FF7">
      <w:pPr>
        <w:pStyle w:val="subsection"/>
      </w:pPr>
      <w:r w:rsidRPr="00322F3B">
        <w:tab/>
        <w:t>(3)</w:t>
      </w:r>
      <w:r w:rsidRPr="00322F3B">
        <w:tab/>
        <w:t xml:space="preserve">An </w:t>
      </w:r>
      <w:r w:rsidR="009953FD" w:rsidRPr="009953FD">
        <w:rPr>
          <w:position w:val="6"/>
          <w:sz w:val="16"/>
        </w:rPr>
        <w:t>*</w:t>
      </w:r>
      <w:r w:rsidRPr="00322F3B">
        <w:t xml:space="preserve">exploration credit is issued to an entity by giving the entity a statement in the </w:t>
      </w:r>
      <w:r w:rsidR="009953FD" w:rsidRPr="009953FD">
        <w:rPr>
          <w:position w:val="6"/>
          <w:sz w:val="16"/>
        </w:rPr>
        <w:t>*</w:t>
      </w:r>
      <w:r w:rsidRPr="00322F3B">
        <w:t>approved form.</w:t>
      </w:r>
    </w:p>
    <w:p w14:paraId="0151AA2E" w14:textId="713C7BFD" w:rsidR="00D16FF7" w:rsidRPr="00322F3B" w:rsidRDefault="00D16FF7" w:rsidP="00D16FF7">
      <w:pPr>
        <w:pStyle w:val="ActHead5"/>
      </w:pPr>
      <w:bookmarkStart w:id="735" w:name="_Toc201756165"/>
      <w:r w:rsidRPr="00322F3B">
        <w:rPr>
          <w:rStyle w:val="CharSectno"/>
        </w:rPr>
        <w:t>418</w:t>
      </w:r>
      <w:r w:rsidR="009953FD">
        <w:rPr>
          <w:rStyle w:val="CharSectno"/>
        </w:rPr>
        <w:noBreakHyphen/>
      </w:r>
      <w:r w:rsidRPr="00322F3B">
        <w:rPr>
          <w:rStyle w:val="CharSectno"/>
        </w:rPr>
        <w:t>111</w:t>
      </w:r>
      <w:r w:rsidRPr="00322F3B">
        <w:t xml:space="preserve">  Working out whether an </w:t>
      </w:r>
      <w:r w:rsidRPr="00322F3B">
        <w:rPr>
          <w:i/>
        </w:rPr>
        <w:t>exploration investment</w:t>
      </w:r>
      <w:r w:rsidRPr="00322F3B">
        <w:t xml:space="preserve"> has been made in an income year</w:t>
      </w:r>
      <w:bookmarkEnd w:id="735"/>
    </w:p>
    <w:p w14:paraId="34FA5C5C" w14:textId="77777777" w:rsidR="00D16FF7" w:rsidRPr="00322F3B" w:rsidRDefault="00D16FF7" w:rsidP="00D16FF7">
      <w:pPr>
        <w:pStyle w:val="subsection"/>
      </w:pPr>
      <w:r w:rsidRPr="00322F3B">
        <w:tab/>
        <w:t>(1)</w:t>
      </w:r>
      <w:r w:rsidRPr="00322F3B">
        <w:tab/>
        <w:t xml:space="preserve">An entity (the </w:t>
      </w:r>
      <w:r w:rsidRPr="00322F3B">
        <w:rPr>
          <w:b/>
          <w:i/>
        </w:rPr>
        <w:t>investor</w:t>
      </w:r>
      <w:r w:rsidRPr="00322F3B">
        <w:t xml:space="preserve">) makes an </w:t>
      </w:r>
      <w:r w:rsidRPr="00322F3B">
        <w:rPr>
          <w:b/>
          <w:i/>
        </w:rPr>
        <w:t xml:space="preserve">exploration investment </w:t>
      </w:r>
      <w:r w:rsidRPr="00322F3B">
        <w:t xml:space="preserve">in another entity (the </w:t>
      </w:r>
      <w:r w:rsidRPr="00322F3B">
        <w:rPr>
          <w:b/>
          <w:i/>
        </w:rPr>
        <w:t>minerals explorer</w:t>
      </w:r>
      <w:r w:rsidRPr="00322F3B">
        <w:t>) in an income year if:</w:t>
      </w:r>
    </w:p>
    <w:p w14:paraId="03B6115D" w14:textId="06483BE8" w:rsidR="00D16FF7" w:rsidRPr="00322F3B" w:rsidRDefault="00D16FF7" w:rsidP="00D16FF7">
      <w:pPr>
        <w:pStyle w:val="paragraph"/>
      </w:pPr>
      <w:r w:rsidRPr="00322F3B">
        <w:tab/>
        <w:t>(a)</w:t>
      </w:r>
      <w:r w:rsidRPr="00322F3B">
        <w:tab/>
      </w:r>
      <w:r w:rsidR="009953FD" w:rsidRPr="009953FD">
        <w:rPr>
          <w:position w:val="6"/>
          <w:sz w:val="16"/>
        </w:rPr>
        <w:t>*</w:t>
      </w:r>
      <w:r w:rsidRPr="00322F3B">
        <w:t>shares in the minerals explorer are issued to the investor by the minerals explorer:</w:t>
      </w:r>
    </w:p>
    <w:p w14:paraId="7AC4D6E4" w14:textId="167B514D" w:rsidR="00D16FF7" w:rsidRPr="00322F3B" w:rsidRDefault="00D16FF7" w:rsidP="00D16FF7">
      <w:pPr>
        <w:pStyle w:val="paragraphsub"/>
      </w:pPr>
      <w:r w:rsidRPr="00322F3B">
        <w:tab/>
        <w:t>(i)</w:t>
      </w:r>
      <w:r w:rsidRPr="00322F3B">
        <w:tab/>
        <w:t xml:space="preserve">on or after the day on which the Commissioner makes a determination under </w:t>
      </w:r>
      <w:r w:rsidR="009953FD">
        <w:t>section 4</w:t>
      </w:r>
      <w:r w:rsidRPr="00322F3B">
        <w:t>18</w:t>
      </w:r>
      <w:r w:rsidR="009953FD">
        <w:noBreakHyphen/>
      </w:r>
      <w:r w:rsidRPr="00322F3B">
        <w:t xml:space="preserve">101 allocating </w:t>
      </w:r>
      <w:r w:rsidR="009953FD" w:rsidRPr="009953FD">
        <w:rPr>
          <w:position w:val="6"/>
          <w:sz w:val="16"/>
        </w:rPr>
        <w:t>*</w:t>
      </w:r>
      <w:r w:rsidRPr="00322F3B">
        <w:t>exploration credits to the minerals explorer for the income year; and</w:t>
      </w:r>
    </w:p>
    <w:p w14:paraId="6C74D090" w14:textId="77777777" w:rsidR="00D16FF7" w:rsidRPr="00322F3B" w:rsidRDefault="00D16FF7" w:rsidP="00D16FF7">
      <w:pPr>
        <w:pStyle w:val="paragraphsub"/>
      </w:pPr>
      <w:r w:rsidRPr="00322F3B">
        <w:tab/>
        <w:t>(ii)</w:t>
      </w:r>
      <w:r w:rsidRPr="00322F3B">
        <w:tab/>
        <w:t>before the end of the income year; and</w:t>
      </w:r>
    </w:p>
    <w:p w14:paraId="587223EA" w14:textId="2AC6C21C" w:rsidR="00D16FF7" w:rsidRPr="00322F3B" w:rsidRDefault="00D16FF7" w:rsidP="00D16FF7">
      <w:pPr>
        <w:pStyle w:val="paragraph"/>
      </w:pPr>
      <w:r w:rsidRPr="00322F3B">
        <w:tab/>
        <w:t>(b)</w:t>
      </w:r>
      <w:r w:rsidRPr="00322F3B">
        <w:tab/>
        <w:t xml:space="preserve">those shares are </w:t>
      </w:r>
      <w:r w:rsidR="009953FD" w:rsidRPr="009953FD">
        <w:rPr>
          <w:position w:val="6"/>
          <w:sz w:val="16"/>
        </w:rPr>
        <w:t>*</w:t>
      </w:r>
      <w:r w:rsidRPr="00322F3B">
        <w:t>equity interests.</w:t>
      </w:r>
    </w:p>
    <w:p w14:paraId="2DD8AEBC" w14:textId="77777777" w:rsidR="00D16FF7" w:rsidRPr="00322F3B" w:rsidRDefault="00D16FF7" w:rsidP="00D16FF7">
      <w:pPr>
        <w:pStyle w:val="subsection"/>
      </w:pPr>
      <w:r w:rsidRPr="00322F3B">
        <w:tab/>
        <w:t>(2)</w:t>
      </w:r>
      <w:r w:rsidRPr="00322F3B">
        <w:tab/>
        <w:t xml:space="preserve">The amount of the </w:t>
      </w:r>
      <w:r w:rsidRPr="00322F3B">
        <w:rPr>
          <w:b/>
          <w:i/>
        </w:rPr>
        <w:t>exploration investment</w:t>
      </w:r>
      <w:r w:rsidRPr="00322F3B">
        <w:t xml:space="preserve"> made by the investor in the minerals explorer in the income year is equal to the total amount paid up by the investor on the shares during the period mentioned in </w:t>
      </w:r>
      <w:r w:rsidR="00825006" w:rsidRPr="00322F3B">
        <w:t>paragraph (</w:t>
      </w:r>
      <w:r w:rsidRPr="00322F3B">
        <w:t>1)(a).</w:t>
      </w:r>
    </w:p>
    <w:p w14:paraId="6CB43D42" w14:textId="5DB80D7A" w:rsidR="00D16FF7" w:rsidRPr="00322F3B" w:rsidRDefault="00D16FF7" w:rsidP="00D16FF7">
      <w:pPr>
        <w:pStyle w:val="ActHead5"/>
      </w:pPr>
      <w:bookmarkStart w:id="736" w:name="_Toc201756166"/>
      <w:r w:rsidRPr="00322F3B">
        <w:rPr>
          <w:rStyle w:val="CharSectno"/>
        </w:rPr>
        <w:t>418</w:t>
      </w:r>
      <w:r w:rsidR="009953FD">
        <w:rPr>
          <w:rStyle w:val="CharSectno"/>
        </w:rPr>
        <w:noBreakHyphen/>
      </w:r>
      <w:r w:rsidRPr="00322F3B">
        <w:rPr>
          <w:rStyle w:val="CharSectno"/>
        </w:rPr>
        <w:t>115</w:t>
      </w:r>
      <w:r w:rsidRPr="00322F3B">
        <w:t xml:space="preserve">  Who may receive an exploration credit and what is the pool from which the credit may be issued</w:t>
      </w:r>
      <w:bookmarkEnd w:id="736"/>
    </w:p>
    <w:p w14:paraId="599EFA72" w14:textId="07F60249" w:rsidR="00D16FF7" w:rsidRPr="00322F3B" w:rsidRDefault="00D16FF7" w:rsidP="00D16FF7">
      <w:pPr>
        <w:pStyle w:val="subsection"/>
      </w:pPr>
      <w:r w:rsidRPr="00322F3B">
        <w:tab/>
        <w:t>(1)</w:t>
      </w:r>
      <w:r w:rsidRPr="00322F3B">
        <w:tab/>
        <w:t xml:space="preserve">If </w:t>
      </w:r>
      <w:r w:rsidR="009953FD" w:rsidRPr="009953FD">
        <w:rPr>
          <w:position w:val="6"/>
          <w:sz w:val="16"/>
        </w:rPr>
        <w:t>*</w:t>
      </w:r>
      <w:r w:rsidRPr="00322F3B">
        <w:t xml:space="preserve">exploration credits are to be issued by an entity (the </w:t>
      </w:r>
      <w:r w:rsidRPr="00322F3B">
        <w:rPr>
          <w:b/>
          <w:i/>
        </w:rPr>
        <w:t>minerals explorer</w:t>
      </w:r>
      <w:r w:rsidRPr="00322F3B">
        <w:t xml:space="preserve">) for an income year (the </w:t>
      </w:r>
      <w:r w:rsidRPr="00322F3B">
        <w:rPr>
          <w:b/>
          <w:i/>
        </w:rPr>
        <w:t>credit year</w:t>
      </w:r>
      <w:r w:rsidRPr="00322F3B">
        <w:t xml:space="preserve">), work out each of the </w:t>
      </w:r>
      <w:r w:rsidRPr="00322F3B">
        <w:lastRenderedPageBreak/>
        <w:t>following by identifying whether scenario 1, 2 or 3 applies, and applying the rules for that scenario:</w:t>
      </w:r>
    </w:p>
    <w:p w14:paraId="42FACFCA" w14:textId="51EA9953" w:rsidR="00D16FF7" w:rsidRPr="00322F3B" w:rsidRDefault="00D16FF7" w:rsidP="00D16FF7">
      <w:pPr>
        <w:pStyle w:val="paragraph"/>
      </w:pPr>
      <w:r w:rsidRPr="00322F3B">
        <w:tab/>
        <w:t>(a)</w:t>
      </w:r>
      <w:r w:rsidRPr="00322F3B">
        <w:tab/>
        <w:t xml:space="preserve">whether the minerals explorer can issue an exploration credit to another entity in relation to </w:t>
      </w:r>
      <w:r w:rsidR="009953FD" w:rsidRPr="009953FD">
        <w:rPr>
          <w:position w:val="6"/>
          <w:sz w:val="16"/>
        </w:rPr>
        <w:t>*</w:t>
      </w:r>
      <w:r w:rsidRPr="00322F3B">
        <w:t>exploration investment made by the other entity in the minerals explorer in the credit year;</w:t>
      </w:r>
    </w:p>
    <w:p w14:paraId="2B025333" w14:textId="77777777" w:rsidR="00D16FF7" w:rsidRPr="00322F3B" w:rsidRDefault="00D16FF7" w:rsidP="00D16FF7">
      <w:pPr>
        <w:pStyle w:val="paragraph"/>
      </w:pPr>
      <w:r w:rsidRPr="00322F3B">
        <w:tab/>
        <w:t>(b)</w:t>
      </w:r>
      <w:r w:rsidRPr="00322F3B">
        <w:tab/>
        <w:t xml:space="preserve">whether the minerals explorer can issue an exploration credit to another entity in relation to exploration investment made by the other entity in the minerals explorer in the income year immediately preceding the credit year (the </w:t>
      </w:r>
      <w:r w:rsidRPr="00322F3B">
        <w:rPr>
          <w:b/>
          <w:i/>
        </w:rPr>
        <w:t>preceding year</w:t>
      </w:r>
      <w:r w:rsidRPr="00322F3B">
        <w:t>);</w:t>
      </w:r>
    </w:p>
    <w:p w14:paraId="133E84B3" w14:textId="77777777" w:rsidR="00D16FF7" w:rsidRPr="00322F3B" w:rsidRDefault="00D16FF7" w:rsidP="00D16FF7">
      <w:pPr>
        <w:pStyle w:val="paragraph"/>
      </w:pPr>
      <w:r w:rsidRPr="00322F3B">
        <w:tab/>
        <w:t>(c)</w:t>
      </w:r>
      <w:r w:rsidRPr="00322F3B">
        <w:tab/>
        <w:t xml:space="preserve">the pool of exploration credits from which an exploration credit may be issued to another entity in relation to exploration investment made by the other entity in the minerals explorer in the credit year (this is called the </w:t>
      </w:r>
      <w:r w:rsidRPr="00322F3B">
        <w:rPr>
          <w:b/>
          <w:i/>
        </w:rPr>
        <w:t>issue pool</w:t>
      </w:r>
      <w:r w:rsidRPr="00322F3B">
        <w:t xml:space="preserve"> for exploration investment made in the minerals explorer in the credit year);</w:t>
      </w:r>
    </w:p>
    <w:p w14:paraId="60759134" w14:textId="77777777" w:rsidR="00D16FF7" w:rsidRPr="00322F3B" w:rsidRDefault="00D16FF7" w:rsidP="00D16FF7">
      <w:pPr>
        <w:pStyle w:val="paragraph"/>
      </w:pPr>
      <w:r w:rsidRPr="00322F3B">
        <w:tab/>
        <w:t>(d)</w:t>
      </w:r>
      <w:r w:rsidRPr="00322F3B">
        <w:tab/>
        <w:t xml:space="preserve">the pool of exploration credits from which an exploration credit may be issued to another entity in relation to exploration investment made by the other entity in the minerals explorer in the preceding year (this is called the </w:t>
      </w:r>
      <w:r w:rsidRPr="00322F3B">
        <w:rPr>
          <w:b/>
          <w:i/>
        </w:rPr>
        <w:t>issue pool</w:t>
      </w:r>
      <w:r w:rsidRPr="00322F3B">
        <w:t xml:space="preserve"> for exploration investment made in the minerals explorer in the preceding year).</w:t>
      </w:r>
    </w:p>
    <w:p w14:paraId="1950715A" w14:textId="77777777" w:rsidR="00D16FF7" w:rsidRPr="00322F3B" w:rsidRDefault="00D16FF7" w:rsidP="00D16FF7">
      <w:pPr>
        <w:pStyle w:val="SubsectionHead"/>
      </w:pPr>
      <w:r w:rsidRPr="00322F3B">
        <w:t>Scenario 1—no unused allocation of exploration credits from the preceding year</w:t>
      </w:r>
    </w:p>
    <w:p w14:paraId="3E194E08" w14:textId="6319DD02" w:rsidR="00D16FF7" w:rsidRPr="00322F3B" w:rsidRDefault="00D16FF7" w:rsidP="00D16FF7">
      <w:pPr>
        <w:pStyle w:val="subsection"/>
      </w:pPr>
      <w:r w:rsidRPr="00322F3B">
        <w:tab/>
        <w:t>(2)</w:t>
      </w:r>
      <w:r w:rsidRPr="00322F3B">
        <w:tab/>
        <w:t xml:space="preserve">If there is no </w:t>
      </w:r>
      <w:r w:rsidR="009953FD" w:rsidRPr="009953FD">
        <w:rPr>
          <w:position w:val="6"/>
          <w:sz w:val="16"/>
        </w:rPr>
        <w:t>*</w:t>
      </w:r>
      <w:r w:rsidRPr="00322F3B">
        <w:t>unused allocation of exploration credits from the preceding year:</w:t>
      </w:r>
    </w:p>
    <w:p w14:paraId="6BD3558E" w14:textId="4C97B317" w:rsidR="00D16FF7" w:rsidRPr="00322F3B" w:rsidRDefault="00D16FF7" w:rsidP="00D16FF7">
      <w:pPr>
        <w:pStyle w:val="paragraph"/>
      </w:pPr>
      <w:r w:rsidRPr="00322F3B">
        <w:tab/>
        <w:t>(a)</w:t>
      </w:r>
      <w:r w:rsidRPr="00322F3B">
        <w:tab/>
      </w:r>
      <w:r w:rsidR="009953FD" w:rsidRPr="009953FD">
        <w:rPr>
          <w:position w:val="6"/>
          <w:sz w:val="16"/>
        </w:rPr>
        <w:t>*</w:t>
      </w:r>
      <w:r w:rsidRPr="00322F3B">
        <w:t xml:space="preserve">exploration credits can be issued to another entity in relation to </w:t>
      </w:r>
      <w:r w:rsidR="009953FD" w:rsidRPr="009953FD">
        <w:rPr>
          <w:position w:val="6"/>
          <w:sz w:val="16"/>
        </w:rPr>
        <w:t>*</w:t>
      </w:r>
      <w:r w:rsidRPr="00322F3B">
        <w:t>exploration investment made by the other entity in the minerals explorer in the credit year; and</w:t>
      </w:r>
    </w:p>
    <w:p w14:paraId="258621D2" w14:textId="77777777" w:rsidR="00D16FF7" w:rsidRPr="00322F3B" w:rsidRDefault="00D16FF7" w:rsidP="00D16FF7">
      <w:pPr>
        <w:pStyle w:val="paragraph"/>
      </w:pPr>
      <w:r w:rsidRPr="00322F3B">
        <w:tab/>
        <w:t>(b)</w:t>
      </w:r>
      <w:r w:rsidRPr="00322F3B">
        <w:tab/>
        <w:t>no exploration credits can be issued to another entity in relation to exploration investment made by the other entity in the minerals explorer in the preceding year.</w:t>
      </w:r>
    </w:p>
    <w:p w14:paraId="25CC4B3C" w14:textId="77777777" w:rsidR="00D16FF7" w:rsidRPr="00322F3B" w:rsidRDefault="00D16FF7" w:rsidP="00D16FF7">
      <w:pPr>
        <w:pStyle w:val="subsection"/>
      </w:pPr>
      <w:r w:rsidRPr="00322F3B">
        <w:tab/>
        <w:t>(3)</w:t>
      </w:r>
      <w:r w:rsidRPr="00322F3B">
        <w:tab/>
        <w:t>In this scenario:</w:t>
      </w:r>
    </w:p>
    <w:p w14:paraId="296EFD63" w14:textId="49513489" w:rsidR="00D16FF7" w:rsidRPr="00322F3B" w:rsidRDefault="00D16FF7" w:rsidP="00D16FF7">
      <w:pPr>
        <w:pStyle w:val="paragraph"/>
      </w:pPr>
      <w:r w:rsidRPr="00322F3B">
        <w:lastRenderedPageBreak/>
        <w:tab/>
        <w:t>(a)</w:t>
      </w:r>
      <w:r w:rsidRPr="00322F3B">
        <w:tab/>
        <w:t xml:space="preserve">the </w:t>
      </w:r>
      <w:r w:rsidRPr="00322F3B">
        <w:rPr>
          <w:b/>
          <w:i/>
        </w:rPr>
        <w:t>issue pool</w:t>
      </w:r>
      <w:r w:rsidRPr="00322F3B">
        <w:t xml:space="preserve"> for </w:t>
      </w:r>
      <w:r w:rsidR="009953FD" w:rsidRPr="009953FD">
        <w:rPr>
          <w:position w:val="6"/>
          <w:sz w:val="16"/>
        </w:rPr>
        <w:t>*</w:t>
      </w:r>
      <w:r w:rsidRPr="00322F3B">
        <w:t xml:space="preserve">exploration investment made in the minerals explorer in the credit year is equal to the total amount of </w:t>
      </w:r>
      <w:r w:rsidR="009953FD" w:rsidRPr="009953FD">
        <w:rPr>
          <w:position w:val="6"/>
          <w:sz w:val="16"/>
        </w:rPr>
        <w:t>*</w:t>
      </w:r>
      <w:r w:rsidRPr="00322F3B">
        <w:t>exploration credits created by the minerals explorer for the credit year; and</w:t>
      </w:r>
    </w:p>
    <w:p w14:paraId="21FB8879" w14:textId="77777777" w:rsidR="00D16FF7" w:rsidRPr="00322F3B" w:rsidRDefault="00D16FF7" w:rsidP="00D16FF7">
      <w:pPr>
        <w:pStyle w:val="paragraph"/>
      </w:pPr>
      <w:r w:rsidRPr="00322F3B">
        <w:tab/>
        <w:t>(b)</w:t>
      </w:r>
      <w:r w:rsidRPr="00322F3B">
        <w:tab/>
        <w:t xml:space="preserve">the </w:t>
      </w:r>
      <w:r w:rsidRPr="00322F3B">
        <w:rPr>
          <w:b/>
          <w:i/>
        </w:rPr>
        <w:t>issue pool</w:t>
      </w:r>
      <w:r w:rsidRPr="00322F3B">
        <w:t xml:space="preserve"> for exploration investment made in the minerals explorer in the preceding year is nil.</w:t>
      </w:r>
    </w:p>
    <w:p w14:paraId="49AF44B3" w14:textId="77777777" w:rsidR="00D16FF7" w:rsidRPr="00322F3B" w:rsidRDefault="00D16FF7" w:rsidP="00D16FF7">
      <w:pPr>
        <w:pStyle w:val="SubsectionHead"/>
      </w:pPr>
      <w:r w:rsidRPr="00322F3B">
        <w:t>Scenario 2—exploration credits for the credit year exceed unused allocation of exploration credits from the preceding year</w:t>
      </w:r>
    </w:p>
    <w:p w14:paraId="63EB7073" w14:textId="3CAD2A3F" w:rsidR="00D16FF7" w:rsidRPr="00322F3B" w:rsidRDefault="00D16FF7" w:rsidP="00D16FF7">
      <w:pPr>
        <w:pStyle w:val="subsection"/>
      </w:pPr>
      <w:r w:rsidRPr="00322F3B">
        <w:tab/>
        <w:t>(4)</w:t>
      </w:r>
      <w:r w:rsidRPr="00322F3B">
        <w:tab/>
        <w:t xml:space="preserve">If the amount of the </w:t>
      </w:r>
      <w:r w:rsidR="009953FD" w:rsidRPr="009953FD">
        <w:rPr>
          <w:position w:val="6"/>
          <w:sz w:val="16"/>
        </w:rPr>
        <w:t>*</w:t>
      </w:r>
      <w:r w:rsidRPr="00322F3B">
        <w:t xml:space="preserve">exploration credits created by the minerals explorer for the credit year is more than the </w:t>
      </w:r>
      <w:r w:rsidR="009953FD" w:rsidRPr="009953FD">
        <w:rPr>
          <w:position w:val="6"/>
          <w:sz w:val="16"/>
        </w:rPr>
        <w:t>*</w:t>
      </w:r>
      <w:r w:rsidRPr="00322F3B">
        <w:t>unused allocation of exploration credits from the preceding year:</w:t>
      </w:r>
    </w:p>
    <w:p w14:paraId="5A45DB6B" w14:textId="12A8B395" w:rsidR="00D16FF7" w:rsidRPr="00322F3B" w:rsidRDefault="00D16FF7" w:rsidP="00D16FF7">
      <w:pPr>
        <w:pStyle w:val="paragraph"/>
      </w:pPr>
      <w:r w:rsidRPr="00322F3B">
        <w:tab/>
        <w:t>(a)</w:t>
      </w:r>
      <w:r w:rsidRPr="00322F3B">
        <w:tab/>
        <w:t xml:space="preserve">exploration credits can be issued to another entity in relation to </w:t>
      </w:r>
      <w:r w:rsidR="009953FD" w:rsidRPr="009953FD">
        <w:rPr>
          <w:position w:val="6"/>
          <w:sz w:val="16"/>
        </w:rPr>
        <w:t>*</w:t>
      </w:r>
      <w:r w:rsidRPr="00322F3B">
        <w:t>exploration investment made by the other entity in the minerals explorer in the credit year; and</w:t>
      </w:r>
    </w:p>
    <w:p w14:paraId="44FF8A70" w14:textId="77777777" w:rsidR="00D16FF7" w:rsidRPr="00322F3B" w:rsidRDefault="00D16FF7" w:rsidP="00D16FF7">
      <w:pPr>
        <w:pStyle w:val="paragraph"/>
      </w:pPr>
      <w:r w:rsidRPr="00322F3B">
        <w:tab/>
        <w:t>(b)</w:t>
      </w:r>
      <w:r w:rsidRPr="00322F3B">
        <w:tab/>
        <w:t>exploration credits can be issued to another entity in relation to exploration investment made by the other entity in the minerals explorer in the preceding year.</w:t>
      </w:r>
    </w:p>
    <w:p w14:paraId="1A6EBA1D" w14:textId="77777777" w:rsidR="00D16FF7" w:rsidRPr="00322F3B" w:rsidRDefault="00D16FF7" w:rsidP="00D16FF7">
      <w:pPr>
        <w:pStyle w:val="subsection"/>
      </w:pPr>
      <w:r w:rsidRPr="00322F3B">
        <w:tab/>
        <w:t>(5)</w:t>
      </w:r>
      <w:r w:rsidRPr="00322F3B">
        <w:tab/>
        <w:t>In this scenario:</w:t>
      </w:r>
    </w:p>
    <w:p w14:paraId="24E6B2B1" w14:textId="0CC09F66" w:rsidR="00D16FF7" w:rsidRPr="00322F3B" w:rsidRDefault="00D16FF7" w:rsidP="00D16FF7">
      <w:pPr>
        <w:pStyle w:val="paragraph"/>
      </w:pPr>
      <w:r w:rsidRPr="00322F3B">
        <w:tab/>
        <w:t>(a)</w:t>
      </w:r>
      <w:r w:rsidRPr="00322F3B">
        <w:tab/>
        <w:t xml:space="preserve">the </w:t>
      </w:r>
      <w:r w:rsidRPr="00322F3B">
        <w:rPr>
          <w:b/>
          <w:i/>
        </w:rPr>
        <w:t>issue pool</w:t>
      </w:r>
      <w:r w:rsidRPr="00322F3B">
        <w:t xml:space="preserve"> for </w:t>
      </w:r>
      <w:r w:rsidR="009953FD" w:rsidRPr="009953FD">
        <w:rPr>
          <w:position w:val="6"/>
          <w:sz w:val="16"/>
        </w:rPr>
        <w:t>*</w:t>
      </w:r>
      <w:r w:rsidRPr="00322F3B">
        <w:t xml:space="preserve">exploration investment made in the minerals explorer in the credit year is equal to the difference between the </w:t>
      </w:r>
      <w:r w:rsidR="009953FD" w:rsidRPr="009953FD">
        <w:rPr>
          <w:position w:val="6"/>
          <w:sz w:val="16"/>
        </w:rPr>
        <w:t>*</w:t>
      </w:r>
      <w:r w:rsidRPr="00322F3B">
        <w:t xml:space="preserve">unused allocation of exploration credits from the preceding year and the total amount of </w:t>
      </w:r>
      <w:r w:rsidR="009953FD" w:rsidRPr="009953FD">
        <w:rPr>
          <w:position w:val="6"/>
          <w:sz w:val="16"/>
        </w:rPr>
        <w:t>*</w:t>
      </w:r>
      <w:r w:rsidRPr="00322F3B">
        <w:t>exploration credits created by the minerals explorer for the credit year; and</w:t>
      </w:r>
    </w:p>
    <w:p w14:paraId="41620711" w14:textId="77777777" w:rsidR="00D16FF7" w:rsidRPr="00322F3B" w:rsidRDefault="00D16FF7" w:rsidP="00D16FF7">
      <w:pPr>
        <w:pStyle w:val="paragraph"/>
      </w:pPr>
      <w:r w:rsidRPr="00322F3B">
        <w:tab/>
        <w:t>(b)</w:t>
      </w:r>
      <w:r w:rsidRPr="00322F3B">
        <w:tab/>
        <w:t xml:space="preserve">the </w:t>
      </w:r>
      <w:r w:rsidRPr="00322F3B">
        <w:rPr>
          <w:b/>
          <w:i/>
        </w:rPr>
        <w:t>issue pool</w:t>
      </w:r>
      <w:r w:rsidRPr="00322F3B">
        <w:t xml:space="preserve"> for exploration investment made in the minerals explorer in the preceding year is equal to the unused allocation of exploration credits from the preceding year.</w:t>
      </w:r>
    </w:p>
    <w:p w14:paraId="68B5FE0D" w14:textId="6559C3EA" w:rsidR="00D16FF7" w:rsidRPr="00322F3B" w:rsidRDefault="00D16FF7" w:rsidP="00D16FF7">
      <w:pPr>
        <w:pStyle w:val="subsection"/>
      </w:pPr>
      <w:r w:rsidRPr="00322F3B">
        <w:tab/>
        <w:t>(6)</w:t>
      </w:r>
      <w:r w:rsidRPr="00322F3B">
        <w:tab/>
        <w:t xml:space="preserve">However, no </w:t>
      </w:r>
      <w:r w:rsidR="009953FD" w:rsidRPr="009953FD">
        <w:rPr>
          <w:position w:val="6"/>
          <w:sz w:val="16"/>
        </w:rPr>
        <w:t>*</w:t>
      </w:r>
      <w:r w:rsidRPr="00322F3B">
        <w:t xml:space="preserve">exploration credit can be issued to another entity in relation to </w:t>
      </w:r>
      <w:r w:rsidR="009953FD" w:rsidRPr="009953FD">
        <w:rPr>
          <w:position w:val="6"/>
          <w:sz w:val="16"/>
        </w:rPr>
        <w:t>*</w:t>
      </w:r>
      <w:r w:rsidRPr="00322F3B">
        <w:t xml:space="preserve">exploration investment made by the entity in the minerals explorer in the credit year unless the </w:t>
      </w:r>
      <w:r w:rsidR="009953FD" w:rsidRPr="009953FD">
        <w:rPr>
          <w:position w:val="6"/>
          <w:sz w:val="16"/>
        </w:rPr>
        <w:t>*</w:t>
      </w:r>
      <w:r w:rsidRPr="00322F3B">
        <w:t>issue pool for exploration investment in the preceding year is exhausted.</w:t>
      </w:r>
    </w:p>
    <w:p w14:paraId="28E021A0" w14:textId="77777777" w:rsidR="00D16FF7" w:rsidRPr="00322F3B" w:rsidRDefault="00D16FF7" w:rsidP="00D16FF7">
      <w:pPr>
        <w:pStyle w:val="SubsectionHead"/>
      </w:pPr>
      <w:r w:rsidRPr="00322F3B">
        <w:lastRenderedPageBreak/>
        <w:t>Scenario 3—exploration credits for the credit year are equal to or less than the unused allocation of exploration credits from the preceding year</w:t>
      </w:r>
    </w:p>
    <w:p w14:paraId="3976B5FE" w14:textId="159FD84A" w:rsidR="00D16FF7" w:rsidRPr="00322F3B" w:rsidRDefault="00D16FF7" w:rsidP="00D16FF7">
      <w:pPr>
        <w:pStyle w:val="subsection"/>
      </w:pPr>
      <w:r w:rsidRPr="00322F3B">
        <w:tab/>
        <w:t>(7)</w:t>
      </w:r>
      <w:r w:rsidRPr="00322F3B">
        <w:tab/>
        <w:t xml:space="preserve">If the amount of the </w:t>
      </w:r>
      <w:r w:rsidR="009953FD" w:rsidRPr="009953FD">
        <w:rPr>
          <w:position w:val="6"/>
          <w:sz w:val="16"/>
        </w:rPr>
        <w:t>*</w:t>
      </w:r>
      <w:r w:rsidRPr="00322F3B">
        <w:t xml:space="preserve">exploration credits created by the minerals explorer for the credit year is equal to or less than the </w:t>
      </w:r>
      <w:r w:rsidR="009953FD" w:rsidRPr="009953FD">
        <w:rPr>
          <w:position w:val="6"/>
          <w:sz w:val="16"/>
        </w:rPr>
        <w:t>*</w:t>
      </w:r>
      <w:r w:rsidRPr="00322F3B">
        <w:t>unused allocation of exploration credits from the preceding year:</w:t>
      </w:r>
    </w:p>
    <w:p w14:paraId="1A3093F6" w14:textId="2109A5B5" w:rsidR="00D16FF7" w:rsidRPr="00322F3B" w:rsidRDefault="00D16FF7" w:rsidP="00D16FF7">
      <w:pPr>
        <w:pStyle w:val="paragraph"/>
      </w:pPr>
      <w:r w:rsidRPr="00322F3B">
        <w:tab/>
        <w:t>(a)</w:t>
      </w:r>
      <w:r w:rsidRPr="00322F3B">
        <w:tab/>
        <w:t xml:space="preserve">no exploration credits can be issued to another entity in relation to </w:t>
      </w:r>
      <w:r w:rsidR="009953FD" w:rsidRPr="009953FD">
        <w:rPr>
          <w:position w:val="6"/>
          <w:sz w:val="16"/>
        </w:rPr>
        <w:t>*</w:t>
      </w:r>
      <w:r w:rsidRPr="00322F3B">
        <w:t>exploration investment made by the entity in the minerals explorer in the credit year; and</w:t>
      </w:r>
    </w:p>
    <w:p w14:paraId="54A9112B" w14:textId="77777777" w:rsidR="00D16FF7" w:rsidRPr="00322F3B" w:rsidRDefault="00D16FF7" w:rsidP="00D16FF7">
      <w:pPr>
        <w:pStyle w:val="paragraph"/>
      </w:pPr>
      <w:r w:rsidRPr="00322F3B">
        <w:tab/>
        <w:t>(b)</w:t>
      </w:r>
      <w:r w:rsidRPr="00322F3B">
        <w:tab/>
        <w:t>exploration credits can be issued to another entity in relation to exploration investment made by the other entity in the minerals explorer in the preceding year.</w:t>
      </w:r>
    </w:p>
    <w:p w14:paraId="75047F6D" w14:textId="77777777" w:rsidR="00D16FF7" w:rsidRPr="00322F3B" w:rsidRDefault="00D16FF7" w:rsidP="00D16FF7">
      <w:pPr>
        <w:pStyle w:val="subsection"/>
      </w:pPr>
      <w:r w:rsidRPr="00322F3B">
        <w:tab/>
        <w:t>(8)</w:t>
      </w:r>
      <w:r w:rsidRPr="00322F3B">
        <w:tab/>
        <w:t>In this scenario:</w:t>
      </w:r>
    </w:p>
    <w:p w14:paraId="48996C83" w14:textId="0D70AF88" w:rsidR="00D16FF7" w:rsidRPr="00322F3B" w:rsidRDefault="00D16FF7" w:rsidP="00D16FF7">
      <w:pPr>
        <w:pStyle w:val="paragraph"/>
      </w:pPr>
      <w:r w:rsidRPr="00322F3B">
        <w:tab/>
        <w:t>(a)</w:t>
      </w:r>
      <w:r w:rsidRPr="00322F3B">
        <w:tab/>
        <w:t xml:space="preserve">the </w:t>
      </w:r>
      <w:r w:rsidRPr="00322F3B">
        <w:rPr>
          <w:b/>
          <w:i/>
        </w:rPr>
        <w:t>issue pool</w:t>
      </w:r>
      <w:r w:rsidRPr="00322F3B">
        <w:t xml:space="preserve"> for </w:t>
      </w:r>
      <w:r w:rsidR="009953FD" w:rsidRPr="009953FD">
        <w:rPr>
          <w:position w:val="6"/>
          <w:sz w:val="16"/>
        </w:rPr>
        <w:t>*</w:t>
      </w:r>
      <w:r w:rsidRPr="00322F3B">
        <w:t>exploration investment made in the minerals explorer in the credit year is nil; and</w:t>
      </w:r>
    </w:p>
    <w:p w14:paraId="40E4B76E" w14:textId="2D2B0E0B" w:rsidR="00D16FF7" w:rsidRPr="00322F3B" w:rsidRDefault="00D16FF7" w:rsidP="00D16FF7">
      <w:pPr>
        <w:pStyle w:val="paragraph"/>
      </w:pPr>
      <w:r w:rsidRPr="00322F3B">
        <w:tab/>
        <w:t>(b)</w:t>
      </w:r>
      <w:r w:rsidRPr="00322F3B">
        <w:tab/>
        <w:t xml:space="preserve">the </w:t>
      </w:r>
      <w:r w:rsidRPr="00322F3B">
        <w:rPr>
          <w:b/>
          <w:i/>
        </w:rPr>
        <w:t>issue pool</w:t>
      </w:r>
      <w:r w:rsidRPr="00322F3B">
        <w:t xml:space="preserve"> for exploration investment made in the minerals explorer in the preceding year is equal to the total amount of </w:t>
      </w:r>
      <w:r w:rsidR="009953FD" w:rsidRPr="009953FD">
        <w:rPr>
          <w:position w:val="6"/>
          <w:sz w:val="16"/>
        </w:rPr>
        <w:t>*</w:t>
      </w:r>
      <w:r w:rsidRPr="00322F3B">
        <w:t>exploration credits created by the minerals explorer for the credit year.</w:t>
      </w:r>
    </w:p>
    <w:p w14:paraId="215DC8A3" w14:textId="7A08657E" w:rsidR="00D16FF7" w:rsidRPr="00322F3B" w:rsidRDefault="00D16FF7" w:rsidP="00D16FF7">
      <w:pPr>
        <w:pStyle w:val="ActHead5"/>
      </w:pPr>
      <w:bookmarkStart w:id="737" w:name="_Toc201756167"/>
      <w:r w:rsidRPr="00322F3B">
        <w:rPr>
          <w:rStyle w:val="CharSectno"/>
        </w:rPr>
        <w:t>418</w:t>
      </w:r>
      <w:r w:rsidR="009953FD">
        <w:rPr>
          <w:rStyle w:val="CharSectno"/>
        </w:rPr>
        <w:noBreakHyphen/>
      </w:r>
      <w:r w:rsidRPr="00322F3B">
        <w:rPr>
          <w:rStyle w:val="CharSectno"/>
        </w:rPr>
        <w:t>116</w:t>
      </w:r>
      <w:r w:rsidRPr="00322F3B">
        <w:t xml:space="preserve">  Exploration credits issued must be in proportion to exploration investment</w:t>
      </w:r>
      <w:bookmarkEnd w:id="737"/>
    </w:p>
    <w:p w14:paraId="25E6C83E" w14:textId="7F9A682B" w:rsidR="00D16FF7" w:rsidRPr="00322F3B" w:rsidRDefault="00D16FF7" w:rsidP="00D16FF7">
      <w:pPr>
        <w:pStyle w:val="subsection"/>
      </w:pPr>
      <w:r w:rsidRPr="00322F3B">
        <w:tab/>
      </w:r>
      <w:r w:rsidRPr="00322F3B">
        <w:tab/>
        <w:t xml:space="preserve">If an </w:t>
      </w:r>
      <w:r w:rsidR="009953FD" w:rsidRPr="009953FD">
        <w:rPr>
          <w:position w:val="6"/>
          <w:sz w:val="16"/>
        </w:rPr>
        <w:t>*</w:t>
      </w:r>
      <w:r w:rsidRPr="00322F3B">
        <w:t xml:space="preserve">exploration credit is issued by an entity (the </w:t>
      </w:r>
      <w:r w:rsidRPr="00322F3B">
        <w:rPr>
          <w:b/>
          <w:i/>
        </w:rPr>
        <w:t>minerals explorer</w:t>
      </w:r>
      <w:r w:rsidRPr="00322F3B">
        <w:t xml:space="preserve">) for an income year to another entity (the </w:t>
      </w:r>
      <w:r w:rsidRPr="00322F3B">
        <w:rPr>
          <w:b/>
          <w:i/>
        </w:rPr>
        <w:t>investor</w:t>
      </w:r>
      <w:r w:rsidRPr="00322F3B">
        <w:t xml:space="preserve">) in relation to </w:t>
      </w:r>
      <w:r w:rsidR="009953FD" w:rsidRPr="009953FD">
        <w:rPr>
          <w:position w:val="6"/>
          <w:sz w:val="16"/>
        </w:rPr>
        <w:t>*</w:t>
      </w:r>
      <w:r w:rsidRPr="00322F3B">
        <w:t xml:space="preserve">exploration investment made by the investor in the minerals explorer in an income year (the </w:t>
      </w:r>
      <w:r w:rsidRPr="00322F3B">
        <w:rPr>
          <w:b/>
          <w:i/>
        </w:rPr>
        <w:t>investment year</w:t>
      </w:r>
      <w:r w:rsidRPr="00322F3B">
        <w:t>):</w:t>
      </w:r>
    </w:p>
    <w:p w14:paraId="219CC0C0" w14:textId="1A7F0B68" w:rsidR="00D16FF7" w:rsidRPr="00322F3B" w:rsidRDefault="00D16FF7" w:rsidP="00D16FF7">
      <w:pPr>
        <w:pStyle w:val="paragraph"/>
      </w:pPr>
      <w:r w:rsidRPr="00322F3B">
        <w:tab/>
        <w:t>(a)</w:t>
      </w:r>
      <w:r w:rsidRPr="00322F3B">
        <w:tab/>
        <w:t xml:space="preserve">the proportion of the </w:t>
      </w:r>
      <w:r w:rsidR="009953FD" w:rsidRPr="009953FD">
        <w:rPr>
          <w:position w:val="6"/>
          <w:sz w:val="16"/>
        </w:rPr>
        <w:t>*</w:t>
      </w:r>
      <w:r w:rsidRPr="00322F3B">
        <w:t>issue pool for exploration investment made in the minerals explorer in the investment year that is issued to the investor as an exploration credit must be the same as the proportion of the total exploration investment in the minerals explorer in the investment year that is represented by the investor’s exploration investment in the minerals explorer in the investment year; and</w:t>
      </w:r>
    </w:p>
    <w:p w14:paraId="159B5181" w14:textId="77777777" w:rsidR="00D16FF7" w:rsidRPr="00322F3B" w:rsidRDefault="00D16FF7" w:rsidP="00D16FF7">
      <w:pPr>
        <w:pStyle w:val="paragraph"/>
      </w:pPr>
      <w:r w:rsidRPr="00322F3B">
        <w:lastRenderedPageBreak/>
        <w:tab/>
        <w:t>(b)</w:t>
      </w:r>
      <w:r w:rsidRPr="00322F3B">
        <w:tab/>
        <w:t>the minerals explorer must issue an exploration credit to every entity who made an exploration investment in the minerals explorer in the investment year.</w:t>
      </w:r>
    </w:p>
    <w:p w14:paraId="02928DD8" w14:textId="60D047E4" w:rsidR="00D16FF7" w:rsidRPr="00322F3B" w:rsidRDefault="00D16FF7" w:rsidP="00D16FF7">
      <w:pPr>
        <w:pStyle w:val="ActHead5"/>
      </w:pPr>
      <w:bookmarkStart w:id="738" w:name="_Toc201756168"/>
      <w:r w:rsidRPr="00322F3B">
        <w:rPr>
          <w:rStyle w:val="CharSectno"/>
        </w:rPr>
        <w:t>418</w:t>
      </w:r>
      <w:r w:rsidR="009953FD">
        <w:rPr>
          <w:rStyle w:val="CharSectno"/>
        </w:rPr>
        <w:noBreakHyphen/>
      </w:r>
      <w:r w:rsidRPr="00322F3B">
        <w:rPr>
          <w:rStyle w:val="CharSectno"/>
        </w:rPr>
        <w:t>120</w:t>
      </w:r>
      <w:r w:rsidRPr="00322F3B">
        <w:t xml:space="preserve">  The total of all exploration credits issued in relation to exploration investment</w:t>
      </w:r>
      <w:bookmarkEnd w:id="738"/>
    </w:p>
    <w:p w14:paraId="4B5851FD" w14:textId="4E2B28BE" w:rsidR="00D16FF7" w:rsidRPr="00322F3B" w:rsidRDefault="00D16FF7" w:rsidP="00D16FF7">
      <w:pPr>
        <w:pStyle w:val="subsection"/>
      </w:pPr>
      <w:r w:rsidRPr="00322F3B">
        <w:tab/>
      </w:r>
      <w:r w:rsidRPr="00322F3B">
        <w:tab/>
        <w:t xml:space="preserve">The total amount of all </w:t>
      </w:r>
      <w:r w:rsidR="009953FD" w:rsidRPr="009953FD">
        <w:rPr>
          <w:position w:val="6"/>
          <w:sz w:val="16"/>
        </w:rPr>
        <w:t>*</w:t>
      </w:r>
      <w:r w:rsidRPr="00322F3B">
        <w:t xml:space="preserve">exploration credits issued by an entity (the </w:t>
      </w:r>
      <w:r w:rsidRPr="00322F3B">
        <w:rPr>
          <w:b/>
          <w:i/>
        </w:rPr>
        <w:t>minerals explorer</w:t>
      </w:r>
      <w:r w:rsidRPr="00322F3B">
        <w:t xml:space="preserve">) to another entity (the </w:t>
      </w:r>
      <w:r w:rsidRPr="00322F3B">
        <w:rPr>
          <w:b/>
          <w:i/>
        </w:rPr>
        <w:t>investor</w:t>
      </w:r>
      <w:r w:rsidRPr="00322F3B">
        <w:t xml:space="preserve">) in relation to </w:t>
      </w:r>
      <w:r w:rsidR="009953FD" w:rsidRPr="009953FD">
        <w:rPr>
          <w:position w:val="6"/>
          <w:sz w:val="16"/>
        </w:rPr>
        <w:t>*</w:t>
      </w:r>
      <w:r w:rsidRPr="00322F3B">
        <w:t xml:space="preserve">exploration investment made by the investor in the minerals explorer in an income year (the </w:t>
      </w:r>
      <w:r w:rsidRPr="00322F3B">
        <w:rPr>
          <w:b/>
          <w:i/>
        </w:rPr>
        <w:t>investment year</w:t>
      </w:r>
      <w:r w:rsidRPr="00322F3B">
        <w:t>) must not exceed the amount worked out using the following formula:</w:t>
      </w:r>
    </w:p>
    <w:p w14:paraId="164E2B6F" w14:textId="77777777" w:rsidR="00D16FF7" w:rsidRPr="00322F3B" w:rsidRDefault="00112FB9" w:rsidP="00D16FF7">
      <w:pPr>
        <w:pStyle w:val="subsection2"/>
      </w:pPr>
      <w:r w:rsidRPr="00322F3B">
        <w:rPr>
          <w:noProof/>
        </w:rPr>
        <w:drawing>
          <wp:inline distT="0" distB="0" distL="0" distR="0" wp14:anchorId="34A1E6D3" wp14:editId="4220EFCA">
            <wp:extent cx="2857500" cy="771525"/>
            <wp:effectExtent l="0" t="0" r="0" b="9525"/>
            <wp:docPr id="9" name="Picture 9" descr="Start formula The *corporate tax rate for the minerals explorer for the investment year times The amount of the investor's *exploration investment in the minerals explorer in the investment yea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857500" cy="771525"/>
                    </a:xfrm>
                    <a:prstGeom prst="rect">
                      <a:avLst/>
                    </a:prstGeom>
                    <a:noFill/>
                    <a:ln>
                      <a:noFill/>
                    </a:ln>
                  </pic:spPr>
                </pic:pic>
              </a:graphicData>
            </a:graphic>
          </wp:inline>
        </w:drawing>
      </w:r>
    </w:p>
    <w:p w14:paraId="4FE5079B" w14:textId="30B97B8D" w:rsidR="00D16FF7" w:rsidRPr="00322F3B" w:rsidRDefault="00D16FF7" w:rsidP="00D16FF7">
      <w:pPr>
        <w:pStyle w:val="ActHead5"/>
      </w:pPr>
      <w:bookmarkStart w:id="739" w:name="_Toc201756169"/>
      <w:r w:rsidRPr="00322F3B">
        <w:rPr>
          <w:rStyle w:val="CharSectno"/>
        </w:rPr>
        <w:t>418</w:t>
      </w:r>
      <w:r w:rsidR="009953FD">
        <w:rPr>
          <w:rStyle w:val="CharSectno"/>
        </w:rPr>
        <w:noBreakHyphen/>
      </w:r>
      <w:r w:rsidRPr="00322F3B">
        <w:rPr>
          <w:rStyle w:val="CharSectno"/>
        </w:rPr>
        <w:t>125</w:t>
      </w:r>
      <w:r w:rsidRPr="00322F3B">
        <w:t xml:space="preserve">  Expiry of exploration credits</w:t>
      </w:r>
      <w:bookmarkEnd w:id="739"/>
    </w:p>
    <w:p w14:paraId="2061ADB0" w14:textId="2F262933" w:rsidR="00D16FF7" w:rsidRPr="00322F3B" w:rsidRDefault="00D16FF7" w:rsidP="00D16FF7">
      <w:pPr>
        <w:pStyle w:val="subsection"/>
      </w:pPr>
      <w:r w:rsidRPr="00322F3B">
        <w:tab/>
      </w:r>
      <w:r w:rsidRPr="00322F3B">
        <w:tab/>
        <w:t xml:space="preserve">An </w:t>
      </w:r>
      <w:r w:rsidR="009953FD" w:rsidRPr="009953FD">
        <w:rPr>
          <w:position w:val="6"/>
          <w:sz w:val="16"/>
        </w:rPr>
        <w:t>*</w:t>
      </w:r>
      <w:r w:rsidRPr="00322F3B">
        <w:t xml:space="preserve">exploration credit created by an entity for an income year (the </w:t>
      </w:r>
      <w:r w:rsidRPr="00322F3B">
        <w:rPr>
          <w:b/>
          <w:i/>
        </w:rPr>
        <w:t>credit year</w:t>
      </w:r>
      <w:r w:rsidRPr="00322F3B">
        <w:t>) expires if the entity does not issue the credit under this Subdivision on or before 30</w:t>
      </w:r>
      <w:r w:rsidR="00825006" w:rsidRPr="00322F3B">
        <w:t> </w:t>
      </w:r>
      <w:r w:rsidRPr="00322F3B">
        <w:t>June in the financial year that corresponds to the income year that immediately follows the credit year.</w:t>
      </w:r>
    </w:p>
    <w:p w14:paraId="5E50ED63" w14:textId="4A7AC92E" w:rsidR="00D16FF7" w:rsidRPr="00322F3B" w:rsidRDefault="00D16FF7" w:rsidP="00D16FF7">
      <w:pPr>
        <w:pStyle w:val="ActHead5"/>
      </w:pPr>
      <w:bookmarkStart w:id="740" w:name="_Toc201756170"/>
      <w:r w:rsidRPr="00322F3B">
        <w:rPr>
          <w:rStyle w:val="CharSectno"/>
        </w:rPr>
        <w:t>418</w:t>
      </w:r>
      <w:r w:rsidR="009953FD">
        <w:rPr>
          <w:rStyle w:val="CharSectno"/>
        </w:rPr>
        <w:noBreakHyphen/>
      </w:r>
      <w:r w:rsidRPr="00322F3B">
        <w:rPr>
          <w:rStyle w:val="CharSectno"/>
        </w:rPr>
        <w:t>130</w:t>
      </w:r>
      <w:r w:rsidRPr="00322F3B">
        <w:t xml:space="preserve">  Notifying the Commissioner of issuing or expiry of exploration credits</w:t>
      </w:r>
      <w:bookmarkEnd w:id="740"/>
    </w:p>
    <w:p w14:paraId="61AFCE7F" w14:textId="44819E90" w:rsidR="00D16FF7" w:rsidRPr="00322F3B" w:rsidRDefault="00D16FF7" w:rsidP="00D16FF7">
      <w:pPr>
        <w:pStyle w:val="subsection"/>
      </w:pPr>
      <w:r w:rsidRPr="00322F3B">
        <w:tab/>
        <w:t>(1)</w:t>
      </w:r>
      <w:r w:rsidRPr="00322F3B">
        <w:tab/>
        <w:t xml:space="preserve">An entity that has created </w:t>
      </w:r>
      <w:r w:rsidR="009953FD" w:rsidRPr="009953FD">
        <w:rPr>
          <w:position w:val="6"/>
          <w:sz w:val="16"/>
        </w:rPr>
        <w:t>*</w:t>
      </w:r>
      <w:r w:rsidRPr="00322F3B">
        <w:t xml:space="preserve">exploration credits for an income year (the </w:t>
      </w:r>
      <w:r w:rsidRPr="00322F3B">
        <w:rPr>
          <w:b/>
          <w:i/>
        </w:rPr>
        <w:t>credit year</w:t>
      </w:r>
      <w:r w:rsidRPr="00322F3B">
        <w:t>) must notify the Commissioner of the issuing or expiry of the credits.</w:t>
      </w:r>
    </w:p>
    <w:p w14:paraId="3091CEAE" w14:textId="77777777" w:rsidR="00D16FF7" w:rsidRPr="00322F3B" w:rsidRDefault="00D16FF7" w:rsidP="00D16FF7">
      <w:pPr>
        <w:pStyle w:val="subsection"/>
      </w:pPr>
      <w:r w:rsidRPr="00322F3B">
        <w:tab/>
        <w:t>(2)</w:t>
      </w:r>
      <w:r w:rsidRPr="00322F3B">
        <w:tab/>
        <w:t>The notice must:</w:t>
      </w:r>
    </w:p>
    <w:p w14:paraId="64B2BC4E" w14:textId="6F063CD7" w:rsidR="00D16FF7" w:rsidRPr="00322F3B" w:rsidRDefault="00D16FF7" w:rsidP="00D16FF7">
      <w:pPr>
        <w:pStyle w:val="paragraph"/>
      </w:pPr>
      <w:r w:rsidRPr="00322F3B">
        <w:tab/>
        <w:t>(a)</w:t>
      </w:r>
      <w:r w:rsidRPr="00322F3B">
        <w:tab/>
        <w:t xml:space="preserve">be in the </w:t>
      </w:r>
      <w:r w:rsidR="009953FD" w:rsidRPr="009953FD">
        <w:rPr>
          <w:position w:val="6"/>
          <w:sz w:val="16"/>
        </w:rPr>
        <w:t>*</w:t>
      </w:r>
      <w:r w:rsidRPr="00322F3B">
        <w:t>approved form; and</w:t>
      </w:r>
    </w:p>
    <w:p w14:paraId="37EEE709" w14:textId="77777777" w:rsidR="00D16FF7" w:rsidRPr="00322F3B" w:rsidRDefault="00D16FF7" w:rsidP="00D16FF7">
      <w:pPr>
        <w:pStyle w:val="paragraph"/>
      </w:pPr>
      <w:r w:rsidRPr="00322F3B">
        <w:tab/>
        <w:t>(b)</w:t>
      </w:r>
      <w:r w:rsidRPr="00322F3B">
        <w:tab/>
        <w:t>be given to the Commissioner on or before the due date:</w:t>
      </w:r>
    </w:p>
    <w:p w14:paraId="632210EB" w14:textId="14E50C99" w:rsidR="00D16FF7" w:rsidRPr="00322F3B" w:rsidRDefault="00D16FF7" w:rsidP="00D16FF7">
      <w:pPr>
        <w:pStyle w:val="paragraphsub"/>
      </w:pPr>
      <w:r w:rsidRPr="00322F3B">
        <w:lastRenderedPageBreak/>
        <w:tab/>
        <w:t>(i)</w:t>
      </w:r>
      <w:r w:rsidRPr="00322F3B">
        <w:tab/>
        <w:t xml:space="preserve">if the entity is an </w:t>
      </w:r>
      <w:r w:rsidR="009953FD" w:rsidRPr="009953FD">
        <w:rPr>
          <w:position w:val="6"/>
          <w:sz w:val="16"/>
        </w:rPr>
        <w:t>*</w:t>
      </w:r>
      <w:r w:rsidRPr="00322F3B">
        <w:t xml:space="preserve">investment body for </w:t>
      </w:r>
      <w:r w:rsidR="009953FD" w:rsidRPr="009953FD">
        <w:rPr>
          <w:position w:val="6"/>
          <w:sz w:val="16"/>
        </w:rPr>
        <w:t>*</w:t>
      </w:r>
      <w:r w:rsidRPr="00322F3B">
        <w:t xml:space="preserve">Part VA investments—for giving to the Commissioner an </w:t>
      </w:r>
      <w:r w:rsidR="009953FD" w:rsidRPr="009953FD">
        <w:rPr>
          <w:position w:val="6"/>
          <w:sz w:val="16"/>
        </w:rPr>
        <w:t>*</w:t>
      </w:r>
      <w:r w:rsidRPr="00322F3B">
        <w:t xml:space="preserve">annual investment income report in respect of the </w:t>
      </w:r>
      <w:r w:rsidR="009953FD" w:rsidRPr="009953FD">
        <w:rPr>
          <w:position w:val="6"/>
          <w:sz w:val="16"/>
        </w:rPr>
        <w:t>*</w:t>
      </w:r>
      <w:r w:rsidRPr="00322F3B">
        <w:t>financial year corresponding to the year immediately following the credit year; or</w:t>
      </w:r>
    </w:p>
    <w:p w14:paraId="2CF0009B" w14:textId="3A535AB0" w:rsidR="00D16FF7" w:rsidRPr="00322F3B" w:rsidRDefault="00D16FF7" w:rsidP="00D16FF7">
      <w:pPr>
        <w:pStyle w:val="paragraphsub"/>
      </w:pPr>
      <w:r w:rsidRPr="00322F3B">
        <w:tab/>
        <w:t>(ii)</w:t>
      </w:r>
      <w:r w:rsidRPr="00322F3B">
        <w:tab/>
        <w:t xml:space="preserve">otherwise—for the entity to lodge its </w:t>
      </w:r>
      <w:r w:rsidR="009953FD" w:rsidRPr="009953FD">
        <w:rPr>
          <w:position w:val="6"/>
          <w:sz w:val="16"/>
        </w:rPr>
        <w:t>*</w:t>
      </w:r>
      <w:r w:rsidRPr="00322F3B">
        <w:t>income tax return for the income year that immediately follows the credit year.</w:t>
      </w:r>
    </w:p>
    <w:p w14:paraId="0E54101B" w14:textId="310843FD" w:rsidR="00094FC9" w:rsidRPr="00322F3B" w:rsidRDefault="00094FC9" w:rsidP="00094FC9">
      <w:pPr>
        <w:pStyle w:val="ActHead5"/>
      </w:pPr>
      <w:bookmarkStart w:id="741" w:name="_Toc201756171"/>
      <w:r w:rsidRPr="00322F3B">
        <w:rPr>
          <w:rStyle w:val="CharSectno"/>
        </w:rPr>
        <w:t>418</w:t>
      </w:r>
      <w:r w:rsidR="009953FD">
        <w:rPr>
          <w:rStyle w:val="CharSectno"/>
        </w:rPr>
        <w:noBreakHyphen/>
      </w:r>
      <w:r w:rsidRPr="00322F3B">
        <w:rPr>
          <w:rStyle w:val="CharSectno"/>
        </w:rPr>
        <w:t>135</w:t>
      </w:r>
      <w:r w:rsidRPr="00322F3B">
        <w:t xml:space="preserve">  Notifying the Commissioner if no exploration investment in income year for which credits allocated</w:t>
      </w:r>
      <w:bookmarkEnd w:id="741"/>
    </w:p>
    <w:p w14:paraId="49FA8E76" w14:textId="77777777" w:rsidR="00094FC9" w:rsidRPr="00322F3B" w:rsidRDefault="00094FC9" w:rsidP="00094FC9">
      <w:pPr>
        <w:pStyle w:val="subsection"/>
      </w:pPr>
      <w:r w:rsidRPr="00322F3B">
        <w:tab/>
        <w:t>(1)</w:t>
      </w:r>
      <w:r w:rsidRPr="00322F3B">
        <w:tab/>
        <w:t>An entity must notify the Commissioner if:</w:t>
      </w:r>
    </w:p>
    <w:p w14:paraId="2C38169E" w14:textId="2C439355" w:rsidR="00094FC9" w:rsidRPr="00322F3B" w:rsidRDefault="00094FC9" w:rsidP="00094FC9">
      <w:pPr>
        <w:pStyle w:val="paragraph"/>
      </w:pPr>
      <w:r w:rsidRPr="00322F3B">
        <w:tab/>
        <w:t>(a)</w:t>
      </w:r>
      <w:r w:rsidRPr="00322F3B">
        <w:tab/>
        <w:t xml:space="preserve">the Commissioner has made a determination under </w:t>
      </w:r>
      <w:r w:rsidR="009953FD">
        <w:t>section 4</w:t>
      </w:r>
      <w:r w:rsidRPr="00322F3B">
        <w:t>18</w:t>
      </w:r>
      <w:r w:rsidR="009953FD">
        <w:noBreakHyphen/>
      </w:r>
      <w:r w:rsidRPr="00322F3B">
        <w:t xml:space="preserve">101 allocating the entity </w:t>
      </w:r>
      <w:r w:rsidR="009953FD" w:rsidRPr="009953FD">
        <w:rPr>
          <w:position w:val="6"/>
          <w:sz w:val="16"/>
        </w:rPr>
        <w:t>*</w:t>
      </w:r>
      <w:r w:rsidRPr="00322F3B">
        <w:t>exploration credits for an income year; and</w:t>
      </w:r>
    </w:p>
    <w:p w14:paraId="7EC86564" w14:textId="64225CEA" w:rsidR="00094FC9" w:rsidRPr="00322F3B" w:rsidRDefault="00094FC9" w:rsidP="00094FC9">
      <w:pPr>
        <w:pStyle w:val="paragraph"/>
      </w:pPr>
      <w:r w:rsidRPr="00322F3B">
        <w:tab/>
        <w:t>(b)</w:t>
      </w:r>
      <w:r w:rsidRPr="00322F3B">
        <w:tab/>
        <w:t xml:space="preserve">no </w:t>
      </w:r>
      <w:r w:rsidR="009953FD" w:rsidRPr="009953FD">
        <w:rPr>
          <w:position w:val="6"/>
          <w:sz w:val="16"/>
        </w:rPr>
        <w:t>*</w:t>
      </w:r>
      <w:r w:rsidRPr="00322F3B">
        <w:t>exploration investment is made in the entity in the income year.</w:t>
      </w:r>
    </w:p>
    <w:p w14:paraId="68E69DCB" w14:textId="77777777" w:rsidR="00094FC9" w:rsidRPr="00322F3B" w:rsidRDefault="00094FC9" w:rsidP="00094FC9">
      <w:pPr>
        <w:pStyle w:val="subsection"/>
      </w:pPr>
      <w:r w:rsidRPr="00322F3B">
        <w:tab/>
        <w:t>(2)</w:t>
      </w:r>
      <w:r w:rsidRPr="00322F3B">
        <w:tab/>
        <w:t>The notice must:</w:t>
      </w:r>
    </w:p>
    <w:p w14:paraId="7240674F" w14:textId="3BD27680" w:rsidR="00094FC9" w:rsidRPr="00322F3B" w:rsidRDefault="00094FC9" w:rsidP="00094FC9">
      <w:pPr>
        <w:pStyle w:val="paragraph"/>
      </w:pPr>
      <w:r w:rsidRPr="00322F3B">
        <w:tab/>
        <w:t>(a)</w:t>
      </w:r>
      <w:r w:rsidRPr="00322F3B">
        <w:tab/>
        <w:t xml:space="preserve">be in the </w:t>
      </w:r>
      <w:r w:rsidR="009953FD" w:rsidRPr="009953FD">
        <w:rPr>
          <w:position w:val="6"/>
          <w:sz w:val="16"/>
        </w:rPr>
        <w:t>*</w:t>
      </w:r>
      <w:r w:rsidRPr="00322F3B">
        <w:t>approved form; and</w:t>
      </w:r>
    </w:p>
    <w:p w14:paraId="2BC8377D" w14:textId="77777777" w:rsidR="00094FC9" w:rsidRPr="00322F3B" w:rsidRDefault="00094FC9" w:rsidP="00094FC9">
      <w:pPr>
        <w:pStyle w:val="paragraph"/>
      </w:pPr>
      <w:r w:rsidRPr="00322F3B">
        <w:tab/>
        <w:t>(b)</w:t>
      </w:r>
      <w:r w:rsidRPr="00322F3B">
        <w:tab/>
        <w:t>be given to the Commissioner within 30 days after the end of the income year.</w:t>
      </w:r>
    </w:p>
    <w:p w14:paraId="3B057E91" w14:textId="6F415D10" w:rsidR="00DE51DA" w:rsidRPr="00322F3B" w:rsidRDefault="00DE51DA" w:rsidP="00DE51DA">
      <w:pPr>
        <w:pStyle w:val="ActHead4"/>
      </w:pPr>
      <w:bookmarkStart w:id="742" w:name="_Toc201756172"/>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F</w:t>
      </w:r>
      <w:r w:rsidRPr="00322F3B">
        <w:t>—</w:t>
      </w:r>
      <w:r w:rsidRPr="00322F3B">
        <w:rPr>
          <w:rStyle w:val="CharSubdText"/>
        </w:rPr>
        <w:t>Excess exploration credits</w:t>
      </w:r>
      <w:bookmarkEnd w:id="742"/>
    </w:p>
    <w:p w14:paraId="5CD55771" w14:textId="77777777" w:rsidR="00DE51DA" w:rsidRPr="00322F3B" w:rsidRDefault="00DE51DA" w:rsidP="00DE51DA">
      <w:pPr>
        <w:pStyle w:val="TofSectsHeading"/>
      </w:pPr>
      <w:r w:rsidRPr="00322F3B">
        <w:t>Table of sections</w:t>
      </w:r>
    </w:p>
    <w:p w14:paraId="7F8870EC" w14:textId="1F412622" w:rsidR="00DE51DA" w:rsidRPr="00322F3B" w:rsidRDefault="00DE51DA" w:rsidP="00DE51DA">
      <w:pPr>
        <w:pStyle w:val="TofSectsSection"/>
      </w:pPr>
      <w:r w:rsidRPr="00322F3B">
        <w:t>418</w:t>
      </w:r>
      <w:r w:rsidR="009953FD">
        <w:noBreakHyphen/>
      </w:r>
      <w:r w:rsidRPr="00322F3B">
        <w:t>150</w:t>
      </w:r>
      <w:r w:rsidRPr="00322F3B">
        <w:tab/>
        <w:t>Excess exploration credit tax</w:t>
      </w:r>
    </w:p>
    <w:p w14:paraId="30611D00" w14:textId="12088B0B" w:rsidR="008D6CD7" w:rsidRPr="00322F3B" w:rsidRDefault="008D6CD7" w:rsidP="008D6CD7">
      <w:pPr>
        <w:pStyle w:val="TofSectsSection"/>
      </w:pPr>
      <w:r w:rsidRPr="00322F3B">
        <w:t>418</w:t>
      </w:r>
      <w:r w:rsidR="009953FD">
        <w:noBreakHyphen/>
      </w:r>
      <w:r w:rsidRPr="00322F3B">
        <w:t>151</w:t>
      </w:r>
      <w:r w:rsidRPr="00322F3B">
        <w:tab/>
        <w:t>Complying exploration credit amount</w:t>
      </w:r>
    </w:p>
    <w:p w14:paraId="18A247DE" w14:textId="3F776DC1" w:rsidR="00DE51DA" w:rsidRPr="00322F3B" w:rsidRDefault="00DE51DA" w:rsidP="00DE51DA">
      <w:pPr>
        <w:pStyle w:val="TofSectsSection"/>
      </w:pPr>
      <w:r w:rsidRPr="00322F3B">
        <w:t>418</w:t>
      </w:r>
      <w:r w:rsidR="009953FD">
        <w:noBreakHyphen/>
      </w:r>
      <w:r w:rsidRPr="00322F3B">
        <w:t>155</w:t>
      </w:r>
      <w:r w:rsidRPr="00322F3B">
        <w:tab/>
        <w:t>Due date for payment of excess exploration credit tax</w:t>
      </w:r>
    </w:p>
    <w:p w14:paraId="24ABD256" w14:textId="00DC3CAD" w:rsidR="00DE51DA" w:rsidRPr="00322F3B" w:rsidRDefault="00DE51DA" w:rsidP="00DE51DA">
      <w:pPr>
        <w:pStyle w:val="TofSectsSection"/>
      </w:pPr>
      <w:r w:rsidRPr="00322F3B">
        <w:t>418</w:t>
      </w:r>
      <w:r w:rsidR="009953FD">
        <w:noBreakHyphen/>
      </w:r>
      <w:r w:rsidRPr="00322F3B">
        <w:t>160</w:t>
      </w:r>
      <w:r w:rsidRPr="00322F3B">
        <w:tab/>
        <w:t>Returns</w:t>
      </w:r>
    </w:p>
    <w:p w14:paraId="6EB0FA0B" w14:textId="3EEFE89E" w:rsidR="00DE51DA" w:rsidRPr="00322F3B" w:rsidRDefault="00DE51DA" w:rsidP="00DE51DA">
      <w:pPr>
        <w:pStyle w:val="TofSectsSection"/>
      </w:pPr>
      <w:r w:rsidRPr="00322F3B">
        <w:t>418</w:t>
      </w:r>
      <w:r w:rsidR="009953FD">
        <w:noBreakHyphen/>
      </w:r>
      <w:r w:rsidRPr="00322F3B">
        <w:t>165</w:t>
      </w:r>
      <w:r w:rsidRPr="00322F3B">
        <w:tab/>
        <w:t>When shortfall interest charge is payable</w:t>
      </w:r>
    </w:p>
    <w:p w14:paraId="167558CE" w14:textId="0225CEAA" w:rsidR="00DE51DA" w:rsidRPr="00322F3B" w:rsidRDefault="00DE51DA" w:rsidP="00DE51DA">
      <w:pPr>
        <w:pStyle w:val="TofSectsSection"/>
      </w:pPr>
      <w:r w:rsidRPr="00322F3B">
        <w:t>418</w:t>
      </w:r>
      <w:r w:rsidR="009953FD">
        <w:noBreakHyphen/>
      </w:r>
      <w:r w:rsidRPr="00322F3B">
        <w:t>170</w:t>
      </w:r>
      <w:r w:rsidRPr="00322F3B">
        <w:tab/>
        <w:t>General interest charge</w:t>
      </w:r>
    </w:p>
    <w:p w14:paraId="2EDCA463" w14:textId="6E6F5A92" w:rsidR="00DE51DA" w:rsidRPr="00322F3B" w:rsidRDefault="00DE51DA" w:rsidP="00DE51DA">
      <w:pPr>
        <w:pStyle w:val="TofSectsSection"/>
      </w:pPr>
      <w:r w:rsidRPr="00322F3B">
        <w:t>418</w:t>
      </w:r>
      <w:r w:rsidR="009953FD">
        <w:noBreakHyphen/>
      </w:r>
      <w:r w:rsidRPr="00322F3B">
        <w:t>175</w:t>
      </w:r>
      <w:r w:rsidRPr="00322F3B">
        <w:tab/>
        <w:t>Refunds of amounts overpaid</w:t>
      </w:r>
    </w:p>
    <w:p w14:paraId="619B43BA" w14:textId="335856AC" w:rsidR="00DE51DA" w:rsidRPr="00322F3B" w:rsidRDefault="00DE51DA" w:rsidP="00DE51DA">
      <w:pPr>
        <w:pStyle w:val="TofSectsSection"/>
      </w:pPr>
      <w:r w:rsidRPr="00322F3B">
        <w:t>418</w:t>
      </w:r>
      <w:r w:rsidR="009953FD">
        <w:noBreakHyphen/>
      </w:r>
      <w:r w:rsidRPr="00322F3B">
        <w:t>180</w:t>
      </w:r>
      <w:r w:rsidRPr="00322F3B">
        <w:tab/>
        <w:t>Record keeping</w:t>
      </w:r>
    </w:p>
    <w:p w14:paraId="1C8227A4" w14:textId="619BF749" w:rsidR="00DE51DA" w:rsidRPr="00322F3B" w:rsidRDefault="00DE51DA" w:rsidP="00DE51DA">
      <w:pPr>
        <w:pStyle w:val="TofSectsSection"/>
      </w:pPr>
      <w:r w:rsidRPr="00322F3B">
        <w:t>418</w:t>
      </w:r>
      <w:r w:rsidR="009953FD">
        <w:noBreakHyphen/>
      </w:r>
      <w:r w:rsidRPr="00322F3B">
        <w:t>185</w:t>
      </w:r>
      <w:r w:rsidRPr="00322F3B">
        <w:tab/>
        <w:t>Determining an entity not to be a greenfields minerals explorer</w:t>
      </w:r>
    </w:p>
    <w:p w14:paraId="483775BA" w14:textId="0EE970CF" w:rsidR="00DE51DA" w:rsidRPr="00322F3B" w:rsidRDefault="00DE51DA" w:rsidP="00DE51DA">
      <w:pPr>
        <w:pStyle w:val="ActHead5"/>
      </w:pPr>
      <w:bookmarkStart w:id="743" w:name="_Toc201756173"/>
      <w:r w:rsidRPr="00322F3B">
        <w:rPr>
          <w:rStyle w:val="CharSectno"/>
        </w:rPr>
        <w:lastRenderedPageBreak/>
        <w:t>418</w:t>
      </w:r>
      <w:r w:rsidR="009953FD">
        <w:rPr>
          <w:rStyle w:val="CharSectno"/>
        </w:rPr>
        <w:noBreakHyphen/>
      </w:r>
      <w:r w:rsidRPr="00322F3B">
        <w:rPr>
          <w:rStyle w:val="CharSectno"/>
        </w:rPr>
        <w:t>150</w:t>
      </w:r>
      <w:r w:rsidRPr="00322F3B">
        <w:t xml:space="preserve">  Excess exploration credit tax</w:t>
      </w:r>
      <w:bookmarkEnd w:id="743"/>
    </w:p>
    <w:p w14:paraId="12AC2E6D" w14:textId="0CC401C4" w:rsidR="00DE51DA" w:rsidRPr="00322F3B" w:rsidRDefault="00DE51DA" w:rsidP="00DE51DA">
      <w:pPr>
        <w:pStyle w:val="subsection"/>
      </w:pPr>
      <w:r w:rsidRPr="00322F3B">
        <w:tab/>
      </w:r>
      <w:r w:rsidRPr="00322F3B">
        <w:tab/>
        <w:t xml:space="preserve">An entity is liable to pay </w:t>
      </w:r>
      <w:r w:rsidR="009953FD" w:rsidRPr="009953FD">
        <w:rPr>
          <w:position w:val="6"/>
          <w:sz w:val="16"/>
        </w:rPr>
        <w:t>*</w:t>
      </w:r>
      <w:r w:rsidRPr="00322F3B">
        <w:t xml:space="preserve">excess exploration credit tax for an income year if the sum of the </w:t>
      </w:r>
      <w:r w:rsidR="009953FD" w:rsidRPr="009953FD">
        <w:rPr>
          <w:position w:val="6"/>
          <w:sz w:val="16"/>
        </w:rPr>
        <w:t>*</w:t>
      </w:r>
      <w:r w:rsidRPr="00322F3B">
        <w:t xml:space="preserve">exploration credits it issues for the income year exceeds </w:t>
      </w:r>
      <w:r w:rsidR="00D16FF7" w:rsidRPr="00322F3B">
        <w:t xml:space="preserve">the amount worked out under </w:t>
      </w:r>
      <w:r w:rsidR="009953FD">
        <w:t>section 4</w:t>
      </w:r>
      <w:r w:rsidR="00D16FF7" w:rsidRPr="00322F3B">
        <w:t>18</w:t>
      </w:r>
      <w:r w:rsidR="009953FD">
        <w:noBreakHyphen/>
      </w:r>
      <w:r w:rsidR="00D16FF7" w:rsidRPr="00322F3B">
        <w:t xml:space="preserve">151 for the income year (the </w:t>
      </w:r>
      <w:r w:rsidR="00D16FF7" w:rsidRPr="00322F3B">
        <w:rPr>
          <w:b/>
          <w:i/>
        </w:rPr>
        <w:t>complying exploration credit amount</w:t>
      </w:r>
      <w:r w:rsidR="00D16FF7" w:rsidRPr="00322F3B">
        <w:t>).</w:t>
      </w:r>
    </w:p>
    <w:p w14:paraId="727DB481" w14:textId="77777777" w:rsidR="00DE51DA" w:rsidRPr="00322F3B" w:rsidRDefault="00DE51DA" w:rsidP="00DE51DA">
      <w:pPr>
        <w:pStyle w:val="notetext"/>
      </w:pPr>
      <w:r w:rsidRPr="00322F3B">
        <w:t>Note:</w:t>
      </w:r>
      <w:r w:rsidRPr="00322F3B">
        <w:tab/>
        <w:t xml:space="preserve">The tax is imposed by the </w:t>
      </w:r>
      <w:r w:rsidRPr="00322F3B">
        <w:rPr>
          <w:i/>
        </w:rPr>
        <w:t>Excess Exploration Credit Tax Act 2014</w:t>
      </w:r>
      <w:r w:rsidRPr="00322F3B">
        <w:t>, and the amount of the tax is set out in that Act.</w:t>
      </w:r>
    </w:p>
    <w:p w14:paraId="5B82BFCF" w14:textId="466D9AE9" w:rsidR="00D16FF7" w:rsidRPr="00322F3B" w:rsidRDefault="00D16FF7" w:rsidP="00D16FF7">
      <w:pPr>
        <w:pStyle w:val="ActHead5"/>
      </w:pPr>
      <w:bookmarkStart w:id="744" w:name="_Toc201756174"/>
      <w:r w:rsidRPr="00322F3B">
        <w:rPr>
          <w:rStyle w:val="CharSectno"/>
        </w:rPr>
        <w:t>418</w:t>
      </w:r>
      <w:r w:rsidR="009953FD">
        <w:rPr>
          <w:rStyle w:val="CharSectno"/>
        </w:rPr>
        <w:noBreakHyphen/>
      </w:r>
      <w:r w:rsidRPr="00322F3B">
        <w:rPr>
          <w:rStyle w:val="CharSectno"/>
        </w:rPr>
        <w:t>151</w:t>
      </w:r>
      <w:r w:rsidRPr="00322F3B">
        <w:t xml:space="preserve">  Complying exploration credit amount</w:t>
      </w:r>
      <w:bookmarkEnd w:id="744"/>
    </w:p>
    <w:p w14:paraId="42054749" w14:textId="77777777" w:rsidR="00D16FF7" w:rsidRPr="00322F3B" w:rsidRDefault="00D16FF7" w:rsidP="00D16FF7">
      <w:pPr>
        <w:pStyle w:val="subsection"/>
      </w:pPr>
      <w:r w:rsidRPr="00322F3B">
        <w:tab/>
        <w:t>(1)</w:t>
      </w:r>
      <w:r w:rsidRPr="00322F3B">
        <w:tab/>
        <w:t>The complying exploration credit amount (which may be nil) for an income year is worked out by:</w:t>
      </w:r>
    </w:p>
    <w:p w14:paraId="5F8C8240" w14:textId="0547FA5F" w:rsidR="00D16FF7" w:rsidRPr="00322F3B" w:rsidRDefault="00D16FF7" w:rsidP="00D16FF7">
      <w:pPr>
        <w:pStyle w:val="paragraph"/>
      </w:pPr>
      <w:r w:rsidRPr="00322F3B">
        <w:tab/>
        <w:t>(a)</w:t>
      </w:r>
      <w:r w:rsidRPr="00322F3B">
        <w:tab/>
        <w:t xml:space="preserve">starting with the sum of the </w:t>
      </w:r>
      <w:r w:rsidR="009953FD" w:rsidRPr="009953FD">
        <w:rPr>
          <w:position w:val="6"/>
          <w:sz w:val="16"/>
        </w:rPr>
        <w:t>*</w:t>
      </w:r>
      <w:r w:rsidRPr="00322F3B">
        <w:t>exploration credits the entity issues for the income year; and</w:t>
      </w:r>
    </w:p>
    <w:p w14:paraId="2C6DBD13" w14:textId="77777777" w:rsidR="00D16FF7" w:rsidRPr="00322F3B" w:rsidRDefault="00D16FF7" w:rsidP="00D16FF7">
      <w:pPr>
        <w:pStyle w:val="paragraph"/>
      </w:pPr>
      <w:r w:rsidRPr="00322F3B">
        <w:tab/>
        <w:t>(b)</w:t>
      </w:r>
      <w:r w:rsidRPr="00322F3B">
        <w:tab/>
        <w:t xml:space="preserve">subtracting from the result of </w:t>
      </w:r>
      <w:r w:rsidR="00825006" w:rsidRPr="00322F3B">
        <w:t>paragraph (</w:t>
      </w:r>
      <w:r w:rsidRPr="00322F3B">
        <w:t xml:space="preserve">a) the sum of any of those exploration credits covered by </w:t>
      </w:r>
      <w:r w:rsidR="00825006" w:rsidRPr="00322F3B">
        <w:t>subsection (</w:t>
      </w:r>
      <w:r w:rsidRPr="00322F3B">
        <w:t>2); and</w:t>
      </w:r>
    </w:p>
    <w:p w14:paraId="08FB43FE" w14:textId="41A4E2EE" w:rsidR="00D16FF7" w:rsidRPr="00322F3B" w:rsidRDefault="00D16FF7" w:rsidP="00D16FF7">
      <w:pPr>
        <w:pStyle w:val="paragraph"/>
      </w:pPr>
      <w:r w:rsidRPr="00322F3B">
        <w:tab/>
        <w:t>(c)</w:t>
      </w:r>
      <w:r w:rsidRPr="00322F3B">
        <w:tab/>
        <w:t xml:space="preserve">if the result of </w:t>
      </w:r>
      <w:r w:rsidR="00825006" w:rsidRPr="00322F3B">
        <w:t>paragraph (</w:t>
      </w:r>
      <w:r w:rsidRPr="00322F3B">
        <w:t xml:space="preserve">b) exceeds the entity’s </w:t>
      </w:r>
      <w:r w:rsidR="009953FD" w:rsidRPr="009953FD">
        <w:rPr>
          <w:position w:val="6"/>
          <w:sz w:val="16"/>
        </w:rPr>
        <w:t>*</w:t>
      </w:r>
      <w:r w:rsidRPr="00322F3B">
        <w:t>maximum exploration credit amount for the income year—subtracting from that result the amount of the excess.</w:t>
      </w:r>
    </w:p>
    <w:p w14:paraId="2A6C22B1" w14:textId="33F65E47" w:rsidR="00D16FF7" w:rsidRPr="00322F3B" w:rsidRDefault="00D16FF7" w:rsidP="00D16FF7">
      <w:pPr>
        <w:pStyle w:val="notetext"/>
      </w:pPr>
      <w:r w:rsidRPr="00322F3B">
        <w:t>Note:</w:t>
      </w:r>
      <w:r w:rsidRPr="00322F3B">
        <w:tab/>
        <w:t xml:space="preserve">The complying exploration credit amount is the sum of issued exploration credits that were issued (and created) in compliance with this Division. A liability arises under </w:t>
      </w:r>
      <w:r w:rsidR="009953FD">
        <w:t>section 4</w:t>
      </w:r>
      <w:r w:rsidRPr="00322F3B">
        <w:t>18</w:t>
      </w:r>
      <w:r w:rsidR="009953FD">
        <w:noBreakHyphen/>
      </w:r>
      <w:r w:rsidRPr="00322F3B">
        <w:t>150 if the sum of all issued exploration credits exceeds this amount.</w:t>
      </w:r>
    </w:p>
    <w:p w14:paraId="117BBBB7" w14:textId="10389D53" w:rsidR="00D16FF7" w:rsidRPr="00322F3B" w:rsidRDefault="00D16FF7" w:rsidP="00D16FF7">
      <w:pPr>
        <w:pStyle w:val="subsection"/>
      </w:pPr>
      <w:r w:rsidRPr="00322F3B">
        <w:tab/>
        <w:t>(2)</w:t>
      </w:r>
      <w:r w:rsidRPr="00322F3B">
        <w:tab/>
        <w:t xml:space="preserve">This subsection covers an </w:t>
      </w:r>
      <w:r w:rsidR="009953FD" w:rsidRPr="009953FD">
        <w:rPr>
          <w:position w:val="6"/>
          <w:sz w:val="16"/>
        </w:rPr>
        <w:t>*</w:t>
      </w:r>
      <w:r w:rsidRPr="00322F3B">
        <w:t>exploration credit to the extent to which either or both of the following apply to the credit:</w:t>
      </w:r>
    </w:p>
    <w:p w14:paraId="52DD2609" w14:textId="77777777" w:rsidR="00D16FF7" w:rsidRPr="00322F3B" w:rsidRDefault="00D16FF7" w:rsidP="00D16FF7">
      <w:pPr>
        <w:pStyle w:val="paragraph"/>
      </w:pPr>
      <w:r w:rsidRPr="00322F3B">
        <w:tab/>
        <w:t>(a)</w:t>
      </w:r>
      <w:r w:rsidRPr="00322F3B">
        <w:tab/>
        <w:t>the credit was issued in contravention of a requirement in this Division;</w:t>
      </w:r>
    </w:p>
    <w:p w14:paraId="0908F6D9" w14:textId="3F736226" w:rsidR="00D16FF7" w:rsidRPr="00322F3B" w:rsidRDefault="00D16FF7" w:rsidP="00D16FF7">
      <w:pPr>
        <w:pStyle w:val="paragraph"/>
      </w:pPr>
      <w:r w:rsidRPr="00322F3B">
        <w:tab/>
        <w:t>(b)</w:t>
      </w:r>
      <w:r w:rsidRPr="00322F3B">
        <w:tab/>
        <w:t>the credit was created in contravention of a requirement in Subdivision</w:t>
      </w:r>
      <w:r w:rsidR="00825006" w:rsidRPr="00322F3B">
        <w:t> </w:t>
      </w:r>
      <w:r w:rsidRPr="00322F3B">
        <w:t>418</w:t>
      </w:r>
      <w:r w:rsidR="009953FD">
        <w:noBreakHyphen/>
      </w:r>
      <w:r w:rsidRPr="00322F3B">
        <w:t xml:space="preserve">D (other than </w:t>
      </w:r>
      <w:r w:rsidR="009953FD">
        <w:t>section 4</w:t>
      </w:r>
      <w:r w:rsidRPr="00322F3B">
        <w:t>18</w:t>
      </w:r>
      <w:r w:rsidR="009953FD">
        <w:noBreakHyphen/>
      </w:r>
      <w:r w:rsidRPr="00322F3B">
        <w:t>85).</w:t>
      </w:r>
    </w:p>
    <w:p w14:paraId="37F29290" w14:textId="4D56E091" w:rsidR="00D16FF7" w:rsidRPr="00322F3B" w:rsidRDefault="00D16FF7" w:rsidP="00D16FF7">
      <w:pPr>
        <w:pStyle w:val="notetext"/>
      </w:pPr>
      <w:r w:rsidRPr="00322F3B">
        <w:t>Note:</w:t>
      </w:r>
      <w:r w:rsidRPr="00322F3B">
        <w:tab/>
        <w:t xml:space="preserve">Because the maximum exploration credit amount from </w:t>
      </w:r>
      <w:r w:rsidR="009953FD">
        <w:t>section 4</w:t>
      </w:r>
      <w:r w:rsidRPr="00322F3B">
        <w:t>18</w:t>
      </w:r>
      <w:r w:rsidR="009953FD">
        <w:noBreakHyphen/>
      </w:r>
      <w:r w:rsidRPr="00322F3B">
        <w:t xml:space="preserve">85 is taken into account in </w:t>
      </w:r>
      <w:r w:rsidR="00825006" w:rsidRPr="00322F3B">
        <w:t>paragraph (</w:t>
      </w:r>
      <w:r w:rsidRPr="00322F3B">
        <w:t>1)(c) of this section, it is disregarded here.</w:t>
      </w:r>
    </w:p>
    <w:p w14:paraId="6FED6CD6" w14:textId="66FACFEA" w:rsidR="00DE51DA" w:rsidRPr="00322F3B" w:rsidRDefault="00DE51DA" w:rsidP="00DE51DA">
      <w:pPr>
        <w:pStyle w:val="ActHead5"/>
      </w:pPr>
      <w:bookmarkStart w:id="745" w:name="_Toc201756175"/>
      <w:r w:rsidRPr="00322F3B">
        <w:rPr>
          <w:rStyle w:val="CharSectno"/>
        </w:rPr>
        <w:lastRenderedPageBreak/>
        <w:t>418</w:t>
      </w:r>
      <w:r w:rsidR="009953FD">
        <w:rPr>
          <w:rStyle w:val="CharSectno"/>
        </w:rPr>
        <w:noBreakHyphen/>
      </w:r>
      <w:r w:rsidRPr="00322F3B">
        <w:rPr>
          <w:rStyle w:val="CharSectno"/>
        </w:rPr>
        <w:t>155</w:t>
      </w:r>
      <w:r w:rsidRPr="00322F3B">
        <w:t xml:space="preserve">  Due date for payment of excess exploration credit tax</w:t>
      </w:r>
      <w:bookmarkEnd w:id="745"/>
    </w:p>
    <w:p w14:paraId="0275355F" w14:textId="1463C775" w:rsidR="00DE51DA" w:rsidRPr="00322F3B" w:rsidRDefault="00DE51DA" w:rsidP="00DE51DA">
      <w:pPr>
        <w:pStyle w:val="subsection"/>
      </w:pPr>
      <w:r w:rsidRPr="00322F3B">
        <w:tab/>
      </w:r>
      <w:r w:rsidRPr="00322F3B">
        <w:tab/>
        <w:t xml:space="preserve">An entity’s </w:t>
      </w:r>
      <w:r w:rsidR="009953FD" w:rsidRPr="009953FD">
        <w:rPr>
          <w:position w:val="6"/>
          <w:sz w:val="16"/>
        </w:rPr>
        <w:t>*</w:t>
      </w:r>
      <w:r w:rsidRPr="00322F3B">
        <w:t>excess exploration credit tax for an income year, as assessed under Schedule</w:t>
      </w:r>
      <w:r w:rsidR="00825006" w:rsidRPr="00322F3B">
        <w:t> </w:t>
      </w:r>
      <w:r w:rsidRPr="00322F3B">
        <w:t xml:space="preserve">1 to the </w:t>
      </w:r>
      <w:r w:rsidRPr="00322F3B">
        <w:rPr>
          <w:i/>
        </w:rPr>
        <w:t>Taxation Administration Act 1953</w:t>
      </w:r>
      <w:r w:rsidRPr="00322F3B">
        <w:t xml:space="preserve">, is due and payable at the end of the day by which the entity is required under </w:t>
      </w:r>
      <w:r w:rsidR="009953FD">
        <w:t>section 4</w:t>
      </w:r>
      <w:r w:rsidRPr="00322F3B">
        <w:t>18</w:t>
      </w:r>
      <w:r w:rsidR="009953FD">
        <w:noBreakHyphen/>
      </w:r>
      <w:r w:rsidRPr="00322F3B">
        <w:t>160 to give the return relating to the income year.</w:t>
      </w:r>
    </w:p>
    <w:p w14:paraId="658D3914" w14:textId="77777777" w:rsidR="00DE51DA" w:rsidRPr="00322F3B" w:rsidRDefault="00DE51DA" w:rsidP="00DE51DA">
      <w:pPr>
        <w:pStyle w:val="notetext"/>
      </w:pPr>
      <w:r w:rsidRPr="00322F3B">
        <w:t>Note:</w:t>
      </w:r>
      <w:r w:rsidRPr="00322F3B">
        <w:tab/>
        <w:t>For assessments of excess exploration credit tax, see Division</w:t>
      </w:r>
      <w:r w:rsidR="00825006" w:rsidRPr="00322F3B">
        <w:t> </w:t>
      </w:r>
      <w:r w:rsidRPr="00322F3B">
        <w:t>155 in Schedule</w:t>
      </w:r>
      <w:r w:rsidR="00825006" w:rsidRPr="00322F3B">
        <w:t> </w:t>
      </w:r>
      <w:r w:rsidRPr="00322F3B">
        <w:t xml:space="preserve">1 to the </w:t>
      </w:r>
      <w:r w:rsidRPr="00322F3B">
        <w:rPr>
          <w:i/>
        </w:rPr>
        <w:t>Taxation Administration Act 1953</w:t>
      </w:r>
      <w:r w:rsidRPr="00322F3B">
        <w:t>.</w:t>
      </w:r>
    </w:p>
    <w:p w14:paraId="75D39D9D" w14:textId="7ADB74CB" w:rsidR="00D16FF7" w:rsidRPr="00322F3B" w:rsidRDefault="00D16FF7" w:rsidP="00D16FF7">
      <w:pPr>
        <w:pStyle w:val="ActHead5"/>
      </w:pPr>
      <w:bookmarkStart w:id="746" w:name="_Toc201756176"/>
      <w:r w:rsidRPr="00322F3B">
        <w:rPr>
          <w:rStyle w:val="CharSectno"/>
        </w:rPr>
        <w:t>418</w:t>
      </w:r>
      <w:r w:rsidR="009953FD">
        <w:rPr>
          <w:rStyle w:val="CharSectno"/>
        </w:rPr>
        <w:noBreakHyphen/>
      </w:r>
      <w:r w:rsidRPr="00322F3B">
        <w:rPr>
          <w:rStyle w:val="CharSectno"/>
        </w:rPr>
        <w:t>160</w:t>
      </w:r>
      <w:r w:rsidRPr="00322F3B">
        <w:t xml:space="preserve">  Returns</w:t>
      </w:r>
      <w:bookmarkEnd w:id="746"/>
    </w:p>
    <w:p w14:paraId="52528FB6" w14:textId="76D56A88" w:rsidR="00D16FF7" w:rsidRPr="00322F3B" w:rsidRDefault="00D16FF7" w:rsidP="00D16FF7">
      <w:pPr>
        <w:pStyle w:val="subsection"/>
      </w:pPr>
      <w:r w:rsidRPr="00322F3B">
        <w:tab/>
      </w:r>
      <w:r w:rsidRPr="00322F3B">
        <w:tab/>
        <w:t xml:space="preserve">An entity that is liable to pay </w:t>
      </w:r>
      <w:r w:rsidR="009953FD" w:rsidRPr="009953FD">
        <w:rPr>
          <w:position w:val="6"/>
          <w:sz w:val="16"/>
        </w:rPr>
        <w:t>*</w:t>
      </w:r>
      <w:r w:rsidRPr="00322F3B">
        <w:t xml:space="preserve">excess exploration credit tax for an income year (the </w:t>
      </w:r>
      <w:r w:rsidRPr="00322F3B">
        <w:rPr>
          <w:b/>
          <w:i/>
        </w:rPr>
        <w:t>credit year</w:t>
      </w:r>
      <w:r w:rsidRPr="00322F3B">
        <w:t xml:space="preserve">) must give the Commissioner a return relating to excess exploration credit tax, in the </w:t>
      </w:r>
      <w:r w:rsidR="009953FD" w:rsidRPr="009953FD">
        <w:rPr>
          <w:position w:val="6"/>
          <w:sz w:val="16"/>
        </w:rPr>
        <w:t>*</w:t>
      </w:r>
      <w:r w:rsidRPr="00322F3B">
        <w:t xml:space="preserve">approved form, within 21 days after the end of the </w:t>
      </w:r>
      <w:r w:rsidR="009953FD" w:rsidRPr="009953FD">
        <w:rPr>
          <w:position w:val="6"/>
          <w:sz w:val="16"/>
        </w:rPr>
        <w:t>*</w:t>
      </w:r>
      <w:r w:rsidRPr="00322F3B">
        <w:t>financial year corresponding to the income year that immediately follows the credit year.</w:t>
      </w:r>
    </w:p>
    <w:p w14:paraId="446026BD" w14:textId="196E9594" w:rsidR="00DE51DA" w:rsidRPr="00322F3B" w:rsidRDefault="00DE51DA" w:rsidP="00DE51DA">
      <w:pPr>
        <w:pStyle w:val="ActHead5"/>
      </w:pPr>
      <w:bookmarkStart w:id="747" w:name="_Toc201756177"/>
      <w:r w:rsidRPr="00322F3B">
        <w:rPr>
          <w:rStyle w:val="CharSectno"/>
        </w:rPr>
        <w:t>418</w:t>
      </w:r>
      <w:r w:rsidR="009953FD">
        <w:rPr>
          <w:rStyle w:val="CharSectno"/>
        </w:rPr>
        <w:noBreakHyphen/>
      </w:r>
      <w:r w:rsidRPr="00322F3B">
        <w:rPr>
          <w:rStyle w:val="CharSectno"/>
        </w:rPr>
        <w:t>165</w:t>
      </w:r>
      <w:r w:rsidRPr="00322F3B">
        <w:t xml:space="preserve">  When shortfall interest charge is payable</w:t>
      </w:r>
      <w:bookmarkEnd w:id="747"/>
    </w:p>
    <w:p w14:paraId="37BAF089" w14:textId="5E2921A8" w:rsidR="00DE51DA" w:rsidRPr="00322F3B" w:rsidRDefault="00DE51DA" w:rsidP="00DE51DA">
      <w:pPr>
        <w:pStyle w:val="subsection"/>
      </w:pPr>
      <w:r w:rsidRPr="00322F3B">
        <w:tab/>
      </w:r>
      <w:r w:rsidRPr="00322F3B">
        <w:tab/>
        <w:t xml:space="preserve">An amount of </w:t>
      </w:r>
      <w:r w:rsidR="009953FD" w:rsidRPr="009953FD">
        <w:rPr>
          <w:position w:val="6"/>
          <w:sz w:val="16"/>
        </w:rPr>
        <w:t>*</w:t>
      </w:r>
      <w:r w:rsidRPr="00322F3B">
        <w:t>shortfall interest charge that an entity is liable to pay is due and payable 21 days after the day on which the Commissioner gives the entity notice of the charge.</w:t>
      </w:r>
    </w:p>
    <w:p w14:paraId="19AA8360" w14:textId="77777777" w:rsidR="00DE51DA" w:rsidRPr="00322F3B" w:rsidRDefault="00DE51DA" w:rsidP="00DE51DA">
      <w:pPr>
        <w:pStyle w:val="notetext"/>
      </w:pPr>
      <w:r w:rsidRPr="00322F3B">
        <w:t>Note:</w:t>
      </w:r>
      <w:r w:rsidRPr="00322F3B">
        <w:tab/>
        <w:t>Shortfall interest charge is imposed if the Commissioner amends an assessment and the amended assessment results in an increase in some tax payable. For provisions about liability for shortfall interest charge, see Division</w:t>
      </w:r>
      <w:r w:rsidR="00825006" w:rsidRPr="00322F3B">
        <w:t> </w:t>
      </w:r>
      <w:r w:rsidRPr="00322F3B">
        <w:t>280 in Schedule</w:t>
      </w:r>
      <w:r w:rsidR="00825006" w:rsidRPr="00322F3B">
        <w:t> </w:t>
      </w:r>
      <w:r w:rsidRPr="00322F3B">
        <w:t xml:space="preserve">1 to the </w:t>
      </w:r>
      <w:r w:rsidRPr="00322F3B">
        <w:rPr>
          <w:i/>
        </w:rPr>
        <w:t>Taxation Administration Act 1953</w:t>
      </w:r>
      <w:r w:rsidRPr="00322F3B">
        <w:t>.</w:t>
      </w:r>
    </w:p>
    <w:p w14:paraId="3D7EB7EB" w14:textId="7F0EA9B7" w:rsidR="00DE51DA" w:rsidRPr="00322F3B" w:rsidRDefault="00DE51DA" w:rsidP="00DE51DA">
      <w:pPr>
        <w:pStyle w:val="ActHead5"/>
      </w:pPr>
      <w:bookmarkStart w:id="748" w:name="_Toc201756178"/>
      <w:r w:rsidRPr="00322F3B">
        <w:rPr>
          <w:rStyle w:val="CharSectno"/>
        </w:rPr>
        <w:t>418</w:t>
      </w:r>
      <w:r w:rsidR="009953FD">
        <w:rPr>
          <w:rStyle w:val="CharSectno"/>
        </w:rPr>
        <w:noBreakHyphen/>
      </w:r>
      <w:r w:rsidRPr="00322F3B">
        <w:rPr>
          <w:rStyle w:val="CharSectno"/>
        </w:rPr>
        <w:t>170</w:t>
      </w:r>
      <w:r w:rsidRPr="00322F3B">
        <w:t xml:space="preserve">  General interest charge</w:t>
      </w:r>
      <w:bookmarkEnd w:id="748"/>
    </w:p>
    <w:p w14:paraId="41627522" w14:textId="77777777" w:rsidR="00DE51DA" w:rsidRPr="00322F3B" w:rsidRDefault="00DE51DA" w:rsidP="00DE51DA">
      <w:pPr>
        <w:pStyle w:val="subsection"/>
      </w:pPr>
      <w:r w:rsidRPr="00322F3B">
        <w:tab/>
      </w:r>
      <w:r w:rsidRPr="00322F3B">
        <w:tab/>
        <w:t>If:</w:t>
      </w:r>
    </w:p>
    <w:p w14:paraId="79346D1E" w14:textId="07DBD221" w:rsidR="00DE51DA" w:rsidRPr="00322F3B" w:rsidRDefault="00DE51DA" w:rsidP="00DE51DA">
      <w:pPr>
        <w:pStyle w:val="paragraph"/>
      </w:pPr>
      <w:r w:rsidRPr="00322F3B">
        <w:tab/>
        <w:t>(a)</w:t>
      </w:r>
      <w:r w:rsidRPr="00322F3B">
        <w:tab/>
      </w:r>
      <w:r w:rsidR="009953FD" w:rsidRPr="009953FD">
        <w:rPr>
          <w:position w:val="6"/>
          <w:sz w:val="16"/>
        </w:rPr>
        <w:t>*</w:t>
      </w:r>
      <w:r w:rsidRPr="00322F3B">
        <w:t xml:space="preserve">excess exploration credit tax or </w:t>
      </w:r>
      <w:r w:rsidR="009953FD" w:rsidRPr="009953FD">
        <w:rPr>
          <w:position w:val="6"/>
          <w:sz w:val="16"/>
        </w:rPr>
        <w:t>*</w:t>
      </w:r>
      <w:r w:rsidRPr="00322F3B">
        <w:t>shortfall interest charge payable by an entity remains unpaid after the time by which it is due and payable; and</w:t>
      </w:r>
    </w:p>
    <w:p w14:paraId="6B4B1AF2" w14:textId="3434280E" w:rsidR="00DE51DA" w:rsidRPr="00322F3B" w:rsidRDefault="00DE51DA" w:rsidP="00DE51DA">
      <w:pPr>
        <w:pStyle w:val="paragraph"/>
        <w:keepNext/>
        <w:keepLines/>
      </w:pPr>
      <w:r w:rsidRPr="00322F3B">
        <w:lastRenderedPageBreak/>
        <w:tab/>
        <w:t>(b)</w:t>
      </w:r>
      <w:r w:rsidRPr="00322F3B">
        <w:tab/>
        <w:t xml:space="preserve">the Commissioner has not allocated the unpaid amount to an </w:t>
      </w:r>
      <w:r w:rsidR="009953FD" w:rsidRPr="009953FD">
        <w:rPr>
          <w:position w:val="6"/>
          <w:sz w:val="16"/>
        </w:rPr>
        <w:t>*</w:t>
      </w:r>
      <w:r w:rsidRPr="00322F3B">
        <w:t>RBA;</w:t>
      </w:r>
    </w:p>
    <w:p w14:paraId="3B55AA47" w14:textId="7EF71CE7" w:rsidR="00DE51DA" w:rsidRPr="00322F3B" w:rsidRDefault="00DE51DA" w:rsidP="00DE51DA">
      <w:pPr>
        <w:pStyle w:val="subsection2"/>
      </w:pPr>
      <w:r w:rsidRPr="00322F3B">
        <w:t xml:space="preserve">the entity is liable to pay the </w:t>
      </w:r>
      <w:r w:rsidR="009953FD" w:rsidRPr="009953FD">
        <w:rPr>
          <w:position w:val="6"/>
          <w:sz w:val="16"/>
        </w:rPr>
        <w:t>*</w:t>
      </w:r>
      <w:r w:rsidRPr="00322F3B">
        <w:t>general interest charge on the unpaid amount for each day in the period that:</w:t>
      </w:r>
    </w:p>
    <w:p w14:paraId="60724314" w14:textId="77777777" w:rsidR="00DE51DA" w:rsidRPr="00322F3B" w:rsidRDefault="00DE51DA" w:rsidP="00DE51DA">
      <w:pPr>
        <w:pStyle w:val="paragraph"/>
      </w:pPr>
      <w:r w:rsidRPr="00322F3B">
        <w:tab/>
        <w:t>(c)</w:t>
      </w:r>
      <w:r w:rsidRPr="00322F3B">
        <w:tab/>
        <w:t>starts at the beginning of the day on which the excess exploration credit tax or shortfall interest charge was due to be paid; and</w:t>
      </w:r>
    </w:p>
    <w:p w14:paraId="1A843594" w14:textId="77777777" w:rsidR="00DE51DA" w:rsidRPr="00322F3B" w:rsidRDefault="00DE51DA" w:rsidP="00DE51DA">
      <w:pPr>
        <w:pStyle w:val="paragraph"/>
      </w:pPr>
      <w:r w:rsidRPr="00322F3B">
        <w:tab/>
        <w:t>(d)</w:t>
      </w:r>
      <w:r w:rsidRPr="00322F3B">
        <w:tab/>
        <w:t>ends at the end of the last day on which, at the end of the day, any of the following remains unpaid:</w:t>
      </w:r>
    </w:p>
    <w:p w14:paraId="5D08240A" w14:textId="77777777" w:rsidR="00DE51DA" w:rsidRPr="00322F3B" w:rsidRDefault="00DE51DA" w:rsidP="00DE51DA">
      <w:pPr>
        <w:pStyle w:val="paragraphsub"/>
      </w:pPr>
      <w:r w:rsidRPr="00322F3B">
        <w:tab/>
        <w:t>(i)</w:t>
      </w:r>
      <w:r w:rsidRPr="00322F3B">
        <w:tab/>
        <w:t>the excess exploration credit tax or shortfall interest charge;</w:t>
      </w:r>
    </w:p>
    <w:p w14:paraId="1C5B7318" w14:textId="77777777" w:rsidR="00DE51DA" w:rsidRPr="00322F3B" w:rsidRDefault="00DE51DA" w:rsidP="00DE51DA">
      <w:pPr>
        <w:pStyle w:val="paragraphsub"/>
      </w:pPr>
      <w:r w:rsidRPr="00322F3B">
        <w:tab/>
        <w:t>(ii)</w:t>
      </w:r>
      <w:r w:rsidRPr="00322F3B">
        <w:tab/>
        <w:t>general interest charge on any of the excess exploration credit tax or shortfall interest charge.</w:t>
      </w:r>
    </w:p>
    <w:p w14:paraId="7B5B22ED" w14:textId="77777777" w:rsidR="00DE51DA" w:rsidRPr="00322F3B" w:rsidRDefault="00DE51DA" w:rsidP="00DE51DA">
      <w:pPr>
        <w:pStyle w:val="notetext"/>
      </w:pPr>
      <w:r w:rsidRPr="00322F3B">
        <w:t>Note:</w:t>
      </w:r>
      <w:r w:rsidRPr="00322F3B">
        <w:tab/>
        <w:t xml:space="preserve">The general interest charge is worked out under Part IIA of the </w:t>
      </w:r>
      <w:r w:rsidRPr="00322F3B">
        <w:rPr>
          <w:i/>
        </w:rPr>
        <w:t>Taxation Administration Act 1953</w:t>
      </w:r>
      <w:r w:rsidRPr="00322F3B">
        <w:t>.</w:t>
      </w:r>
    </w:p>
    <w:p w14:paraId="7257DBAD" w14:textId="199887E5" w:rsidR="00DE51DA" w:rsidRPr="00322F3B" w:rsidRDefault="00DE51DA" w:rsidP="00DE51DA">
      <w:pPr>
        <w:pStyle w:val="ActHead5"/>
      </w:pPr>
      <w:bookmarkStart w:id="749" w:name="_Toc201756179"/>
      <w:r w:rsidRPr="00322F3B">
        <w:rPr>
          <w:rStyle w:val="CharSectno"/>
        </w:rPr>
        <w:t>418</w:t>
      </w:r>
      <w:r w:rsidR="009953FD">
        <w:rPr>
          <w:rStyle w:val="CharSectno"/>
        </w:rPr>
        <w:noBreakHyphen/>
      </w:r>
      <w:r w:rsidRPr="00322F3B">
        <w:rPr>
          <w:rStyle w:val="CharSectno"/>
        </w:rPr>
        <w:t>175</w:t>
      </w:r>
      <w:r w:rsidRPr="00322F3B">
        <w:t xml:space="preserve">  Refunds of amounts overpaid</w:t>
      </w:r>
      <w:bookmarkEnd w:id="749"/>
    </w:p>
    <w:p w14:paraId="2F93662C" w14:textId="104F1B57" w:rsidR="00DE51DA" w:rsidRPr="00322F3B" w:rsidRDefault="00DE51DA" w:rsidP="00DE51DA">
      <w:pPr>
        <w:pStyle w:val="subsection"/>
      </w:pPr>
      <w:r w:rsidRPr="00322F3B">
        <w:tab/>
      </w:r>
      <w:r w:rsidRPr="00322F3B">
        <w:tab/>
        <w:t>Section</w:t>
      </w:r>
      <w:r w:rsidR="00825006" w:rsidRPr="00322F3B">
        <w:t> </w:t>
      </w:r>
      <w:r w:rsidRPr="00322F3B">
        <w:t xml:space="preserve">172 of the </w:t>
      </w:r>
      <w:r w:rsidRPr="00322F3B">
        <w:rPr>
          <w:i/>
        </w:rPr>
        <w:t>Income Tax Assessment Act 1936</w:t>
      </w:r>
      <w:r w:rsidRPr="00322F3B">
        <w:t xml:space="preserve"> applies for the purposes of this Division as if references in that section to tax included references to </w:t>
      </w:r>
      <w:r w:rsidR="009953FD" w:rsidRPr="009953FD">
        <w:rPr>
          <w:position w:val="6"/>
          <w:sz w:val="16"/>
        </w:rPr>
        <w:t>*</w:t>
      </w:r>
      <w:r w:rsidRPr="00322F3B">
        <w:t>excess exploration credit tax.</w:t>
      </w:r>
    </w:p>
    <w:p w14:paraId="44C3763C" w14:textId="1512DE6E" w:rsidR="00DE51DA" w:rsidRPr="00322F3B" w:rsidRDefault="00DE51DA" w:rsidP="00DE51DA">
      <w:pPr>
        <w:pStyle w:val="ActHead5"/>
      </w:pPr>
      <w:bookmarkStart w:id="750" w:name="_Toc201756180"/>
      <w:r w:rsidRPr="00322F3B">
        <w:rPr>
          <w:rStyle w:val="CharSectno"/>
        </w:rPr>
        <w:t>418</w:t>
      </w:r>
      <w:r w:rsidR="009953FD">
        <w:rPr>
          <w:rStyle w:val="CharSectno"/>
        </w:rPr>
        <w:noBreakHyphen/>
      </w:r>
      <w:r w:rsidRPr="00322F3B">
        <w:rPr>
          <w:rStyle w:val="CharSectno"/>
        </w:rPr>
        <w:t>180</w:t>
      </w:r>
      <w:r w:rsidRPr="00322F3B">
        <w:t xml:space="preserve">  Record keeping</w:t>
      </w:r>
      <w:bookmarkEnd w:id="750"/>
    </w:p>
    <w:p w14:paraId="199BA3E1" w14:textId="77777777" w:rsidR="00DE51DA" w:rsidRPr="00322F3B" w:rsidRDefault="00DE51DA" w:rsidP="00DE51DA">
      <w:pPr>
        <w:pStyle w:val="subsection"/>
      </w:pPr>
      <w:r w:rsidRPr="00322F3B">
        <w:tab/>
      </w:r>
      <w:r w:rsidRPr="00322F3B">
        <w:tab/>
        <w:t>Section</w:t>
      </w:r>
      <w:r w:rsidR="00825006" w:rsidRPr="00322F3B">
        <w:t> </w:t>
      </w:r>
      <w:r w:rsidRPr="00322F3B">
        <w:t xml:space="preserve">262A of the </w:t>
      </w:r>
      <w:r w:rsidRPr="00322F3B">
        <w:rPr>
          <w:i/>
        </w:rPr>
        <w:t>Income Tax Assessment Act 1936</w:t>
      </w:r>
      <w:r w:rsidRPr="00322F3B">
        <w:t xml:space="preserve"> applies for the purposes of this Division as if:</w:t>
      </w:r>
    </w:p>
    <w:p w14:paraId="02EABE8A" w14:textId="201B2C73" w:rsidR="00DE51DA" w:rsidRPr="00322F3B" w:rsidRDefault="00DE51DA" w:rsidP="00DE51DA">
      <w:pPr>
        <w:pStyle w:val="paragraph"/>
      </w:pPr>
      <w:r w:rsidRPr="00322F3B">
        <w:tab/>
        <w:t>(a)</w:t>
      </w:r>
      <w:r w:rsidRPr="00322F3B">
        <w:tab/>
        <w:t xml:space="preserve">the reference in that section to a person carrying on a business were a reference to a </w:t>
      </w:r>
      <w:r w:rsidR="009953FD" w:rsidRPr="009953FD">
        <w:rPr>
          <w:position w:val="6"/>
          <w:sz w:val="16"/>
        </w:rPr>
        <w:t>*</w:t>
      </w:r>
      <w:r w:rsidRPr="00322F3B">
        <w:t>corporate tax entity; and</w:t>
      </w:r>
    </w:p>
    <w:p w14:paraId="029C78C5" w14:textId="00F3FAC3" w:rsidR="00DE51DA" w:rsidRPr="00322F3B" w:rsidRDefault="00DE51DA" w:rsidP="00DE51DA">
      <w:pPr>
        <w:pStyle w:val="paragraph"/>
      </w:pPr>
      <w:r w:rsidRPr="00322F3B">
        <w:tab/>
        <w:t>(b)</w:t>
      </w:r>
      <w:r w:rsidRPr="00322F3B">
        <w:tab/>
        <w:t xml:space="preserve">the reference in </w:t>
      </w:r>
      <w:r w:rsidR="00825006" w:rsidRPr="00322F3B">
        <w:t>paragraph (</w:t>
      </w:r>
      <w:r w:rsidRPr="00322F3B">
        <w:t xml:space="preserve">2)(a) of that section to the person’s income and expenditure were a reference to the entity’s liability to pay </w:t>
      </w:r>
      <w:r w:rsidR="009953FD" w:rsidRPr="009953FD">
        <w:rPr>
          <w:position w:val="6"/>
          <w:sz w:val="16"/>
        </w:rPr>
        <w:t>*</w:t>
      </w:r>
      <w:r w:rsidRPr="00322F3B">
        <w:t>excess exploration credit tax; and</w:t>
      </w:r>
    </w:p>
    <w:p w14:paraId="47D1DFBB" w14:textId="77777777" w:rsidR="00DE51DA" w:rsidRPr="00322F3B" w:rsidRDefault="00DE51DA" w:rsidP="00DE51DA">
      <w:pPr>
        <w:pStyle w:val="paragraph"/>
      </w:pPr>
      <w:r w:rsidRPr="00322F3B">
        <w:tab/>
        <w:t>(c)</w:t>
      </w:r>
      <w:r w:rsidRPr="00322F3B">
        <w:tab/>
      </w:r>
      <w:r w:rsidR="00825006" w:rsidRPr="00322F3B">
        <w:t>paragraph (</w:t>
      </w:r>
      <w:r w:rsidRPr="00322F3B">
        <w:t>5)(a) of that section were omitted.</w:t>
      </w:r>
    </w:p>
    <w:p w14:paraId="5980E251" w14:textId="11350536" w:rsidR="00DE51DA" w:rsidRPr="00322F3B" w:rsidRDefault="00DE51DA" w:rsidP="00DE51DA">
      <w:pPr>
        <w:pStyle w:val="ActHead5"/>
      </w:pPr>
      <w:bookmarkStart w:id="751" w:name="_Toc201756181"/>
      <w:r w:rsidRPr="00322F3B">
        <w:rPr>
          <w:rStyle w:val="CharSectno"/>
        </w:rPr>
        <w:lastRenderedPageBreak/>
        <w:t>418</w:t>
      </w:r>
      <w:r w:rsidR="009953FD">
        <w:rPr>
          <w:rStyle w:val="CharSectno"/>
        </w:rPr>
        <w:noBreakHyphen/>
      </w:r>
      <w:r w:rsidRPr="00322F3B">
        <w:rPr>
          <w:rStyle w:val="CharSectno"/>
        </w:rPr>
        <w:t>185</w:t>
      </w:r>
      <w:r w:rsidRPr="00322F3B">
        <w:t xml:space="preserve">  Determining an entity not to be a greenfields minerals explorer</w:t>
      </w:r>
      <w:bookmarkEnd w:id="751"/>
    </w:p>
    <w:p w14:paraId="40772A5F" w14:textId="5B662F33" w:rsidR="00DE51DA" w:rsidRPr="00322F3B" w:rsidRDefault="00DE51DA" w:rsidP="00DE51DA">
      <w:pPr>
        <w:pStyle w:val="subsection"/>
      </w:pPr>
      <w:r w:rsidRPr="00322F3B">
        <w:tab/>
        <w:t>(1)</w:t>
      </w:r>
      <w:r w:rsidRPr="00322F3B">
        <w:tab/>
        <w:t xml:space="preserve">The Commissioner may determine, by written notice given to an entity that is, or has been, liable to pay </w:t>
      </w:r>
      <w:r w:rsidR="009953FD" w:rsidRPr="009953FD">
        <w:rPr>
          <w:position w:val="6"/>
          <w:sz w:val="16"/>
        </w:rPr>
        <w:t>*</w:t>
      </w:r>
      <w:r w:rsidRPr="00322F3B">
        <w:t xml:space="preserve">excess exploration credit tax for an income year, that the entity is no longer to be treated as a </w:t>
      </w:r>
      <w:r w:rsidR="009953FD" w:rsidRPr="009953FD">
        <w:rPr>
          <w:position w:val="6"/>
          <w:sz w:val="16"/>
        </w:rPr>
        <w:t>*</w:t>
      </w:r>
      <w:r w:rsidRPr="00322F3B">
        <w:t>greenfields minerals explorer.</w:t>
      </w:r>
    </w:p>
    <w:p w14:paraId="36A15C66" w14:textId="77777777" w:rsidR="00DE51DA" w:rsidRPr="00322F3B" w:rsidRDefault="00DE51DA" w:rsidP="00DE51DA">
      <w:pPr>
        <w:pStyle w:val="subsection"/>
      </w:pPr>
      <w:r w:rsidRPr="00322F3B">
        <w:tab/>
        <w:t>(2)</w:t>
      </w:r>
      <w:r w:rsidRPr="00322F3B">
        <w:tab/>
        <w:t>The determination takes effect from:</w:t>
      </w:r>
    </w:p>
    <w:p w14:paraId="67627F62" w14:textId="4475EF0F" w:rsidR="00D16FF7" w:rsidRPr="00322F3B" w:rsidRDefault="00D16FF7" w:rsidP="00D16FF7">
      <w:pPr>
        <w:pStyle w:val="paragraph"/>
      </w:pPr>
      <w:r w:rsidRPr="00322F3B">
        <w:tab/>
        <w:t>(a)</w:t>
      </w:r>
      <w:r w:rsidRPr="00322F3B">
        <w:tab/>
        <w:t xml:space="preserve">if, at the time the notice is given, the entity has not issued any </w:t>
      </w:r>
      <w:r w:rsidR="009953FD" w:rsidRPr="009953FD">
        <w:rPr>
          <w:position w:val="6"/>
          <w:sz w:val="16"/>
        </w:rPr>
        <w:t>*</w:t>
      </w:r>
      <w:r w:rsidRPr="00322F3B">
        <w:t xml:space="preserve">exploration credits for the income year (the </w:t>
      </w:r>
      <w:r w:rsidRPr="00322F3B">
        <w:rPr>
          <w:b/>
          <w:i/>
        </w:rPr>
        <w:t>credit year</w:t>
      </w:r>
      <w:r w:rsidRPr="00322F3B">
        <w:t>) immediately preceding the income year in which the notice is given—the credit year; or</w:t>
      </w:r>
    </w:p>
    <w:p w14:paraId="48BDB3A2" w14:textId="77777777" w:rsidR="00DE51DA" w:rsidRPr="00322F3B" w:rsidRDefault="00DE51DA" w:rsidP="00DE51DA">
      <w:pPr>
        <w:pStyle w:val="paragraph"/>
      </w:pPr>
      <w:r w:rsidRPr="00322F3B">
        <w:tab/>
        <w:t>(b)</w:t>
      </w:r>
      <w:r w:rsidRPr="00322F3B">
        <w:tab/>
        <w:t>otherwise—the next income year.</w:t>
      </w:r>
    </w:p>
    <w:p w14:paraId="30A1304F" w14:textId="4E2DBD62" w:rsidR="00DE51DA" w:rsidRPr="00322F3B" w:rsidRDefault="00DE51DA" w:rsidP="00DE51DA">
      <w:pPr>
        <w:pStyle w:val="subsection"/>
      </w:pPr>
      <w:r w:rsidRPr="00322F3B">
        <w:tab/>
        <w:t>(3)</w:t>
      </w:r>
      <w:r w:rsidRPr="00322F3B">
        <w:tab/>
        <w:t xml:space="preserve">If the entity or a </w:t>
      </w:r>
      <w:r w:rsidR="009953FD" w:rsidRPr="009953FD">
        <w:rPr>
          <w:position w:val="6"/>
          <w:sz w:val="16"/>
        </w:rPr>
        <w:t>*</w:t>
      </w:r>
      <w:r w:rsidRPr="00322F3B">
        <w:t xml:space="preserve">member of the entity is dissatisfied with a determination under </w:t>
      </w:r>
      <w:r w:rsidR="00825006" w:rsidRPr="00322F3B">
        <w:t>subsection (</w:t>
      </w:r>
      <w:r w:rsidRPr="00322F3B">
        <w:t xml:space="preserve">1), the entity or member may object to it in the manner set out in Part IVC of the </w:t>
      </w:r>
      <w:r w:rsidRPr="00322F3B">
        <w:rPr>
          <w:i/>
        </w:rPr>
        <w:t>Taxation Administration Act 1953</w:t>
      </w:r>
      <w:r w:rsidRPr="00322F3B">
        <w:t>.</w:t>
      </w:r>
    </w:p>
    <w:p w14:paraId="32C7141A" w14:textId="152E54D2" w:rsidR="00D16FF7" w:rsidRPr="00322F3B" w:rsidRDefault="00D16FF7" w:rsidP="00D16FF7">
      <w:pPr>
        <w:pStyle w:val="ActHead4"/>
      </w:pPr>
      <w:bookmarkStart w:id="752" w:name="_Toc201756182"/>
      <w:r w:rsidRPr="00322F3B">
        <w:rPr>
          <w:rStyle w:val="CharSubdNo"/>
        </w:rPr>
        <w:t>Subdivision</w:t>
      </w:r>
      <w:r w:rsidR="00825006" w:rsidRPr="00322F3B">
        <w:rPr>
          <w:rStyle w:val="CharSubdNo"/>
        </w:rPr>
        <w:t> </w:t>
      </w:r>
      <w:r w:rsidRPr="00322F3B">
        <w:rPr>
          <w:rStyle w:val="CharSubdNo"/>
        </w:rPr>
        <w:t>418</w:t>
      </w:r>
      <w:r w:rsidR="009953FD">
        <w:rPr>
          <w:rStyle w:val="CharSubdNo"/>
        </w:rPr>
        <w:noBreakHyphen/>
      </w:r>
      <w:r w:rsidRPr="00322F3B">
        <w:rPr>
          <w:rStyle w:val="CharSubdNo"/>
        </w:rPr>
        <w:t>G</w:t>
      </w:r>
      <w:r w:rsidRPr="00322F3B">
        <w:t>—</w:t>
      </w:r>
      <w:r w:rsidRPr="00322F3B">
        <w:rPr>
          <w:rStyle w:val="CharSubdText"/>
        </w:rPr>
        <w:t>Other matters</w:t>
      </w:r>
      <w:bookmarkEnd w:id="752"/>
    </w:p>
    <w:p w14:paraId="1A5AF546" w14:textId="77777777" w:rsidR="00D16FF7" w:rsidRPr="00322F3B" w:rsidRDefault="00D16FF7" w:rsidP="00D16FF7">
      <w:pPr>
        <w:pStyle w:val="TofSectsHeading"/>
      </w:pPr>
      <w:r w:rsidRPr="00322F3B">
        <w:t>Table of sections</w:t>
      </w:r>
    </w:p>
    <w:p w14:paraId="2E805160" w14:textId="752BABEE" w:rsidR="00D16FF7" w:rsidRPr="00322F3B" w:rsidRDefault="00D16FF7" w:rsidP="00D16FF7">
      <w:pPr>
        <w:pStyle w:val="TofSectsSection"/>
      </w:pPr>
      <w:r w:rsidRPr="00322F3B">
        <w:t>418</w:t>
      </w:r>
      <w:r w:rsidR="009953FD">
        <w:noBreakHyphen/>
      </w:r>
      <w:r w:rsidRPr="00322F3B">
        <w:t>190</w:t>
      </w:r>
      <w:r w:rsidRPr="00322F3B">
        <w:tab/>
        <w:t>Annual impact assessments of this Division</w:t>
      </w:r>
    </w:p>
    <w:p w14:paraId="0BBEACA4" w14:textId="03BB5169" w:rsidR="00D16FF7" w:rsidRPr="00322F3B" w:rsidRDefault="00D16FF7" w:rsidP="00D16FF7">
      <w:pPr>
        <w:pStyle w:val="ActHead5"/>
      </w:pPr>
      <w:bookmarkStart w:id="753" w:name="_Toc201756183"/>
      <w:r w:rsidRPr="00322F3B">
        <w:rPr>
          <w:rStyle w:val="CharSectno"/>
        </w:rPr>
        <w:t>418</w:t>
      </w:r>
      <w:r w:rsidR="009953FD">
        <w:rPr>
          <w:rStyle w:val="CharSectno"/>
        </w:rPr>
        <w:noBreakHyphen/>
      </w:r>
      <w:r w:rsidRPr="00322F3B">
        <w:rPr>
          <w:rStyle w:val="CharSectno"/>
        </w:rPr>
        <w:t>190</w:t>
      </w:r>
      <w:r w:rsidRPr="00322F3B">
        <w:t xml:space="preserve">  Annual impact assessments of this Division</w:t>
      </w:r>
      <w:bookmarkEnd w:id="753"/>
    </w:p>
    <w:p w14:paraId="2CF1BE1C" w14:textId="377341DB" w:rsidR="00D16FF7" w:rsidRPr="00322F3B" w:rsidRDefault="00D16FF7" w:rsidP="00D16FF7">
      <w:pPr>
        <w:pStyle w:val="subsection"/>
      </w:pPr>
      <w:r w:rsidRPr="00322F3B">
        <w:tab/>
        <w:t>(1)</w:t>
      </w:r>
      <w:r w:rsidRPr="00322F3B">
        <w:tab/>
        <w:t xml:space="preserve">As soon as practicable after the end of each income year referred to in </w:t>
      </w:r>
      <w:r w:rsidR="00825006" w:rsidRPr="00322F3B">
        <w:t>subsection (</w:t>
      </w:r>
      <w:r w:rsidRPr="00322F3B">
        <w:t xml:space="preserve">2), the Minister must cause to be conducted an impact assessment of the operation of this Division during that income year. The objective of the impact assessment should be to measure the additional </w:t>
      </w:r>
      <w:r w:rsidR="009953FD" w:rsidRPr="009953FD">
        <w:rPr>
          <w:position w:val="6"/>
          <w:sz w:val="16"/>
        </w:rPr>
        <w:t>*</w:t>
      </w:r>
      <w:r w:rsidRPr="00322F3B">
        <w:t>exploration or prospecting attributable to the Division.</w:t>
      </w:r>
    </w:p>
    <w:p w14:paraId="51170A4B" w14:textId="77777777" w:rsidR="00D16FF7" w:rsidRPr="00322F3B" w:rsidRDefault="00D16FF7" w:rsidP="00D16FF7">
      <w:pPr>
        <w:pStyle w:val="subsection"/>
      </w:pPr>
      <w:r w:rsidRPr="00322F3B">
        <w:tab/>
        <w:t>(2)</w:t>
      </w:r>
      <w:r w:rsidRPr="00322F3B">
        <w:tab/>
        <w:t>The income years are as follows:</w:t>
      </w:r>
    </w:p>
    <w:p w14:paraId="7BF2BC14" w14:textId="5FB9EEF5" w:rsidR="00D16FF7" w:rsidRPr="00322F3B" w:rsidRDefault="00D16FF7" w:rsidP="00D16FF7">
      <w:pPr>
        <w:pStyle w:val="paragraph"/>
      </w:pPr>
      <w:r w:rsidRPr="00322F3B">
        <w:tab/>
        <w:t>(a)</w:t>
      </w:r>
      <w:r w:rsidRPr="00322F3B">
        <w:tab/>
        <w:t>the 2017</w:t>
      </w:r>
      <w:r w:rsidR="009953FD">
        <w:noBreakHyphen/>
      </w:r>
      <w:r w:rsidRPr="00322F3B">
        <w:t>2018 income year;</w:t>
      </w:r>
    </w:p>
    <w:p w14:paraId="2A264D7E" w14:textId="5B50EF53" w:rsidR="00D16FF7" w:rsidRPr="00322F3B" w:rsidRDefault="00D16FF7" w:rsidP="00D16FF7">
      <w:pPr>
        <w:pStyle w:val="paragraph"/>
      </w:pPr>
      <w:r w:rsidRPr="00322F3B">
        <w:tab/>
        <w:t>(b)</w:t>
      </w:r>
      <w:r w:rsidRPr="00322F3B">
        <w:tab/>
        <w:t>the 2018</w:t>
      </w:r>
      <w:r w:rsidR="009953FD">
        <w:noBreakHyphen/>
      </w:r>
      <w:r w:rsidRPr="00322F3B">
        <w:t>2019 income year;</w:t>
      </w:r>
    </w:p>
    <w:p w14:paraId="1A77A8ED" w14:textId="78CC8738" w:rsidR="00D16FF7" w:rsidRPr="00322F3B" w:rsidRDefault="00D16FF7" w:rsidP="00D16FF7">
      <w:pPr>
        <w:pStyle w:val="paragraph"/>
      </w:pPr>
      <w:r w:rsidRPr="00322F3B">
        <w:lastRenderedPageBreak/>
        <w:tab/>
        <w:t>(c)</w:t>
      </w:r>
      <w:r w:rsidRPr="00322F3B">
        <w:tab/>
        <w:t>the 2019</w:t>
      </w:r>
      <w:r w:rsidR="009953FD">
        <w:noBreakHyphen/>
      </w:r>
      <w:r w:rsidRPr="00322F3B">
        <w:t>2020 income year;</w:t>
      </w:r>
    </w:p>
    <w:p w14:paraId="7B9850E1" w14:textId="2C90872E" w:rsidR="00D16FF7" w:rsidRPr="00322F3B" w:rsidRDefault="00D16FF7" w:rsidP="00D16FF7">
      <w:pPr>
        <w:pStyle w:val="paragraph"/>
      </w:pPr>
      <w:r w:rsidRPr="00322F3B">
        <w:tab/>
        <w:t>(d)</w:t>
      </w:r>
      <w:r w:rsidRPr="00322F3B">
        <w:tab/>
        <w:t>the 2020</w:t>
      </w:r>
      <w:r w:rsidR="009953FD">
        <w:noBreakHyphen/>
      </w:r>
      <w:r w:rsidRPr="00322F3B">
        <w:t>2021 income year.</w:t>
      </w:r>
    </w:p>
    <w:p w14:paraId="1D63BE34" w14:textId="77777777" w:rsidR="00D16FF7" w:rsidRPr="00322F3B" w:rsidRDefault="00D16FF7" w:rsidP="00D16FF7">
      <w:pPr>
        <w:pStyle w:val="subsection"/>
      </w:pPr>
      <w:r w:rsidRPr="00322F3B">
        <w:tab/>
        <w:t>(3)</w:t>
      </w:r>
      <w:r w:rsidRPr="00322F3B">
        <w:tab/>
        <w:t>Each impact assessment must make provision for public consultation, including consultation with the industry.</w:t>
      </w:r>
    </w:p>
    <w:p w14:paraId="16848B1D" w14:textId="61CF7FE1" w:rsidR="00D16FF7" w:rsidRPr="00322F3B" w:rsidRDefault="00D16FF7" w:rsidP="00D16FF7">
      <w:pPr>
        <w:pStyle w:val="subsection"/>
      </w:pPr>
      <w:r w:rsidRPr="00322F3B">
        <w:tab/>
        <w:t>(4)</w:t>
      </w:r>
      <w:r w:rsidRPr="00322F3B">
        <w:tab/>
        <w:t xml:space="preserve">The Minister must cause to be prepared a report of each impact assessment. The report must include any information made publicly available by the Commissioner under </w:t>
      </w:r>
      <w:r w:rsidR="009F5D03" w:rsidRPr="00322F3B">
        <w:t>section 3</w:t>
      </w:r>
      <w:r w:rsidRPr="00322F3B">
        <w:t xml:space="preserve">F of the </w:t>
      </w:r>
      <w:r w:rsidRPr="00322F3B">
        <w:rPr>
          <w:i/>
        </w:rPr>
        <w:t>Taxation Administration Act 1953</w:t>
      </w:r>
      <w:r w:rsidRPr="00322F3B">
        <w:t xml:space="preserve"> in relation to </w:t>
      </w:r>
      <w:r w:rsidR="009953FD" w:rsidRPr="009953FD">
        <w:rPr>
          <w:position w:val="6"/>
          <w:sz w:val="16"/>
        </w:rPr>
        <w:t>*</w:t>
      </w:r>
      <w:r w:rsidRPr="00322F3B">
        <w:t>exploration credits allocated for the income year.</w:t>
      </w:r>
    </w:p>
    <w:p w14:paraId="75D9902E" w14:textId="77777777" w:rsidR="00D16FF7" w:rsidRPr="00322F3B" w:rsidRDefault="00D16FF7" w:rsidP="00D16FF7">
      <w:pPr>
        <w:pStyle w:val="subsection"/>
      </w:pPr>
      <w:r w:rsidRPr="00322F3B">
        <w:tab/>
        <w:t>(5)</w:t>
      </w:r>
      <w:r w:rsidRPr="00322F3B">
        <w:tab/>
        <w:t>The Minister must cause a copy of a report of an impact assessment to be published on the Australian Taxation Office website as soon as practicable after the completion of the preparation of the report.</w:t>
      </w:r>
    </w:p>
    <w:p w14:paraId="30AF39D4" w14:textId="77777777" w:rsidR="004A1A48" w:rsidRPr="00D414B9" w:rsidRDefault="004A1A48" w:rsidP="00884AEE">
      <w:pPr>
        <w:pStyle w:val="ActHead3"/>
        <w:pageBreakBefore/>
      </w:pPr>
      <w:bookmarkStart w:id="754" w:name="_Toc201756184"/>
      <w:r w:rsidRPr="00E06040">
        <w:rPr>
          <w:rStyle w:val="CharDivNo"/>
        </w:rPr>
        <w:lastRenderedPageBreak/>
        <w:t>Division 419</w:t>
      </w:r>
      <w:r w:rsidRPr="00D414B9">
        <w:t>—</w:t>
      </w:r>
      <w:r w:rsidRPr="00E06040">
        <w:rPr>
          <w:rStyle w:val="CharDivText"/>
        </w:rPr>
        <w:t>Critical minerals (tax offset for Australian production expenditure)</w:t>
      </w:r>
      <w:bookmarkEnd w:id="754"/>
    </w:p>
    <w:p w14:paraId="4D4A4BD6" w14:textId="77777777" w:rsidR="004A1A48" w:rsidRPr="00D414B9" w:rsidRDefault="004A1A48" w:rsidP="004A1A48">
      <w:pPr>
        <w:pStyle w:val="TofSectsHeading"/>
      </w:pPr>
      <w:r w:rsidRPr="00D414B9">
        <w:t>Table of Subdivisions</w:t>
      </w:r>
    </w:p>
    <w:p w14:paraId="364C3812" w14:textId="77777777" w:rsidR="004A1A48" w:rsidRPr="00D414B9" w:rsidRDefault="004A1A48" w:rsidP="004A1A48">
      <w:pPr>
        <w:pStyle w:val="TofSectsSubdiv"/>
      </w:pPr>
      <w:r w:rsidRPr="00D414B9">
        <w:tab/>
        <w:t>Guide to Division 419</w:t>
      </w:r>
    </w:p>
    <w:p w14:paraId="250FD086" w14:textId="49E3552E" w:rsidR="004A1A48" w:rsidRPr="00D414B9" w:rsidRDefault="004A1A48" w:rsidP="004A1A48">
      <w:pPr>
        <w:pStyle w:val="TofSectsSubdiv"/>
      </w:pPr>
      <w:r w:rsidRPr="00D414B9">
        <w:t>419</w:t>
      </w:r>
      <w:r w:rsidR="009953FD">
        <w:noBreakHyphen/>
      </w:r>
      <w:r w:rsidRPr="00D414B9">
        <w:t>A</w:t>
      </w:r>
      <w:r w:rsidRPr="00D414B9">
        <w:tab/>
        <w:t>Tax offset for expenditure for producing critical minerals in Australia</w:t>
      </w:r>
    </w:p>
    <w:p w14:paraId="6ABF712E" w14:textId="2236E79D" w:rsidR="004A1A48" w:rsidRPr="00D414B9" w:rsidRDefault="004A1A48" w:rsidP="004A1A48">
      <w:pPr>
        <w:pStyle w:val="TofSectsSubdiv"/>
      </w:pPr>
      <w:r w:rsidRPr="00D414B9">
        <w:t>419</w:t>
      </w:r>
      <w:r w:rsidR="009953FD">
        <w:noBreakHyphen/>
      </w:r>
      <w:r w:rsidRPr="00D414B9">
        <w:t>B</w:t>
      </w:r>
      <w:r w:rsidRPr="00D414B9">
        <w:tab/>
        <w:t>CMPTI expenditure</w:t>
      </w:r>
    </w:p>
    <w:p w14:paraId="4D65DD02" w14:textId="1A999594" w:rsidR="004A1A48" w:rsidRPr="00D414B9" w:rsidRDefault="004A1A48" w:rsidP="004A1A48">
      <w:pPr>
        <w:pStyle w:val="TofSectsSubdiv"/>
      </w:pPr>
      <w:r w:rsidRPr="00D414B9">
        <w:t>419</w:t>
      </w:r>
      <w:r w:rsidR="009953FD">
        <w:noBreakHyphen/>
      </w:r>
      <w:r w:rsidRPr="00D414B9">
        <w:t>C</w:t>
      </w:r>
      <w:r w:rsidRPr="00D414B9">
        <w:tab/>
        <w:t>Registering activities and facilities for the CMPTI tax offset</w:t>
      </w:r>
    </w:p>
    <w:p w14:paraId="57DC73C3" w14:textId="15F2685C" w:rsidR="004A1A48" w:rsidRPr="00D414B9" w:rsidRDefault="004A1A48" w:rsidP="004A1A48">
      <w:pPr>
        <w:pStyle w:val="TofSectsSubdiv"/>
      </w:pPr>
      <w:r w:rsidRPr="00D414B9">
        <w:t>419</w:t>
      </w:r>
      <w:r w:rsidR="009953FD">
        <w:noBreakHyphen/>
      </w:r>
      <w:r w:rsidRPr="00D414B9">
        <w:t>D</w:t>
      </w:r>
      <w:r w:rsidRPr="00D414B9">
        <w:tab/>
        <w:t>Integrity rules</w:t>
      </w:r>
    </w:p>
    <w:p w14:paraId="3F51D81B" w14:textId="2F293C82" w:rsidR="004A1A48" w:rsidRPr="00D414B9" w:rsidRDefault="004A1A48" w:rsidP="004A1A48">
      <w:pPr>
        <w:pStyle w:val="TofSectsSubdiv"/>
      </w:pPr>
      <w:r w:rsidRPr="00D414B9">
        <w:t>419</w:t>
      </w:r>
      <w:r w:rsidR="009953FD">
        <w:noBreakHyphen/>
      </w:r>
      <w:r w:rsidRPr="00D414B9">
        <w:t>E</w:t>
      </w:r>
      <w:r w:rsidRPr="00D414B9">
        <w:tab/>
        <w:t>Review of certain decisions</w:t>
      </w:r>
    </w:p>
    <w:p w14:paraId="41DC5C99" w14:textId="7E018764" w:rsidR="004A1A48" w:rsidRPr="00D414B9" w:rsidRDefault="004A1A48" w:rsidP="004A1A48">
      <w:pPr>
        <w:pStyle w:val="TofSectsSubdiv"/>
      </w:pPr>
      <w:r w:rsidRPr="00D414B9">
        <w:t>419</w:t>
      </w:r>
      <w:r w:rsidR="009953FD">
        <w:noBreakHyphen/>
      </w:r>
      <w:r w:rsidRPr="00D414B9">
        <w:t>F</w:t>
      </w:r>
      <w:r w:rsidRPr="00D414B9">
        <w:tab/>
        <w:t>Other matters</w:t>
      </w:r>
    </w:p>
    <w:p w14:paraId="3DD93CCA" w14:textId="77777777" w:rsidR="004A1A48" w:rsidRPr="00D414B9" w:rsidRDefault="004A1A48" w:rsidP="004A1A48">
      <w:pPr>
        <w:pStyle w:val="ActHead4"/>
      </w:pPr>
      <w:bookmarkStart w:id="755" w:name="_Toc201756185"/>
      <w:r w:rsidRPr="00D414B9">
        <w:t>Guide to Division 419</w:t>
      </w:r>
      <w:bookmarkEnd w:id="755"/>
    </w:p>
    <w:p w14:paraId="51FDD7BD" w14:textId="612AC543" w:rsidR="004A1A48" w:rsidRPr="00D414B9" w:rsidRDefault="004A1A48" w:rsidP="004A1A48">
      <w:pPr>
        <w:pStyle w:val="ActHead5"/>
      </w:pPr>
      <w:bookmarkStart w:id="756" w:name="_Toc201756186"/>
      <w:r w:rsidRPr="00E06040">
        <w:rPr>
          <w:rStyle w:val="CharSectno"/>
        </w:rPr>
        <w:t>419</w:t>
      </w:r>
      <w:r w:rsidR="009953FD">
        <w:rPr>
          <w:rStyle w:val="CharSectno"/>
        </w:rPr>
        <w:noBreakHyphen/>
      </w:r>
      <w:r w:rsidRPr="00E06040">
        <w:rPr>
          <w:rStyle w:val="CharSectno"/>
        </w:rPr>
        <w:t>1</w:t>
      </w:r>
      <w:r w:rsidRPr="00D414B9">
        <w:t xml:space="preserve">  What this Division is about</w:t>
      </w:r>
      <w:bookmarkEnd w:id="756"/>
    </w:p>
    <w:p w14:paraId="124A5D02" w14:textId="77777777" w:rsidR="004A1A48" w:rsidRPr="00D414B9" w:rsidRDefault="004A1A48" w:rsidP="004A1A48">
      <w:pPr>
        <w:pStyle w:val="SOText"/>
      </w:pPr>
      <w:r w:rsidRPr="00D414B9">
        <w:t>Companies may be entitled to a refundable tax offset for expenditure incurred in carrying on processing activities at facilities in Australia that substantially transform feedstock containing critical minerals into purer or more refined forms of the critical minerals that are chemically distinct from the feedstock.</w:t>
      </w:r>
    </w:p>
    <w:p w14:paraId="49DEC60E" w14:textId="77777777" w:rsidR="004A1A48" w:rsidRPr="00D414B9" w:rsidRDefault="004A1A48" w:rsidP="004A1A48">
      <w:pPr>
        <w:pStyle w:val="SOText"/>
      </w:pPr>
      <w:r w:rsidRPr="00D414B9">
        <w:t>This offset is designed to support the growth of these processing activities in Australia.</w:t>
      </w:r>
    </w:p>
    <w:p w14:paraId="0260E700" w14:textId="77777777" w:rsidR="004A1A48" w:rsidRPr="00D414B9" w:rsidRDefault="004A1A48" w:rsidP="004A1A48">
      <w:pPr>
        <w:pStyle w:val="SOText"/>
      </w:pPr>
      <w:r w:rsidRPr="00D414B9">
        <w:t>One of the requirements for entitlement to the tax offset is for a company to hold a registration certificate for these processing activities and for the Australian facilities where the activities are to be carried on. The Industry Secretary will decide whether to issue the certificates. A registration can be in force for 10 income years during the period starting on 1 July 2027 and ending on 30 June 2040.</w:t>
      </w:r>
    </w:p>
    <w:p w14:paraId="5A8A8B4B" w14:textId="77777777" w:rsidR="004A1A48" w:rsidRPr="00D414B9" w:rsidRDefault="004A1A48" w:rsidP="004A1A48">
      <w:pPr>
        <w:pStyle w:val="SOText"/>
      </w:pPr>
      <w:r w:rsidRPr="00D414B9">
        <w:lastRenderedPageBreak/>
        <w:t>The amount of the tax offset is 10% of the company’s expenditure on these processing activities.</w:t>
      </w:r>
    </w:p>
    <w:p w14:paraId="100EA11B" w14:textId="3458B3D2" w:rsidR="004A1A48" w:rsidRPr="00D414B9" w:rsidRDefault="004A1A48" w:rsidP="004A1A48">
      <w:pPr>
        <w:pStyle w:val="ActHead4"/>
      </w:pPr>
      <w:bookmarkStart w:id="757" w:name="_Toc201756187"/>
      <w:r w:rsidRPr="00E06040">
        <w:rPr>
          <w:rStyle w:val="CharSubdNo"/>
        </w:rPr>
        <w:t>Subdivision 4</w:t>
      </w:r>
      <w:bookmarkStart w:id="758" w:name="_Hlk181019211"/>
      <w:r w:rsidRPr="00E06040">
        <w:rPr>
          <w:rStyle w:val="CharSubdNo"/>
        </w:rPr>
        <w:t>19</w:t>
      </w:r>
      <w:r w:rsidR="009953FD">
        <w:rPr>
          <w:rStyle w:val="CharSubdNo"/>
        </w:rPr>
        <w:noBreakHyphen/>
      </w:r>
      <w:r w:rsidRPr="00E06040">
        <w:rPr>
          <w:rStyle w:val="CharSubdNo"/>
        </w:rPr>
        <w:t>A</w:t>
      </w:r>
      <w:r w:rsidRPr="00D414B9">
        <w:t>—</w:t>
      </w:r>
      <w:r w:rsidRPr="00E06040">
        <w:rPr>
          <w:rStyle w:val="CharSubdText"/>
        </w:rPr>
        <w:t>Tax offset for expenditure for producing critical minerals in Australia</w:t>
      </w:r>
      <w:bookmarkEnd w:id="757"/>
    </w:p>
    <w:bookmarkEnd w:id="758"/>
    <w:p w14:paraId="1C473FA9" w14:textId="77777777" w:rsidR="004A1A48" w:rsidRPr="00D414B9" w:rsidRDefault="004A1A48" w:rsidP="004A1A48">
      <w:pPr>
        <w:pStyle w:val="TofSectsHeading"/>
      </w:pPr>
      <w:r w:rsidRPr="00D414B9">
        <w:t>Table of sections</w:t>
      </w:r>
    </w:p>
    <w:p w14:paraId="7461E85E" w14:textId="2DF59D43" w:rsidR="004A1A48" w:rsidRPr="00D414B9" w:rsidRDefault="004A1A48" w:rsidP="004A1A48">
      <w:pPr>
        <w:pStyle w:val="TofSectsSection"/>
      </w:pPr>
      <w:bookmarkStart w:id="759" w:name="_Hlk180572240"/>
      <w:r w:rsidRPr="00D414B9">
        <w:t>419</w:t>
      </w:r>
      <w:r w:rsidR="009953FD">
        <w:noBreakHyphen/>
      </w:r>
      <w:r w:rsidRPr="00D414B9">
        <w:t>5</w:t>
      </w:r>
      <w:r w:rsidRPr="00D414B9">
        <w:tab/>
        <w:t>Company entitled to refundable tax offset for expenditure incurred in producing critical minerals in Australia</w:t>
      </w:r>
    </w:p>
    <w:p w14:paraId="6B1C6445" w14:textId="627A17DC" w:rsidR="004A1A48" w:rsidRPr="00D414B9" w:rsidRDefault="004A1A48" w:rsidP="004A1A48">
      <w:pPr>
        <w:pStyle w:val="TofSectsSection"/>
      </w:pPr>
      <w:r w:rsidRPr="00D414B9">
        <w:t>419</w:t>
      </w:r>
      <w:r w:rsidR="009953FD">
        <w:noBreakHyphen/>
      </w:r>
      <w:r w:rsidRPr="00D414B9">
        <w:t>10</w:t>
      </w:r>
      <w:r w:rsidRPr="00D414B9">
        <w:tab/>
        <w:t>Amount of CMPTI tax offset</w:t>
      </w:r>
    </w:p>
    <w:p w14:paraId="3B3F8A4D" w14:textId="692FBE08" w:rsidR="004A1A48" w:rsidRPr="00D414B9" w:rsidRDefault="004A1A48" w:rsidP="004A1A48">
      <w:pPr>
        <w:pStyle w:val="TofSectsSection"/>
      </w:pPr>
      <w:r w:rsidRPr="00D414B9">
        <w:t>419</w:t>
      </w:r>
      <w:r w:rsidR="009953FD">
        <w:noBreakHyphen/>
      </w:r>
      <w:r w:rsidRPr="00D414B9">
        <w:t>15</w:t>
      </w:r>
      <w:r w:rsidRPr="00D414B9">
        <w:tab/>
        <w:t xml:space="preserve">Meaning of </w:t>
      </w:r>
      <w:r w:rsidRPr="00D414B9">
        <w:rPr>
          <w:rStyle w:val="CharBoldItalic"/>
          <w:b w:val="0"/>
        </w:rPr>
        <w:t>critical mineral</w:t>
      </w:r>
    </w:p>
    <w:p w14:paraId="0FA980B8" w14:textId="1EE78E57" w:rsidR="004A1A48" w:rsidRPr="00D414B9" w:rsidRDefault="004A1A48" w:rsidP="004A1A48">
      <w:pPr>
        <w:pStyle w:val="TofSectsSection"/>
      </w:pPr>
      <w:r w:rsidRPr="00D414B9">
        <w:t>419</w:t>
      </w:r>
      <w:r w:rsidR="009953FD">
        <w:noBreakHyphen/>
      </w:r>
      <w:r w:rsidRPr="00D414B9">
        <w:t>20</w:t>
      </w:r>
      <w:r w:rsidRPr="00D414B9">
        <w:tab/>
        <w:t xml:space="preserve">Meaning of </w:t>
      </w:r>
      <w:r w:rsidRPr="00D414B9">
        <w:rPr>
          <w:rStyle w:val="CharBoldItalic"/>
          <w:b w:val="0"/>
        </w:rPr>
        <w:t>CMPTI processing activity</w:t>
      </w:r>
    </w:p>
    <w:p w14:paraId="74BBD707" w14:textId="7315B084" w:rsidR="004A1A48" w:rsidRPr="00D414B9" w:rsidRDefault="004A1A48" w:rsidP="004A1A48">
      <w:pPr>
        <w:pStyle w:val="ActHead5"/>
      </w:pPr>
      <w:bookmarkStart w:id="760" w:name="_Toc201756188"/>
      <w:r w:rsidRPr="00E06040">
        <w:rPr>
          <w:rStyle w:val="CharSectno"/>
        </w:rPr>
        <w:t>419</w:t>
      </w:r>
      <w:r w:rsidR="009953FD">
        <w:rPr>
          <w:rStyle w:val="CharSectno"/>
        </w:rPr>
        <w:noBreakHyphen/>
      </w:r>
      <w:r w:rsidRPr="00E06040">
        <w:rPr>
          <w:rStyle w:val="CharSectno"/>
        </w:rPr>
        <w:t>5</w:t>
      </w:r>
      <w:r w:rsidRPr="00D414B9">
        <w:t xml:space="preserve">  Company entitled to refundable tax offset for expenditure incurred in producing critical minerals in Australia</w:t>
      </w:r>
      <w:bookmarkEnd w:id="760"/>
    </w:p>
    <w:p w14:paraId="65350C9F" w14:textId="77777777" w:rsidR="004A1A48" w:rsidRPr="00D414B9" w:rsidRDefault="004A1A48" w:rsidP="004A1A48">
      <w:pPr>
        <w:pStyle w:val="SubsectionHead"/>
      </w:pPr>
      <w:r w:rsidRPr="00D414B9">
        <w:t>Entitlement to the tax offset</w:t>
      </w:r>
    </w:p>
    <w:p w14:paraId="3F320AF3" w14:textId="25D93A0E" w:rsidR="004A1A48" w:rsidRPr="00D414B9" w:rsidRDefault="004A1A48" w:rsidP="004A1A48">
      <w:pPr>
        <w:pStyle w:val="subsection"/>
      </w:pPr>
      <w:r w:rsidRPr="00D414B9">
        <w:tab/>
        <w:t>(1)</w:t>
      </w:r>
      <w:r w:rsidRPr="00D414B9">
        <w:tab/>
        <w:t xml:space="preserve">A company is entitled to a </w:t>
      </w:r>
      <w:r w:rsidR="009953FD" w:rsidRPr="009953FD">
        <w:rPr>
          <w:position w:val="6"/>
          <w:sz w:val="16"/>
        </w:rPr>
        <w:t>*</w:t>
      </w:r>
      <w:r w:rsidRPr="00D414B9">
        <w:t xml:space="preserve">tax offset under this section (the </w:t>
      </w:r>
      <w:r w:rsidRPr="00D414B9">
        <w:rPr>
          <w:b/>
          <w:i/>
        </w:rPr>
        <w:t>CMPTI tax offset</w:t>
      </w:r>
      <w:r w:rsidRPr="00D414B9">
        <w:t>) for an income year if:</w:t>
      </w:r>
    </w:p>
    <w:p w14:paraId="7DDAE849" w14:textId="02B7631F" w:rsidR="004A1A48" w:rsidRPr="00D414B9" w:rsidRDefault="004A1A48" w:rsidP="004A1A48">
      <w:pPr>
        <w:pStyle w:val="paragraph"/>
      </w:pPr>
      <w:r w:rsidRPr="00D414B9">
        <w:tab/>
        <w:t>(a)</w:t>
      </w:r>
      <w:r w:rsidRPr="00D414B9">
        <w:tab/>
        <w:t xml:space="preserve">the company is a </w:t>
      </w:r>
      <w:r w:rsidR="009953FD" w:rsidRPr="009953FD">
        <w:rPr>
          <w:position w:val="6"/>
          <w:sz w:val="16"/>
        </w:rPr>
        <w:t>*</w:t>
      </w:r>
      <w:r w:rsidRPr="00D414B9">
        <w:t>constitutional corporation; and</w:t>
      </w:r>
    </w:p>
    <w:p w14:paraId="520E3AD2" w14:textId="77777777" w:rsidR="004A1A48" w:rsidRPr="00D414B9" w:rsidRDefault="004A1A48" w:rsidP="004A1A48">
      <w:pPr>
        <w:pStyle w:val="paragraph"/>
      </w:pPr>
      <w:r w:rsidRPr="00D414B9">
        <w:tab/>
        <w:t>(b)</w:t>
      </w:r>
      <w:r w:rsidRPr="00D414B9">
        <w:tab/>
        <w:t>the income year:</w:t>
      </w:r>
    </w:p>
    <w:p w14:paraId="06F35F56" w14:textId="77777777" w:rsidR="004A1A48" w:rsidRPr="00D414B9" w:rsidRDefault="004A1A48" w:rsidP="004A1A48">
      <w:pPr>
        <w:pStyle w:val="paragraphsub"/>
      </w:pPr>
      <w:r w:rsidRPr="00D414B9">
        <w:tab/>
        <w:t>(i)</w:t>
      </w:r>
      <w:r w:rsidRPr="00D414B9">
        <w:tab/>
        <w:t>starts on or after 1 July 2027; and</w:t>
      </w:r>
    </w:p>
    <w:p w14:paraId="419D1FF0" w14:textId="77777777" w:rsidR="004A1A48" w:rsidRPr="00D414B9" w:rsidRDefault="004A1A48" w:rsidP="004A1A48">
      <w:pPr>
        <w:pStyle w:val="paragraphsub"/>
      </w:pPr>
      <w:r w:rsidRPr="00D414B9">
        <w:tab/>
        <w:t>(ii)</w:t>
      </w:r>
      <w:r w:rsidRPr="00D414B9">
        <w:tab/>
        <w:t>ends on or before 30 June 2040; and</w:t>
      </w:r>
    </w:p>
    <w:p w14:paraId="43DF0EC8" w14:textId="66D9147D" w:rsidR="004A1A48" w:rsidRPr="00D414B9" w:rsidRDefault="004A1A48" w:rsidP="004A1A48">
      <w:pPr>
        <w:pStyle w:val="paragraph"/>
      </w:pPr>
      <w:r w:rsidRPr="00D414B9">
        <w:tab/>
        <w:t>(c)</w:t>
      </w:r>
      <w:r w:rsidRPr="00D414B9">
        <w:tab/>
        <w:t xml:space="preserve">there are one or more </w:t>
      </w:r>
      <w:r w:rsidR="009953FD" w:rsidRPr="009953FD">
        <w:rPr>
          <w:position w:val="6"/>
          <w:sz w:val="16"/>
        </w:rPr>
        <w:t>*</w:t>
      </w:r>
      <w:r w:rsidRPr="00D414B9">
        <w:t>registered CMPTI processing activities for the company and the income year; and</w:t>
      </w:r>
    </w:p>
    <w:p w14:paraId="5F46EB44" w14:textId="172CCF0D" w:rsidR="004A1A48" w:rsidRPr="00D414B9" w:rsidRDefault="004A1A48" w:rsidP="004A1A48">
      <w:pPr>
        <w:pStyle w:val="paragraph"/>
      </w:pPr>
      <w:r w:rsidRPr="00D414B9">
        <w:tab/>
        <w:t>(d)</w:t>
      </w:r>
      <w:r w:rsidRPr="00D414B9">
        <w:tab/>
        <w:t xml:space="preserve">the company incurs </w:t>
      </w:r>
      <w:r w:rsidR="009953FD" w:rsidRPr="009953FD">
        <w:rPr>
          <w:position w:val="6"/>
          <w:sz w:val="16"/>
        </w:rPr>
        <w:t>*</w:t>
      </w:r>
      <w:r w:rsidRPr="00D414B9">
        <w:t>CMPTI expenditure for the income year in carrying on any of those activities; and</w:t>
      </w:r>
    </w:p>
    <w:p w14:paraId="3EBC7D06" w14:textId="57B2812B" w:rsidR="004A1A48" w:rsidRPr="00D414B9" w:rsidRDefault="004A1A48" w:rsidP="004A1A48">
      <w:pPr>
        <w:pStyle w:val="paragraph"/>
      </w:pPr>
      <w:r w:rsidRPr="00D414B9">
        <w:tab/>
        <w:t>(e)</w:t>
      </w:r>
      <w:r w:rsidRPr="00D414B9">
        <w:tab/>
        <w:t xml:space="preserve">the company is not an </w:t>
      </w:r>
      <w:r w:rsidR="009953FD" w:rsidRPr="009953FD">
        <w:rPr>
          <w:position w:val="6"/>
          <w:sz w:val="16"/>
        </w:rPr>
        <w:t>*</w:t>
      </w:r>
      <w:r w:rsidRPr="00D414B9">
        <w:t>exempt entity; and</w:t>
      </w:r>
    </w:p>
    <w:p w14:paraId="6015298B" w14:textId="55EED71B" w:rsidR="004A1A48" w:rsidRPr="00D414B9" w:rsidRDefault="004A1A48" w:rsidP="004A1A48">
      <w:pPr>
        <w:pStyle w:val="paragraph"/>
      </w:pPr>
      <w:r w:rsidRPr="00D414B9">
        <w:tab/>
        <w:t>(f)</w:t>
      </w:r>
      <w:r w:rsidRPr="00D414B9">
        <w:tab/>
        <w:t xml:space="preserve">if </w:t>
      </w:r>
      <w:r w:rsidR="009953FD" w:rsidRPr="009953FD">
        <w:rPr>
          <w:position w:val="6"/>
          <w:sz w:val="16"/>
        </w:rPr>
        <w:t>*</w:t>
      </w:r>
      <w:r w:rsidRPr="00D414B9">
        <w:t xml:space="preserve">CMPTI community benefit rules under </w:t>
      </w:r>
      <w:r w:rsidR="009953FD">
        <w:t>paragraph 4</w:t>
      </w:r>
      <w:r w:rsidRPr="00D414B9">
        <w:t>19</w:t>
      </w:r>
      <w:r w:rsidR="009953FD">
        <w:noBreakHyphen/>
      </w:r>
      <w:r w:rsidRPr="00D414B9">
        <w:t>145(1)(a) apply to the company for the income year—the company meets the conditions specified in those rules; and</w:t>
      </w:r>
    </w:p>
    <w:p w14:paraId="26E79596" w14:textId="77777777" w:rsidR="004A1A48" w:rsidRPr="00D414B9" w:rsidRDefault="004A1A48" w:rsidP="004A1A48">
      <w:pPr>
        <w:pStyle w:val="paragraph"/>
      </w:pPr>
      <w:r w:rsidRPr="00D414B9">
        <w:tab/>
        <w:t>(g)</w:t>
      </w:r>
      <w:r w:rsidRPr="00D414B9">
        <w:tab/>
        <w:t>the company satisfies the residency requirements in subsection (2) for the income year.</w:t>
      </w:r>
    </w:p>
    <w:bookmarkEnd w:id="759"/>
    <w:p w14:paraId="1D625809" w14:textId="2DFD3A38" w:rsidR="004A1A48" w:rsidRPr="00D414B9" w:rsidRDefault="004A1A48" w:rsidP="004A1A48">
      <w:pPr>
        <w:pStyle w:val="notetext"/>
      </w:pPr>
      <w:r w:rsidRPr="00D414B9">
        <w:lastRenderedPageBreak/>
        <w:t>Note:</w:t>
      </w:r>
      <w:r w:rsidRPr="00D414B9">
        <w:tab/>
        <w:t>The CMPTI tax offset is a refundable tax offset (see section 67</w:t>
      </w:r>
      <w:r w:rsidR="009953FD">
        <w:noBreakHyphen/>
      </w:r>
      <w:r w:rsidRPr="00D414B9">
        <w:t>23).</w:t>
      </w:r>
    </w:p>
    <w:p w14:paraId="60D8221E" w14:textId="77777777" w:rsidR="004A1A48" w:rsidRPr="00D414B9" w:rsidRDefault="004A1A48" w:rsidP="004A1A48">
      <w:pPr>
        <w:pStyle w:val="SubsectionHead"/>
      </w:pPr>
      <w:r w:rsidRPr="00D414B9">
        <w:t>Residency requirements</w:t>
      </w:r>
    </w:p>
    <w:p w14:paraId="5EA1B25C" w14:textId="77777777" w:rsidR="004A1A48" w:rsidRPr="00D414B9" w:rsidRDefault="004A1A48" w:rsidP="004A1A48">
      <w:pPr>
        <w:pStyle w:val="subsection"/>
      </w:pPr>
      <w:r w:rsidRPr="00D414B9">
        <w:tab/>
        <w:t>(2)</w:t>
      </w:r>
      <w:r w:rsidRPr="00D414B9">
        <w:tab/>
        <w:t>The company satisfies the residency requirements in this subsection for the income year if, at all times during the income year in which any of the activities covered by paragraph (1)(c) are carried on:</w:t>
      </w:r>
    </w:p>
    <w:p w14:paraId="7C446EFA" w14:textId="77777777" w:rsidR="004A1A48" w:rsidRPr="00D414B9" w:rsidRDefault="004A1A48" w:rsidP="004A1A48">
      <w:pPr>
        <w:pStyle w:val="paragraph"/>
      </w:pPr>
      <w:r w:rsidRPr="00D414B9">
        <w:tab/>
        <w:t>(a)</w:t>
      </w:r>
      <w:r w:rsidRPr="00D414B9">
        <w:tab/>
        <w:t>the company:</w:t>
      </w:r>
    </w:p>
    <w:p w14:paraId="68625AD0" w14:textId="36094DAF" w:rsidR="004A1A48" w:rsidRPr="00D414B9" w:rsidRDefault="004A1A48" w:rsidP="004A1A48">
      <w:pPr>
        <w:pStyle w:val="paragraphsub"/>
      </w:pPr>
      <w:r w:rsidRPr="00D414B9">
        <w:tab/>
        <w:t>(i)</w:t>
      </w:r>
      <w:r w:rsidRPr="00D414B9">
        <w:tab/>
        <w:t xml:space="preserve">is an Australian resident and has an </w:t>
      </w:r>
      <w:r w:rsidR="009953FD" w:rsidRPr="009953FD">
        <w:rPr>
          <w:position w:val="6"/>
          <w:sz w:val="16"/>
        </w:rPr>
        <w:t>*</w:t>
      </w:r>
      <w:r w:rsidRPr="00D414B9">
        <w:t>ABN; and</w:t>
      </w:r>
    </w:p>
    <w:p w14:paraId="2042D048" w14:textId="77777777" w:rsidR="004A1A48" w:rsidRPr="00D414B9" w:rsidRDefault="004A1A48" w:rsidP="004A1A48">
      <w:pPr>
        <w:pStyle w:val="paragraphsub"/>
      </w:pPr>
      <w:r w:rsidRPr="00D414B9">
        <w:tab/>
        <w:t>(ii)</w:t>
      </w:r>
      <w:r w:rsidRPr="00D414B9">
        <w:tab/>
        <w:t>is carrying on the activity; or</w:t>
      </w:r>
    </w:p>
    <w:p w14:paraId="3E3D1127" w14:textId="77777777" w:rsidR="004A1A48" w:rsidRPr="00D414B9" w:rsidRDefault="004A1A48" w:rsidP="004A1A48">
      <w:pPr>
        <w:pStyle w:val="paragraph"/>
      </w:pPr>
      <w:r w:rsidRPr="00D414B9">
        <w:tab/>
        <w:t>(b)</w:t>
      </w:r>
      <w:r w:rsidRPr="00D414B9">
        <w:tab/>
        <w:t>the company:</w:t>
      </w:r>
    </w:p>
    <w:p w14:paraId="47C7EB72" w14:textId="02F693CE" w:rsidR="004A1A48" w:rsidRPr="00D414B9" w:rsidRDefault="004A1A48" w:rsidP="004A1A48">
      <w:pPr>
        <w:pStyle w:val="paragraphsub"/>
      </w:pPr>
      <w:r w:rsidRPr="00D414B9">
        <w:tab/>
        <w:t>(i)</w:t>
      </w:r>
      <w:r w:rsidRPr="00D414B9">
        <w:tab/>
        <w:t xml:space="preserve">is a foreign resident that has a </w:t>
      </w:r>
      <w:r w:rsidR="009953FD" w:rsidRPr="009953FD">
        <w:rPr>
          <w:position w:val="6"/>
          <w:sz w:val="16"/>
        </w:rPr>
        <w:t>*</w:t>
      </w:r>
      <w:r w:rsidRPr="00D414B9">
        <w:t>permanent establishment in Australia and has an ABN; and</w:t>
      </w:r>
    </w:p>
    <w:p w14:paraId="5BA04BEE" w14:textId="77777777" w:rsidR="004A1A48" w:rsidRPr="00D414B9" w:rsidRDefault="004A1A48" w:rsidP="004A1A48">
      <w:pPr>
        <w:pStyle w:val="paragraphsub"/>
      </w:pPr>
      <w:r w:rsidRPr="00D414B9">
        <w:tab/>
        <w:t>(ii)</w:t>
      </w:r>
      <w:r w:rsidRPr="00D414B9">
        <w:tab/>
        <w:t>is carrying on the activity through that permanent establishment.</w:t>
      </w:r>
    </w:p>
    <w:p w14:paraId="2F8DC94C" w14:textId="6F16E792" w:rsidR="004A1A48" w:rsidRPr="00D414B9" w:rsidRDefault="004A1A48" w:rsidP="004A1A48">
      <w:pPr>
        <w:pStyle w:val="ActHead5"/>
      </w:pPr>
      <w:bookmarkStart w:id="761" w:name="_Toc201756189"/>
      <w:bookmarkStart w:id="762" w:name="_Hlk181019245"/>
      <w:bookmarkStart w:id="763" w:name="_Hlk180572280"/>
      <w:r w:rsidRPr="00E06040">
        <w:rPr>
          <w:rStyle w:val="CharSectno"/>
        </w:rPr>
        <w:t>419</w:t>
      </w:r>
      <w:r w:rsidR="009953FD">
        <w:rPr>
          <w:rStyle w:val="CharSectno"/>
        </w:rPr>
        <w:noBreakHyphen/>
      </w:r>
      <w:r w:rsidRPr="00E06040">
        <w:rPr>
          <w:rStyle w:val="CharSectno"/>
        </w:rPr>
        <w:t>10</w:t>
      </w:r>
      <w:r w:rsidRPr="00D414B9">
        <w:t xml:space="preserve">  Amount of CMPTI tax offset</w:t>
      </w:r>
      <w:bookmarkEnd w:id="761"/>
    </w:p>
    <w:bookmarkEnd w:id="762"/>
    <w:p w14:paraId="6D70284C" w14:textId="293AE9F6" w:rsidR="004A1A48" w:rsidRPr="00D414B9" w:rsidRDefault="004A1A48" w:rsidP="004A1A48">
      <w:pPr>
        <w:pStyle w:val="subsection"/>
      </w:pPr>
      <w:r w:rsidRPr="00D414B9">
        <w:tab/>
        <w:t>(1)</w:t>
      </w:r>
      <w:r w:rsidRPr="00D414B9">
        <w:tab/>
        <w:t xml:space="preserve">The amount of the </w:t>
      </w:r>
      <w:r w:rsidR="009953FD" w:rsidRPr="009953FD">
        <w:rPr>
          <w:position w:val="6"/>
          <w:sz w:val="16"/>
        </w:rPr>
        <w:t>*</w:t>
      </w:r>
      <w:r w:rsidRPr="00D414B9">
        <w:t xml:space="preserve">CMPTI tax offset for the income year is equal to 10% of the company’s total </w:t>
      </w:r>
      <w:r w:rsidR="009953FD" w:rsidRPr="009953FD">
        <w:rPr>
          <w:position w:val="6"/>
          <w:sz w:val="16"/>
        </w:rPr>
        <w:t>*</w:t>
      </w:r>
      <w:r w:rsidRPr="00D414B9">
        <w:t xml:space="preserve">CMPTI expenditure referred to in </w:t>
      </w:r>
      <w:r w:rsidR="009953FD">
        <w:t>paragraph 4</w:t>
      </w:r>
      <w:r w:rsidRPr="00D414B9">
        <w:t>19</w:t>
      </w:r>
      <w:r w:rsidR="009953FD">
        <w:noBreakHyphen/>
      </w:r>
      <w:r w:rsidRPr="00D414B9">
        <w:t>5(1)(d).</w:t>
      </w:r>
    </w:p>
    <w:p w14:paraId="02C6D497" w14:textId="77777777" w:rsidR="004A1A48" w:rsidRPr="00D414B9" w:rsidRDefault="004A1A48" w:rsidP="004A1A48">
      <w:pPr>
        <w:pStyle w:val="subsection"/>
      </w:pPr>
      <w:r w:rsidRPr="00D414B9">
        <w:tab/>
        <w:t>(2)</w:t>
      </w:r>
      <w:r w:rsidRPr="00D414B9">
        <w:tab/>
        <w:t>However, if:</w:t>
      </w:r>
    </w:p>
    <w:p w14:paraId="20D64467" w14:textId="0DB75B6B" w:rsidR="004A1A48" w:rsidRPr="00D414B9" w:rsidRDefault="004A1A48" w:rsidP="004A1A48">
      <w:pPr>
        <w:pStyle w:val="paragraph"/>
      </w:pPr>
      <w:r w:rsidRPr="00D414B9">
        <w:tab/>
        <w:t>(a)</w:t>
      </w:r>
      <w:r w:rsidRPr="00D414B9">
        <w:tab/>
      </w:r>
      <w:r w:rsidR="009953FD" w:rsidRPr="009953FD">
        <w:rPr>
          <w:position w:val="6"/>
          <w:sz w:val="16"/>
        </w:rPr>
        <w:t>*</w:t>
      </w:r>
      <w:r w:rsidRPr="00D414B9">
        <w:t xml:space="preserve">CMPTI community benefit rules under </w:t>
      </w:r>
      <w:r w:rsidR="009953FD">
        <w:t>paragraph 4</w:t>
      </w:r>
      <w:r w:rsidRPr="00D414B9">
        <w:t>19</w:t>
      </w:r>
      <w:r w:rsidR="009953FD">
        <w:noBreakHyphen/>
      </w:r>
      <w:r w:rsidRPr="00D414B9">
        <w:t>145(1)(b) apply to the company for the income year; and</w:t>
      </w:r>
    </w:p>
    <w:p w14:paraId="570AE8F4" w14:textId="77777777" w:rsidR="004A1A48" w:rsidRPr="00D414B9" w:rsidRDefault="004A1A48" w:rsidP="004A1A48">
      <w:pPr>
        <w:pStyle w:val="paragraph"/>
      </w:pPr>
      <w:r w:rsidRPr="00D414B9">
        <w:tab/>
        <w:t>(b)</w:t>
      </w:r>
      <w:r w:rsidRPr="00D414B9">
        <w:tab/>
        <w:t>circumstances specified in those rules exist for the company;</w:t>
      </w:r>
    </w:p>
    <w:p w14:paraId="5897B8B3" w14:textId="4C88E223" w:rsidR="004A1A48" w:rsidRPr="00D414B9" w:rsidRDefault="004A1A48" w:rsidP="004A1A48">
      <w:pPr>
        <w:pStyle w:val="subsection2"/>
      </w:pPr>
      <w:r w:rsidRPr="00D414B9">
        <w:t xml:space="preserve">the amount of the </w:t>
      </w:r>
      <w:r w:rsidR="009953FD" w:rsidRPr="009953FD">
        <w:rPr>
          <w:position w:val="6"/>
          <w:sz w:val="16"/>
        </w:rPr>
        <w:t>*</w:t>
      </w:r>
      <w:r w:rsidRPr="00D414B9">
        <w:t>CMPTI tax offset is reduced by the proportion specified in those rules for those circumstances.</w:t>
      </w:r>
    </w:p>
    <w:p w14:paraId="4F957F9F" w14:textId="3FA41E8E" w:rsidR="004A1A48" w:rsidRPr="00D414B9" w:rsidRDefault="004A1A48" w:rsidP="004A1A48">
      <w:pPr>
        <w:pStyle w:val="ActHead5"/>
      </w:pPr>
      <w:bookmarkStart w:id="764" w:name="_Toc201756190"/>
      <w:bookmarkStart w:id="765" w:name="_Hlk181019246"/>
      <w:bookmarkEnd w:id="763"/>
      <w:r w:rsidRPr="00E06040">
        <w:rPr>
          <w:rStyle w:val="CharSectno"/>
        </w:rPr>
        <w:t>419</w:t>
      </w:r>
      <w:r w:rsidR="009953FD">
        <w:rPr>
          <w:rStyle w:val="CharSectno"/>
        </w:rPr>
        <w:noBreakHyphen/>
      </w:r>
      <w:r w:rsidRPr="00E06040">
        <w:rPr>
          <w:rStyle w:val="CharSectno"/>
        </w:rPr>
        <w:t>15</w:t>
      </w:r>
      <w:r w:rsidRPr="00D414B9">
        <w:t xml:space="preserve">  Meaning of </w:t>
      </w:r>
      <w:r w:rsidRPr="00D414B9">
        <w:rPr>
          <w:i/>
        </w:rPr>
        <w:t>critical mineral</w:t>
      </w:r>
      <w:bookmarkEnd w:id="764"/>
    </w:p>
    <w:bookmarkEnd w:id="765"/>
    <w:p w14:paraId="354DD360" w14:textId="77777777" w:rsidR="004A1A48" w:rsidRPr="00D414B9" w:rsidRDefault="004A1A48" w:rsidP="004A1A48">
      <w:pPr>
        <w:pStyle w:val="subsection"/>
      </w:pPr>
      <w:r w:rsidRPr="00D414B9">
        <w:tab/>
      </w:r>
      <w:r>
        <w:t>(1)</w:t>
      </w:r>
      <w:r w:rsidRPr="00D414B9">
        <w:tab/>
        <w:t xml:space="preserve">Each of the following is a </w:t>
      </w:r>
      <w:r w:rsidRPr="00D414B9">
        <w:rPr>
          <w:b/>
          <w:i/>
        </w:rPr>
        <w:t>critical mineral</w:t>
      </w:r>
      <w:r w:rsidRPr="00D414B9">
        <w:t>:</w:t>
      </w:r>
    </w:p>
    <w:p w14:paraId="05B2D0D6" w14:textId="77777777" w:rsidR="004A1A48" w:rsidRPr="00D414B9" w:rsidRDefault="004A1A48" w:rsidP="004A1A48">
      <w:pPr>
        <w:pStyle w:val="paragraph"/>
      </w:pPr>
      <w:r w:rsidRPr="00D414B9">
        <w:tab/>
        <w:t>(a)</w:t>
      </w:r>
      <w:r w:rsidRPr="00D414B9">
        <w:tab/>
        <w:t>antimony;</w:t>
      </w:r>
    </w:p>
    <w:p w14:paraId="380255BE" w14:textId="77777777" w:rsidR="004A1A48" w:rsidRPr="00D414B9" w:rsidRDefault="004A1A48" w:rsidP="004A1A48">
      <w:pPr>
        <w:pStyle w:val="paragraph"/>
      </w:pPr>
      <w:r w:rsidRPr="00D414B9">
        <w:tab/>
        <w:t>(b)</w:t>
      </w:r>
      <w:r w:rsidRPr="00D414B9">
        <w:tab/>
        <w:t>arsenic;</w:t>
      </w:r>
    </w:p>
    <w:p w14:paraId="4CA0361C" w14:textId="77777777" w:rsidR="004A1A48" w:rsidRPr="00D414B9" w:rsidRDefault="004A1A48" w:rsidP="004A1A48">
      <w:pPr>
        <w:pStyle w:val="paragraph"/>
      </w:pPr>
      <w:r w:rsidRPr="00D414B9">
        <w:tab/>
        <w:t>(c)</w:t>
      </w:r>
      <w:r w:rsidRPr="00D414B9">
        <w:tab/>
        <w:t>beryllium;</w:t>
      </w:r>
    </w:p>
    <w:p w14:paraId="3948B314" w14:textId="77777777" w:rsidR="004A1A48" w:rsidRPr="00D414B9" w:rsidRDefault="004A1A48" w:rsidP="004A1A48">
      <w:pPr>
        <w:pStyle w:val="paragraph"/>
      </w:pPr>
      <w:r w:rsidRPr="00D414B9">
        <w:lastRenderedPageBreak/>
        <w:tab/>
        <w:t>(d)</w:t>
      </w:r>
      <w:r w:rsidRPr="00D414B9">
        <w:tab/>
        <w:t>bismuth;</w:t>
      </w:r>
    </w:p>
    <w:p w14:paraId="350AD71D" w14:textId="77777777" w:rsidR="004A1A48" w:rsidRPr="00D414B9" w:rsidRDefault="004A1A48" w:rsidP="004A1A48">
      <w:pPr>
        <w:pStyle w:val="paragraph"/>
      </w:pPr>
      <w:r w:rsidRPr="00D414B9">
        <w:tab/>
        <w:t>(e)</w:t>
      </w:r>
      <w:r w:rsidRPr="00D414B9">
        <w:tab/>
        <w:t>chromium;</w:t>
      </w:r>
    </w:p>
    <w:p w14:paraId="7BEB4CFF" w14:textId="77777777" w:rsidR="004A1A48" w:rsidRPr="00D414B9" w:rsidRDefault="004A1A48" w:rsidP="004A1A48">
      <w:pPr>
        <w:pStyle w:val="paragraph"/>
      </w:pPr>
      <w:r w:rsidRPr="00D414B9">
        <w:tab/>
        <w:t>(f)</w:t>
      </w:r>
      <w:r w:rsidRPr="00D414B9">
        <w:tab/>
        <w:t>cobalt;</w:t>
      </w:r>
    </w:p>
    <w:p w14:paraId="0CF5CE32" w14:textId="77777777" w:rsidR="004A1A48" w:rsidRPr="00D414B9" w:rsidRDefault="004A1A48" w:rsidP="004A1A48">
      <w:pPr>
        <w:pStyle w:val="paragraph"/>
      </w:pPr>
      <w:r w:rsidRPr="00D414B9">
        <w:tab/>
        <w:t>(g)</w:t>
      </w:r>
      <w:r w:rsidRPr="00D414B9">
        <w:tab/>
        <w:t>fluorine;</w:t>
      </w:r>
    </w:p>
    <w:p w14:paraId="4CF41BDF" w14:textId="77777777" w:rsidR="004A1A48" w:rsidRPr="00D414B9" w:rsidRDefault="004A1A48" w:rsidP="004A1A48">
      <w:pPr>
        <w:pStyle w:val="paragraph"/>
      </w:pPr>
      <w:r w:rsidRPr="00D414B9">
        <w:tab/>
        <w:t>(h)</w:t>
      </w:r>
      <w:r w:rsidRPr="00D414B9">
        <w:tab/>
        <w:t>gallium;</w:t>
      </w:r>
    </w:p>
    <w:p w14:paraId="4BDE0D55" w14:textId="77777777" w:rsidR="004A1A48" w:rsidRPr="00D414B9" w:rsidRDefault="004A1A48" w:rsidP="004A1A48">
      <w:pPr>
        <w:pStyle w:val="paragraph"/>
      </w:pPr>
      <w:r w:rsidRPr="00D414B9">
        <w:tab/>
        <w:t>(i)</w:t>
      </w:r>
      <w:r w:rsidRPr="00D414B9">
        <w:tab/>
        <w:t>germanium;</w:t>
      </w:r>
    </w:p>
    <w:p w14:paraId="20B24F1F" w14:textId="77777777" w:rsidR="004A1A48" w:rsidRPr="00D414B9" w:rsidRDefault="004A1A48" w:rsidP="004A1A48">
      <w:pPr>
        <w:pStyle w:val="paragraph"/>
      </w:pPr>
      <w:r w:rsidRPr="00D414B9">
        <w:tab/>
        <w:t>(j)</w:t>
      </w:r>
      <w:r w:rsidRPr="00D414B9">
        <w:tab/>
        <w:t>graphite;</w:t>
      </w:r>
    </w:p>
    <w:p w14:paraId="7392188C" w14:textId="77777777" w:rsidR="004A1A48" w:rsidRPr="00D414B9" w:rsidRDefault="004A1A48" w:rsidP="004A1A48">
      <w:pPr>
        <w:pStyle w:val="paragraph"/>
      </w:pPr>
      <w:r w:rsidRPr="00D414B9">
        <w:tab/>
        <w:t>(k)</w:t>
      </w:r>
      <w:r w:rsidRPr="00D414B9">
        <w:tab/>
        <w:t>hafnium;</w:t>
      </w:r>
    </w:p>
    <w:p w14:paraId="46C4AD38" w14:textId="77777777" w:rsidR="004A1A48" w:rsidRPr="00D414B9" w:rsidRDefault="004A1A48" w:rsidP="004A1A48">
      <w:pPr>
        <w:pStyle w:val="paragraph"/>
      </w:pPr>
      <w:r w:rsidRPr="00D414B9">
        <w:tab/>
        <w:t>(l)</w:t>
      </w:r>
      <w:r w:rsidRPr="00D414B9">
        <w:tab/>
        <w:t>high purity alumina;</w:t>
      </w:r>
    </w:p>
    <w:p w14:paraId="023608A7" w14:textId="77777777" w:rsidR="004A1A48" w:rsidRPr="00D414B9" w:rsidRDefault="004A1A48" w:rsidP="004A1A48">
      <w:pPr>
        <w:pStyle w:val="paragraph"/>
      </w:pPr>
      <w:r w:rsidRPr="00D414B9">
        <w:tab/>
        <w:t>(m)</w:t>
      </w:r>
      <w:r w:rsidRPr="00D414B9">
        <w:tab/>
        <w:t>indium;</w:t>
      </w:r>
    </w:p>
    <w:p w14:paraId="6DF690D5" w14:textId="77777777" w:rsidR="004A1A48" w:rsidRPr="00D414B9" w:rsidRDefault="004A1A48" w:rsidP="004A1A48">
      <w:pPr>
        <w:pStyle w:val="paragraph"/>
      </w:pPr>
      <w:r w:rsidRPr="00D414B9">
        <w:tab/>
        <w:t>(n)</w:t>
      </w:r>
      <w:r w:rsidRPr="00D414B9">
        <w:tab/>
        <w:t>lithium;</w:t>
      </w:r>
    </w:p>
    <w:p w14:paraId="271F34FE" w14:textId="77777777" w:rsidR="004A1A48" w:rsidRPr="00D414B9" w:rsidRDefault="004A1A48" w:rsidP="004A1A48">
      <w:pPr>
        <w:pStyle w:val="paragraph"/>
      </w:pPr>
      <w:r w:rsidRPr="00D414B9">
        <w:tab/>
        <w:t>(o)</w:t>
      </w:r>
      <w:r w:rsidRPr="00D414B9">
        <w:tab/>
        <w:t>magnesium;</w:t>
      </w:r>
    </w:p>
    <w:p w14:paraId="7340B72E" w14:textId="77777777" w:rsidR="004A1A48" w:rsidRPr="00D414B9" w:rsidRDefault="004A1A48" w:rsidP="004A1A48">
      <w:pPr>
        <w:pStyle w:val="paragraph"/>
      </w:pPr>
      <w:r w:rsidRPr="00D414B9">
        <w:tab/>
        <w:t>(p)</w:t>
      </w:r>
      <w:r w:rsidRPr="00D414B9">
        <w:tab/>
        <w:t>manganese;</w:t>
      </w:r>
    </w:p>
    <w:p w14:paraId="14C067C9" w14:textId="77777777" w:rsidR="004A1A48" w:rsidRPr="00D414B9" w:rsidRDefault="004A1A48" w:rsidP="004A1A48">
      <w:pPr>
        <w:pStyle w:val="paragraph"/>
      </w:pPr>
      <w:r w:rsidRPr="00D414B9">
        <w:tab/>
        <w:t>(q)</w:t>
      </w:r>
      <w:r w:rsidRPr="00D414B9">
        <w:tab/>
        <w:t>molybdenum;</w:t>
      </w:r>
    </w:p>
    <w:p w14:paraId="345A381A" w14:textId="77777777" w:rsidR="004A1A48" w:rsidRPr="00D414B9" w:rsidRDefault="004A1A48" w:rsidP="004A1A48">
      <w:pPr>
        <w:pStyle w:val="paragraph"/>
      </w:pPr>
      <w:r w:rsidRPr="00D414B9">
        <w:tab/>
        <w:t>(r)</w:t>
      </w:r>
      <w:r w:rsidRPr="00D414B9">
        <w:tab/>
        <w:t>nickel;</w:t>
      </w:r>
    </w:p>
    <w:p w14:paraId="04270C20" w14:textId="77777777" w:rsidR="004A1A48" w:rsidRPr="00D414B9" w:rsidRDefault="004A1A48" w:rsidP="004A1A48">
      <w:pPr>
        <w:pStyle w:val="paragraph"/>
      </w:pPr>
      <w:r w:rsidRPr="00D414B9">
        <w:tab/>
        <w:t>(s)</w:t>
      </w:r>
      <w:r w:rsidRPr="00D414B9">
        <w:tab/>
        <w:t>niobium;</w:t>
      </w:r>
    </w:p>
    <w:p w14:paraId="6908D075" w14:textId="0B08F6AC" w:rsidR="004A1A48" w:rsidRPr="00D414B9" w:rsidRDefault="004A1A48" w:rsidP="004A1A48">
      <w:pPr>
        <w:pStyle w:val="paragraph"/>
      </w:pPr>
      <w:r w:rsidRPr="00D414B9">
        <w:tab/>
        <w:t>(t)</w:t>
      </w:r>
      <w:r w:rsidRPr="00D414B9">
        <w:tab/>
        <w:t>each of the following platinum</w:t>
      </w:r>
      <w:r w:rsidR="009953FD">
        <w:noBreakHyphen/>
      </w:r>
      <w:r w:rsidRPr="00D414B9">
        <w:t>group elements:</w:t>
      </w:r>
    </w:p>
    <w:p w14:paraId="1232187C" w14:textId="77777777" w:rsidR="004A1A48" w:rsidRPr="00D414B9" w:rsidRDefault="004A1A48" w:rsidP="004A1A48">
      <w:pPr>
        <w:pStyle w:val="paragraphsub"/>
      </w:pPr>
      <w:r w:rsidRPr="00D414B9">
        <w:tab/>
        <w:t>(i)</w:t>
      </w:r>
      <w:r w:rsidRPr="00D414B9">
        <w:tab/>
        <w:t>iridium;</w:t>
      </w:r>
    </w:p>
    <w:p w14:paraId="26E209D1" w14:textId="77777777" w:rsidR="004A1A48" w:rsidRPr="00D414B9" w:rsidRDefault="004A1A48" w:rsidP="004A1A48">
      <w:pPr>
        <w:pStyle w:val="paragraphsub"/>
      </w:pPr>
      <w:r w:rsidRPr="00D414B9">
        <w:tab/>
        <w:t>(ii)</w:t>
      </w:r>
      <w:r w:rsidRPr="00D414B9">
        <w:tab/>
        <w:t>osmium;</w:t>
      </w:r>
    </w:p>
    <w:p w14:paraId="489F5651" w14:textId="77777777" w:rsidR="004A1A48" w:rsidRPr="00D414B9" w:rsidRDefault="004A1A48" w:rsidP="004A1A48">
      <w:pPr>
        <w:pStyle w:val="paragraphsub"/>
      </w:pPr>
      <w:r w:rsidRPr="00D414B9">
        <w:tab/>
        <w:t>(iii)</w:t>
      </w:r>
      <w:r w:rsidRPr="00D414B9">
        <w:tab/>
        <w:t>palladium;</w:t>
      </w:r>
    </w:p>
    <w:p w14:paraId="23BF2E87" w14:textId="77777777" w:rsidR="004A1A48" w:rsidRPr="00D414B9" w:rsidRDefault="004A1A48" w:rsidP="004A1A48">
      <w:pPr>
        <w:pStyle w:val="paragraphsub"/>
      </w:pPr>
      <w:r w:rsidRPr="00D414B9">
        <w:tab/>
        <w:t>(iv)</w:t>
      </w:r>
      <w:r w:rsidRPr="00D414B9">
        <w:tab/>
        <w:t>platinum;</w:t>
      </w:r>
    </w:p>
    <w:p w14:paraId="7868C75B" w14:textId="77777777" w:rsidR="004A1A48" w:rsidRPr="00D414B9" w:rsidRDefault="004A1A48" w:rsidP="004A1A48">
      <w:pPr>
        <w:pStyle w:val="paragraphsub"/>
      </w:pPr>
      <w:r w:rsidRPr="00D414B9">
        <w:tab/>
        <w:t>(v)</w:t>
      </w:r>
      <w:r w:rsidRPr="00D414B9">
        <w:tab/>
        <w:t>rhodium;</w:t>
      </w:r>
    </w:p>
    <w:p w14:paraId="66B4F7DA" w14:textId="77777777" w:rsidR="004A1A48" w:rsidRPr="00D414B9" w:rsidRDefault="004A1A48" w:rsidP="004A1A48">
      <w:pPr>
        <w:pStyle w:val="paragraphsub"/>
      </w:pPr>
      <w:r w:rsidRPr="00D414B9">
        <w:tab/>
        <w:t>(vi)</w:t>
      </w:r>
      <w:r w:rsidRPr="00D414B9">
        <w:tab/>
        <w:t>ruthenium;</w:t>
      </w:r>
    </w:p>
    <w:p w14:paraId="47954188" w14:textId="7DB7E1D5" w:rsidR="004A1A48" w:rsidRPr="00D414B9" w:rsidRDefault="004A1A48" w:rsidP="004A1A48">
      <w:pPr>
        <w:pStyle w:val="paragraph"/>
      </w:pPr>
      <w:r w:rsidRPr="00D414B9">
        <w:tab/>
        <w:t>(u)</w:t>
      </w:r>
      <w:r w:rsidRPr="00D414B9">
        <w:tab/>
        <w:t>each of the following rare</w:t>
      </w:r>
      <w:r w:rsidR="009953FD">
        <w:noBreakHyphen/>
      </w:r>
      <w:r w:rsidRPr="00D414B9">
        <w:t>earth elements:</w:t>
      </w:r>
    </w:p>
    <w:p w14:paraId="43FFE85B" w14:textId="77777777" w:rsidR="004A1A48" w:rsidRPr="00D414B9" w:rsidRDefault="004A1A48" w:rsidP="004A1A48">
      <w:pPr>
        <w:pStyle w:val="paragraphsub"/>
      </w:pPr>
      <w:r w:rsidRPr="00D414B9">
        <w:tab/>
        <w:t>(i)</w:t>
      </w:r>
      <w:r w:rsidRPr="00D414B9">
        <w:tab/>
        <w:t>cerium;</w:t>
      </w:r>
    </w:p>
    <w:p w14:paraId="4B81BEC1" w14:textId="77777777" w:rsidR="004A1A48" w:rsidRPr="00D414B9" w:rsidRDefault="004A1A48" w:rsidP="004A1A48">
      <w:pPr>
        <w:pStyle w:val="paragraphsub"/>
      </w:pPr>
      <w:r w:rsidRPr="00D414B9">
        <w:tab/>
        <w:t>(ii)</w:t>
      </w:r>
      <w:r w:rsidRPr="00D414B9">
        <w:tab/>
        <w:t>dysprosium;</w:t>
      </w:r>
    </w:p>
    <w:p w14:paraId="4B7FC7D5" w14:textId="77777777" w:rsidR="004A1A48" w:rsidRPr="00D414B9" w:rsidRDefault="004A1A48" w:rsidP="004A1A48">
      <w:pPr>
        <w:pStyle w:val="paragraphsub"/>
      </w:pPr>
      <w:r w:rsidRPr="00D414B9">
        <w:tab/>
        <w:t>(iii)</w:t>
      </w:r>
      <w:r w:rsidRPr="00D414B9">
        <w:tab/>
        <w:t>erbium;</w:t>
      </w:r>
    </w:p>
    <w:p w14:paraId="0022086E" w14:textId="77777777" w:rsidR="004A1A48" w:rsidRPr="00D414B9" w:rsidRDefault="004A1A48" w:rsidP="004A1A48">
      <w:pPr>
        <w:pStyle w:val="paragraphsub"/>
      </w:pPr>
      <w:r w:rsidRPr="00D414B9">
        <w:tab/>
        <w:t>(iv)</w:t>
      </w:r>
      <w:r w:rsidRPr="00D414B9">
        <w:tab/>
        <w:t>europium;</w:t>
      </w:r>
    </w:p>
    <w:p w14:paraId="34AA1377" w14:textId="77777777" w:rsidR="004A1A48" w:rsidRPr="00D414B9" w:rsidRDefault="004A1A48" w:rsidP="004A1A48">
      <w:pPr>
        <w:pStyle w:val="paragraphsub"/>
      </w:pPr>
      <w:r w:rsidRPr="00D414B9">
        <w:tab/>
        <w:t>(v)</w:t>
      </w:r>
      <w:r w:rsidRPr="00D414B9">
        <w:tab/>
        <w:t>gadolinium;</w:t>
      </w:r>
    </w:p>
    <w:p w14:paraId="7BB99C36" w14:textId="77777777" w:rsidR="004A1A48" w:rsidRPr="00D414B9" w:rsidRDefault="004A1A48" w:rsidP="004A1A48">
      <w:pPr>
        <w:pStyle w:val="paragraphsub"/>
      </w:pPr>
      <w:r w:rsidRPr="00D414B9">
        <w:tab/>
        <w:t>(vi)</w:t>
      </w:r>
      <w:r w:rsidRPr="00D414B9">
        <w:tab/>
        <w:t>holmium;</w:t>
      </w:r>
    </w:p>
    <w:p w14:paraId="1AAAC5FF" w14:textId="77777777" w:rsidR="004A1A48" w:rsidRPr="00D414B9" w:rsidRDefault="004A1A48" w:rsidP="004A1A48">
      <w:pPr>
        <w:pStyle w:val="paragraphsub"/>
      </w:pPr>
      <w:r w:rsidRPr="00D414B9">
        <w:tab/>
        <w:t>(vii)</w:t>
      </w:r>
      <w:r w:rsidRPr="00D414B9">
        <w:tab/>
        <w:t>lanthanum;</w:t>
      </w:r>
    </w:p>
    <w:p w14:paraId="247A7D36" w14:textId="77777777" w:rsidR="004A1A48" w:rsidRPr="00D414B9" w:rsidRDefault="004A1A48" w:rsidP="004A1A48">
      <w:pPr>
        <w:pStyle w:val="paragraphsub"/>
      </w:pPr>
      <w:r w:rsidRPr="00D414B9">
        <w:tab/>
        <w:t>(viii)</w:t>
      </w:r>
      <w:r w:rsidRPr="00D414B9">
        <w:tab/>
        <w:t>lutetium;</w:t>
      </w:r>
    </w:p>
    <w:p w14:paraId="0A225597" w14:textId="77777777" w:rsidR="004A1A48" w:rsidRPr="00D414B9" w:rsidRDefault="004A1A48" w:rsidP="004A1A48">
      <w:pPr>
        <w:pStyle w:val="paragraphsub"/>
      </w:pPr>
      <w:r w:rsidRPr="00D414B9">
        <w:tab/>
        <w:t>(ix)</w:t>
      </w:r>
      <w:r w:rsidRPr="00D414B9">
        <w:tab/>
        <w:t>neodymium;</w:t>
      </w:r>
    </w:p>
    <w:p w14:paraId="623A3495" w14:textId="77777777" w:rsidR="004A1A48" w:rsidRPr="00D414B9" w:rsidRDefault="004A1A48" w:rsidP="004A1A48">
      <w:pPr>
        <w:pStyle w:val="paragraphsub"/>
      </w:pPr>
      <w:r w:rsidRPr="00D414B9">
        <w:lastRenderedPageBreak/>
        <w:tab/>
        <w:t>(x)</w:t>
      </w:r>
      <w:r w:rsidRPr="00D414B9">
        <w:tab/>
        <w:t>praseodymium;</w:t>
      </w:r>
    </w:p>
    <w:p w14:paraId="6E0010D7" w14:textId="77777777" w:rsidR="004A1A48" w:rsidRPr="00D414B9" w:rsidRDefault="004A1A48" w:rsidP="004A1A48">
      <w:pPr>
        <w:pStyle w:val="paragraphsub"/>
      </w:pPr>
      <w:r w:rsidRPr="00D414B9">
        <w:tab/>
        <w:t>(xi)</w:t>
      </w:r>
      <w:r w:rsidRPr="00D414B9">
        <w:tab/>
        <w:t>promethium;</w:t>
      </w:r>
    </w:p>
    <w:p w14:paraId="13930AB5" w14:textId="77777777" w:rsidR="004A1A48" w:rsidRPr="00D414B9" w:rsidRDefault="004A1A48" w:rsidP="004A1A48">
      <w:pPr>
        <w:pStyle w:val="paragraphsub"/>
      </w:pPr>
      <w:r w:rsidRPr="00D414B9">
        <w:tab/>
        <w:t>(xii)</w:t>
      </w:r>
      <w:r w:rsidRPr="00D414B9">
        <w:tab/>
        <w:t>samarium;</w:t>
      </w:r>
    </w:p>
    <w:p w14:paraId="0B0E8C50" w14:textId="77777777" w:rsidR="004A1A48" w:rsidRPr="00D414B9" w:rsidRDefault="004A1A48" w:rsidP="004A1A48">
      <w:pPr>
        <w:pStyle w:val="paragraphsub"/>
      </w:pPr>
      <w:r w:rsidRPr="00D414B9">
        <w:tab/>
        <w:t>(xiii)</w:t>
      </w:r>
      <w:r w:rsidRPr="00D414B9">
        <w:tab/>
        <w:t>terbium;</w:t>
      </w:r>
    </w:p>
    <w:p w14:paraId="48298246" w14:textId="77777777" w:rsidR="004A1A48" w:rsidRPr="00D414B9" w:rsidRDefault="004A1A48" w:rsidP="004A1A48">
      <w:pPr>
        <w:pStyle w:val="paragraphsub"/>
      </w:pPr>
      <w:r w:rsidRPr="00D414B9">
        <w:tab/>
        <w:t>(xiv)</w:t>
      </w:r>
      <w:r w:rsidRPr="00D414B9">
        <w:tab/>
        <w:t>thulium;</w:t>
      </w:r>
    </w:p>
    <w:p w14:paraId="7B778D85" w14:textId="77777777" w:rsidR="004A1A48" w:rsidRPr="00D414B9" w:rsidRDefault="004A1A48" w:rsidP="004A1A48">
      <w:pPr>
        <w:pStyle w:val="paragraphsub"/>
      </w:pPr>
      <w:r w:rsidRPr="00D414B9">
        <w:tab/>
        <w:t>(xv)</w:t>
      </w:r>
      <w:r w:rsidRPr="00D414B9">
        <w:tab/>
        <w:t>ytterbium;</w:t>
      </w:r>
    </w:p>
    <w:p w14:paraId="347D1C35" w14:textId="77777777" w:rsidR="004A1A48" w:rsidRPr="00D414B9" w:rsidRDefault="004A1A48" w:rsidP="004A1A48">
      <w:pPr>
        <w:pStyle w:val="paragraphsub"/>
      </w:pPr>
      <w:r w:rsidRPr="00D414B9">
        <w:tab/>
        <w:t>(xvi)</w:t>
      </w:r>
      <w:r w:rsidRPr="00D414B9">
        <w:tab/>
        <w:t>yttrium;</w:t>
      </w:r>
    </w:p>
    <w:p w14:paraId="3EAFDE84" w14:textId="77777777" w:rsidR="004A1A48" w:rsidRPr="00D414B9" w:rsidRDefault="004A1A48" w:rsidP="004A1A48">
      <w:pPr>
        <w:pStyle w:val="paragraph"/>
      </w:pPr>
      <w:r w:rsidRPr="00D414B9">
        <w:tab/>
        <w:t>(v)</w:t>
      </w:r>
      <w:r w:rsidRPr="00D414B9">
        <w:tab/>
        <w:t>rhenium;</w:t>
      </w:r>
    </w:p>
    <w:p w14:paraId="7BF84FCE" w14:textId="77777777" w:rsidR="004A1A48" w:rsidRPr="00D414B9" w:rsidRDefault="004A1A48" w:rsidP="004A1A48">
      <w:pPr>
        <w:pStyle w:val="paragraph"/>
      </w:pPr>
      <w:r w:rsidRPr="00D414B9">
        <w:tab/>
        <w:t>(w)</w:t>
      </w:r>
      <w:r w:rsidRPr="00D414B9">
        <w:tab/>
        <w:t>scandium;</w:t>
      </w:r>
    </w:p>
    <w:p w14:paraId="001A9A96" w14:textId="77777777" w:rsidR="004A1A48" w:rsidRPr="00D414B9" w:rsidRDefault="004A1A48" w:rsidP="004A1A48">
      <w:pPr>
        <w:pStyle w:val="paragraph"/>
      </w:pPr>
      <w:r w:rsidRPr="00D414B9">
        <w:tab/>
        <w:t>(x)</w:t>
      </w:r>
      <w:r w:rsidRPr="00D414B9">
        <w:tab/>
        <w:t>selenium;</w:t>
      </w:r>
    </w:p>
    <w:p w14:paraId="17A90CA4" w14:textId="77777777" w:rsidR="004A1A48" w:rsidRPr="00D414B9" w:rsidRDefault="004A1A48" w:rsidP="004A1A48">
      <w:pPr>
        <w:pStyle w:val="paragraph"/>
      </w:pPr>
      <w:r w:rsidRPr="00D414B9">
        <w:tab/>
        <w:t>(y)</w:t>
      </w:r>
      <w:r w:rsidRPr="00D414B9">
        <w:tab/>
        <w:t>silicon;</w:t>
      </w:r>
    </w:p>
    <w:p w14:paraId="4B56A022" w14:textId="77777777" w:rsidR="004A1A48" w:rsidRPr="00D414B9" w:rsidRDefault="004A1A48" w:rsidP="004A1A48">
      <w:pPr>
        <w:pStyle w:val="paragraph"/>
      </w:pPr>
      <w:r w:rsidRPr="00D414B9">
        <w:tab/>
        <w:t>(z)</w:t>
      </w:r>
      <w:r w:rsidRPr="00D414B9">
        <w:tab/>
        <w:t>tantalum;</w:t>
      </w:r>
    </w:p>
    <w:p w14:paraId="554A152B" w14:textId="77777777" w:rsidR="004A1A48" w:rsidRPr="00D414B9" w:rsidRDefault="004A1A48" w:rsidP="004A1A48">
      <w:pPr>
        <w:pStyle w:val="paragraph"/>
      </w:pPr>
      <w:r w:rsidRPr="00D414B9">
        <w:tab/>
        <w:t>(za)</w:t>
      </w:r>
      <w:r w:rsidRPr="00D414B9">
        <w:tab/>
        <w:t>tellurium;</w:t>
      </w:r>
    </w:p>
    <w:p w14:paraId="161AF65B" w14:textId="77777777" w:rsidR="004A1A48" w:rsidRPr="00D414B9" w:rsidRDefault="004A1A48" w:rsidP="004A1A48">
      <w:pPr>
        <w:pStyle w:val="paragraph"/>
      </w:pPr>
      <w:r w:rsidRPr="00D414B9">
        <w:tab/>
        <w:t>(zb)</w:t>
      </w:r>
      <w:r w:rsidRPr="00D414B9">
        <w:tab/>
        <w:t>titanium;</w:t>
      </w:r>
    </w:p>
    <w:p w14:paraId="2369AB78" w14:textId="77777777" w:rsidR="004A1A48" w:rsidRPr="00D414B9" w:rsidRDefault="004A1A48" w:rsidP="004A1A48">
      <w:pPr>
        <w:pStyle w:val="paragraph"/>
      </w:pPr>
      <w:r w:rsidRPr="00D414B9">
        <w:tab/>
        <w:t>(zc)</w:t>
      </w:r>
      <w:r w:rsidRPr="00D414B9">
        <w:tab/>
        <w:t>tungsten;</w:t>
      </w:r>
    </w:p>
    <w:p w14:paraId="27E3ED17" w14:textId="77777777" w:rsidR="004A1A48" w:rsidRPr="00D414B9" w:rsidRDefault="004A1A48" w:rsidP="004A1A48">
      <w:pPr>
        <w:pStyle w:val="paragraph"/>
      </w:pPr>
      <w:r w:rsidRPr="00D414B9">
        <w:tab/>
        <w:t>(zd)</w:t>
      </w:r>
      <w:r w:rsidRPr="00D414B9">
        <w:tab/>
        <w:t>vanadium;</w:t>
      </w:r>
    </w:p>
    <w:p w14:paraId="6E0B64AB" w14:textId="77777777" w:rsidR="004A1A48" w:rsidRPr="00D414B9" w:rsidRDefault="004A1A48" w:rsidP="004A1A48">
      <w:pPr>
        <w:pStyle w:val="paragraph"/>
      </w:pPr>
      <w:r w:rsidRPr="00D414B9">
        <w:tab/>
        <w:t>(ze)</w:t>
      </w:r>
      <w:r w:rsidRPr="00D414B9">
        <w:tab/>
        <w:t>zirconium;</w:t>
      </w:r>
    </w:p>
    <w:p w14:paraId="4621E1BE" w14:textId="77777777" w:rsidR="004A1A48" w:rsidRPr="00D414B9" w:rsidRDefault="004A1A48" w:rsidP="004A1A48">
      <w:pPr>
        <w:pStyle w:val="paragraph"/>
      </w:pPr>
      <w:r w:rsidRPr="00D414B9">
        <w:tab/>
        <w:t>(zf)</w:t>
      </w:r>
      <w:r w:rsidRPr="00D414B9">
        <w:tab/>
        <w:t>a thing prescribed by the regulations.</w:t>
      </w:r>
    </w:p>
    <w:p w14:paraId="1CDE05F9" w14:textId="77777777" w:rsidR="004A1A48" w:rsidRDefault="004A1A48" w:rsidP="004A1A48">
      <w:pPr>
        <w:pStyle w:val="subsection"/>
      </w:pPr>
      <w:bookmarkStart w:id="766" w:name="_Hlk181019249"/>
      <w:r>
        <w:tab/>
        <w:t>(2)</w:t>
      </w:r>
      <w:r>
        <w:tab/>
        <w:t>The regulations must not prescribe uranium for the purposes of paragraph (1)(zf).</w:t>
      </w:r>
    </w:p>
    <w:p w14:paraId="0C97F408" w14:textId="796EBDE9" w:rsidR="004A1A48" w:rsidRPr="00D414B9" w:rsidRDefault="004A1A48" w:rsidP="004A1A48">
      <w:pPr>
        <w:pStyle w:val="ActHead5"/>
      </w:pPr>
      <w:bookmarkStart w:id="767" w:name="_Toc201756191"/>
      <w:r w:rsidRPr="00E06040">
        <w:rPr>
          <w:rStyle w:val="CharSectno"/>
        </w:rPr>
        <w:t>419</w:t>
      </w:r>
      <w:r w:rsidR="009953FD">
        <w:rPr>
          <w:rStyle w:val="CharSectno"/>
        </w:rPr>
        <w:noBreakHyphen/>
      </w:r>
      <w:r w:rsidRPr="00E06040">
        <w:rPr>
          <w:rStyle w:val="CharSectno"/>
        </w:rPr>
        <w:t>20</w:t>
      </w:r>
      <w:r w:rsidRPr="00D414B9">
        <w:t xml:space="preserve">  Meaning of </w:t>
      </w:r>
      <w:r w:rsidRPr="00D414B9">
        <w:rPr>
          <w:i/>
        </w:rPr>
        <w:t>CMPTI processing activity</w:t>
      </w:r>
      <w:bookmarkEnd w:id="767"/>
    </w:p>
    <w:bookmarkEnd w:id="766"/>
    <w:p w14:paraId="3C7990D4" w14:textId="77777777" w:rsidR="004A1A48" w:rsidRPr="00D414B9" w:rsidRDefault="004A1A48" w:rsidP="004A1A48">
      <w:pPr>
        <w:pStyle w:val="subsection"/>
      </w:pPr>
      <w:r w:rsidRPr="00D414B9">
        <w:tab/>
        <w:t>(1)</w:t>
      </w:r>
      <w:r w:rsidRPr="00D414B9">
        <w:tab/>
        <w:t xml:space="preserve">A </w:t>
      </w:r>
      <w:r w:rsidRPr="00D414B9">
        <w:rPr>
          <w:b/>
          <w:i/>
        </w:rPr>
        <w:t>CMPTI processing activity</w:t>
      </w:r>
      <w:r w:rsidRPr="00D414B9">
        <w:t xml:space="preserve"> is a processing activity carried on at one or more facilities in Australia that:</w:t>
      </w:r>
    </w:p>
    <w:p w14:paraId="1EB5D827" w14:textId="659DD77D" w:rsidR="004A1A48" w:rsidRPr="00D414B9" w:rsidRDefault="004A1A48" w:rsidP="004A1A48">
      <w:pPr>
        <w:pStyle w:val="paragraph"/>
      </w:pPr>
      <w:r w:rsidRPr="00D414B9">
        <w:tab/>
        <w:t>(a)</w:t>
      </w:r>
      <w:r w:rsidRPr="00D414B9">
        <w:tab/>
        <w:t xml:space="preserve">involves substantially transforming a feedstock containing a </w:t>
      </w:r>
      <w:r w:rsidR="009953FD" w:rsidRPr="009953FD">
        <w:rPr>
          <w:position w:val="6"/>
          <w:sz w:val="16"/>
        </w:rPr>
        <w:t>*</w:t>
      </w:r>
      <w:r w:rsidRPr="00D414B9">
        <w:t>critical mineral through extractive metallurgical processing into a purer or more refined form of the critical mineral that is chemically distinct from the feedstock; or</w:t>
      </w:r>
    </w:p>
    <w:p w14:paraId="4132206B" w14:textId="77777777" w:rsidR="004A1A48" w:rsidRPr="00D414B9" w:rsidRDefault="004A1A48" w:rsidP="004A1A48">
      <w:pPr>
        <w:pStyle w:val="paragraph"/>
      </w:pPr>
      <w:r w:rsidRPr="00D414B9">
        <w:tab/>
        <w:t>(b)</w:t>
      </w:r>
      <w:r w:rsidRPr="00D414B9">
        <w:tab/>
        <w:t>is a processing activity that:</w:t>
      </w:r>
    </w:p>
    <w:p w14:paraId="3B1270F4" w14:textId="77777777" w:rsidR="004A1A48" w:rsidRPr="00D414B9" w:rsidRDefault="004A1A48" w:rsidP="004A1A48">
      <w:pPr>
        <w:pStyle w:val="paragraphsub"/>
      </w:pPr>
      <w:r w:rsidRPr="00D414B9">
        <w:tab/>
        <w:t>(i)</w:t>
      </w:r>
      <w:r w:rsidRPr="00D414B9">
        <w:tab/>
        <w:t>relates to one or more critical minerals; and</w:t>
      </w:r>
    </w:p>
    <w:p w14:paraId="4D841070" w14:textId="77777777" w:rsidR="004A1A48" w:rsidRPr="00D414B9" w:rsidRDefault="004A1A48" w:rsidP="004A1A48">
      <w:pPr>
        <w:pStyle w:val="paragraphsub"/>
      </w:pPr>
      <w:r w:rsidRPr="00D414B9">
        <w:tab/>
        <w:t>(ii)</w:t>
      </w:r>
      <w:r w:rsidRPr="00D414B9">
        <w:tab/>
        <w:t>is of a kind prescribed by the regulations; and</w:t>
      </w:r>
    </w:p>
    <w:p w14:paraId="5E7783AF" w14:textId="77777777" w:rsidR="004A1A48" w:rsidRPr="00D414B9" w:rsidRDefault="004A1A48" w:rsidP="004A1A48">
      <w:pPr>
        <w:pStyle w:val="paragraphsub"/>
      </w:pPr>
      <w:r w:rsidRPr="00D414B9">
        <w:tab/>
        <w:t>(iii)</w:t>
      </w:r>
      <w:r w:rsidRPr="00D414B9">
        <w:tab/>
        <w:t>produces an outcome of a kind prescribed by the regulations;</w:t>
      </w:r>
    </w:p>
    <w:p w14:paraId="2A03B91A" w14:textId="77777777" w:rsidR="004A1A48" w:rsidRPr="00D414B9" w:rsidRDefault="004A1A48" w:rsidP="004A1A48">
      <w:pPr>
        <w:pStyle w:val="subsection2"/>
      </w:pPr>
      <w:r w:rsidRPr="00D414B9">
        <w:lastRenderedPageBreak/>
        <w:t>if a substantial purpose for carrying on the activity is to achieve the transformation mentioned in paragraph (a) or the outcome mentioned in paragraph (b) (as applicable).</w:t>
      </w:r>
    </w:p>
    <w:p w14:paraId="6BE0DCD4" w14:textId="77777777" w:rsidR="004A1A48" w:rsidRPr="00D414B9" w:rsidRDefault="004A1A48" w:rsidP="004A1A48">
      <w:pPr>
        <w:pStyle w:val="notetext"/>
      </w:pPr>
      <w:r w:rsidRPr="00D414B9">
        <w:t>Note:</w:t>
      </w:r>
      <w:r w:rsidRPr="00D414B9">
        <w:tab/>
        <w:t>To be relevant for the tax offset, the activity will need to be:</w:t>
      </w:r>
    </w:p>
    <w:p w14:paraId="2C84AEAC" w14:textId="4041AAE2" w:rsidR="004A1A48" w:rsidRPr="00D414B9" w:rsidRDefault="004A1A48" w:rsidP="004A1A48">
      <w:pPr>
        <w:pStyle w:val="notepara"/>
      </w:pPr>
      <w:r w:rsidRPr="00D414B9">
        <w:t>(a)</w:t>
      </w:r>
      <w:r w:rsidRPr="00D414B9">
        <w:tab/>
        <w:t xml:space="preserve">registered (see </w:t>
      </w:r>
      <w:r w:rsidR="009953FD">
        <w:t>paragraph 4</w:t>
      </w:r>
      <w:r w:rsidRPr="00D414B9">
        <w:t>19</w:t>
      </w:r>
      <w:r w:rsidR="009953FD">
        <w:noBreakHyphen/>
      </w:r>
      <w:r w:rsidRPr="00D414B9">
        <w:t>5(1)(c)); and</w:t>
      </w:r>
    </w:p>
    <w:p w14:paraId="792DC77C" w14:textId="2F9A5642" w:rsidR="004A1A48" w:rsidRPr="00D414B9" w:rsidRDefault="004A1A48" w:rsidP="004A1A48">
      <w:pPr>
        <w:pStyle w:val="notepara"/>
      </w:pPr>
      <w:r w:rsidRPr="00D414B9">
        <w:t>(b)</w:t>
      </w:r>
      <w:r w:rsidRPr="00D414B9">
        <w:tab/>
        <w:t xml:space="preserve">carried on at one or more of the facilities specified in the certificate of registration for the activity (see </w:t>
      </w:r>
      <w:r w:rsidR="009953FD">
        <w:t>paragraph 4</w:t>
      </w:r>
      <w:r w:rsidRPr="00D414B9">
        <w:t>19</w:t>
      </w:r>
      <w:r w:rsidR="009953FD">
        <w:noBreakHyphen/>
      </w:r>
      <w:r w:rsidRPr="00D414B9">
        <w:t>25(1)(a)).</w:t>
      </w:r>
    </w:p>
    <w:p w14:paraId="6C4AD96E" w14:textId="77777777" w:rsidR="004A1A48" w:rsidRPr="00D414B9" w:rsidRDefault="004A1A48" w:rsidP="004A1A48">
      <w:pPr>
        <w:pStyle w:val="subsection"/>
      </w:pPr>
      <w:r w:rsidRPr="00D414B9">
        <w:tab/>
        <w:t>(2)</w:t>
      </w:r>
      <w:r w:rsidRPr="00D414B9">
        <w:tab/>
        <w:t xml:space="preserve">However, none of the following activities is a </w:t>
      </w:r>
      <w:r w:rsidRPr="00D414B9">
        <w:rPr>
          <w:b/>
          <w:i/>
        </w:rPr>
        <w:t>CMPTI processing activity</w:t>
      </w:r>
      <w:r w:rsidRPr="00D414B9">
        <w:t>:</w:t>
      </w:r>
    </w:p>
    <w:p w14:paraId="0E8434B2" w14:textId="77777777" w:rsidR="004A1A48" w:rsidRPr="00D414B9" w:rsidRDefault="004A1A48" w:rsidP="004A1A48">
      <w:pPr>
        <w:pStyle w:val="paragraph"/>
      </w:pPr>
      <w:r w:rsidRPr="00D414B9">
        <w:tab/>
        <w:t>(a)</w:t>
      </w:r>
      <w:r w:rsidRPr="00D414B9">
        <w:tab/>
        <w:t>mining;</w:t>
      </w:r>
    </w:p>
    <w:p w14:paraId="00E63B27" w14:textId="77777777" w:rsidR="004A1A48" w:rsidRPr="00D414B9" w:rsidRDefault="004A1A48" w:rsidP="004A1A48">
      <w:pPr>
        <w:pStyle w:val="paragraph"/>
      </w:pPr>
      <w:r w:rsidRPr="00D414B9">
        <w:tab/>
        <w:t>(b)</w:t>
      </w:r>
      <w:r w:rsidRPr="00D414B9">
        <w:tab/>
        <w:t>beneficiation (including the grinding, crushing, floating and other mechanical processing of ores), except to the extent that such an activity is prescribed for the purposes of paragraph (1)(b);</w:t>
      </w:r>
    </w:p>
    <w:p w14:paraId="1B77FA46" w14:textId="77777777" w:rsidR="004A1A48" w:rsidRPr="00D414B9" w:rsidRDefault="004A1A48" w:rsidP="004A1A48">
      <w:pPr>
        <w:pStyle w:val="paragraph"/>
      </w:pPr>
      <w:r w:rsidRPr="00D414B9">
        <w:tab/>
        <w:t>(c)</w:t>
      </w:r>
      <w:r w:rsidRPr="00D414B9">
        <w:tab/>
        <w:t>manufacturing, except to the extent that such an activity is prescribed for the purposes of paragraph (1)(b);</w:t>
      </w:r>
    </w:p>
    <w:p w14:paraId="64C8FE42" w14:textId="608FAAD3" w:rsidR="004A1A48" w:rsidRPr="00D414B9" w:rsidRDefault="004A1A48" w:rsidP="004A1A48">
      <w:pPr>
        <w:pStyle w:val="paragraph"/>
      </w:pPr>
      <w:r w:rsidRPr="00D414B9">
        <w:tab/>
        <w:t>(d)</w:t>
      </w:r>
      <w:r w:rsidRPr="00D414B9">
        <w:tab/>
        <w:t xml:space="preserve">an activity that is contrary to an </w:t>
      </w:r>
      <w:r w:rsidR="009953FD" w:rsidRPr="009953FD">
        <w:rPr>
          <w:position w:val="6"/>
          <w:sz w:val="16"/>
        </w:rPr>
        <w:t>*</w:t>
      </w:r>
      <w:r w:rsidRPr="00D414B9">
        <w:t>Australian law;</w:t>
      </w:r>
    </w:p>
    <w:p w14:paraId="0DCF237A" w14:textId="77777777" w:rsidR="004A1A48" w:rsidRPr="00D414B9" w:rsidRDefault="004A1A48" w:rsidP="004A1A48">
      <w:pPr>
        <w:pStyle w:val="paragraph"/>
      </w:pPr>
      <w:r w:rsidRPr="00D414B9">
        <w:tab/>
        <w:t>(e)</w:t>
      </w:r>
      <w:r w:rsidRPr="00D414B9">
        <w:tab/>
        <w:t>an activity of a kind prescribed by the regulations.</w:t>
      </w:r>
    </w:p>
    <w:p w14:paraId="5E90B3EB" w14:textId="77777777" w:rsidR="004A1A48" w:rsidRPr="00D414B9" w:rsidRDefault="004A1A48" w:rsidP="004A1A48">
      <w:pPr>
        <w:pStyle w:val="notetext"/>
      </w:pPr>
      <w:r w:rsidRPr="00D414B9">
        <w:t>Note:</w:t>
      </w:r>
      <w:r w:rsidRPr="00D414B9">
        <w:tab/>
        <w:t xml:space="preserve">Since subsection (1) is subject to this subsection, an activity that could be covered by both paragraphs (1)(b) and (2)(e) will </w:t>
      </w:r>
      <w:r w:rsidRPr="00D414B9">
        <w:rPr>
          <w:i/>
        </w:rPr>
        <w:t>not</w:t>
      </w:r>
      <w:r w:rsidRPr="00D414B9">
        <w:t xml:space="preserve"> be a CMPTI processing activity.</w:t>
      </w:r>
    </w:p>
    <w:p w14:paraId="70532BD7" w14:textId="350DA90F" w:rsidR="004A1A48" w:rsidRPr="00D414B9" w:rsidRDefault="004A1A48" w:rsidP="004A1A48">
      <w:pPr>
        <w:pStyle w:val="ActHead4"/>
      </w:pPr>
      <w:bookmarkStart w:id="768" w:name="_Toc201756192"/>
      <w:r w:rsidRPr="00E06040">
        <w:rPr>
          <w:rStyle w:val="CharSubdNo"/>
        </w:rPr>
        <w:t>Subdivision 4</w:t>
      </w:r>
      <w:bookmarkStart w:id="769" w:name="_Hlk181019217"/>
      <w:r w:rsidRPr="00E06040">
        <w:rPr>
          <w:rStyle w:val="CharSubdNo"/>
        </w:rPr>
        <w:t>19</w:t>
      </w:r>
      <w:r w:rsidR="009953FD">
        <w:rPr>
          <w:rStyle w:val="CharSubdNo"/>
        </w:rPr>
        <w:noBreakHyphen/>
      </w:r>
      <w:r w:rsidRPr="00E06040">
        <w:rPr>
          <w:rStyle w:val="CharSubdNo"/>
        </w:rPr>
        <w:t>B</w:t>
      </w:r>
      <w:r w:rsidRPr="00D414B9">
        <w:t>—</w:t>
      </w:r>
      <w:r w:rsidRPr="00E06040">
        <w:rPr>
          <w:rStyle w:val="CharSubdText"/>
        </w:rPr>
        <w:t>CMPTI expenditure</w:t>
      </w:r>
      <w:bookmarkEnd w:id="768"/>
    </w:p>
    <w:bookmarkEnd w:id="769"/>
    <w:p w14:paraId="41C5BF68" w14:textId="77777777" w:rsidR="004A1A48" w:rsidRPr="00D414B9" w:rsidRDefault="004A1A48" w:rsidP="004A1A48">
      <w:pPr>
        <w:pStyle w:val="TofSectsHeading"/>
      </w:pPr>
      <w:r w:rsidRPr="00D414B9">
        <w:t>Table of sections</w:t>
      </w:r>
    </w:p>
    <w:p w14:paraId="5A4CCCA0" w14:textId="7E227895" w:rsidR="004A1A48" w:rsidRPr="00D414B9" w:rsidRDefault="004A1A48" w:rsidP="004A1A48">
      <w:pPr>
        <w:pStyle w:val="TofSectsSection"/>
      </w:pPr>
      <w:r w:rsidRPr="00D414B9">
        <w:t>419</w:t>
      </w:r>
      <w:r w:rsidR="009953FD">
        <w:noBreakHyphen/>
      </w:r>
      <w:r w:rsidRPr="00D414B9">
        <w:t>25</w:t>
      </w:r>
      <w:r w:rsidRPr="00D414B9">
        <w:tab/>
        <w:t xml:space="preserve">Meaning of </w:t>
      </w:r>
      <w:r w:rsidRPr="00D414B9">
        <w:rPr>
          <w:rStyle w:val="CharBoldItalic"/>
          <w:b w:val="0"/>
        </w:rPr>
        <w:t>CMPTI expenditure</w:t>
      </w:r>
    </w:p>
    <w:p w14:paraId="4F52F9C7" w14:textId="387CB126" w:rsidR="004A1A48" w:rsidRPr="00D414B9" w:rsidRDefault="004A1A48" w:rsidP="004A1A48">
      <w:pPr>
        <w:pStyle w:val="TofSectsSection"/>
      </w:pPr>
      <w:r w:rsidRPr="00D414B9">
        <w:t>419</w:t>
      </w:r>
      <w:r w:rsidR="009953FD">
        <w:noBreakHyphen/>
      </w:r>
      <w:r w:rsidRPr="00D414B9">
        <w:t>30</w:t>
      </w:r>
      <w:r w:rsidRPr="00D414B9">
        <w:tab/>
        <w:t>Expenditure to be worked out excluding GST</w:t>
      </w:r>
    </w:p>
    <w:p w14:paraId="3D453776" w14:textId="260746EC" w:rsidR="004A1A48" w:rsidRPr="00D414B9" w:rsidRDefault="004A1A48" w:rsidP="004A1A48">
      <w:pPr>
        <w:pStyle w:val="ActHead5"/>
      </w:pPr>
      <w:bookmarkStart w:id="770" w:name="_Toc201756193"/>
      <w:r w:rsidRPr="00E06040">
        <w:rPr>
          <w:rStyle w:val="CharSectno"/>
        </w:rPr>
        <w:t>419</w:t>
      </w:r>
      <w:r w:rsidR="009953FD">
        <w:rPr>
          <w:rStyle w:val="CharSectno"/>
        </w:rPr>
        <w:noBreakHyphen/>
      </w:r>
      <w:r w:rsidRPr="00E06040">
        <w:rPr>
          <w:rStyle w:val="CharSectno"/>
        </w:rPr>
        <w:t>25</w:t>
      </w:r>
      <w:r w:rsidRPr="00D414B9">
        <w:t xml:space="preserve">  Meaning of </w:t>
      </w:r>
      <w:r w:rsidRPr="00D414B9">
        <w:rPr>
          <w:i/>
        </w:rPr>
        <w:t>CMPTI expenditure</w:t>
      </w:r>
      <w:bookmarkEnd w:id="770"/>
    </w:p>
    <w:p w14:paraId="236D807D" w14:textId="77777777" w:rsidR="004A1A48" w:rsidRPr="00D414B9" w:rsidRDefault="004A1A48" w:rsidP="004A1A48">
      <w:pPr>
        <w:pStyle w:val="subsection"/>
      </w:pPr>
      <w:r w:rsidRPr="00D414B9">
        <w:tab/>
        <w:t>(1)</w:t>
      </w:r>
      <w:r w:rsidRPr="00D414B9">
        <w:tab/>
      </w:r>
      <w:r w:rsidRPr="00D414B9">
        <w:rPr>
          <w:b/>
          <w:i/>
        </w:rPr>
        <w:t>CMPTI expenditure</w:t>
      </w:r>
      <w:r w:rsidRPr="00D414B9">
        <w:t>, of a company for an income year, is expenditure the company incurs during the income year to the extent that:</w:t>
      </w:r>
    </w:p>
    <w:p w14:paraId="3AE6EDFD" w14:textId="4D03B2D2" w:rsidR="004A1A48" w:rsidRPr="00D414B9" w:rsidRDefault="004A1A48" w:rsidP="004A1A48">
      <w:pPr>
        <w:pStyle w:val="paragraph"/>
      </w:pPr>
      <w:r w:rsidRPr="00D414B9">
        <w:tab/>
        <w:t>(a)</w:t>
      </w:r>
      <w:r w:rsidRPr="00D414B9">
        <w:tab/>
        <w:t xml:space="preserve">the expenditure is incurred in carrying on one or more of the company’s </w:t>
      </w:r>
      <w:r w:rsidR="009953FD" w:rsidRPr="009953FD">
        <w:rPr>
          <w:position w:val="6"/>
          <w:sz w:val="16"/>
        </w:rPr>
        <w:t>*</w:t>
      </w:r>
      <w:r w:rsidRPr="00D414B9">
        <w:t xml:space="preserve">registered CMPTI processing activities for the </w:t>
      </w:r>
      <w:r w:rsidRPr="00D414B9">
        <w:lastRenderedPageBreak/>
        <w:t>income year at facilities specified in the certificates of registration for those activities; and</w:t>
      </w:r>
    </w:p>
    <w:p w14:paraId="4844CDB0" w14:textId="77777777" w:rsidR="004A1A48" w:rsidRPr="00D414B9" w:rsidRDefault="004A1A48" w:rsidP="004A1A48">
      <w:pPr>
        <w:pStyle w:val="paragraph"/>
      </w:pPr>
      <w:r w:rsidRPr="00D414B9">
        <w:tab/>
        <w:t>(b)</w:t>
      </w:r>
      <w:r w:rsidRPr="00D414B9">
        <w:tab/>
        <w:t>the expenditure is paid during the income year, if at the time the expenditure is incurred:</w:t>
      </w:r>
    </w:p>
    <w:p w14:paraId="1293BD6B" w14:textId="11A50444" w:rsidR="004A1A48" w:rsidRPr="00D414B9" w:rsidRDefault="004A1A48" w:rsidP="004A1A48">
      <w:pPr>
        <w:pStyle w:val="paragraphsub"/>
      </w:pPr>
      <w:r w:rsidRPr="00D414B9">
        <w:tab/>
        <w:t>(i)</w:t>
      </w:r>
      <w:r w:rsidRPr="00D414B9">
        <w:tab/>
        <w:t xml:space="preserve">the company, and the entity to which the expenditure is incurred, are not dealing with each other at </w:t>
      </w:r>
      <w:r w:rsidR="009953FD" w:rsidRPr="009953FD">
        <w:rPr>
          <w:position w:val="6"/>
          <w:sz w:val="16"/>
        </w:rPr>
        <w:t>*</w:t>
      </w:r>
      <w:r w:rsidRPr="00D414B9">
        <w:t>arm’s length; or</w:t>
      </w:r>
    </w:p>
    <w:p w14:paraId="48D67B9A" w14:textId="03C6429E" w:rsidR="004A1A48" w:rsidRPr="00D414B9" w:rsidRDefault="004A1A48" w:rsidP="004A1A48">
      <w:pPr>
        <w:pStyle w:val="paragraphsub"/>
      </w:pPr>
      <w:r w:rsidRPr="00D414B9">
        <w:tab/>
        <w:t>(ii)</w:t>
      </w:r>
      <w:r w:rsidRPr="00D414B9">
        <w:tab/>
        <w:t xml:space="preserve">the entity to which the expenditure is incurred is the company’s </w:t>
      </w:r>
      <w:r w:rsidR="009953FD" w:rsidRPr="009953FD">
        <w:rPr>
          <w:position w:val="6"/>
          <w:sz w:val="16"/>
        </w:rPr>
        <w:t>*</w:t>
      </w:r>
      <w:r w:rsidRPr="00D414B9">
        <w:t>associate.</w:t>
      </w:r>
    </w:p>
    <w:p w14:paraId="67509298" w14:textId="77777777" w:rsidR="004A1A48" w:rsidRPr="00D414B9" w:rsidRDefault="004A1A48" w:rsidP="004A1A48">
      <w:pPr>
        <w:pStyle w:val="SubsectionHead"/>
      </w:pPr>
      <w:r w:rsidRPr="00D414B9">
        <w:t>Excluded expenditure</w:t>
      </w:r>
    </w:p>
    <w:p w14:paraId="1914AE48" w14:textId="77777777" w:rsidR="004A1A48" w:rsidRPr="00D414B9" w:rsidRDefault="004A1A48" w:rsidP="004A1A48">
      <w:pPr>
        <w:pStyle w:val="subsection"/>
      </w:pPr>
      <w:r w:rsidRPr="00D414B9">
        <w:tab/>
        <w:t>(2)</w:t>
      </w:r>
      <w:r w:rsidRPr="00D414B9">
        <w:tab/>
        <w:t xml:space="preserve">Despite subsection (1), </w:t>
      </w:r>
      <w:r w:rsidRPr="00D414B9">
        <w:rPr>
          <w:b/>
          <w:i/>
        </w:rPr>
        <w:t>CMPTI expenditure</w:t>
      </w:r>
      <w:r w:rsidRPr="00D414B9">
        <w:t xml:space="preserve"> does not include any expenditure the company incurs to the extent that the expenditure:</w:t>
      </w:r>
    </w:p>
    <w:p w14:paraId="496ECA8F" w14:textId="77777777" w:rsidR="004A1A48" w:rsidRPr="00D414B9" w:rsidRDefault="004A1A48" w:rsidP="004A1A48">
      <w:pPr>
        <w:pStyle w:val="paragraph"/>
      </w:pPr>
      <w:r w:rsidRPr="00D414B9">
        <w:tab/>
        <w:t>(a)</w:t>
      </w:r>
      <w:r w:rsidRPr="00D414B9">
        <w:tab/>
        <w:t>is capital, or is of a capital nature; or</w:t>
      </w:r>
    </w:p>
    <w:p w14:paraId="3A5DB7F3" w14:textId="72427DF1" w:rsidR="004A1A48" w:rsidRPr="00D414B9" w:rsidRDefault="004A1A48" w:rsidP="004A1A48">
      <w:pPr>
        <w:pStyle w:val="paragraph"/>
      </w:pPr>
      <w:r w:rsidRPr="00D414B9">
        <w:tab/>
        <w:t>(b)</w:t>
      </w:r>
      <w:r w:rsidRPr="00D414B9">
        <w:tab/>
        <w:t xml:space="preserve">is taken into account when calculating the decline in value of an asset for the purposes of a </w:t>
      </w:r>
      <w:r w:rsidR="009953FD" w:rsidRPr="009953FD">
        <w:rPr>
          <w:position w:val="6"/>
          <w:sz w:val="16"/>
        </w:rPr>
        <w:t>*</w:t>
      </w:r>
      <w:r w:rsidRPr="00D414B9">
        <w:t>taxation law; or</w:t>
      </w:r>
    </w:p>
    <w:p w14:paraId="3866C39D" w14:textId="53C14365" w:rsidR="004A1A48" w:rsidRPr="00D414B9" w:rsidRDefault="004A1A48" w:rsidP="004A1A48">
      <w:pPr>
        <w:pStyle w:val="paragraph"/>
      </w:pPr>
      <w:r w:rsidRPr="00D414B9">
        <w:tab/>
        <w:t>(c)</w:t>
      </w:r>
      <w:r w:rsidRPr="00D414B9">
        <w:tab/>
        <w:t xml:space="preserve">is incurred by way of, or in relation to, the financing of </w:t>
      </w:r>
      <w:r w:rsidR="009953FD" w:rsidRPr="009953FD">
        <w:rPr>
          <w:position w:val="6"/>
          <w:sz w:val="16"/>
        </w:rPr>
        <w:t>*</w:t>
      </w:r>
      <w:r w:rsidRPr="00D414B9">
        <w:t>registered CMPTI processing activities; or</w:t>
      </w:r>
    </w:p>
    <w:p w14:paraId="596B2BCF" w14:textId="77777777" w:rsidR="004A1A48" w:rsidRPr="00D414B9" w:rsidRDefault="004A1A48" w:rsidP="004A1A48">
      <w:pPr>
        <w:pStyle w:val="paragraph"/>
      </w:pPr>
      <w:r w:rsidRPr="00D414B9">
        <w:tab/>
        <w:t>(d)</w:t>
      </w:r>
      <w:r w:rsidRPr="00D414B9">
        <w:tab/>
        <w:t>is on feedstock, whether raw materials (such as ores or mineral concentrates) or intermediate outputs from a previous processing step; or</w:t>
      </w:r>
    </w:p>
    <w:p w14:paraId="7F7C92DD" w14:textId="0E0FEA3B" w:rsidR="004A1A48" w:rsidRPr="00D414B9" w:rsidRDefault="004A1A48" w:rsidP="004A1A48">
      <w:pPr>
        <w:pStyle w:val="paragraph"/>
      </w:pPr>
      <w:r w:rsidRPr="00D414B9">
        <w:tab/>
        <w:t>(e)</w:t>
      </w:r>
      <w:r w:rsidRPr="00D414B9">
        <w:tab/>
        <w:t xml:space="preserve">would result in more than 10% of the company’s CMPTI expenditure for the income year being incurred on or in relation to </w:t>
      </w:r>
      <w:r w:rsidR="009953FD" w:rsidRPr="009953FD">
        <w:rPr>
          <w:position w:val="6"/>
          <w:sz w:val="16"/>
        </w:rPr>
        <w:t>*</w:t>
      </w:r>
      <w:r w:rsidRPr="00D414B9">
        <w:t>intellectual property; or</w:t>
      </w:r>
    </w:p>
    <w:p w14:paraId="691B335A" w14:textId="77777777" w:rsidR="004A1A48" w:rsidRPr="00D414B9" w:rsidRDefault="004A1A48" w:rsidP="004A1A48">
      <w:pPr>
        <w:pStyle w:val="paragraph"/>
      </w:pPr>
      <w:r w:rsidRPr="00D414B9">
        <w:tab/>
        <w:t>(f)</w:t>
      </w:r>
      <w:r w:rsidRPr="00D414B9">
        <w:tab/>
        <w:t>is of a kind prescribed by the regulations.</w:t>
      </w:r>
    </w:p>
    <w:p w14:paraId="538DE254" w14:textId="77777777" w:rsidR="004A1A48" w:rsidRPr="00D414B9" w:rsidRDefault="004A1A48" w:rsidP="004A1A48">
      <w:pPr>
        <w:pStyle w:val="notetext"/>
      </w:pPr>
      <w:r w:rsidRPr="00D414B9">
        <w:t>Note:</w:t>
      </w:r>
      <w:r w:rsidRPr="00D414B9">
        <w:tab/>
        <w:t>Similarly, subsection (1) means CMPTI expenditure does not include expenditure to the extent that the expenditure is incurred in carrying on:</w:t>
      </w:r>
    </w:p>
    <w:p w14:paraId="05309A2B" w14:textId="77777777" w:rsidR="004A1A48" w:rsidRPr="00D414B9" w:rsidRDefault="004A1A48" w:rsidP="004A1A48">
      <w:pPr>
        <w:pStyle w:val="notepara"/>
      </w:pPr>
      <w:r w:rsidRPr="00D414B9">
        <w:t>(a)</w:t>
      </w:r>
      <w:r w:rsidRPr="00D414B9">
        <w:tab/>
        <w:t>a registered CMPTI processing activity at a facility not specified in the certificate of registration for the activity; or</w:t>
      </w:r>
    </w:p>
    <w:p w14:paraId="34971B72" w14:textId="77777777" w:rsidR="004A1A48" w:rsidRPr="00D414B9" w:rsidRDefault="004A1A48" w:rsidP="004A1A48">
      <w:pPr>
        <w:pStyle w:val="notepara"/>
      </w:pPr>
      <w:r w:rsidRPr="00D414B9">
        <w:t>(b)</w:t>
      </w:r>
      <w:r w:rsidRPr="00D414B9">
        <w:tab/>
        <w:t>an activity that is not a registered CMPTI processing activity.</w:t>
      </w:r>
    </w:p>
    <w:p w14:paraId="2404A441" w14:textId="06240849" w:rsidR="004A1A48" w:rsidRPr="00D414B9" w:rsidRDefault="004A1A48" w:rsidP="004A1A48">
      <w:pPr>
        <w:pStyle w:val="subsection"/>
      </w:pPr>
      <w:r w:rsidRPr="00D414B9">
        <w:tab/>
        <w:t>(3)</w:t>
      </w:r>
      <w:r w:rsidRPr="00D414B9">
        <w:tab/>
        <w:t xml:space="preserve">Despite subsection (1), if carrying on one or more of the company’s </w:t>
      </w:r>
      <w:r w:rsidR="009953FD" w:rsidRPr="009953FD">
        <w:rPr>
          <w:position w:val="6"/>
          <w:sz w:val="16"/>
        </w:rPr>
        <w:t>*</w:t>
      </w:r>
      <w:r w:rsidRPr="00D414B9">
        <w:t>registered CMPTI processing activities results in an output that:</w:t>
      </w:r>
    </w:p>
    <w:p w14:paraId="611E2229" w14:textId="5744DD4B" w:rsidR="004A1A48" w:rsidRPr="00D414B9" w:rsidRDefault="004A1A48" w:rsidP="004A1A48">
      <w:pPr>
        <w:pStyle w:val="paragraph"/>
      </w:pPr>
      <w:r w:rsidRPr="00D414B9">
        <w:lastRenderedPageBreak/>
        <w:tab/>
        <w:t>(a)</w:t>
      </w:r>
      <w:r w:rsidRPr="00D414B9">
        <w:tab/>
        <w:t xml:space="preserve">would, if the output were the only output of the activities, mean the activities are not </w:t>
      </w:r>
      <w:r w:rsidR="009953FD" w:rsidRPr="009953FD">
        <w:rPr>
          <w:position w:val="6"/>
          <w:sz w:val="16"/>
        </w:rPr>
        <w:t>*</w:t>
      </w:r>
      <w:r w:rsidRPr="00D414B9">
        <w:t>CMPTI processing activities; and</w:t>
      </w:r>
    </w:p>
    <w:p w14:paraId="5C1162D9" w14:textId="77777777" w:rsidR="004A1A48" w:rsidRPr="00D414B9" w:rsidRDefault="004A1A48" w:rsidP="004A1A48">
      <w:pPr>
        <w:pStyle w:val="paragraph"/>
      </w:pPr>
      <w:r w:rsidRPr="00D414B9">
        <w:tab/>
        <w:t>(b)</w:t>
      </w:r>
      <w:r w:rsidRPr="00D414B9">
        <w:tab/>
        <w:t>is disposed of, or is used to produce another output that is disposed of, in a way that:</w:t>
      </w:r>
    </w:p>
    <w:p w14:paraId="220A0483" w14:textId="77777777" w:rsidR="004A1A48" w:rsidRPr="00D414B9" w:rsidRDefault="004A1A48" w:rsidP="004A1A48">
      <w:pPr>
        <w:pStyle w:val="paragraphsub"/>
      </w:pPr>
      <w:r w:rsidRPr="00D414B9">
        <w:tab/>
        <w:t>(i)</w:t>
      </w:r>
      <w:r w:rsidRPr="00D414B9">
        <w:tab/>
        <w:t>is for value; or</w:t>
      </w:r>
    </w:p>
    <w:p w14:paraId="755BDBB8" w14:textId="46E4ED1C" w:rsidR="004A1A48" w:rsidRPr="00D414B9" w:rsidRDefault="004A1A48" w:rsidP="004A1A48">
      <w:pPr>
        <w:pStyle w:val="paragraphsub"/>
      </w:pPr>
      <w:r w:rsidRPr="00D414B9">
        <w:tab/>
        <w:t>(ii)</w:t>
      </w:r>
      <w:r w:rsidRPr="00D414B9">
        <w:tab/>
        <w:t xml:space="preserve">involves the company and another entity not dealing with each other at </w:t>
      </w:r>
      <w:r w:rsidR="009953FD" w:rsidRPr="009953FD">
        <w:rPr>
          <w:position w:val="6"/>
          <w:sz w:val="16"/>
        </w:rPr>
        <w:t>*</w:t>
      </w:r>
      <w:r w:rsidRPr="00D414B9">
        <w:t>arm’s length; or</w:t>
      </w:r>
    </w:p>
    <w:p w14:paraId="600922A5" w14:textId="791C65FB" w:rsidR="004A1A48" w:rsidRPr="00D414B9" w:rsidRDefault="004A1A48" w:rsidP="004A1A48">
      <w:pPr>
        <w:pStyle w:val="paragraphsub"/>
      </w:pPr>
      <w:r w:rsidRPr="00D414B9">
        <w:tab/>
        <w:t>(iii)</w:t>
      </w:r>
      <w:r w:rsidRPr="00D414B9">
        <w:tab/>
        <w:t xml:space="preserve">is to an </w:t>
      </w:r>
      <w:r w:rsidR="009953FD" w:rsidRPr="009953FD">
        <w:rPr>
          <w:position w:val="6"/>
          <w:sz w:val="16"/>
        </w:rPr>
        <w:t>*</w:t>
      </w:r>
      <w:r w:rsidRPr="00D414B9">
        <w:t>associate of the company;</w:t>
      </w:r>
    </w:p>
    <w:p w14:paraId="5982F712" w14:textId="1443D778" w:rsidR="004A1A48" w:rsidRPr="00D414B9" w:rsidRDefault="004A1A48" w:rsidP="004A1A48">
      <w:pPr>
        <w:pStyle w:val="subsection2"/>
      </w:pPr>
      <w:r w:rsidRPr="00D414B9">
        <w:rPr>
          <w:b/>
          <w:i/>
        </w:rPr>
        <w:t>CMPTI expenditure</w:t>
      </w:r>
      <w:r w:rsidRPr="00D414B9">
        <w:t xml:space="preserve"> does not include so much of the company’s expenditure incurred in carrying on those activities as is reasonably attributable to the first</w:t>
      </w:r>
      <w:r w:rsidR="009953FD">
        <w:noBreakHyphen/>
      </w:r>
      <w:r w:rsidRPr="00D414B9">
        <w:t>mentioned output.</w:t>
      </w:r>
    </w:p>
    <w:p w14:paraId="104D534B" w14:textId="6F2A66AA" w:rsidR="004A1A48" w:rsidRPr="00D414B9" w:rsidRDefault="004A1A48" w:rsidP="004A1A48">
      <w:pPr>
        <w:pStyle w:val="ActHead5"/>
      </w:pPr>
      <w:bookmarkStart w:id="771" w:name="_Toc201756194"/>
      <w:bookmarkStart w:id="772" w:name="_Hlk181019273"/>
      <w:r w:rsidRPr="00E06040">
        <w:rPr>
          <w:rStyle w:val="CharSectno"/>
        </w:rPr>
        <w:t>419</w:t>
      </w:r>
      <w:r w:rsidR="009953FD">
        <w:rPr>
          <w:rStyle w:val="CharSectno"/>
        </w:rPr>
        <w:noBreakHyphen/>
      </w:r>
      <w:r w:rsidRPr="00E06040">
        <w:rPr>
          <w:rStyle w:val="CharSectno"/>
        </w:rPr>
        <w:t>30</w:t>
      </w:r>
      <w:r w:rsidRPr="00D414B9">
        <w:t xml:space="preserve">  Expenditure to be worked out excluding GST</w:t>
      </w:r>
      <w:bookmarkEnd w:id="771"/>
    </w:p>
    <w:bookmarkEnd w:id="772"/>
    <w:p w14:paraId="0181315A" w14:textId="67FC8578" w:rsidR="004A1A48" w:rsidRPr="00D414B9" w:rsidRDefault="004A1A48" w:rsidP="004A1A48">
      <w:pPr>
        <w:pStyle w:val="subsection"/>
      </w:pPr>
      <w:r w:rsidRPr="00D414B9">
        <w:tab/>
      </w:r>
      <w:r w:rsidRPr="00D414B9">
        <w:tab/>
        <w:t xml:space="preserve">In determining an amount of expenditure for the purpose of this Division, the expenditure is taken to exclude </w:t>
      </w:r>
      <w:r w:rsidR="009953FD" w:rsidRPr="009953FD">
        <w:rPr>
          <w:position w:val="6"/>
          <w:sz w:val="16"/>
        </w:rPr>
        <w:t>*</w:t>
      </w:r>
      <w:r w:rsidRPr="00D414B9">
        <w:t>GST.</w:t>
      </w:r>
    </w:p>
    <w:p w14:paraId="544EF9A6" w14:textId="5D57467C" w:rsidR="004A1A48" w:rsidRPr="00D414B9" w:rsidRDefault="004A1A48" w:rsidP="004A1A48">
      <w:pPr>
        <w:pStyle w:val="ActHead4"/>
      </w:pPr>
      <w:bookmarkStart w:id="773" w:name="_Toc201756195"/>
      <w:r w:rsidRPr="00E06040">
        <w:rPr>
          <w:rStyle w:val="CharSubdNo"/>
        </w:rPr>
        <w:t>Subdivision 4</w:t>
      </w:r>
      <w:bookmarkStart w:id="774" w:name="_Hlk181019219"/>
      <w:r w:rsidRPr="00E06040">
        <w:rPr>
          <w:rStyle w:val="CharSubdNo"/>
        </w:rPr>
        <w:t>19</w:t>
      </w:r>
      <w:r w:rsidR="009953FD">
        <w:rPr>
          <w:rStyle w:val="CharSubdNo"/>
        </w:rPr>
        <w:noBreakHyphen/>
      </w:r>
      <w:r w:rsidRPr="00E06040">
        <w:rPr>
          <w:rStyle w:val="CharSubdNo"/>
        </w:rPr>
        <w:t>C</w:t>
      </w:r>
      <w:r w:rsidRPr="00D414B9">
        <w:t>—</w:t>
      </w:r>
      <w:r w:rsidRPr="00E06040">
        <w:rPr>
          <w:rStyle w:val="CharSubdText"/>
        </w:rPr>
        <w:t>Registering activities and facilities for the CMPTI tax offset</w:t>
      </w:r>
      <w:bookmarkEnd w:id="773"/>
    </w:p>
    <w:bookmarkEnd w:id="774"/>
    <w:p w14:paraId="74CC38BC" w14:textId="77777777" w:rsidR="004A1A48" w:rsidRPr="00D414B9" w:rsidRDefault="004A1A48" w:rsidP="004A1A48">
      <w:pPr>
        <w:pStyle w:val="TofSectsHeading"/>
      </w:pPr>
      <w:r w:rsidRPr="00D414B9">
        <w:t>Table of sections</w:t>
      </w:r>
    </w:p>
    <w:p w14:paraId="59A96B06" w14:textId="163AF2F0" w:rsidR="004A1A48" w:rsidRPr="00D414B9" w:rsidRDefault="004A1A48" w:rsidP="004A1A48">
      <w:pPr>
        <w:pStyle w:val="TofSectsSection"/>
      </w:pPr>
      <w:bookmarkStart w:id="775" w:name="_Hlk181019278"/>
      <w:r w:rsidRPr="00D414B9">
        <w:t>419</w:t>
      </w:r>
      <w:r w:rsidR="009953FD">
        <w:noBreakHyphen/>
      </w:r>
      <w:r w:rsidRPr="00D414B9">
        <w:t>35</w:t>
      </w:r>
      <w:r w:rsidRPr="00D414B9">
        <w:tab/>
        <w:t xml:space="preserve">Meaning of </w:t>
      </w:r>
      <w:r w:rsidRPr="00D414B9">
        <w:rPr>
          <w:rStyle w:val="CharBoldItalic"/>
          <w:b w:val="0"/>
        </w:rPr>
        <w:t>registered CMPTI processing activity</w:t>
      </w:r>
    </w:p>
    <w:p w14:paraId="537BA037" w14:textId="3AC01DEA" w:rsidR="004A1A48" w:rsidRPr="00D414B9" w:rsidRDefault="004A1A48" w:rsidP="004A1A48">
      <w:pPr>
        <w:pStyle w:val="TofSectsSection"/>
      </w:pPr>
      <w:r w:rsidRPr="00D414B9">
        <w:t>419</w:t>
      </w:r>
      <w:r w:rsidR="009953FD">
        <w:noBreakHyphen/>
      </w:r>
      <w:r w:rsidRPr="00D414B9">
        <w:t>40</w:t>
      </w:r>
      <w:r w:rsidRPr="00D414B9">
        <w:tab/>
        <w:t>Notice of decision about an application for registration</w:t>
      </w:r>
    </w:p>
    <w:p w14:paraId="48BE526B" w14:textId="31B39BF4" w:rsidR="004A1A48" w:rsidRPr="00D414B9" w:rsidRDefault="004A1A48" w:rsidP="004A1A48">
      <w:pPr>
        <w:pStyle w:val="TofSectsSection"/>
      </w:pPr>
      <w:r w:rsidRPr="00D414B9">
        <w:t>419</w:t>
      </w:r>
      <w:r w:rsidR="009953FD">
        <w:noBreakHyphen/>
      </w:r>
      <w:r w:rsidRPr="00D414B9">
        <w:t>45</w:t>
      </w:r>
      <w:r w:rsidRPr="00D414B9">
        <w:tab/>
        <w:t>Annual report about a registered CMPTI processing activity</w:t>
      </w:r>
    </w:p>
    <w:p w14:paraId="486CB70D" w14:textId="148D8904" w:rsidR="004A1A48" w:rsidRPr="00D414B9" w:rsidRDefault="004A1A48" w:rsidP="004A1A48">
      <w:pPr>
        <w:pStyle w:val="TofSectsSection"/>
      </w:pPr>
      <w:r w:rsidRPr="00D414B9">
        <w:t>419</w:t>
      </w:r>
      <w:r w:rsidR="009953FD">
        <w:noBreakHyphen/>
      </w:r>
      <w:r w:rsidRPr="00D414B9">
        <w:t>50</w:t>
      </w:r>
      <w:r w:rsidRPr="00D414B9">
        <w:tab/>
        <w:t>A registration is in force for up to 10 income years</w:t>
      </w:r>
    </w:p>
    <w:p w14:paraId="0DB741F2" w14:textId="4264542F" w:rsidR="004A1A48" w:rsidRPr="00D414B9" w:rsidRDefault="004A1A48" w:rsidP="004A1A48">
      <w:pPr>
        <w:pStyle w:val="TofSectsSection"/>
      </w:pPr>
      <w:r w:rsidRPr="00D414B9">
        <w:t>419</w:t>
      </w:r>
      <w:r w:rsidR="009953FD">
        <w:noBreakHyphen/>
      </w:r>
      <w:r w:rsidRPr="00D414B9">
        <w:t>55</w:t>
      </w:r>
      <w:r w:rsidRPr="00D414B9">
        <w:tab/>
        <w:t>Transferring a registration</w:t>
      </w:r>
    </w:p>
    <w:p w14:paraId="4A699AAF" w14:textId="41AA4619" w:rsidR="004A1A48" w:rsidRPr="00D414B9" w:rsidRDefault="004A1A48" w:rsidP="004A1A48">
      <w:pPr>
        <w:pStyle w:val="TofSectsSection"/>
      </w:pPr>
      <w:r w:rsidRPr="00D414B9">
        <w:t>419</w:t>
      </w:r>
      <w:r w:rsidR="009953FD">
        <w:noBreakHyphen/>
      </w:r>
      <w:r w:rsidRPr="00D414B9">
        <w:t>60</w:t>
      </w:r>
      <w:r w:rsidRPr="00D414B9">
        <w:tab/>
        <w:t>Varying a registration</w:t>
      </w:r>
    </w:p>
    <w:p w14:paraId="50600723" w14:textId="63C7AD2F" w:rsidR="004A1A48" w:rsidRPr="00D414B9" w:rsidRDefault="004A1A48" w:rsidP="004A1A48">
      <w:pPr>
        <w:pStyle w:val="TofSectsSection"/>
      </w:pPr>
      <w:r w:rsidRPr="00D414B9">
        <w:t>419</w:t>
      </w:r>
      <w:r w:rsidR="009953FD">
        <w:noBreakHyphen/>
      </w:r>
      <w:r w:rsidRPr="00D414B9">
        <w:t>65</w:t>
      </w:r>
      <w:r w:rsidRPr="00D414B9">
        <w:tab/>
        <w:t>Automatic suspension of a registration for failing to give an annual report or requested further information</w:t>
      </w:r>
    </w:p>
    <w:p w14:paraId="0EFEA235" w14:textId="3B4B8579" w:rsidR="004A1A48" w:rsidRPr="00D414B9" w:rsidRDefault="004A1A48" w:rsidP="004A1A48">
      <w:pPr>
        <w:pStyle w:val="TofSectsSection"/>
      </w:pPr>
      <w:r w:rsidRPr="00D414B9">
        <w:t>419</w:t>
      </w:r>
      <w:r w:rsidR="009953FD">
        <w:noBreakHyphen/>
      </w:r>
      <w:r w:rsidRPr="00D414B9">
        <w:t>70</w:t>
      </w:r>
      <w:r w:rsidRPr="00D414B9">
        <w:tab/>
        <w:t>Revoking a registration</w:t>
      </w:r>
    </w:p>
    <w:p w14:paraId="59A19296" w14:textId="18398AA6" w:rsidR="004A1A48" w:rsidRPr="00D414B9" w:rsidRDefault="004A1A48" w:rsidP="004A1A48">
      <w:pPr>
        <w:pStyle w:val="TofSectsSection"/>
      </w:pPr>
      <w:r w:rsidRPr="00D414B9">
        <w:t>419</w:t>
      </w:r>
      <w:r w:rsidR="009953FD">
        <w:noBreakHyphen/>
      </w:r>
      <w:r w:rsidRPr="00D414B9">
        <w:t>75</w:t>
      </w:r>
      <w:r w:rsidRPr="00D414B9">
        <w:tab/>
        <w:t>Effect of revocations</w:t>
      </w:r>
    </w:p>
    <w:p w14:paraId="26815B56" w14:textId="01C3CA8E" w:rsidR="004A1A48" w:rsidRPr="00D414B9" w:rsidRDefault="004A1A48" w:rsidP="004A1A48">
      <w:pPr>
        <w:pStyle w:val="TofSectsSection"/>
      </w:pPr>
      <w:r w:rsidRPr="00D414B9">
        <w:t>419</w:t>
      </w:r>
      <w:r w:rsidR="009953FD">
        <w:noBreakHyphen/>
      </w:r>
      <w:r w:rsidRPr="00D414B9">
        <w:t>80</w:t>
      </w:r>
      <w:r w:rsidRPr="00D414B9">
        <w:tab/>
        <w:t>Industry Secretary may request further information</w:t>
      </w:r>
    </w:p>
    <w:p w14:paraId="4B99B9B9" w14:textId="287EE9BA" w:rsidR="004A1A48" w:rsidRPr="00D414B9" w:rsidRDefault="004A1A48" w:rsidP="004A1A48">
      <w:pPr>
        <w:pStyle w:val="TofSectsSection"/>
      </w:pPr>
      <w:r w:rsidRPr="00D414B9">
        <w:t>419</w:t>
      </w:r>
      <w:r w:rsidR="009953FD">
        <w:noBreakHyphen/>
      </w:r>
      <w:r w:rsidRPr="00D414B9">
        <w:t>85</w:t>
      </w:r>
      <w:r w:rsidRPr="00D414B9">
        <w:tab/>
        <w:t>Advising the Commissioner about a registration</w:t>
      </w:r>
    </w:p>
    <w:p w14:paraId="6376D2FC" w14:textId="573328E5" w:rsidR="004A1A48" w:rsidRPr="00D414B9" w:rsidRDefault="004A1A48" w:rsidP="004A1A48">
      <w:pPr>
        <w:pStyle w:val="TofSectsSection"/>
      </w:pPr>
      <w:r w:rsidRPr="00D414B9">
        <w:t>419</w:t>
      </w:r>
      <w:r w:rsidR="009953FD">
        <w:noBreakHyphen/>
      </w:r>
      <w:r w:rsidRPr="00D414B9">
        <w:t>90</w:t>
      </w:r>
      <w:r w:rsidRPr="00D414B9">
        <w:tab/>
        <w:t>Amendment of assessments</w:t>
      </w:r>
    </w:p>
    <w:p w14:paraId="6088F326" w14:textId="12220A9A" w:rsidR="004A1A48" w:rsidRPr="00D414B9" w:rsidRDefault="004A1A48" w:rsidP="004A1A48">
      <w:pPr>
        <w:pStyle w:val="ActHead5"/>
      </w:pPr>
      <w:bookmarkStart w:id="776" w:name="_Toc201756196"/>
      <w:r w:rsidRPr="00E06040">
        <w:rPr>
          <w:rStyle w:val="CharSectno"/>
        </w:rPr>
        <w:lastRenderedPageBreak/>
        <w:t>419</w:t>
      </w:r>
      <w:r w:rsidR="009953FD">
        <w:rPr>
          <w:rStyle w:val="CharSectno"/>
        </w:rPr>
        <w:noBreakHyphen/>
      </w:r>
      <w:r w:rsidRPr="00E06040">
        <w:rPr>
          <w:rStyle w:val="CharSectno"/>
        </w:rPr>
        <w:t>35</w:t>
      </w:r>
      <w:r w:rsidRPr="00D414B9">
        <w:t xml:space="preserve">  Meaning of </w:t>
      </w:r>
      <w:r w:rsidRPr="00D414B9">
        <w:rPr>
          <w:i/>
        </w:rPr>
        <w:t>registered CMPTI processing activity</w:t>
      </w:r>
      <w:bookmarkEnd w:id="776"/>
    </w:p>
    <w:bookmarkEnd w:id="775"/>
    <w:p w14:paraId="00E4DE56" w14:textId="77777777" w:rsidR="004A1A48" w:rsidRPr="00D414B9" w:rsidRDefault="004A1A48" w:rsidP="004A1A48">
      <w:pPr>
        <w:pStyle w:val="subsection"/>
      </w:pPr>
      <w:r w:rsidRPr="00D414B9">
        <w:tab/>
        <w:t>(1)</w:t>
      </w:r>
      <w:r w:rsidRPr="00D414B9">
        <w:tab/>
        <w:t xml:space="preserve">A company has a </w:t>
      </w:r>
      <w:r w:rsidRPr="00D414B9">
        <w:rPr>
          <w:b/>
          <w:i/>
        </w:rPr>
        <w:t>registered CMPTI processing activity</w:t>
      </w:r>
      <w:r w:rsidRPr="00D414B9">
        <w:t xml:space="preserve"> for an income year if:</w:t>
      </w:r>
    </w:p>
    <w:p w14:paraId="67324170" w14:textId="77777777" w:rsidR="004A1A48" w:rsidRPr="00D414B9" w:rsidRDefault="004A1A48" w:rsidP="004A1A48">
      <w:pPr>
        <w:pStyle w:val="paragraph"/>
      </w:pPr>
      <w:r w:rsidRPr="00D414B9">
        <w:tab/>
        <w:t>(a)</w:t>
      </w:r>
      <w:r w:rsidRPr="00D414B9">
        <w:tab/>
        <w:t>the activity is registered for the company under subsection (2); or</w:t>
      </w:r>
    </w:p>
    <w:p w14:paraId="0E05485F" w14:textId="181252C5" w:rsidR="004A1A48" w:rsidRPr="00D414B9" w:rsidRDefault="004A1A48" w:rsidP="004A1A48">
      <w:pPr>
        <w:pStyle w:val="paragraph"/>
      </w:pPr>
      <w:r w:rsidRPr="00D414B9">
        <w:tab/>
        <w:t>(b)</w:t>
      </w:r>
      <w:r w:rsidRPr="00D414B9">
        <w:tab/>
        <w:t xml:space="preserve">a registration of the activity is transferred to the company under </w:t>
      </w:r>
      <w:r w:rsidR="009953FD">
        <w:t>subsection 4</w:t>
      </w:r>
      <w:r w:rsidRPr="00D414B9">
        <w:t>19</w:t>
      </w:r>
      <w:r w:rsidR="009953FD">
        <w:noBreakHyphen/>
      </w:r>
      <w:r w:rsidRPr="00D414B9">
        <w:t>55(2);</w:t>
      </w:r>
    </w:p>
    <w:p w14:paraId="7BB62BEA" w14:textId="77777777" w:rsidR="004A1A48" w:rsidRPr="00D414B9" w:rsidRDefault="004A1A48" w:rsidP="004A1A48">
      <w:pPr>
        <w:pStyle w:val="subsection2"/>
      </w:pPr>
      <w:r w:rsidRPr="00D414B9">
        <w:t>and the registration is in force for the company and the income year.</w:t>
      </w:r>
    </w:p>
    <w:p w14:paraId="16BFB42F" w14:textId="5C486651" w:rsidR="004A1A48" w:rsidRPr="00D414B9" w:rsidRDefault="004A1A48" w:rsidP="004A1A48">
      <w:pPr>
        <w:pStyle w:val="notetext"/>
      </w:pPr>
      <w:r w:rsidRPr="00D414B9">
        <w:t>Note:</w:t>
      </w:r>
      <w:r w:rsidRPr="00D414B9">
        <w:tab/>
        <w:t xml:space="preserve">For when the registration is in force, see </w:t>
      </w:r>
      <w:r w:rsidR="009953FD">
        <w:t>section 4</w:t>
      </w:r>
      <w:r w:rsidRPr="00D414B9">
        <w:t>19</w:t>
      </w:r>
      <w:r w:rsidR="009953FD">
        <w:noBreakHyphen/>
      </w:r>
      <w:r w:rsidRPr="00D414B9">
        <w:t>50. The registration will not be in force if:</w:t>
      </w:r>
    </w:p>
    <w:p w14:paraId="5370326F" w14:textId="2D96A214" w:rsidR="004A1A48" w:rsidRPr="00D414B9" w:rsidRDefault="004A1A48" w:rsidP="004A1A48">
      <w:pPr>
        <w:pStyle w:val="notepara"/>
      </w:pPr>
      <w:r w:rsidRPr="00D414B9">
        <w:t>(a)</w:t>
      </w:r>
      <w:r w:rsidRPr="00D414B9">
        <w:tab/>
        <w:t xml:space="preserve">it has already expired (see </w:t>
      </w:r>
      <w:r w:rsidR="009953FD">
        <w:t>section 4</w:t>
      </w:r>
      <w:r w:rsidRPr="00D414B9">
        <w:t>19</w:t>
      </w:r>
      <w:r w:rsidR="009953FD">
        <w:noBreakHyphen/>
      </w:r>
      <w:r w:rsidRPr="00D414B9">
        <w:t>50); or</w:t>
      </w:r>
    </w:p>
    <w:p w14:paraId="124BB17B" w14:textId="28DC6500" w:rsidR="004A1A48" w:rsidRPr="00D414B9" w:rsidRDefault="004A1A48" w:rsidP="004A1A48">
      <w:pPr>
        <w:pStyle w:val="notepara"/>
      </w:pPr>
      <w:r w:rsidRPr="00D414B9">
        <w:t>(b)</w:t>
      </w:r>
      <w:r w:rsidRPr="00D414B9">
        <w:tab/>
        <w:t xml:space="preserve">it is suspended or has been revoked (see </w:t>
      </w:r>
      <w:r w:rsidR="009953FD">
        <w:t>section 4</w:t>
      </w:r>
      <w:r w:rsidRPr="00D414B9">
        <w:t>19</w:t>
      </w:r>
      <w:r w:rsidR="009953FD">
        <w:noBreakHyphen/>
      </w:r>
      <w:r w:rsidRPr="00D414B9">
        <w:t>65 or 419</w:t>
      </w:r>
      <w:r w:rsidR="009953FD">
        <w:noBreakHyphen/>
      </w:r>
      <w:r w:rsidRPr="00D414B9">
        <w:t>70).</w:t>
      </w:r>
    </w:p>
    <w:p w14:paraId="7CE47766" w14:textId="77777777" w:rsidR="004A1A48" w:rsidRPr="00D414B9" w:rsidRDefault="004A1A48" w:rsidP="004A1A48">
      <w:pPr>
        <w:pStyle w:val="SubsectionHead"/>
      </w:pPr>
      <w:r w:rsidRPr="00D414B9">
        <w:t>Initial registration</w:t>
      </w:r>
    </w:p>
    <w:p w14:paraId="63C57B57" w14:textId="5AEDB942" w:rsidR="004A1A48" w:rsidRPr="00D414B9" w:rsidRDefault="004A1A48" w:rsidP="004A1A48">
      <w:pPr>
        <w:pStyle w:val="subsection"/>
      </w:pPr>
      <w:r w:rsidRPr="00D414B9">
        <w:tab/>
        <w:t>(2)</w:t>
      </w:r>
      <w:r w:rsidRPr="00D414B9">
        <w:tab/>
        <w:t xml:space="preserve">The </w:t>
      </w:r>
      <w:r w:rsidR="009953FD" w:rsidRPr="009953FD">
        <w:rPr>
          <w:position w:val="6"/>
          <w:sz w:val="16"/>
        </w:rPr>
        <w:t>*</w:t>
      </w:r>
      <w:r w:rsidRPr="00D414B9">
        <w:t>Industry Secretary must register an activity for a company if:</w:t>
      </w:r>
    </w:p>
    <w:p w14:paraId="2A19990A" w14:textId="77777777" w:rsidR="004A1A48" w:rsidRPr="00D414B9" w:rsidRDefault="004A1A48" w:rsidP="004A1A48">
      <w:pPr>
        <w:pStyle w:val="paragraph"/>
      </w:pPr>
      <w:r w:rsidRPr="00D414B9">
        <w:tab/>
        <w:t>(a)</w:t>
      </w:r>
      <w:r w:rsidRPr="00D414B9">
        <w:tab/>
        <w:t>the company applies to the Industry Secretary for the activity to be registered under this subsection; and</w:t>
      </w:r>
    </w:p>
    <w:p w14:paraId="3310E5B5" w14:textId="77777777" w:rsidR="004A1A48" w:rsidRPr="00D414B9" w:rsidRDefault="004A1A48" w:rsidP="004A1A48">
      <w:pPr>
        <w:pStyle w:val="paragraph"/>
      </w:pPr>
      <w:r w:rsidRPr="00D414B9">
        <w:tab/>
        <w:t>(b)</w:t>
      </w:r>
      <w:r w:rsidRPr="00D414B9">
        <w:tab/>
        <w:t>the application identifies:</w:t>
      </w:r>
    </w:p>
    <w:p w14:paraId="2A4918C3" w14:textId="77777777" w:rsidR="004A1A48" w:rsidRPr="00D414B9" w:rsidRDefault="004A1A48" w:rsidP="004A1A48">
      <w:pPr>
        <w:pStyle w:val="paragraphsub"/>
      </w:pPr>
      <w:r w:rsidRPr="00D414B9">
        <w:tab/>
        <w:t>(i)</w:t>
      </w:r>
      <w:r w:rsidRPr="00D414B9">
        <w:tab/>
        <w:t>the activity and each facility where the activity is to be carried on; and</w:t>
      </w:r>
    </w:p>
    <w:p w14:paraId="5147B9AB" w14:textId="409563A4" w:rsidR="004A1A48" w:rsidRPr="00D414B9" w:rsidRDefault="004A1A48" w:rsidP="004A1A48">
      <w:pPr>
        <w:pStyle w:val="paragraphsub"/>
      </w:pPr>
      <w:r w:rsidRPr="00D414B9">
        <w:tab/>
        <w:t>(ii)</w:t>
      </w:r>
      <w:r w:rsidRPr="00D414B9">
        <w:tab/>
        <w:t xml:space="preserve">the basis on which the company considers it will satisfy the requirements to be entitled to a </w:t>
      </w:r>
      <w:r w:rsidR="009953FD" w:rsidRPr="009953FD">
        <w:rPr>
          <w:position w:val="6"/>
          <w:sz w:val="16"/>
        </w:rPr>
        <w:t>*</w:t>
      </w:r>
      <w:r w:rsidRPr="00D414B9">
        <w:t>CMPTI tax offset in relation to the activity; and</w:t>
      </w:r>
    </w:p>
    <w:p w14:paraId="47AAC43D" w14:textId="77777777" w:rsidR="004A1A48" w:rsidRPr="00D414B9" w:rsidRDefault="004A1A48" w:rsidP="004A1A48">
      <w:pPr>
        <w:pStyle w:val="paragraph"/>
      </w:pPr>
      <w:r w:rsidRPr="00D414B9">
        <w:tab/>
        <w:t>(c)</w:t>
      </w:r>
      <w:r w:rsidRPr="00D414B9">
        <w:tab/>
        <w:t>the application states that the company is the legal entity that is or will be carrying on the activity at those facilities; and</w:t>
      </w:r>
    </w:p>
    <w:p w14:paraId="7D37404F" w14:textId="7A519250" w:rsidR="004A1A48" w:rsidRPr="00D414B9" w:rsidRDefault="004A1A48" w:rsidP="004A1A48">
      <w:pPr>
        <w:pStyle w:val="paragraph"/>
      </w:pPr>
      <w:r w:rsidRPr="00D414B9">
        <w:tab/>
        <w:t>(d)</w:t>
      </w:r>
      <w:r w:rsidRPr="00D414B9">
        <w:tab/>
        <w:t xml:space="preserve">the application is in a form approved under </w:t>
      </w:r>
      <w:r w:rsidR="009953FD">
        <w:t>subsection 4</w:t>
      </w:r>
      <w:r w:rsidRPr="00D414B9">
        <w:t>19</w:t>
      </w:r>
      <w:r w:rsidR="009953FD">
        <w:noBreakHyphen/>
      </w:r>
      <w:r w:rsidRPr="00D414B9">
        <w:t>150(1); and</w:t>
      </w:r>
    </w:p>
    <w:p w14:paraId="4BAB02F8" w14:textId="60A7412A" w:rsidR="004A1A48" w:rsidRPr="00D414B9" w:rsidRDefault="004A1A48" w:rsidP="004A1A48">
      <w:pPr>
        <w:pStyle w:val="paragraph"/>
      </w:pPr>
      <w:r w:rsidRPr="00D414B9">
        <w:tab/>
        <w:t>(e)</w:t>
      </w:r>
      <w:r w:rsidRPr="00D414B9">
        <w:tab/>
        <w:t xml:space="preserve">the Industry Secretary is satisfied that the activity is a </w:t>
      </w:r>
      <w:r w:rsidR="009953FD" w:rsidRPr="009953FD">
        <w:rPr>
          <w:position w:val="6"/>
          <w:sz w:val="16"/>
        </w:rPr>
        <w:t>*</w:t>
      </w:r>
      <w:r w:rsidRPr="00D414B9">
        <w:t>CMPTI processing activity; and</w:t>
      </w:r>
    </w:p>
    <w:p w14:paraId="7A9DD010" w14:textId="77777777" w:rsidR="004A1A48" w:rsidRPr="00D414B9" w:rsidRDefault="004A1A48" w:rsidP="004A1A48">
      <w:pPr>
        <w:pStyle w:val="paragraph"/>
      </w:pPr>
      <w:r w:rsidRPr="00D414B9">
        <w:tab/>
        <w:t>(f)</w:t>
      </w:r>
      <w:r w:rsidRPr="00D414B9">
        <w:tab/>
        <w:t>the Industry Secretary has no reason to believe that:</w:t>
      </w:r>
    </w:p>
    <w:p w14:paraId="1343EC34" w14:textId="77777777" w:rsidR="004A1A48" w:rsidRPr="00D414B9" w:rsidRDefault="004A1A48" w:rsidP="004A1A48">
      <w:pPr>
        <w:pStyle w:val="paragraphsub"/>
      </w:pPr>
      <w:r w:rsidRPr="00D414B9">
        <w:tab/>
        <w:t>(i)</w:t>
      </w:r>
      <w:r w:rsidRPr="00D414B9">
        <w:tab/>
        <w:t>the information provided by the company is not true, correct and complete; or</w:t>
      </w:r>
    </w:p>
    <w:p w14:paraId="2FC93A11" w14:textId="77777777" w:rsidR="004A1A48" w:rsidRPr="00D414B9" w:rsidRDefault="004A1A48" w:rsidP="004A1A48">
      <w:pPr>
        <w:pStyle w:val="paragraphsub"/>
      </w:pPr>
      <w:r w:rsidRPr="00D414B9">
        <w:lastRenderedPageBreak/>
        <w:tab/>
        <w:t>(ii)</w:t>
      </w:r>
      <w:r w:rsidRPr="00D414B9">
        <w:tab/>
        <w:t>the company will not satisfy the requirements to be entitled to a CMPTI tax offset in relation to the activity; and</w:t>
      </w:r>
    </w:p>
    <w:p w14:paraId="55C57A56" w14:textId="77777777" w:rsidR="004A1A48" w:rsidRPr="00D414B9" w:rsidRDefault="004A1A48" w:rsidP="004A1A48">
      <w:pPr>
        <w:pStyle w:val="paragraph"/>
      </w:pPr>
      <w:r w:rsidRPr="00D414B9">
        <w:tab/>
        <w:t>(g)</w:t>
      </w:r>
      <w:r w:rsidRPr="00D414B9">
        <w:tab/>
        <w:t>the company has paid the application fee (if any) prescribed by the regulations.</w:t>
      </w:r>
    </w:p>
    <w:p w14:paraId="13F31F1E" w14:textId="5338E603" w:rsidR="004A1A48" w:rsidRPr="00D414B9" w:rsidRDefault="004A1A48" w:rsidP="004A1A48">
      <w:pPr>
        <w:pStyle w:val="notetext"/>
      </w:pPr>
      <w:r w:rsidRPr="00D414B9">
        <w:t>Note:</w:t>
      </w:r>
      <w:r w:rsidRPr="00D414B9">
        <w:tab/>
        <w:t>Any revocation of the registration does not prevent the company from applying under this subsection to re</w:t>
      </w:r>
      <w:r w:rsidR="009953FD">
        <w:noBreakHyphen/>
      </w:r>
      <w:r w:rsidRPr="00D414B9">
        <w:t>register the activity. Any re</w:t>
      </w:r>
      <w:r w:rsidR="009953FD">
        <w:noBreakHyphen/>
      </w:r>
      <w:r w:rsidRPr="00D414B9">
        <w:t>registration will not re</w:t>
      </w:r>
      <w:r w:rsidR="009953FD">
        <w:noBreakHyphen/>
      </w:r>
      <w:r w:rsidRPr="00D414B9">
        <w:t>start the maximum 10</w:t>
      </w:r>
      <w:r w:rsidR="009953FD">
        <w:noBreakHyphen/>
      </w:r>
      <w:r w:rsidRPr="00D414B9">
        <w:t xml:space="preserve">year period that the activity can be registered (see </w:t>
      </w:r>
      <w:r w:rsidR="009953FD">
        <w:t>subsections 4</w:t>
      </w:r>
      <w:r w:rsidRPr="00D414B9">
        <w:t>19</w:t>
      </w:r>
      <w:r w:rsidR="009953FD">
        <w:noBreakHyphen/>
      </w:r>
      <w:r w:rsidRPr="00D414B9">
        <w:t>50(4) and (5)).</w:t>
      </w:r>
    </w:p>
    <w:p w14:paraId="70FD8E9F" w14:textId="7A5F79F0" w:rsidR="004A1A48" w:rsidRPr="00D414B9" w:rsidRDefault="004A1A48" w:rsidP="004A1A48">
      <w:pPr>
        <w:pStyle w:val="ActHead5"/>
      </w:pPr>
      <w:bookmarkStart w:id="777" w:name="_Toc201756197"/>
      <w:bookmarkStart w:id="778" w:name="_Hlk181019279"/>
      <w:r w:rsidRPr="00E06040">
        <w:rPr>
          <w:rStyle w:val="CharSectno"/>
        </w:rPr>
        <w:t>419</w:t>
      </w:r>
      <w:r w:rsidR="009953FD">
        <w:rPr>
          <w:rStyle w:val="CharSectno"/>
        </w:rPr>
        <w:noBreakHyphen/>
      </w:r>
      <w:r w:rsidRPr="00E06040">
        <w:rPr>
          <w:rStyle w:val="CharSectno"/>
        </w:rPr>
        <w:t>40</w:t>
      </w:r>
      <w:r w:rsidRPr="00D414B9">
        <w:t xml:space="preserve">  Notice of decision about an application for registration</w:t>
      </w:r>
      <w:bookmarkEnd w:id="777"/>
    </w:p>
    <w:bookmarkEnd w:id="778"/>
    <w:p w14:paraId="4A5569F7" w14:textId="598E8D73" w:rsidR="004A1A48" w:rsidRPr="00D414B9" w:rsidRDefault="004A1A48" w:rsidP="004A1A48">
      <w:pPr>
        <w:pStyle w:val="subsection"/>
      </w:pPr>
      <w:r w:rsidRPr="00D414B9">
        <w:tab/>
        <w:t>(1)</w:t>
      </w:r>
      <w:r w:rsidRPr="00D414B9">
        <w:tab/>
        <w:t xml:space="preserve">The </w:t>
      </w:r>
      <w:r w:rsidR="009953FD" w:rsidRPr="009953FD">
        <w:rPr>
          <w:position w:val="6"/>
          <w:sz w:val="16"/>
        </w:rPr>
        <w:t>*</w:t>
      </w:r>
      <w:r w:rsidRPr="00D414B9">
        <w:t xml:space="preserve">Industry Secretary must give written notice of a decision under </w:t>
      </w:r>
      <w:r w:rsidR="009953FD">
        <w:t>subsection 4</w:t>
      </w:r>
      <w:r w:rsidRPr="00D414B9">
        <w:t>19</w:t>
      </w:r>
      <w:r w:rsidR="009953FD">
        <w:noBreakHyphen/>
      </w:r>
      <w:r w:rsidRPr="00D414B9">
        <w:t>35(2) about an application (of a company) to the company and the Commissioner.</w:t>
      </w:r>
    </w:p>
    <w:p w14:paraId="49CEFA7A" w14:textId="77777777" w:rsidR="004A1A48" w:rsidRPr="00D414B9" w:rsidRDefault="004A1A48" w:rsidP="004A1A48">
      <w:pPr>
        <w:pStyle w:val="SubsectionHead"/>
      </w:pPr>
      <w:r w:rsidRPr="00D414B9">
        <w:t>Certificates of registration</w:t>
      </w:r>
    </w:p>
    <w:p w14:paraId="246BFAAE" w14:textId="77777777" w:rsidR="004A1A48" w:rsidRPr="00D414B9" w:rsidRDefault="004A1A48" w:rsidP="004A1A48">
      <w:pPr>
        <w:pStyle w:val="subsection"/>
      </w:pPr>
      <w:r w:rsidRPr="00D414B9">
        <w:tab/>
        <w:t>(2)</w:t>
      </w:r>
      <w:r w:rsidRPr="00D414B9">
        <w:tab/>
        <w:t>If the decision is to register an activity for the company, the notice must include a certificate of registration that includes the following:</w:t>
      </w:r>
    </w:p>
    <w:p w14:paraId="5D7CAF50" w14:textId="6997DD89" w:rsidR="004A1A48" w:rsidRPr="00D414B9" w:rsidRDefault="004A1A48" w:rsidP="004A1A48">
      <w:pPr>
        <w:pStyle w:val="paragraph"/>
      </w:pPr>
      <w:r w:rsidRPr="00D414B9">
        <w:tab/>
        <w:t>(a)</w:t>
      </w:r>
      <w:r w:rsidRPr="00D414B9">
        <w:tab/>
        <w:t xml:space="preserve">the company’s name and </w:t>
      </w:r>
      <w:r w:rsidR="009953FD" w:rsidRPr="009953FD">
        <w:rPr>
          <w:position w:val="6"/>
          <w:sz w:val="16"/>
        </w:rPr>
        <w:t>*</w:t>
      </w:r>
      <w:r w:rsidRPr="00D414B9">
        <w:t>ABN;</w:t>
      </w:r>
    </w:p>
    <w:p w14:paraId="135E828E" w14:textId="77777777" w:rsidR="004A1A48" w:rsidRPr="00D414B9" w:rsidRDefault="004A1A48" w:rsidP="004A1A48">
      <w:pPr>
        <w:pStyle w:val="paragraph"/>
      </w:pPr>
      <w:r w:rsidRPr="00D414B9">
        <w:tab/>
        <w:t>(b)</w:t>
      </w:r>
      <w:r w:rsidRPr="00D414B9">
        <w:tab/>
        <w:t>the day the certificate is issued;</w:t>
      </w:r>
    </w:p>
    <w:p w14:paraId="2BC34A0B" w14:textId="77777777" w:rsidR="004A1A48" w:rsidRPr="00D414B9" w:rsidRDefault="004A1A48" w:rsidP="004A1A48">
      <w:pPr>
        <w:pStyle w:val="paragraph"/>
      </w:pPr>
      <w:r w:rsidRPr="00D414B9">
        <w:tab/>
        <w:t>(c)</w:t>
      </w:r>
      <w:r w:rsidRPr="00D414B9">
        <w:tab/>
        <w:t>a description of the activity;</w:t>
      </w:r>
    </w:p>
    <w:p w14:paraId="7DFC5445" w14:textId="77777777" w:rsidR="004A1A48" w:rsidRPr="00D414B9" w:rsidRDefault="004A1A48" w:rsidP="004A1A48">
      <w:pPr>
        <w:pStyle w:val="paragraph"/>
      </w:pPr>
      <w:r w:rsidRPr="00D414B9">
        <w:tab/>
        <w:t>(d)</w:t>
      </w:r>
      <w:r w:rsidRPr="00D414B9">
        <w:tab/>
        <w:t>a description of each facility where the activity is to be carried on;</w:t>
      </w:r>
    </w:p>
    <w:p w14:paraId="5439D7D2" w14:textId="77777777" w:rsidR="004A1A48" w:rsidRPr="00D414B9" w:rsidRDefault="004A1A48" w:rsidP="004A1A48">
      <w:pPr>
        <w:pStyle w:val="paragraph"/>
      </w:pPr>
      <w:r w:rsidRPr="00D414B9">
        <w:tab/>
        <w:t>(e)</w:t>
      </w:r>
      <w:r w:rsidRPr="00D414B9">
        <w:tab/>
        <w:t>the matters (if any) prescribed by the regulations.</w:t>
      </w:r>
    </w:p>
    <w:p w14:paraId="4A197DC3" w14:textId="00A045FC" w:rsidR="004A1A48" w:rsidRPr="00D414B9" w:rsidRDefault="004A1A48" w:rsidP="004A1A48">
      <w:pPr>
        <w:pStyle w:val="ActHead5"/>
      </w:pPr>
      <w:bookmarkStart w:id="779" w:name="_Toc201756198"/>
      <w:bookmarkStart w:id="780" w:name="_Hlk181019280"/>
      <w:r w:rsidRPr="00E06040">
        <w:rPr>
          <w:rStyle w:val="CharSectno"/>
        </w:rPr>
        <w:t>419</w:t>
      </w:r>
      <w:r w:rsidR="009953FD">
        <w:rPr>
          <w:rStyle w:val="CharSectno"/>
        </w:rPr>
        <w:noBreakHyphen/>
      </w:r>
      <w:r w:rsidRPr="00E06040">
        <w:rPr>
          <w:rStyle w:val="CharSectno"/>
        </w:rPr>
        <w:t>45</w:t>
      </w:r>
      <w:r w:rsidRPr="00D414B9">
        <w:t xml:space="preserve">  Annual report about a registered CMPTI processing activity</w:t>
      </w:r>
      <w:bookmarkEnd w:id="779"/>
    </w:p>
    <w:bookmarkEnd w:id="780"/>
    <w:p w14:paraId="4EFA7FF3" w14:textId="77777777" w:rsidR="004A1A48" w:rsidRPr="00D414B9" w:rsidRDefault="004A1A48" w:rsidP="004A1A48">
      <w:pPr>
        <w:pStyle w:val="SubsectionHead"/>
      </w:pPr>
      <w:r w:rsidRPr="00D414B9">
        <w:t>Content of the annual report</w:t>
      </w:r>
    </w:p>
    <w:p w14:paraId="7B0B6C82" w14:textId="2F2FE9D2" w:rsidR="004A1A48" w:rsidRPr="00D414B9" w:rsidRDefault="004A1A48" w:rsidP="004A1A48">
      <w:pPr>
        <w:pStyle w:val="subsection"/>
      </w:pPr>
      <w:r w:rsidRPr="00D414B9">
        <w:tab/>
        <w:t>(1)</w:t>
      </w:r>
      <w:r w:rsidRPr="00D414B9">
        <w:tab/>
        <w:t xml:space="preserve">A company that has a </w:t>
      </w:r>
      <w:r w:rsidR="009953FD" w:rsidRPr="009953FD">
        <w:rPr>
          <w:position w:val="6"/>
          <w:sz w:val="16"/>
        </w:rPr>
        <w:t>*</w:t>
      </w:r>
      <w:r w:rsidRPr="00D414B9">
        <w:t xml:space="preserve">registered CMPTI processing activity for an income year must prepare a written report that is in a form approved under </w:t>
      </w:r>
      <w:r w:rsidR="009953FD">
        <w:t>subsection 4</w:t>
      </w:r>
      <w:r w:rsidRPr="00D414B9">
        <w:t>19</w:t>
      </w:r>
      <w:r w:rsidR="009953FD">
        <w:noBreakHyphen/>
      </w:r>
      <w:r w:rsidRPr="00D414B9">
        <w:t>150(1).</w:t>
      </w:r>
    </w:p>
    <w:p w14:paraId="004EB243" w14:textId="4EEC7653" w:rsidR="004A1A48" w:rsidRPr="00D414B9" w:rsidRDefault="004A1A48" w:rsidP="004A1A48">
      <w:pPr>
        <w:pStyle w:val="subsection"/>
      </w:pPr>
      <w:r w:rsidRPr="00D414B9">
        <w:tab/>
        <w:t>(2)</w:t>
      </w:r>
      <w:r w:rsidRPr="00D414B9">
        <w:tab/>
        <w:t xml:space="preserve">Without limiting </w:t>
      </w:r>
      <w:r w:rsidR="009953FD">
        <w:t>subsection 4</w:t>
      </w:r>
      <w:r w:rsidRPr="00D414B9">
        <w:t>19</w:t>
      </w:r>
      <w:r w:rsidR="009953FD">
        <w:noBreakHyphen/>
      </w:r>
      <w:r w:rsidRPr="00D414B9">
        <w:t>150(1), an instrument under that subsection may require the report to contain information about:</w:t>
      </w:r>
    </w:p>
    <w:p w14:paraId="661971B4" w14:textId="77777777" w:rsidR="004A1A48" w:rsidRPr="00D414B9" w:rsidRDefault="004A1A48" w:rsidP="004A1A48">
      <w:pPr>
        <w:pStyle w:val="paragraph"/>
      </w:pPr>
      <w:r w:rsidRPr="00D414B9">
        <w:lastRenderedPageBreak/>
        <w:tab/>
        <w:t>(a)</w:t>
      </w:r>
      <w:r w:rsidRPr="00D414B9">
        <w:tab/>
        <w:t>the outputs for the activity for the income year; and</w:t>
      </w:r>
    </w:p>
    <w:p w14:paraId="792BFD86" w14:textId="77777777" w:rsidR="004A1A48" w:rsidRPr="00D414B9" w:rsidRDefault="004A1A48" w:rsidP="004A1A48">
      <w:pPr>
        <w:pStyle w:val="paragraph"/>
      </w:pPr>
      <w:r w:rsidRPr="00D414B9">
        <w:tab/>
        <w:t>(b)</w:t>
      </w:r>
      <w:r w:rsidRPr="00D414B9">
        <w:tab/>
        <w:t>the expected outputs for the activity for the next income year; and</w:t>
      </w:r>
    </w:p>
    <w:p w14:paraId="27AA04ED" w14:textId="77777777" w:rsidR="004A1A48" w:rsidRPr="00D414B9" w:rsidRDefault="004A1A48" w:rsidP="004A1A48">
      <w:pPr>
        <w:pStyle w:val="paragraph"/>
      </w:pPr>
      <w:r w:rsidRPr="00D414B9">
        <w:tab/>
        <w:t>(c)</w:t>
      </w:r>
      <w:r w:rsidRPr="00D414B9">
        <w:tab/>
        <w:t>any significant events that arose during the income year, or that are expected for the next income year, that could affect the company’s:</w:t>
      </w:r>
    </w:p>
    <w:p w14:paraId="408BCCB1" w14:textId="25D0F778" w:rsidR="004A1A48" w:rsidRPr="00D414B9" w:rsidRDefault="004A1A48" w:rsidP="004A1A48">
      <w:pPr>
        <w:pStyle w:val="paragraphsub"/>
      </w:pPr>
      <w:r w:rsidRPr="00D414B9">
        <w:tab/>
        <w:t>(i)</w:t>
      </w:r>
      <w:r w:rsidRPr="00D414B9">
        <w:tab/>
        <w:t xml:space="preserve">entitlement to the </w:t>
      </w:r>
      <w:r w:rsidR="009953FD" w:rsidRPr="009953FD">
        <w:rPr>
          <w:position w:val="6"/>
          <w:sz w:val="16"/>
        </w:rPr>
        <w:t>*</w:t>
      </w:r>
      <w:r w:rsidRPr="00D414B9">
        <w:t>CMPTI tax offset; or</w:t>
      </w:r>
    </w:p>
    <w:p w14:paraId="4E387EE9" w14:textId="77777777" w:rsidR="004A1A48" w:rsidRPr="00D414B9" w:rsidRDefault="004A1A48" w:rsidP="004A1A48">
      <w:pPr>
        <w:pStyle w:val="paragraphsub"/>
      </w:pPr>
      <w:r w:rsidRPr="00D414B9">
        <w:tab/>
        <w:t>(ii)</w:t>
      </w:r>
      <w:r w:rsidRPr="00D414B9">
        <w:tab/>
        <w:t>registration of the activity.</w:t>
      </w:r>
    </w:p>
    <w:p w14:paraId="68699DF6" w14:textId="4CB68223" w:rsidR="004A1A48" w:rsidRPr="00D414B9" w:rsidRDefault="004A1A48" w:rsidP="004A1A48">
      <w:pPr>
        <w:pStyle w:val="subsection"/>
      </w:pPr>
      <w:r w:rsidRPr="00D414B9">
        <w:tab/>
        <w:t>(3)</w:t>
      </w:r>
      <w:r w:rsidRPr="00D414B9">
        <w:tab/>
        <w:t xml:space="preserve">Despite </w:t>
      </w:r>
      <w:r w:rsidR="009953FD">
        <w:t>subsection 4</w:t>
      </w:r>
      <w:r w:rsidRPr="00D414B9">
        <w:t>19</w:t>
      </w:r>
      <w:r w:rsidR="009953FD">
        <w:noBreakHyphen/>
      </w:r>
      <w:r w:rsidRPr="00D414B9">
        <w:t>150(1), an instrument under that subsection must require the report to contain information about any matters prescribed by the regulations.</w:t>
      </w:r>
    </w:p>
    <w:p w14:paraId="36DDE718" w14:textId="77777777" w:rsidR="004A1A48" w:rsidRPr="00D414B9" w:rsidRDefault="004A1A48" w:rsidP="004A1A48">
      <w:pPr>
        <w:pStyle w:val="SubsectionHead"/>
      </w:pPr>
      <w:r w:rsidRPr="00D414B9">
        <w:t>Giving the annual report</w:t>
      </w:r>
    </w:p>
    <w:p w14:paraId="79F75FCD" w14:textId="44F7D690" w:rsidR="004A1A48" w:rsidRPr="00D414B9" w:rsidRDefault="004A1A48" w:rsidP="004A1A48">
      <w:pPr>
        <w:pStyle w:val="subsection"/>
      </w:pPr>
      <w:r w:rsidRPr="00D414B9">
        <w:tab/>
        <w:t>(4)</w:t>
      </w:r>
      <w:r w:rsidRPr="00D414B9">
        <w:tab/>
        <w:t xml:space="preserve">The company must give the report to the </w:t>
      </w:r>
      <w:r w:rsidR="009953FD" w:rsidRPr="009953FD">
        <w:rPr>
          <w:position w:val="6"/>
          <w:sz w:val="16"/>
        </w:rPr>
        <w:t>*</w:t>
      </w:r>
      <w:r w:rsidRPr="00D414B9">
        <w:t>Industry Secretary within the period determined under subsection (5) that starts at the end of the income year.</w:t>
      </w:r>
    </w:p>
    <w:p w14:paraId="222344BE" w14:textId="5C6F467C" w:rsidR="004A1A48" w:rsidRPr="00D414B9" w:rsidRDefault="004A1A48" w:rsidP="004A1A48">
      <w:pPr>
        <w:pStyle w:val="subsection"/>
      </w:pPr>
      <w:r w:rsidRPr="00D414B9">
        <w:tab/>
        <w:t>(5)</w:t>
      </w:r>
      <w:r w:rsidRPr="00D414B9">
        <w:tab/>
        <w:t xml:space="preserve">The </w:t>
      </w:r>
      <w:r w:rsidR="009953FD" w:rsidRPr="009953FD">
        <w:rPr>
          <w:position w:val="6"/>
          <w:sz w:val="16"/>
        </w:rPr>
        <w:t>*</w:t>
      </w:r>
      <w:r w:rsidRPr="00D414B9">
        <w:t>Industry Secretary may, by legislative instrument, determine a period of at least 30 days for giving reports under this section that starts at the end of each income year.</w:t>
      </w:r>
    </w:p>
    <w:p w14:paraId="3E10FDDF" w14:textId="1701DF39" w:rsidR="004A1A48" w:rsidRPr="00D414B9" w:rsidRDefault="004A1A48" w:rsidP="004A1A48">
      <w:pPr>
        <w:pStyle w:val="subsection"/>
      </w:pPr>
      <w:r w:rsidRPr="00D414B9">
        <w:tab/>
        <w:t>(6)</w:t>
      </w:r>
      <w:r w:rsidRPr="00D414B9">
        <w:tab/>
        <w:t xml:space="preserve">The </w:t>
      </w:r>
      <w:r w:rsidR="009953FD" w:rsidRPr="009953FD">
        <w:rPr>
          <w:position w:val="6"/>
          <w:sz w:val="16"/>
        </w:rPr>
        <w:t>*</w:t>
      </w:r>
      <w:r w:rsidRPr="00D414B9">
        <w:t>Industry Secretary must give the Commissioner a copy of each report given under this section.</w:t>
      </w:r>
    </w:p>
    <w:p w14:paraId="2CE82D7A" w14:textId="48C984D7" w:rsidR="004A1A48" w:rsidRPr="00D414B9" w:rsidRDefault="004A1A48" w:rsidP="004A1A48">
      <w:pPr>
        <w:pStyle w:val="ActHead5"/>
      </w:pPr>
      <w:bookmarkStart w:id="781" w:name="_Toc201756199"/>
      <w:bookmarkStart w:id="782" w:name="_Hlk181019281"/>
      <w:r w:rsidRPr="00E06040">
        <w:rPr>
          <w:rStyle w:val="CharSectno"/>
        </w:rPr>
        <w:t>419</w:t>
      </w:r>
      <w:r w:rsidR="009953FD">
        <w:rPr>
          <w:rStyle w:val="CharSectno"/>
        </w:rPr>
        <w:noBreakHyphen/>
      </w:r>
      <w:r w:rsidRPr="00E06040">
        <w:rPr>
          <w:rStyle w:val="CharSectno"/>
        </w:rPr>
        <w:t>50</w:t>
      </w:r>
      <w:r w:rsidRPr="00D414B9">
        <w:t xml:space="preserve">  A registration is in force for up to 10 income years</w:t>
      </w:r>
      <w:bookmarkEnd w:id="781"/>
    </w:p>
    <w:bookmarkEnd w:id="782"/>
    <w:p w14:paraId="62257683" w14:textId="77777777" w:rsidR="004A1A48" w:rsidRPr="00D414B9" w:rsidRDefault="004A1A48" w:rsidP="004A1A48">
      <w:pPr>
        <w:pStyle w:val="SubsectionHead"/>
      </w:pPr>
      <w:r w:rsidRPr="00D414B9">
        <w:t>Usual case</w:t>
      </w:r>
    </w:p>
    <w:p w14:paraId="52406D95" w14:textId="6C037AC7" w:rsidR="004A1A48" w:rsidRPr="00D414B9" w:rsidRDefault="004A1A48" w:rsidP="004A1A48">
      <w:pPr>
        <w:pStyle w:val="subsection"/>
      </w:pPr>
      <w:r w:rsidRPr="00D414B9">
        <w:tab/>
        <w:t>(1)</w:t>
      </w:r>
      <w:r w:rsidRPr="00D414B9">
        <w:tab/>
        <w:t xml:space="preserve">The registration of a company’s </w:t>
      </w:r>
      <w:r w:rsidR="009953FD" w:rsidRPr="009953FD">
        <w:rPr>
          <w:position w:val="6"/>
          <w:sz w:val="16"/>
        </w:rPr>
        <w:t>*</w:t>
      </w:r>
      <w:r w:rsidRPr="00D414B9">
        <w:t>registered CMPTI processing activity is in force for the 10</w:t>
      </w:r>
      <w:r w:rsidR="009953FD">
        <w:noBreakHyphen/>
      </w:r>
      <w:r w:rsidRPr="00D414B9">
        <w:t>year period starting at the start of the income year chosen under subsection (2).</w:t>
      </w:r>
    </w:p>
    <w:p w14:paraId="0CB8DFD9" w14:textId="77777777" w:rsidR="004A1A48" w:rsidRPr="00D414B9" w:rsidRDefault="004A1A48" w:rsidP="004A1A48">
      <w:pPr>
        <w:pStyle w:val="subsection"/>
      </w:pPr>
      <w:r w:rsidRPr="00D414B9">
        <w:tab/>
        <w:t>(2)</w:t>
      </w:r>
      <w:r w:rsidRPr="00D414B9">
        <w:tab/>
        <w:t>The company may choose:</w:t>
      </w:r>
    </w:p>
    <w:p w14:paraId="2B703ED5" w14:textId="1A0626AE" w:rsidR="004A1A48" w:rsidRPr="00D414B9" w:rsidRDefault="004A1A48" w:rsidP="004A1A48">
      <w:pPr>
        <w:pStyle w:val="paragraph"/>
      </w:pPr>
      <w:r w:rsidRPr="00D414B9">
        <w:tab/>
        <w:t>(a)</w:t>
      </w:r>
      <w:r w:rsidRPr="00D414B9">
        <w:tab/>
        <w:t xml:space="preserve">the income year in which the </w:t>
      </w:r>
      <w:r w:rsidR="009953FD" w:rsidRPr="009953FD">
        <w:rPr>
          <w:position w:val="6"/>
          <w:sz w:val="16"/>
        </w:rPr>
        <w:t>*</w:t>
      </w:r>
      <w:r w:rsidRPr="00D414B9">
        <w:t xml:space="preserve">Industry Secretary receives the company’s application for registration of the activity under </w:t>
      </w:r>
      <w:r w:rsidR="009953FD">
        <w:t>subsection 4</w:t>
      </w:r>
      <w:r w:rsidRPr="00D414B9">
        <w:t>19</w:t>
      </w:r>
      <w:r w:rsidR="009953FD">
        <w:noBreakHyphen/>
      </w:r>
      <w:r w:rsidRPr="00D414B9">
        <w:t>35(2); or</w:t>
      </w:r>
    </w:p>
    <w:p w14:paraId="0C27314C" w14:textId="77777777" w:rsidR="004A1A48" w:rsidRPr="00D414B9" w:rsidRDefault="004A1A48" w:rsidP="004A1A48">
      <w:pPr>
        <w:pStyle w:val="paragraph"/>
      </w:pPr>
      <w:r w:rsidRPr="00D414B9">
        <w:lastRenderedPageBreak/>
        <w:tab/>
        <w:t>(b)</w:t>
      </w:r>
      <w:r w:rsidRPr="00D414B9">
        <w:tab/>
        <w:t>a later income year.</w:t>
      </w:r>
    </w:p>
    <w:p w14:paraId="569AE1C3" w14:textId="07162429" w:rsidR="004A1A48" w:rsidRPr="00D414B9" w:rsidRDefault="004A1A48" w:rsidP="004A1A48">
      <w:pPr>
        <w:pStyle w:val="subsection2"/>
      </w:pPr>
      <w:r w:rsidRPr="00D414B9">
        <w:t xml:space="preserve">The way the company prepares its </w:t>
      </w:r>
      <w:r w:rsidR="009953FD" w:rsidRPr="009953FD">
        <w:rPr>
          <w:position w:val="6"/>
          <w:sz w:val="16"/>
        </w:rPr>
        <w:t>*</w:t>
      </w:r>
      <w:r w:rsidRPr="00D414B9">
        <w:t>income tax returns is sufficient evidence of the making of the choice.</w:t>
      </w:r>
    </w:p>
    <w:p w14:paraId="0ED3D5AD" w14:textId="77777777" w:rsidR="004A1A48" w:rsidRPr="00D414B9" w:rsidRDefault="004A1A48" w:rsidP="004A1A48">
      <w:pPr>
        <w:pStyle w:val="subsection"/>
      </w:pPr>
      <w:r w:rsidRPr="00D414B9">
        <w:tab/>
        <w:t>(3)</w:t>
      </w:r>
      <w:r w:rsidRPr="00D414B9">
        <w:tab/>
        <w:t>A choice under subsection (2) is irrevocable.</w:t>
      </w:r>
    </w:p>
    <w:p w14:paraId="6FB90D89" w14:textId="7BC02BEB" w:rsidR="004A1A48" w:rsidRPr="00D414B9" w:rsidRDefault="004A1A48" w:rsidP="004A1A48">
      <w:pPr>
        <w:pStyle w:val="SubsectionHead"/>
      </w:pPr>
      <w:r w:rsidRPr="00D414B9">
        <w:t>If the registration is a transfer or re</w:t>
      </w:r>
      <w:r w:rsidR="009953FD">
        <w:noBreakHyphen/>
      </w:r>
      <w:r w:rsidRPr="00D414B9">
        <w:t>registration</w:t>
      </w:r>
    </w:p>
    <w:p w14:paraId="294929BF" w14:textId="00D77740" w:rsidR="004A1A48" w:rsidRPr="00D414B9" w:rsidRDefault="004A1A48" w:rsidP="004A1A48">
      <w:pPr>
        <w:pStyle w:val="subsection"/>
      </w:pPr>
      <w:r w:rsidRPr="00D414B9">
        <w:tab/>
        <w:t>(4)</w:t>
      </w:r>
      <w:r w:rsidRPr="00D414B9">
        <w:tab/>
        <w:t xml:space="preserve">Despite subsection (1), if the registration of a company’s </w:t>
      </w:r>
      <w:r w:rsidR="009953FD" w:rsidRPr="009953FD">
        <w:rPr>
          <w:position w:val="6"/>
          <w:sz w:val="16"/>
        </w:rPr>
        <w:t>*</w:t>
      </w:r>
      <w:r w:rsidRPr="00D414B9">
        <w:t>registered CMPTI processing activity:</w:t>
      </w:r>
    </w:p>
    <w:p w14:paraId="76D34A4B" w14:textId="0DF00530" w:rsidR="004A1A48" w:rsidRPr="00D414B9" w:rsidRDefault="004A1A48" w:rsidP="004A1A48">
      <w:pPr>
        <w:pStyle w:val="paragraph"/>
      </w:pPr>
      <w:r w:rsidRPr="00D414B9">
        <w:tab/>
        <w:t>(a)</w:t>
      </w:r>
      <w:r w:rsidRPr="00D414B9">
        <w:tab/>
        <w:t xml:space="preserve">results from a transfer under </w:t>
      </w:r>
      <w:r w:rsidR="009953FD">
        <w:t>subsection 4</w:t>
      </w:r>
      <w:r w:rsidRPr="00D414B9">
        <w:t>19</w:t>
      </w:r>
      <w:r w:rsidR="009953FD">
        <w:noBreakHyphen/>
      </w:r>
      <w:r w:rsidRPr="00D414B9">
        <w:t>55(2) of a registration that has already come into force; or</w:t>
      </w:r>
    </w:p>
    <w:p w14:paraId="22D60B25" w14:textId="47664CA9" w:rsidR="004A1A48" w:rsidRPr="00D414B9" w:rsidRDefault="004A1A48" w:rsidP="004A1A48">
      <w:pPr>
        <w:pStyle w:val="paragraph"/>
      </w:pPr>
      <w:r w:rsidRPr="00D414B9">
        <w:tab/>
        <w:t>(b)</w:t>
      </w:r>
      <w:r w:rsidRPr="00D414B9">
        <w:tab/>
        <w:t xml:space="preserve">will not be the first registration of the activity under </w:t>
      </w:r>
      <w:r w:rsidR="009953FD">
        <w:t>subsection 4</w:t>
      </w:r>
      <w:r w:rsidRPr="00D414B9">
        <w:t>19</w:t>
      </w:r>
      <w:r w:rsidR="009953FD">
        <w:noBreakHyphen/>
      </w:r>
      <w:r w:rsidRPr="00D414B9">
        <w:t>35(2) that has come into force for any company;</w:t>
      </w:r>
    </w:p>
    <w:p w14:paraId="08765380" w14:textId="45594CD9" w:rsidR="004A1A48" w:rsidRPr="00D414B9" w:rsidRDefault="004A1A48" w:rsidP="004A1A48">
      <w:pPr>
        <w:pStyle w:val="subsection2"/>
      </w:pPr>
      <w:r w:rsidRPr="00D414B9">
        <w:t xml:space="preserve">the registration of the company’s registered CMPTI processing activity comes into force at the start of the income year that includes the day the </w:t>
      </w:r>
      <w:r w:rsidR="009953FD" w:rsidRPr="009953FD">
        <w:rPr>
          <w:position w:val="6"/>
          <w:sz w:val="16"/>
        </w:rPr>
        <w:t>*</w:t>
      </w:r>
      <w:r w:rsidRPr="00D414B9">
        <w:t>Industry Secretary receives the application that results in that registration.</w:t>
      </w:r>
    </w:p>
    <w:p w14:paraId="3E6E0CCC" w14:textId="77777777" w:rsidR="004A1A48" w:rsidRPr="00D414B9" w:rsidRDefault="004A1A48" w:rsidP="004A1A48">
      <w:pPr>
        <w:pStyle w:val="subsection"/>
      </w:pPr>
      <w:r w:rsidRPr="00D414B9">
        <w:tab/>
        <w:t>(5)</w:t>
      </w:r>
      <w:r w:rsidRPr="00D414B9">
        <w:tab/>
        <w:t>The registration ceases to be in force at the same time that the first registration of the activity:</w:t>
      </w:r>
    </w:p>
    <w:p w14:paraId="1EEDC9E6" w14:textId="6B4C5D43" w:rsidR="004A1A48" w:rsidRPr="00D414B9" w:rsidRDefault="004A1A48" w:rsidP="004A1A48">
      <w:pPr>
        <w:pStyle w:val="paragraph"/>
      </w:pPr>
      <w:r w:rsidRPr="00D414B9">
        <w:tab/>
        <w:t>(a)</w:t>
      </w:r>
      <w:r w:rsidRPr="00D414B9">
        <w:tab/>
        <w:t xml:space="preserve">under </w:t>
      </w:r>
      <w:r w:rsidR="009953FD">
        <w:t>subsection 4</w:t>
      </w:r>
      <w:r w:rsidRPr="00D414B9">
        <w:t>19</w:t>
      </w:r>
      <w:r w:rsidR="009953FD">
        <w:noBreakHyphen/>
      </w:r>
      <w:r w:rsidRPr="00D414B9">
        <w:t>35(2); and</w:t>
      </w:r>
    </w:p>
    <w:p w14:paraId="23674397" w14:textId="77777777" w:rsidR="004A1A48" w:rsidRPr="00D414B9" w:rsidRDefault="004A1A48" w:rsidP="004A1A48">
      <w:pPr>
        <w:pStyle w:val="paragraph"/>
      </w:pPr>
      <w:r w:rsidRPr="00D414B9">
        <w:tab/>
        <w:t>(b)</w:t>
      </w:r>
      <w:r w:rsidRPr="00D414B9">
        <w:tab/>
        <w:t>that came into force for any company;</w:t>
      </w:r>
    </w:p>
    <w:p w14:paraId="4B98B2D3" w14:textId="7FC815D8" w:rsidR="004A1A48" w:rsidRPr="00D414B9" w:rsidRDefault="004A1A48" w:rsidP="004A1A48">
      <w:pPr>
        <w:pStyle w:val="subsection2"/>
      </w:pPr>
      <w:r w:rsidRPr="00D414B9">
        <w:t>would have ceased to be in force if that first registration had continued in force for its full 10</w:t>
      </w:r>
      <w:r w:rsidR="009953FD">
        <w:noBreakHyphen/>
      </w:r>
      <w:r w:rsidRPr="00D414B9">
        <w:t>year period.</w:t>
      </w:r>
    </w:p>
    <w:p w14:paraId="3C11209E" w14:textId="77777777" w:rsidR="004A1A48" w:rsidRPr="00D414B9" w:rsidRDefault="004A1A48" w:rsidP="004A1A48">
      <w:pPr>
        <w:pStyle w:val="SubsectionHead"/>
      </w:pPr>
      <w:r w:rsidRPr="00D414B9">
        <w:t>If the activity is similar to another registered activity</w:t>
      </w:r>
    </w:p>
    <w:p w14:paraId="781D30AD" w14:textId="4B5B43D2" w:rsidR="004A1A48" w:rsidRPr="00D414B9" w:rsidRDefault="004A1A48" w:rsidP="004A1A48">
      <w:pPr>
        <w:pStyle w:val="subsection"/>
      </w:pPr>
      <w:r w:rsidRPr="00D414B9">
        <w:tab/>
        <w:t>(6)</w:t>
      </w:r>
      <w:r w:rsidRPr="00D414B9">
        <w:tab/>
        <w:t xml:space="preserve">Despite subsections (1), (4) and (5), if the </w:t>
      </w:r>
      <w:r w:rsidR="009953FD" w:rsidRPr="009953FD">
        <w:rPr>
          <w:position w:val="6"/>
          <w:sz w:val="16"/>
        </w:rPr>
        <w:t>*</w:t>
      </w:r>
      <w:r w:rsidRPr="00D414B9">
        <w:t>Industry Secretary decides that:</w:t>
      </w:r>
    </w:p>
    <w:p w14:paraId="12E1508A" w14:textId="14E0DAE6" w:rsidR="004A1A48" w:rsidRPr="00D414B9" w:rsidRDefault="004A1A48" w:rsidP="004A1A48">
      <w:pPr>
        <w:pStyle w:val="paragraph"/>
      </w:pPr>
      <w:r w:rsidRPr="00D414B9">
        <w:tab/>
        <w:t>(a)</w:t>
      </w:r>
      <w:r w:rsidRPr="00D414B9">
        <w:tab/>
        <w:t xml:space="preserve">the company’s </w:t>
      </w:r>
      <w:r w:rsidR="009953FD" w:rsidRPr="009953FD">
        <w:rPr>
          <w:position w:val="6"/>
          <w:sz w:val="16"/>
        </w:rPr>
        <w:t>*</w:t>
      </w:r>
      <w:r w:rsidRPr="00D414B9">
        <w:t xml:space="preserve">registered CMPTI processing activity (the </w:t>
      </w:r>
      <w:r w:rsidRPr="00D414B9">
        <w:rPr>
          <w:b/>
          <w:i/>
        </w:rPr>
        <w:t>current activity</w:t>
      </w:r>
      <w:r w:rsidRPr="00D414B9">
        <w:t>) is similar to another activity that is or was a registered CMPTI processing activity of any company; and</w:t>
      </w:r>
    </w:p>
    <w:p w14:paraId="68DB82FD" w14:textId="77777777" w:rsidR="004A1A48" w:rsidRPr="00D414B9" w:rsidRDefault="004A1A48" w:rsidP="004A1A48">
      <w:pPr>
        <w:pStyle w:val="paragraph"/>
      </w:pPr>
      <w:r w:rsidRPr="00D414B9">
        <w:tab/>
        <w:t>(b)</w:t>
      </w:r>
      <w:r w:rsidRPr="00D414B9">
        <w:tab/>
        <w:t>the registration of the other activity is the first to have come into force;</w:t>
      </w:r>
    </w:p>
    <w:p w14:paraId="483D2157" w14:textId="77777777" w:rsidR="004A1A48" w:rsidRPr="00D414B9" w:rsidRDefault="004A1A48" w:rsidP="004A1A48">
      <w:pPr>
        <w:pStyle w:val="subsection2"/>
      </w:pPr>
      <w:r w:rsidRPr="00D414B9">
        <w:t>then:</w:t>
      </w:r>
    </w:p>
    <w:p w14:paraId="6C34E2FD" w14:textId="77777777" w:rsidR="004A1A48" w:rsidRPr="00D414B9" w:rsidRDefault="004A1A48" w:rsidP="004A1A48">
      <w:pPr>
        <w:pStyle w:val="paragraph"/>
      </w:pPr>
      <w:r w:rsidRPr="00D414B9">
        <w:lastRenderedPageBreak/>
        <w:tab/>
        <w:t>(c)</w:t>
      </w:r>
      <w:r w:rsidRPr="00D414B9">
        <w:tab/>
        <w:t>unless paragraph (d) applies—the registration of the current activity ceases to be in force at the same time that the registration of the other activity ceases to be in force; or</w:t>
      </w:r>
    </w:p>
    <w:p w14:paraId="43F502B0" w14:textId="77777777" w:rsidR="004A1A48" w:rsidRPr="00D414B9" w:rsidRDefault="004A1A48" w:rsidP="004A1A48">
      <w:pPr>
        <w:pStyle w:val="paragraph"/>
      </w:pPr>
      <w:r w:rsidRPr="00D414B9">
        <w:tab/>
        <w:t>(d)</w:t>
      </w:r>
      <w:r w:rsidRPr="00D414B9">
        <w:tab/>
        <w:t>if the registration of the other activity has already ceased to be in force—the current activity is taken, for the purposes of this Division, never to have been registered for the company and any income year.</w:t>
      </w:r>
    </w:p>
    <w:p w14:paraId="297500AA" w14:textId="07D624A9" w:rsidR="004A1A48" w:rsidRPr="00D414B9" w:rsidRDefault="004A1A48" w:rsidP="004A1A48">
      <w:pPr>
        <w:pStyle w:val="subsection"/>
      </w:pPr>
      <w:r w:rsidRPr="00D414B9">
        <w:tab/>
        <w:t>(7)</w:t>
      </w:r>
      <w:r w:rsidRPr="00D414B9">
        <w:tab/>
        <w:t xml:space="preserve">The </w:t>
      </w:r>
      <w:r w:rsidR="009953FD" w:rsidRPr="009953FD">
        <w:rPr>
          <w:position w:val="6"/>
          <w:sz w:val="16"/>
        </w:rPr>
        <w:t>*</w:t>
      </w:r>
      <w:r w:rsidRPr="00D414B9">
        <w:t>Industry Secretary must take the following into account in deciding under subsection (6) whether an activity is similar to another activity:</w:t>
      </w:r>
    </w:p>
    <w:p w14:paraId="08A754B9" w14:textId="77777777" w:rsidR="004A1A48" w:rsidRPr="00D414B9" w:rsidRDefault="004A1A48" w:rsidP="004A1A48">
      <w:pPr>
        <w:pStyle w:val="paragraph"/>
      </w:pPr>
      <w:r w:rsidRPr="00D414B9">
        <w:tab/>
        <w:t>(a)</w:t>
      </w:r>
      <w:r w:rsidRPr="00D414B9">
        <w:tab/>
        <w:t>the extent to which the assets and facilities used in carrying on one activity are used in carrying on the other activity;</w:t>
      </w:r>
    </w:p>
    <w:p w14:paraId="166A0451" w14:textId="77777777" w:rsidR="004A1A48" w:rsidRPr="00D414B9" w:rsidRDefault="004A1A48" w:rsidP="004A1A48">
      <w:pPr>
        <w:pStyle w:val="paragraph"/>
      </w:pPr>
      <w:r w:rsidRPr="00D414B9">
        <w:tab/>
        <w:t>(b)</w:t>
      </w:r>
      <w:r w:rsidRPr="00D414B9">
        <w:tab/>
        <w:t>the extent to which the processes and operations undertaken as part of one activity are the same as those undertaken as part of the other activity;</w:t>
      </w:r>
    </w:p>
    <w:p w14:paraId="7C34595C" w14:textId="77777777" w:rsidR="004A1A48" w:rsidRPr="00D414B9" w:rsidRDefault="004A1A48" w:rsidP="004A1A48">
      <w:pPr>
        <w:pStyle w:val="paragraph"/>
      </w:pPr>
      <w:r w:rsidRPr="00D414B9">
        <w:tab/>
        <w:t>(c)</w:t>
      </w:r>
      <w:r w:rsidRPr="00D414B9">
        <w:tab/>
        <w:t>the extent of similarity between the inputs to and outputs of the activities;</w:t>
      </w:r>
    </w:p>
    <w:p w14:paraId="7F5518A0" w14:textId="77777777" w:rsidR="004A1A48" w:rsidRPr="00D414B9" w:rsidRDefault="004A1A48" w:rsidP="004A1A48">
      <w:pPr>
        <w:pStyle w:val="paragraph"/>
      </w:pPr>
      <w:r w:rsidRPr="00D414B9">
        <w:tab/>
        <w:t>(d)</w:t>
      </w:r>
      <w:r w:rsidRPr="00D414B9">
        <w:tab/>
        <w:t>if the activities are carried on by different companies, the nature of any arrangements between those companies in respect of the activities;</w:t>
      </w:r>
    </w:p>
    <w:p w14:paraId="7E9EBC37" w14:textId="77777777" w:rsidR="004A1A48" w:rsidRPr="00D414B9" w:rsidRDefault="004A1A48" w:rsidP="004A1A48">
      <w:pPr>
        <w:pStyle w:val="paragraph"/>
      </w:pPr>
      <w:r w:rsidRPr="00D414B9">
        <w:tab/>
        <w:t>(e)</w:t>
      </w:r>
      <w:r w:rsidRPr="00D414B9">
        <w:tab/>
        <w:t>it is irrelevant if the other activity is no longer being carried on;</w:t>
      </w:r>
    </w:p>
    <w:p w14:paraId="2AA78131" w14:textId="77777777" w:rsidR="004A1A48" w:rsidRPr="00D414B9" w:rsidRDefault="004A1A48" w:rsidP="004A1A48">
      <w:pPr>
        <w:pStyle w:val="paragraph"/>
      </w:pPr>
      <w:r w:rsidRPr="00D414B9">
        <w:tab/>
        <w:t>(f)</w:t>
      </w:r>
      <w:r w:rsidRPr="00D414B9">
        <w:tab/>
        <w:t>any other criteria prescribed by the regulations.</w:t>
      </w:r>
    </w:p>
    <w:p w14:paraId="77140E56" w14:textId="6F7C80A4" w:rsidR="004A1A48" w:rsidRPr="00D414B9" w:rsidRDefault="004A1A48" w:rsidP="004A1A48">
      <w:pPr>
        <w:pStyle w:val="SubsectionHead"/>
      </w:pPr>
      <w:r w:rsidRPr="00D414B9">
        <w:t>The 10</w:t>
      </w:r>
      <w:r w:rsidR="009953FD">
        <w:noBreakHyphen/>
      </w:r>
      <w:r w:rsidRPr="00D414B9">
        <w:t>year registration period is subject to revocation</w:t>
      </w:r>
    </w:p>
    <w:p w14:paraId="5776FBC4" w14:textId="5C89BC0F" w:rsidR="004A1A48" w:rsidRPr="00D414B9" w:rsidRDefault="004A1A48" w:rsidP="004A1A48">
      <w:pPr>
        <w:pStyle w:val="subsection"/>
      </w:pPr>
      <w:r w:rsidRPr="00D414B9">
        <w:tab/>
        <w:t>(8)</w:t>
      </w:r>
      <w:r w:rsidRPr="00D414B9">
        <w:tab/>
        <w:t xml:space="preserve">Nothing in this section prevents a company’s registration from being revoked under </w:t>
      </w:r>
      <w:r w:rsidR="009953FD">
        <w:t>section 4</w:t>
      </w:r>
      <w:r w:rsidRPr="00D414B9">
        <w:t>19</w:t>
      </w:r>
      <w:r w:rsidR="009953FD">
        <w:noBreakHyphen/>
      </w:r>
      <w:r w:rsidRPr="00D414B9">
        <w:t>70.</w:t>
      </w:r>
    </w:p>
    <w:p w14:paraId="0AA5783B" w14:textId="27D55EFE" w:rsidR="004A1A48" w:rsidRPr="00D414B9" w:rsidRDefault="004A1A48" w:rsidP="004A1A48">
      <w:pPr>
        <w:pStyle w:val="ActHead5"/>
      </w:pPr>
      <w:bookmarkStart w:id="783" w:name="_Toc201756200"/>
      <w:bookmarkStart w:id="784" w:name="_Hlk181019283"/>
      <w:r w:rsidRPr="00E06040">
        <w:rPr>
          <w:rStyle w:val="CharSectno"/>
        </w:rPr>
        <w:t>419</w:t>
      </w:r>
      <w:r w:rsidR="009953FD">
        <w:rPr>
          <w:rStyle w:val="CharSectno"/>
        </w:rPr>
        <w:noBreakHyphen/>
      </w:r>
      <w:r w:rsidRPr="00E06040">
        <w:rPr>
          <w:rStyle w:val="CharSectno"/>
        </w:rPr>
        <w:t>55</w:t>
      </w:r>
      <w:r w:rsidRPr="00D414B9">
        <w:t xml:space="preserve">  Transferring a registration</w:t>
      </w:r>
      <w:bookmarkEnd w:id="783"/>
    </w:p>
    <w:bookmarkEnd w:id="784"/>
    <w:p w14:paraId="090223BD" w14:textId="3628EAC0" w:rsidR="004A1A48" w:rsidRPr="00D414B9" w:rsidRDefault="004A1A48" w:rsidP="004A1A48">
      <w:pPr>
        <w:pStyle w:val="subsection"/>
      </w:pPr>
      <w:r w:rsidRPr="00D414B9">
        <w:tab/>
        <w:t>(1)</w:t>
      </w:r>
      <w:r w:rsidRPr="00D414B9">
        <w:tab/>
        <w:t xml:space="preserve">This section applies if a </w:t>
      </w:r>
      <w:r w:rsidR="009953FD" w:rsidRPr="009953FD">
        <w:rPr>
          <w:position w:val="6"/>
          <w:sz w:val="16"/>
        </w:rPr>
        <w:t>*</w:t>
      </w:r>
      <w:r w:rsidRPr="00D414B9">
        <w:t xml:space="preserve">constitutional corporation (the </w:t>
      </w:r>
      <w:r w:rsidRPr="00D414B9">
        <w:rPr>
          <w:b/>
          <w:i/>
        </w:rPr>
        <w:t>acquirer</w:t>
      </w:r>
      <w:r w:rsidRPr="00D414B9">
        <w:t>):</w:t>
      </w:r>
    </w:p>
    <w:p w14:paraId="3221B4E5" w14:textId="73B5FDF4" w:rsidR="004A1A48" w:rsidRPr="00D414B9" w:rsidRDefault="004A1A48" w:rsidP="004A1A48">
      <w:pPr>
        <w:pStyle w:val="paragraph"/>
      </w:pPr>
      <w:r w:rsidRPr="00D414B9">
        <w:tab/>
        <w:t>(a)</w:t>
      </w:r>
      <w:r w:rsidRPr="00D414B9">
        <w:tab/>
        <w:t xml:space="preserve">acquires one or more of the facilities used in carrying on an activity that is a </w:t>
      </w:r>
      <w:r w:rsidR="009953FD" w:rsidRPr="009953FD">
        <w:rPr>
          <w:position w:val="6"/>
          <w:sz w:val="16"/>
        </w:rPr>
        <w:t>*</w:t>
      </w:r>
      <w:r w:rsidRPr="00D414B9">
        <w:t xml:space="preserve">registered CMPTI processing activity for another company (the </w:t>
      </w:r>
      <w:r w:rsidRPr="00D414B9">
        <w:rPr>
          <w:b/>
          <w:i/>
        </w:rPr>
        <w:t>disposer</w:t>
      </w:r>
      <w:r w:rsidRPr="00D414B9">
        <w:t>); and</w:t>
      </w:r>
    </w:p>
    <w:p w14:paraId="5225879D" w14:textId="77777777" w:rsidR="004A1A48" w:rsidRPr="00D414B9" w:rsidRDefault="004A1A48" w:rsidP="004A1A48">
      <w:pPr>
        <w:pStyle w:val="paragraph"/>
      </w:pPr>
      <w:r w:rsidRPr="00D414B9">
        <w:lastRenderedPageBreak/>
        <w:tab/>
        <w:t>(b)</w:t>
      </w:r>
      <w:r w:rsidRPr="00D414B9">
        <w:tab/>
        <w:t>the acquirer commences carrying on the activity at those facilities at or after:</w:t>
      </w:r>
    </w:p>
    <w:p w14:paraId="04D06463" w14:textId="77777777" w:rsidR="004A1A48" w:rsidRPr="00D414B9" w:rsidRDefault="004A1A48" w:rsidP="004A1A48">
      <w:pPr>
        <w:pStyle w:val="paragraphsub"/>
      </w:pPr>
      <w:r w:rsidRPr="00D414B9">
        <w:tab/>
        <w:t>(i)</w:t>
      </w:r>
      <w:r w:rsidRPr="00D414B9">
        <w:tab/>
        <w:t>the time the disposer ceases carrying on the activity at those facilities; and</w:t>
      </w:r>
    </w:p>
    <w:p w14:paraId="49A7CEFB" w14:textId="4990D5AD" w:rsidR="004A1A48" w:rsidRPr="00D414B9" w:rsidRDefault="004A1A48" w:rsidP="004A1A48">
      <w:pPr>
        <w:pStyle w:val="paragraphsub"/>
      </w:pPr>
      <w:r w:rsidRPr="00D414B9">
        <w:tab/>
        <w:t>(ii)</w:t>
      </w:r>
      <w:r w:rsidRPr="00D414B9">
        <w:tab/>
        <w:t xml:space="preserve">the time the disposer’s registration of the activity comes into force (see </w:t>
      </w:r>
      <w:r w:rsidR="009953FD">
        <w:t>section 4</w:t>
      </w:r>
      <w:r w:rsidRPr="00D414B9">
        <w:t>19</w:t>
      </w:r>
      <w:r w:rsidR="009953FD">
        <w:noBreakHyphen/>
      </w:r>
      <w:r w:rsidRPr="00D414B9">
        <w:t>50); and</w:t>
      </w:r>
    </w:p>
    <w:p w14:paraId="45BC42AF" w14:textId="77777777" w:rsidR="004A1A48" w:rsidRPr="00D414B9" w:rsidRDefault="004A1A48" w:rsidP="004A1A48">
      <w:pPr>
        <w:pStyle w:val="paragraph"/>
      </w:pPr>
      <w:r w:rsidRPr="00D414B9">
        <w:tab/>
        <w:t>(c)</w:t>
      </w:r>
      <w:r w:rsidRPr="00D414B9">
        <w:tab/>
        <w:t>the acquirer seeks a transfer of the registration of the activity after the day of the acquisition.</w:t>
      </w:r>
    </w:p>
    <w:p w14:paraId="625702B2" w14:textId="5D96794F" w:rsidR="004A1A48" w:rsidRPr="00D414B9" w:rsidRDefault="004A1A48" w:rsidP="004A1A48">
      <w:pPr>
        <w:pStyle w:val="notetext"/>
      </w:pPr>
      <w:r w:rsidRPr="00D414B9">
        <w:t>Note 1:</w:t>
      </w:r>
      <w:r w:rsidRPr="00D414B9">
        <w:tab/>
        <w:t>Transferring the registration will not re</w:t>
      </w:r>
      <w:r w:rsidR="009953FD">
        <w:noBreakHyphen/>
      </w:r>
      <w:r w:rsidRPr="00D414B9">
        <w:t>start the maximum 10</w:t>
      </w:r>
      <w:r w:rsidR="009953FD">
        <w:noBreakHyphen/>
      </w:r>
      <w:r w:rsidRPr="00D414B9">
        <w:t xml:space="preserve">year period that the activity can be registered (see </w:t>
      </w:r>
      <w:r w:rsidR="009953FD">
        <w:t>subsections 4</w:t>
      </w:r>
      <w:r w:rsidRPr="00D414B9">
        <w:t>19</w:t>
      </w:r>
      <w:r w:rsidR="009953FD">
        <w:noBreakHyphen/>
      </w:r>
      <w:r w:rsidRPr="00D414B9">
        <w:t>50(4) and (5)).</w:t>
      </w:r>
    </w:p>
    <w:p w14:paraId="3F0F5FAC" w14:textId="1563E9B5" w:rsidR="004A1A48" w:rsidRPr="00D414B9" w:rsidRDefault="004A1A48" w:rsidP="004A1A48">
      <w:pPr>
        <w:pStyle w:val="notetext"/>
      </w:pPr>
      <w:r w:rsidRPr="00D414B9">
        <w:t>Note 2:</w:t>
      </w:r>
      <w:r w:rsidRPr="00D414B9">
        <w:tab/>
        <w:t xml:space="preserve">If the disposer’s registration of the activity has not come into force (for example, by the disposer not having made a choice under </w:t>
      </w:r>
      <w:r w:rsidR="009953FD">
        <w:t>subsection 4</w:t>
      </w:r>
      <w:r w:rsidRPr="00D414B9">
        <w:t>19</w:t>
      </w:r>
      <w:r w:rsidR="009953FD">
        <w:noBreakHyphen/>
      </w:r>
      <w:r w:rsidRPr="00D414B9">
        <w:t xml:space="preserve">50(2)), the acquirer should instead apply to register the activity under </w:t>
      </w:r>
      <w:r w:rsidR="009953FD">
        <w:t>subsection 4</w:t>
      </w:r>
      <w:r w:rsidRPr="00D414B9">
        <w:t>19</w:t>
      </w:r>
      <w:r w:rsidR="009953FD">
        <w:noBreakHyphen/>
      </w:r>
      <w:r w:rsidRPr="00D414B9">
        <w:t>35(2).</w:t>
      </w:r>
    </w:p>
    <w:p w14:paraId="4BD630BC" w14:textId="4DA8E2E8" w:rsidR="004A1A48" w:rsidRPr="00D414B9" w:rsidRDefault="004A1A48" w:rsidP="004A1A48">
      <w:pPr>
        <w:pStyle w:val="subsection"/>
      </w:pPr>
      <w:r w:rsidRPr="00D414B9">
        <w:tab/>
        <w:t>(2)</w:t>
      </w:r>
      <w:r w:rsidRPr="00D414B9">
        <w:tab/>
        <w:t xml:space="preserve">The </w:t>
      </w:r>
      <w:r w:rsidR="009953FD" w:rsidRPr="009953FD">
        <w:rPr>
          <w:position w:val="6"/>
          <w:sz w:val="16"/>
        </w:rPr>
        <w:t>*</w:t>
      </w:r>
      <w:r w:rsidRPr="00D414B9">
        <w:t>Industry Secretary must transfer the registration of the activity to the acquirer if:</w:t>
      </w:r>
    </w:p>
    <w:p w14:paraId="731881AC" w14:textId="77777777" w:rsidR="004A1A48" w:rsidRPr="00D414B9" w:rsidRDefault="004A1A48" w:rsidP="004A1A48">
      <w:pPr>
        <w:pStyle w:val="paragraph"/>
      </w:pPr>
      <w:r w:rsidRPr="00D414B9">
        <w:tab/>
        <w:t>(a)</w:t>
      </w:r>
      <w:r w:rsidRPr="00D414B9">
        <w:tab/>
        <w:t>the acquirer requests the transfer by applying to the Industry Secretary before the end of the period determined under subsection (3) that starts on the day of the acquisition; and</w:t>
      </w:r>
    </w:p>
    <w:p w14:paraId="0E339A79" w14:textId="77777777" w:rsidR="004A1A48" w:rsidRPr="00D414B9" w:rsidRDefault="004A1A48" w:rsidP="004A1A48">
      <w:pPr>
        <w:pStyle w:val="paragraph"/>
      </w:pPr>
      <w:r w:rsidRPr="00D414B9">
        <w:tab/>
        <w:t>(b)</w:t>
      </w:r>
      <w:r w:rsidRPr="00D414B9">
        <w:tab/>
        <w:t>the application identifies:</w:t>
      </w:r>
    </w:p>
    <w:p w14:paraId="6CB9D884" w14:textId="77777777" w:rsidR="004A1A48" w:rsidRPr="00D414B9" w:rsidRDefault="004A1A48" w:rsidP="004A1A48">
      <w:pPr>
        <w:pStyle w:val="paragraphsub"/>
      </w:pPr>
      <w:r w:rsidRPr="00D414B9">
        <w:tab/>
        <w:t>(i)</w:t>
      </w:r>
      <w:r w:rsidRPr="00D414B9">
        <w:tab/>
        <w:t>the activity and each facility where the activity is to be carried on; and</w:t>
      </w:r>
    </w:p>
    <w:p w14:paraId="30B42183" w14:textId="52FD722A" w:rsidR="004A1A48" w:rsidRPr="00D414B9" w:rsidRDefault="004A1A48" w:rsidP="004A1A48">
      <w:pPr>
        <w:pStyle w:val="paragraphsub"/>
      </w:pPr>
      <w:r w:rsidRPr="00D414B9">
        <w:tab/>
        <w:t>(ii)</w:t>
      </w:r>
      <w:r w:rsidRPr="00D414B9">
        <w:tab/>
        <w:t xml:space="preserve">the basis on which the acquirer considers it will satisfy the requirements to be entitled to a </w:t>
      </w:r>
      <w:r w:rsidR="009953FD" w:rsidRPr="009953FD">
        <w:rPr>
          <w:position w:val="6"/>
          <w:sz w:val="16"/>
        </w:rPr>
        <w:t>*</w:t>
      </w:r>
      <w:r w:rsidRPr="00D414B9">
        <w:t>CMPTI tax offset in relation to the activity; and</w:t>
      </w:r>
    </w:p>
    <w:p w14:paraId="09766540" w14:textId="77777777" w:rsidR="004A1A48" w:rsidRPr="00D414B9" w:rsidRDefault="004A1A48" w:rsidP="004A1A48">
      <w:pPr>
        <w:pStyle w:val="paragraph"/>
      </w:pPr>
      <w:r w:rsidRPr="00D414B9">
        <w:tab/>
        <w:t>(c)</w:t>
      </w:r>
      <w:r w:rsidRPr="00D414B9">
        <w:tab/>
        <w:t>the application states:</w:t>
      </w:r>
    </w:p>
    <w:p w14:paraId="1E1706BE" w14:textId="77777777" w:rsidR="004A1A48" w:rsidRPr="00D414B9" w:rsidRDefault="004A1A48" w:rsidP="004A1A48">
      <w:pPr>
        <w:pStyle w:val="paragraphsub"/>
      </w:pPr>
      <w:r w:rsidRPr="00D414B9">
        <w:tab/>
        <w:t>(i)</w:t>
      </w:r>
      <w:r w:rsidRPr="00D414B9">
        <w:tab/>
        <w:t>that the acquirer is the legal entity that is or will be carrying on the activity at those facilities (after the disposer ceases to do so); and</w:t>
      </w:r>
    </w:p>
    <w:p w14:paraId="746A6D3A" w14:textId="77777777" w:rsidR="004A1A48" w:rsidRPr="00D414B9" w:rsidRDefault="004A1A48" w:rsidP="004A1A48">
      <w:pPr>
        <w:pStyle w:val="paragraphsub"/>
      </w:pPr>
      <w:r w:rsidRPr="00D414B9">
        <w:tab/>
        <w:t>(ii)</w:t>
      </w:r>
      <w:r w:rsidRPr="00D414B9">
        <w:tab/>
        <w:t>the time the acquirer is to commence carrying on the activity at those facilities, and the time the disposer is to cease to do so; and</w:t>
      </w:r>
    </w:p>
    <w:p w14:paraId="31ED51D7" w14:textId="4B10962B" w:rsidR="004A1A48" w:rsidRPr="00D414B9" w:rsidRDefault="004A1A48" w:rsidP="004A1A48">
      <w:pPr>
        <w:pStyle w:val="paragraph"/>
      </w:pPr>
      <w:r w:rsidRPr="00D414B9">
        <w:tab/>
        <w:t>(d)</w:t>
      </w:r>
      <w:r w:rsidRPr="00D414B9">
        <w:tab/>
        <w:t xml:space="preserve">the application is in a form approved under </w:t>
      </w:r>
      <w:r w:rsidR="009953FD">
        <w:t>subsection 4</w:t>
      </w:r>
      <w:r w:rsidRPr="00D414B9">
        <w:t>19</w:t>
      </w:r>
      <w:r w:rsidR="009953FD">
        <w:noBreakHyphen/>
      </w:r>
      <w:r w:rsidRPr="00D414B9">
        <w:t>150(1); and</w:t>
      </w:r>
    </w:p>
    <w:p w14:paraId="78698409" w14:textId="77777777" w:rsidR="004A1A48" w:rsidRPr="00D414B9" w:rsidRDefault="004A1A48" w:rsidP="004A1A48">
      <w:pPr>
        <w:pStyle w:val="paragraph"/>
      </w:pPr>
      <w:r w:rsidRPr="00D414B9">
        <w:lastRenderedPageBreak/>
        <w:tab/>
        <w:t>(e)</w:t>
      </w:r>
      <w:r w:rsidRPr="00D414B9">
        <w:tab/>
        <w:t>the Industry Secretary has no reason to believe that:</w:t>
      </w:r>
    </w:p>
    <w:p w14:paraId="02FB52CC" w14:textId="77777777" w:rsidR="004A1A48" w:rsidRPr="00D414B9" w:rsidRDefault="004A1A48" w:rsidP="004A1A48">
      <w:pPr>
        <w:pStyle w:val="paragraphsub"/>
      </w:pPr>
      <w:r w:rsidRPr="00D414B9">
        <w:tab/>
        <w:t>(i)</w:t>
      </w:r>
      <w:r w:rsidRPr="00D414B9">
        <w:tab/>
        <w:t>the information provided by the acquirer is not true, correct and complete; or</w:t>
      </w:r>
    </w:p>
    <w:p w14:paraId="7EA40398" w14:textId="77777777" w:rsidR="004A1A48" w:rsidRPr="00D414B9" w:rsidRDefault="004A1A48" w:rsidP="004A1A48">
      <w:pPr>
        <w:pStyle w:val="paragraphsub"/>
      </w:pPr>
      <w:r w:rsidRPr="00D414B9">
        <w:tab/>
        <w:t>(ii)</w:t>
      </w:r>
      <w:r w:rsidRPr="00D414B9">
        <w:tab/>
        <w:t>the acquirer will not satisfy the requirements to be entitled to a CMPTI tax offset in relation to the activity; and</w:t>
      </w:r>
    </w:p>
    <w:p w14:paraId="752AD3DB" w14:textId="77777777" w:rsidR="004A1A48" w:rsidRPr="00D414B9" w:rsidRDefault="004A1A48" w:rsidP="004A1A48">
      <w:pPr>
        <w:pStyle w:val="paragraph"/>
      </w:pPr>
      <w:r w:rsidRPr="00D414B9">
        <w:tab/>
        <w:t>(f)</w:t>
      </w:r>
      <w:r w:rsidRPr="00D414B9">
        <w:tab/>
        <w:t>the acquirer has paid the application fee (if any) prescribed by the regulations.</w:t>
      </w:r>
    </w:p>
    <w:p w14:paraId="070E7039" w14:textId="208B3724" w:rsidR="004A1A48" w:rsidRPr="00D414B9" w:rsidRDefault="004A1A48" w:rsidP="004A1A48">
      <w:pPr>
        <w:pStyle w:val="subsection"/>
      </w:pPr>
      <w:r w:rsidRPr="00D414B9">
        <w:tab/>
        <w:t>(3)</w:t>
      </w:r>
      <w:r w:rsidRPr="00D414B9">
        <w:tab/>
        <w:t xml:space="preserve">The </w:t>
      </w:r>
      <w:r w:rsidR="009953FD" w:rsidRPr="009953FD">
        <w:rPr>
          <w:position w:val="6"/>
          <w:sz w:val="16"/>
        </w:rPr>
        <w:t>*</w:t>
      </w:r>
      <w:r w:rsidRPr="00D414B9">
        <w:t>Industry Secretary may, by legislative instrument, determine a period of at least 30 days for requesting transfers under this section. For each such request, the period starts on the day of the relevant acquisition.</w:t>
      </w:r>
    </w:p>
    <w:p w14:paraId="4FF3F154" w14:textId="7DC3A50A" w:rsidR="004A1A48" w:rsidRPr="00D414B9" w:rsidRDefault="004A1A48" w:rsidP="004A1A48">
      <w:pPr>
        <w:pStyle w:val="subsection"/>
      </w:pPr>
      <w:r w:rsidRPr="00D414B9">
        <w:tab/>
        <w:t>(4)</w:t>
      </w:r>
      <w:r w:rsidRPr="00D414B9">
        <w:tab/>
        <w:t xml:space="preserve">The </w:t>
      </w:r>
      <w:r w:rsidR="009953FD" w:rsidRPr="009953FD">
        <w:rPr>
          <w:position w:val="6"/>
          <w:sz w:val="16"/>
        </w:rPr>
        <w:t>*</w:t>
      </w:r>
      <w:r w:rsidRPr="00D414B9">
        <w:t>Industry Secretary must give written notice of a decision under subsection (2) to the acquirer, the disposer and the Commissioner.</w:t>
      </w:r>
    </w:p>
    <w:p w14:paraId="5C7E0D50" w14:textId="77777777" w:rsidR="004A1A48" w:rsidRPr="00D414B9" w:rsidRDefault="004A1A48" w:rsidP="004A1A48">
      <w:pPr>
        <w:pStyle w:val="subsection"/>
      </w:pPr>
      <w:r w:rsidRPr="00D414B9">
        <w:tab/>
        <w:t>(5)</w:t>
      </w:r>
      <w:r w:rsidRPr="00D414B9">
        <w:tab/>
        <w:t>If the decision is to transfer the registration, the notice must include a certificate of registration that reflects the transfer.</w:t>
      </w:r>
    </w:p>
    <w:p w14:paraId="6AD1A22F" w14:textId="29CE4F08" w:rsidR="004A1A48" w:rsidRPr="00D414B9" w:rsidRDefault="004A1A48" w:rsidP="004A1A48">
      <w:pPr>
        <w:pStyle w:val="ActHead5"/>
      </w:pPr>
      <w:bookmarkStart w:id="785" w:name="_Toc201756201"/>
      <w:bookmarkStart w:id="786" w:name="_Hlk181019285"/>
      <w:r w:rsidRPr="00E06040">
        <w:rPr>
          <w:rStyle w:val="CharSectno"/>
        </w:rPr>
        <w:t>419</w:t>
      </w:r>
      <w:r w:rsidR="009953FD">
        <w:rPr>
          <w:rStyle w:val="CharSectno"/>
        </w:rPr>
        <w:noBreakHyphen/>
      </w:r>
      <w:r w:rsidRPr="00E06040">
        <w:rPr>
          <w:rStyle w:val="CharSectno"/>
        </w:rPr>
        <w:t>60</w:t>
      </w:r>
      <w:r w:rsidRPr="00D414B9">
        <w:t xml:space="preserve">  Varying a registration</w:t>
      </w:r>
      <w:bookmarkEnd w:id="785"/>
    </w:p>
    <w:bookmarkEnd w:id="786"/>
    <w:p w14:paraId="0747C30A" w14:textId="77777777" w:rsidR="004A1A48" w:rsidRPr="00D414B9" w:rsidRDefault="004A1A48" w:rsidP="004A1A48">
      <w:pPr>
        <w:pStyle w:val="SubsectionHead"/>
      </w:pPr>
      <w:r w:rsidRPr="00D414B9">
        <w:t>Variations on application</w:t>
      </w:r>
    </w:p>
    <w:p w14:paraId="671201B7" w14:textId="5C29ABED" w:rsidR="004A1A48" w:rsidRPr="00D414B9" w:rsidRDefault="004A1A48" w:rsidP="004A1A48">
      <w:pPr>
        <w:pStyle w:val="subsection"/>
      </w:pPr>
      <w:r w:rsidRPr="00D414B9">
        <w:tab/>
        <w:t>(1)</w:t>
      </w:r>
      <w:r w:rsidRPr="00D414B9">
        <w:tab/>
        <w:t xml:space="preserve">The </w:t>
      </w:r>
      <w:r w:rsidR="009953FD" w:rsidRPr="009953FD">
        <w:rPr>
          <w:position w:val="6"/>
          <w:sz w:val="16"/>
        </w:rPr>
        <w:t>*</w:t>
      </w:r>
      <w:r w:rsidRPr="00D414B9">
        <w:t xml:space="preserve">Industry Secretary must decide whether to vary the registration of a </w:t>
      </w:r>
      <w:r w:rsidR="009953FD" w:rsidRPr="009953FD">
        <w:rPr>
          <w:position w:val="6"/>
          <w:sz w:val="16"/>
        </w:rPr>
        <w:t>*</w:t>
      </w:r>
      <w:r w:rsidRPr="00D414B9">
        <w:t>registered CMPTI processing activity of a company if:</w:t>
      </w:r>
    </w:p>
    <w:p w14:paraId="38D8B454" w14:textId="77777777" w:rsidR="004A1A48" w:rsidRPr="00D414B9" w:rsidRDefault="004A1A48" w:rsidP="004A1A48">
      <w:pPr>
        <w:pStyle w:val="paragraph"/>
      </w:pPr>
      <w:r w:rsidRPr="00D414B9">
        <w:tab/>
        <w:t>(a)</w:t>
      </w:r>
      <w:r w:rsidRPr="00D414B9">
        <w:tab/>
        <w:t>the company applies to the Industry Secretary for a variation of the registration; and</w:t>
      </w:r>
    </w:p>
    <w:p w14:paraId="6C8AD51A" w14:textId="68E3B012" w:rsidR="004A1A48" w:rsidRPr="00D414B9" w:rsidRDefault="004A1A48" w:rsidP="004A1A48">
      <w:pPr>
        <w:pStyle w:val="paragraph"/>
      </w:pPr>
      <w:r w:rsidRPr="00D414B9">
        <w:tab/>
        <w:t>(b)</w:t>
      </w:r>
      <w:r w:rsidRPr="00D414B9">
        <w:tab/>
        <w:t xml:space="preserve">the application is in a form approved under </w:t>
      </w:r>
      <w:r w:rsidR="009953FD">
        <w:t>subsection 4</w:t>
      </w:r>
      <w:r w:rsidRPr="00D414B9">
        <w:t>19</w:t>
      </w:r>
      <w:r w:rsidR="009953FD">
        <w:noBreakHyphen/>
      </w:r>
      <w:r w:rsidRPr="00D414B9">
        <w:t>150(1); and</w:t>
      </w:r>
    </w:p>
    <w:p w14:paraId="251E3770" w14:textId="77777777" w:rsidR="004A1A48" w:rsidRPr="00D414B9" w:rsidRDefault="004A1A48" w:rsidP="004A1A48">
      <w:pPr>
        <w:pStyle w:val="paragraph"/>
      </w:pPr>
      <w:r w:rsidRPr="00D414B9">
        <w:tab/>
        <w:t>(c)</w:t>
      </w:r>
      <w:r w:rsidRPr="00D414B9">
        <w:tab/>
        <w:t>the company has paid the application fee (if any) prescribed by the regulations.</w:t>
      </w:r>
    </w:p>
    <w:p w14:paraId="13419A3C" w14:textId="77777777" w:rsidR="004A1A48" w:rsidRPr="00D414B9" w:rsidRDefault="004A1A48" w:rsidP="004A1A48">
      <w:pPr>
        <w:pStyle w:val="SubsectionHead"/>
      </w:pPr>
      <w:r w:rsidRPr="00D414B9">
        <w:lastRenderedPageBreak/>
        <w:t>Variations on the Industry Secretary’s own initiative</w:t>
      </w:r>
    </w:p>
    <w:p w14:paraId="56C69B67" w14:textId="35F8F3A0" w:rsidR="004A1A48" w:rsidRPr="00D414B9" w:rsidRDefault="004A1A48" w:rsidP="004A1A48">
      <w:pPr>
        <w:pStyle w:val="subsection"/>
      </w:pPr>
      <w:r w:rsidRPr="00D414B9">
        <w:tab/>
        <w:t>(2)</w:t>
      </w:r>
      <w:r w:rsidRPr="00D414B9">
        <w:tab/>
        <w:t xml:space="preserve">The </w:t>
      </w:r>
      <w:r w:rsidR="009953FD" w:rsidRPr="009953FD">
        <w:rPr>
          <w:position w:val="6"/>
          <w:sz w:val="16"/>
        </w:rPr>
        <w:t>*</w:t>
      </w:r>
      <w:r w:rsidRPr="00D414B9">
        <w:t xml:space="preserve">Industry Secretary may, on the Industry Secretary’s own initiative, vary the registration of a </w:t>
      </w:r>
      <w:r w:rsidR="009953FD" w:rsidRPr="009953FD">
        <w:rPr>
          <w:position w:val="6"/>
          <w:sz w:val="16"/>
        </w:rPr>
        <w:t>*</w:t>
      </w:r>
      <w:r w:rsidRPr="00D414B9">
        <w:t>registered CMPTI processing activity of a company.</w:t>
      </w:r>
    </w:p>
    <w:p w14:paraId="1C44B3AF" w14:textId="77777777" w:rsidR="004A1A48" w:rsidRPr="00D414B9" w:rsidRDefault="004A1A48" w:rsidP="004A1A48">
      <w:pPr>
        <w:pStyle w:val="SubsectionHead"/>
      </w:pPr>
      <w:r w:rsidRPr="00D414B9">
        <w:t>Matters relevant to such a decision</w:t>
      </w:r>
    </w:p>
    <w:p w14:paraId="12ADFE51" w14:textId="66BF930A" w:rsidR="004A1A48" w:rsidRPr="00D414B9" w:rsidRDefault="004A1A48" w:rsidP="004A1A48">
      <w:pPr>
        <w:pStyle w:val="subsection"/>
      </w:pPr>
      <w:r w:rsidRPr="00D414B9">
        <w:tab/>
        <w:t>(3)</w:t>
      </w:r>
      <w:r w:rsidRPr="00D414B9">
        <w:tab/>
        <w:t xml:space="preserve">In deciding under subsection (1) or (2) whether to vary the registration of an activity, the </w:t>
      </w:r>
      <w:r w:rsidR="009953FD" w:rsidRPr="009953FD">
        <w:rPr>
          <w:position w:val="6"/>
          <w:sz w:val="16"/>
        </w:rPr>
        <w:t>*</w:t>
      </w:r>
      <w:r w:rsidRPr="00D414B9">
        <w:t>Industry Secretary:</w:t>
      </w:r>
    </w:p>
    <w:p w14:paraId="380236AD" w14:textId="77777777" w:rsidR="004A1A48" w:rsidRPr="00D414B9" w:rsidRDefault="004A1A48" w:rsidP="004A1A48">
      <w:pPr>
        <w:pStyle w:val="paragraph"/>
      </w:pPr>
      <w:r w:rsidRPr="00D414B9">
        <w:tab/>
        <w:t>(a)</w:t>
      </w:r>
      <w:r w:rsidRPr="00D414B9">
        <w:tab/>
        <w:t>in the case of an application under subsection (1)—must consider if there is any reason to believe that the information provided by the company is not true, correct and complete; and</w:t>
      </w:r>
    </w:p>
    <w:p w14:paraId="47F86F1A" w14:textId="77777777" w:rsidR="004A1A48" w:rsidRPr="00D414B9" w:rsidRDefault="004A1A48" w:rsidP="004A1A48">
      <w:pPr>
        <w:pStyle w:val="paragraph"/>
      </w:pPr>
      <w:r w:rsidRPr="00D414B9">
        <w:tab/>
        <w:t>(b)</w:t>
      </w:r>
      <w:r w:rsidRPr="00D414B9">
        <w:tab/>
        <w:t>in every case:</w:t>
      </w:r>
    </w:p>
    <w:p w14:paraId="20CB13A3" w14:textId="77777777" w:rsidR="004A1A48" w:rsidRPr="00D414B9" w:rsidRDefault="004A1A48" w:rsidP="004A1A48">
      <w:pPr>
        <w:pStyle w:val="paragraphsub"/>
      </w:pPr>
      <w:r w:rsidRPr="00D414B9">
        <w:tab/>
        <w:t>(i)</w:t>
      </w:r>
      <w:r w:rsidRPr="00D414B9">
        <w:tab/>
        <w:t>must have regard to any proposed changes relating to the activity; and</w:t>
      </w:r>
    </w:p>
    <w:p w14:paraId="29BD09DD" w14:textId="77777777" w:rsidR="004A1A48" w:rsidRPr="00D414B9" w:rsidRDefault="004A1A48" w:rsidP="004A1A48">
      <w:pPr>
        <w:pStyle w:val="paragraphsub"/>
      </w:pPr>
      <w:r w:rsidRPr="00D414B9">
        <w:tab/>
        <w:t>(ii)</w:t>
      </w:r>
      <w:r w:rsidRPr="00D414B9">
        <w:tab/>
        <w:t>must have regard to the matters prescribed by the regulations; and</w:t>
      </w:r>
    </w:p>
    <w:p w14:paraId="54303F39" w14:textId="77777777" w:rsidR="004A1A48" w:rsidRPr="00D414B9" w:rsidRDefault="004A1A48" w:rsidP="004A1A48">
      <w:pPr>
        <w:pStyle w:val="paragraphsub"/>
      </w:pPr>
      <w:r w:rsidRPr="00D414B9">
        <w:tab/>
        <w:t>(iii)</w:t>
      </w:r>
      <w:r w:rsidRPr="00D414B9">
        <w:tab/>
        <w:t>may have regard to any other matter that the Industry Secretary considers relevant.</w:t>
      </w:r>
    </w:p>
    <w:p w14:paraId="59F642AD" w14:textId="77777777" w:rsidR="004A1A48" w:rsidRPr="00D414B9" w:rsidRDefault="004A1A48" w:rsidP="004A1A48">
      <w:pPr>
        <w:pStyle w:val="SubsectionHead"/>
      </w:pPr>
      <w:r w:rsidRPr="00D414B9">
        <w:t>Notice of such a decision</w:t>
      </w:r>
    </w:p>
    <w:p w14:paraId="5768BFF0" w14:textId="5D42882D" w:rsidR="004A1A48" w:rsidRPr="00D414B9" w:rsidRDefault="004A1A48" w:rsidP="004A1A48">
      <w:pPr>
        <w:pStyle w:val="subsection"/>
      </w:pPr>
      <w:r w:rsidRPr="00D414B9">
        <w:tab/>
        <w:t>(4)</w:t>
      </w:r>
      <w:r w:rsidRPr="00D414B9">
        <w:tab/>
        <w:t xml:space="preserve">The </w:t>
      </w:r>
      <w:r w:rsidR="009953FD" w:rsidRPr="009953FD">
        <w:rPr>
          <w:position w:val="6"/>
          <w:sz w:val="16"/>
        </w:rPr>
        <w:t>*</w:t>
      </w:r>
      <w:r w:rsidRPr="00D414B9">
        <w:t>Industry Secretary must give written notice of a decision under subsection (1) or (2) to:</w:t>
      </w:r>
    </w:p>
    <w:p w14:paraId="689832E7" w14:textId="77777777" w:rsidR="004A1A48" w:rsidRPr="00D414B9" w:rsidRDefault="004A1A48" w:rsidP="004A1A48">
      <w:pPr>
        <w:pStyle w:val="paragraph"/>
      </w:pPr>
      <w:r w:rsidRPr="00D414B9">
        <w:tab/>
        <w:t>(a)</w:t>
      </w:r>
      <w:r w:rsidRPr="00D414B9">
        <w:tab/>
        <w:t>the company to whom the certificate of registration was issued; and</w:t>
      </w:r>
    </w:p>
    <w:p w14:paraId="31E5A428" w14:textId="77777777" w:rsidR="004A1A48" w:rsidRPr="00D414B9" w:rsidRDefault="004A1A48" w:rsidP="004A1A48">
      <w:pPr>
        <w:pStyle w:val="paragraph"/>
      </w:pPr>
      <w:r w:rsidRPr="00D414B9">
        <w:tab/>
        <w:t>(b)</w:t>
      </w:r>
      <w:r w:rsidRPr="00D414B9">
        <w:tab/>
        <w:t>the Commissioner.</w:t>
      </w:r>
    </w:p>
    <w:p w14:paraId="51D75D02" w14:textId="77777777" w:rsidR="004A1A48" w:rsidRPr="00D414B9" w:rsidRDefault="004A1A48" w:rsidP="004A1A48">
      <w:pPr>
        <w:pStyle w:val="subsection"/>
      </w:pPr>
      <w:r w:rsidRPr="00D414B9">
        <w:tab/>
        <w:t>(5)</w:t>
      </w:r>
      <w:r w:rsidRPr="00D414B9">
        <w:tab/>
        <w:t>If the decision is to vary the registration, the notice must include the varied certificate of registration.</w:t>
      </w:r>
    </w:p>
    <w:p w14:paraId="4E1804B2" w14:textId="38AD3A55" w:rsidR="004A1A48" w:rsidRPr="00D414B9" w:rsidRDefault="004A1A48" w:rsidP="004A1A48">
      <w:pPr>
        <w:pStyle w:val="ActHead5"/>
      </w:pPr>
      <w:bookmarkStart w:id="787" w:name="_Toc201756202"/>
      <w:bookmarkStart w:id="788" w:name="_Hlk181019286"/>
      <w:r w:rsidRPr="00E06040">
        <w:rPr>
          <w:rStyle w:val="CharSectno"/>
        </w:rPr>
        <w:t>419</w:t>
      </w:r>
      <w:r w:rsidR="009953FD">
        <w:rPr>
          <w:rStyle w:val="CharSectno"/>
        </w:rPr>
        <w:noBreakHyphen/>
      </w:r>
      <w:r w:rsidRPr="00E06040">
        <w:rPr>
          <w:rStyle w:val="CharSectno"/>
        </w:rPr>
        <w:t>65</w:t>
      </w:r>
      <w:r w:rsidRPr="00D414B9">
        <w:t xml:space="preserve">  Automatic suspension of a registration for failing to give an annual report or requested further information</w:t>
      </w:r>
      <w:bookmarkEnd w:id="787"/>
    </w:p>
    <w:bookmarkEnd w:id="788"/>
    <w:p w14:paraId="0A78FAE2" w14:textId="28CBCA18" w:rsidR="004A1A48" w:rsidRPr="00D414B9" w:rsidRDefault="004A1A48" w:rsidP="004A1A48">
      <w:pPr>
        <w:pStyle w:val="subsection"/>
      </w:pPr>
      <w:r w:rsidRPr="00D414B9">
        <w:tab/>
        <w:t>(1)</w:t>
      </w:r>
      <w:r w:rsidRPr="00D414B9">
        <w:tab/>
        <w:t xml:space="preserve">The registration of a </w:t>
      </w:r>
      <w:r w:rsidR="009953FD" w:rsidRPr="009953FD">
        <w:rPr>
          <w:position w:val="6"/>
          <w:sz w:val="16"/>
        </w:rPr>
        <w:t>*</w:t>
      </w:r>
      <w:r w:rsidRPr="00D414B9">
        <w:t>registered CMPTI processing activity of a company is suspended if (and while) the company fails to:</w:t>
      </w:r>
    </w:p>
    <w:p w14:paraId="5E3D57E3" w14:textId="03245C91" w:rsidR="004A1A48" w:rsidRPr="00D414B9" w:rsidRDefault="004A1A48" w:rsidP="004A1A48">
      <w:pPr>
        <w:pStyle w:val="paragraph"/>
      </w:pPr>
      <w:r w:rsidRPr="00D414B9">
        <w:lastRenderedPageBreak/>
        <w:tab/>
        <w:t>(a)</w:t>
      </w:r>
      <w:r w:rsidRPr="00D414B9">
        <w:tab/>
        <w:t xml:space="preserve">give a report under </w:t>
      </w:r>
      <w:r w:rsidR="009953FD">
        <w:t>section 4</w:t>
      </w:r>
      <w:r w:rsidRPr="00D414B9">
        <w:t>19</w:t>
      </w:r>
      <w:r w:rsidR="009953FD">
        <w:noBreakHyphen/>
      </w:r>
      <w:r w:rsidRPr="00D414B9">
        <w:t>45 during an income year about the activity; or</w:t>
      </w:r>
    </w:p>
    <w:p w14:paraId="72618A9C" w14:textId="08A598B8" w:rsidR="004A1A48" w:rsidRPr="00D414B9" w:rsidRDefault="004A1A48" w:rsidP="004A1A48">
      <w:pPr>
        <w:pStyle w:val="paragraph"/>
      </w:pPr>
      <w:r w:rsidRPr="00D414B9">
        <w:tab/>
        <w:t>(b)</w:t>
      </w:r>
      <w:r w:rsidRPr="00D414B9">
        <w:tab/>
        <w:t xml:space="preserve">comply with a request, given under </w:t>
      </w:r>
      <w:r w:rsidR="009953FD">
        <w:t>subsection 4</w:t>
      </w:r>
      <w:r w:rsidRPr="00D414B9">
        <w:t>19</w:t>
      </w:r>
      <w:r w:rsidR="009953FD">
        <w:noBreakHyphen/>
      </w:r>
      <w:r w:rsidRPr="00D414B9">
        <w:t>80(2) during an income year, for further information about the registration.</w:t>
      </w:r>
    </w:p>
    <w:p w14:paraId="230F7923" w14:textId="7AAFE2E4" w:rsidR="004A1A48" w:rsidRPr="00D414B9" w:rsidRDefault="004A1A48" w:rsidP="004A1A48">
      <w:pPr>
        <w:pStyle w:val="notetext"/>
      </w:pPr>
      <w:r w:rsidRPr="00D414B9">
        <w:t>Note 1:</w:t>
      </w:r>
      <w:r w:rsidRPr="00D414B9">
        <w:tab/>
        <w:t xml:space="preserve">The registration may be automatically revoked if the report or requested information is not given before the end of an extended period (see </w:t>
      </w:r>
      <w:r w:rsidR="009953FD">
        <w:t>subsections 4</w:t>
      </w:r>
      <w:r w:rsidRPr="00D414B9">
        <w:t>19</w:t>
      </w:r>
      <w:r w:rsidR="009953FD">
        <w:noBreakHyphen/>
      </w:r>
      <w:r w:rsidRPr="00D414B9">
        <w:t>70(1) to (3)).</w:t>
      </w:r>
    </w:p>
    <w:p w14:paraId="23A6EDF0" w14:textId="65834B29" w:rsidR="004A1A48" w:rsidRPr="00D414B9" w:rsidRDefault="004A1A48" w:rsidP="004A1A48">
      <w:pPr>
        <w:pStyle w:val="notetext"/>
      </w:pPr>
      <w:r w:rsidRPr="00D414B9">
        <w:t>Note 2:</w:t>
      </w:r>
      <w:r w:rsidRPr="00D414B9">
        <w:tab/>
        <w:t>Suspending the registration will not suspend the maximum 10</w:t>
      </w:r>
      <w:r w:rsidR="009953FD">
        <w:noBreakHyphen/>
      </w:r>
      <w:r w:rsidRPr="00D414B9">
        <w:t xml:space="preserve">year period that the registration of the activity can be in force (see </w:t>
      </w:r>
      <w:r w:rsidR="009953FD">
        <w:t>section 4</w:t>
      </w:r>
      <w:r w:rsidRPr="00D414B9">
        <w:t>19</w:t>
      </w:r>
      <w:r w:rsidR="009953FD">
        <w:noBreakHyphen/>
      </w:r>
      <w:r w:rsidRPr="00D414B9">
        <w:t>50).</w:t>
      </w:r>
    </w:p>
    <w:p w14:paraId="5602C8D5" w14:textId="77777777" w:rsidR="004A1A48" w:rsidRPr="00D414B9" w:rsidRDefault="004A1A48" w:rsidP="004A1A48">
      <w:pPr>
        <w:pStyle w:val="subsection"/>
      </w:pPr>
      <w:r w:rsidRPr="00D414B9">
        <w:tab/>
        <w:t>(2)</w:t>
      </w:r>
      <w:r w:rsidRPr="00D414B9">
        <w:tab/>
        <w:t>For the purposes of this Division (other than this section), the activity is taken:</w:t>
      </w:r>
    </w:p>
    <w:p w14:paraId="43DF7982" w14:textId="77777777" w:rsidR="004A1A48" w:rsidRPr="00D414B9" w:rsidRDefault="004A1A48" w:rsidP="004A1A48">
      <w:pPr>
        <w:pStyle w:val="paragraph"/>
      </w:pPr>
      <w:r w:rsidRPr="00D414B9">
        <w:tab/>
        <w:t>(a)</w:t>
      </w:r>
      <w:r w:rsidRPr="00D414B9">
        <w:tab/>
        <w:t>during the period of the suspension, never to have been registered for the company and the income year mentioned in paragraph (1)(a) or (b); but</w:t>
      </w:r>
    </w:p>
    <w:p w14:paraId="6F4539CE" w14:textId="77777777" w:rsidR="004A1A48" w:rsidRPr="00D414B9" w:rsidRDefault="004A1A48" w:rsidP="004A1A48">
      <w:pPr>
        <w:pStyle w:val="paragraph"/>
      </w:pPr>
      <w:r w:rsidRPr="00D414B9">
        <w:tab/>
        <w:t>(b)</w:t>
      </w:r>
      <w:r w:rsidRPr="00D414B9">
        <w:tab/>
        <w:t>if that period ends, to have been registered during that period for the company and the income year.</w:t>
      </w:r>
    </w:p>
    <w:p w14:paraId="4DC77BE9" w14:textId="5A7A43FE" w:rsidR="004A1A48" w:rsidRPr="00D414B9" w:rsidRDefault="004A1A48" w:rsidP="004A1A48">
      <w:pPr>
        <w:pStyle w:val="subsection2"/>
      </w:pPr>
      <w:r w:rsidRPr="00D414B9">
        <w:t xml:space="preserve">Paragraph (b) of this subsection is subject to the registration being revoked under </w:t>
      </w:r>
      <w:r w:rsidR="009953FD">
        <w:t>section 4</w:t>
      </w:r>
      <w:r w:rsidRPr="00D414B9">
        <w:t>19</w:t>
      </w:r>
      <w:r w:rsidR="009953FD">
        <w:noBreakHyphen/>
      </w:r>
      <w:r w:rsidRPr="00D414B9">
        <w:t>70.</w:t>
      </w:r>
    </w:p>
    <w:p w14:paraId="78E97F05" w14:textId="58BE64CE" w:rsidR="004A1A48" w:rsidRPr="00D414B9" w:rsidRDefault="004A1A48" w:rsidP="004A1A48">
      <w:pPr>
        <w:pStyle w:val="notetext"/>
      </w:pPr>
      <w:r w:rsidRPr="00D414B9">
        <w:t>Note:</w:t>
      </w:r>
      <w:r w:rsidRPr="00D414B9">
        <w:tab/>
        <w:t xml:space="preserve">This means that if an assessment of a company’s income tax for the income year is made on the basis that the company is entitled to the CMPTI tax offset for the activity, during the suspension the assessment may be amended to take account of the fact that the company was never entitled to the offset for the activity (see </w:t>
      </w:r>
      <w:r w:rsidR="009953FD">
        <w:t>section 4</w:t>
      </w:r>
      <w:r w:rsidRPr="00D414B9">
        <w:t>19</w:t>
      </w:r>
      <w:r w:rsidR="009953FD">
        <w:noBreakHyphen/>
      </w:r>
      <w:r w:rsidRPr="00D414B9">
        <w:t>90).</w:t>
      </w:r>
    </w:p>
    <w:p w14:paraId="30BAD9CE" w14:textId="76187BBF" w:rsidR="004A1A48" w:rsidRPr="00D414B9" w:rsidRDefault="004A1A48" w:rsidP="004A1A48">
      <w:pPr>
        <w:pStyle w:val="ActHead5"/>
      </w:pPr>
      <w:bookmarkStart w:id="789" w:name="_Toc201756203"/>
      <w:bookmarkStart w:id="790" w:name="_Hlk181019287"/>
      <w:r w:rsidRPr="00E06040">
        <w:rPr>
          <w:rStyle w:val="CharSectno"/>
        </w:rPr>
        <w:t>419</w:t>
      </w:r>
      <w:r w:rsidR="009953FD">
        <w:rPr>
          <w:rStyle w:val="CharSectno"/>
        </w:rPr>
        <w:noBreakHyphen/>
      </w:r>
      <w:r w:rsidRPr="00E06040">
        <w:rPr>
          <w:rStyle w:val="CharSectno"/>
        </w:rPr>
        <w:t>70</w:t>
      </w:r>
      <w:r w:rsidRPr="00D414B9">
        <w:t xml:space="preserve">  Revoking a registration</w:t>
      </w:r>
      <w:bookmarkEnd w:id="789"/>
    </w:p>
    <w:bookmarkEnd w:id="790"/>
    <w:p w14:paraId="0B427866" w14:textId="77777777" w:rsidR="004A1A48" w:rsidRPr="00D414B9" w:rsidRDefault="004A1A48" w:rsidP="004A1A48">
      <w:pPr>
        <w:pStyle w:val="SubsectionHead"/>
      </w:pPr>
      <w:r w:rsidRPr="00D414B9">
        <w:t>Automatic revocation if annual report or requested information is not given before the end of an extended period</w:t>
      </w:r>
    </w:p>
    <w:p w14:paraId="10119C40" w14:textId="11F4D197" w:rsidR="004A1A48" w:rsidRPr="00D414B9" w:rsidRDefault="004A1A48" w:rsidP="004A1A48">
      <w:pPr>
        <w:pStyle w:val="subsection"/>
      </w:pPr>
      <w:r w:rsidRPr="00D414B9">
        <w:tab/>
        <w:t>(1)</w:t>
      </w:r>
      <w:r w:rsidRPr="00D414B9">
        <w:tab/>
        <w:t xml:space="preserve">The registration of a </w:t>
      </w:r>
      <w:r w:rsidR="009953FD" w:rsidRPr="009953FD">
        <w:rPr>
          <w:position w:val="6"/>
          <w:sz w:val="16"/>
        </w:rPr>
        <w:t>*</w:t>
      </w:r>
      <w:r w:rsidRPr="00D414B9">
        <w:t>registered CMPTI processing activity of a company is revoked at the start of an income year if the company:</w:t>
      </w:r>
    </w:p>
    <w:p w14:paraId="0EA409C3" w14:textId="530A7F1A" w:rsidR="004A1A48" w:rsidRPr="00D414B9" w:rsidRDefault="004A1A48" w:rsidP="004A1A48">
      <w:pPr>
        <w:pStyle w:val="paragraph"/>
      </w:pPr>
      <w:r w:rsidRPr="00D414B9">
        <w:tab/>
        <w:t>(a)</w:t>
      </w:r>
      <w:r w:rsidRPr="00D414B9">
        <w:tab/>
        <w:t xml:space="preserve">is required during the income year to give a report under </w:t>
      </w:r>
      <w:r w:rsidR="009953FD">
        <w:t>section 4</w:t>
      </w:r>
      <w:r w:rsidRPr="00D414B9">
        <w:t>19</w:t>
      </w:r>
      <w:r w:rsidR="009953FD">
        <w:noBreakHyphen/>
      </w:r>
      <w:r w:rsidRPr="00D414B9">
        <w:t>45 about the activity (for the previous income year); and</w:t>
      </w:r>
    </w:p>
    <w:p w14:paraId="46172E65" w14:textId="77777777" w:rsidR="004A1A48" w:rsidRPr="00D414B9" w:rsidRDefault="004A1A48" w:rsidP="004A1A48">
      <w:pPr>
        <w:pStyle w:val="paragraph"/>
      </w:pPr>
      <w:r w:rsidRPr="00D414B9">
        <w:lastRenderedPageBreak/>
        <w:tab/>
        <w:t>(b)</w:t>
      </w:r>
      <w:r w:rsidRPr="00D414B9">
        <w:tab/>
        <w:t>fails to do so before the end of the income year.</w:t>
      </w:r>
    </w:p>
    <w:p w14:paraId="025BA725" w14:textId="7F50447E" w:rsidR="004A1A48" w:rsidRPr="00D414B9" w:rsidRDefault="004A1A48" w:rsidP="004A1A48">
      <w:pPr>
        <w:pStyle w:val="subsection"/>
      </w:pPr>
      <w:r w:rsidRPr="00D414B9">
        <w:tab/>
        <w:t>(2)</w:t>
      </w:r>
      <w:r w:rsidRPr="00D414B9">
        <w:tab/>
        <w:t xml:space="preserve">The registration of a </w:t>
      </w:r>
      <w:r w:rsidR="009953FD" w:rsidRPr="009953FD">
        <w:rPr>
          <w:position w:val="6"/>
          <w:sz w:val="16"/>
        </w:rPr>
        <w:t>*</w:t>
      </w:r>
      <w:r w:rsidRPr="00D414B9">
        <w:t>registered CMPTI processing activity of a company is revoked at the start of an income year if the company:</w:t>
      </w:r>
    </w:p>
    <w:p w14:paraId="1127F0BD" w14:textId="21C40DF8" w:rsidR="004A1A48" w:rsidRPr="00D414B9" w:rsidRDefault="004A1A48" w:rsidP="004A1A48">
      <w:pPr>
        <w:pStyle w:val="paragraph"/>
      </w:pPr>
      <w:r w:rsidRPr="00D414B9">
        <w:tab/>
        <w:t>(a)</w:t>
      </w:r>
      <w:r w:rsidRPr="00D414B9">
        <w:tab/>
        <w:t xml:space="preserve">is required to comply with a request, given under </w:t>
      </w:r>
      <w:r w:rsidR="009953FD">
        <w:t>subsection 4</w:t>
      </w:r>
      <w:r w:rsidRPr="00D414B9">
        <w:t>19</w:t>
      </w:r>
      <w:r w:rsidR="009953FD">
        <w:noBreakHyphen/>
      </w:r>
      <w:r w:rsidRPr="00D414B9">
        <w:t>80(2) during the income year, for further information about the registration; and</w:t>
      </w:r>
    </w:p>
    <w:p w14:paraId="444B4247" w14:textId="22A5F2FC" w:rsidR="004A1A48" w:rsidRPr="00D414B9" w:rsidRDefault="004A1A48" w:rsidP="004A1A48">
      <w:pPr>
        <w:pStyle w:val="paragraph"/>
      </w:pPr>
      <w:r w:rsidRPr="00D414B9">
        <w:tab/>
        <w:t>(b)</w:t>
      </w:r>
      <w:r w:rsidRPr="00D414B9">
        <w:tab/>
        <w:t>fails to do so before the end of the 60</w:t>
      </w:r>
      <w:r w:rsidR="009953FD">
        <w:noBreakHyphen/>
      </w:r>
      <w:r w:rsidRPr="00D414B9">
        <w:t>day period starting at the end of the period mentioned in that subsection for complying with the request.</w:t>
      </w:r>
    </w:p>
    <w:p w14:paraId="163A7071" w14:textId="77777777" w:rsidR="004A1A48" w:rsidRPr="00D414B9" w:rsidRDefault="004A1A48" w:rsidP="004A1A48">
      <w:pPr>
        <w:pStyle w:val="subsection"/>
      </w:pPr>
      <w:r w:rsidRPr="00D414B9">
        <w:tab/>
        <w:t>(3)</w:t>
      </w:r>
      <w:r w:rsidRPr="00D414B9">
        <w:tab/>
        <w:t>However, subsection (1) or (2) is taken never to have applied for a failure mentioned in that subsection if:</w:t>
      </w:r>
    </w:p>
    <w:p w14:paraId="5AF85FF0" w14:textId="22CB8793" w:rsidR="004A1A48" w:rsidRPr="00D414B9" w:rsidRDefault="004A1A48" w:rsidP="004A1A48">
      <w:pPr>
        <w:pStyle w:val="paragraph"/>
      </w:pPr>
      <w:r w:rsidRPr="00D414B9">
        <w:tab/>
        <w:t>(a)</w:t>
      </w:r>
      <w:r w:rsidRPr="00D414B9">
        <w:tab/>
        <w:t xml:space="preserve">the company eventually gives the </w:t>
      </w:r>
      <w:r w:rsidR="009953FD" w:rsidRPr="009953FD">
        <w:rPr>
          <w:position w:val="6"/>
          <w:sz w:val="16"/>
        </w:rPr>
        <w:t>*</w:t>
      </w:r>
      <w:r w:rsidRPr="00D414B9">
        <w:t>Industry Secretary:</w:t>
      </w:r>
    </w:p>
    <w:p w14:paraId="05855F92" w14:textId="46B05F39" w:rsidR="004A1A48" w:rsidRPr="00D414B9" w:rsidRDefault="004A1A48" w:rsidP="004A1A48">
      <w:pPr>
        <w:pStyle w:val="paragraphsub"/>
      </w:pPr>
      <w:r w:rsidRPr="00D414B9">
        <w:tab/>
        <w:t>(i)</w:t>
      </w:r>
      <w:r w:rsidRPr="00D414B9">
        <w:tab/>
        <w:t xml:space="preserve">for subsection (1)—a report about the activity for the previous income year that complies with </w:t>
      </w:r>
      <w:r w:rsidR="009953FD">
        <w:t>subsections 4</w:t>
      </w:r>
      <w:r w:rsidRPr="00D414B9">
        <w:t>19</w:t>
      </w:r>
      <w:r w:rsidR="009953FD">
        <w:noBreakHyphen/>
      </w:r>
      <w:r w:rsidRPr="00D414B9">
        <w:t>45(1) to (3); or</w:t>
      </w:r>
    </w:p>
    <w:p w14:paraId="68B00E4C" w14:textId="57922554" w:rsidR="004A1A48" w:rsidRPr="00D414B9" w:rsidRDefault="004A1A48" w:rsidP="004A1A48">
      <w:pPr>
        <w:pStyle w:val="paragraphsub"/>
      </w:pPr>
      <w:r w:rsidRPr="00D414B9">
        <w:tab/>
        <w:t>(ii)</w:t>
      </w:r>
      <w:r w:rsidRPr="00D414B9">
        <w:tab/>
        <w:t xml:space="preserve">for subsection (2)—the requested further information in a way that complies with </w:t>
      </w:r>
      <w:r w:rsidR="009953FD">
        <w:t>subsection 4</w:t>
      </w:r>
      <w:r w:rsidRPr="00D414B9">
        <w:t>19</w:t>
      </w:r>
      <w:r w:rsidR="009953FD">
        <w:noBreakHyphen/>
      </w:r>
      <w:r w:rsidRPr="00D414B9">
        <w:t>80(4); and</w:t>
      </w:r>
    </w:p>
    <w:p w14:paraId="45216488" w14:textId="77777777" w:rsidR="004A1A48" w:rsidRPr="00D414B9" w:rsidRDefault="004A1A48" w:rsidP="004A1A48">
      <w:pPr>
        <w:pStyle w:val="paragraph"/>
      </w:pPr>
      <w:r w:rsidRPr="00D414B9">
        <w:tab/>
        <w:t>(b)</w:t>
      </w:r>
      <w:r w:rsidRPr="00D414B9">
        <w:tab/>
        <w:t xml:space="preserve">the company applies to the Industry Secretary for the late report or information (the </w:t>
      </w:r>
      <w:r w:rsidRPr="00D414B9">
        <w:rPr>
          <w:b/>
          <w:i/>
        </w:rPr>
        <w:t>late material</w:t>
      </w:r>
      <w:r w:rsidRPr="00D414B9">
        <w:t>) to be accepted; and</w:t>
      </w:r>
    </w:p>
    <w:p w14:paraId="2D1A96F7" w14:textId="7F218E08" w:rsidR="004A1A48" w:rsidRPr="00D414B9" w:rsidRDefault="004A1A48" w:rsidP="004A1A48">
      <w:pPr>
        <w:pStyle w:val="paragraph"/>
      </w:pPr>
      <w:r w:rsidRPr="00D414B9">
        <w:tab/>
        <w:t>(c)</w:t>
      </w:r>
      <w:r w:rsidRPr="00D414B9">
        <w:tab/>
        <w:t xml:space="preserve">the application is in a form approved under </w:t>
      </w:r>
      <w:r w:rsidR="009953FD">
        <w:t>subsection 4</w:t>
      </w:r>
      <w:r w:rsidRPr="00D414B9">
        <w:t>19</w:t>
      </w:r>
      <w:r w:rsidR="009953FD">
        <w:noBreakHyphen/>
      </w:r>
      <w:r w:rsidRPr="00D414B9">
        <w:t>150(1); and</w:t>
      </w:r>
    </w:p>
    <w:p w14:paraId="701E483C" w14:textId="77777777" w:rsidR="004A1A48" w:rsidRPr="00D414B9" w:rsidRDefault="004A1A48" w:rsidP="004A1A48">
      <w:pPr>
        <w:pStyle w:val="paragraph"/>
      </w:pPr>
      <w:r w:rsidRPr="00D414B9">
        <w:tab/>
        <w:t>(d)</w:t>
      </w:r>
      <w:r w:rsidRPr="00D414B9">
        <w:tab/>
        <w:t>the Industry Secretary decides to accept the late material because the Industry Secretary is satisfied that the delay in giving the late material was due to exceptional circumstances beyond the company’s control; and</w:t>
      </w:r>
    </w:p>
    <w:p w14:paraId="54C62313" w14:textId="77777777" w:rsidR="004A1A48" w:rsidRPr="00D414B9" w:rsidRDefault="004A1A48" w:rsidP="004A1A48">
      <w:pPr>
        <w:pStyle w:val="paragraph"/>
      </w:pPr>
      <w:r w:rsidRPr="00D414B9">
        <w:tab/>
        <w:t>(e)</w:t>
      </w:r>
      <w:r w:rsidRPr="00D414B9">
        <w:tab/>
        <w:t>the company has paid the application fee (if any) prescribed by the regulations.</w:t>
      </w:r>
    </w:p>
    <w:p w14:paraId="503C84B7" w14:textId="77777777" w:rsidR="004A1A48" w:rsidRPr="00D414B9" w:rsidRDefault="004A1A48" w:rsidP="004A1A48">
      <w:pPr>
        <w:pStyle w:val="SubsectionHead"/>
      </w:pPr>
      <w:r w:rsidRPr="00D414B9">
        <w:t>Revocation on other grounds</w:t>
      </w:r>
    </w:p>
    <w:p w14:paraId="3CBC4123" w14:textId="59CD7A78" w:rsidR="004A1A48" w:rsidRPr="00D414B9" w:rsidRDefault="004A1A48" w:rsidP="004A1A48">
      <w:pPr>
        <w:pStyle w:val="subsection"/>
      </w:pPr>
      <w:r w:rsidRPr="00D414B9">
        <w:tab/>
        <w:t>(4)</w:t>
      </w:r>
      <w:r w:rsidRPr="00D414B9">
        <w:tab/>
        <w:t xml:space="preserve">The </w:t>
      </w:r>
      <w:r w:rsidR="009953FD" w:rsidRPr="009953FD">
        <w:rPr>
          <w:position w:val="6"/>
          <w:sz w:val="16"/>
        </w:rPr>
        <w:t>*</w:t>
      </w:r>
      <w:r w:rsidRPr="00D414B9">
        <w:t xml:space="preserve">Industry Secretary may decide to revoke all registrations of a </w:t>
      </w:r>
      <w:r w:rsidR="009953FD" w:rsidRPr="009953FD">
        <w:rPr>
          <w:position w:val="6"/>
          <w:sz w:val="16"/>
        </w:rPr>
        <w:t>*</w:t>
      </w:r>
      <w:r w:rsidRPr="00D414B9">
        <w:t>registered CMPTI processing activity if the Industry Secretary:</w:t>
      </w:r>
    </w:p>
    <w:p w14:paraId="1D1BC1B2" w14:textId="15EE326B" w:rsidR="004A1A48" w:rsidRPr="00D414B9" w:rsidRDefault="004A1A48" w:rsidP="004A1A48">
      <w:pPr>
        <w:pStyle w:val="paragraph"/>
      </w:pPr>
      <w:r w:rsidRPr="00D414B9">
        <w:tab/>
        <w:t>(a)</w:t>
      </w:r>
      <w:r w:rsidRPr="00D414B9">
        <w:tab/>
        <w:t xml:space="preserve">is satisfied that the first registration of the activity under </w:t>
      </w:r>
      <w:r w:rsidR="009953FD">
        <w:t>subsection 4</w:t>
      </w:r>
      <w:r w:rsidRPr="00D414B9">
        <w:t>19</w:t>
      </w:r>
      <w:r w:rsidR="009953FD">
        <w:noBreakHyphen/>
      </w:r>
      <w:r w:rsidRPr="00D414B9">
        <w:t>35(2) for any company:</w:t>
      </w:r>
    </w:p>
    <w:p w14:paraId="4CE2854E" w14:textId="77777777" w:rsidR="004A1A48" w:rsidRPr="00D414B9" w:rsidRDefault="004A1A48" w:rsidP="004A1A48">
      <w:pPr>
        <w:pStyle w:val="paragraphsub"/>
      </w:pPr>
      <w:r w:rsidRPr="00D414B9">
        <w:lastRenderedPageBreak/>
        <w:tab/>
        <w:t>(i)</w:t>
      </w:r>
      <w:r w:rsidRPr="00D414B9">
        <w:tab/>
        <w:t>was based on untrue, incorrect or incomplete information; or</w:t>
      </w:r>
    </w:p>
    <w:p w14:paraId="2920F1A8" w14:textId="77777777" w:rsidR="004A1A48" w:rsidRPr="00D414B9" w:rsidRDefault="004A1A48" w:rsidP="004A1A48">
      <w:pPr>
        <w:pStyle w:val="paragraphsub"/>
      </w:pPr>
      <w:r w:rsidRPr="00D414B9">
        <w:tab/>
        <w:t>(ii)</w:t>
      </w:r>
      <w:r w:rsidRPr="00D414B9">
        <w:tab/>
        <w:t>was obtained by fraud or serious misrepresentation; or</w:t>
      </w:r>
    </w:p>
    <w:p w14:paraId="6FE37838" w14:textId="46976500" w:rsidR="004A1A48" w:rsidRPr="00D414B9" w:rsidRDefault="004A1A48" w:rsidP="004A1A48">
      <w:pPr>
        <w:pStyle w:val="paragraph"/>
      </w:pPr>
      <w:r w:rsidRPr="00D414B9">
        <w:tab/>
        <w:t>(b)</w:t>
      </w:r>
      <w:r w:rsidRPr="00D414B9">
        <w:tab/>
        <w:t xml:space="preserve">is satisfied that no company ever satisfied the requirements to be entitled to a </w:t>
      </w:r>
      <w:r w:rsidR="009953FD" w:rsidRPr="009953FD">
        <w:rPr>
          <w:position w:val="6"/>
          <w:sz w:val="16"/>
        </w:rPr>
        <w:t>*</w:t>
      </w:r>
      <w:r w:rsidRPr="00D414B9">
        <w:t>CMPTI tax offset in relation to the activity.</w:t>
      </w:r>
    </w:p>
    <w:p w14:paraId="0487F369" w14:textId="77777777" w:rsidR="004A1A48" w:rsidRPr="00D414B9" w:rsidRDefault="004A1A48" w:rsidP="004A1A48">
      <w:pPr>
        <w:pStyle w:val="notetext"/>
      </w:pPr>
      <w:r w:rsidRPr="00D414B9">
        <w:t>Note:</w:t>
      </w:r>
      <w:r w:rsidRPr="00D414B9">
        <w:tab/>
        <w:t>This subsection can apply to a registration a company used to hold before it was transferred to the current holder.</w:t>
      </w:r>
    </w:p>
    <w:p w14:paraId="6E91A862" w14:textId="509282F6" w:rsidR="004A1A48" w:rsidRPr="00D414B9" w:rsidRDefault="004A1A48" w:rsidP="004A1A48">
      <w:pPr>
        <w:pStyle w:val="subsection"/>
      </w:pPr>
      <w:r w:rsidRPr="00D414B9">
        <w:tab/>
        <w:t>(5)</w:t>
      </w:r>
      <w:r w:rsidRPr="00D414B9">
        <w:tab/>
        <w:t xml:space="preserve">The </w:t>
      </w:r>
      <w:r w:rsidR="009953FD" w:rsidRPr="009953FD">
        <w:rPr>
          <w:position w:val="6"/>
          <w:sz w:val="16"/>
        </w:rPr>
        <w:t>*</w:t>
      </w:r>
      <w:r w:rsidRPr="00D414B9">
        <w:t xml:space="preserve">Industry Secretary may decide to revoke the registration of a </w:t>
      </w:r>
      <w:r w:rsidR="009953FD" w:rsidRPr="009953FD">
        <w:rPr>
          <w:position w:val="6"/>
          <w:sz w:val="16"/>
        </w:rPr>
        <w:t>*</w:t>
      </w:r>
      <w:r w:rsidRPr="00D414B9">
        <w:t>registered CMPTI processing activity of a company if the Industry Secretary:</w:t>
      </w:r>
    </w:p>
    <w:p w14:paraId="64F59C01" w14:textId="77777777" w:rsidR="004A1A48" w:rsidRPr="00D414B9" w:rsidRDefault="004A1A48" w:rsidP="004A1A48">
      <w:pPr>
        <w:pStyle w:val="paragraph"/>
      </w:pPr>
      <w:r w:rsidRPr="00D414B9">
        <w:tab/>
        <w:t>(a)</w:t>
      </w:r>
      <w:r w:rsidRPr="00D414B9">
        <w:tab/>
        <w:t>becomes satisfied that information provided by the company to the Industry Secretary during an income year in relation to the registration involved fraud or serious misrepresentation by or on behalf of the company; or</w:t>
      </w:r>
    </w:p>
    <w:p w14:paraId="3D6EBB7D" w14:textId="77777777" w:rsidR="004A1A48" w:rsidRPr="00D414B9" w:rsidRDefault="004A1A48" w:rsidP="004A1A48">
      <w:pPr>
        <w:pStyle w:val="paragraph"/>
      </w:pPr>
      <w:r w:rsidRPr="00D414B9">
        <w:tab/>
        <w:t>(b)</w:t>
      </w:r>
      <w:r w:rsidRPr="00D414B9">
        <w:tab/>
        <w:t>reasonably believes:</w:t>
      </w:r>
    </w:p>
    <w:p w14:paraId="5C1B7E2E" w14:textId="77777777" w:rsidR="004A1A48" w:rsidRPr="00D414B9" w:rsidRDefault="004A1A48" w:rsidP="004A1A48">
      <w:pPr>
        <w:pStyle w:val="paragraphsub"/>
      </w:pPr>
      <w:r w:rsidRPr="00D414B9">
        <w:tab/>
        <w:t>(i)</w:t>
      </w:r>
      <w:r w:rsidRPr="00D414B9">
        <w:tab/>
        <w:t>that, for an income year, the registration is not based on true, correct and complete information; or</w:t>
      </w:r>
    </w:p>
    <w:p w14:paraId="25C48766" w14:textId="484D700E" w:rsidR="004A1A48" w:rsidRPr="00D414B9" w:rsidRDefault="004A1A48" w:rsidP="004A1A48">
      <w:pPr>
        <w:pStyle w:val="paragraphsub"/>
      </w:pPr>
      <w:r w:rsidRPr="00D414B9">
        <w:tab/>
        <w:t>(ii)</w:t>
      </w:r>
      <w:r w:rsidRPr="00D414B9">
        <w:tab/>
        <w:t xml:space="preserve">that the company does not satisfy the requirements to be entitled to a </w:t>
      </w:r>
      <w:r w:rsidR="009953FD" w:rsidRPr="009953FD">
        <w:rPr>
          <w:position w:val="6"/>
          <w:sz w:val="16"/>
        </w:rPr>
        <w:t>*</w:t>
      </w:r>
      <w:r w:rsidRPr="00D414B9">
        <w:t>CMPTI tax offset in relation to the activity and an income year.</w:t>
      </w:r>
    </w:p>
    <w:p w14:paraId="7F8B21FA" w14:textId="77777777" w:rsidR="004A1A48" w:rsidRPr="00D414B9" w:rsidRDefault="004A1A48" w:rsidP="004A1A48">
      <w:pPr>
        <w:pStyle w:val="SubsectionHead"/>
      </w:pPr>
      <w:r w:rsidRPr="00D414B9">
        <w:t>Notice of decisions</w:t>
      </w:r>
    </w:p>
    <w:p w14:paraId="17A3706E" w14:textId="77777777" w:rsidR="004A1A48" w:rsidRPr="00D414B9" w:rsidRDefault="004A1A48" w:rsidP="004A1A48">
      <w:pPr>
        <w:pStyle w:val="subsection"/>
      </w:pPr>
      <w:r w:rsidRPr="00D414B9">
        <w:tab/>
        <w:t>(6)</w:t>
      </w:r>
      <w:r w:rsidRPr="00D414B9">
        <w:tab/>
        <w:t>The Industry Secretary must, within 30 days after making a decision under paragraph (3)(d) or subsection (4) or (5), give written notice of the decision to:</w:t>
      </w:r>
    </w:p>
    <w:p w14:paraId="741CE222" w14:textId="77777777" w:rsidR="004A1A48" w:rsidRPr="00D414B9" w:rsidRDefault="004A1A48" w:rsidP="004A1A48">
      <w:pPr>
        <w:pStyle w:val="paragraph"/>
      </w:pPr>
      <w:r w:rsidRPr="00D414B9">
        <w:tab/>
        <w:t>(a)</w:t>
      </w:r>
      <w:r w:rsidRPr="00D414B9">
        <w:tab/>
        <w:t>the company, or each company, that holds or held a registration affected by the decision; and</w:t>
      </w:r>
    </w:p>
    <w:p w14:paraId="131C18B5" w14:textId="77777777" w:rsidR="004A1A48" w:rsidRPr="00D414B9" w:rsidRDefault="004A1A48" w:rsidP="004A1A48">
      <w:pPr>
        <w:pStyle w:val="paragraph"/>
      </w:pPr>
      <w:r w:rsidRPr="00D414B9">
        <w:tab/>
        <w:t>(b)</w:t>
      </w:r>
      <w:r w:rsidRPr="00D414B9">
        <w:tab/>
        <w:t>the Commissioner.</w:t>
      </w:r>
    </w:p>
    <w:p w14:paraId="37EC9007" w14:textId="08CA2EFB" w:rsidR="004A1A48" w:rsidRPr="00D414B9" w:rsidRDefault="004A1A48" w:rsidP="004A1A48">
      <w:pPr>
        <w:pStyle w:val="ActHead5"/>
      </w:pPr>
      <w:bookmarkStart w:id="791" w:name="_Toc201756204"/>
      <w:bookmarkStart w:id="792" w:name="_Hlk181019289"/>
      <w:r w:rsidRPr="00E06040">
        <w:rPr>
          <w:rStyle w:val="CharSectno"/>
        </w:rPr>
        <w:t>419</w:t>
      </w:r>
      <w:r w:rsidR="009953FD">
        <w:rPr>
          <w:rStyle w:val="CharSectno"/>
        </w:rPr>
        <w:noBreakHyphen/>
      </w:r>
      <w:r w:rsidRPr="00E06040">
        <w:rPr>
          <w:rStyle w:val="CharSectno"/>
        </w:rPr>
        <w:t>75</w:t>
      </w:r>
      <w:r w:rsidRPr="00D414B9">
        <w:t xml:space="preserve">  Effect of revocations</w:t>
      </w:r>
      <w:bookmarkEnd w:id="791"/>
    </w:p>
    <w:bookmarkEnd w:id="792"/>
    <w:p w14:paraId="095E1FD5" w14:textId="1C21F652" w:rsidR="004A1A48" w:rsidRPr="00D414B9" w:rsidRDefault="004A1A48" w:rsidP="004A1A48">
      <w:pPr>
        <w:pStyle w:val="subsection"/>
      </w:pPr>
      <w:r w:rsidRPr="00D414B9">
        <w:tab/>
        <w:t>(1)</w:t>
      </w:r>
      <w:r w:rsidRPr="00D414B9">
        <w:tab/>
        <w:t xml:space="preserve">If the registration of a </w:t>
      </w:r>
      <w:r w:rsidR="009953FD" w:rsidRPr="009953FD">
        <w:rPr>
          <w:position w:val="6"/>
          <w:sz w:val="16"/>
        </w:rPr>
        <w:t>*</w:t>
      </w:r>
      <w:r w:rsidRPr="00D414B9">
        <w:t xml:space="preserve">registered CMPTI processing activity of a company is revoked under </w:t>
      </w:r>
      <w:r w:rsidR="009953FD">
        <w:t>subsection 4</w:t>
      </w:r>
      <w:r w:rsidRPr="00D414B9">
        <w:t>19</w:t>
      </w:r>
      <w:r w:rsidR="009953FD">
        <w:noBreakHyphen/>
      </w:r>
      <w:r w:rsidRPr="00D414B9">
        <w:t>70(4), the activity is taken, for the purposes of this Division, never to have been registered for the company and any income year.</w:t>
      </w:r>
    </w:p>
    <w:p w14:paraId="7AF7E632" w14:textId="5FDDE4E3" w:rsidR="004A1A48" w:rsidRPr="00D414B9" w:rsidRDefault="004A1A48" w:rsidP="004A1A48">
      <w:pPr>
        <w:pStyle w:val="notetext"/>
      </w:pPr>
      <w:r w:rsidRPr="00D414B9">
        <w:lastRenderedPageBreak/>
        <w:t>Note:</w:t>
      </w:r>
      <w:r w:rsidRPr="00D414B9">
        <w:tab/>
        <w:t xml:space="preserve">This means that if an assessment of a company’s income tax for an income year is made on the basis that the company is entitled to the CMPTI tax offset for the activity, the assessment will be amended to take account of the fact that the company was never entitled to the offset for the activity (see </w:t>
      </w:r>
      <w:r w:rsidR="009953FD">
        <w:t>section 4</w:t>
      </w:r>
      <w:r w:rsidRPr="00D414B9">
        <w:t>19</w:t>
      </w:r>
      <w:r w:rsidR="009953FD">
        <w:noBreakHyphen/>
      </w:r>
      <w:r w:rsidRPr="00D414B9">
        <w:t>90).</w:t>
      </w:r>
    </w:p>
    <w:p w14:paraId="134718BC" w14:textId="22D2E9AF" w:rsidR="004A1A48" w:rsidRPr="00D414B9" w:rsidRDefault="004A1A48" w:rsidP="004A1A48">
      <w:pPr>
        <w:pStyle w:val="subsection"/>
      </w:pPr>
      <w:r w:rsidRPr="00D414B9">
        <w:tab/>
        <w:t>(2)</w:t>
      </w:r>
      <w:r w:rsidRPr="00D414B9">
        <w:tab/>
        <w:t xml:space="preserve">If the registration of a </w:t>
      </w:r>
      <w:r w:rsidR="009953FD" w:rsidRPr="009953FD">
        <w:rPr>
          <w:position w:val="6"/>
          <w:sz w:val="16"/>
        </w:rPr>
        <w:t>*</w:t>
      </w:r>
      <w:r w:rsidRPr="00D414B9">
        <w:t xml:space="preserve">registered CMPTI processing activity of a company is revoked under </w:t>
      </w:r>
      <w:r w:rsidR="009953FD">
        <w:t>subsection 4</w:t>
      </w:r>
      <w:r w:rsidRPr="00D414B9">
        <w:t>19</w:t>
      </w:r>
      <w:r w:rsidR="009953FD">
        <w:noBreakHyphen/>
      </w:r>
      <w:r w:rsidRPr="00D414B9">
        <w:t>70(1), (2) or (5), the revocation applies in relation to the income year referred to in that subsection and each later income year.</w:t>
      </w:r>
    </w:p>
    <w:p w14:paraId="298C8E7C" w14:textId="244F4AC6" w:rsidR="004A1A48" w:rsidRPr="00D414B9" w:rsidRDefault="004A1A48" w:rsidP="004A1A48">
      <w:pPr>
        <w:pStyle w:val="subsection"/>
      </w:pPr>
      <w:r w:rsidRPr="00D414B9">
        <w:tab/>
        <w:t>(3)</w:t>
      </w:r>
      <w:r w:rsidRPr="00D414B9">
        <w:tab/>
        <w:t xml:space="preserve">Subsection (1), or subsection (2) to the extent that it relates to a revocation under </w:t>
      </w:r>
      <w:r w:rsidR="009953FD">
        <w:t>subsection 4</w:t>
      </w:r>
      <w:r w:rsidRPr="00D414B9">
        <w:t>19</w:t>
      </w:r>
      <w:r w:rsidR="009953FD">
        <w:noBreakHyphen/>
      </w:r>
      <w:r w:rsidRPr="00D414B9">
        <w:t>70(5), does not apply for the purposes of:</w:t>
      </w:r>
    </w:p>
    <w:p w14:paraId="1042E8A4" w14:textId="0B210389" w:rsidR="004A1A48" w:rsidRPr="00D414B9" w:rsidRDefault="004A1A48" w:rsidP="004A1A48">
      <w:pPr>
        <w:pStyle w:val="paragraph"/>
      </w:pPr>
      <w:r w:rsidRPr="00D414B9">
        <w:tab/>
        <w:t>(a)</w:t>
      </w:r>
      <w:r w:rsidRPr="00D414B9">
        <w:tab/>
        <w:t xml:space="preserve">the operation of </w:t>
      </w:r>
      <w:r w:rsidR="009953FD">
        <w:t>section 4</w:t>
      </w:r>
      <w:r w:rsidRPr="00D414B9">
        <w:t>19</w:t>
      </w:r>
      <w:r w:rsidR="009953FD">
        <w:noBreakHyphen/>
      </w:r>
      <w:r w:rsidRPr="00D414B9">
        <w:t>70, this section or Subdivision 419</w:t>
      </w:r>
      <w:r w:rsidR="009953FD">
        <w:noBreakHyphen/>
      </w:r>
      <w:r w:rsidRPr="00D414B9">
        <w:t>E; or</w:t>
      </w:r>
    </w:p>
    <w:p w14:paraId="71E39AE4" w14:textId="34D1A4D5" w:rsidR="004A1A48" w:rsidRPr="00D414B9" w:rsidRDefault="004A1A48" w:rsidP="004A1A48">
      <w:pPr>
        <w:pStyle w:val="paragraph"/>
      </w:pPr>
      <w:r w:rsidRPr="00D414B9">
        <w:tab/>
        <w:t>(b)</w:t>
      </w:r>
      <w:r w:rsidRPr="00D414B9">
        <w:tab/>
        <w:t xml:space="preserve">a review by a court or the </w:t>
      </w:r>
      <w:r w:rsidR="009953FD" w:rsidRPr="009953FD">
        <w:rPr>
          <w:position w:val="6"/>
          <w:sz w:val="16"/>
        </w:rPr>
        <w:t>*</w:t>
      </w:r>
      <w:r w:rsidRPr="00D414B9">
        <w:t>ART of the decision to revoke the registration.</w:t>
      </w:r>
    </w:p>
    <w:p w14:paraId="43BA0953" w14:textId="4314D751" w:rsidR="004A1A48" w:rsidRPr="00D414B9" w:rsidRDefault="004A1A48" w:rsidP="004A1A48">
      <w:pPr>
        <w:pStyle w:val="ActHead5"/>
      </w:pPr>
      <w:bookmarkStart w:id="793" w:name="_Toc201756205"/>
      <w:bookmarkStart w:id="794" w:name="_Hlk181019290"/>
      <w:r w:rsidRPr="00E06040">
        <w:rPr>
          <w:rStyle w:val="CharSectno"/>
        </w:rPr>
        <w:t>419</w:t>
      </w:r>
      <w:r w:rsidR="009953FD">
        <w:rPr>
          <w:rStyle w:val="CharSectno"/>
        </w:rPr>
        <w:noBreakHyphen/>
      </w:r>
      <w:r w:rsidRPr="00E06040">
        <w:rPr>
          <w:rStyle w:val="CharSectno"/>
        </w:rPr>
        <w:t>80</w:t>
      </w:r>
      <w:r w:rsidRPr="00D414B9">
        <w:t xml:space="preserve">  Industry Secretary may request further information</w:t>
      </w:r>
      <w:bookmarkEnd w:id="793"/>
    </w:p>
    <w:bookmarkEnd w:id="794"/>
    <w:p w14:paraId="53048F97" w14:textId="37D7A6F3" w:rsidR="004A1A48" w:rsidRPr="00D414B9" w:rsidRDefault="004A1A48" w:rsidP="004A1A48">
      <w:pPr>
        <w:pStyle w:val="subsection"/>
      </w:pPr>
      <w:r w:rsidRPr="00D414B9">
        <w:tab/>
        <w:t>(1)</w:t>
      </w:r>
      <w:r w:rsidRPr="00D414B9">
        <w:tab/>
        <w:t xml:space="preserve">The </w:t>
      </w:r>
      <w:r w:rsidR="009953FD" w:rsidRPr="009953FD">
        <w:rPr>
          <w:position w:val="6"/>
          <w:sz w:val="16"/>
        </w:rPr>
        <w:t>*</w:t>
      </w:r>
      <w:r w:rsidRPr="00D414B9">
        <w:t>Industry Secretary may request an applicant under:</w:t>
      </w:r>
    </w:p>
    <w:p w14:paraId="710576E8" w14:textId="3E69086C" w:rsidR="004A1A48" w:rsidRPr="00D414B9" w:rsidRDefault="004A1A48" w:rsidP="004A1A48">
      <w:pPr>
        <w:pStyle w:val="paragraph"/>
      </w:pPr>
      <w:r w:rsidRPr="00D414B9">
        <w:tab/>
        <w:t>(a)</w:t>
      </w:r>
      <w:r w:rsidRPr="00D414B9">
        <w:tab/>
      </w:r>
      <w:r w:rsidR="009953FD">
        <w:t>subsection 4</w:t>
      </w:r>
      <w:r w:rsidRPr="00D414B9">
        <w:t>19</w:t>
      </w:r>
      <w:r w:rsidR="009953FD">
        <w:noBreakHyphen/>
      </w:r>
      <w:r w:rsidRPr="00D414B9">
        <w:t>35(2) (about registrations); or</w:t>
      </w:r>
    </w:p>
    <w:p w14:paraId="79AFA76D" w14:textId="44BC1552" w:rsidR="004A1A48" w:rsidRPr="00D414B9" w:rsidRDefault="004A1A48" w:rsidP="004A1A48">
      <w:pPr>
        <w:pStyle w:val="paragraph"/>
      </w:pPr>
      <w:r w:rsidRPr="00D414B9">
        <w:tab/>
        <w:t>(b)</w:t>
      </w:r>
      <w:r w:rsidRPr="00D414B9">
        <w:tab/>
      </w:r>
      <w:r w:rsidR="009953FD">
        <w:t>subsection 4</w:t>
      </w:r>
      <w:r w:rsidRPr="00D414B9">
        <w:t>19</w:t>
      </w:r>
      <w:r w:rsidR="009953FD">
        <w:noBreakHyphen/>
      </w:r>
      <w:r w:rsidRPr="00D414B9">
        <w:t>55(2) (about transfers); or</w:t>
      </w:r>
    </w:p>
    <w:p w14:paraId="62B6F842" w14:textId="2AE5BA56" w:rsidR="004A1A48" w:rsidRPr="00D414B9" w:rsidRDefault="004A1A48" w:rsidP="004A1A48">
      <w:pPr>
        <w:pStyle w:val="paragraph"/>
      </w:pPr>
      <w:r w:rsidRPr="00D414B9">
        <w:tab/>
        <w:t>(c)</w:t>
      </w:r>
      <w:r w:rsidRPr="00D414B9">
        <w:tab/>
      </w:r>
      <w:r w:rsidR="009953FD">
        <w:t>subsection 4</w:t>
      </w:r>
      <w:r w:rsidRPr="00D414B9">
        <w:t>19</w:t>
      </w:r>
      <w:r w:rsidR="009953FD">
        <w:noBreakHyphen/>
      </w:r>
      <w:r w:rsidRPr="00D414B9">
        <w:t>60(1) (about variations); or</w:t>
      </w:r>
    </w:p>
    <w:p w14:paraId="205ED8F7" w14:textId="52B8BADB" w:rsidR="004A1A48" w:rsidRPr="00D414B9" w:rsidRDefault="004A1A48" w:rsidP="004A1A48">
      <w:pPr>
        <w:pStyle w:val="paragraph"/>
      </w:pPr>
      <w:r w:rsidRPr="00D414B9">
        <w:tab/>
        <w:t>(d)</w:t>
      </w:r>
      <w:r w:rsidRPr="00D414B9">
        <w:tab/>
      </w:r>
      <w:r w:rsidR="009953FD">
        <w:t>subsection 4</w:t>
      </w:r>
      <w:r w:rsidRPr="00D414B9">
        <w:t>19</w:t>
      </w:r>
      <w:r w:rsidR="009953FD">
        <w:noBreakHyphen/>
      </w:r>
      <w:r w:rsidRPr="00D414B9">
        <w:t>70(3) (about late material);</w:t>
      </w:r>
    </w:p>
    <w:p w14:paraId="71B63F2A" w14:textId="77777777" w:rsidR="004A1A48" w:rsidRPr="00D414B9" w:rsidRDefault="004A1A48" w:rsidP="004A1A48">
      <w:pPr>
        <w:pStyle w:val="subsection2"/>
      </w:pPr>
      <w:r w:rsidRPr="00D414B9">
        <w:t>to give specified information, or specified kinds of information, to the Industry Secretary about the application.</w:t>
      </w:r>
    </w:p>
    <w:p w14:paraId="77A21A60" w14:textId="46243A0F" w:rsidR="004A1A48" w:rsidRPr="00D414B9" w:rsidRDefault="004A1A48" w:rsidP="004A1A48">
      <w:pPr>
        <w:pStyle w:val="subsection"/>
      </w:pPr>
      <w:r w:rsidRPr="00D414B9">
        <w:tab/>
        <w:t>(2)</w:t>
      </w:r>
      <w:r w:rsidRPr="00D414B9">
        <w:tab/>
        <w:t xml:space="preserve">The </w:t>
      </w:r>
      <w:r w:rsidR="009953FD" w:rsidRPr="009953FD">
        <w:rPr>
          <w:position w:val="6"/>
          <w:sz w:val="16"/>
        </w:rPr>
        <w:t>*</w:t>
      </w:r>
      <w:r w:rsidRPr="00D414B9">
        <w:t xml:space="preserve">Industry Secretary may request a company that has a </w:t>
      </w:r>
      <w:r w:rsidR="009953FD" w:rsidRPr="009953FD">
        <w:rPr>
          <w:position w:val="6"/>
          <w:sz w:val="16"/>
        </w:rPr>
        <w:t>*</w:t>
      </w:r>
      <w:r w:rsidRPr="00D414B9">
        <w:t>registered CMPTI processing activity to give specified information, or specified kinds of information, to the Industry Secretary about the registration within:</w:t>
      </w:r>
    </w:p>
    <w:p w14:paraId="20DAD947" w14:textId="2F0F1CEF" w:rsidR="004A1A48" w:rsidRPr="00D414B9" w:rsidRDefault="004A1A48" w:rsidP="004A1A48">
      <w:pPr>
        <w:pStyle w:val="paragraph"/>
      </w:pPr>
      <w:r w:rsidRPr="00D414B9">
        <w:tab/>
        <w:t>(a)</w:t>
      </w:r>
      <w:r w:rsidRPr="00D414B9">
        <w:tab/>
        <w:t>the 30</w:t>
      </w:r>
      <w:r w:rsidR="009953FD">
        <w:noBreakHyphen/>
      </w:r>
      <w:r w:rsidRPr="00D414B9">
        <w:t>day period starting when the request is given; or</w:t>
      </w:r>
    </w:p>
    <w:p w14:paraId="06CE2AC6" w14:textId="77777777" w:rsidR="004A1A48" w:rsidRPr="00D414B9" w:rsidRDefault="004A1A48" w:rsidP="004A1A48">
      <w:pPr>
        <w:pStyle w:val="paragraph"/>
      </w:pPr>
      <w:r w:rsidRPr="00D414B9">
        <w:tab/>
        <w:t>(b)</w:t>
      </w:r>
      <w:r w:rsidRPr="00D414B9">
        <w:tab/>
        <w:t>such longer period as the Industry Secretary allows.</w:t>
      </w:r>
    </w:p>
    <w:p w14:paraId="2E4BA753" w14:textId="77777777" w:rsidR="004A1A48" w:rsidRPr="00D414B9" w:rsidRDefault="004A1A48" w:rsidP="004A1A48">
      <w:pPr>
        <w:pStyle w:val="subsection2"/>
      </w:pPr>
      <w:r w:rsidRPr="00D414B9">
        <w:t>The request must mention that the registration will be suspended and then revoked if the request is not complied with.</w:t>
      </w:r>
    </w:p>
    <w:p w14:paraId="275EFA3D" w14:textId="4276DF9C" w:rsidR="004A1A48" w:rsidRPr="00D414B9" w:rsidRDefault="004A1A48" w:rsidP="004A1A48">
      <w:pPr>
        <w:pStyle w:val="subsection"/>
      </w:pPr>
      <w:r w:rsidRPr="00D414B9">
        <w:lastRenderedPageBreak/>
        <w:tab/>
        <w:t>(3)</w:t>
      </w:r>
      <w:r w:rsidRPr="00D414B9">
        <w:tab/>
        <w:t xml:space="preserve">The </w:t>
      </w:r>
      <w:r w:rsidR="009953FD" w:rsidRPr="009953FD">
        <w:rPr>
          <w:position w:val="6"/>
          <w:sz w:val="16"/>
        </w:rPr>
        <w:t>*</w:t>
      </w:r>
      <w:r w:rsidRPr="00D414B9">
        <w:t>Industry Secretary need not consider an application while waiting for information requested under subsection (1) about the application.</w:t>
      </w:r>
    </w:p>
    <w:p w14:paraId="01B2BCE6" w14:textId="5AF0150E" w:rsidR="004A1A48" w:rsidRPr="00D414B9" w:rsidRDefault="004A1A48" w:rsidP="004A1A48">
      <w:pPr>
        <w:pStyle w:val="subsection"/>
      </w:pPr>
      <w:r w:rsidRPr="00D414B9">
        <w:tab/>
        <w:t>(4)</w:t>
      </w:r>
      <w:r w:rsidRPr="00D414B9">
        <w:tab/>
        <w:t xml:space="preserve">A request under subsection (1) or (2) may be for the information or kinds of information to be given in a form approved under </w:t>
      </w:r>
      <w:r w:rsidR="009953FD">
        <w:t>subsection 4</w:t>
      </w:r>
      <w:r w:rsidRPr="00D414B9">
        <w:t>19</w:t>
      </w:r>
      <w:r w:rsidR="009953FD">
        <w:noBreakHyphen/>
      </w:r>
      <w:r w:rsidRPr="00D414B9">
        <w:t>150(1).</w:t>
      </w:r>
    </w:p>
    <w:p w14:paraId="410562A6" w14:textId="0E9D2E4A" w:rsidR="004A1A48" w:rsidRPr="00D414B9" w:rsidRDefault="004A1A48" w:rsidP="004A1A48">
      <w:pPr>
        <w:pStyle w:val="ActHead5"/>
      </w:pPr>
      <w:bookmarkStart w:id="795" w:name="_Toc201756206"/>
      <w:bookmarkStart w:id="796" w:name="_Hlk181019291"/>
      <w:r w:rsidRPr="00E06040">
        <w:rPr>
          <w:rStyle w:val="CharSectno"/>
        </w:rPr>
        <w:t>419</w:t>
      </w:r>
      <w:r w:rsidR="009953FD">
        <w:rPr>
          <w:rStyle w:val="CharSectno"/>
        </w:rPr>
        <w:noBreakHyphen/>
      </w:r>
      <w:r w:rsidRPr="00E06040">
        <w:rPr>
          <w:rStyle w:val="CharSectno"/>
        </w:rPr>
        <w:t>85</w:t>
      </w:r>
      <w:r w:rsidRPr="00D414B9">
        <w:t xml:space="preserve">  Advising the Commissioner about a registration</w:t>
      </w:r>
      <w:bookmarkEnd w:id="795"/>
    </w:p>
    <w:bookmarkEnd w:id="796"/>
    <w:p w14:paraId="06A662C3" w14:textId="4B91C3EA" w:rsidR="004A1A48" w:rsidRPr="00D414B9" w:rsidRDefault="004A1A48" w:rsidP="004A1A48">
      <w:pPr>
        <w:pStyle w:val="subsection"/>
      </w:pPr>
      <w:r w:rsidRPr="00D414B9">
        <w:tab/>
      </w:r>
      <w:r w:rsidRPr="00D414B9">
        <w:tab/>
        <w:t xml:space="preserve">Based on all information the </w:t>
      </w:r>
      <w:r w:rsidR="009953FD" w:rsidRPr="009953FD">
        <w:rPr>
          <w:position w:val="6"/>
          <w:sz w:val="16"/>
        </w:rPr>
        <w:t>*</w:t>
      </w:r>
      <w:r w:rsidRPr="00D414B9">
        <w:t xml:space="preserve">Industry Secretary has about a company’s registration of a </w:t>
      </w:r>
      <w:r w:rsidR="009953FD" w:rsidRPr="009953FD">
        <w:rPr>
          <w:position w:val="6"/>
          <w:sz w:val="16"/>
        </w:rPr>
        <w:t>*</w:t>
      </w:r>
      <w:r w:rsidRPr="00D414B9">
        <w:t>registered CMPTI processing activity for an income year, the Industry Secretary must advise the Commissioner:</w:t>
      </w:r>
    </w:p>
    <w:p w14:paraId="38277EE6" w14:textId="77777777" w:rsidR="004A1A48" w:rsidRPr="00D414B9" w:rsidRDefault="004A1A48" w:rsidP="004A1A48">
      <w:pPr>
        <w:pStyle w:val="paragraph"/>
      </w:pPr>
      <w:r w:rsidRPr="00D414B9">
        <w:tab/>
        <w:t>(a)</w:t>
      </w:r>
      <w:r w:rsidRPr="00D414B9">
        <w:tab/>
        <w:t>whether the activity is being carried on in accordance with the registration; and</w:t>
      </w:r>
    </w:p>
    <w:p w14:paraId="5E3C0FE6" w14:textId="084FECC8" w:rsidR="004A1A48" w:rsidRPr="00D414B9" w:rsidRDefault="004A1A48" w:rsidP="004A1A48">
      <w:pPr>
        <w:pStyle w:val="paragraph"/>
      </w:pPr>
      <w:r w:rsidRPr="00D414B9">
        <w:tab/>
        <w:t>(b)</w:t>
      </w:r>
      <w:r w:rsidRPr="00D414B9">
        <w:tab/>
        <w:t xml:space="preserve">whether the company is carrying on any </w:t>
      </w:r>
      <w:r w:rsidR="009953FD" w:rsidRPr="009953FD">
        <w:rPr>
          <w:position w:val="6"/>
          <w:sz w:val="16"/>
        </w:rPr>
        <w:t>*</w:t>
      </w:r>
      <w:r w:rsidRPr="00D414B9">
        <w:t>CMPTI processing activities during the income year that are not registered CMPTI processing activities; and</w:t>
      </w:r>
    </w:p>
    <w:p w14:paraId="413ADC4C" w14:textId="77777777" w:rsidR="004A1A48" w:rsidRPr="00D414B9" w:rsidRDefault="004A1A48" w:rsidP="004A1A48">
      <w:pPr>
        <w:pStyle w:val="paragraph"/>
      </w:pPr>
      <w:r w:rsidRPr="00D414B9">
        <w:tab/>
        <w:t>(c)</w:t>
      </w:r>
      <w:r w:rsidRPr="00D414B9">
        <w:tab/>
        <w:t>whether the company is carrying on any other activities during the income year that the Industry Secretary believes may be relevant to the Commissioner’s administration of this Division.</w:t>
      </w:r>
    </w:p>
    <w:p w14:paraId="0A221F1D" w14:textId="77777777" w:rsidR="004A1A48" w:rsidRPr="00D414B9" w:rsidRDefault="004A1A48" w:rsidP="004A1A48">
      <w:pPr>
        <w:pStyle w:val="notetext"/>
      </w:pPr>
      <w:r w:rsidRPr="00D414B9">
        <w:t>Note:</w:t>
      </w:r>
      <w:r w:rsidRPr="00D414B9">
        <w:tab/>
        <w:t>Such advice could be based on information from sources including:</w:t>
      </w:r>
    </w:p>
    <w:p w14:paraId="5A10444B" w14:textId="370C0FA5" w:rsidR="004A1A48" w:rsidRPr="00D414B9" w:rsidRDefault="004A1A48" w:rsidP="004A1A48">
      <w:pPr>
        <w:pStyle w:val="notepara"/>
      </w:pPr>
      <w:r w:rsidRPr="00D414B9">
        <w:t>(a)</w:t>
      </w:r>
      <w:r w:rsidRPr="00D414B9">
        <w:tab/>
        <w:t xml:space="preserve">applications under </w:t>
      </w:r>
      <w:r w:rsidR="009953FD">
        <w:t>sections 4</w:t>
      </w:r>
      <w:r w:rsidRPr="00D414B9">
        <w:t>19</w:t>
      </w:r>
      <w:r w:rsidR="009953FD">
        <w:noBreakHyphen/>
      </w:r>
      <w:r w:rsidRPr="00D414B9">
        <w:t>35, 419</w:t>
      </w:r>
      <w:r w:rsidR="009953FD">
        <w:noBreakHyphen/>
      </w:r>
      <w:r w:rsidRPr="00D414B9">
        <w:t>55 and 419</w:t>
      </w:r>
      <w:r w:rsidR="009953FD">
        <w:noBreakHyphen/>
      </w:r>
      <w:r w:rsidRPr="00D414B9">
        <w:t>60; and</w:t>
      </w:r>
    </w:p>
    <w:p w14:paraId="3D18EA41" w14:textId="7ABF236B" w:rsidR="004A1A48" w:rsidRPr="00D414B9" w:rsidRDefault="004A1A48" w:rsidP="004A1A48">
      <w:pPr>
        <w:pStyle w:val="notepara"/>
      </w:pPr>
      <w:r w:rsidRPr="00D414B9">
        <w:t>(b)</w:t>
      </w:r>
      <w:r w:rsidRPr="00D414B9">
        <w:tab/>
        <w:t xml:space="preserve">annual reports given under </w:t>
      </w:r>
      <w:r w:rsidR="009953FD">
        <w:t>section 4</w:t>
      </w:r>
      <w:r w:rsidRPr="00D414B9">
        <w:t>19</w:t>
      </w:r>
      <w:r w:rsidR="009953FD">
        <w:noBreakHyphen/>
      </w:r>
      <w:r w:rsidRPr="00D414B9">
        <w:t>45; and</w:t>
      </w:r>
    </w:p>
    <w:p w14:paraId="7FDFA6DC" w14:textId="5D79AF0B" w:rsidR="004A1A48" w:rsidRPr="00D414B9" w:rsidRDefault="004A1A48" w:rsidP="004A1A48">
      <w:pPr>
        <w:pStyle w:val="notepara"/>
      </w:pPr>
      <w:r w:rsidRPr="00D414B9">
        <w:t>(c)</w:t>
      </w:r>
      <w:r w:rsidRPr="00D414B9">
        <w:tab/>
        <w:t xml:space="preserve">requests made under </w:t>
      </w:r>
      <w:r w:rsidR="009953FD">
        <w:t>section 4</w:t>
      </w:r>
      <w:r w:rsidRPr="00D414B9">
        <w:t>19</w:t>
      </w:r>
      <w:r w:rsidR="009953FD">
        <w:noBreakHyphen/>
      </w:r>
      <w:r w:rsidRPr="00D414B9">
        <w:t>80.</w:t>
      </w:r>
    </w:p>
    <w:p w14:paraId="421151AA" w14:textId="24F6CC0A" w:rsidR="004A1A48" w:rsidRPr="00D414B9" w:rsidRDefault="004A1A48" w:rsidP="004A1A48">
      <w:pPr>
        <w:pStyle w:val="ActHead5"/>
      </w:pPr>
      <w:bookmarkStart w:id="797" w:name="_Toc201756207"/>
      <w:bookmarkStart w:id="798" w:name="_Hlk181019292"/>
      <w:r w:rsidRPr="00E06040">
        <w:rPr>
          <w:rStyle w:val="CharSectno"/>
        </w:rPr>
        <w:t>419</w:t>
      </w:r>
      <w:r w:rsidR="009953FD">
        <w:rPr>
          <w:rStyle w:val="CharSectno"/>
        </w:rPr>
        <w:noBreakHyphen/>
      </w:r>
      <w:r w:rsidRPr="00E06040">
        <w:rPr>
          <w:rStyle w:val="CharSectno"/>
        </w:rPr>
        <w:t>90</w:t>
      </w:r>
      <w:r w:rsidRPr="00D414B9">
        <w:t xml:space="preserve">  Amendment of assessments</w:t>
      </w:r>
      <w:bookmarkEnd w:id="797"/>
    </w:p>
    <w:bookmarkEnd w:id="798"/>
    <w:p w14:paraId="2D76B775" w14:textId="6D66D761" w:rsidR="004A1A48" w:rsidRPr="00D414B9" w:rsidRDefault="004A1A48" w:rsidP="004A1A48">
      <w:pPr>
        <w:pStyle w:val="subsection"/>
      </w:pPr>
      <w:r w:rsidRPr="00D414B9">
        <w:tab/>
      </w:r>
      <w:r w:rsidRPr="00D414B9">
        <w:tab/>
        <w:t>Section 170 of the</w:t>
      </w:r>
      <w:r w:rsidRPr="00D414B9">
        <w:rPr>
          <w:i/>
        </w:rPr>
        <w:t xml:space="preserve"> Income Tax Assessment Act 1936</w:t>
      </w:r>
      <w:r w:rsidRPr="00D414B9">
        <w:t xml:space="preserve"> does not prevent the amendment of an assessment given to a company for the purposes of giving effect to this Division for an income year if the registration of a </w:t>
      </w:r>
      <w:r w:rsidR="009953FD" w:rsidRPr="009953FD">
        <w:rPr>
          <w:position w:val="6"/>
          <w:sz w:val="16"/>
        </w:rPr>
        <w:t>*</w:t>
      </w:r>
      <w:r w:rsidRPr="00D414B9">
        <w:t>registered CMPTI processing activity for the company is transferred, varied, suspended or revoked.</w:t>
      </w:r>
    </w:p>
    <w:p w14:paraId="3E68CF08" w14:textId="77777777" w:rsidR="004A1A48" w:rsidRPr="00D414B9" w:rsidRDefault="004A1A48" w:rsidP="004A1A48">
      <w:pPr>
        <w:pStyle w:val="notetext"/>
      </w:pPr>
      <w:r w:rsidRPr="00D414B9">
        <w:t>Note:</w:t>
      </w:r>
      <w:r w:rsidRPr="00D414B9">
        <w:tab/>
        <w:t xml:space="preserve">Section 170 of the </w:t>
      </w:r>
      <w:r w:rsidRPr="00D414B9">
        <w:rPr>
          <w:i/>
        </w:rPr>
        <w:t>Income Tax Assessment Act 1936</w:t>
      </w:r>
      <w:r w:rsidRPr="00D414B9">
        <w:t xml:space="preserve"> specifies the periods within which assessments may be amended.</w:t>
      </w:r>
    </w:p>
    <w:p w14:paraId="55DB4357" w14:textId="7C30142E" w:rsidR="004A1A48" w:rsidRPr="00D414B9" w:rsidRDefault="004A1A48" w:rsidP="004A1A48">
      <w:pPr>
        <w:pStyle w:val="ActHead4"/>
      </w:pPr>
      <w:bookmarkStart w:id="799" w:name="_Toc201756208"/>
      <w:r w:rsidRPr="00E06040">
        <w:rPr>
          <w:rStyle w:val="CharSubdNo"/>
        </w:rPr>
        <w:lastRenderedPageBreak/>
        <w:t>Subdivision 4</w:t>
      </w:r>
      <w:bookmarkStart w:id="800" w:name="_Hlk181019232"/>
      <w:r w:rsidRPr="00E06040">
        <w:rPr>
          <w:rStyle w:val="CharSubdNo"/>
        </w:rPr>
        <w:t>19</w:t>
      </w:r>
      <w:r w:rsidR="009953FD">
        <w:rPr>
          <w:rStyle w:val="CharSubdNo"/>
        </w:rPr>
        <w:noBreakHyphen/>
      </w:r>
      <w:r w:rsidRPr="00E06040">
        <w:rPr>
          <w:rStyle w:val="CharSubdNo"/>
        </w:rPr>
        <w:t>D</w:t>
      </w:r>
      <w:r w:rsidRPr="00D414B9">
        <w:t>—</w:t>
      </w:r>
      <w:r w:rsidRPr="00E06040">
        <w:rPr>
          <w:rStyle w:val="CharSubdText"/>
        </w:rPr>
        <w:t>Integrity rules</w:t>
      </w:r>
      <w:bookmarkEnd w:id="799"/>
    </w:p>
    <w:bookmarkEnd w:id="800"/>
    <w:p w14:paraId="57B34DDA" w14:textId="77777777" w:rsidR="004A1A48" w:rsidRPr="00D414B9" w:rsidRDefault="004A1A48" w:rsidP="004A1A48">
      <w:pPr>
        <w:pStyle w:val="TofSectsHeading"/>
      </w:pPr>
      <w:r w:rsidRPr="00D414B9">
        <w:t>Table of sections</w:t>
      </w:r>
    </w:p>
    <w:p w14:paraId="14BE7798" w14:textId="52EA9D90" w:rsidR="004A1A48" w:rsidRPr="00D414B9" w:rsidRDefault="004A1A48" w:rsidP="004A1A48">
      <w:pPr>
        <w:pStyle w:val="TofSectsSection"/>
      </w:pPr>
      <w:bookmarkStart w:id="801" w:name="_Hlk181019297"/>
      <w:r w:rsidRPr="00D414B9">
        <w:t>419</w:t>
      </w:r>
      <w:r w:rsidR="009953FD">
        <w:noBreakHyphen/>
      </w:r>
      <w:r w:rsidRPr="00D414B9">
        <w:t>95</w:t>
      </w:r>
      <w:r w:rsidRPr="00D414B9">
        <w:tab/>
        <w:t>Expenditure incurred while not at arm’s length</w:t>
      </w:r>
    </w:p>
    <w:p w14:paraId="69FEBC10" w14:textId="00402D78" w:rsidR="004A1A48" w:rsidRPr="00D414B9" w:rsidRDefault="004A1A48" w:rsidP="004A1A48">
      <w:pPr>
        <w:pStyle w:val="TofSectsSection"/>
      </w:pPr>
      <w:r w:rsidRPr="00D414B9">
        <w:t>419</w:t>
      </w:r>
      <w:r w:rsidR="009953FD">
        <w:noBreakHyphen/>
      </w:r>
      <w:r w:rsidRPr="00D414B9">
        <w:t>100</w:t>
      </w:r>
      <w:r w:rsidRPr="00D414B9">
        <w:tab/>
        <w:t>Reducing a company’s CMPTI expenditure to reflect mark</w:t>
      </w:r>
      <w:r w:rsidR="009953FD">
        <w:noBreakHyphen/>
      </w:r>
      <w:r w:rsidRPr="00D414B9">
        <w:t>ups within the company’s group</w:t>
      </w:r>
    </w:p>
    <w:p w14:paraId="6C819457" w14:textId="27A664EA" w:rsidR="004A1A48" w:rsidRPr="00D414B9" w:rsidRDefault="004A1A48" w:rsidP="004A1A48">
      <w:pPr>
        <w:pStyle w:val="TofSectsSection"/>
      </w:pPr>
      <w:r w:rsidRPr="00D414B9">
        <w:t>419</w:t>
      </w:r>
      <w:r w:rsidR="009953FD">
        <w:noBreakHyphen/>
      </w:r>
      <w:r w:rsidRPr="00D414B9">
        <w:t>105</w:t>
      </w:r>
      <w:r w:rsidRPr="00D414B9">
        <w:tab/>
        <w:t>Disregarding registration of an activity that a company is paid to carry on</w:t>
      </w:r>
    </w:p>
    <w:p w14:paraId="4224C857" w14:textId="2D1A8465" w:rsidR="004A1A48" w:rsidRPr="00D414B9" w:rsidRDefault="004A1A48" w:rsidP="004A1A48">
      <w:pPr>
        <w:pStyle w:val="ActHead5"/>
      </w:pPr>
      <w:bookmarkStart w:id="802" w:name="_Toc201756209"/>
      <w:r w:rsidRPr="00E06040">
        <w:rPr>
          <w:rStyle w:val="CharSectno"/>
        </w:rPr>
        <w:t>419</w:t>
      </w:r>
      <w:r w:rsidR="009953FD">
        <w:rPr>
          <w:rStyle w:val="CharSectno"/>
        </w:rPr>
        <w:noBreakHyphen/>
      </w:r>
      <w:r w:rsidRPr="00E06040">
        <w:rPr>
          <w:rStyle w:val="CharSectno"/>
        </w:rPr>
        <w:t>95</w:t>
      </w:r>
      <w:r w:rsidRPr="00D414B9">
        <w:t xml:space="preserve">  Expenditure incurred while not at arm’s length</w:t>
      </w:r>
      <w:bookmarkEnd w:id="802"/>
    </w:p>
    <w:bookmarkEnd w:id="801"/>
    <w:p w14:paraId="18267977" w14:textId="77777777" w:rsidR="004A1A48" w:rsidRPr="00D414B9" w:rsidRDefault="004A1A48" w:rsidP="004A1A48">
      <w:pPr>
        <w:pStyle w:val="subsection"/>
      </w:pPr>
      <w:r w:rsidRPr="00D414B9">
        <w:tab/>
      </w:r>
      <w:r w:rsidRPr="00D414B9">
        <w:tab/>
        <w:t>If:</w:t>
      </w:r>
    </w:p>
    <w:p w14:paraId="170E8520" w14:textId="0780951A" w:rsidR="004A1A48" w:rsidRPr="00D414B9" w:rsidRDefault="004A1A48" w:rsidP="004A1A48">
      <w:pPr>
        <w:pStyle w:val="paragraph"/>
      </w:pPr>
      <w:r w:rsidRPr="00D414B9">
        <w:tab/>
        <w:t>(a)</w:t>
      </w:r>
      <w:r w:rsidRPr="00D414B9">
        <w:tab/>
        <w:t xml:space="preserve">a company incurs </w:t>
      </w:r>
      <w:r w:rsidR="009953FD" w:rsidRPr="009953FD">
        <w:rPr>
          <w:position w:val="6"/>
          <w:sz w:val="16"/>
        </w:rPr>
        <w:t>*</w:t>
      </w:r>
      <w:r w:rsidRPr="00D414B9">
        <w:t xml:space="preserve">CMPTI expenditure to another entity in carrying on all or part of a </w:t>
      </w:r>
      <w:r w:rsidR="009953FD" w:rsidRPr="009953FD">
        <w:rPr>
          <w:position w:val="6"/>
          <w:sz w:val="16"/>
        </w:rPr>
        <w:t>*</w:t>
      </w:r>
      <w:r w:rsidRPr="00D414B9">
        <w:t>registered CMPTI processing activity; and</w:t>
      </w:r>
    </w:p>
    <w:p w14:paraId="2315EDA0" w14:textId="77777777" w:rsidR="004A1A48" w:rsidRPr="00D414B9" w:rsidRDefault="004A1A48" w:rsidP="004A1A48">
      <w:pPr>
        <w:pStyle w:val="paragraph"/>
      </w:pPr>
      <w:r w:rsidRPr="00D414B9">
        <w:tab/>
        <w:t>(b)</w:t>
      </w:r>
      <w:r w:rsidRPr="00D414B9">
        <w:tab/>
        <w:t>either:</w:t>
      </w:r>
    </w:p>
    <w:p w14:paraId="1B49D42A" w14:textId="653033B9" w:rsidR="004A1A48" w:rsidRPr="00D414B9" w:rsidRDefault="004A1A48" w:rsidP="004A1A48">
      <w:pPr>
        <w:pStyle w:val="paragraphsub"/>
      </w:pPr>
      <w:r w:rsidRPr="00D414B9">
        <w:tab/>
        <w:t>(i)</w:t>
      </w:r>
      <w:r w:rsidRPr="00D414B9">
        <w:tab/>
        <w:t xml:space="preserve">when the company incurs the expenditure, the company and the other entity do not deal with each other at </w:t>
      </w:r>
      <w:r w:rsidR="009953FD" w:rsidRPr="009953FD">
        <w:rPr>
          <w:position w:val="6"/>
          <w:sz w:val="16"/>
        </w:rPr>
        <w:t>*</w:t>
      </w:r>
      <w:r w:rsidRPr="00D414B9">
        <w:t>arm’s length; or</w:t>
      </w:r>
    </w:p>
    <w:p w14:paraId="7A5D1C35" w14:textId="14E0873D" w:rsidR="004A1A48" w:rsidRPr="00D414B9" w:rsidRDefault="004A1A48" w:rsidP="004A1A48">
      <w:pPr>
        <w:pStyle w:val="paragraphsub"/>
      </w:pPr>
      <w:r w:rsidRPr="00D414B9">
        <w:tab/>
        <w:t>(ii)</w:t>
      </w:r>
      <w:r w:rsidRPr="00D414B9">
        <w:tab/>
        <w:t xml:space="preserve">the other entity is the company’s </w:t>
      </w:r>
      <w:r w:rsidR="009953FD" w:rsidRPr="009953FD">
        <w:rPr>
          <w:position w:val="6"/>
          <w:sz w:val="16"/>
        </w:rPr>
        <w:t>*</w:t>
      </w:r>
      <w:r w:rsidRPr="00D414B9">
        <w:t>associate; and</w:t>
      </w:r>
    </w:p>
    <w:p w14:paraId="61100BFF" w14:textId="14E16BA0" w:rsidR="004A1A48" w:rsidRPr="00D414B9" w:rsidRDefault="004A1A48" w:rsidP="004A1A48">
      <w:pPr>
        <w:pStyle w:val="paragraph"/>
      </w:pPr>
      <w:r w:rsidRPr="00D414B9">
        <w:tab/>
        <w:t>(c)</w:t>
      </w:r>
      <w:r w:rsidRPr="00D414B9">
        <w:tab/>
        <w:t xml:space="preserve">the expenditure exceeds the </w:t>
      </w:r>
      <w:r w:rsidR="009953FD" w:rsidRPr="009953FD">
        <w:rPr>
          <w:position w:val="6"/>
          <w:sz w:val="16"/>
        </w:rPr>
        <w:t>*</w:t>
      </w:r>
      <w:r w:rsidRPr="00D414B9">
        <w:t>market value of the relevant activity or part (as appropriate);</w:t>
      </w:r>
    </w:p>
    <w:p w14:paraId="3FA92175" w14:textId="77777777" w:rsidR="004A1A48" w:rsidRPr="00D414B9" w:rsidRDefault="004A1A48" w:rsidP="004A1A48">
      <w:pPr>
        <w:pStyle w:val="subsection2"/>
      </w:pPr>
      <w:r w:rsidRPr="00D414B9">
        <w:t>for the purposes of this Division (other than this section), the company is treated as if the amount of expenditure it incurred in carrying on the relevant activity or part (as appropriate) were equal to that market value.</w:t>
      </w:r>
    </w:p>
    <w:p w14:paraId="56756DF4" w14:textId="35D26E7A" w:rsidR="004A1A48" w:rsidRPr="00D414B9" w:rsidRDefault="004A1A48" w:rsidP="004A1A48">
      <w:pPr>
        <w:pStyle w:val="ActHead5"/>
      </w:pPr>
      <w:bookmarkStart w:id="803" w:name="_Toc201756210"/>
      <w:bookmarkStart w:id="804" w:name="_Hlk181019298"/>
      <w:r w:rsidRPr="00E06040">
        <w:rPr>
          <w:rStyle w:val="CharSectno"/>
        </w:rPr>
        <w:t>419</w:t>
      </w:r>
      <w:r w:rsidR="009953FD">
        <w:rPr>
          <w:rStyle w:val="CharSectno"/>
        </w:rPr>
        <w:noBreakHyphen/>
      </w:r>
      <w:r w:rsidRPr="00E06040">
        <w:rPr>
          <w:rStyle w:val="CharSectno"/>
        </w:rPr>
        <w:t>100</w:t>
      </w:r>
      <w:r w:rsidRPr="00D414B9">
        <w:t xml:space="preserve">  Reducing a company’s CMPTI expenditure to reflect mark</w:t>
      </w:r>
      <w:r w:rsidR="009953FD">
        <w:noBreakHyphen/>
      </w:r>
      <w:r w:rsidRPr="00D414B9">
        <w:t>ups within the company’s group</w:t>
      </w:r>
      <w:bookmarkEnd w:id="803"/>
    </w:p>
    <w:bookmarkEnd w:id="804"/>
    <w:p w14:paraId="72080B6B" w14:textId="77777777" w:rsidR="004A1A48" w:rsidRPr="00D414B9" w:rsidRDefault="004A1A48" w:rsidP="004A1A48">
      <w:pPr>
        <w:pStyle w:val="subsection"/>
      </w:pPr>
      <w:r w:rsidRPr="00D414B9">
        <w:tab/>
        <w:t>(1)</w:t>
      </w:r>
      <w:r w:rsidRPr="00D414B9">
        <w:tab/>
        <w:t>This section applies to a company if:</w:t>
      </w:r>
    </w:p>
    <w:p w14:paraId="39AB09A6" w14:textId="5E517CDD" w:rsidR="004A1A48" w:rsidRPr="00D414B9" w:rsidRDefault="004A1A48" w:rsidP="004A1A48">
      <w:pPr>
        <w:pStyle w:val="paragraph"/>
      </w:pPr>
      <w:r w:rsidRPr="00D414B9">
        <w:tab/>
        <w:t>(a)</w:t>
      </w:r>
      <w:r w:rsidRPr="00D414B9">
        <w:tab/>
        <w:t xml:space="preserve">the company is entitled to a </w:t>
      </w:r>
      <w:r w:rsidR="009953FD" w:rsidRPr="009953FD">
        <w:rPr>
          <w:position w:val="6"/>
          <w:sz w:val="16"/>
        </w:rPr>
        <w:t>*</w:t>
      </w:r>
      <w:r w:rsidRPr="00D414B9">
        <w:t xml:space="preserve">CMPTI tax offset for </w:t>
      </w:r>
      <w:r w:rsidR="009953FD" w:rsidRPr="009953FD">
        <w:rPr>
          <w:position w:val="6"/>
          <w:sz w:val="16"/>
        </w:rPr>
        <w:t>*</w:t>
      </w:r>
      <w:r w:rsidRPr="00D414B9">
        <w:t xml:space="preserve">CMPTI expenditure in carrying on one or more of the company’s </w:t>
      </w:r>
      <w:r w:rsidR="009953FD" w:rsidRPr="009953FD">
        <w:rPr>
          <w:position w:val="6"/>
          <w:sz w:val="16"/>
        </w:rPr>
        <w:t>*</w:t>
      </w:r>
      <w:r w:rsidRPr="00D414B9">
        <w:t>registered CMPTI processing activities; and</w:t>
      </w:r>
    </w:p>
    <w:p w14:paraId="719DEFDB" w14:textId="77777777" w:rsidR="004A1A48" w:rsidRPr="00D414B9" w:rsidRDefault="004A1A48" w:rsidP="004A1A48">
      <w:pPr>
        <w:pStyle w:val="paragraph"/>
      </w:pPr>
      <w:r w:rsidRPr="00D414B9">
        <w:tab/>
        <w:t>(b)</w:t>
      </w:r>
      <w:r w:rsidRPr="00D414B9">
        <w:tab/>
        <w:t xml:space="preserve">some or all of that expenditure (the </w:t>
      </w:r>
      <w:r w:rsidRPr="00D414B9">
        <w:rPr>
          <w:b/>
          <w:i/>
        </w:rPr>
        <w:t>group expenditure</w:t>
      </w:r>
      <w:r w:rsidRPr="00D414B9">
        <w:t xml:space="preserve">) is incurred to another entity (the </w:t>
      </w:r>
      <w:r w:rsidRPr="00D414B9">
        <w:rPr>
          <w:b/>
          <w:i/>
        </w:rPr>
        <w:t>group entity</w:t>
      </w:r>
      <w:r w:rsidRPr="00D414B9">
        <w:t>) for goods or services provided in relation to those activities when:</w:t>
      </w:r>
    </w:p>
    <w:p w14:paraId="53079A7F" w14:textId="07D054AA" w:rsidR="004A1A48" w:rsidRPr="00D414B9" w:rsidRDefault="004A1A48" w:rsidP="004A1A48">
      <w:pPr>
        <w:pStyle w:val="paragraphsub"/>
      </w:pPr>
      <w:r w:rsidRPr="00D414B9">
        <w:lastRenderedPageBreak/>
        <w:tab/>
        <w:t>(i)</w:t>
      </w:r>
      <w:r w:rsidRPr="00D414B9">
        <w:tab/>
        <w:t xml:space="preserve">the group entity is </w:t>
      </w:r>
      <w:r w:rsidR="009953FD" w:rsidRPr="009953FD">
        <w:rPr>
          <w:position w:val="6"/>
          <w:sz w:val="16"/>
        </w:rPr>
        <w:t>*</w:t>
      </w:r>
      <w:r w:rsidRPr="00D414B9">
        <w:t>connected with the company; or</w:t>
      </w:r>
    </w:p>
    <w:p w14:paraId="65BED061" w14:textId="3DF62AF4" w:rsidR="004A1A48" w:rsidRPr="00D414B9" w:rsidRDefault="004A1A48" w:rsidP="004A1A48">
      <w:pPr>
        <w:pStyle w:val="paragraphsub"/>
      </w:pPr>
      <w:r w:rsidRPr="00D414B9">
        <w:tab/>
        <w:t>(ii)</w:t>
      </w:r>
      <w:r w:rsidRPr="00D414B9">
        <w:tab/>
        <w:t xml:space="preserve">the group entity is an </w:t>
      </w:r>
      <w:r w:rsidR="009953FD" w:rsidRPr="009953FD">
        <w:rPr>
          <w:position w:val="6"/>
          <w:sz w:val="16"/>
        </w:rPr>
        <w:t>*</w:t>
      </w:r>
      <w:r w:rsidRPr="00D414B9">
        <w:t>affiliate of the company or the company is an affiliate of the group entity.</w:t>
      </w:r>
    </w:p>
    <w:p w14:paraId="644CF5B3" w14:textId="446C681A" w:rsidR="004A1A48" w:rsidRPr="00D414B9" w:rsidRDefault="004A1A48" w:rsidP="004A1A48">
      <w:pPr>
        <w:pStyle w:val="SubsectionHead"/>
      </w:pPr>
      <w:r w:rsidRPr="00D414B9">
        <w:t>Reducing the company’s CMPTI expenditure by group mark</w:t>
      </w:r>
      <w:r w:rsidR="009953FD">
        <w:noBreakHyphen/>
      </w:r>
      <w:r w:rsidRPr="00D414B9">
        <w:t>ups</w:t>
      </w:r>
    </w:p>
    <w:p w14:paraId="777AB368" w14:textId="77777777" w:rsidR="004A1A48" w:rsidRPr="00D414B9" w:rsidRDefault="004A1A48" w:rsidP="004A1A48">
      <w:pPr>
        <w:pStyle w:val="subsection"/>
      </w:pPr>
      <w:r w:rsidRPr="00D414B9">
        <w:tab/>
        <w:t>(2)</w:t>
      </w:r>
      <w:r w:rsidRPr="00D414B9">
        <w:tab/>
        <w:t>For the purposes of this Division (other than this section), disregard so much of the company’s group expenditure as exceeds the actual cost to the group entity of providing those goods or services.</w:t>
      </w:r>
    </w:p>
    <w:p w14:paraId="3941A5C0" w14:textId="77777777" w:rsidR="004A1A48" w:rsidRPr="00D414B9" w:rsidRDefault="004A1A48" w:rsidP="004A1A48">
      <w:pPr>
        <w:pStyle w:val="notetext"/>
      </w:pPr>
      <w:r w:rsidRPr="00D414B9">
        <w:t>Note:</w:t>
      </w:r>
      <w:r w:rsidRPr="00D414B9">
        <w:tab/>
        <w:t>This section can apply more than once if the company incurs CMPTI expenditure to more than one group entity.</w:t>
      </w:r>
    </w:p>
    <w:p w14:paraId="26809217" w14:textId="4439668A" w:rsidR="004A1A48" w:rsidRPr="00D414B9" w:rsidRDefault="004A1A48" w:rsidP="004A1A48">
      <w:pPr>
        <w:pStyle w:val="ActHead5"/>
      </w:pPr>
      <w:bookmarkStart w:id="805" w:name="_Toc201756211"/>
      <w:bookmarkStart w:id="806" w:name="_Hlk181019299"/>
      <w:r w:rsidRPr="00E06040">
        <w:rPr>
          <w:rStyle w:val="CharSectno"/>
        </w:rPr>
        <w:t>419</w:t>
      </w:r>
      <w:r w:rsidR="009953FD">
        <w:rPr>
          <w:rStyle w:val="CharSectno"/>
        </w:rPr>
        <w:noBreakHyphen/>
      </w:r>
      <w:r w:rsidRPr="00E06040">
        <w:rPr>
          <w:rStyle w:val="CharSectno"/>
        </w:rPr>
        <w:t>105</w:t>
      </w:r>
      <w:r w:rsidRPr="00D414B9">
        <w:t xml:space="preserve">  Disregarding registration of an activity that a company is paid to carry on</w:t>
      </w:r>
      <w:bookmarkEnd w:id="805"/>
    </w:p>
    <w:bookmarkEnd w:id="806"/>
    <w:p w14:paraId="2D713FF1" w14:textId="77777777" w:rsidR="004A1A48" w:rsidRPr="00D414B9" w:rsidRDefault="004A1A48" w:rsidP="004A1A48">
      <w:pPr>
        <w:pStyle w:val="subsection"/>
      </w:pPr>
      <w:r w:rsidRPr="00D414B9">
        <w:tab/>
      </w:r>
      <w:r w:rsidRPr="00D414B9">
        <w:tab/>
        <w:t>If:</w:t>
      </w:r>
    </w:p>
    <w:p w14:paraId="6CAED43E" w14:textId="0B347B11" w:rsidR="004A1A48" w:rsidRPr="00D414B9" w:rsidRDefault="004A1A48" w:rsidP="004A1A48">
      <w:pPr>
        <w:pStyle w:val="paragraph"/>
      </w:pPr>
      <w:r w:rsidRPr="00D414B9">
        <w:tab/>
        <w:t>(a)</w:t>
      </w:r>
      <w:r w:rsidRPr="00D414B9">
        <w:tab/>
        <w:t xml:space="preserve">a company is or will be paid by another entity for carrying on an activity during an income year that is a </w:t>
      </w:r>
      <w:r w:rsidR="009953FD" w:rsidRPr="009953FD">
        <w:rPr>
          <w:position w:val="6"/>
          <w:sz w:val="16"/>
        </w:rPr>
        <w:t>*</w:t>
      </w:r>
      <w:r w:rsidRPr="00D414B9">
        <w:t>registered CMPTI processing activity for the company and the income year; and</w:t>
      </w:r>
    </w:p>
    <w:p w14:paraId="0A114A9C" w14:textId="77777777" w:rsidR="004A1A48" w:rsidRPr="00D414B9" w:rsidRDefault="004A1A48" w:rsidP="004A1A48">
      <w:pPr>
        <w:pStyle w:val="paragraph"/>
      </w:pPr>
      <w:r w:rsidRPr="00D414B9">
        <w:tab/>
        <w:t>(b)</w:t>
      </w:r>
      <w:r w:rsidRPr="00D414B9">
        <w:tab/>
        <w:t>the activity is or could be a registered CMPTI processing activity for any of the following for the income year:</w:t>
      </w:r>
    </w:p>
    <w:p w14:paraId="5467EE5B" w14:textId="77777777" w:rsidR="004A1A48" w:rsidRPr="00D414B9" w:rsidRDefault="004A1A48" w:rsidP="004A1A48">
      <w:pPr>
        <w:pStyle w:val="paragraphsub"/>
      </w:pPr>
      <w:r w:rsidRPr="00D414B9">
        <w:tab/>
        <w:t>(i)</w:t>
      </w:r>
      <w:r w:rsidRPr="00D414B9">
        <w:tab/>
        <w:t>the other entity;</w:t>
      </w:r>
    </w:p>
    <w:p w14:paraId="322FEEED" w14:textId="241653B0" w:rsidR="004A1A48" w:rsidRPr="00D414B9" w:rsidRDefault="004A1A48" w:rsidP="004A1A48">
      <w:pPr>
        <w:pStyle w:val="paragraphsub"/>
      </w:pPr>
      <w:r w:rsidRPr="00D414B9">
        <w:tab/>
        <w:t>(ii)</w:t>
      </w:r>
      <w:r w:rsidRPr="00D414B9">
        <w:tab/>
        <w:t xml:space="preserve">a </w:t>
      </w:r>
      <w:r w:rsidR="009953FD" w:rsidRPr="009953FD">
        <w:rPr>
          <w:position w:val="6"/>
          <w:sz w:val="16"/>
        </w:rPr>
        <w:t>*</w:t>
      </w:r>
      <w:r w:rsidRPr="00D414B9">
        <w:t xml:space="preserve">constitutional corporation </w:t>
      </w:r>
      <w:r w:rsidR="009953FD" w:rsidRPr="009953FD">
        <w:rPr>
          <w:position w:val="6"/>
          <w:sz w:val="16"/>
        </w:rPr>
        <w:t>*</w:t>
      </w:r>
      <w:r w:rsidRPr="00D414B9">
        <w:t>connected with the other entity;</w:t>
      </w:r>
    </w:p>
    <w:p w14:paraId="73EDDA14" w14:textId="0342226F" w:rsidR="004A1A48" w:rsidRPr="00D414B9" w:rsidRDefault="004A1A48" w:rsidP="004A1A48">
      <w:pPr>
        <w:pStyle w:val="paragraphsub"/>
      </w:pPr>
      <w:r w:rsidRPr="00D414B9">
        <w:tab/>
        <w:t>(iii)</w:t>
      </w:r>
      <w:r w:rsidRPr="00D414B9">
        <w:tab/>
        <w:t xml:space="preserve">a constitutional corporation that is an </w:t>
      </w:r>
      <w:r w:rsidR="009953FD" w:rsidRPr="009953FD">
        <w:rPr>
          <w:position w:val="6"/>
          <w:sz w:val="16"/>
        </w:rPr>
        <w:t>*</w:t>
      </w:r>
      <w:r w:rsidRPr="00D414B9">
        <w:t>affiliate of the other entity;</w:t>
      </w:r>
    </w:p>
    <w:p w14:paraId="06D42542" w14:textId="77777777" w:rsidR="004A1A48" w:rsidRPr="00D414B9" w:rsidRDefault="004A1A48" w:rsidP="004A1A48">
      <w:pPr>
        <w:pStyle w:val="paragraphsub"/>
      </w:pPr>
      <w:r w:rsidRPr="00D414B9">
        <w:tab/>
        <w:t>(iv)</w:t>
      </w:r>
      <w:r w:rsidRPr="00D414B9">
        <w:tab/>
        <w:t>a constitutional corporation of which the other entity is an affiliate;</w:t>
      </w:r>
    </w:p>
    <w:p w14:paraId="13A60F59" w14:textId="66C296F7" w:rsidR="004A1A48" w:rsidRPr="00D414B9" w:rsidRDefault="004A1A48" w:rsidP="004A1A48">
      <w:pPr>
        <w:pStyle w:val="subsection2"/>
      </w:pPr>
      <w:r w:rsidRPr="00D414B9">
        <w:t xml:space="preserve">for the purposes of </w:t>
      </w:r>
      <w:r w:rsidR="009953FD">
        <w:t>section 4</w:t>
      </w:r>
      <w:r w:rsidRPr="00D414B9">
        <w:t>19</w:t>
      </w:r>
      <w:r w:rsidR="009953FD">
        <w:noBreakHyphen/>
      </w:r>
      <w:r w:rsidRPr="00D414B9">
        <w:t xml:space="preserve">5 (about entitlement to the </w:t>
      </w:r>
      <w:r w:rsidR="009953FD" w:rsidRPr="009953FD">
        <w:rPr>
          <w:position w:val="6"/>
          <w:sz w:val="16"/>
        </w:rPr>
        <w:t>*</w:t>
      </w:r>
      <w:r w:rsidRPr="00D414B9">
        <w:t>CMPTI tax offset), disregard that registration of the activity for the company and the income year.</w:t>
      </w:r>
    </w:p>
    <w:p w14:paraId="64A78FEA" w14:textId="21BF9600" w:rsidR="004A1A48" w:rsidRPr="00D414B9" w:rsidRDefault="004A1A48" w:rsidP="004A1A48">
      <w:pPr>
        <w:pStyle w:val="ActHead4"/>
      </w:pPr>
      <w:bookmarkStart w:id="807" w:name="_Toc201756212"/>
      <w:r w:rsidRPr="00E06040">
        <w:rPr>
          <w:rStyle w:val="CharSubdNo"/>
        </w:rPr>
        <w:lastRenderedPageBreak/>
        <w:t>Subdivision 4</w:t>
      </w:r>
      <w:bookmarkStart w:id="808" w:name="_Hlk181019234"/>
      <w:r w:rsidRPr="00E06040">
        <w:rPr>
          <w:rStyle w:val="CharSubdNo"/>
        </w:rPr>
        <w:t>19</w:t>
      </w:r>
      <w:r w:rsidR="009953FD">
        <w:rPr>
          <w:rStyle w:val="CharSubdNo"/>
        </w:rPr>
        <w:noBreakHyphen/>
      </w:r>
      <w:r w:rsidRPr="00E06040">
        <w:rPr>
          <w:rStyle w:val="CharSubdNo"/>
        </w:rPr>
        <w:t>E</w:t>
      </w:r>
      <w:r w:rsidRPr="00D414B9">
        <w:t>—</w:t>
      </w:r>
      <w:r w:rsidRPr="00E06040">
        <w:rPr>
          <w:rStyle w:val="CharSubdText"/>
        </w:rPr>
        <w:t>Review of certain decisions</w:t>
      </w:r>
      <w:bookmarkEnd w:id="807"/>
    </w:p>
    <w:bookmarkEnd w:id="808"/>
    <w:p w14:paraId="0B48E1E6" w14:textId="77777777" w:rsidR="004A1A48" w:rsidRPr="00D414B9" w:rsidRDefault="004A1A48" w:rsidP="00884AEE">
      <w:pPr>
        <w:pStyle w:val="TofSectsHeading"/>
        <w:keepNext/>
      </w:pPr>
      <w:r w:rsidRPr="00D414B9">
        <w:t>Table of sections</w:t>
      </w:r>
    </w:p>
    <w:p w14:paraId="060ED886" w14:textId="310DB23A" w:rsidR="004A1A48" w:rsidRPr="00D414B9" w:rsidRDefault="004A1A48" w:rsidP="004A1A48">
      <w:pPr>
        <w:pStyle w:val="TofSectsSection"/>
      </w:pPr>
      <w:bookmarkStart w:id="809" w:name="_Hlk181019304"/>
      <w:r w:rsidRPr="00D414B9">
        <w:t>419</w:t>
      </w:r>
      <w:r w:rsidR="009953FD">
        <w:noBreakHyphen/>
      </w:r>
      <w:r w:rsidRPr="00D414B9">
        <w:t>110</w:t>
      </w:r>
      <w:r w:rsidRPr="00D414B9">
        <w:tab/>
        <w:t>Reviewable decisions</w:t>
      </w:r>
    </w:p>
    <w:p w14:paraId="0295475A" w14:textId="139555B7" w:rsidR="004A1A48" w:rsidRPr="00D414B9" w:rsidRDefault="004A1A48" w:rsidP="004A1A48">
      <w:pPr>
        <w:pStyle w:val="TofSectsSection"/>
      </w:pPr>
      <w:r w:rsidRPr="00D414B9">
        <w:t>419</w:t>
      </w:r>
      <w:r w:rsidR="009953FD">
        <w:noBreakHyphen/>
      </w:r>
      <w:r w:rsidRPr="00D414B9">
        <w:t>115</w:t>
      </w:r>
      <w:r w:rsidRPr="00D414B9">
        <w:tab/>
        <w:t>Notice of reviewable decision and internal review rights, and requesting statement of reasons</w:t>
      </w:r>
    </w:p>
    <w:p w14:paraId="33DF03CA" w14:textId="7967FCC6" w:rsidR="004A1A48" w:rsidRPr="00D414B9" w:rsidRDefault="004A1A48" w:rsidP="004A1A48">
      <w:pPr>
        <w:pStyle w:val="TofSectsSection"/>
      </w:pPr>
      <w:r w:rsidRPr="00D414B9">
        <w:t>419</w:t>
      </w:r>
      <w:r w:rsidR="009953FD">
        <w:noBreakHyphen/>
      </w:r>
      <w:r w:rsidRPr="00D414B9">
        <w:t>120</w:t>
      </w:r>
      <w:r w:rsidRPr="00D414B9">
        <w:tab/>
        <w:t>Applications for internal review of reviewable decisions</w:t>
      </w:r>
    </w:p>
    <w:p w14:paraId="0DA129CA" w14:textId="6B667B1D" w:rsidR="004A1A48" w:rsidRPr="00D414B9" w:rsidRDefault="004A1A48" w:rsidP="004A1A48">
      <w:pPr>
        <w:pStyle w:val="TofSectsSection"/>
      </w:pPr>
      <w:r w:rsidRPr="00D414B9">
        <w:t>419</w:t>
      </w:r>
      <w:r w:rsidR="009953FD">
        <w:noBreakHyphen/>
      </w:r>
      <w:r w:rsidRPr="00D414B9">
        <w:t>125</w:t>
      </w:r>
      <w:r w:rsidRPr="00D414B9">
        <w:tab/>
        <w:t>Internal review of reviewable decisions</w:t>
      </w:r>
    </w:p>
    <w:p w14:paraId="7ACCE6D9" w14:textId="412B391B" w:rsidR="004A1A48" w:rsidRPr="00D414B9" w:rsidRDefault="004A1A48" w:rsidP="004A1A48">
      <w:pPr>
        <w:pStyle w:val="TofSectsSection"/>
      </w:pPr>
      <w:r w:rsidRPr="00D414B9">
        <w:t>419</w:t>
      </w:r>
      <w:r w:rsidR="009953FD">
        <w:noBreakHyphen/>
      </w:r>
      <w:r w:rsidRPr="00D414B9">
        <w:t>130</w:t>
      </w:r>
      <w:r w:rsidRPr="00D414B9">
        <w:tab/>
        <w:t>Matters relevant to internal review decisions</w:t>
      </w:r>
    </w:p>
    <w:p w14:paraId="21C10314" w14:textId="0B7CD8CD" w:rsidR="004A1A48" w:rsidRPr="00D414B9" w:rsidRDefault="004A1A48" w:rsidP="004A1A48">
      <w:pPr>
        <w:pStyle w:val="TofSectsSection"/>
      </w:pPr>
      <w:r w:rsidRPr="00D414B9">
        <w:t>419</w:t>
      </w:r>
      <w:r w:rsidR="009953FD">
        <w:noBreakHyphen/>
      </w:r>
      <w:r w:rsidRPr="00D414B9">
        <w:t>135</w:t>
      </w:r>
      <w:r w:rsidRPr="00D414B9">
        <w:tab/>
        <w:t>External review by ART of internal review decisions</w:t>
      </w:r>
    </w:p>
    <w:p w14:paraId="049FCDA4" w14:textId="45F78032" w:rsidR="004A1A48" w:rsidRPr="00D414B9" w:rsidRDefault="004A1A48" w:rsidP="004A1A48">
      <w:pPr>
        <w:pStyle w:val="ActHead5"/>
      </w:pPr>
      <w:bookmarkStart w:id="810" w:name="_Toc201756213"/>
      <w:r w:rsidRPr="00E06040">
        <w:rPr>
          <w:rStyle w:val="CharSectno"/>
        </w:rPr>
        <w:t>419</w:t>
      </w:r>
      <w:r w:rsidR="009953FD">
        <w:rPr>
          <w:rStyle w:val="CharSectno"/>
        </w:rPr>
        <w:noBreakHyphen/>
      </w:r>
      <w:r w:rsidRPr="00E06040">
        <w:rPr>
          <w:rStyle w:val="CharSectno"/>
        </w:rPr>
        <w:t>110</w:t>
      </w:r>
      <w:r w:rsidRPr="00D414B9">
        <w:t xml:space="preserve">  Reviewable decisions</w:t>
      </w:r>
      <w:bookmarkEnd w:id="810"/>
    </w:p>
    <w:bookmarkEnd w:id="809"/>
    <w:p w14:paraId="01A0C8F9" w14:textId="4E7CEDB8" w:rsidR="004A1A48" w:rsidRPr="00D414B9" w:rsidRDefault="004A1A48" w:rsidP="004A1A48">
      <w:pPr>
        <w:pStyle w:val="subsection"/>
      </w:pPr>
      <w:r w:rsidRPr="00D414B9">
        <w:tab/>
      </w:r>
      <w:r w:rsidRPr="00D414B9">
        <w:tab/>
        <w:t xml:space="preserve">Each of the following decisions of the </w:t>
      </w:r>
      <w:r w:rsidR="009953FD" w:rsidRPr="009953FD">
        <w:rPr>
          <w:position w:val="6"/>
          <w:sz w:val="16"/>
        </w:rPr>
        <w:t>*</w:t>
      </w:r>
      <w:r w:rsidRPr="00D414B9">
        <w:t xml:space="preserve">Industry Secretary is reviewable under this Subdivision (a </w:t>
      </w:r>
      <w:r w:rsidRPr="00D414B9">
        <w:rPr>
          <w:b/>
          <w:i/>
        </w:rPr>
        <w:t>reviewable decision</w:t>
      </w:r>
      <w:r w:rsidRPr="00D414B9">
        <w:t>):</w:t>
      </w:r>
    </w:p>
    <w:p w14:paraId="104ABB5F" w14:textId="28F7AF25" w:rsidR="004A1A48" w:rsidRPr="00D414B9" w:rsidRDefault="004A1A48" w:rsidP="004A1A48">
      <w:pPr>
        <w:pStyle w:val="paragraph"/>
      </w:pPr>
      <w:r w:rsidRPr="00D414B9">
        <w:tab/>
        <w:t>(a)</w:t>
      </w:r>
      <w:r w:rsidRPr="00D414B9">
        <w:tab/>
        <w:t xml:space="preserve">a decision under </w:t>
      </w:r>
      <w:r w:rsidR="009953FD">
        <w:t>subsection 4</w:t>
      </w:r>
      <w:r w:rsidRPr="00D414B9">
        <w:t>19</w:t>
      </w:r>
      <w:r w:rsidR="009953FD">
        <w:noBreakHyphen/>
      </w:r>
      <w:r w:rsidRPr="00D414B9">
        <w:t>35(2) (about registering an activity);</w:t>
      </w:r>
    </w:p>
    <w:p w14:paraId="1E02E6DC" w14:textId="435B94BC" w:rsidR="004A1A48" w:rsidRPr="00D414B9" w:rsidRDefault="004A1A48" w:rsidP="004A1A48">
      <w:pPr>
        <w:pStyle w:val="paragraph"/>
      </w:pPr>
      <w:r w:rsidRPr="00D414B9">
        <w:tab/>
        <w:t>(b)</w:t>
      </w:r>
      <w:r w:rsidRPr="00D414B9">
        <w:tab/>
        <w:t xml:space="preserve">a decision under </w:t>
      </w:r>
      <w:r w:rsidR="009953FD">
        <w:t>subsection 4</w:t>
      </w:r>
      <w:r w:rsidRPr="00D414B9">
        <w:t>19</w:t>
      </w:r>
      <w:r w:rsidR="009953FD">
        <w:noBreakHyphen/>
      </w:r>
      <w:r w:rsidRPr="00D414B9">
        <w:t>50(6) (about whether an activity is similar to another activity);</w:t>
      </w:r>
    </w:p>
    <w:p w14:paraId="705F3F80" w14:textId="798A2395" w:rsidR="004A1A48" w:rsidRPr="00D414B9" w:rsidRDefault="004A1A48" w:rsidP="004A1A48">
      <w:pPr>
        <w:pStyle w:val="paragraph"/>
      </w:pPr>
      <w:r w:rsidRPr="00D414B9">
        <w:tab/>
        <w:t>(c)</w:t>
      </w:r>
      <w:r w:rsidRPr="00D414B9">
        <w:tab/>
        <w:t xml:space="preserve">a decision under </w:t>
      </w:r>
      <w:r w:rsidR="009953FD">
        <w:t>subsection 4</w:t>
      </w:r>
      <w:r w:rsidRPr="00D414B9">
        <w:t>19</w:t>
      </w:r>
      <w:r w:rsidR="009953FD">
        <w:noBreakHyphen/>
      </w:r>
      <w:r w:rsidRPr="00D414B9">
        <w:t>55(2) (about transferring the registration of an activity);</w:t>
      </w:r>
    </w:p>
    <w:p w14:paraId="11141531" w14:textId="3D48DB51" w:rsidR="004A1A48" w:rsidRPr="00D414B9" w:rsidRDefault="004A1A48" w:rsidP="004A1A48">
      <w:pPr>
        <w:pStyle w:val="paragraph"/>
      </w:pPr>
      <w:r w:rsidRPr="00D414B9">
        <w:tab/>
        <w:t>(d)</w:t>
      </w:r>
      <w:r w:rsidRPr="00D414B9">
        <w:tab/>
        <w:t xml:space="preserve">a decision under </w:t>
      </w:r>
      <w:r w:rsidR="009953FD">
        <w:t>subsection 4</w:t>
      </w:r>
      <w:r w:rsidRPr="00D414B9">
        <w:t>19</w:t>
      </w:r>
      <w:r w:rsidR="009953FD">
        <w:noBreakHyphen/>
      </w:r>
      <w:r w:rsidRPr="00D414B9">
        <w:t>60(1) or (2) (about varying the registration of an activity);</w:t>
      </w:r>
    </w:p>
    <w:p w14:paraId="4A7DA216" w14:textId="4AA1BB35" w:rsidR="004A1A48" w:rsidRPr="00D414B9" w:rsidRDefault="004A1A48" w:rsidP="004A1A48">
      <w:pPr>
        <w:pStyle w:val="paragraph"/>
      </w:pPr>
      <w:r w:rsidRPr="00D414B9">
        <w:tab/>
        <w:t>(e)</w:t>
      </w:r>
      <w:r w:rsidRPr="00D414B9">
        <w:tab/>
        <w:t xml:space="preserve">a decision under </w:t>
      </w:r>
      <w:r w:rsidR="009953FD">
        <w:t>paragraph 4</w:t>
      </w:r>
      <w:r w:rsidRPr="00D414B9">
        <w:t>19</w:t>
      </w:r>
      <w:r w:rsidR="009953FD">
        <w:noBreakHyphen/>
      </w:r>
      <w:r w:rsidRPr="00D414B9">
        <w:t>70(3)(d) (about refusing to accept late material);</w:t>
      </w:r>
    </w:p>
    <w:p w14:paraId="50C0030D" w14:textId="74B308D9" w:rsidR="004A1A48" w:rsidRPr="00D414B9" w:rsidRDefault="004A1A48" w:rsidP="004A1A48">
      <w:pPr>
        <w:pStyle w:val="paragraph"/>
      </w:pPr>
      <w:r w:rsidRPr="00D414B9">
        <w:tab/>
        <w:t>(f)</w:t>
      </w:r>
      <w:r w:rsidRPr="00D414B9">
        <w:tab/>
        <w:t xml:space="preserve">a decision under </w:t>
      </w:r>
      <w:r w:rsidR="009953FD">
        <w:t>subsection 4</w:t>
      </w:r>
      <w:r w:rsidRPr="00D414B9">
        <w:t>19</w:t>
      </w:r>
      <w:r w:rsidR="009953FD">
        <w:noBreakHyphen/>
      </w:r>
      <w:r w:rsidRPr="00D414B9">
        <w:t>70(4) or (5) (about revoking the registration of an activity);</w:t>
      </w:r>
    </w:p>
    <w:p w14:paraId="7141FA7D" w14:textId="0005B882" w:rsidR="004A1A48" w:rsidRPr="00D414B9" w:rsidRDefault="004A1A48" w:rsidP="004A1A48">
      <w:pPr>
        <w:pStyle w:val="paragraph"/>
      </w:pPr>
      <w:r w:rsidRPr="00D414B9">
        <w:tab/>
        <w:t>(g)</w:t>
      </w:r>
      <w:r w:rsidRPr="00D414B9">
        <w:tab/>
        <w:t xml:space="preserve">a decision under </w:t>
      </w:r>
      <w:r w:rsidR="009953FD">
        <w:t>subsection 4</w:t>
      </w:r>
      <w:r w:rsidRPr="00D414B9">
        <w:t>19</w:t>
      </w:r>
      <w:r w:rsidR="009953FD">
        <w:noBreakHyphen/>
      </w:r>
      <w:r w:rsidRPr="00D414B9">
        <w:t>120(3) (about refusing to allow a further period to apply for review).</w:t>
      </w:r>
    </w:p>
    <w:p w14:paraId="0B33756A" w14:textId="6232A1D2" w:rsidR="004A1A48" w:rsidRPr="00D414B9" w:rsidRDefault="004A1A48" w:rsidP="004A1A48">
      <w:pPr>
        <w:pStyle w:val="ActHead5"/>
      </w:pPr>
      <w:bookmarkStart w:id="811" w:name="_Toc201756214"/>
      <w:bookmarkStart w:id="812" w:name="_Hlk181019305"/>
      <w:r w:rsidRPr="00E06040">
        <w:rPr>
          <w:rStyle w:val="CharSectno"/>
        </w:rPr>
        <w:t>419</w:t>
      </w:r>
      <w:r w:rsidR="009953FD">
        <w:rPr>
          <w:rStyle w:val="CharSectno"/>
        </w:rPr>
        <w:noBreakHyphen/>
      </w:r>
      <w:r w:rsidRPr="00E06040">
        <w:rPr>
          <w:rStyle w:val="CharSectno"/>
        </w:rPr>
        <w:t>115</w:t>
      </w:r>
      <w:r w:rsidRPr="00D414B9">
        <w:t xml:space="preserve">  Notice of reviewable decision and internal review rights, and requesting statement of reasons</w:t>
      </w:r>
      <w:bookmarkEnd w:id="811"/>
    </w:p>
    <w:bookmarkEnd w:id="812"/>
    <w:p w14:paraId="502C1B7B" w14:textId="2A7F731F" w:rsidR="004A1A48" w:rsidRPr="00D414B9" w:rsidRDefault="004A1A48" w:rsidP="004A1A48">
      <w:pPr>
        <w:pStyle w:val="subsection"/>
      </w:pPr>
      <w:r w:rsidRPr="00D414B9">
        <w:tab/>
        <w:t>(1)</w:t>
      </w:r>
      <w:r w:rsidRPr="00D414B9">
        <w:tab/>
        <w:t xml:space="preserve">When making a reviewable decision affecting a company, the </w:t>
      </w:r>
      <w:r w:rsidR="009953FD" w:rsidRPr="009953FD">
        <w:rPr>
          <w:position w:val="6"/>
          <w:sz w:val="16"/>
        </w:rPr>
        <w:t>*</w:t>
      </w:r>
      <w:r w:rsidRPr="00D414B9">
        <w:t>Industry Secretary must give written notice to the company of the following things:</w:t>
      </w:r>
    </w:p>
    <w:p w14:paraId="47270B76" w14:textId="77777777" w:rsidR="004A1A48" w:rsidRPr="00D414B9" w:rsidRDefault="004A1A48" w:rsidP="004A1A48">
      <w:pPr>
        <w:pStyle w:val="paragraph"/>
      </w:pPr>
      <w:r w:rsidRPr="00D414B9">
        <w:lastRenderedPageBreak/>
        <w:tab/>
        <w:t>(a)</w:t>
      </w:r>
      <w:r w:rsidRPr="00D414B9">
        <w:tab/>
        <w:t>the making of the decision;</w:t>
      </w:r>
    </w:p>
    <w:p w14:paraId="3FEF762C" w14:textId="77777777" w:rsidR="004A1A48" w:rsidRPr="00D414B9" w:rsidRDefault="004A1A48" w:rsidP="004A1A48">
      <w:pPr>
        <w:pStyle w:val="paragraph"/>
      </w:pPr>
      <w:r w:rsidRPr="00D414B9">
        <w:tab/>
        <w:t>(b)</w:t>
      </w:r>
      <w:r w:rsidRPr="00D414B9">
        <w:tab/>
        <w:t>the company’s right to have the decision reviewed under this Subdivision.</w:t>
      </w:r>
    </w:p>
    <w:p w14:paraId="60955AB0" w14:textId="77777777" w:rsidR="004A1A48" w:rsidRPr="00D414B9" w:rsidRDefault="004A1A48" w:rsidP="004A1A48">
      <w:pPr>
        <w:pStyle w:val="subsection"/>
      </w:pPr>
      <w:r w:rsidRPr="00D414B9">
        <w:tab/>
        <w:t>(2)</w:t>
      </w:r>
      <w:r w:rsidRPr="00D414B9">
        <w:tab/>
        <w:t>If written notice of either of these things is given to the company under another provision of this Division, notice of the thing does not have to be given twice.</w:t>
      </w:r>
    </w:p>
    <w:p w14:paraId="5CC4F092" w14:textId="4B41307F" w:rsidR="004A1A48" w:rsidRPr="00D414B9" w:rsidRDefault="004A1A48" w:rsidP="004A1A48">
      <w:pPr>
        <w:pStyle w:val="subsection"/>
      </w:pPr>
      <w:r w:rsidRPr="00D414B9">
        <w:tab/>
        <w:t>(3)</w:t>
      </w:r>
      <w:r w:rsidRPr="00D414B9">
        <w:tab/>
        <w:t xml:space="preserve">The company or the Commissioner may request, in writing, the </w:t>
      </w:r>
      <w:r w:rsidR="009953FD" w:rsidRPr="009953FD">
        <w:rPr>
          <w:position w:val="6"/>
          <w:sz w:val="16"/>
        </w:rPr>
        <w:t>*</w:t>
      </w:r>
      <w:r w:rsidRPr="00D414B9">
        <w:t>Industry Secretary to give a statement of reasons for the decision. The Industry Secretary must comply with the request.</w:t>
      </w:r>
    </w:p>
    <w:p w14:paraId="0A4DFAB1" w14:textId="77777777" w:rsidR="004A1A48" w:rsidRPr="00D414B9" w:rsidRDefault="004A1A48" w:rsidP="004A1A48">
      <w:pPr>
        <w:pStyle w:val="subsection"/>
      </w:pPr>
      <w:r w:rsidRPr="00D414B9">
        <w:tab/>
        <w:t>(4)</w:t>
      </w:r>
      <w:r w:rsidRPr="00D414B9">
        <w:tab/>
        <w:t>A failure to comply with this section does not affect the validity of the decision.</w:t>
      </w:r>
    </w:p>
    <w:p w14:paraId="6C97101F" w14:textId="28036D05" w:rsidR="004A1A48" w:rsidRPr="00D414B9" w:rsidRDefault="004A1A48" w:rsidP="004A1A48">
      <w:pPr>
        <w:pStyle w:val="ActHead5"/>
      </w:pPr>
      <w:bookmarkStart w:id="813" w:name="_Toc201756215"/>
      <w:bookmarkStart w:id="814" w:name="_Hlk181019306"/>
      <w:r w:rsidRPr="00E06040">
        <w:rPr>
          <w:rStyle w:val="CharSectno"/>
        </w:rPr>
        <w:t>419</w:t>
      </w:r>
      <w:r w:rsidR="009953FD">
        <w:rPr>
          <w:rStyle w:val="CharSectno"/>
        </w:rPr>
        <w:noBreakHyphen/>
      </w:r>
      <w:r w:rsidRPr="00E06040">
        <w:rPr>
          <w:rStyle w:val="CharSectno"/>
        </w:rPr>
        <w:t>120</w:t>
      </w:r>
      <w:r w:rsidRPr="00D414B9">
        <w:t xml:space="preserve">  Applications for internal review of reviewable decisions</w:t>
      </w:r>
      <w:bookmarkEnd w:id="813"/>
    </w:p>
    <w:bookmarkEnd w:id="814"/>
    <w:p w14:paraId="7A525B76" w14:textId="77777777" w:rsidR="004A1A48" w:rsidRPr="00D414B9" w:rsidRDefault="004A1A48" w:rsidP="004A1A48">
      <w:pPr>
        <w:pStyle w:val="SubsectionHead"/>
      </w:pPr>
      <w:r w:rsidRPr="00D414B9">
        <w:t>Applications by affected companies</w:t>
      </w:r>
    </w:p>
    <w:p w14:paraId="448BB4C7" w14:textId="77777777" w:rsidR="004A1A48" w:rsidRPr="00D414B9" w:rsidRDefault="004A1A48" w:rsidP="004A1A48">
      <w:pPr>
        <w:pStyle w:val="subsection"/>
      </w:pPr>
      <w:r w:rsidRPr="00D414B9">
        <w:tab/>
        <w:t>(1)</w:t>
      </w:r>
      <w:r w:rsidRPr="00D414B9">
        <w:tab/>
        <w:t>An application for review of a reviewable decision affecting a company may be made by or on behalf of the company.</w:t>
      </w:r>
    </w:p>
    <w:p w14:paraId="3EA31A53" w14:textId="4266948A" w:rsidR="004A1A48" w:rsidRPr="00D414B9" w:rsidRDefault="004A1A48" w:rsidP="004A1A48">
      <w:pPr>
        <w:pStyle w:val="subsection"/>
      </w:pPr>
      <w:r w:rsidRPr="00D414B9">
        <w:tab/>
        <w:t>(2)</w:t>
      </w:r>
      <w:r w:rsidRPr="00D414B9">
        <w:tab/>
        <w:t xml:space="preserve">The application must be in a form approved under </w:t>
      </w:r>
      <w:r w:rsidR="009953FD">
        <w:t>subsection 4</w:t>
      </w:r>
      <w:r w:rsidRPr="00D414B9">
        <w:t>19</w:t>
      </w:r>
      <w:r w:rsidR="009953FD">
        <w:noBreakHyphen/>
      </w:r>
      <w:r w:rsidRPr="00D414B9">
        <w:t>150(1).</w:t>
      </w:r>
    </w:p>
    <w:p w14:paraId="1235A870" w14:textId="77777777" w:rsidR="004A1A48" w:rsidRPr="00D414B9" w:rsidRDefault="004A1A48" w:rsidP="004A1A48">
      <w:pPr>
        <w:pStyle w:val="subsection"/>
      </w:pPr>
      <w:r w:rsidRPr="00D414B9">
        <w:tab/>
        <w:t>(3)</w:t>
      </w:r>
      <w:r w:rsidRPr="00D414B9">
        <w:tab/>
        <w:t>The application must be made within:</w:t>
      </w:r>
    </w:p>
    <w:p w14:paraId="2F8B92B3" w14:textId="77777777" w:rsidR="004A1A48" w:rsidRPr="00D414B9" w:rsidRDefault="004A1A48" w:rsidP="004A1A48">
      <w:pPr>
        <w:pStyle w:val="paragraph"/>
      </w:pPr>
      <w:r w:rsidRPr="00D414B9">
        <w:tab/>
        <w:t>(a)</w:t>
      </w:r>
      <w:r w:rsidRPr="00D414B9">
        <w:tab/>
        <w:t>28 days after the company is notified of the decision under this Division; or</w:t>
      </w:r>
    </w:p>
    <w:p w14:paraId="1887B7D8" w14:textId="3A5B1802" w:rsidR="004A1A48" w:rsidRPr="00D414B9" w:rsidRDefault="004A1A48" w:rsidP="004A1A48">
      <w:pPr>
        <w:pStyle w:val="paragraph"/>
      </w:pPr>
      <w:r w:rsidRPr="00D414B9">
        <w:tab/>
        <w:t>(b)</w:t>
      </w:r>
      <w:r w:rsidRPr="00D414B9">
        <w:tab/>
        <w:t xml:space="preserve">such further period as the </w:t>
      </w:r>
      <w:r w:rsidR="009953FD" w:rsidRPr="009953FD">
        <w:rPr>
          <w:position w:val="6"/>
          <w:sz w:val="16"/>
        </w:rPr>
        <w:t>*</w:t>
      </w:r>
      <w:r w:rsidRPr="00D414B9">
        <w:t>Industry Secretary allows.</w:t>
      </w:r>
    </w:p>
    <w:p w14:paraId="29A492A4" w14:textId="77777777" w:rsidR="004A1A48" w:rsidRPr="00D414B9" w:rsidRDefault="004A1A48" w:rsidP="004A1A48">
      <w:pPr>
        <w:pStyle w:val="SubsectionHead"/>
      </w:pPr>
      <w:r w:rsidRPr="00D414B9">
        <w:t>Applications by Commissioner</w:t>
      </w:r>
    </w:p>
    <w:p w14:paraId="299A67C2" w14:textId="59E593B6" w:rsidR="004A1A48" w:rsidRPr="00D414B9" w:rsidRDefault="004A1A48" w:rsidP="004A1A48">
      <w:pPr>
        <w:pStyle w:val="subsection"/>
      </w:pPr>
      <w:r w:rsidRPr="00D414B9">
        <w:tab/>
        <w:t>(4)</w:t>
      </w:r>
      <w:r w:rsidRPr="00D414B9">
        <w:tab/>
        <w:t xml:space="preserve">The Commissioner may, at any time, apply to the </w:t>
      </w:r>
      <w:r w:rsidR="009953FD" w:rsidRPr="009953FD">
        <w:rPr>
          <w:position w:val="6"/>
          <w:sz w:val="16"/>
        </w:rPr>
        <w:t>*</w:t>
      </w:r>
      <w:r w:rsidRPr="00D414B9">
        <w:t>Industry Secretary for review of a reviewable decision.</w:t>
      </w:r>
    </w:p>
    <w:p w14:paraId="238B5093" w14:textId="00C58760" w:rsidR="004A1A48" w:rsidRPr="00D414B9" w:rsidRDefault="004A1A48" w:rsidP="004A1A48">
      <w:pPr>
        <w:pStyle w:val="ActHead5"/>
      </w:pPr>
      <w:bookmarkStart w:id="815" w:name="_Toc201756216"/>
      <w:bookmarkStart w:id="816" w:name="_Hlk181019307"/>
      <w:r w:rsidRPr="00E06040">
        <w:rPr>
          <w:rStyle w:val="CharSectno"/>
        </w:rPr>
        <w:t>419</w:t>
      </w:r>
      <w:r w:rsidR="009953FD">
        <w:rPr>
          <w:rStyle w:val="CharSectno"/>
        </w:rPr>
        <w:noBreakHyphen/>
      </w:r>
      <w:r w:rsidRPr="00E06040">
        <w:rPr>
          <w:rStyle w:val="CharSectno"/>
        </w:rPr>
        <w:t>125</w:t>
      </w:r>
      <w:r w:rsidRPr="00D414B9">
        <w:t xml:space="preserve">  Internal review of reviewable decisions</w:t>
      </w:r>
      <w:bookmarkEnd w:id="815"/>
    </w:p>
    <w:bookmarkEnd w:id="816"/>
    <w:p w14:paraId="329EDBBD" w14:textId="3131081F" w:rsidR="004A1A48" w:rsidRPr="00D414B9" w:rsidRDefault="004A1A48" w:rsidP="004A1A48">
      <w:pPr>
        <w:pStyle w:val="subsection"/>
      </w:pPr>
      <w:r w:rsidRPr="00D414B9">
        <w:tab/>
        <w:t>(1)</w:t>
      </w:r>
      <w:r w:rsidRPr="00D414B9">
        <w:tab/>
        <w:t xml:space="preserve">After receiving an application for review of a reviewable decision, the </w:t>
      </w:r>
      <w:r w:rsidR="009953FD" w:rsidRPr="009953FD">
        <w:rPr>
          <w:position w:val="6"/>
          <w:sz w:val="16"/>
        </w:rPr>
        <w:t>*</w:t>
      </w:r>
      <w:r w:rsidRPr="00D414B9">
        <w:t>Industry Secretary must review the decision.</w:t>
      </w:r>
    </w:p>
    <w:p w14:paraId="1360AE51" w14:textId="4FBF0F61" w:rsidR="004A1A48" w:rsidRPr="00D414B9" w:rsidRDefault="004A1A48" w:rsidP="004A1A48">
      <w:pPr>
        <w:pStyle w:val="subsection"/>
      </w:pPr>
      <w:r w:rsidRPr="00D414B9">
        <w:lastRenderedPageBreak/>
        <w:tab/>
        <w:t>(2)</w:t>
      </w:r>
      <w:r w:rsidRPr="00D414B9">
        <w:tab/>
        <w:t xml:space="preserve">The </w:t>
      </w:r>
      <w:r w:rsidR="009953FD" w:rsidRPr="009953FD">
        <w:rPr>
          <w:position w:val="6"/>
          <w:sz w:val="16"/>
        </w:rPr>
        <w:t>*</w:t>
      </w:r>
      <w:r w:rsidRPr="00D414B9">
        <w:t>Industry Secretary may request the applicant to give specified information, or specified kinds of information, to the Industry Secretary about the application.</w:t>
      </w:r>
    </w:p>
    <w:p w14:paraId="7F0C05EE" w14:textId="77777777" w:rsidR="004A1A48" w:rsidRPr="00D414B9" w:rsidRDefault="004A1A48" w:rsidP="004A1A48">
      <w:pPr>
        <w:pStyle w:val="SubsectionHead"/>
      </w:pPr>
      <w:r w:rsidRPr="00D414B9">
        <w:t>Making internal review decisions</w:t>
      </w:r>
    </w:p>
    <w:p w14:paraId="0B4C779F" w14:textId="6428E823" w:rsidR="004A1A48" w:rsidRPr="00D414B9" w:rsidRDefault="004A1A48" w:rsidP="004A1A48">
      <w:pPr>
        <w:pStyle w:val="subsection"/>
      </w:pPr>
      <w:r w:rsidRPr="00D414B9">
        <w:tab/>
        <w:t>(3)</w:t>
      </w:r>
      <w:r w:rsidRPr="00D414B9">
        <w:tab/>
        <w:t xml:space="preserve">After reviewing the reviewable decision, the </w:t>
      </w:r>
      <w:r w:rsidR="009953FD" w:rsidRPr="009953FD">
        <w:rPr>
          <w:position w:val="6"/>
          <w:sz w:val="16"/>
        </w:rPr>
        <w:t>*</w:t>
      </w:r>
      <w:r w:rsidRPr="00D414B9">
        <w:t xml:space="preserve">Industry Secretary must make a decision (an </w:t>
      </w:r>
      <w:r w:rsidRPr="00D414B9">
        <w:rPr>
          <w:b/>
          <w:i/>
        </w:rPr>
        <w:t>internal review decision</w:t>
      </w:r>
      <w:r w:rsidRPr="00D414B9">
        <w:t>):</w:t>
      </w:r>
    </w:p>
    <w:p w14:paraId="0F95C17E" w14:textId="77777777" w:rsidR="004A1A48" w:rsidRPr="00D414B9" w:rsidRDefault="004A1A48" w:rsidP="004A1A48">
      <w:pPr>
        <w:pStyle w:val="paragraph"/>
      </w:pPr>
      <w:r w:rsidRPr="00D414B9">
        <w:tab/>
        <w:t>(a)</w:t>
      </w:r>
      <w:r w:rsidRPr="00D414B9">
        <w:tab/>
        <w:t>confirming the reviewable decision; or</w:t>
      </w:r>
    </w:p>
    <w:p w14:paraId="7F2CB11F" w14:textId="77777777" w:rsidR="004A1A48" w:rsidRPr="00D414B9" w:rsidRDefault="004A1A48" w:rsidP="004A1A48">
      <w:pPr>
        <w:pStyle w:val="paragraph"/>
      </w:pPr>
      <w:r w:rsidRPr="00D414B9">
        <w:tab/>
        <w:t>(b)</w:t>
      </w:r>
      <w:r w:rsidRPr="00D414B9">
        <w:tab/>
        <w:t>varying the reviewable decision; or</w:t>
      </w:r>
    </w:p>
    <w:p w14:paraId="7093F4DC" w14:textId="77777777" w:rsidR="004A1A48" w:rsidRPr="00D414B9" w:rsidRDefault="004A1A48" w:rsidP="004A1A48">
      <w:pPr>
        <w:pStyle w:val="paragraph"/>
      </w:pPr>
      <w:r w:rsidRPr="00D414B9">
        <w:tab/>
        <w:t>(c)</w:t>
      </w:r>
      <w:r w:rsidRPr="00D414B9">
        <w:tab/>
        <w:t>setting aside the reviewable decision and substituting a new decision.</w:t>
      </w:r>
    </w:p>
    <w:p w14:paraId="77258CD6" w14:textId="37DCBC4A" w:rsidR="004A1A48" w:rsidRPr="00D414B9" w:rsidRDefault="004A1A48" w:rsidP="004A1A48">
      <w:pPr>
        <w:pStyle w:val="notetext"/>
      </w:pPr>
      <w:r w:rsidRPr="00D414B9">
        <w:t>Note:</w:t>
      </w:r>
      <w:r w:rsidRPr="00D414B9">
        <w:tab/>
        <w:t xml:space="preserve">An internal review decision is reviewable by the ART (see </w:t>
      </w:r>
      <w:r w:rsidR="009953FD">
        <w:t>section 4</w:t>
      </w:r>
      <w:r w:rsidRPr="00D414B9">
        <w:t>19</w:t>
      </w:r>
      <w:r w:rsidR="009953FD">
        <w:noBreakHyphen/>
      </w:r>
      <w:r w:rsidRPr="00D414B9">
        <w:t xml:space="preserve">135). Under the </w:t>
      </w:r>
      <w:r w:rsidRPr="00D414B9">
        <w:rPr>
          <w:i/>
        </w:rPr>
        <w:t>Administrative Review Tribunal Act 2024</w:t>
      </w:r>
      <w:r w:rsidRPr="00D414B9">
        <w:t>, notice of the internal review decision must be given to any person whose interests are affected by the decision.</w:t>
      </w:r>
    </w:p>
    <w:p w14:paraId="7698E3C0" w14:textId="77777777" w:rsidR="004A1A48" w:rsidRPr="00D414B9" w:rsidRDefault="004A1A48" w:rsidP="004A1A48">
      <w:pPr>
        <w:pStyle w:val="SubsectionHead"/>
      </w:pPr>
      <w:r w:rsidRPr="00D414B9">
        <w:t>Deemed internal review decisions</w:t>
      </w:r>
    </w:p>
    <w:p w14:paraId="6266403F" w14:textId="1411C691" w:rsidR="004A1A48" w:rsidRPr="00D414B9" w:rsidRDefault="004A1A48" w:rsidP="004A1A48">
      <w:pPr>
        <w:pStyle w:val="subsection"/>
      </w:pPr>
      <w:r w:rsidRPr="00D414B9">
        <w:tab/>
        <w:t>(4)</w:t>
      </w:r>
      <w:r w:rsidRPr="00D414B9">
        <w:tab/>
        <w:t xml:space="preserve">If the </w:t>
      </w:r>
      <w:r w:rsidR="009953FD" w:rsidRPr="009953FD">
        <w:rPr>
          <w:position w:val="6"/>
          <w:sz w:val="16"/>
        </w:rPr>
        <w:t>*</w:t>
      </w:r>
      <w:r w:rsidRPr="00D414B9">
        <w:t>Industry Secretary does not make a decision under subsection (3) before the end of the 60</w:t>
      </w:r>
      <w:r w:rsidR="009953FD">
        <w:noBreakHyphen/>
      </w:r>
      <w:r w:rsidRPr="00D414B9">
        <w:t>day period that:</w:t>
      </w:r>
    </w:p>
    <w:p w14:paraId="07BBA8B3" w14:textId="77777777" w:rsidR="004A1A48" w:rsidRPr="00D414B9" w:rsidRDefault="004A1A48" w:rsidP="004A1A48">
      <w:pPr>
        <w:pStyle w:val="paragraph"/>
      </w:pPr>
      <w:r w:rsidRPr="00D414B9">
        <w:tab/>
        <w:t>(a)</w:t>
      </w:r>
      <w:r w:rsidRPr="00D414B9">
        <w:tab/>
        <w:t>starts on the day the Industry Secretary receives the application for review; and</w:t>
      </w:r>
    </w:p>
    <w:p w14:paraId="45439F83" w14:textId="77777777" w:rsidR="004A1A48" w:rsidRPr="00D414B9" w:rsidRDefault="004A1A48" w:rsidP="004A1A48">
      <w:pPr>
        <w:pStyle w:val="paragraph"/>
      </w:pPr>
      <w:r w:rsidRPr="00D414B9">
        <w:tab/>
        <w:t>(b)</w:t>
      </w:r>
      <w:r w:rsidRPr="00D414B9">
        <w:tab/>
        <w:t>pauses while the Industry Secretary waits for any information requested under subsection (2) about the application for review;</w:t>
      </w:r>
    </w:p>
    <w:p w14:paraId="4E4B3F2D" w14:textId="77777777" w:rsidR="004A1A48" w:rsidRPr="00D414B9" w:rsidRDefault="004A1A48" w:rsidP="004A1A48">
      <w:pPr>
        <w:pStyle w:val="subsection2"/>
      </w:pPr>
      <w:r w:rsidRPr="00D414B9">
        <w:t xml:space="preserve">the Industry Secretary is taken, at the end of that period, to have made a decision (also an </w:t>
      </w:r>
      <w:r w:rsidRPr="00D414B9">
        <w:rPr>
          <w:b/>
          <w:i/>
        </w:rPr>
        <w:t>internal review decision</w:t>
      </w:r>
      <w:r w:rsidRPr="00D414B9">
        <w:t>) confirming the reviewable decision.</w:t>
      </w:r>
    </w:p>
    <w:p w14:paraId="37C39257" w14:textId="77777777" w:rsidR="004A1A48" w:rsidRPr="00D414B9" w:rsidRDefault="004A1A48" w:rsidP="004A1A48">
      <w:pPr>
        <w:pStyle w:val="subsection"/>
      </w:pPr>
      <w:r w:rsidRPr="00D414B9">
        <w:tab/>
        <w:t>(5)</w:t>
      </w:r>
      <w:r w:rsidRPr="00D414B9">
        <w:tab/>
        <w:t xml:space="preserve">However, an internal review decision (the </w:t>
      </w:r>
      <w:r w:rsidRPr="00D414B9">
        <w:rPr>
          <w:b/>
          <w:i/>
        </w:rPr>
        <w:t>deemed decision</w:t>
      </w:r>
      <w:r w:rsidRPr="00D414B9">
        <w:t>) is taken not to have been made under subsection (4) if:</w:t>
      </w:r>
    </w:p>
    <w:p w14:paraId="64D1EA25" w14:textId="2D58DDDC" w:rsidR="004A1A48" w:rsidRPr="00D414B9" w:rsidRDefault="004A1A48" w:rsidP="004A1A48">
      <w:pPr>
        <w:pStyle w:val="paragraph"/>
      </w:pPr>
      <w:r w:rsidRPr="00D414B9">
        <w:tab/>
        <w:t>(a)</w:t>
      </w:r>
      <w:r w:rsidRPr="00D414B9">
        <w:tab/>
        <w:t xml:space="preserve">after the end of the period referred to in that subsection, the </w:t>
      </w:r>
      <w:r w:rsidR="009953FD" w:rsidRPr="009953FD">
        <w:rPr>
          <w:position w:val="6"/>
          <w:sz w:val="16"/>
        </w:rPr>
        <w:t>*</w:t>
      </w:r>
      <w:r w:rsidRPr="00D414B9">
        <w:t>Industry Secretary makes a decision under subsection (3) about the applicable reviewable decision; and</w:t>
      </w:r>
    </w:p>
    <w:p w14:paraId="641085C6" w14:textId="14FB74E3" w:rsidR="004A1A48" w:rsidRPr="00D414B9" w:rsidRDefault="004A1A48" w:rsidP="004A1A48">
      <w:pPr>
        <w:pStyle w:val="paragraph"/>
      </w:pPr>
      <w:r w:rsidRPr="00D414B9">
        <w:tab/>
        <w:t>(b)</w:t>
      </w:r>
      <w:r w:rsidRPr="00D414B9">
        <w:tab/>
        <w:t xml:space="preserve">an application has yet to be made under </w:t>
      </w:r>
      <w:r w:rsidR="009953FD">
        <w:t>section 4</w:t>
      </w:r>
      <w:r w:rsidRPr="00D414B9">
        <w:t>19</w:t>
      </w:r>
      <w:r w:rsidR="009953FD">
        <w:noBreakHyphen/>
      </w:r>
      <w:r w:rsidRPr="00D414B9">
        <w:t xml:space="preserve">135 to the </w:t>
      </w:r>
      <w:r w:rsidR="009953FD" w:rsidRPr="009953FD">
        <w:rPr>
          <w:position w:val="6"/>
          <w:sz w:val="16"/>
        </w:rPr>
        <w:t>*</w:t>
      </w:r>
      <w:r w:rsidRPr="00D414B9">
        <w:t>ART for review of the deemed decision.</w:t>
      </w:r>
    </w:p>
    <w:p w14:paraId="68E8F231" w14:textId="3BEF0A3B" w:rsidR="004A1A48" w:rsidRPr="00D414B9" w:rsidRDefault="004A1A48" w:rsidP="004A1A48">
      <w:pPr>
        <w:pStyle w:val="ActHead5"/>
      </w:pPr>
      <w:bookmarkStart w:id="817" w:name="_Toc201756217"/>
      <w:bookmarkStart w:id="818" w:name="_Hlk181019308"/>
      <w:r w:rsidRPr="00E06040">
        <w:rPr>
          <w:rStyle w:val="CharSectno"/>
        </w:rPr>
        <w:lastRenderedPageBreak/>
        <w:t>419</w:t>
      </w:r>
      <w:r w:rsidR="009953FD">
        <w:rPr>
          <w:rStyle w:val="CharSectno"/>
        </w:rPr>
        <w:noBreakHyphen/>
      </w:r>
      <w:r w:rsidRPr="00E06040">
        <w:rPr>
          <w:rStyle w:val="CharSectno"/>
        </w:rPr>
        <w:t>130</w:t>
      </w:r>
      <w:r w:rsidRPr="00D414B9">
        <w:t xml:space="preserve">  Matters relevant to internal review decisions</w:t>
      </w:r>
      <w:bookmarkEnd w:id="817"/>
    </w:p>
    <w:bookmarkEnd w:id="818"/>
    <w:p w14:paraId="4BA025E8" w14:textId="77777777" w:rsidR="004A1A48" w:rsidRPr="00D414B9" w:rsidRDefault="004A1A48" w:rsidP="004A1A48">
      <w:pPr>
        <w:pStyle w:val="subsection"/>
      </w:pPr>
      <w:r w:rsidRPr="00D414B9">
        <w:tab/>
        <w:t>(1)</w:t>
      </w:r>
      <w:r w:rsidRPr="00D414B9">
        <w:tab/>
        <w:t>For the purposes of this Act, an internal review decision takes effect on the day the relevant reviewable decision took effect.</w:t>
      </w:r>
    </w:p>
    <w:p w14:paraId="59DB0288" w14:textId="467AB4E9" w:rsidR="004A1A48" w:rsidRPr="00D414B9" w:rsidRDefault="004A1A48" w:rsidP="004A1A48">
      <w:pPr>
        <w:pStyle w:val="subsection"/>
      </w:pPr>
      <w:r w:rsidRPr="00D414B9">
        <w:tab/>
        <w:t>(2)</w:t>
      </w:r>
      <w:r w:rsidRPr="00D414B9">
        <w:tab/>
        <w:t xml:space="preserve">The </w:t>
      </w:r>
      <w:r w:rsidR="009953FD" w:rsidRPr="009953FD">
        <w:rPr>
          <w:position w:val="6"/>
          <w:sz w:val="16"/>
        </w:rPr>
        <w:t>*</w:t>
      </w:r>
      <w:r w:rsidRPr="00D414B9">
        <w:t>Industry Secretary must give the Commissioner written notice of the making of an internal review decision.</w:t>
      </w:r>
    </w:p>
    <w:p w14:paraId="41FCFFA9" w14:textId="4CB2E45F" w:rsidR="004A1A48" w:rsidRPr="00D414B9" w:rsidRDefault="004A1A48" w:rsidP="004A1A48">
      <w:pPr>
        <w:pStyle w:val="subsection"/>
      </w:pPr>
      <w:r w:rsidRPr="00D414B9">
        <w:tab/>
        <w:t>(3)</w:t>
      </w:r>
      <w:r w:rsidRPr="00D414B9">
        <w:tab/>
        <w:t xml:space="preserve">The applicant or the Commissioner may request, in writing, the </w:t>
      </w:r>
      <w:r w:rsidR="009953FD" w:rsidRPr="009953FD">
        <w:rPr>
          <w:position w:val="6"/>
          <w:sz w:val="16"/>
        </w:rPr>
        <w:t>*</w:t>
      </w:r>
      <w:r w:rsidRPr="00D414B9">
        <w:t>Industry Secretary to give a statement of reasons for the internal review decision. The Industry Secretary must comply with the request.</w:t>
      </w:r>
    </w:p>
    <w:p w14:paraId="21E8D196" w14:textId="77777777" w:rsidR="004A1A48" w:rsidRPr="00D414B9" w:rsidRDefault="004A1A48" w:rsidP="004A1A48">
      <w:pPr>
        <w:pStyle w:val="subsection"/>
      </w:pPr>
      <w:r w:rsidRPr="00D414B9">
        <w:tab/>
        <w:t>(4)</w:t>
      </w:r>
      <w:r w:rsidRPr="00D414B9">
        <w:tab/>
        <w:t>A failure to comply with this section does not affect the validity of the internal review decision.</w:t>
      </w:r>
    </w:p>
    <w:p w14:paraId="7BBD1D23" w14:textId="26B1B43C" w:rsidR="004A1A48" w:rsidRPr="00D414B9" w:rsidRDefault="004A1A48" w:rsidP="004A1A48">
      <w:pPr>
        <w:pStyle w:val="ActHead5"/>
      </w:pPr>
      <w:bookmarkStart w:id="819" w:name="_Toc201756218"/>
      <w:bookmarkStart w:id="820" w:name="_Hlk181019309"/>
      <w:r w:rsidRPr="00E06040">
        <w:rPr>
          <w:rStyle w:val="CharSectno"/>
        </w:rPr>
        <w:t>419</w:t>
      </w:r>
      <w:r w:rsidR="009953FD">
        <w:rPr>
          <w:rStyle w:val="CharSectno"/>
        </w:rPr>
        <w:noBreakHyphen/>
      </w:r>
      <w:r w:rsidRPr="00E06040">
        <w:rPr>
          <w:rStyle w:val="CharSectno"/>
        </w:rPr>
        <w:t>135</w:t>
      </w:r>
      <w:r w:rsidRPr="00D414B9">
        <w:t xml:space="preserve">  External review by ART of internal review decisions</w:t>
      </w:r>
      <w:bookmarkEnd w:id="819"/>
    </w:p>
    <w:bookmarkEnd w:id="820"/>
    <w:p w14:paraId="2113CA04" w14:textId="63F108B8" w:rsidR="004A1A48" w:rsidRPr="00D414B9" w:rsidRDefault="004A1A48" w:rsidP="004A1A48">
      <w:pPr>
        <w:pStyle w:val="subsection"/>
      </w:pPr>
      <w:r w:rsidRPr="00D414B9">
        <w:tab/>
        <w:t>(1)</w:t>
      </w:r>
      <w:r w:rsidRPr="00D414B9">
        <w:tab/>
        <w:t xml:space="preserve">An application may be made to the </w:t>
      </w:r>
      <w:r w:rsidR="009953FD" w:rsidRPr="009953FD">
        <w:rPr>
          <w:position w:val="6"/>
          <w:sz w:val="16"/>
        </w:rPr>
        <w:t>*</w:t>
      </w:r>
      <w:r w:rsidRPr="00D414B9">
        <w:t xml:space="preserve">ART for review of an internal review decision of the </w:t>
      </w:r>
      <w:r w:rsidR="009953FD" w:rsidRPr="009953FD">
        <w:rPr>
          <w:position w:val="6"/>
          <w:sz w:val="16"/>
        </w:rPr>
        <w:t>*</w:t>
      </w:r>
      <w:r w:rsidRPr="00D414B9">
        <w:t>Industry Secretary.</w:t>
      </w:r>
    </w:p>
    <w:p w14:paraId="0F39D080" w14:textId="77777777" w:rsidR="004A1A48" w:rsidRPr="00D414B9" w:rsidRDefault="004A1A48" w:rsidP="004A1A48">
      <w:pPr>
        <w:pStyle w:val="subsection"/>
      </w:pPr>
      <w:r w:rsidRPr="00D414B9">
        <w:tab/>
        <w:t>(2)</w:t>
      </w:r>
      <w:r w:rsidRPr="00D414B9">
        <w:tab/>
        <w:t xml:space="preserve">Subsections 108(2) and (4) of the </w:t>
      </w:r>
      <w:r w:rsidRPr="00D414B9">
        <w:rPr>
          <w:i/>
        </w:rPr>
        <w:t>Administrative Review Tribunal Act 2024</w:t>
      </w:r>
      <w:r w:rsidRPr="00D414B9">
        <w:t xml:space="preserve"> have effect for the purposes of this Act for:</w:t>
      </w:r>
    </w:p>
    <w:p w14:paraId="38007832" w14:textId="613B533D" w:rsidR="004A1A48" w:rsidRPr="00D414B9" w:rsidRDefault="004A1A48" w:rsidP="004A1A48">
      <w:pPr>
        <w:pStyle w:val="paragraph"/>
      </w:pPr>
      <w:r w:rsidRPr="00D414B9">
        <w:tab/>
        <w:t>(a)</w:t>
      </w:r>
      <w:r w:rsidRPr="00D414B9">
        <w:tab/>
        <w:t xml:space="preserve">an internal review decision as varied by the </w:t>
      </w:r>
      <w:r w:rsidR="009953FD" w:rsidRPr="009953FD">
        <w:rPr>
          <w:position w:val="6"/>
          <w:sz w:val="16"/>
        </w:rPr>
        <w:t>*</w:t>
      </w:r>
      <w:r w:rsidRPr="00D414B9">
        <w:t xml:space="preserve">ART under section 105 of the </w:t>
      </w:r>
      <w:r w:rsidRPr="00D414B9">
        <w:rPr>
          <w:i/>
        </w:rPr>
        <w:t>Administrative Review Tribunal Act 2024</w:t>
      </w:r>
      <w:r w:rsidRPr="00D414B9">
        <w:t>; or</w:t>
      </w:r>
    </w:p>
    <w:p w14:paraId="050FEAC3" w14:textId="77777777" w:rsidR="004A1A48" w:rsidRPr="00D414B9" w:rsidRDefault="004A1A48" w:rsidP="004A1A48">
      <w:pPr>
        <w:pStyle w:val="paragraph"/>
      </w:pPr>
      <w:r w:rsidRPr="00D414B9">
        <w:tab/>
        <w:t>(b)</w:t>
      </w:r>
      <w:r w:rsidRPr="00D414B9">
        <w:tab/>
        <w:t>a decision made by the ART under that section in substitution for an internal review decision.</w:t>
      </w:r>
    </w:p>
    <w:p w14:paraId="4EADF116" w14:textId="13E1442D" w:rsidR="004A1A48" w:rsidRPr="00D414B9" w:rsidRDefault="004A1A48" w:rsidP="004A1A48">
      <w:pPr>
        <w:pStyle w:val="notetext"/>
      </w:pPr>
      <w:r w:rsidRPr="00D414B9">
        <w:t>Note:</w:t>
      </w:r>
      <w:r w:rsidRPr="00D414B9">
        <w:tab/>
        <w:t xml:space="preserve">This means that the varied or substituted decision takes effect from the day on which the reviewable decision took effect (see </w:t>
      </w:r>
      <w:r w:rsidR="009953FD">
        <w:t>subsection 4</w:t>
      </w:r>
      <w:r w:rsidRPr="00D414B9">
        <w:t>19</w:t>
      </w:r>
      <w:r w:rsidR="009953FD">
        <w:noBreakHyphen/>
      </w:r>
      <w:r w:rsidRPr="00D414B9">
        <w:t>130(1) of this Act).</w:t>
      </w:r>
    </w:p>
    <w:p w14:paraId="0206C651" w14:textId="01998F9D" w:rsidR="004A1A48" w:rsidRPr="00D414B9" w:rsidRDefault="004A1A48" w:rsidP="004A1A48">
      <w:pPr>
        <w:pStyle w:val="ActHead4"/>
      </w:pPr>
      <w:bookmarkStart w:id="821" w:name="_Toc201756219"/>
      <w:r w:rsidRPr="00E06040">
        <w:rPr>
          <w:rStyle w:val="CharSubdNo"/>
        </w:rPr>
        <w:t>Subdivision 4</w:t>
      </w:r>
      <w:bookmarkStart w:id="822" w:name="_Hlk181019238"/>
      <w:r w:rsidRPr="00E06040">
        <w:rPr>
          <w:rStyle w:val="CharSubdNo"/>
        </w:rPr>
        <w:t>19</w:t>
      </w:r>
      <w:r w:rsidR="009953FD">
        <w:rPr>
          <w:rStyle w:val="CharSubdNo"/>
        </w:rPr>
        <w:noBreakHyphen/>
      </w:r>
      <w:r w:rsidRPr="00E06040">
        <w:rPr>
          <w:rStyle w:val="CharSubdNo"/>
        </w:rPr>
        <w:t>F</w:t>
      </w:r>
      <w:r w:rsidRPr="00D414B9">
        <w:t>—</w:t>
      </w:r>
      <w:r w:rsidRPr="00E06040">
        <w:rPr>
          <w:rStyle w:val="CharSubdText"/>
        </w:rPr>
        <w:t>Other matters</w:t>
      </w:r>
      <w:bookmarkEnd w:id="821"/>
    </w:p>
    <w:bookmarkEnd w:id="822"/>
    <w:p w14:paraId="58F2C56D" w14:textId="77777777" w:rsidR="004A1A48" w:rsidRPr="00D414B9" w:rsidRDefault="004A1A48" w:rsidP="004A1A48">
      <w:pPr>
        <w:pStyle w:val="TofSectsHeading"/>
      </w:pPr>
      <w:r w:rsidRPr="00D414B9">
        <w:t>Table of sections</w:t>
      </w:r>
    </w:p>
    <w:p w14:paraId="748CC2AF" w14:textId="27ED3911" w:rsidR="004A1A48" w:rsidRPr="00D414B9" w:rsidRDefault="004A1A48" w:rsidP="004A1A48">
      <w:pPr>
        <w:pStyle w:val="TofSectsSection"/>
      </w:pPr>
      <w:bookmarkStart w:id="823" w:name="_Hlk181019313"/>
      <w:r w:rsidRPr="00D414B9">
        <w:t>419</w:t>
      </w:r>
      <w:r w:rsidR="009953FD">
        <w:noBreakHyphen/>
      </w:r>
      <w:r w:rsidRPr="00D414B9">
        <w:t>140</w:t>
      </w:r>
      <w:r w:rsidRPr="00D414B9">
        <w:tab/>
        <w:t>Information sharing</w:t>
      </w:r>
    </w:p>
    <w:p w14:paraId="5715AD7B" w14:textId="3BB2FF0A" w:rsidR="004A1A48" w:rsidRPr="00D414B9" w:rsidRDefault="004A1A48" w:rsidP="004A1A48">
      <w:pPr>
        <w:pStyle w:val="TofSectsSection"/>
      </w:pPr>
      <w:r w:rsidRPr="00D414B9">
        <w:t>419</w:t>
      </w:r>
      <w:r w:rsidR="009953FD">
        <w:noBreakHyphen/>
      </w:r>
      <w:r w:rsidRPr="00D414B9">
        <w:t>145</w:t>
      </w:r>
      <w:r w:rsidRPr="00D414B9">
        <w:tab/>
        <w:t>CMPTI community benefit rules</w:t>
      </w:r>
    </w:p>
    <w:p w14:paraId="75AD35E6" w14:textId="57BFFAF9" w:rsidR="004A1A48" w:rsidRPr="00D414B9" w:rsidRDefault="004A1A48" w:rsidP="004A1A48">
      <w:pPr>
        <w:pStyle w:val="TofSectsSection"/>
      </w:pPr>
      <w:r w:rsidRPr="00D414B9">
        <w:t>419</w:t>
      </w:r>
      <w:r w:rsidR="009953FD">
        <w:noBreakHyphen/>
      </w:r>
      <w:r w:rsidRPr="00D414B9">
        <w:t>150</w:t>
      </w:r>
      <w:r w:rsidRPr="00D414B9">
        <w:tab/>
        <w:t>Forms approved by the Industry Secretary</w:t>
      </w:r>
    </w:p>
    <w:p w14:paraId="10F9C02E" w14:textId="168CF944" w:rsidR="004A1A48" w:rsidRPr="00D414B9" w:rsidRDefault="004A1A48" w:rsidP="004A1A48">
      <w:pPr>
        <w:pStyle w:val="TofSectsSection"/>
      </w:pPr>
      <w:r w:rsidRPr="00D414B9">
        <w:lastRenderedPageBreak/>
        <w:t>419</w:t>
      </w:r>
      <w:r w:rsidR="009953FD">
        <w:noBreakHyphen/>
      </w:r>
      <w:r w:rsidRPr="00D414B9">
        <w:t>155</w:t>
      </w:r>
      <w:r w:rsidRPr="00D414B9">
        <w:tab/>
        <w:t>Delegation by the Industry Secretary</w:t>
      </w:r>
    </w:p>
    <w:p w14:paraId="584E4F7E" w14:textId="69A3F5A7" w:rsidR="004A1A48" w:rsidRPr="00D414B9" w:rsidRDefault="004A1A48" w:rsidP="004A1A48">
      <w:pPr>
        <w:pStyle w:val="ActHead5"/>
      </w:pPr>
      <w:bookmarkStart w:id="824" w:name="_Toc201756220"/>
      <w:r w:rsidRPr="00E06040">
        <w:rPr>
          <w:rStyle w:val="CharSectno"/>
        </w:rPr>
        <w:t>419</w:t>
      </w:r>
      <w:r w:rsidR="009953FD">
        <w:rPr>
          <w:rStyle w:val="CharSectno"/>
        </w:rPr>
        <w:noBreakHyphen/>
      </w:r>
      <w:r w:rsidRPr="00E06040">
        <w:rPr>
          <w:rStyle w:val="CharSectno"/>
        </w:rPr>
        <w:t>140</w:t>
      </w:r>
      <w:r w:rsidRPr="00D414B9">
        <w:t xml:space="preserve">  Information sharing</w:t>
      </w:r>
      <w:bookmarkEnd w:id="824"/>
    </w:p>
    <w:bookmarkEnd w:id="823"/>
    <w:p w14:paraId="4F4C8A1C" w14:textId="77777777" w:rsidR="004A1A48" w:rsidRPr="00D414B9" w:rsidRDefault="004A1A48" w:rsidP="004A1A48">
      <w:pPr>
        <w:pStyle w:val="subsection"/>
      </w:pPr>
      <w:r w:rsidRPr="00D414B9">
        <w:tab/>
        <w:t>(1)</w:t>
      </w:r>
      <w:r w:rsidRPr="00D414B9">
        <w:tab/>
        <w:t>Each of the following regulators:</w:t>
      </w:r>
    </w:p>
    <w:p w14:paraId="465B3F3F" w14:textId="476DF91A" w:rsidR="004A1A48" w:rsidRPr="00D414B9" w:rsidRDefault="004A1A48" w:rsidP="004A1A48">
      <w:pPr>
        <w:pStyle w:val="paragraph"/>
      </w:pPr>
      <w:r w:rsidRPr="00D414B9">
        <w:tab/>
        <w:t>(a)</w:t>
      </w:r>
      <w:r w:rsidRPr="00D414B9">
        <w:tab/>
        <w:t xml:space="preserve">the </w:t>
      </w:r>
      <w:r w:rsidR="009953FD" w:rsidRPr="009953FD">
        <w:rPr>
          <w:position w:val="6"/>
          <w:sz w:val="16"/>
        </w:rPr>
        <w:t>*</w:t>
      </w:r>
      <w:r w:rsidRPr="00D414B9">
        <w:t>Industry Secretary;</w:t>
      </w:r>
    </w:p>
    <w:p w14:paraId="35961D05" w14:textId="77777777" w:rsidR="004A1A48" w:rsidRPr="00D414B9" w:rsidRDefault="004A1A48" w:rsidP="004A1A48">
      <w:pPr>
        <w:pStyle w:val="paragraph"/>
      </w:pPr>
      <w:r w:rsidRPr="00D414B9">
        <w:tab/>
        <w:t>(b)</w:t>
      </w:r>
      <w:r w:rsidRPr="00D414B9">
        <w:tab/>
        <w:t>the Commissioner;</w:t>
      </w:r>
    </w:p>
    <w:p w14:paraId="5AE40715" w14:textId="77777777" w:rsidR="004A1A48" w:rsidRPr="00D414B9" w:rsidRDefault="004A1A48" w:rsidP="004A1A48">
      <w:pPr>
        <w:pStyle w:val="subsection2"/>
      </w:pPr>
      <w:r w:rsidRPr="00D414B9">
        <w:t>may request the other regulator to provide them with information held by the other regulator that is reasonably necessary or convenient for the requesting regulator’s administration of this Division.</w:t>
      </w:r>
    </w:p>
    <w:p w14:paraId="78F0884B" w14:textId="77777777" w:rsidR="004A1A48" w:rsidRPr="00D414B9" w:rsidRDefault="004A1A48" w:rsidP="004A1A48">
      <w:pPr>
        <w:pStyle w:val="subsection"/>
      </w:pPr>
      <w:r w:rsidRPr="00D414B9">
        <w:tab/>
        <w:t>(2)</w:t>
      </w:r>
      <w:r w:rsidRPr="00D414B9">
        <w:tab/>
        <w:t>The other regulator must comply with the request.</w:t>
      </w:r>
    </w:p>
    <w:p w14:paraId="3EA99304" w14:textId="77777777" w:rsidR="004A1A48" w:rsidRPr="00D414B9" w:rsidRDefault="004A1A48" w:rsidP="004A1A48">
      <w:pPr>
        <w:pStyle w:val="notetext"/>
      </w:pPr>
      <w:r w:rsidRPr="00D414B9">
        <w:t>Note 1:</w:t>
      </w:r>
      <w:r w:rsidRPr="00D414B9">
        <w:tab/>
        <w:t>The request could be an ad hoc or standing request, and the information requested could be general or specific.</w:t>
      </w:r>
    </w:p>
    <w:p w14:paraId="0A79DE58" w14:textId="65288B90" w:rsidR="004A1A48" w:rsidRPr="00D414B9" w:rsidRDefault="004A1A48" w:rsidP="004A1A48">
      <w:pPr>
        <w:pStyle w:val="notetext"/>
      </w:pPr>
      <w:r w:rsidRPr="00D414B9">
        <w:t>Note 2:</w:t>
      </w:r>
      <w:r w:rsidRPr="00D414B9">
        <w:tab/>
        <w:t xml:space="preserve">A disclosure enabling the Commissioner to comply with such a request is within an exception to the confidentiality provisions in Schedule 1 to the </w:t>
      </w:r>
      <w:r w:rsidRPr="00D414B9">
        <w:rPr>
          <w:i/>
        </w:rPr>
        <w:t>Taxation Administration Act 1953</w:t>
      </w:r>
      <w:r w:rsidRPr="00D414B9">
        <w:t xml:space="preserve"> (see section 355</w:t>
      </w:r>
      <w:r w:rsidR="009953FD">
        <w:noBreakHyphen/>
      </w:r>
      <w:r w:rsidRPr="00D414B9">
        <w:t>50 in that Schedule).</w:t>
      </w:r>
    </w:p>
    <w:p w14:paraId="005379F0" w14:textId="249334E0" w:rsidR="004A1A48" w:rsidRPr="00D414B9" w:rsidRDefault="004A1A48" w:rsidP="004A1A48">
      <w:pPr>
        <w:pStyle w:val="ActHead5"/>
      </w:pPr>
      <w:bookmarkStart w:id="825" w:name="_Toc201756221"/>
      <w:bookmarkStart w:id="826" w:name="_Hlk181019314"/>
      <w:bookmarkStart w:id="827" w:name="_Hlk180572303"/>
      <w:r w:rsidRPr="00E06040">
        <w:rPr>
          <w:rStyle w:val="CharSectno"/>
        </w:rPr>
        <w:t>419</w:t>
      </w:r>
      <w:r w:rsidR="009953FD">
        <w:rPr>
          <w:rStyle w:val="CharSectno"/>
        </w:rPr>
        <w:noBreakHyphen/>
      </w:r>
      <w:r w:rsidRPr="00E06040">
        <w:rPr>
          <w:rStyle w:val="CharSectno"/>
        </w:rPr>
        <w:t>145</w:t>
      </w:r>
      <w:r w:rsidRPr="00D414B9">
        <w:t xml:space="preserve">  CMPTI community benefit rules</w:t>
      </w:r>
      <w:bookmarkEnd w:id="825"/>
    </w:p>
    <w:bookmarkEnd w:id="826"/>
    <w:p w14:paraId="1D79A6DC" w14:textId="77777777" w:rsidR="004A1A48" w:rsidRPr="00D414B9" w:rsidRDefault="004A1A48" w:rsidP="004A1A48">
      <w:pPr>
        <w:pStyle w:val="subsection"/>
      </w:pPr>
      <w:r w:rsidRPr="00D414B9">
        <w:tab/>
        <w:t>(1)</w:t>
      </w:r>
      <w:r w:rsidRPr="00D414B9">
        <w:tab/>
        <w:t xml:space="preserve">The Minister may, by legislative instrument, make the following rules (the </w:t>
      </w:r>
      <w:r w:rsidRPr="00D414B9">
        <w:rPr>
          <w:b/>
          <w:i/>
        </w:rPr>
        <w:t>CMPTI</w:t>
      </w:r>
      <w:r w:rsidRPr="00D414B9">
        <w:t xml:space="preserve"> </w:t>
      </w:r>
      <w:r w:rsidRPr="00D414B9">
        <w:rPr>
          <w:b/>
          <w:i/>
        </w:rPr>
        <w:t>community benefit rules</w:t>
      </w:r>
      <w:r w:rsidRPr="00D414B9">
        <w:t>):</w:t>
      </w:r>
    </w:p>
    <w:p w14:paraId="5F030204" w14:textId="77777777" w:rsidR="004A1A48" w:rsidRPr="00D414B9" w:rsidRDefault="004A1A48" w:rsidP="004A1A48">
      <w:pPr>
        <w:pStyle w:val="paragraph"/>
      </w:pPr>
      <w:r w:rsidRPr="00D414B9">
        <w:tab/>
        <w:t>(a)</w:t>
      </w:r>
      <w:r w:rsidRPr="00D414B9">
        <w:tab/>
        <w:t>rules that:</w:t>
      </w:r>
    </w:p>
    <w:p w14:paraId="11712F3E" w14:textId="77777777" w:rsidR="004A1A48" w:rsidRPr="00D414B9" w:rsidRDefault="004A1A48" w:rsidP="004A1A48">
      <w:pPr>
        <w:pStyle w:val="paragraphsub"/>
      </w:pPr>
      <w:r w:rsidRPr="00D414B9">
        <w:tab/>
        <w:t>(i)</w:t>
      </w:r>
      <w:r w:rsidRPr="00D414B9">
        <w:tab/>
        <w:t>apply to companies within a specified class for an income year; and</w:t>
      </w:r>
    </w:p>
    <w:p w14:paraId="3E2E248E" w14:textId="79EE239A" w:rsidR="004A1A48" w:rsidRPr="00D414B9" w:rsidRDefault="004A1A48" w:rsidP="004A1A48">
      <w:pPr>
        <w:pStyle w:val="paragraphsub"/>
      </w:pPr>
      <w:r w:rsidRPr="00D414B9">
        <w:tab/>
        <w:t>(ii)</w:t>
      </w:r>
      <w:r w:rsidRPr="00D414B9">
        <w:tab/>
        <w:t xml:space="preserve">specify conditions that must be met for such a company to be entitled to a </w:t>
      </w:r>
      <w:r w:rsidR="009953FD" w:rsidRPr="009953FD">
        <w:rPr>
          <w:position w:val="6"/>
          <w:sz w:val="16"/>
        </w:rPr>
        <w:t>*</w:t>
      </w:r>
      <w:r w:rsidRPr="00D414B9">
        <w:t>CMPTI tax offset for the income year;</w:t>
      </w:r>
    </w:p>
    <w:p w14:paraId="0B3D3CEC" w14:textId="77777777" w:rsidR="004A1A48" w:rsidRPr="00D414B9" w:rsidRDefault="004A1A48" w:rsidP="004A1A48">
      <w:pPr>
        <w:pStyle w:val="paragraph"/>
      </w:pPr>
      <w:r w:rsidRPr="00D414B9">
        <w:tab/>
        <w:t>(b)</w:t>
      </w:r>
      <w:r w:rsidRPr="00D414B9">
        <w:tab/>
        <w:t>rules that:</w:t>
      </w:r>
    </w:p>
    <w:p w14:paraId="4756DB56" w14:textId="77777777" w:rsidR="004A1A48" w:rsidRPr="00D414B9" w:rsidRDefault="004A1A48" w:rsidP="004A1A48">
      <w:pPr>
        <w:pStyle w:val="paragraphsub"/>
      </w:pPr>
      <w:r w:rsidRPr="00D414B9">
        <w:tab/>
        <w:t>(i)</w:t>
      </w:r>
      <w:r w:rsidRPr="00D414B9">
        <w:tab/>
        <w:t>apply to companies within a specified class for an income year; and</w:t>
      </w:r>
    </w:p>
    <w:p w14:paraId="6A295585" w14:textId="77777777" w:rsidR="004A1A48" w:rsidRPr="00D414B9" w:rsidRDefault="004A1A48" w:rsidP="004A1A48">
      <w:pPr>
        <w:pStyle w:val="paragraphsub"/>
      </w:pPr>
      <w:r w:rsidRPr="00D414B9">
        <w:tab/>
        <w:t>(ii)</w:t>
      </w:r>
      <w:r w:rsidRPr="00D414B9">
        <w:tab/>
        <w:t>specify circumstances that, if they exist for such a company, will reduce the amount of the company’s CMPTI tax offset for the income year by a specified proportion.</w:t>
      </w:r>
    </w:p>
    <w:p w14:paraId="4EC2C301" w14:textId="77777777" w:rsidR="004A1A48" w:rsidRPr="00D414B9" w:rsidRDefault="004A1A48" w:rsidP="004A1A48">
      <w:pPr>
        <w:pStyle w:val="notetext"/>
      </w:pPr>
      <w:r w:rsidRPr="00D414B9">
        <w:lastRenderedPageBreak/>
        <w:t>Note:</w:t>
      </w:r>
      <w:r w:rsidRPr="00D414B9">
        <w:tab/>
        <w:t xml:space="preserve">For subparagraph (b)(ii), different proportions may be specified for different circumstances (see subsection 33(3A) of the </w:t>
      </w:r>
      <w:r w:rsidRPr="00D414B9">
        <w:rPr>
          <w:i/>
        </w:rPr>
        <w:t>Acts Interpretation Act 1901</w:t>
      </w:r>
      <w:r w:rsidRPr="00D414B9">
        <w:t>).</w:t>
      </w:r>
    </w:p>
    <w:p w14:paraId="20BFE897" w14:textId="77777777" w:rsidR="004A1A48" w:rsidRPr="00D414B9" w:rsidRDefault="004A1A48" w:rsidP="004A1A48">
      <w:pPr>
        <w:pStyle w:val="subsection"/>
      </w:pPr>
      <w:r w:rsidRPr="00D414B9">
        <w:tab/>
        <w:t>(2)</w:t>
      </w:r>
      <w:r w:rsidRPr="00D414B9">
        <w:tab/>
        <w:t xml:space="preserve">In making the CMPTI community benefit rules, the Minister must have regard to the community benefit principles (within the meaning of subsection 10(3) of the </w:t>
      </w:r>
      <w:r w:rsidRPr="00D414B9">
        <w:rPr>
          <w:i/>
        </w:rPr>
        <w:t>Future Made in Australia Act 2024</w:t>
      </w:r>
      <w:r w:rsidRPr="00D414B9">
        <w:t>).</w:t>
      </w:r>
    </w:p>
    <w:p w14:paraId="7D4A998E" w14:textId="77777777" w:rsidR="004A1A48" w:rsidRPr="00D414B9" w:rsidRDefault="004A1A48" w:rsidP="004A1A48">
      <w:pPr>
        <w:pStyle w:val="subsection"/>
      </w:pPr>
      <w:r w:rsidRPr="00D414B9">
        <w:tab/>
        <w:t>(3)</w:t>
      </w:r>
      <w:r w:rsidRPr="00D414B9">
        <w:tab/>
        <w:t>When doing so, the Minister is to treat this Division as if it were Future Made in Australia support (within the meaning of that Act).</w:t>
      </w:r>
    </w:p>
    <w:p w14:paraId="31F1DF56" w14:textId="77777777" w:rsidR="004A1A48" w:rsidRPr="00D414B9" w:rsidRDefault="004A1A48" w:rsidP="004A1A48">
      <w:pPr>
        <w:pStyle w:val="subsection"/>
      </w:pPr>
      <w:r w:rsidRPr="00D414B9">
        <w:tab/>
        <w:t>(4)</w:t>
      </w:r>
      <w:r w:rsidRPr="00D414B9">
        <w:tab/>
        <w:t xml:space="preserve">This section does not apply if the </w:t>
      </w:r>
      <w:r w:rsidRPr="00D414B9">
        <w:rPr>
          <w:i/>
        </w:rPr>
        <w:t>Future Made in Australia Act 2024</w:t>
      </w:r>
      <w:r w:rsidRPr="00D414B9">
        <w:t xml:space="preserve"> has not commenced.</w:t>
      </w:r>
    </w:p>
    <w:p w14:paraId="2711BEBC" w14:textId="0C452B44" w:rsidR="004A1A48" w:rsidRPr="00D414B9" w:rsidRDefault="004A1A48" w:rsidP="004A1A48">
      <w:pPr>
        <w:pStyle w:val="ActHead5"/>
      </w:pPr>
      <w:bookmarkStart w:id="828" w:name="_Toc201756222"/>
      <w:bookmarkStart w:id="829" w:name="_Hlk181019315"/>
      <w:bookmarkEnd w:id="827"/>
      <w:r w:rsidRPr="00E06040">
        <w:rPr>
          <w:rStyle w:val="CharSectno"/>
        </w:rPr>
        <w:t>419</w:t>
      </w:r>
      <w:r w:rsidR="009953FD">
        <w:rPr>
          <w:rStyle w:val="CharSectno"/>
        </w:rPr>
        <w:noBreakHyphen/>
      </w:r>
      <w:r w:rsidRPr="00E06040">
        <w:rPr>
          <w:rStyle w:val="CharSectno"/>
        </w:rPr>
        <w:t>150</w:t>
      </w:r>
      <w:r w:rsidRPr="00D414B9">
        <w:t xml:space="preserve">  Forms approved by the Industry Secretary</w:t>
      </w:r>
      <w:bookmarkEnd w:id="828"/>
    </w:p>
    <w:bookmarkEnd w:id="829"/>
    <w:p w14:paraId="6ECEF9A0" w14:textId="7A0A8D27" w:rsidR="004A1A48" w:rsidRPr="00D414B9" w:rsidRDefault="004A1A48" w:rsidP="004A1A48">
      <w:pPr>
        <w:pStyle w:val="subsection"/>
      </w:pPr>
      <w:r w:rsidRPr="00D414B9">
        <w:tab/>
        <w:t>(1)</w:t>
      </w:r>
      <w:r w:rsidRPr="00D414B9">
        <w:tab/>
        <w:t xml:space="preserve">The </w:t>
      </w:r>
      <w:r w:rsidR="009953FD" w:rsidRPr="009953FD">
        <w:rPr>
          <w:position w:val="6"/>
          <w:sz w:val="16"/>
        </w:rPr>
        <w:t>*</w:t>
      </w:r>
      <w:r w:rsidRPr="00D414B9">
        <w:t>Industry Secretary may, by notifiable instrument, approve a form for the purposes of a specified provision of this Division.</w:t>
      </w:r>
    </w:p>
    <w:p w14:paraId="154B6C55" w14:textId="77777777" w:rsidR="004A1A48" w:rsidRPr="00D414B9" w:rsidRDefault="004A1A48" w:rsidP="004A1A48">
      <w:pPr>
        <w:pStyle w:val="notetext"/>
      </w:pPr>
      <w:r w:rsidRPr="00D414B9">
        <w:t>Note:</w:t>
      </w:r>
      <w:r w:rsidRPr="00D414B9">
        <w:tab/>
        <w:t xml:space="preserve">An instrument may approve different forms for the purposes of different provisions of this Division (see subsection 33(3A) of the </w:t>
      </w:r>
      <w:r w:rsidRPr="00D414B9">
        <w:rPr>
          <w:i/>
        </w:rPr>
        <w:t>Acts Interpretation Act 1901</w:t>
      </w:r>
      <w:r w:rsidRPr="00D414B9">
        <w:t>).</w:t>
      </w:r>
    </w:p>
    <w:p w14:paraId="0987C070" w14:textId="77777777" w:rsidR="004A1A48" w:rsidRPr="00D414B9" w:rsidRDefault="004A1A48" w:rsidP="004A1A48">
      <w:pPr>
        <w:pStyle w:val="subsection"/>
      </w:pPr>
      <w:r w:rsidRPr="00D414B9">
        <w:tab/>
        <w:t>(2)</w:t>
      </w:r>
      <w:r w:rsidRPr="00D414B9">
        <w:tab/>
        <w:t>Without limiting subsection (1), the instrument may require the form to be accompanied by specified kinds of information, documents or other materials.</w:t>
      </w:r>
    </w:p>
    <w:p w14:paraId="37EE4E12" w14:textId="1EAC6002" w:rsidR="004A1A48" w:rsidRPr="00D414B9" w:rsidRDefault="004A1A48" w:rsidP="004A1A48">
      <w:pPr>
        <w:pStyle w:val="ActHead5"/>
      </w:pPr>
      <w:bookmarkStart w:id="830" w:name="_Toc201756223"/>
      <w:bookmarkStart w:id="831" w:name="_Hlk181019316"/>
      <w:r w:rsidRPr="00E06040">
        <w:rPr>
          <w:rStyle w:val="CharSectno"/>
        </w:rPr>
        <w:t>419</w:t>
      </w:r>
      <w:r w:rsidR="009953FD">
        <w:rPr>
          <w:rStyle w:val="CharSectno"/>
        </w:rPr>
        <w:noBreakHyphen/>
      </w:r>
      <w:r w:rsidRPr="00E06040">
        <w:rPr>
          <w:rStyle w:val="CharSectno"/>
        </w:rPr>
        <w:t>155</w:t>
      </w:r>
      <w:r w:rsidRPr="00D414B9">
        <w:t xml:space="preserve">  Delegation by the Industry Secretary</w:t>
      </w:r>
      <w:bookmarkEnd w:id="830"/>
    </w:p>
    <w:bookmarkEnd w:id="831"/>
    <w:p w14:paraId="4C35EA05" w14:textId="3DF36F38" w:rsidR="004A1A48" w:rsidRPr="00D414B9" w:rsidRDefault="004A1A48" w:rsidP="004A1A48">
      <w:pPr>
        <w:pStyle w:val="subsection"/>
      </w:pPr>
      <w:r w:rsidRPr="00D414B9">
        <w:tab/>
        <w:t>(1)</w:t>
      </w:r>
      <w:r w:rsidRPr="00D414B9">
        <w:tab/>
        <w:t xml:space="preserve">The </w:t>
      </w:r>
      <w:r w:rsidR="009953FD" w:rsidRPr="009953FD">
        <w:rPr>
          <w:position w:val="6"/>
          <w:sz w:val="16"/>
        </w:rPr>
        <w:t>*</w:t>
      </w:r>
      <w:r w:rsidRPr="00D414B9">
        <w:t xml:space="preserve">Industry Secretary may, in writing, delegate all or any of the Industry Secretary’s powers under this Division to an SES employee, or acting SES employee, in the </w:t>
      </w:r>
      <w:r w:rsidR="009953FD" w:rsidRPr="009953FD">
        <w:rPr>
          <w:position w:val="6"/>
          <w:sz w:val="16"/>
        </w:rPr>
        <w:t>*</w:t>
      </w:r>
      <w:r w:rsidRPr="00D414B9">
        <w:t>Industry Department.</w:t>
      </w:r>
    </w:p>
    <w:p w14:paraId="4B5FA7B8" w14:textId="4720093B" w:rsidR="004A1A48" w:rsidRPr="00D414B9" w:rsidRDefault="004A1A48" w:rsidP="004A1A48">
      <w:pPr>
        <w:pStyle w:val="subsection"/>
      </w:pPr>
      <w:r w:rsidRPr="00D414B9">
        <w:tab/>
        <w:t>(2)</w:t>
      </w:r>
      <w:r w:rsidRPr="00D414B9">
        <w:tab/>
        <w:t xml:space="preserve">In exercising powers under a delegation, the delegate must comply with any directions of the </w:t>
      </w:r>
      <w:r w:rsidR="009953FD" w:rsidRPr="009953FD">
        <w:rPr>
          <w:position w:val="6"/>
          <w:sz w:val="16"/>
        </w:rPr>
        <w:t>*</w:t>
      </w:r>
      <w:r w:rsidRPr="00D414B9">
        <w:t>Industry Secretary.</w:t>
      </w:r>
    </w:p>
    <w:p w14:paraId="367D1AD7" w14:textId="57A59E4D" w:rsidR="0037072A" w:rsidRPr="00322F3B" w:rsidRDefault="0037072A" w:rsidP="0037072A">
      <w:pPr>
        <w:pStyle w:val="ActHead2"/>
        <w:pageBreakBefore/>
      </w:pPr>
      <w:bookmarkStart w:id="832" w:name="_Toc201756224"/>
      <w:r w:rsidRPr="00322F3B">
        <w:rPr>
          <w:rStyle w:val="CharPartNo"/>
        </w:rPr>
        <w:lastRenderedPageBreak/>
        <w:t>Part</w:t>
      </w:r>
      <w:r w:rsidR="00825006" w:rsidRPr="00322F3B">
        <w:rPr>
          <w:rStyle w:val="CharPartNo"/>
        </w:rPr>
        <w:t> </w:t>
      </w:r>
      <w:r w:rsidRPr="00322F3B">
        <w:rPr>
          <w:rStyle w:val="CharPartNo"/>
        </w:rPr>
        <w:t>3</w:t>
      </w:r>
      <w:r w:rsidR="009953FD">
        <w:rPr>
          <w:rStyle w:val="CharPartNo"/>
        </w:rPr>
        <w:noBreakHyphen/>
      </w:r>
      <w:r w:rsidRPr="00322F3B">
        <w:rPr>
          <w:rStyle w:val="CharPartNo"/>
        </w:rPr>
        <w:t>50</w:t>
      </w:r>
      <w:r w:rsidRPr="00322F3B">
        <w:t>—</w:t>
      </w:r>
      <w:r w:rsidRPr="00322F3B">
        <w:rPr>
          <w:rStyle w:val="CharPartText"/>
        </w:rPr>
        <w:t>Climate change</w:t>
      </w:r>
      <w:bookmarkEnd w:id="832"/>
    </w:p>
    <w:p w14:paraId="787B73C2" w14:textId="77777777" w:rsidR="0037072A" w:rsidRPr="00322F3B" w:rsidRDefault="0037072A" w:rsidP="0037072A">
      <w:pPr>
        <w:pStyle w:val="ActHead3"/>
      </w:pPr>
      <w:bookmarkStart w:id="833" w:name="_Toc201756225"/>
      <w:r w:rsidRPr="00322F3B">
        <w:rPr>
          <w:rStyle w:val="CharDivNo"/>
        </w:rPr>
        <w:t>Division</w:t>
      </w:r>
      <w:r w:rsidR="00825006" w:rsidRPr="00322F3B">
        <w:rPr>
          <w:rStyle w:val="CharDivNo"/>
        </w:rPr>
        <w:t> </w:t>
      </w:r>
      <w:r w:rsidRPr="00322F3B">
        <w:rPr>
          <w:rStyle w:val="CharDivNo"/>
        </w:rPr>
        <w:t>420</w:t>
      </w:r>
      <w:r w:rsidRPr="00322F3B">
        <w:t>—</w:t>
      </w:r>
      <w:r w:rsidRPr="00322F3B">
        <w:rPr>
          <w:rStyle w:val="CharDivText"/>
        </w:rPr>
        <w:t>Registered emissions units</w:t>
      </w:r>
      <w:bookmarkEnd w:id="833"/>
    </w:p>
    <w:p w14:paraId="3314C885" w14:textId="77777777" w:rsidR="0037072A" w:rsidRPr="00322F3B" w:rsidRDefault="0037072A" w:rsidP="0037072A">
      <w:pPr>
        <w:pStyle w:val="TofSectsHeading"/>
        <w:numPr>
          <w:ilvl w:val="12"/>
          <w:numId w:val="0"/>
        </w:numPr>
      </w:pPr>
      <w:r w:rsidRPr="00322F3B">
        <w:t>Table of Subdivisions</w:t>
      </w:r>
    </w:p>
    <w:p w14:paraId="3F5D77A6" w14:textId="77777777" w:rsidR="0037072A" w:rsidRPr="00322F3B" w:rsidRDefault="0037072A" w:rsidP="0037072A">
      <w:pPr>
        <w:pStyle w:val="TofSectsSubdiv"/>
      </w:pPr>
      <w:r w:rsidRPr="00322F3B">
        <w:tab/>
        <w:t>Guide to Division</w:t>
      </w:r>
      <w:r w:rsidR="00825006" w:rsidRPr="00322F3B">
        <w:t> </w:t>
      </w:r>
      <w:r w:rsidRPr="00322F3B">
        <w:t>420</w:t>
      </w:r>
    </w:p>
    <w:p w14:paraId="7FC3F344" w14:textId="3ACDADAE" w:rsidR="0037072A" w:rsidRPr="00322F3B" w:rsidRDefault="0037072A" w:rsidP="0037072A">
      <w:pPr>
        <w:pStyle w:val="TofSectsSubdiv"/>
      </w:pPr>
      <w:r w:rsidRPr="00322F3B">
        <w:t>420</w:t>
      </w:r>
      <w:r w:rsidR="009953FD">
        <w:noBreakHyphen/>
      </w:r>
      <w:r w:rsidRPr="00322F3B">
        <w:t>A</w:t>
      </w:r>
      <w:r w:rsidRPr="00322F3B">
        <w:tab/>
        <w:t>Registered emissions units</w:t>
      </w:r>
    </w:p>
    <w:p w14:paraId="1B588159" w14:textId="538E9550" w:rsidR="0037072A" w:rsidRPr="00322F3B" w:rsidRDefault="0037072A" w:rsidP="0037072A">
      <w:pPr>
        <w:pStyle w:val="TofSectsSubdiv"/>
      </w:pPr>
      <w:r w:rsidRPr="00322F3B">
        <w:t>420</w:t>
      </w:r>
      <w:r w:rsidR="009953FD">
        <w:noBreakHyphen/>
      </w:r>
      <w:r w:rsidRPr="00322F3B">
        <w:t>B</w:t>
      </w:r>
      <w:r w:rsidRPr="00322F3B">
        <w:tab/>
        <w:t>Acquiring registered emissions units</w:t>
      </w:r>
    </w:p>
    <w:p w14:paraId="2D6700BC" w14:textId="2CE1AB1C" w:rsidR="0037072A" w:rsidRPr="00322F3B" w:rsidRDefault="0037072A" w:rsidP="0037072A">
      <w:pPr>
        <w:pStyle w:val="TofSectsSubdiv"/>
      </w:pPr>
      <w:r w:rsidRPr="00322F3B">
        <w:t>420</w:t>
      </w:r>
      <w:r w:rsidR="009953FD">
        <w:noBreakHyphen/>
      </w:r>
      <w:r w:rsidRPr="00322F3B">
        <w:t>C</w:t>
      </w:r>
      <w:r w:rsidRPr="00322F3B">
        <w:tab/>
        <w:t>Disposing of registered emissions units etc.</w:t>
      </w:r>
    </w:p>
    <w:p w14:paraId="6393F81F" w14:textId="621C4A4D" w:rsidR="0037072A" w:rsidRPr="00322F3B" w:rsidRDefault="0037072A" w:rsidP="0037072A">
      <w:pPr>
        <w:pStyle w:val="TofSectsSubdiv"/>
      </w:pPr>
      <w:r w:rsidRPr="00322F3B">
        <w:t>420</w:t>
      </w:r>
      <w:r w:rsidR="009953FD">
        <w:noBreakHyphen/>
      </w:r>
      <w:r w:rsidRPr="00322F3B">
        <w:t>D</w:t>
      </w:r>
      <w:r w:rsidRPr="00322F3B">
        <w:tab/>
        <w:t>Accounting for registered emissions units you hold at the start or end of the income year</w:t>
      </w:r>
    </w:p>
    <w:p w14:paraId="3EA2B692" w14:textId="32920E3C" w:rsidR="0037072A" w:rsidRPr="00322F3B" w:rsidRDefault="0037072A" w:rsidP="0037072A">
      <w:pPr>
        <w:pStyle w:val="TofSectsSubdiv"/>
      </w:pPr>
      <w:r w:rsidRPr="00322F3B">
        <w:t>420</w:t>
      </w:r>
      <w:r w:rsidR="009953FD">
        <w:noBreakHyphen/>
      </w:r>
      <w:r w:rsidRPr="00322F3B">
        <w:t>E</w:t>
      </w:r>
      <w:r w:rsidRPr="00322F3B">
        <w:tab/>
        <w:t>Exclusivity of Division</w:t>
      </w:r>
    </w:p>
    <w:p w14:paraId="0342DBCE" w14:textId="77777777" w:rsidR="0037072A" w:rsidRPr="00322F3B" w:rsidRDefault="0037072A" w:rsidP="0037072A">
      <w:pPr>
        <w:pStyle w:val="ActHead4"/>
      </w:pPr>
      <w:bookmarkStart w:id="834" w:name="_Toc201756226"/>
      <w:r w:rsidRPr="00322F3B">
        <w:t>Guide to Division</w:t>
      </w:r>
      <w:r w:rsidR="00825006" w:rsidRPr="00322F3B">
        <w:t> </w:t>
      </w:r>
      <w:r w:rsidRPr="00322F3B">
        <w:t>420</w:t>
      </w:r>
      <w:bookmarkEnd w:id="834"/>
    </w:p>
    <w:p w14:paraId="36F71C5E" w14:textId="2AF5D868" w:rsidR="0037072A" w:rsidRPr="00322F3B" w:rsidRDefault="0037072A" w:rsidP="0037072A">
      <w:pPr>
        <w:pStyle w:val="ActHead5"/>
      </w:pPr>
      <w:bookmarkStart w:id="835" w:name="_Toc201756227"/>
      <w:r w:rsidRPr="00322F3B">
        <w:rPr>
          <w:rStyle w:val="CharSectno"/>
        </w:rPr>
        <w:t>420</w:t>
      </w:r>
      <w:r w:rsidR="009953FD">
        <w:rPr>
          <w:rStyle w:val="CharSectno"/>
        </w:rPr>
        <w:noBreakHyphen/>
      </w:r>
      <w:r w:rsidRPr="00322F3B">
        <w:rPr>
          <w:rStyle w:val="CharSectno"/>
        </w:rPr>
        <w:t>1</w:t>
      </w:r>
      <w:r w:rsidRPr="00322F3B">
        <w:t xml:space="preserve">  What this Division is about</w:t>
      </w:r>
      <w:bookmarkEnd w:id="835"/>
    </w:p>
    <w:p w14:paraId="41081446" w14:textId="77777777" w:rsidR="0037072A" w:rsidRPr="00322F3B" w:rsidRDefault="0037072A" w:rsidP="00B57F3F">
      <w:pPr>
        <w:pStyle w:val="SOText"/>
      </w:pPr>
      <w:r w:rsidRPr="00322F3B">
        <w:t>This Division deals with amounts you can deduct, and amounts included in your assessable income, because of these situations:</w:t>
      </w:r>
    </w:p>
    <w:p w14:paraId="6DFE8EE7" w14:textId="77777777" w:rsidR="0037072A" w:rsidRPr="00322F3B" w:rsidRDefault="0037072A" w:rsidP="00B57F3F">
      <w:pPr>
        <w:pStyle w:val="SOBullet"/>
      </w:pPr>
      <w:r w:rsidRPr="00322F3B">
        <w:t>•</w:t>
      </w:r>
      <w:r w:rsidRPr="00322F3B">
        <w:tab/>
        <w:t>you acquire a registered emissions unit;</w:t>
      </w:r>
    </w:p>
    <w:p w14:paraId="59BD2D13" w14:textId="77777777" w:rsidR="0037072A" w:rsidRPr="00322F3B" w:rsidRDefault="0037072A" w:rsidP="00B57F3F">
      <w:pPr>
        <w:pStyle w:val="SOBullet"/>
      </w:pPr>
      <w:r w:rsidRPr="00322F3B">
        <w:t>•</w:t>
      </w:r>
      <w:r w:rsidRPr="00322F3B">
        <w:tab/>
        <w:t>you hold a registered emissions unit at the start or the end of the income year;</w:t>
      </w:r>
    </w:p>
    <w:p w14:paraId="4977272A" w14:textId="77777777" w:rsidR="0037072A" w:rsidRPr="00322F3B" w:rsidRDefault="0037072A" w:rsidP="00B57F3F">
      <w:pPr>
        <w:pStyle w:val="SOBullet"/>
      </w:pPr>
      <w:r w:rsidRPr="00322F3B">
        <w:t>•</w:t>
      </w:r>
      <w:r w:rsidRPr="00322F3B">
        <w:tab/>
        <w:t>you dispose of a registered emissions unit.</w:t>
      </w:r>
    </w:p>
    <w:p w14:paraId="7B265A5C" w14:textId="77777777" w:rsidR="0037072A" w:rsidRPr="00322F3B" w:rsidRDefault="0037072A" w:rsidP="0037072A">
      <w:pPr>
        <w:pStyle w:val="TofSectsHeading"/>
        <w:keepNext/>
      </w:pPr>
      <w:r w:rsidRPr="00322F3B">
        <w:t>Table of sections</w:t>
      </w:r>
    </w:p>
    <w:p w14:paraId="09656F0A" w14:textId="78324515" w:rsidR="0037072A" w:rsidRPr="00322F3B" w:rsidRDefault="0037072A" w:rsidP="0037072A">
      <w:pPr>
        <w:pStyle w:val="TofSectsSection"/>
      </w:pPr>
      <w:r w:rsidRPr="00322F3B">
        <w:t>420</w:t>
      </w:r>
      <w:r w:rsidR="009953FD">
        <w:noBreakHyphen/>
      </w:r>
      <w:r w:rsidRPr="00322F3B">
        <w:t>5</w:t>
      </w:r>
      <w:r w:rsidRPr="00322F3B">
        <w:tab/>
        <w:t>The 4 key features of tax accounting for registered emissions units</w:t>
      </w:r>
    </w:p>
    <w:p w14:paraId="1361909A" w14:textId="4AD4F370" w:rsidR="0037072A" w:rsidRPr="00322F3B" w:rsidRDefault="0037072A" w:rsidP="0037072A">
      <w:pPr>
        <w:pStyle w:val="ActHead5"/>
      </w:pPr>
      <w:bookmarkStart w:id="836" w:name="_Toc201756228"/>
      <w:r w:rsidRPr="00322F3B">
        <w:rPr>
          <w:rStyle w:val="CharSectno"/>
        </w:rPr>
        <w:lastRenderedPageBreak/>
        <w:t>420</w:t>
      </w:r>
      <w:r w:rsidR="009953FD">
        <w:rPr>
          <w:rStyle w:val="CharSectno"/>
        </w:rPr>
        <w:noBreakHyphen/>
      </w:r>
      <w:r w:rsidRPr="00322F3B">
        <w:rPr>
          <w:rStyle w:val="CharSectno"/>
        </w:rPr>
        <w:t>5</w:t>
      </w:r>
      <w:r w:rsidRPr="00322F3B">
        <w:t xml:space="preserve">  The 4 key features of tax accounting for registered emissions units</w:t>
      </w:r>
      <w:bookmarkEnd w:id="836"/>
    </w:p>
    <w:p w14:paraId="20F51FBE" w14:textId="77777777" w:rsidR="0037072A" w:rsidRPr="00322F3B" w:rsidRDefault="0037072A" w:rsidP="0037072A">
      <w:pPr>
        <w:pStyle w:val="subsection"/>
      </w:pPr>
      <w:r w:rsidRPr="00322F3B">
        <w:tab/>
      </w:r>
      <w:r w:rsidRPr="00322F3B">
        <w:tab/>
        <w:t>The purpose of income tax accounting for registered emissions units is to produce the same tax treatment, irrespective of your purpose in acquiring or holding the registered emissions units.</w:t>
      </w:r>
    </w:p>
    <w:p w14:paraId="76CF6D8C" w14:textId="77777777" w:rsidR="0037072A" w:rsidRPr="00322F3B" w:rsidRDefault="0037072A" w:rsidP="0037072A">
      <w:pPr>
        <w:pStyle w:val="subsection"/>
      </w:pPr>
      <w:r w:rsidRPr="00322F3B">
        <w:tab/>
      </w:r>
      <w:r w:rsidRPr="00322F3B">
        <w:tab/>
        <w:t>There are 4 key features:</w:t>
      </w:r>
    </w:p>
    <w:p w14:paraId="0EAA968A" w14:textId="77777777" w:rsidR="0037072A" w:rsidRPr="00322F3B" w:rsidRDefault="0037072A" w:rsidP="0037072A">
      <w:pPr>
        <w:pStyle w:val="subsection"/>
      </w:pPr>
      <w:r w:rsidRPr="00322F3B">
        <w:tab/>
        <w:t>(1)</w:t>
      </w:r>
      <w:r w:rsidRPr="00322F3B">
        <w:tab/>
        <w:t>You bring your gross expenditure and gross proceeds to account, not your net profits and losses on disposal of a registered emissions unit.</w:t>
      </w:r>
    </w:p>
    <w:p w14:paraId="415DD738" w14:textId="77777777" w:rsidR="0037072A" w:rsidRPr="00322F3B" w:rsidRDefault="0037072A" w:rsidP="0037072A">
      <w:pPr>
        <w:pStyle w:val="subsection"/>
      </w:pPr>
      <w:r w:rsidRPr="00322F3B">
        <w:tab/>
        <w:t>(2)</w:t>
      </w:r>
      <w:r w:rsidRPr="00322F3B">
        <w:tab/>
        <w:t>The gross expenditure is deductible.</w:t>
      </w:r>
    </w:p>
    <w:p w14:paraId="481643D4" w14:textId="77777777" w:rsidR="0037072A" w:rsidRPr="00322F3B" w:rsidRDefault="0037072A" w:rsidP="0037072A">
      <w:pPr>
        <w:pStyle w:val="subsection"/>
      </w:pPr>
      <w:r w:rsidRPr="00322F3B">
        <w:tab/>
        <w:t>(3)</w:t>
      </w:r>
      <w:r w:rsidRPr="00322F3B">
        <w:tab/>
        <w:t>The gross proceeds are assessable income.</w:t>
      </w:r>
    </w:p>
    <w:p w14:paraId="1934F69B" w14:textId="77777777" w:rsidR="0037072A" w:rsidRPr="00322F3B" w:rsidRDefault="0037072A" w:rsidP="0037072A">
      <w:pPr>
        <w:pStyle w:val="subsection"/>
      </w:pPr>
      <w:r w:rsidRPr="00322F3B">
        <w:tab/>
        <w:t>(4)</w:t>
      </w:r>
      <w:r w:rsidRPr="00322F3B">
        <w:tab/>
        <w:t>You must bring to account any difference between the value of your registered emissions units held at the start and at the end of the income year. This is done in such a way that:</w:t>
      </w:r>
    </w:p>
    <w:p w14:paraId="1FE562F1" w14:textId="77777777" w:rsidR="0037072A" w:rsidRPr="00322F3B" w:rsidRDefault="0037072A" w:rsidP="0037072A">
      <w:pPr>
        <w:pStyle w:val="paragraph"/>
      </w:pPr>
      <w:r w:rsidRPr="00322F3B">
        <w:tab/>
        <w:t>(a)</w:t>
      </w:r>
      <w:r w:rsidRPr="00322F3B">
        <w:tab/>
        <w:t>any increase in value is included in assessable income; and</w:t>
      </w:r>
    </w:p>
    <w:p w14:paraId="3E1167BB" w14:textId="77777777" w:rsidR="0037072A" w:rsidRPr="00322F3B" w:rsidRDefault="0037072A" w:rsidP="0037072A">
      <w:pPr>
        <w:pStyle w:val="paragraph"/>
      </w:pPr>
      <w:r w:rsidRPr="00322F3B">
        <w:tab/>
        <w:t>(b)</w:t>
      </w:r>
      <w:r w:rsidRPr="00322F3B">
        <w:tab/>
        <w:t>any decrease in value is a deduction.</w:t>
      </w:r>
    </w:p>
    <w:p w14:paraId="3CC542E8" w14:textId="6FD72A7D" w:rsidR="0037072A" w:rsidRPr="00322F3B" w:rsidRDefault="0037072A" w:rsidP="0037072A">
      <w:pPr>
        <w:pStyle w:val="ActHead4"/>
      </w:pPr>
      <w:bookmarkStart w:id="837" w:name="_Toc201756229"/>
      <w:r w:rsidRPr="00322F3B">
        <w:rPr>
          <w:rStyle w:val="CharSubdNo"/>
        </w:rPr>
        <w:t>Subdivision</w:t>
      </w:r>
      <w:r w:rsidR="00825006" w:rsidRPr="00322F3B">
        <w:rPr>
          <w:rStyle w:val="CharSubdNo"/>
        </w:rPr>
        <w:t> </w:t>
      </w:r>
      <w:r w:rsidRPr="00322F3B">
        <w:rPr>
          <w:rStyle w:val="CharSubdNo"/>
        </w:rPr>
        <w:t>420</w:t>
      </w:r>
      <w:r w:rsidR="009953FD">
        <w:rPr>
          <w:rStyle w:val="CharSubdNo"/>
        </w:rPr>
        <w:noBreakHyphen/>
      </w:r>
      <w:r w:rsidRPr="00322F3B">
        <w:rPr>
          <w:rStyle w:val="CharSubdNo"/>
        </w:rPr>
        <w:t>A</w:t>
      </w:r>
      <w:r w:rsidRPr="00322F3B">
        <w:t>—</w:t>
      </w:r>
      <w:r w:rsidRPr="00322F3B">
        <w:rPr>
          <w:rStyle w:val="CharSubdText"/>
        </w:rPr>
        <w:t>Registered emissions units</w:t>
      </w:r>
      <w:bookmarkEnd w:id="837"/>
    </w:p>
    <w:p w14:paraId="76A48D2D" w14:textId="77777777" w:rsidR="0037072A" w:rsidRPr="00322F3B" w:rsidRDefault="0037072A" w:rsidP="0037072A">
      <w:pPr>
        <w:pStyle w:val="TofSectsHeading"/>
      </w:pPr>
      <w:r w:rsidRPr="00322F3B">
        <w:t>Table of sections</w:t>
      </w:r>
    </w:p>
    <w:p w14:paraId="21C901D1" w14:textId="75274F30" w:rsidR="0037072A" w:rsidRPr="00322F3B" w:rsidRDefault="0037072A" w:rsidP="0037072A">
      <w:pPr>
        <w:pStyle w:val="TofSectsSection"/>
      </w:pPr>
      <w:r w:rsidRPr="00322F3B">
        <w:t>420</w:t>
      </w:r>
      <w:r w:rsidR="009953FD">
        <w:noBreakHyphen/>
      </w:r>
      <w:r w:rsidRPr="00322F3B">
        <w:t>10</w:t>
      </w:r>
      <w:r w:rsidRPr="00322F3B">
        <w:tab/>
        <w:t xml:space="preserve">Meaning of </w:t>
      </w:r>
      <w:r w:rsidRPr="00322F3B">
        <w:rPr>
          <w:rStyle w:val="CharBoldItalic"/>
        </w:rPr>
        <w:t>registered emissions unit</w:t>
      </w:r>
    </w:p>
    <w:p w14:paraId="37577C2D" w14:textId="6333566C" w:rsidR="00B121E1" w:rsidRPr="00322F3B" w:rsidRDefault="0037072A" w:rsidP="0037072A">
      <w:pPr>
        <w:pStyle w:val="TofSectsSection"/>
      </w:pPr>
      <w:r w:rsidRPr="00322F3B">
        <w:t>420</w:t>
      </w:r>
      <w:r w:rsidR="009953FD">
        <w:noBreakHyphen/>
      </w:r>
      <w:r w:rsidRPr="00322F3B">
        <w:t>12</w:t>
      </w:r>
      <w:r w:rsidRPr="00322F3B">
        <w:tab/>
        <w:t xml:space="preserve">Meaning of </w:t>
      </w:r>
      <w:r w:rsidRPr="00322F3B">
        <w:rPr>
          <w:rStyle w:val="CharBoldItalic"/>
        </w:rPr>
        <w:t>hold</w:t>
      </w:r>
      <w:r w:rsidRPr="00322F3B">
        <w:t xml:space="preserve"> a registered emissions unit</w:t>
      </w:r>
    </w:p>
    <w:p w14:paraId="3243AE9A" w14:textId="3CCEE8E3" w:rsidR="00B121E1" w:rsidRPr="00322F3B" w:rsidRDefault="00B121E1" w:rsidP="0037072A">
      <w:pPr>
        <w:pStyle w:val="TofSectsSection"/>
      </w:pPr>
      <w:r w:rsidRPr="00322F3B">
        <w:t>420</w:t>
      </w:r>
      <w:r w:rsidR="009953FD">
        <w:noBreakHyphen/>
      </w:r>
      <w:r w:rsidRPr="00322F3B">
        <w:t>13</w:t>
      </w:r>
      <w:r w:rsidRPr="00322F3B">
        <w:tab/>
        <w:t xml:space="preserve">Meaning of </w:t>
      </w:r>
      <w:r w:rsidRPr="00322F3B">
        <w:rPr>
          <w:b/>
          <w:i/>
        </w:rPr>
        <w:t>primary producer registered emissions unit</w:t>
      </w:r>
    </w:p>
    <w:p w14:paraId="698E2521" w14:textId="05820A86" w:rsidR="0037072A" w:rsidRPr="00322F3B" w:rsidRDefault="0037072A" w:rsidP="0037072A">
      <w:pPr>
        <w:pStyle w:val="ActHead5"/>
      </w:pPr>
      <w:bookmarkStart w:id="838" w:name="_Toc201756230"/>
      <w:r w:rsidRPr="00322F3B">
        <w:rPr>
          <w:rStyle w:val="CharSectno"/>
        </w:rPr>
        <w:t>420</w:t>
      </w:r>
      <w:r w:rsidR="009953FD">
        <w:rPr>
          <w:rStyle w:val="CharSectno"/>
        </w:rPr>
        <w:noBreakHyphen/>
      </w:r>
      <w:r w:rsidRPr="00322F3B">
        <w:rPr>
          <w:rStyle w:val="CharSectno"/>
        </w:rPr>
        <w:t>10</w:t>
      </w:r>
      <w:r w:rsidRPr="00322F3B">
        <w:t xml:space="preserve">  Meaning of </w:t>
      </w:r>
      <w:r w:rsidRPr="00322F3B">
        <w:rPr>
          <w:i/>
        </w:rPr>
        <w:t>registered emissions unit</w:t>
      </w:r>
      <w:bookmarkEnd w:id="838"/>
    </w:p>
    <w:p w14:paraId="0D33655E" w14:textId="77777777" w:rsidR="0037072A" w:rsidRPr="00322F3B" w:rsidRDefault="0037072A" w:rsidP="0037072A">
      <w:pPr>
        <w:pStyle w:val="Definition"/>
      </w:pPr>
      <w:r w:rsidRPr="00322F3B">
        <w:t>A</w:t>
      </w:r>
      <w:r w:rsidRPr="00322F3B">
        <w:rPr>
          <w:b/>
          <w:i/>
        </w:rPr>
        <w:t xml:space="preserve"> registered emissions unit </w:t>
      </w:r>
      <w:r w:rsidRPr="00322F3B">
        <w:t>is:</w:t>
      </w:r>
    </w:p>
    <w:p w14:paraId="07C47CBA" w14:textId="76636673" w:rsidR="0037072A" w:rsidRPr="00322F3B" w:rsidRDefault="0037072A" w:rsidP="0037072A">
      <w:pPr>
        <w:pStyle w:val="paragraph"/>
      </w:pPr>
      <w:r w:rsidRPr="00322F3B">
        <w:tab/>
        <w:t>(b)</w:t>
      </w:r>
      <w:r w:rsidRPr="00322F3B">
        <w:tab/>
        <w:t xml:space="preserve">a </w:t>
      </w:r>
      <w:r w:rsidR="009953FD" w:rsidRPr="009953FD">
        <w:rPr>
          <w:position w:val="6"/>
          <w:sz w:val="16"/>
        </w:rPr>
        <w:t>*</w:t>
      </w:r>
      <w:r w:rsidRPr="00322F3B">
        <w:t>Kyoto unit; or</w:t>
      </w:r>
    </w:p>
    <w:p w14:paraId="17F19A2E" w14:textId="626E522C" w:rsidR="0037072A" w:rsidRPr="00322F3B" w:rsidRDefault="0037072A" w:rsidP="0037072A">
      <w:pPr>
        <w:pStyle w:val="paragraph"/>
      </w:pPr>
      <w:r w:rsidRPr="00322F3B">
        <w:tab/>
        <w:t>(d)</w:t>
      </w:r>
      <w:r w:rsidRPr="00322F3B">
        <w:tab/>
        <w:t xml:space="preserve">an </w:t>
      </w:r>
      <w:r w:rsidR="009953FD" w:rsidRPr="009953FD">
        <w:rPr>
          <w:position w:val="6"/>
          <w:sz w:val="16"/>
        </w:rPr>
        <w:t>*</w:t>
      </w:r>
      <w:r w:rsidRPr="00322F3B">
        <w:t>Australian carbon credit unit;</w:t>
      </w:r>
      <w:r w:rsidR="00385D33" w:rsidRPr="00322F3B">
        <w:t xml:space="preserve"> or</w:t>
      </w:r>
    </w:p>
    <w:p w14:paraId="2AB48970" w14:textId="4091D824" w:rsidR="00A35751" w:rsidRPr="00322F3B" w:rsidRDefault="00A35751" w:rsidP="00A35751">
      <w:pPr>
        <w:pStyle w:val="paragraph"/>
      </w:pPr>
      <w:r w:rsidRPr="00322F3B">
        <w:tab/>
        <w:t>(e)</w:t>
      </w:r>
      <w:r w:rsidRPr="00322F3B">
        <w:tab/>
        <w:t xml:space="preserve">a </w:t>
      </w:r>
      <w:r w:rsidR="009953FD" w:rsidRPr="009953FD">
        <w:rPr>
          <w:position w:val="6"/>
          <w:sz w:val="16"/>
        </w:rPr>
        <w:t>*</w:t>
      </w:r>
      <w:r w:rsidRPr="00322F3B">
        <w:t>safeguard mechanism credit unit;</w:t>
      </w:r>
    </w:p>
    <w:p w14:paraId="6B096666" w14:textId="77777777" w:rsidR="0037072A" w:rsidRPr="00322F3B" w:rsidRDefault="0037072A" w:rsidP="0037072A">
      <w:pPr>
        <w:pStyle w:val="subsection2"/>
      </w:pPr>
      <w:r w:rsidRPr="00322F3B">
        <w:lastRenderedPageBreak/>
        <w:t xml:space="preserve">for which there is an entry in a Registry account (within the meaning of the </w:t>
      </w:r>
      <w:r w:rsidRPr="00322F3B">
        <w:rPr>
          <w:i/>
        </w:rPr>
        <w:t>Australian National Registry of Emissions Units Act 2011</w:t>
      </w:r>
      <w:r w:rsidRPr="00322F3B">
        <w:t>).</w:t>
      </w:r>
    </w:p>
    <w:p w14:paraId="62AA59A7" w14:textId="0EB4EA92" w:rsidR="0037072A" w:rsidRPr="00322F3B" w:rsidRDefault="0037072A" w:rsidP="0037072A">
      <w:pPr>
        <w:pStyle w:val="ActHead5"/>
      </w:pPr>
      <w:bookmarkStart w:id="839" w:name="_Toc201756231"/>
      <w:r w:rsidRPr="00322F3B">
        <w:rPr>
          <w:rStyle w:val="CharSectno"/>
        </w:rPr>
        <w:t>420</w:t>
      </w:r>
      <w:r w:rsidR="009953FD">
        <w:rPr>
          <w:rStyle w:val="CharSectno"/>
        </w:rPr>
        <w:noBreakHyphen/>
      </w:r>
      <w:r w:rsidRPr="00322F3B">
        <w:rPr>
          <w:rStyle w:val="CharSectno"/>
        </w:rPr>
        <w:t>12</w:t>
      </w:r>
      <w:r w:rsidRPr="00322F3B">
        <w:t xml:space="preserve">  Meaning of </w:t>
      </w:r>
      <w:r w:rsidRPr="00322F3B">
        <w:rPr>
          <w:i/>
        </w:rPr>
        <w:t>hold</w:t>
      </w:r>
      <w:r w:rsidRPr="00322F3B">
        <w:t xml:space="preserve"> a registered emissions unit</w:t>
      </w:r>
      <w:bookmarkEnd w:id="839"/>
    </w:p>
    <w:p w14:paraId="3C3E4C96" w14:textId="29C62C29" w:rsidR="0037072A" w:rsidRPr="00322F3B" w:rsidRDefault="0037072A" w:rsidP="0037072A">
      <w:pPr>
        <w:pStyle w:val="subsection"/>
      </w:pPr>
      <w:r w:rsidRPr="00322F3B">
        <w:tab/>
        <w:t>(1)</w:t>
      </w:r>
      <w:r w:rsidRPr="00322F3B">
        <w:tab/>
        <w:t xml:space="preserve">You </w:t>
      </w:r>
      <w:r w:rsidRPr="00322F3B">
        <w:rPr>
          <w:b/>
          <w:i/>
        </w:rPr>
        <w:t>hold</w:t>
      </w:r>
      <w:r w:rsidRPr="00322F3B">
        <w:t xml:space="preserve"> a </w:t>
      </w:r>
      <w:r w:rsidR="009953FD" w:rsidRPr="009953FD">
        <w:rPr>
          <w:position w:val="6"/>
          <w:sz w:val="16"/>
        </w:rPr>
        <w:t>*</w:t>
      </w:r>
      <w:r w:rsidRPr="00322F3B">
        <w:t xml:space="preserve">registered emissions unit if you are the entity in whose Registry account (within the meaning of the </w:t>
      </w:r>
      <w:r w:rsidRPr="00322F3B">
        <w:rPr>
          <w:i/>
        </w:rPr>
        <w:t>Australian National Registry of Emissions Units Act 2011</w:t>
      </w:r>
      <w:r w:rsidRPr="00322F3B">
        <w:t>) there is an entry for the unit.</w:t>
      </w:r>
    </w:p>
    <w:p w14:paraId="3D0CE611" w14:textId="30CC7BFF" w:rsidR="0037072A" w:rsidRPr="00322F3B" w:rsidRDefault="0037072A" w:rsidP="0037072A">
      <w:pPr>
        <w:pStyle w:val="subsection"/>
      </w:pPr>
      <w:r w:rsidRPr="00322F3B">
        <w:tab/>
        <w:t>(2)</w:t>
      </w:r>
      <w:r w:rsidRPr="00322F3B">
        <w:tab/>
        <w:t xml:space="preserve">However, if the entity (the </w:t>
      </w:r>
      <w:r w:rsidRPr="00322F3B">
        <w:rPr>
          <w:b/>
          <w:i/>
        </w:rPr>
        <w:t>nominee entity</w:t>
      </w:r>
      <w:r w:rsidRPr="00322F3B">
        <w:t xml:space="preserve">) in whose Registry account (within the meaning of the </w:t>
      </w:r>
      <w:r w:rsidRPr="00322F3B">
        <w:rPr>
          <w:i/>
        </w:rPr>
        <w:t>Australian National Registry of Emissions Units Act 2011</w:t>
      </w:r>
      <w:r w:rsidRPr="00322F3B">
        <w:t xml:space="preserve">) there is an entry for a </w:t>
      </w:r>
      <w:r w:rsidR="009953FD" w:rsidRPr="009953FD">
        <w:rPr>
          <w:position w:val="6"/>
          <w:sz w:val="16"/>
        </w:rPr>
        <w:t>*</w:t>
      </w:r>
      <w:r w:rsidRPr="00322F3B">
        <w:t>registered emissions unit holds the unit as nominee for another entity:</w:t>
      </w:r>
    </w:p>
    <w:p w14:paraId="32E2F045" w14:textId="77777777" w:rsidR="0037072A" w:rsidRPr="00322F3B" w:rsidRDefault="0037072A" w:rsidP="0037072A">
      <w:pPr>
        <w:pStyle w:val="paragraph"/>
      </w:pPr>
      <w:r w:rsidRPr="00322F3B">
        <w:tab/>
        <w:t>(a)</w:t>
      </w:r>
      <w:r w:rsidRPr="00322F3B">
        <w:tab/>
        <w:t xml:space="preserve">the other entity is taken to </w:t>
      </w:r>
      <w:r w:rsidRPr="00322F3B">
        <w:rPr>
          <w:b/>
          <w:i/>
        </w:rPr>
        <w:t>hold</w:t>
      </w:r>
      <w:r w:rsidRPr="00322F3B">
        <w:t xml:space="preserve"> the unit; and</w:t>
      </w:r>
    </w:p>
    <w:p w14:paraId="47285597" w14:textId="77777777" w:rsidR="0037072A" w:rsidRPr="00322F3B" w:rsidRDefault="0037072A" w:rsidP="0037072A">
      <w:pPr>
        <w:pStyle w:val="paragraph"/>
      </w:pPr>
      <w:r w:rsidRPr="00322F3B">
        <w:tab/>
        <w:t>(b)</w:t>
      </w:r>
      <w:r w:rsidRPr="00322F3B">
        <w:tab/>
        <w:t>the nominee entity is taken not to hold the unit.</w:t>
      </w:r>
    </w:p>
    <w:p w14:paraId="7168697B" w14:textId="466E79B8" w:rsidR="00C74417" w:rsidRPr="00322F3B" w:rsidRDefault="00C74417" w:rsidP="00C74417">
      <w:pPr>
        <w:pStyle w:val="ActHead5"/>
      </w:pPr>
      <w:bookmarkStart w:id="840" w:name="_Toc201756232"/>
      <w:r w:rsidRPr="00322F3B">
        <w:rPr>
          <w:rStyle w:val="CharSectno"/>
        </w:rPr>
        <w:t>420</w:t>
      </w:r>
      <w:r w:rsidR="009953FD">
        <w:rPr>
          <w:rStyle w:val="CharSectno"/>
        </w:rPr>
        <w:noBreakHyphen/>
      </w:r>
      <w:r w:rsidRPr="00322F3B">
        <w:rPr>
          <w:rStyle w:val="CharSectno"/>
        </w:rPr>
        <w:t>13</w:t>
      </w:r>
      <w:r w:rsidRPr="00322F3B">
        <w:t xml:space="preserve">  Meaning of </w:t>
      </w:r>
      <w:r w:rsidRPr="00322F3B">
        <w:rPr>
          <w:i/>
        </w:rPr>
        <w:t>primary producer registered emissions unit</w:t>
      </w:r>
      <w:bookmarkEnd w:id="840"/>
    </w:p>
    <w:p w14:paraId="4DA3758A" w14:textId="67BFD6C0" w:rsidR="00C74417" w:rsidRPr="00322F3B" w:rsidRDefault="00C74417" w:rsidP="00C74417">
      <w:pPr>
        <w:pStyle w:val="subsection"/>
      </w:pPr>
      <w:r w:rsidRPr="00322F3B">
        <w:tab/>
      </w:r>
      <w:r w:rsidRPr="00322F3B">
        <w:tab/>
        <w:t xml:space="preserve">A </w:t>
      </w:r>
      <w:r w:rsidR="009953FD" w:rsidRPr="009953FD">
        <w:rPr>
          <w:position w:val="6"/>
          <w:sz w:val="16"/>
        </w:rPr>
        <w:t>*</w:t>
      </w:r>
      <w:r w:rsidRPr="00322F3B">
        <w:t xml:space="preserve">registered emissions unit you start to </w:t>
      </w:r>
      <w:r w:rsidR="009953FD" w:rsidRPr="009953FD">
        <w:rPr>
          <w:position w:val="6"/>
          <w:sz w:val="16"/>
        </w:rPr>
        <w:t>*</w:t>
      </w:r>
      <w:r w:rsidRPr="00322F3B">
        <w:t xml:space="preserve">hold, hold or cease to hold is a </w:t>
      </w:r>
      <w:r w:rsidRPr="00322F3B">
        <w:rPr>
          <w:b/>
          <w:i/>
        </w:rPr>
        <w:t>primary producer registered emissions unit</w:t>
      </w:r>
      <w:r w:rsidRPr="00322F3B">
        <w:t xml:space="preserve"> if:</w:t>
      </w:r>
    </w:p>
    <w:p w14:paraId="12E111AB" w14:textId="6B2AF0FA" w:rsidR="00C74417" w:rsidRPr="00322F3B" w:rsidRDefault="00C74417" w:rsidP="00C74417">
      <w:pPr>
        <w:pStyle w:val="paragraph"/>
      </w:pPr>
      <w:r w:rsidRPr="00322F3B">
        <w:tab/>
        <w:t>(a)</w:t>
      </w:r>
      <w:r w:rsidRPr="00322F3B">
        <w:tab/>
        <w:t xml:space="preserve">the unit is an </w:t>
      </w:r>
      <w:r w:rsidR="009953FD" w:rsidRPr="009953FD">
        <w:rPr>
          <w:position w:val="6"/>
          <w:sz w:val="16"/>
        </w:rPr>
        <w:t>*</w:t>
      </w:r>
      <w:r w:rsidRPr="00322F3B">
        <w:t>Australian carbon credit unit; and</w:t>
      </w:r>
    </w:p>
    <w:p w14:paraId="5F6F7B20" w14:textId="77777777" w:rsidR="00C74417" w:rsidRPr="00322F3B" w:rsidRDefault="00C74417" w:rsidP="00C74417">
      <w:pPr>
        <w:pStyle w:val="paragraph"/>
      </w:pPr>
      <w:r w:rsidRPr="00322F3B">
        <w:tab/>
        <w:t>(b)</w:t>
      </w:r>
      <w:r w:rsidRPr="00322F3B">
        <w:tab/>
        <w:t>you are an individual; and</w:t>
      </w:r>
    </w:p>
    <w:p w14:paraId="52D368B2" w14:textId="77777777" w:rsidR="00C74417" w:rsidRPr="00322F3B" w:rsidRDefault="00C74417" w:rsidP="00C74417">
      <w:pPr>
        <w:pStyle w:val="paragraph"/>
      </w:pPr>
      <w:r w:rsidRPr="00322F3B">
        <w:tab/>
        <w:t>(c)</w:t>
      </w:r>
      <w:r w:rsidRPr="00322F3B">
        <w:tab/>
        <w:t xml:space="preserve">your holding of the unit starts on or after </w:t>
      </w:r>
      <w:r w:rsidR="00F233ED" w:rsidRPr="00322F3B">
        <w:t>1 July</w:t>
      </w:r>
      <w:r w:rsidRPr="00322F3B">
        <w:t xml:space="preserve"> 2022 because the unit:</w:t>
      </w:r>
    </w:p>
    <w:p w14:paraId="136447FD" w14:textId="77777777" w:rsidR="00C74417" w:rsidRPr="00322F3B" w:rsidRDefault="00C74417" w:rsidP="00C74417">
      <w:pPr>
        <w:pStyle w:val="paragraphsub"/>
      </w:pPr>
      <w:r w:rsidRPr="00322F3B">
        <w:tab/>
        <w:t>(i)</w:t>
      </w:r>
      <w:r w:rsidRPr="00322F3B">
        <w:tab/>
        <w:t xml:space="preserve">is issued to you under the </w:t>
      </w:r>
      <w:r w:rsidRPr="00322F3B">
        <w:rPr>
          <w:i/>
          <w:iCs/>
        </w:rPr>
        <w:t>Carbon Credits (Carbon Farming Initiative) Act 2011</w:t>
      </w:r>
      <w:r w:rsidRPr="00322F3B">
        <w:rPr>
          <w:iCs/>
        </w:rPr>
        <w:t xml:space="preserve"> in relation to an eligible offsets project (within the meaning of that Act); or</w:t>
      </w:r>
    </w:p>
    <w:p w14:paraId="092A67CA" w14:textId="5FEB1A68" w:rsidR="00C74417" w:rsidRPr="00322F3B" w:rsidRDefault="00C74417" w:rsidP="00C74417">
      <w:pPr>
        <w:pStyle w:val="paragraphsub"/>
        <w:rPr>
          <w:iCs/>
        </w:rPr>
      </w:pPr>
      <w:r w:rsidRPr="00322F3B">
        <w:tab/>
        <w:t>(ii)</w:t>
      </w:r>
      <w:r w:rsidRPr="00322F3B">
        <w:tab/>
      </w:r>
      <w:r w:rsidRPr="00322F3B">
        <w:rPr>
          <w:iCs/>
        </w:rPr>
        <w:t xml:space="preserve">is transferred to you by a </w:t>
      </w:r>
      <w:r w:rsidR="009953FD" w:rsidRPr="009953FD">
        <w:rPr>
          <w:iCs/>
          <w:position w:val="6"/>
          <w:sz w:val="16"/>
        </w:rPr>
        <w:t>*</w:t>
      </w:r>
      <w:r w:rsidRPr="00322F3B">
        <w:rPr>
          <w:iCs/>
        </w:rPr>
        <w:t xml:space="preserve">carbon service provider that was holding the unit because the unit was issued to the provider on or after </w:t>
      </w:r>
      <w:r w:rsidR="00F233ED" w:rsidRPr="00322F3B">
        <w:rPr>
          <w:iCs/>
        </w:rPr>
        <w:t>1 July</w:t>
      </w:r>
      <w:r w:rsidRPr="00322F3B">
        <w:rPr>
          <w:iCs/>
        </w:rPr>
        <w:t xml:space="preserve"> 2022 under that Act in relation to such a project; and</w:t>
      </w:r>
    </w:p>
    <w:p w14:paraId="3ADC70AC" w14:textId="794E4DCB" w:rsidR="00C74417" w:rsidRPr="00322F3B" w:rsidRDefault="00C74417" w:rsidP="00C74417">
      <w:pPr>
        <w:pStyle w:val="paragraph"/>
      </w:pPr>
      <w:r w:rsidRPr="00322F3B">
        <w:tab/>
        <w:t>(d)</w:t>
      </w:r>
      <w:r w:rsidRPr="00322F3B">
        <w:tab/>
        <w:t xml:space="preserve">at all times while the project is carried on, a </w:t>
      </w:r>
      <w:r w:rsidR="009953FD" w:rsidRPr="009953FD">
        <w:rPr>
          <w:position w:val="6"/>
          <w:sz w:val="16"/>
        </w:rPr>
        <w:t>*</w:t>
      </w:r>
      <w:r w:rsidRPr="00322F3B">
        <w:t>primary production business is carried on:</w:t>
      </w:r>
    </w:p>
    <w:p w14:paraId="35DB4A7B" w14:textId="77777777" w:rsidR="00C74417" w:rsidRPr="00322F3B" w:rsidRDefault="00C74417" w:rsidP="00C74417">
      <w:pPr>
        <w:pStyle w:val="paragraphsub"/>
      </w:pPr>
      <w:r w:rsidRPr="00322F3B">
        <w:tab/>
        <w:t>(i)</w:t>
      </w:r>
      <w:r w:rsidRPr="00322F3B">
        <w:tab/>
        <w:t>in the same area as the project; or</w:t>
      </w:r>
    </w:p>
    <w:p w14:paraId="38C51BEA" w14:textId="77777777" w:rsidR="00C74417" w:rsidRPr="00322F3B" w:rsidRDefault="00C74417" w:rsidP="00C74417">
      <w:pPr>
        <w:pStyle w:val="paragraphsub"/>
      </w:pPr>
      <w:r w:rsidRPr="00322F3B">
        <w:lastRenderedPageBreak/>
        <w:tab/>
        <w:t>(ii)</w:t>
      </w:r>
      <w:r w:rsidRPr="00322F3B">
        <w:tab/>
        <w:t>in an area connected to an area in which the project is carried on; and</w:t>
      </w:r>
    </w:p>
    <w:p w14:paraId="7CCCA191" w14:textId="77777777" w:rsidR="00C74417" w:rsidRPr="00322F3B" w:rsidRDefault="00C74417" w:rsidP="00C74417">
      <w:pPr>
        <w:pStyle w:val="paragraph"/>
      </w:pPr>
      <w:r w:rsidRPr="00322F3B">
        <w:tab/>
        <w:t>(e)</w:t>
      </w:r>
      <w:r w:rsidRPr="00322F3B">
        <w:tab/>
        <w:t>at all times while the project is carried on, you are:</w:t>
      </w:r>
    </w:p>
    <w:p w14:paraId="515F3568" w14:textId="77777777" w:rsidR="00C74417" w:rsidRPr="00322F3B" w:rsidRDefault="00C74417" w:rsidP="00C74417">
      <w:pPr>
        <w:pStyle w:val="paragraphsub"/>
      </w:pPr>
      <w:r w:rsidRPr="00322F3B">
        <w:tab/>
        <w:t>(i)</w:t>
      </w:r>
      <w:r w:rsidRPr="00322F3B">
        <w:tab/>
        <w:t>carrying on a primary production business covered by paragraph (d); or</w:t>
      </w:r>
    </w:p>
    <w:p w14:paraId="4C90A8D4" w14:textId="77777777" w:rsidR="00C74417" w:rsidRPr="00322F3B" w:rsidRDefault="00C74417" w:rsidP="00C74417">
      <w:pPr>
        <w:pStyle w:val="paragraphsub"/>
      </w:pPr>
      <w:r w:rsidRPr="00322F3B">
        <w:tab/>
        <w:t>(ii)</w:t>
      </w:r>
      <w:r w:rsidRPr="00322F3B">
        <w:tab/>
        <w:t>a beneficiary of a trust that is carrying on a primary production business covered by paragraph (d); or</w:t>
      </w:r>
    </w:p>
    <w:p w14:paraId="64A9A2E2" w14:textId="77777777" w:rsidR="00C74417" w:rsidRPr="00322F3B" w:rsidRDefault="00C74417" w:rsidP="00C74417">
      <w:pPr>
        <w:pStyle w:val="paragraphsub"/>
      </w:pPr>
      <w:r w:rsidRPr="00322F3B">
        <w:tab/>
        <w:t>(iii)</w:t>
      </w:r>
      <w:r w:rsidRPr="00322F3B">
        <w:tab/>
        <w:t>a partner in a partnership that is carrying on a primary production business covered by paragraph (d).</w:t>
      </w:r>
    </w:p>
    <w:p w14:paraId="5ADA9815" w14:textId="77777777" w:rsidR="00C74417" w:rsidRPr="00322F3B" w:rsidRDefault="00C74417" w:rsidP="00C74417">
      <w:pPr>
        <w:pStyle w:val="notetext"/>
      </w:pPr>
      <w:r w:rsidRPr="00322F3B">
        <w:t>Note 1:</w:t>
      </w:r>
      <w:r w:rsidRPr="00322F3B">
        <w:tab/>
        <w:t>If you cease to hold the registered emissions unit, the unit is not a primary producer registered emissions unit for any new holder of the unit (see paragraph (c)).</w:t>
      </w:r>
    </w:p>
    <w:p w14:paraId="0F09519F" w14:textId="77777777" w:rsidR="00C74417" w:rsidRPr="00322F3B" w:rsidRDefault="00C74417" w:rsidP="00C74417">
      <w:pPr>
        <w:pStyle w:val="notetext"/>
      </w:pPr>
      <w:r w:rsidRPr="00322F3B">
        <w:t>Note 2:</w:t>
      </w:r>
      <w:r w:rsidRPr="00322F3B">
        <w:tab/>
        <w:t>A consequence of paragraph (c) is that the unit will not be a primary producer registered emissions unit for you for a subsequent holding of it. That is, if after disposing of the unit you later reacquire it.</w:t>
      </w:r>
    </w:p>
    <w:p w14:paraId="738CFB21" w14:textId="77777777" w:rsidR="00C74417" w:rsidRPr="00322F3B" w:rsidRDefault="00C74417" w:rsidP="00C74417">
      <w:pPr>
        <w:pStyle w:val="notetext"/>
      </w:pPr>
      <w:r w:rsidRPr="00322F3B">
        <w:t>Note 3:</w:t>
      </w:r>
      <w:r w:rsidRPr="00322F3B">
        <w:tab/>
        <w:t>Different subparagraphs of paragraph (e) may apply to you at different times.</w:t>
      </w:r>
    </w:p>
    <w:p w14:paraId="028B0DF0" w14:textId="2E7A70E9" w:rsidR="0037072A" w:rsidRPr="00322F3B" w:rsidRDefault="0037072A" w:rsidP="0037072A">
      <w:pPr>
        <w:pStyle w:val="ActHead4"/>
      </w:pPr>
      <w:bookmarkStart w:id="841" w:name="_Toc201756233"/>
      <w:r w:rsidRPr="00322F3B">
        <w:rPr>
          <w:rStyle w:val="CharSubdNo"/>
        </w:rPr>
        <w:t>Subdivision</w:t>
      </w:r>
      <w:r w:rsidR="00825006" w:rsidRPr="00322F3B">
        <w:rPr>
          <w:rStyle w:val="CharSubdNo"/>
        </w:rPr>
        <w:t> </w:t>
      </w:r>
      <w:r w:rsidRPr="00322F3B">
        <w:rPr>
          <w:rStyle w:val="CharSubdNo"/>
        </w:rPr>
        <w:t>420</w:t>
      </w:r>
      <w:r w:rsidR="009953FD">
        <w:rPr>
          <w:rStyle w:val="CharSubdNo"/>
        </w:rPr>
        <w:noBreakHyphen/>
      </w:r>
      <w:r w:rsidRPr="00322F3B">
        <w:rPr>
          <w:rStyle w:val="CharSubdNo"/>
        </w:rPr>
        <w:t>B</w:t>
      </w:r>
      <w:r w:rsidRPr="00322F3B">
        <w:t>—</w:t>
      </w:r>
      <w:r w:rsidRPr="00322F3B">
        <w:rPr>
          <w:rStyle w:val="CharSubdText"/>
        </w:rPr>
        <w:t>Acquiring registered emissions units</w:t>
      </w:r>
      <w:bookmarkEnd w:id="841"/>
    </w:p>
    <w:p w14:paraId="2BA267DC" w14:textId="77777777" w:rsidR="0037072A" w:rsidRPr="00322F3B" w:rsidRDefault="0037072A" w:rsidP="0037072A">
      <w:pPr>
        <w:pStyle w:val="TofSectsHeading"/>
      </w:pPr>
      <w:r w:rsidRPr="00322F3B">
        <w:t>Table of sections</w:t>
      </w:r>
    </w:p>
    <w:p w14:paraId="10773B31" w14:textId="68153BA7" w:rsidR="0037072A" w:rsidRPr="00322F3B" w:rsidRDefault="0037072A" w:rsidP="0037072A">
      <w:pPr>
        <w:pStyle w:val="TofSectsSection"/>
      </w:pPr>
      <w:r w:rsidRPr="00322F3B">
        <w:t>420</w:t>
      </w:r>
      <w:r w:rsidR="009953FD">
        <w:noBreakHyphen/>
      </w:r>
      <w:r w:rsidRPr="00322F3B">
        <w:t>15</w:t>
      </w:r>
      <w:r w:rsidRPr="00322F3B">
        <w:tab/>
        <w:t>What you can deduct</w:t>
      </w:r>
    </w:p>
    <w:p w14:paraId="4926903B" w14:textId="3B7C1393" w:rsidR="0037072A" w:rsidRPr="00322F3B" w:rsidRDefault="0037072A" w:rsidP="0037072A">
      <w:pPr>
        <w:pStyle w:val="TofSectsSection"/>
      </w:pPr>
      <w:r w:rsidRPr="00322F3B">
        <w:t>420</w:t>
      </w:r>
      <w:r w:rsidR="009953FD">
        <w:noBreakHyphen/>
      </w:r>
      <w:r w:rsidRPr="00322F3B">
        <w:t>20</w:t>
      </w:r>
      <w:r w:rsidRPr="00322F3B">
        <w:tab/>
        <w:t>Non</w:t>
      </w:r>
      <w:r w:rsidR="009953FD">
        <w:noBreakHyphen/>
      </w:r>
      <w:r w:rsidRPr="00322F3B">
        <w:t>arm’s length transactions and transactions with associates</w:t>
      </w:r>
    </w:p>
    <w:p w14:paraId="67780192" w14:textId="1DD398A2" w:rsidR="0037072A" w:rsidRPr="00322F3B" w:rsidRDefault="0037072A" w:rsidP="0037072A">
      <w:pPr>
        <w:pStyle w:val="TofSectsSection"/>
      </w:pPr>
      <w:r w:rsidRPr="00322F3B">
        <w:t>420</w:t>
      </w:r>
      <w:r w:rsidR="009953FD">
        <w:noBreakHyphen/>
      </w:r>
      <w:r w:rsidRPr="00322F3B">
        <w:t>21</w:t>
      </w:r>
      <w:r w:rsidRPr="00322F3B">
        <w:tab/>
        <w:t>Incoming international transfers of emissions units</w:t>
      </w:r>
    </w:p>
    <w:p w14:paraId="01E12B97" w14:textId="7EC514C5" w:rsidR="0037072A" w:rsidRPr="00322F3B" w:rsidRDefault="0037072A" w:rsidP="0037072A">
      <w:pPr>
        <w:pStyle w:val="TofSectsSection"/>
      </w:pPr>
      <w:r w:rsidRPr="00322F3B">
        <w:t>420</w:t>
      </w:r>
      <w:r w:rsidR="009953FD">
        <w:noBreakHyphen/>
      </w:r>
      <w:r w:rsidRPr="00322F3B">
        <w:t>22</w:t>
      </w:r>
      <w:r w:rsidRPr="00322F3B">
        <w:tab/>
        <w:t>Becoming taxable in Australia on the proceeds of sale of registered emissions units</w:t>
      </w:r>
    </w:p>
    <w:p w14:paraId="3651E266" w14:textId="3EA49343" w:rsidR="0037072A" w:rsidRPr="00322F3B" w:rsidRDefault="0037072A" w:rsidP="0037072A">
      <w:pPr>
        <w:pStyle w:val="ActHead5"/>
      </w:pPr>
      <w:bookmarkStart w:id="842" w:name="_Toc201756234"/>
      <w:r w:rsidRPr="00322F3B">
        <w:rPr>
          <w:rStyle w:val="CharSectno"/>
        </w:rPr>
        <w:t>420</w:t>
      </w:r>
      <w:r w:rsidR="009953FD">
        <w:rPr>
          <w:rStyle w:val="CharSectno"/>
        </w:rPr>
        <w:noBreakHyphen/>
      </w:r>
      <w:r w:rsidRPr="00322F3B">
        <w:rPr>
          <w:rStyle w:val="CharSectno"/>
        </w:rPr>
        <w:t>15</w:t>
      </w:r>
      <w:r w:rsidRPr="00322F3B">
        <w:t xml:space="preserve">  What you can deduct</w:t>
      </w:r>
      <w:bookmarkEnd w:id="842"/>
    </w:p>
    <w:p w14:paraId="7E6732C7" w14:textId="1563F847" w:rsidR="0037072A" w:rsidRPr="00322F3B" w:rsidRDefault="0037072A" w:rsidP="0037072A">
      <w:pPr>
        <w:pStyle w:val="subsection"/>
      </w:pPr>
      <w:r w:rsidRPr="00322F3B">
        <w:tab/>
        <w:t>(1)</w:t>
      </w:r>
      <w:r w:rsidRPr="00322F3B">
        <w:tab/>
        <w:t xml:space="preserve">You can deduct expenditure to the extent that you incur it in becoming the </w:t>
      </w:r>
      <w:r w:rsidR="009953FD" w:rsidRPr="009953FD">
        <w:rPr>
          <w:position w:val="6"/>
          <w:sz w:val="16"/>
        </w:rPr>
        <w:t>*</w:t>
      </w:r>
      <w:r w:rsidRPr="00322F3B">
        <w:t xml:space="preserve">holder of a </w:t>
      </w:r>
      <w:r w:rsidR="009953FD" w:rsidRPr="009953FD">
        <w:rPr>
          <w:position w:val="6"/>
          <w:sz w:val="16"/>
        </w:rPr>
        <w:t>*</w:t>
      </w:r>
      <w:r w:rsidRPr="00322F3B">
        <w:t>registered emissions unit.</w:t>
      </w:r>
    </w:p>
    <w:p w14:paraId="5813F753" w14:textId="77777777" w:rsidR="0037072A" w:rsidRPr="00322F3B" w:rsidRDefault="0037072A" w:rsidP="0037072A">
      <w:pPr>
        <w:pStyle w:val="SubsectionHead"/>
      </w:pPr>
      <w:r w:rsidRPr="00322F3B">
        <w:t>Timing</w:t>
      </w:r>
    </w:p>
    <w:p w14:paraId="11040EE3" w14:textId="382BAB8B" w:rsidR="0037072A" w:rsidRPr="00322F3B" w:rsidRDefault="0037072A" w:rsidP="0037072A">
      <w:pPr>
        <w:pStyle w:val="subsection"/>
      </w:pPr>
      <w:r w:rsidRPr="00322F3B">
        <w:tab/>
        <w:t>(2)</w:t>
      </w:r>
      <w:r w:rsidRPr="00322F3B">
        <w:tab/>
        <w:t xml:space="preserve">You deduct the expenditure in the income year in which you start to </w:t>
      </w:r>
      <w:r w:rsidR="009953FD" w:rsidRPr="009953FD">
        <w:rPr>
          <w:position w:val="6"/>
          <w:sz w:val="16"/>
        </w:rPr>
        <w:t>*</w:t>
      </w:r>
      <w:r w:rsidRPr="00322F3B">
        <w:t xml:space="preserve">hold the </w:t>
      </w:r>
      <w:r w:rsidR="009953FD" w:rsidRPr="009953FD">
        <w:rPr>
          <w:position w:val="6"/>
          <w:sz w:val="16"/>
        </w:rPr>
        <w:t>*</w:t>
      </w:r>
      <w:r w:rsidRPr="00322F3B">
        <w:t>registered emissions unit.</w:t>
      </w:r>
    </w:p>
    <w:p w14:paraId="63BBC4DF" w14:textId="77777777" w:rsidR="0037072A" w:rsidRPr="00322F3B" w:rsidRDefault="0037072A" w:rsidP="0037072A">
      <w:pPr>
        <w:pStyle w:val="SubsectionHead"/>
      </w:pPr>
      <w:r w:rsidRPr="00322F3B">
        <w:lastRenderedPageBreak/>
        <w:t>Australian carbon credit units</w:t>
      </w:r>
    </w:p>
    <w:p w14:paraId="357C97DF" w14:textId="0594B368" w:rsidR="0037072A" w:rsidRPr="00322F3B" w:rsidRDefault="0037072A" w:rsidP="0037072A">
      <w:pPr>
        <w:pStyle w:val="subsection"/>
      </w:pPr>
      <w:r w:rsidRPr="00322F3B">
        <w:tab/>
        <w:t>(4)</w:t>
      </w:r>
      <w:r w:rsidRPr="00322F3B">
        <w:tab/>
        <w:t xml:space="preserve">You cannot deduct under this section expenditure you incur in becoming the </w:t>
      </w:r>
      <w:r w:rsidR="009953FD" w:rsidRPr="009953FD">
        <w:rPr>
          <w:position w:val="6"/>
          <w:sz w:val="16"/>
        </w:rPr>
        <w:t>*</w:t>
      </w:r>
      <w:r w:rsidRPr="00322F3B">
        <w:t xml:space="preserve">holder of an </w:t>
      </w:r>
      <w:r w:rsidR="009953FD" w:rsidRPr="009953FD">
        <w:rPr>
          <w:position w:val="6"/>
          <w:sz w:val="16"/>
        </w:rPr>
        <w:t>*</w:t>
      </w:r>
      <w:r w:rsidRPr="00322F3B">
        <w:t xml:space="preserve">Australian carbon credit unit issued to you in accordance with the </w:t>
      </w:r>
      <w:r w:rsidRPr="00322F3B">
        <w:rPr>
          <w:i/>
        </w:rPr>
        <w:t xml:space="preserve">Carbon Credits (Carbon Farming Initiative) Act 2011 </w:t>
      </w:r>
      <w:r w:rsidRPr="00322F3B">
        <w:t>unless you incur the expenditure in preparing or lodging:</w:t>
      </w:r>
    </w:p>
    <w:p w14:paraId="07DB1F54" w14:textId="77777777" w:rsidR="0037072A" w:rsidRPr="00322F3B" w:rsidRDefault="0037072A" w:rsidP="0037072A">
      <w:pPr>
        <w:pStyle w:val="paragraph"/>
      </w:pPr>
      <w:r w:rsidRPr="00322F3B">
        <w:tab/>
        <w:t>(a)</w:t>
      </w:r>
      <w:r w:rsidRPr="00322F3B">
        <w:tab/>
        <w:t>an application for a certificate of entitlement (within the meaning of that Act); or</w:t>
      </w:r>
    </w:p>
    <w:p w14:paraId="7C4DA0C5" w14:textId="77777777" w:rsidR="0037072A" w:rsidRPr="00322F3B" w:rsidRDefault="0037072A" w:rsidP="0037072A">
      <w:pPr>
        <w:pStyle w:val="paragraph"/>
      </w:pPr>
      <w:r w:rsidRPr="00322F3B">
        <w:tab/>
        <w:t>(b)</w:t>
      </w:r>
      <w:r w:rsidRPr="00322F3B">
        <w:tab/>
        <w:t>an offsets report (within the meaning of that Act).</w:t>
      </w:r>
    </w:p>
    <w:p w14:paraId="491D9BCE" w14:textId="77777777" w:rsidR="0037072A" w:rsidRPr="00322F3B" w:rsidRDefault="0037072A" w:rsidP="0037072A">
      <w:pPr>
        <w:pStyle w:val="SubsectionHead"/>
      </w:pPr>
      <w:r w:rsidRPr="00322F3B">
        <w:t>No deduction if sale proceeds would not be assessable</w:t>
      </w:r>
    </w:p>
    <w:p w14:paraId="0FEEF997" w14:textId="18C0AB8D" w:rsidR="0037072A" w:rsidRPr="00322F3B" w:rsidRDefault="0037072A" w:rsidP="0037072A">
      <w:pPr>
        <w:pStyle w:val="subsection"/>
      </w:pPr>
      <w:r w:rsidRPr="00322F3B">
        <w:tab/>
        <w:t>(5)</w:t>
      </w:r>
      <w:r w:rsidRPr="00322F3B">
        <w:tab/>
        <w:t xml:space="preserve">You cannot deduct under this section expenditure you incur in becoming the </w:t>
      </w:r>
      <w:r w:rsidR="009953FD" w:rsidRPr="009953FD">
        <w:rPr>
          <w:position w:val="6"/>
          <w:sz w:val="16"/>
        </w:rPr>
        <w:t>*</w:t>
      </w:r>
      <w:r w:rsidRPr="00322F3B">
        <w:t xml:space="preserve">holder of a </w:t>
      </w:r>
      <w:r w:rsidR="009953FD" w:rsidRPr="009953FD">
        <w:rPr>
          <w:position w:val="6"/>
          <w:sz w:val="16"/>
        </w:rPr>
        <w:t>*</w:t>
      </w:r>
      <w:r w:rsidRPr="00322F3B">
        <w:t xml:space="preserve">registered emissions unit if, assuming that you had sold the unit to someone else immediately after you started to </w:t>
      </w:r>
      <w:r w:rsidR="009953FD" w:rsidRPr="009953FD">
        <w:rPr>
          <w:position w:val="6"/>
          <w:sz w:val="16"/>
        </w:rPr>
        <w:t>*</w:t>
      </w:r>
      <w:r w:rsidRPr="00322F3B">
        <w:t xml:space="preserve">hold the unit, the proceeds of the sale would not have been included in your assessable income under </w:t>
      </w:r>
      <w:r w:rsidR="009953FD">
        <w:t>section 4</w:t>
      </w:r>
      <w:r w:rsidRPr="00322F3B">
        <w:t>20</w:t>
      </w:r>
      <w:r w:rsidR="009953FD">
        <w:noBreakHyphen/>
      </w:r>
      <w:r w:rsidRPr="00322F3B">
        <w:t>25.</w:t>
      </w:r>
    </w:p>
    <w:p w14:paraId="5DE9E1D5" w14:textId="77777777" w:rsidR="0037072A" w:rsidRPr="00322F3B" w:rsidRDefault="0037072A" w:rsidP="0037072A">
      <w:pPr>
        <w:pStyle w:val="notetext"/>
      </w:pPr>
      <w:r w:rsidRPr="00322F3B">
        <w:t>Note:</w:t>
      </w:r>
      <w:r w:rsidRPr="00322F3B">
        <w:tab/>
        <w:t xml:space="preserve">Under the </w:t>
      </w:r>
      <w:r w:rsidRPr="00322F3B">
        <w:rPr>
          <w:i/>
        </w:rPr>
        <w:t>International Tax Agreements Act 1953</w:t>
      </w:r>
      <w:r w:rsidRPr="00322F3B">
        <w:t>, for some foreign residents, the proceeds of the sale of a registered emissions unit are not assessable income in Australia.</w:t>
      </w:r>
    </w:p>
    <w:p w14:paraId="70898942" w14:textId="5371A061" w:rsidR="0037072A" w:rsidRPr="00322F3B" w:rsidRDefault="0037072A" w:rsidP="0037072A">
      <w:pPr>
        <w:pStyle w:val="ActHead5"/>
      </w:pPr>
      <w:bookmarkStart w:id="843" w:name="_Toc201756235"/>
      <w:r w:rsidRPr="00322F3B">
        <w:rPr>
          <w:rStyle w:val="CharSectno"/>
        </w:rPr>
        <w:t>420</w:t>
      </w:r>
      <w:r w:rsidR="009953FD">
        <w:rPr>
          <w:rStyle w:val="CharSectno"/>
        </w:rPr>
        <w:noBreakHyphen/>
      </w:r>
      <w:r w:rsidRPr="00322F3B">
        <w:rPr>
          <w:rStyle w:val="CharSectno"/>
        </w:rPr>
        <w:t>20</w:t>
      </w:r>
      <w:r w:rsidRPr="00322F3B">
        <w:t xml:space="preserve">  Non</w:t>
      </w:r>
      <w:r w:rsidR="009953FD">
        <w:noBreakHyphen/>
      </w:r>
      <w:r w:rsidRPr="00322F3B">
        <w:t>arm’s length transactions and transactions with associates</w:t>
      </w:r>
      <w:bookmarkEnd w:id="843"/>
    </w:p>
    <w:p w14:paraId="6763A3DB" w14:textId="77777777" w:rsidR="0037072A" w:rsidRPr="00322F3B" w:rsidRDefault="0037072A" w:rsidP="0037072A">
      <w:pPr>
        <w:pStyle w:val="subsection"/>
        <w:keepNext/>
      </w:pPr>
      <w:r w:rsidRPr="00322F3B">
        <w:tab/>
        <w:t>(1)</w:t>
      </w:r>
      <w:r w:rsidRPr="00322F3B">
        <w:tab/>
        <w:t>If:</w:t>
      </w:r>
    </w:p>
    <w:p w14:paraId="74920490" w14:textId="3B6173FC" w:rsidR="0037072A" w:rsidRPr="00322F3B" w:rsidRDefault="0037072A" w:rsidP="0037072A">
      <w:pPr>
        <w:pStyle w:val="paragraph"/>
      </w:pPr>
      <w:r w:rsidRPr="00322F3B">
        <w:tab/>
        <w:t>(a)</w:t>
      </w:r>
      <w:r w:rsidRPr="00322F3B">
        <w:tab/>
        <w:t xml:space="preserve">an entity becomes the </w:t>
      </w:r>
      <w:r w:rsidR="009953FD" w:rsidRPr="009953FD">
        <w:rPr>
          <w:position w:val="6"/>
          <w:sz w:val="16"/>
        </w:rPr>
        <w:t>*</w:t>
      </w:r>
      <w:r w:rsidRPr="00322F3B">
        <w:t xml:space="preserve">holder of a </w:t>
      </w:r>
      <w:r w:rsidR="009953FD" w:rsidRPr="009953FD">
        <w:rPr>
          <w:position w:val="6"/>
          <w:sz w:val="16"/>
        </w:rPr>
        <w:t>*</w:t>
      </w:r>
      <w:r w:rsidRPr="00322F3B">
        <w:t>registered emissions unit; and</w:t>
      </w:r>
    </w:p>
    <w:p w14:paraId="20C5F9C2" w14:textId="77777777" w:rsidR="0037072A" w:rsidRPr="00322F3B" w:rsidRDefault="0037072A" w:rsidP="0037072A">
      <w:pPr>
        <w:pStyle w:val="paragraph"/>
      </w:pPr>
      <w:r w:rsidRPr="00322F3B">
        <w:tab/>
        <w:t>(b)</w:t>
      </w:r>
      <w:r w:rsidRPr="00322F3B">
        <w:tab/>
        <w:t>either:</w:t>
      </w:r>
    </w:p>
    <w:p w14:paraId="660B3B40" w14:textId="5E53BA58" w:rsidR="0037072A" w:rsidRPr="00322F3B" w:rsidRDefault="0037072A" w:rsidP="0037072A">
      <w:pPr>
        <w:pStyle w:val="paragraphsub"/>
      </w:pPr>
      <w:r w:rsidRPr="00322F3B">
        <w:tab/>
        <w:t>(i)</w:t>
      </w:r>
      <w:r w:rsidRPr="00322F3B">
        <w:tab/>
        <w:t xml:space="preserve">the entity and the previous holder of the unit did not deal with each other at </w:t>
      </w:r>
      <w:r w:rsidR="009953FD" w:rsidRPr="009953FD">
        <w:rPr>
          <w:position w:val="6"/>
          <w:sz w:val="16"/>
        </w:rPr>
        <w:t>*</w:t>
      </w:r>
      <w:r w:rsidRPr="00322F3B">
        <w:t>arm’s length; or</w:t>
      </w:r>
    </w:p>
    <w:p w14:paraId="57ECF3CB" w14:textId="7687AB8F" w:rsidR="0037072A" w:rsidRPr="00322F3B" w:rsidRDefault="0037072A" w:rsidP="0037072A">
      <w:pPr>
        <w:pStyle w:val="paragraphsub"/>
      </w:pPr>
      <w:r w:rsidRPr="00322F3B">
        <w:tab/>
        <w:t>(ii)</w:t>
      </w:r>
      <w:r w:rsidRPr="00322F3B">
        <w:tab/>
        <w:t xml:space="preserve">the previous holder is the entity’s </w:t>
      </w:r>
      <w:r w:rsidR="009953FD" w:rsidRPr="009953FD">
        <w:rPr>
          <w:position w:val="6"/>
          <w:sz w:val="16"/>
        </w:rPr>
        <w:t>*</w:t>
      </w:r>
      <w:r w:rsidRPr="00322F3B">
        <w:t>associate; and</w:t>
      </w:r>
    </w:p>
    <w:p w14:paraId="3851A204" w14:textId="600935CB" w:rsidR="0037072A" w:rsidRPr="00322F3B" w:rsidRDefault="0037072A" w:rsidP="0037072A">
      <w:pPr>
        <w:pStyle w:val="paragraph"/>
      </w:pPr>
      <w:r w:rsidRPr="00322F3B">
        <w:tab/>
        <w:t>(c)</w:t>
      </w:r>
      <w:r w:rsidRPr="00322F3B">
        <w:tab/>
        <w:t xml:space="preserve">the entity did not pay or give consideration equal to the </w:t>
      </w:r>
      <w:r w:rsidR="009953FD" w:rsidRPr="009953FD">
        <w:rPr>
          <w:position w:val="6"/>
          <w:sz w:val="16"/>
        </w:rPr>
        <w:t>*</w:t>
      </w:r>
      <w:r w:rsidRPr="00322F3B">
        <w:t>market value of the unit for becoming the holder of the unit;</w:t>
      </w:r>
    </w:p>
    <w:p w14:paraId="2EC1432E" w14:textId="77777777" w:rsidR="0037072A" w:rsidRPr="00322F3B" w:rsidRDefault="0037072A" w:rsidP="0037072A">
      <w:pPr>
        <w:pStyle w:val="subsection2"/>
      </w:pPr>
      <w:r w:rsidRPr="00322F3B">
        <w:t>the entity is treated as if:</w:t>
      </w:r>
    </w:p>
    <w:p w14:paraId="473AF960" w14:textId="77777777" w:rsidR="0037072A" w:rsidRPr="00322F3B" w:rsidRDefault="0037072A" w:rsidP="0037072A">
      <w:pPr>
        <w:pStyle w:val="paragraph"/>
      </w:pPr>
      <w:r w:rsidRPr="00322F3B">
        <w:tab/>
        <w:t>(d)</w:t>
      </w:r>
      <w:r w:rsidRPr="00322F3B">
        <w:tab/>
        <w:t>the entity had incurred expenditure in becoming the holder of the unit; and</w:t>
      </w:r>
    </w:p>
    <w:p w14:paraId="3C7DC486" w14:textId="77777777" w:rsidR="0037072A" w:rsidRPr="00322F3B" w:rsidRDefault="0037072A" w:rsidP="0037072A">
      <w:pPr>
        <w:pStyle w:val="paragraph"/>
      </w:pPr>
      <w:r w:rsidRPr="00322F3B">
        <w:lastRenderedPageBreak/>
        <w:tab/>
        <w:t>(e)</w:t>
      </w:r>
      <w:r w:rsidRPr="00322F3B">
        <w:tab/>
        <w:t>the amount of the expenditure were equal to that market value.</w:t>
      </w:r>
    </w:p>
    <w:p w14:paraId="3FE90AB1" w14:textId="6C20F523" w:rsidR="0037072A" w:rsidRPr="00322F3B" w:rsidRDefault="0037072A" w:rsidP="0037072A">
      <w:pPr>
        <w:pStyle w:val="subsection"/>
      </w:pPr>
      <w:r w:rsidRPr="00322F3B">
        <w:tab/>
        <w:t>(2)</w:t>
      </w:r>
      <w:r w:rsidRPr="00322F3B">
        <w:tab/>
        <w:t xml:space="preserve">This section does not apply if a </w:t>
      </w:r>
      <w:r w:rsidR="009953FD" w:rsidRPr="009953FD">
        <w:rPr>
          <w:position w:val="6"/>
          <w:sz w:val="16"/>
        </w:rPr>
        <w:t>*</w:t>
      </w:r>
      <w:r w:rsidRPr="00322F3B">
        <w:t xml:space="preserve">registered emissions unit </w:t>
      </w:r>
      <w:r w:rsidR="009953FD" w:rsidRPr="009953FD">
        <w:rPr>
          <w:position w:val="6"/>
          <w:sz w:val="16"/>
        </w:rPr>
        <w:t>*</w:t>
      </w:r>
      <w:r w:rsidRPr="00322F3B">
        <w:t>held by an individual just before the individual’s death:</w:t>
      </w:r>
    </w:p>
    <w:p w14:paraId="6A4C031D" w14:textId="2902CBEF" w:rsidR="0037072A" w:rsidRPr="00322F3B" w:rsidRDefault="0037072A" w:rsidP="0037072A">
      <w:pPr>
        <w:pStyle w:val="paragraph"/>
      </w:pPr>
      <w:r w:rsidRPr="00322F3B">
        <w:tab/>
        <w:t>(a)</w:t>
      </w:r>
      <w:r w:rsidRPr="00322F3B">
        <w:tab/>
        <w:t xml:space="preserve">devolves to the individual’s </w:t>
      </w:r>
      <w:r w:rsidR="009953FD" w:rsidRPr="009953FD">
        <w:rPr>
          <w:position w:val="6"/>
          <w:sz w:val="16"/>
        </w:rPr>
        <w:t>*</w:t>
      </w:r>
      <w:r w:rsidRPr="00322F3B">
        <w:t>legal personal representative; or</w:t>
      </w:r>
    </w:p>
    <w:p w14:paraId="01204F13" w14:textId="6ACD6B33" w:rsidR="0037072A" w:rsidRPr="00322F3B" w:rsidRDefault="0037072A" w:rsidP="0037072A">
      <w:pPr>
        <w:pStyle w:val="paragraph"/>
      </w:pPr>
      <w:r w:rsidRPr="00322F3B">
        <w:tab/>
        <w:t>(b)</w:t>
      </w:r>
      <w:r w:rsidRPr="00322F3B">
        <w:tab/>
      </w:r>
      <w:r w:rsidR="009953FD" w:rsidRPr="009953FD">
        <w:rPr>
          <w:position w:val="6"/>
          <w:sz w:val="16"/>
        </w:rPr>
        <w:t>*</w:t>
      </w:r>
      <w:r w:rsidRPr="00322F3B">
        <w:t>passes to a beneficiary in the individual’s estate.</w:t>
      </w:r>
    </w:p>
    <w:p w14:paraId="4F862FB8" w14:textId="55D621E4" w:rsidR="00154604" w:rsidRPr="00322F3B" w:rsidRDefault="00154604" w:rsidP="00154604">
      <w:pPr>
        <w:pStyle w:val="subsection"/>
      </w:pPr>
      <w:r w:rsidRPr="00322F3B">
        <w:tab/>
        <w:t>(3)</w:t>
      </w:r>
      <w:r w:rsidRPr="00322F3B">
        <w:tab/>
        <w:t xml:space="preserve">This section does not apply to the issue of an </w:t>
      </w:r>
      <w:r w:rsidR="009953FD" w:rsidRPr="009953FD">
        <w:rPr>
          <w:position w:val="6"/>
          <w:sz w:val="16"/>
        </w:rPr>
        <w:t>*</w:t>
      </w:r>
      <w:r w:rsidRPr="00322F3B">
        <w:t xml:space="preserve">Australian carbon credit unit under the </w:t>
      </w:r>
      <w:r w:rsidRPr="00322F3B">
        <w:rPr>
          <w:i/>
        </w:rPr>
        <w:t>Carbon Credits (Carbon Farming Initiative) Act 2011</w:t>
      </w:r>
      <w:r w:rsidRPr="00322F3B">
        <w:t>.</w:t>
      </w:r>
    </w:p>
    <w:p w14:paraId="69E178F0" w14:textId="2DCED31A" w:rsidR="0037072A" w:rsidRPr="00322F3B" w:rsidRDefault="0037072A" w:rsidP="0037072A">
      <w:pPr>
        <w:pStyle w:val="ActHead5"/>
      </w:pPr>
      <w:bookmarkStart w:id="844" w:name="_Toc201756236"/>
      <w:r w:rsidRPr="00322F3B">
        <w:rPr>
          <w:rStyle w:val="CharSectno"/>
        </w:rPr>
        <w:t>420</w:t>
      </w:r>
      <w:r w:rsidR="009953FD">
        <w:rPr>
          <w:rStyle w:val="CharSectno"/>
        </w:rPr>
        <w:noBreakHyphen/>
      </w:r>
      <w:r w:rsidRPr="00322F3B">
        <w:rPr>
          <w:rStyle w:val="CharSectno"/>
        </w:rPr>
        <w:t>21</w:t>
      </w:r>
      <w:r w:rsidRPr="00322F3B">
        <w:t xml:space="preserve">  Incoming international transfers of emissions units</w:t>
      </w:r>
      <w:bookmarkEnd w:id="844"/>
    </w:p>
    <w:p w14:paraId="09E9855A" w14:textId="77777777" w:rsidR="0037072A" w:rsidRPr="00322F3B" w:rsidRDefault="0037072A" w:rsidP="0037072A">
      <w:pPr>
        <w:pStyle w:val="SubsectionHead"/>
      </w:pPr>
      <w:r w:rsidRPr="00322F3B">
        <w:t>Unit held as trading stock or as a revenue asset</w:t>
      </w:r>
    </w:p>
    <w:p w14:paraId="5EAD9254" w14:textId="77777777" w:rsidR="0037072A" w:rsidRPr="00322F3B" w:rsidRDefault="0037072A" w:rsidP="0037072A">
      <w:pPr>
        <w:pStyle w:val="subsection"/>
      </w:pPr>
      <w:r w:rsidRPr="00322F3B">
        <w:tab/>
        <w:t>(1)</w:t>
      </w:r>
      <w:r w:rsidRPr="00322F3B">
        <w:tab/>
        <w:t>If:</w:t>
      </w:r>
    </w:p>
    <w:p w14:paraId="43D3890A" w14:textId="77777777" w:rsidR="0037072A" w:rsidRPr="00322F3B" w:rsidRDefault="0037072A" w:rsidP="0037072A">
      <w:pPr>
        <w:pStyle w:val="paragraph"/>
      </w:pPr>
      <w:r w:rsidRPr="00322F3B">
        <w:tab/>
        <w:t>(a)</w:t>
      </w:r>
      <w:r w:rsidRPr="00322F3B">
        <w:tab/>
        <w:t>any of the following conditions is satisfied:</w:t>
      </w:r>
    </w:p>
    <w:p w14:paraId="253D2D62" w14:textId="14633FDA" w:rsidR="0037072A" w:rsidRPr="00322F3B" w:rsidRDefault="0037072A" w:rsidP="0037072A">
      <w:pPr>
        <w:pStyle w:val="paragraphsub"/>
      </w:pPr>
      <w:r w:rsidRPr="00322F3B">
        <w:tab/>
        <w:t>(iii)</w:t>
      </w:r>
      <w:r w:rsidRPr="00322F3B">
        <w:tab/>
      </w:r>
      <w:r w:rsidR="00154604" w:rsidRPr="00322F3B">
        <w:t xml:space="preserve">a </w:t>
      </w:r>
      <w:r w:rsidR="009953FD" w:rsidRPr="009953FD">
        <w:rPr>
          <w:position w:val="6"/>
          <w:sz w:val="16"/>
        </w:rPr>
        <w:t>*</w:t>
      </w:r>
      <w:r w:rsidR="00154604" w:rsidRPr="00322F3B">
        <w:t>Kyoto unit</w:t>
      </w:r>
      <w:r w:rsidRPr="00322F3B">
        <w:t xml:space="preserve"> is transferred from your foreign account (within the meaning of the </w:t>
      </w:r>
      <w:r w:rsidRPr="00322F3B">
        <w:rPr>
          <w:i/>
        </w:rPr>
        <w:t>Australian National Registry of Emissions Units Act 2011</w:t>
      </w:r>
      <w:r w:rsidRPr="00322F3B">
        <w:t>) to your Registry account (within the meaning of that Act) or your nominee’s Registry account (within the meaning of that Act);</w:t>
      </w:r>
    </w:p>
    <w:p w14:paraId="3702DFE5" w14:textId="77777777" w:rsidR="0037072A" w:rsidRPr="00322F3B" w:rsidRDefault="0037072A" w:rsidP="0037072A">
      <w:pPr>
        <w:pStyle w:val="paragraphsub"/>
      </w:pPr>
      <w:r w:rsidRPr="00322F3B">
        <w:tab/>
        <w:t>(iv)</w:t>
      </w:r>
      <w:r w:rsidRPr="00322F3B">
        <w:tab/>
      </w:r>
      <w:r w:rsidR="00154604" w:rsidRPr="00322F3B">
        <w:t>a Kyoto unit</w:t>
      </w:r>
      <w:r w:rsidRPr="00322F3B">
        <w:t xml:space="preserve"> is transferred from your nominee’s foreign account (within the meaning of the </w:t>
      </w:r>
      <w:r w:rsidRPr="00322F3B">
        <w:rPr>
          <w:i/>
        </w:rPr>
        <w:t>Australian National Registry of Emissions Units Act 2011</w:t>
      </w:r>
      <w:r w:rsidRPr="00322F3B">
        <w:t>) to your Registry account (within the meaning of that Act) or your nominee’s Registry account (within the meaning of that Act);</w:t>
      </w:r>
    </w:p>
    <w:p w14:paraId="04541F20" w14:textId="7EFC958A" w:rsidR="0037072A" w:rsidRPr="00322F3B" w:rsidRDefault="0037072A" w:rsidP="0037072A">
      <w:pPr>
        <w:pStyle w:val="paragraphsub"/>
      </w:pPr>
      <w:r w:rsidRPr="00322F3B">
        <w:tab/>
        <w:t>(v)</w:t>
      </w:r>
      <w:r w:rsidRPr="00322F3B">
        <w:tab/>
        <w:t xml:space="preserve">an </w:t>
      </w:r>
      <w:r w:rsidR="009953FD" w:rsidRPr="009953FD">
        <w:rPr>
          <w:position w:val="6"/>
          <w:sz w:val="16"/>
        </w:rPr>
        <w:t>*</w:t>
      </w:r>
      <w:r w:rsidRPr="00322F3B">
        <w:t xml:space="preserve">Australian carbon credit unit is transferred from your foreign account (within the meaning of the </w:t>
      </w:r>
      <w:r w:rsidRPr="00322F3B">
        <w:rPr>
          <w:i/>
        </w:rPr>
        <w:t>Carbon Credits (Carbon Farming Initiative) Act 2011</w:t>
      </w:r>
      <w:r w:rsidRPr="00322F3B">
        <w:t xml:space="preserve">) to your Registry account (within the meaning of the </w:t>
      </w:r>
      <w:r w:rsidRPr="00322F3B">
        <w:rPr>
          <w:i/>
        </w:rPr>
        <w:t>Australian National Registry of Emissions Units Act 2011</w:t>
      </w:r>
      <w:r w:rsidRPr="00322F3B">
        <w:t xml:space="preserve">) or your nominee’s Registry account (within the meaning of the </w:t>
      </w:r>
      <w:r w:rsidRPr="00322F3B">
        <w:rPr>
          <w:i/>
        </w:rPr>
        <w:t>Australian National Registry of Emissions Units Act 2011</w:t>
      </w:r>
      <w:r w:rsidRPr="00322F3B">
        <w:t>);</w:t>
      </w:r>
    </w:p>
    <w:p w14:paraId="2A3AB451" w14:textId="77777777" w:rsidR="0037072A" w:rsidRPr="00322F3B" w:rsidRDefault="0037072A" w:rsidP="0037072A">
      <w:pPr>
        <w:pStyle w:val="paragraphsub"/>
      </w:pPr>
      <w:r w:rsidRPr="00322F3B">
        <w:lastRenderedPageBreak/>
        <w:tab/>
        <w:t>(vi)</w:t>
      </w:r>
      <w:r w:rsidRPr="00322F3B">
        <w:tab/>
        <w:t xml:space="preserve">an Australian carbon credit unit is transferred from your nominee’s foreign account (within the meaning of the </w:t>
      </w:r>
      <w:r w:rsidRPr="00322F3B">
        <w:rPr>
          <w:i/>
        </w:rPr>
        <w:t>Carbon Credits (Carbon Farming Initiative) Act 2011</w:t>
      </w:r>
      <w:r w:rsidRPr="00322F3B">
        <w:t xml:space="preserve">) to your Registry account (within the meaning of the </w:t>
      </w:r>
      <w:r w:rsidRPr="00322F3B">
        <w:rPr>
          <w:i/>
        </w:rPr>
        <w:t>Australian National Registry of Emissions Units Act 2011</w:t>
      </w:r>
      <w:r w:rsidRPr="00322F3B">
        <w:t xml:space="preserve">) or your nominee’s Registry account (within the meaning of the </w:t>
      </w:r>
      <w:r w:rsidRPr="00322F3B">
        <w:rPr>
          <w:i/>
        </w:rPr>
        <w:t>Australian National Registry of Emissions Units Act 2011</w:t>
      </w:r>
      <w:r w:rsidRPr="00322F3B">
        <w:t>); and</w:t>
      </w:r>
    </w:p>
    <w:p w14:paraId="292448EA" w14:textId="3C061C4D" w:rsidR="0037072A" w:rsidRPr="00322F3B" w:rsidRDefault="0037072A" w:rsidP="0037072A">
      <w:pPr>
        <w:pStyle w:val="paragraph"/>
      </w:pPr>
      <w:r w:rsidRPr="00322F3B">
        <w:tab/>
        <w:t>(b)</w:t>
      </w:r>
      <w:r w:rsidRPr="00322F3B">
        <w:tab/>
        <w:t xml:space="preserve">as a result of the transfer, you start to </w:t>
      </w:r>
      <w:r w:rsidR="009953FD" w:rsidRPr="009953FD">
        <w:rPr>
          <w:position w:val="6"/>
          <w:sz w:val="16"/>
        </w:rPr>
        <w:t>*</w:t>
      </w:r>
      <w:r w:rsidRPr="00322F3B">
        <w:t xml:space="preserve">hold the unit as a </w:t>
      </w:r>
      <w:r w:rsidR="009953FD" w:rsidRPr="009953FD">
        <w:rPr>
          <w:position w:val="6"/>
          <w:sz w:val="16"/>
        </w:rPr>
        <w:t>*</w:t>
      </w:r>
      <w:r w:rsidRPr="00322F3B">
        <w:t>registered emissions unit; and</w:t>
      </w:r>
    </w:p>
    <w:p w14:paraId="700E0967" w14:textId="45F7A08B" w:rsidR="0037072A" w:rsidRPr="00322F3B" w:rsidRDefault="0037072A" w:rsidP="0037072A">
      <w:pPr>
        <w:pStyle w:val="paragraph"/>
      </w:pPr>
      <w:r w:rsidRPr="00322F3B">
        <w:tab/>
        <w:t>(c)</w:t>
      </w:r>
      <w:r w:rsidRPr="00322F3B">
        <w:tab/>
        <w:t xml:space="preserve">just before the transfer, the unit was your </w:t>
      </w:r>
      <w:r w:rsidR="009953FD" w:rsidRPr="009953FD">
        <w:rPr>
          <w:position w:val="6"/>
          <w:sz w:val="16"/>
        </w:rPr>
        <w:t>*</w:t>
      </w:r>
      <w:r w:rsidRPr="00322F3B">
        <w:t xml:space="preserve">trading stock or </w:t>
      </w:r>
      <w:r w:rsidR="009953FD" w:rsidRPr="009953FD">
        <w:rPr>
          <w:position w:val="6"/>
          <w:sz w:val="16"/>
        </w:rPr>
        <w:t>*</w:t>
      </w:r>
      <w:r w:rsidRPr="00322F3B">
        <w:t>revenue asset;</w:t>
      </w:r>
    </w:p>
    <w:p w14:paraId="658BB0CC" w14:textId="77777777" w:rsidR="0037072A" w:rsidRPr="00322F3B" w:rsidRDefault="0037072A" w:rsidP="0037072A">
      <w:pPr>
        <w:pStyle w:val="subsection2"/>
      </w:pPr>
      <w:r w:rsidRPr="00322F3B">
        <w:t>you are treated as if:</w:t>
      </w:r>
    </w:p>
    <w:p w14:paraId="3B0A7008" w14:textId="168B6CDB" w:rsidR="0037072A" w:rsidRPr="00322F3B" w:rsidRDefault="0037072A" w:rsidP="0037072A">
      <w:pPr>
        <w:pStyle w:val="paragraph"/>
      </w:pPr>
      <w:r w:rsidRPr="00322F3B">
        <w:tab/>
        <w:t>(d)</w:t>
      </w:r>
      <w:r w:rsidRPr="00322F3B">
        <w:tab/>
        <w:t xml:space="preserve">just before the transfer, you had sold the unit to someone else for its </w:t>
      </w:r>
      <w:r w:rsidR="009953FD" w:rsidRPr="009953FD">
        <w:rPr>
          <w:position w:val="6"/>
          <w:sz w:val="16"/>
        </w:rPr>
        <w:t>*</w:t>
      </w:r>
      <w:r w:rsidRPr="00322F3B">
        <w:t>cost; and</w:t>
      </w:r>
    </w:p>
    <w:p w14:paraId="1A78A84B" w14:textId="77777777" w:rsidR="0037072A" w:rsidRPr="00322F3B" w:rsidRDefault="0037072A" w:rsidP="0037072A">
      <w:pPr>
        <w:pStyle w:val="paragraph"/>
      </w:pPr>
      <w:r w:rsidRPr="00322F3B">
        <w:tab/>
        <w:t>(e)</w:t>
      </w:r>
      <w:r w:rsidRPr="00322F3B">
        <w:tab/>
        <w:t>you had, immediately after the sale, bought it back as a registered emissions unit for the same amount.</w:t>
      </w:r>
    </w:p>
    <w:p w14:paraId="21DD005E" w14:textId="77777777" w:rsidR="0037072A" w:rsidRPr="00322F3B" w:rsidRDefault="0037072A" w:rsidP="0037072A">
      <w:pPr>
        <w:pStyle w:val="notetext"/>
      </w:pPr>
      <w:r w:rsidRPr="00322F3B">
        <w:t>Example:</w:t>
      </w:r>
      <w:r w:rsidRPr="00322F3B">
        <w:tab/>
        <w:t xml:space="preserve">An Australian resident company carries on a business of trading in emissions units. The units are trading stock. The company owns 10,000 emission reduction units (a type </w:t>
      </w:r>
      <w:r w:rsidR="00154604" w:rsidRPr="00322F3B">
        <w:t>of Kyoto unit</w:t>
      </w:r>
      <w:r w:rsidRPr="00322F3B">
        <w:t>) that are registered in New Zealand. 5,000 of those emission reduction units are transferred from the company’s New Zealand registry account to the company’s Australian registry account.</w:t>
      </w:r>
    </w:p>
    <w:p w14:paraId="3663D5B0" w14:textId="697AB37D" w:rsidR="0037072A" w:rsidRPr="00322F3B" w:rsidRDefault="0037072A" w:rsidP="0037072A">
      <w:pPr>
        <w:pStyle w:val="notetext"/>
      </w:pPr>
      <w:r w:rsidRPr="00322F3B">
        <w:tab/>
        <w:t>The company is treated as having sold each unit to someone else at its cost just before it became a registered emissions unit. As the unit was previously held as trading stock, the unit ceases to be trading stock (section</w:t>
      </w:r>
      <w:r w:rsidR="00825006" w:rsidRPr="00322F3B">
        <w:t> </w:t>
      </w:r>
      <w:r w:rsidRPr="00322F3B">
        <w:t>70</w:t>
      </w:r>
      <w:r w:rsidR="009953FD">
        <w:noBreakHyphen/>
      </w:r>
      <w:r w:rsidRPr="00322F3B">
        <w:t>12). The cost of the unit just before it became a registered emissions unit is included in the company’s assessable income.</w:t>
      </w:r>
    </w:p>
    <w:p w14:paraId="2F099BFA" w14:textId="3DAB747E" w:rsidR="0037072A" w:rsidRPr="00322F3B" w:rsidRDefault="0037072A" w:rsidP="0037072A">
      <w:pPr>
        <w:pStyle w:val="notetext"/>
      </w:pPr>
      <w:r w:rsidRPr="00322F3B">
        <w:tab/>
        <w:t>The company is also treated as having bought 5,000 registered emissions units for the same amount. The company is entitled to a deduction for that amount (</w:t>
      </w:r>
      <w:r w:rsidR="009953FD">
        <w:t>section 4</w:t>
      </w:r>
      <w:r w:rsidRPr="00322F3B">
        <w:t>20</w:t>
      </w:r>
      <w:r w:rsidR="009953FD">
        <w:noBreakHyphen/>
      </w:r>
      <w:r w:rsidRPr="00322F3B">
        <w:t>15).</w:t>
      </w:r>
    </w:p>
    <w:p w14:paraId="1EB193E6" w14:textId="77777777" w:rsidR="0037072A" w:rsidRPr="00322F3B" w:rsidRDefault="0037072A" w:rsidP="0037072A">
      <w:pPr>
        <w:pStyle w:val="SubsectionHead"/>
      </w:pPr>
      <w:r w:rsidRPr="00322F3B">
        <w:t>Unit held otherwise than as trading stock or as a revenue asset</w:t>
      </w:r>
    </w:p>
    <w:p w14:paraId="1D839C5F" w14:textId="77777777" w:rsidR="0037072A" w:rsidRPr="00322F3B" w:rsidRDefault="0037072A" w:rsidP="0037072A">
      <w:pPr>
        <w:pStyle w:val="subsection"/>
      </w:pPr>
      <w:r w:rsidRPr="00322F3B">
        <w:tab/>
        <w:t>(2)</w:t>
      </w:r>
      <w:r w:rsidRPr="00322F3B">
        <w:tab/>
        <w:t>If:</w:t>
      </w:r>
    </w:p>
    <w:p w14:paraId="5D12BCBB" w14:textId="77777777" w:rsidR="0037072A" w:rsidRPr="00322F3B" w:rsidRDefault="0037072A" w:rsidP="0037072A">
      <w:pPr>
        <w:pStyle w:val="paragraph"/>
      </w:pPr>
      <w:r w:rsidRPr="00322F3B">
        <w:tab/>
        <w:t>(a)</w:t>
      </w:r>
      <w:r w:rsidRPr="00322F3B">
        <w:tab/>
        <w:t>any of the following conditions is satisfied:</w:t>
      </w:r>
    </w:p>
    <w:p w14:paraId="32DF3211" w14:textId="75FBC03C" w:rsidR="0037072A" w:rsidRPr="00322F3B" w:rsidRDefault="0037072A" w:rsidP="0037072A">
      <w:pPr>
        <w:pStyle w:val="paragraphsub"/>
      </w:pPr>
      <w:r w:rsidRPr="00322F3B">
        <w:tab/>
        <w:t>(iii)</w:t>
      </w:r>
      <w:r w:rsidRPr="00322F3B">
        <w:tab/>
      </w:r>
      <w:r w:rsidR="00154604" w:rsidRPr="00322F3B">
        <w:t xml:space="preserve">a </w:t>
      </w:r>
      <w:r w:rsidR="009953FD" w:rsidRPr="009953FD">
        <w:rPr>
          <w:position w:val="6"/>
          <w:sz w:val="16"/>
        </w:rPr>
        <w:t>*</w:t>
      </w:r>
      <w:r w:rsidR="00154604" w:rsidRPr="00322F3B">
        <w:t>Kyoto unit</w:t>
      </w:r>
      <w:r w:rsidRPr="00322F3B">
        <w:t xml:space="preserve"> is transferred from your foreign account (within the meaning of the </w:t>
      </w:r>
      <w:r w:rsidRPr="00322F3B">
        <w:rPr>
          <w:i/>
        </w:rPr>
        <w:t xml:space="preserve">Australian National Registry </w:t>
      </w:r>
      <w:r w:rsidRPr="00322F3B">
        <w:rPr>
          <w:i/>
        </w:rPr>
        <w:lastRenderedPageBreak/>
        <w:t>of Emissions Units Act 2011</w:t>
      </w:r>
      <w:r w:rsidRPr="00322F3B">
        <w:t>) to your Registry account (within the meaning of that Act) or your nominee’s Registry account (within the meaning of that Act);</w:t>
      </w:r>
    </w:p>
    <w:p w14:paraId="379091BD" w14:textId="77777777" w:rsidR="0037072A" w:rsidRPr="00322F3B" w:rsidRDefault="0037072A" w:rsidP="0037072A">
      <w:pPr>
        <w:pStyle w:val="paragraphsub"/>
      </w:pPr>
      <w:r w:rsidRPr="00322F3B">
        <w:tab/>
        <w:t>(iv)</w:t>
      </w:r>
      <w:r w:rsidRPr="00322F3B">
        <w:tab/>
      </w:r>
      <w:r w:rsidR="00154604" w:rsidRPr="00322F3B">
        <w:t>a Kyoto unit</w:t>
      </w:r>
      <w:r w:rsidRPr="00322F3B">
        <w:t xml:space="preserve"> is transferred from your nominee’s foreign account (within the meaning of the </w:t>
      </w:r>
      <w:r w:rsidRPr="00322F3B">
        <w:rPr>
          <w:i/>
        </w:rPr>
        <w:t>Australian National Registry of Emissions Units Act 2011</w:t>
      </w:r>
      <w:r w:rsidRPr="00322F3B">
        <w:t>) to your Registry account (within the meaning of that Act) or your nominee’s Registry account (within the meaning of that Act);</w:t>
      </w:r>
    </w:p>
    <w:p w14:paraId="4033D827" w14:textId="753916F8" w:rsidR="0037072A" w:rsidRPr="00322F3B" w:rsidRDefault="0037072A" w:rsidP="0037072A">
      <w:pPr>
        <w:pStyle w:val="paragraphsub"/>
      </w:pPr>
      <w:r w:rsidRPr="00322F3B">
        <w:tab/>
        <w:t>(v)</w:t>
      </w:r>
      <w:r w:rsidRPr="00322F3B">
        <w:tab/>
        <w:t xml:space="preserve">an </w:t>
      </w:r>
      <w:r w:rsidR="009953FD" w:rsidRPr="009953FD">
        <w:rPr>
          <w:position w:val="6"/>
          <w:sz w:val="16"/>
        </w:rPr>
        <w:t>*</w:t>
      </w:r>
      <w:r w:rsidRPr="00322F3B">
        <w:t xml:space="preserve">Australian carbon credit unit is transferred from your foreign account (within the meaning of the </w:t>
      </w:r>
      <w:r w:rsidRPr="00322F3B">
        <w:rPr>
          <w:i/>
        </w:rPr>
        <w:t>Carbon Credits (Carbon Farming Initiative) Act 2011</w:t>
      </w:r>
      <w:r w:rsidRPr="00322F3B">
        <w:t xml:space="preserve">) to your Registry account (within the meaning of the </w:t>
      </w:r>
      <w:r w:rsidRPr="00322F3B">
        <w:rPr>
          <w:i/>
        </w:rPr>
        <w:t>Australian National Registry of Emissions Units Act 2011</w:t>
      </w:r>
      <w:r w:rsidRPr="00322F3B">
        <w:t xml:space="preserve">) or your nominee’s Registry account (within the meaning of the </w:t>
      </w:r>
      <w:r w:rsidRPr="00322F3B">
        <w:rPr>
          <w:i/>
        </w:rPr>
        <w:t>Australian National Registry of Emissions Units Act 2011</w:t>
      </w:r>
      <w:r w:rsidRPr="00322F3B">
        <w:t>);</w:t>
      </w:r>
    </w:p>
    <w:p w14:paraId="1FF81781" w14:textId="77777777" w:rsidR="0037072A" w:rsidRPr="00322F3B" w:rsidRDefault="0037072A" w:rsidP="0037072A">
      <w:pPr>
        <w:pStyle w:val="paragraphsub"/>
      </w:pPr>
      <w:r w:rsidRPr="00322F3B">
        <w:tab/>
        <w:t>(vi)</w:t>
      </w:r>
      <w:r w:rsidRPr="00322F3B">
        <w:tab/>
        <w:t xml:space="preserve">an Australian carbon credit unit is transferred from your nominee’s foreign account (within the meaning of the </w:t>
      </w:r>
      <w:r w:rsidRPr="00322F3B">
        <w:rPr>
          <w:i/>
        </w:rPr>
        <w:t>Carbon Credits (Carbon Farming Initiative) Act 2011</w:t>
      </w:r>
      <w:r w:rsidRPr="00322F3B">
        <w:t xml:space="preserve">) to your Registry account (within the meaning of the </w:t>
      </w:r>
      <w:r w:rsidRPr="00322F3B">
        <w:rPr>
          <w:i/>
        </w:rPr>
        <w:t>Australian National Registry of Emissions Units Act 2011</w:t>
      </w:r>
      <w:r w:rsidRPr="00322F3B">
        <w:t xml:space="preserve">) or your nominee’s Registry account (within the meaning of the </w:t>
      </w:r>
      <w:r w:rsidRPr="00322F3B">
        <w:rPr>
          <w:i/>
        </w:rPr>
        <w:t>Australian National Registry of Emissions Units Act 2011</w:t>
      </w:r>
      <w:r w:rsidRPr="00322F3B">
        <w:t>); and</w:t>
      </w:r>
    </w:p>
    <w:p w14:paraId="0BAA6058" w14:textId="45DC43D0" w:rsidR="0037072A" w:rsidRPr="00322F3B" w:rsidRDefault="0037072A" w:rsidP="0037072A">
      <w:pPr>
        <w:pStyle w:val="paragraph"/>
      </w:pPr>
      <w:r w:rsidRPr="00322F3B">
        <w:tab/>
        <w:t>(b)</w:t>
      </w:r>
      <w:r w:rsidRPr="00322F3B">
        <w:tab/>
        <w:t xml:space="preserve">as a result of the transfer, you start to </w:t>
      </w:r>
      <w:r w:rsidR="009953FD" w:rsidRPr="009953FD">
        <w:rPr>
          <w:position w:val="6"/>
          <w:sz w:val="16"/>
        </w:rPr>
        <w:t>*</w:t>
      </w:r>
      <w:r w:rsidRPr="00322F3B">
        <w:t xml:space="preserve">hold the unit as a </w:t>
      </w:r>
      <w:r w:rsidR="009953FD" w:rsidRPr="009953FD">
        <w:rPr>
          <w:position w:val="6"/>
          <w:sz w:val="16"/>
        </w:rPr>
        <w:t>*</w:t>
      </w:r>
      <w:r w:rsidRPr="00322F3B">
        <w:t>registered emissions unit; and</w:t>
      </w:r>
    </w:p>
    <w:p w14:paraId="223ED774" w14:textId="2BB0CB7A" w:rsidR="0037072A" w:rsidRPr="00322F3B" w:rsidRDefault="0037072A" w:rsidP="0037072A">
      <w:pPr>
        <w:pStyle w:val="paragraph"/>
      </w:pPr>
      <w:r w:rsidRPr="00322F3B">
        <w:tab/>
        <w:t>(c)</w:t>
      </w:r>
      <w:r w:rsidRPr="00322F3B">
        <w:tab/>
        <w:t xml:space="preserve">just before the transfer, the unit was neither your </w:t>
      </w:r>
      <w:r w:rsidR="009953FD" w:rsidRPr="009953FD">
        <w:rPr>
          <w:position w:val="6"/>
          <w:sz w:val="16"/>
        </w:rPr>
        <w:t>*</w:t>
      </w:r>
      <w:r w:rsidRPr="00322F3B">
        <w:t xml:space="preserve">trading stock nor your </w:t>
      </w:r>
      <w:r w:rsidR="009953FD" w:rsidRPr="009953FD">
        <w:rPr>
          <w:position w:val="6"/>
          <w:sz w:val="16"/>
        </w:rPr>
        <w:t>*</w:t>
      </w:r>
      <w:r w:rsidRPr="00322F3B">
        <w:t>revenue asset;</w:t>
      </w:r>
    </w:p>
    <w:p w14:paraId="5FDC3B8E" w14:textId="77777777" w:rsidR="0037072A" w:rsidRPr="00322F3B" w:rsidRDefault="0037072A" w:rsidP="0037072A">
      <w:pPr>
        <w:pStyle w:val="subsection2"/>
      </w:pPr>
      <w:r w:rsidRPr="00322F3B">
        <w:t>you are treated as if:</w:t>
      </w:r>
    </w:p>
    <w:p w14:paraId="1EE59C31" w14:textId="5C33DE0A" w:rsidR="0037072A" w:rsidRPr="00322F3B" w:rsidRDefault="0037072A" w:rsidP="0037072A">
      <w:pPr>
        <w:pStyle w:val="paragraph"/>
      </w:pPr>
      <w:r w:rsidRPr="00322F3B">
        <w:tab/>
        <w:t>(d)</w:t>
      </w:r>
      <w:r w:rsidRPr="00322F3B">
        <w:tab/>
        <w:t xml:space="preserve">just before the transfer, you had sold the unit to someone else for its </w:t>
      </w:r>
      <w:r w:rsidR="009953FD" w:rsidRPr="009953FD">
        <w:rPr>
          <w:position w:val="6"/>
          <w:sz w:val="16"/>
        </w:rPr>
        <w:t>*</w:t>
      </w:r>
      <w:r w:rsidRPr="00322F3B">
        <w:t>market value just before the transfer; and</w:t>
      </w:r>
    </w:p>
    <w:p w14:paraId="69A5C2F7" w14:textId="77777777" w:rsidR="0037072A" w:rsidRPr="00322F3B" w:rsidRDefault="0037072A" w:rsidP="0037072A">
      <w:pPr>
        <w:pStyle w:val="paragraph"/>
      </w:pPr>
      <w:r w:rsidRPr="00322F3B">
        <w:tab/>
        <w:t>(e)</w:t>
      </w:r>
      <w:r w:rsidRPr="00322F3B">
        <w:tab/>
        <w:t>you had, immediately after the sale, bought it back as a registered emissions unit for the same amount.</w:t>
      </w:r>
    </w:p>
    <w:p w14:paraId="17355C4B" w14:textId="02ED59E8" w:rsidR="0037072A" w:rsidRPr="00322F3B" w:rsidRDefault="0037072A" w:rsidP="0037072A">
      <w:pPr>
        <w:pStyle w:val="ActHead5"/>
      </w:pPr>
      <w:bookmarkStart w:id="845" w:name="_Toc201756237"/>
      <w:r w:rsidRPr="00322F3B">
        <w:rPr>
          <w:rStyle w:val="CharSectno"/>
        </w:rPr>
        <w:lastRenderedPageBreak/>
        <w:t>420</w:t>
      </w:r>
      <w:r w:rsidR="009953FD">
        <w:rPr>
          <w:rStyle w:val="CharSectno"/>
        </w:rPr>
        <w:noBreakHyphen/>
      </w:r>
      <w:r w:rsidRPr="00322F3B">
        <w:rPr>
          <w:rStyle w:val="CharSectno"/>
        </w:rPr>
        <w:t>22</w:t>
      </w:r>
      <w:r w:rsidRPr="00322F3B">
        <w:t xml:space="preserve">  Becoming taxable in Australia on the proceeds of sale of registered emissions units</w:t>
      </w:r>
      <w:bookmarkEnd w:id="845"/>
    </w:p>
    <w:p w14:paraId="7522658F" w14:textId="77777777" w:rsidR="0037072A" w:rsidRPr="00322F3B" w:rsidRDefault="0037072A" w:rsidP="0037072A">
      <w:pPr>
        <w:pStyle w:val="subsection"/>
      </w:pPr>
      <w:r w:rsidRPr="00322F3B">
        <w:tab/>
      </w:r>
      <w:r w:rsidRPr="00322F3B">
        <w:tab/>
        <w:t>If:</w:t>
      </w:r>
    </w:p>
    <w:p w14:paraId="439F279E" w14:textId="6EFB588A" w:rsidR="0037072A" w:rsidRPr="00322F3B" w:rsidRDefault="0037072A" w:rsidP="0037072A">
      <w:pPr>
        <w:pStyle w:val="paragraph"/>
      </w:pPr>
      <w:r w:rsidRPr="00322F3B">
        <w:tab/>
        <w:t>(a)</w:t>
      </w:r>
      <w:r w:rsidRPr="00322F3B">
        <w:tab/>
        <w:t xml:space="preserve">you start to </w:t>
      </w:r>
      <w:r w:rsidR="009953FD" w:rsidRPr="009953FD">
        <w:rPr>
          <w:position w:val="6"/>
          <w:sz w:val="16"/>
        </w:rPr>
        <w:t>*</w:t>
      </w:r>
      <w:r w:rsidRPr="00322F3B">
        <w:t xml:space="preserve">hold a </w:t>
      </w:r>
      <w:r w:rsidR="009953FD" w:rsidRPr="009953FD">
        <w:rPr>
          <w:position w:val="6"/>
          <w:sz w:val="16"/>
        </w:rPr>
        <w:t>*</w:t>
      </w:r>
      <w:r w:rsidRPr="00322F3B">
        <w:t>registered emissions unit at a particular time; and</w:t>
      </w:r>
    </w:p>
    <w:p w14:paraId="4BBFBE3A" w14:textId="395E884F" w:rsidR="0037072A" w:rsidRPr="00322F3B" w:rsidRDefault="0037072A" w:rsidP="0037072A">
      <w:pPr>
        <w:pStyle w:val="paragraph"/>
      </w:pPr>
      <w:r w:rsidRPr="00322F3B">
        <w:tab/>
        <w:t>(b)</w:t>
      </w:r>
      <w:r w:rsidRPr="00322F3B">
        <w:tab/>
        <w:t xml:space="preserve">assuming that you had sold the unit to someone else immediately after you started to hold the unit, the proceeds of the sale would not have been included in your assessable income under </w:t>
      </w:r>
      <w:r w:rsidR="009953FD">
        <w:t>section 4</w:t>
      </w:r>
      <w:r w:rsidRPr="00322F3B">
        <w:t>20</w:t>
      </w:r>
      <w:r w:rsidR="009953FD">
        <w:noBreakHyphen/>
      </w:r>
      <w:r w:rsidRPr="00322F3B">
        <w:t>25; and</w:t>
      </w:r>
    </w:p>
    <w:p w14:paraId="15F18B25" w14:textId="77777777" w:rsidR="0037072A" w:rsidRPr="00322F3B" w:rsidRDefault="0037072A" w:rsidP="0037072A">
      <w:pPr>
        <w:pStyle w:val="paragraph"/>
      </w:pPr>
      <w:r w:rsidRPr="00322F3B">
        <w:tab/>
        <w:t>(c)</w:t>
      </w:r>
      <w:r w:rsidRPr="00322F3B">
        <w:tab/>
        <w:t xml:space="preserve">you hold the unit until a later time (the </w:t>
      </w:r>
      <w:r w:rsidRPr="00322F3B">
        <w:rPr>
          <w:b/>
          <w:i/>
        </w:rPr>
        <w:t>taxable status commencement time</w:t>
      </w:r>
      <w:r w:rsidRPr="00322F3B">
        <w:t>), where the following conditions are satisfied:</w:t>
      </w:r>
    </w:p>
    <w:p w14:paraId="6E73B646" w14:textId="6A224014" w:rsidR="0037072A" w:rsidRPr="00322F3B" w:rsidRDefault="0037072A" w:rsidP="0037072A">
      <w:pPr>
        <w:pStyle w:val="paragraphsub"/>
      </w:pPr>
      <w:r w:rsidRPr="00322F3B">
        <w:tab/>
        <w:t>(i)</w:t>
      </w:r>
      <w:r w:rsidRPr="00322F3B">
        <w:tab/>
        <w:t xml:space="preserve">assuming that you had sold the unit to someone else immediately before the taxable status commencement time, the proceeds of the sale would not have been included in your assessable income under </w:t>
      </w:r>
      <w:r w:rsidR="009953FD">
        <w:t>section 4</w:t>
      </w:r>
      <w:r w:rsidRPr="00322F3B">
        <w:t>20</w:t>
      </w:r>
      <w:r w:rsidR="009953FD">
        <w:noBreakHyphen/>
      </w:r>
      <w:r w:rsidRPr="00322F3B">
        <w:t>25;</w:t>
      </w:r>
    </w:p>
    <w:p w14:paraId="68247F3B" w14:textId="2D293910" w:rsidR="0037072A" w:rsidRPr="00322F3B" w:rsidRDefault="0037072A" w:rsidP="0037072A">
      <w:pPr>
        <w:pStyle w:val="paragraphsub"/>
      </w:pPr>
      <w:r w:rsidRPr="00322F3B">
        <w:tab/>
        <w:t>(ii)</w:t>
      </w:r>
      <w:r w:rsidRPr="00322F3B">
        <w:tab/>
        <w:t xml:space="preserve">assuming that you had sold the unit to someone else at the taxable status commencement time, the proceeds of the sale would have been included in your assessable income under </w:t>
      </w:r>
      <w:r w:rsidR="009953FD">
        <w:t>section 4</w:t>
      </w:r>
      <w:r w:rsidRPr="00322F3B">
        <w:t>20</w:t>
      </w:r>
      <w:r w:rsidR="009953FD">
        <w:noBreakHyphen/>
      </w:r>
      <w:r w:rsidRPr="00322F3B">
        <w:t>25;</w:t>
      </w:r>
    </w:p>
    <w:p w14:paraId="5B31F889" w14:textId="77777777" w:rsidR="0037072A" w:rsidRPr="00322F3B" w:rsidRDefault="0037072A" w:rsidP="0037072A">
      <w:pPr>
        <w:pStyle w:val="subsection2"/>
      </w:pPr>
      <w:r w:rsidRPr="00322F3B">
        <w:t>you are treated as if:</w:t>
      </w:r>
    </w:p>
    <w:p w14:paraId="27189482" w14:textId="4D0A95FF" w:rsidR="0037072A" w:rsidRPr="00322F3B" w:rsidRDefault="0037072A" w:rsidP="0037072A">
      <w:pPr>
        <w:pStyle w:val="paragraph"/>
      </w:pPr>
      <w:r w:rsidRPr="00322F3B">
        <w:tab/>
        <w:t>(d)</w:t>
      </w:r>
      <w:r w:rsidRPr="00322F3B">
        <w:tab/>
        <w:t xml:space="preserve">immediately after the taxable status commencement time, you had bought the unit from someone else for its </w:t>
      </w:r>
      <w:r w:rsidR="009953FD" w:rsidRPr="009953FD">
        <w:rPr>
          <w:position w:val="6"/>
          <w:sz w:val="16"/>
        </w:rPr>
        <w:t>*</w:t>
      </w:r>
      <w:r w:rsidRPr="00322F3B">
        <w:t>market value; and</w:t>
      </w:r>
    </w:p>
    <w:p w14:paraId="750618EA" w14:textId="77777777" w:rsidR="0037072A" w:rsidRPr="00322F3B" w:rsidRDefault="0037072A" w:rsidP="0037072A">
      <w:pPr>
        <w:pStyle w:val="paragraph"/>
      </w:pPr>
      <w:r w:rsidRPr="00322F3B">
        <w:tab/>
        <w:t>(e)</w:t>
      </w:r>
      <w:r w:rsidRPr="00322F3B">
        <w:tab/>
        <w:t xml:space="preserve">you had started to hold the unit immediately after the taxable status commencement time instead of at the time mentioned in </w:t>
      </w:r>
      <w:r w:rsidR="00825006" w:rsidRPr="00322F3B">
        <w:t>paragraph (</w:t>
      </w:r>
      <w:r w:rsidRPr="00322F3B">
        <w:t>a).</w:t>
      </w:r>
    </w:p>
    <w:p w14:paraId="05F6B31C" w14:textId="77777777" w:rsidR="0037072A" w:rsidRPr="00322F3B" w:rsidRDefault="0037072A" w:rsidP="0037072A">
      <w:pPr>
        <w:pStyle w:val="notetext"/>
      </w:pPr>
      <w:r w:rsidRPr="00322F3B">
        <w:t>Note:</w:t>
      </w:r>
      <w:r w:rsidRPr="00322F3B">
        <w:tab/>
        <w:t xml:space="preserve">Under the </w:t>
      </w:r>
      <w:r w:rsidRPr="00322F3B">
        <w:rPr>
          <w:i/>
        </w:rPr>
        <w:t>International Tax Agreements Act 1953</w:t>
      </w:r>
      <w:r w:rsidRPr="00322F3B">
        <w:t>, for some foreign residents, the proceeds of the sale of a registered emissions unit are not assessable income in Australia.</w:t>
      </w:r>
    </w:p>
    <w:p w14:paraId="6441F470" w14:textId="1AEB0CD9" w:rsidR="0037072A" w:rsidRPr="00322F3B" w:rsidRDefault="0037072A" w:rsidP="0037072A">
      <w:pPr>
        <w:pStyle w:val="ActHead4"/>
      </w:pPr>
      <w:bookmarkStart w:id="846" w:name="_Toc201756238"/>
      <w:r w:rsidRPr="00322F3B">
        <w:rPr>
          <w:rStyle w:val="CharSubdNo"/>
        </w:rPr>
        <w:lastRenderedPageBreak/>
        <w:t>Subdivision</w:t>
      </w:r>
      <w:r w:rsidR="00825006" w:rsidRPr="00322F3B">
        <w:rPr>
          <w:rStyle w:val="CharSubdNo"/>
        </w:rPr>
        <w:t> </w:t>
      </w:r>
      <w:r w:rsidRPr="00322F3B">
        <w:rPr>
          <w:rStyle w:val="CharSubdNo"/>
        </w:rPr>
        <w:t>420</w:t>
      </w:r>
      <w:r w:rsidR="009953FD">
        <w:rPr>
          <w:rStyle w:val="CharSubdNo"/>
        </w:rPr>
        <w:noBreakHyphen/>
      </w:r>
      <w:r w:rsidRPr="00322F3B">
        <w:rPr>
          <w:rStyle w:val="CharSubdNo"/>
        </w:rPr>
        <w:t>C</w:t>
      </w:r>
      <w:r w:rsidRPr="00322F3B">
        <w:t>—</w:t>
      </w:r>
      <w:r w:rsidRPr="00322F3B">
        <w:rPr>
          <w:rStyle w:val="CharSubdText"/>
        </w:rPr>
        <w:t>Disposing of registered emissions units etc.</w:t>
      </w:r>
      <w:bookmarkEnd w:id="846"/>
    </w:p>
    <w:p w14:paraId="514B6087" w14:textId="77777777" w:rsidR="0037072A" w:rsidRPr="00322F3B" w:rsidRDefault="0037072A" w:rsidP="0037072A">
      <w:pPr>
        <w:pStyle w:val="TofSectsHeading"/>
        <w:keepNext/>
      </w:pPr>
      <w:r w:rsidRPr="00322F3B">
        <w:t>Table of sections</w:t>
      </w:r>
    </w:p>
    <w:p w14:paraId="53C2EDD6" w14:textId="23530EA1" w:rsidR="0037072A" w:rsidRPr="00322F3B" w:rsidRDefault="0037072A" w:rsidP="0037072A">
      <w:pPr>
        <w:pStyle w:val="TofSectsSection"/>
      </w:pPr>
      <w:r w:rsidRPr="00322F3B">
        <w:t>420</w:t>
      </w:r>
      <w:r w:rsidR="009953FD">
        <w:noBreakHyphen/>
      </w:r>
      <w:r w:rsidRPr="00322F3B">
        <w:t>25</w:t>
      </w:r>
      <w:r w:rsidRPr="00322F3B">
        <w:tab/>
        <w:t>Assessable income on disposal of registered emissions units</w:t>
      </w:r>
    </w:p>
    <w:p w14:paraId="782B1FED" w14:textId="103456AA" w:rsidR="0037072A" w:rsidRPr="00322F3B" w:rsidRDefault="0037072A" w:rsidP="0037072A">
      <w:pPr>
        <w:pStyle w:val="TofSectsSection"/>
      </w:pPr>
      <w:r w:rsidRPr="00322F3B">
        <w:t>420</w:t>
      </w:r>
      <w:r w:rsidR="009953FD">
        <w:noBreakHyphen/>
      </w:r>
      <w:r w:rsidRPr="00322F3B">
        <w:t>30</w:t>
      </w:r>
      <w:r w:rsidRPr="00322F3B">
        <w:tab/>
        <w:t>Non</w:t>
      </w:r>
      <w:r w:rsidR="009953FD">
        <w:noBreakHyphen/>
      </w:r>
      <w:r w:rsidRPr="00322F3B">
        <w:t>arm’s length transactions and transactions with associates</w:t>
      </w:r>
    </w:p>
    <w:p w14:paraId="2974CA99" w14:textId="2C42AB6C" w:rsidR="0037072A" w:rsidRPr="00322F3B" w:rsidRDefault="0037072A" w:rsidP="0037072A">
      <w:pPr>
        <w:pStyle w:val="TofSectsSection"/>
      </w:pPr>
      <w:r w:rsidRPr="00322F3B">
        <w:t>420</w:t>
      </w:r>
      <w:r w:rsidR="009953FD">
        <w:noBreakHyphen/>
      </w:r>
      <w:r w:rsidRPr="00322F3B">
        <w:t>35</w:t>
      </w:r>
      <w:r w:rsidRPr="00322F3B">
        <w:tab/>
        <w:t>Outgoing international transfers of emissions units</w:t>
      </w:r>
    </w:p>
    <w:p w14:paraId="008D2109" w14:textId="50D41AB9" w:rsidR="0037072A" w:rsidRPr="00322F3B" w:rsidRDefault="0037072A" w:rsidP="0037072A">
      <w:pPr>
        <w:pStyle w:val="TofSectsSection"/>
      </w:pPr>
      <w:r w:rsidRPr="00322F3B">
        <w:t>420</w:t>
      </w:r>
      <w:r w:rsidR="009953FD">
        <w:noBreakHyphen/>
      </w:r>
      <w:r w:rsidRPr="00322F3B">
        <w:t>40</w:t>
      </w:r>
      <w:r w:rsidRPr="00322F3B">
        <w:tab/>
        <w:t>Disposal of registered emissions units for a purpose other than gaining assessable income</w:t>
      </w:r>
    </w:p>
    <w:p w14:paraId="4138F464" w14:textId="70F11F32" w:rsidR="0037072A" w:rsidRPr="00322F3B" w:rsidRDefault="0037072A" w:rsidP="0037072A">
      <w:pPr>
        <w:pStyle w:val="TofSectsSection"/>
      </w:pPr>
      <w:r w:rsidRPr="00322F3B">
        <w:t>420</w:t>
      </w:r>
      <w:r w:rsidR="009953FD">
        <w:noBreakHyphen/>
      </w:r>
      <w:r w:rsidRPr="00322F3B">
        <w:t>41</w:t>
      </w:r>
      <w:r w:rsidRPr="00322F3B">
        <w:tab/>
        <w:t>Ceasing to be taxable in Australia on the proceeds of sale of registered emissions units</w:t>
      </w:r>
    </w:p>
    <w:p w14:paraId="41047AEB" w14:textId="4B1C6B6F" w:rsidR="0037072A" w:rsidRPr="00322F3B" w:rsidRDefault="0037072A" w:rsidP="0037072A">
      <w:pPr>
        <w:pStyle w:val="TofSectsSection"/>
      </w:pPr>
      <w:r w:rsidRPr="00322F3B">
        <w:t>420</w:t>
      </w:r>
      <w:r w:rsidR="009953FD">
        <w:noBreakHyphen/>
      </w:r>
      <w:r w:rsidRPr="00322F3B">
        <w:t>42</w:t>
      </w:r>
      <w:r w:rsidRPr="00322F3B">
        <w:tab/>
        <w:t>Deduction for expenses incurred in ceasing to hold a registered emissions unit</w:t>
      </w:r>
    </w:p>
    <w:p w14:paraId="63EC5F76" w14:textId="1F8E5FC6" w:rsidR="0037072A" w:rsidRPr="00322F3B" w:rsidRDefault="0037072A" w:rsidP="0037072A">
      <w:pPr>
        <w:pStyle w:val="ActHead5"/>
      </w:pPr>
      <w:bookmarkStart w:id="847" w:name="_Toc201756239"/>
      <w:r w:rsidRPr="00322F3B">
        <w:rPr>
          <w:rStyle w:val="CharSectno"/>
        </w:rPr>
        <w:t>420</w:t>
      </w:r>
      <w:r w:rsidR="009953FD">
        <w:rPr>
          <w:rStyle w:val="CharSectno"/>
        </w:rPr>
        <w:noBreakHyphen/>
      </w:r>
      <w:r w:rsidRPr="00322F3B">
        <w:rPr>
          <w:rStyle w:val="CharSectno"/>
        </w:rPr>
        <w:t>25</w:t>
      </w:r>
      <w:r w:rsidRPr="00322F3B">
        <w:t xml:space="preserve">  Assessable income on disposal of registered emissions units</w:t>
      </w:r>
      <w:bookmarkEnd w:id="847"/>
    </w:p>
    <w:p w14:paraId="7E1726C0" w14:textId="1C47DE95" w:rsidR="0037072A" w:rsidRPr="00322F3B" w:rsidRDefault="0037072A" w:rsidP="0037072A">
      <w:pPr>
        <w:pStyle w:val="subsection"/>
        <w:keepNext/>
        <w:keepLines/>
      </w:pPr>
      <w:r w:rsidRPr="00322F3B">
        <w:tab/>
        <w:t>(1)</w:t>
      </w:r>
      <w:r w:rsidRPr="00322F3B">
        <w:tab/>
        <w:t xml:space="preserve">Your assessable income includes an amount that you are entitled to receive because you cease to </w:t>
      </w:r>
      <w:r w:rsidR="009953FD" w:rsidRPr="009953FD">
        <w:rPr>
          <w:position w:val="6"/>
          <w:sz w:val="16"/>
        </w:rPr>
        <w:t>*</w:t>
      </w:r>
      <w:r w:rsidRPr="00322F3B">
        <w:t xml:space="preserve">hold a </w:t>
      </w:r>
      <w:r w:rsidR="009953FD" w:rsidRPr="009953FD">
        <w:rPr>
          <w:position w:val="6"/>
          <w:sz w:val="16"/>
        </w:rPr>
        <w:t>*</w:t>
      </w:r>
      <w:r w:rsidRPr="00322F3B">
        <w:t>registered emissions unit.</w:t>
      </w:r>
    </w:p>
    <w:p w14:paraId="5936A1BD" w14:textId="77777777" w:rsidR="0037072A" w:rsidRPr="00322F3B" w:rsidRDefault="0037072A" w:rsidP="0037072A">
      <w:pPr>
        <w:pStyle w:val="SubsectionHead"/>
      </w:pPr>
      <w:r w:rsidRPr="00322F3B">
        <w:t>Timing</w:t>
      </w:r>
    </w:p>
    <w:p w14:paraId="1FE7B198" w14:textId="0EA28BD7" w:rsidR="0037072A" w:rsidRPr="00322F3B" w:rsidRDefault="0037072A" w:rsidP="00F6510F">
      <w:pPr>
        <w:pStyle w:val="subsection"/>
      </w:pPr>
      <w:r w:rsidRPr="00322F3B">
        <w:tab/>
        <w:t>(2)</w:t>
      </w:r>
      <w:r w:rsidRPr="00322F3B">
        <w:tab/>
        <w:t xml:space="preserve">The amount is included in your assessable income for the income year in which you cease to </w:t>
      </w:r>
      <w:r w:rsidR="009953FD" w:rsidRPr="009953FD">
        <w:rPr>
          <w:position w:val="6"/>
          <w:sz w:val="16"/>
        </w:rPr>
        <w:t>*</w:t>
      </w:r>
      <w:r w:rsidRPr="00322F3B">
        <w:t>hold the unit.</w:t>
      </w:r>
    </w:p>
    <w:p w14:paraId="1694D735" w14:textId="77777777" w:rsidR="0037072A" w:rsidRPr="00322F3B" w:rsidRDefault="0037072A" w:rsidP="0037072A">
      <w:pPr>
        <w:pStyle w:val="SubsectionHead"/>
      </w:pPr>
      <w:r w:rsidRPr="00322F3B">
        <w:t>Source</w:t>
      </w:r>
    </w:p>
    <w:p w14:paraId="6710CE90" w14:textId="56C01CE1" w:rsidR="0037072A" w:rsidRPr="00322F3B" w:rsidRDefault="0037072A" w:rsidP="0037072A">
      <w:pPr>
        <w:pStyle w:val="subsection"/>
      </w:pPr>
      <w:r w:rsidRPr="00322F3B">
        <w:tab/>
        <w:t>(3)</w:t>
      </w:r>
      <w:r w:rsidRPr="00322F3B">
        <w:tab/>
        <w:t xml:space="preserve">An amount included in your assessable income under </w:t>
      </w:r>
      <w:r w:rsidR="00825006" w:rsidRPr="00322F3B">
        <w:t>subsection (</w:t>
      </w:r>
      <w:r w:rsidRPr="00322F3B">
        <w:t xml:space="preserve">1) is taken, for the purposes of the </w:t>
      </w:r>
      <w:r w:rsidR="009953FD" w:rsidRPr="009953FD">
        <w:rPr>
          <w:position w:val="6"/>
          <w:sz w:val="16"/>
        </w:rPr>
        <w:t>*</w:t>
      </w:r>
      <w:r w:rsidRPr="00322F3B">
        <w:t>income tax laws, to have a source in Australia.</w:t>
      </w:r>
    </w:p>
    <w:p w14:paraId="0AD16101" w14:textId="3778DCF3" w:rsidR="0037072A" w:rsidRPr="00322F3B" w:rsidRDefault="0037072A" w:rsidP="0037072A">
      <w:pPr>
        <w:pStyle w:val="ActHead5"/>
      </w:pPr>
      <w:bookmarkStart w:id="848" w:name="_Toc201756240"/>
      <w:r w:rsidRPr="00322F3B">
        <w:rPr>
          <w:rStyle w:val="CharSectno"/>
        </w:rPr>
        <w:t>420</w:t>
      </w:r>
      <w:r w:rsidR="009953FD">
        <w:rPr>
          <w:rStyle w:val="CharSectno"/>
        </w:rPr>
        <w:noBreakHyphen/>
      </w:r>
      <w:r w:rsidRPr="00322F3B">
        <w:rPr>
          <w:rStyle w:val="CharSectno"/>
        </w:rPr>
        <w:t>30</w:t>
      </w:r>
      <w:r w:rsidRPr="00322F3B">
        <w:t xml:space="preserve">  Non</w:t>
      </w:r>
      <w:r w:rsidR="009953FD">
        <w:noBreakHyphen/>
      </w:r>
      <w:r w:rsidRPr="00322F3B">
        <w:t>arm’s length transactions and transactions with associates</w:t>
      </w:r>
      <w:bookmarkEnd w:id="848"/>
    </w:p>
    <w:p w14:paraId="1D830C0D" w14:textId="77777777" w:rsidR="0037072A" w:rsidRPr="00322F3B" w:rsidRDefault="0037072A" w:rsidP="0037072A">
      <w:pPr>
        <w:pStyle w:val="subsection"/>
        <w:keepNext/>
      </w:pPr>
      <w:r w:rsidRPr="00322F3B">
        <w:tab/>
      </w:r>
      <w:r w:rsidRPr="00322F3B">
        <w:tab/>
        <w:t>If:</w:t>
      </w:r>
    </w:p>
    <w:p w14:paraId="47721A66" w14:textId="13EC7333" w:rsidR="0037072A" w:rsidRPr="00322F3B" w:rsidRDefault="0037072A" w:rsidP="0037072A">
      <w:pPr>
        <w:pStyle w:val="paragraph"/>
      </w:pPr>
      <w:r w:rsidRPr="00322F3B">
        <w:tab/>
        <w:t>(a)</w:t>
      </w:r>
      <w:r w:rsidRPr="00322F3B">
        <w:tab/>
        <w:t xml:space="preserve">an entity (the </w:t>
      </w:r>
      <w:r w:rsidRPr="00322F3B">
        <w:rPr>
          <w:b/>
          <w:i/>
        </w:rPr>
        <w:t>transferor</w:t>
      </w:r>
      <w:r w:rsidRPr="00322F3B">
        <w:t xml:space="preserve">) ceases to </w:t>
      </w:r>
      <w:r w:rsidR="009953FD" w:rsidRPr="009953FD">
        <w:rPr>
          <w:position w:val="6"/>
          <w:sz w:val="16"/>
        </w:rPr>
        <w:t>*</w:t>
      </w:r>
      <w:r w:rsidRPr="00322F3B">
        <w:t xml:space="preserve">hold a </w:t>
      </w:r>
      <w:r w:rsidR="009953FD" w:rsidRPr="009953FD">
        <w:rPr>
          <w:position w:val="6"/>
          <w:sz w:val="16"/>
        </w:rPr>
        <w:t>*</w:t>
      </w:r>
      <w:r w:rsidRPr="00322F3B">
        <w:t>registered emissions unit; and</w:t>
      </w:r>
    </w:p>
    <w:p w14:paraId="7F6BA66C" w14:textId="77777777" w:rsidR="0037072A" w:rsidRPr="00322F3B" w:rsidRDefault="0037072A" w:rsidP="0037072A">
      <w:pPr>
        <w:pStyle w:val="paragraph"/>
      </w:pPr>
      <w:r w:rsidRPr="00322F3B">
        <w:tab/>
        <w:t>(b)</w:t>
      </w:r>
      <w:r w:rsidRPr="00322F3B">
        <w:tab/>
        <w:t>the cessation is because of the transfer of the unit to:</w:t>
      </w:r>
    </w:p>
    <w:p w14:paraId="5FDC8899" w14:textId="77777777" w:rsidR="0037072A" w:rsidRPr="00322F3B" w:rsidRDefault="0037072A" w:rsidP="0037072A">
      <w:pPr>
        <w:pStyle w:val="paragraphsub"/>
      </w:pPr>
      <w:r w:rsidRPr="00322F3B">
        <w:lastRenderedPageBreak/>
        <w:tab/>
        <w:t>(i)</w:t>
      </w:r>
      <w:r w:rsidRPr="00322F3B">
        <w:tab/>
        <w:t xml:space="preserve">a Registry account (within the meaning of the </w:t>
      </w:r>
      <w:r w:rsidRPr="00322F3B">
        <w:rPr>
          <w:i/>
        </w:rPr>
        <w:t>Australian National Registry of Emissions Units Act 2011</w:t>
      </w:r>
      <w:r w:rsidRPr="00322F3B">
        <w:t>); or</w:t>
      </w:r>
    </w:p>
    <w:p w14:paraId="2A715017" w14:textId="77777777" w:rsidR="0037072A" w:rsidRPr="00322F3B" w:rsidRDefault="0037072A" w:rsidP="0037072A">
      <w:pPr>
        <w:pStyle w:val="paragraphsub"/>
      </w:pPr>
      <w:r w:rsidRPr="00322F3B">
        <w:tab/>
        <w:t>(ii)</w:t>
      </w:r>
      <w:r w:rsidRPr="00322F3B">
        <w:tab/>
        <w:t>a foreign account (within the meaning of that Act);</w:t>
      </w:r>
    </w:p>
    <w:p w14:paraId="581A5B85" w14:textId="77777777" w:rsidR="0037072A" w:rsidRPr="00322F3B" w:rsidRDefault="0037072A" w:rsidP="0037072A">
      <w:pPr>
        <w:pStyle w:val="paragraph"/>
      </w:pPr>
      <w:r w:rsidRPr="00322F3B">
        <w:tab/>
      </w:r>
      <w:r w:rsidRPr="00322F3B">
        <w:tab/>
        <w:t xml:space="preserve">kept by another entity (the </w:t>
      </w:r>
      <w:r w:rsidRPr="00322F3B">
        <w:rPr>
          <w:b/>
          <w:i/>
        </w:rPr>
        <w:t>transferee</w:t>
      </w:r>
      <w:r w:rsidRPr="00322F3B">
        <w:t>); and</w:t>
      </w:r>
    </w:p>
    <w:p w14:paraId="0635DD01" w14:textId="77777777" w:rsidR="0037072A" w:rsidRPr="00322F3B" w:rsidRDefault="0037072A" w:rsidP="0037072A">
      <w:pPr>
        <w:pStyle w:val="paragraph"/>
      </w:pPr>
      <w:r w:rsidRPr="00322F3B">
        <w:tab/>
        <w:t>(c)</w:t>
      </w:r>
      <w:r w:rsidRPr="00322F3B">
        <w:tab/>
        <w:t>either:</w:t>
      </w:r>
    </w:p>
    <w:p w14:paraId="5B6C211D" w14:textId="7A58CC29" w:rsidR="0037072A" w:rsidRPr="00322F3B" w:rsidRDefault="0037072A" w:rsidP="0037072A">
      <w:pPr>
        <w:pStyle w:val="paragraphsub"/>
      </w:pPr>
      <w:r w:rsidRPr="00322F3B">
        <w:tab/>
        <w:t>(i)</w:t>
      </w:r>
      <w:r w:rsidRPr="00322F3B">
        <w:tab/>
        <w:t xml:space="preserve">the transferor and the transferee did not deal with each other at </w:t>
      </w:r>
      <w:r w:rsidR="009953FD" w:rsidRPr="009953FD">
        <w:rPr>
          <w:position w:val="6"/>
          <w:sz w:val="16"/>
        </w:rPr>
        <w:t>*</w:t>
      </w:r>
      <w:r w:rsidRPr="00322F3B">
        <w:t>arm’s length; or</w:t>
      </w:r>
    </w:p>
    <w:p w14:paraId="5E3F46C0" w14:textId="18C085E3" w:rsidR="0037072A" w:rsidRPr="00322F3B" w:rsidRDefault="0037072A" w:rsidP="0037072A">
      <w:pPr>
        <w:pStyle w:val="paragraphsub"/>
      </w:pPr>
      <w:r w:rsidRPr="00322F3B">
        <w:tab/>
        <w:t>(ii)</w:t>
      </w:r>
      <w:r w:rsidRPr="00322F3B">
        <w:tab/>
        <w:t xml:space="preserve">the transferee is the transferor’s </w:t>
      </w:r>
      <w:r w:rsidR="009953FD" w:rsidRPr="009953FD">
        <w:rPr>
          <w:position w:val="6"/>
          <w:sz w:val="16"/>
        </w:rPr>
        <w:t>*</w:t>
      </w:r>
      <w:r w:rsidRPr="00322F3B">
        <w:t>associate; and</w:t>
      </w:r>
    </w:p>
    <w:p w14:paraId="3C8A1F33" w14:textId="378A2D44" w:rsidR="0037072A" w:rsidRPr="00322F3B" w:rsidRDefault="0037072A" w:rsidP="0037072A">
      <w:pPr>
        <w:pStyle w:val="paragraph"/>
      </w:pPr>
      <w:r w:rsidRPr="00322F3B">
        <w:tab/>
        <w:t>(d)</w:t>
      </w:r>
      <w:r w:rsidRPr="00322F3B">
        <w:tab/>
        <w:t xml:space="preserve">the transferee did not pay or give consideration equal to the </w:t>
      </w:r>
      <w:r w:rsidR="009953FD" w:rsidRPr="009953FD">
        <w:rPr>
          <w:position w:val="6"/>
          <w:sz w:val="16"/>
        </w:rPr>
        <w:t>*</w:t>
      </w:r>
      <w:r w:rsidRPr="00322F3B">
        <w:t>market value of the unit for the transfer of the unit;</w:t>
      </w:r>
    </w:p>
    <w:p w14:paraId="19DBAD23" w14:textId="77777777" w:rsidR="0037072A" w:rsidRPr="00322F3B" w:rsidRDefault="0037072A" w:rsidP="0037072A">
      <w:pPr>
        <w:pStyle w:val="subsection2"/>
      </w:pPr>
      <w:r w:rsidRPr="00322F3B">
        <w:t>the transferor is treated as if the transferor were entitled to receive an amount equal to that market value because the transferor ceased to be the holder of the unit.</w:t>
      </w:r>
    </w:p>
    <w:p w14:paraId="1B8DE7BE" w14:textId="0E7BEC6B" w:rsidR="0037072A" w:rsidRPr="00322F3B" w:rsidRDefault="0037072A" w:rsidP="0037072A">
      <w:pPr>
        <w:pStyle w:val="ActHead5"/>
      </w:pPr>
      <w:bookmarkStart w:id="849" w:name="_Toc201756241"/>
      <w:r w:rsidRPr="00322F3B">
        <w:rPr>
          <w:rStyle w:val="CharSectno"/>
        </w:rPr>
        <w:t>420</w:t>
      </w:r>
      <w:r w:rsidR="009953FD">
        <w:rPr>
          <w:rStyle w:val="CharSectno"/>
        </w:rPr>
        <w:noBreakHyphen/>
      </w:r>
      <w:r w:rsidRPr="00322F3B">
        <w:rPr>
          <w:rStyle w:val="CharSectno"/>
        </w:rPr>
        <w:t>35</w:t>
      </w:r>
      <w:r w:rsidRPr="00322F3B">
        <w:t xml:space="preserve">  Outgoing international transfers of emissions units</w:t>
      </w:r>
      <w:bookmarkEnd w:id="849"/>
    </w:p>
    <w:p w14:paraId="2E001733" w14:textId="77777777" w:rsidR="0037072A" w:rsidRPr="00322F3B" w:rsidRDefault="0037072A" w:rsidP="0037072A">
      <w:pPr>
        <w:pStyle w:val="subsection"/>
      </w:pPr>
      <w:r w:rsidRPr="00322F3B">
        <w:tab/>
      </w:r>
      <w:r w:rsidRPr="00322F3B">
        <w:tab/>
        <w:t>If:</w:t>
      </w:r>
    </w:p>
    <w:p w14:paraId="5486DBB0" w14:textId="441E57EA" w:rsidR="0037072A" w:rsidRPr="00322F3B" w:rsidRDefault="0037072A" w:rsidP="0037072A">
      <w:pPr>
        <w:pStyle w:val="paragraph"/>
      </w:pPr>
      <w:r w:rsidRPr="00322F3B">
        <w:tab/>
        <w:t>(a)</w:t>
      </w:r>
      <w:r w:rsidRPr="00322F3B">
        <w:tab/>
        <w:t xml:space="preserve">you stop </w:t>
      </w:r>
      <w:r w:rsidR="009953FD" w:rsidRPr="009953FD">
        <w:rPr>
          <w:position w:val="6"/>
          <w:sz w:val="16"/>
        </w:rPr>
        <w:t>*</w:t>
      </w:r>
      <w:r w:rsidRPr="00322F3B">
        <w:t xml:space="preserve">holding a </w:t>
      </w:r>
      <w:r w:rsidR="009953FD" w:rsidRPr="009953FD">
        <w:rPr>
          <w:position w:val="6"/>
          <w:sz w:val="16"/>
        </w:rPr>
        <w:t>*</w:t>
      </w:r>
      <w:r w:rsidRPr="00322F3B">
        <w:t>registered emissions unit; and</w:t>
      </w:r>
    </w:p>
    <w:p w14:paraId="54A6D8CF" w14:textId="77777777" w:rsidR="0037072A" w:rsidRPr="00322F3B" w:rsidRDefault="0037072A" w:rsidP="0037072A">
      <w:pPr>
        <w:pStyle w:val="paragraph"/>
      </w:pPr>
      <w:r w:rsidRPr="00322F3B">
        <w:tab/>
        <w:t>(b)</w:t>
      </w:r>
      <w:r w:rsidRPr="00322F3B">
        <w:tab/>
        <w:t>you do so as a result of the transfer of the unit to:</w:t>
      </w:r>
    </w:p>
    <w:p w14:paraId="1FD8704B" w14:textId="630B4B41" w:rsidR="0037072A" w:rsidRPr="00322F3B" w:rsidRDefault="0037072A" w:rsidP="0037072A">
      <w:pPr>
        <w:pStyle w:val="paragraphsub"/>
      </w:pPr>
      <w:r w:rsidRPr="00322F3B">
        <w:tab/>
        <w:t>(ii)</w:t>
      </w:r>
      <w:r w:rsidRPr="00322F3B">
        <w:tab/>
        <w:t xml:space="preserve">if the unit is </w:t>
      </w:r>
      <w:r w:rsidR="000D5C67" w:rsidRPr="00322F3B">
        <w:t xml:space="preserve">a </w:t>
      </w:r>
      <w:r w:rsidR="009953FD" w:rsidRPr="009953FD">
        <w:rPr>
          <w:position w:val="6"/>
          <w:sz w:val="16"/>
        </w:rPr>
        <w:t>*</w:t>
      </w:r>
      <w:r w:rsidR="000D5C67" w:rsidRPr="00322F3B">
        <w:t>Kyoto unit</w:t>
      </w:r>
      <w:r w:rsidRPr="00322F3B">
        <w:t xml:space="preserve">—your foreign account (within the meaning of the </w:t>
      </w:r>
      <w:r w:rsidRPr="00322F3B">
        <w:rPr>
          <w:i/>
        </w:rPr>
        <w:t>Australian National Registry of Emissions Units Act 2011</w:t>
      </w:r>
      <w:r w:rsidRPr="00322F3B">
        <w:t>) or your nominee’s foreign account (within the meaning of that Act); or</w:t>
      </w:r>
    </w:p>
    <w:p w14:paraId="4D58A0B9" w14:textId="5C924AF5" w:rsidR="0037072A" w:rsidRPr="00322F3B" w:rsidRDefault="0037072A" w:rsidP="0037072A">
      <w:pPr>
        <w:pStyle w:val="paragraphsub"/>
      </w:pPr>
      <w:r w:rsidRPr="00322F3B">
        <w:tab/>
        <w:t>(iii)</w:t>
      </w:r>
      <w:r w:rsidRPr="00322F3B">
        <w:tab/>
        <w:t xml:space="preserve">if the unit is an </w:t>
      </w:r>
      <w:r w:rsidR="009953FD" w:rsidRPr="009953FD">
        <w:rPr>
          <w:position w:val="6"/>
          <w:sz w:val="16"/>
        </w:rPr>
        <w:t>*</w:t>
      </w:r>
      <w:r w:rsidRPr="00322F3B">
        <w:t xml:space="preserve">Australian carbon credit unit—your foreign account (within the meaning of the </w:t>
      </w:r>
      <w:r w:rsidRPr="00322F3B">
        <w:rPr>
          <w:i/>
        </w:rPr>
        <w:t>Carbon Credits (Carbon Farming Initiative) Act 2011</w:t>
      </w:r>
      <w:r w:rsidRPr="00322F3B">
        <w:t>) or your nominee’s foreign account (within the meaning of that Act);</w:t>
      </w:r>
    </w:p>
    <w:p w14:paraId="5C1AAAE1" w14:textId="77777777" w:rsidR="0037072A" w:rsidRPr="00322F3B" w:rsidRDefault="0037072A" w:rsidP="0037072A">
      <w:pPr>
        <w:pStyle w:val="subsection2"/>
      </w:pPr>
      <w:r w:rsidRPr="00322F3B">
        <w:t>you are treated as if:</w:t>
      </w:r>
    </w:p>
    <w:p w14:paraId="061A5322" w14:textId="3EBEA69D" w:rsidR="0037072A" w:rsidRPr="00322F3B" w:rsidRDefault="0037072A" w:rsidP="0037072A">
      <w:pPr>
        <w:pStyle w:val="paragraph"/>
      </w:pPr>
      <w:r w:rsidRPr="00322F3B">
        <w:tab/>
        <w:t>(c)</w:t>
      </w:r>
      <w:r w:rsidRPr="00322F3B">
        <w:tab/>
        <w:t xml:space="preserve">just before the transfer, you had sold the unit to someone else for its </w:t>
      </w:r>
      <w:r w:rsidR="009953FD" w:rsidRPr="009953FD">
        <w:rPr>
          <w:position w:val="6"/>
          <w:sz w:val="16"/>
        </w:rPr>
        <w:t>*</w:t>
      </w:r>
      <w:r w:rsidRPr="00322F3B">
        <w:t>market value just before the transfer; and</w:t>
      </w:r>
    </w:p>
    <w:p w14:paraId="3AF3E737" w14:textId="77777777" w:rsidR="0037072A" w:rsidRPr="00322F3B" w:rsidRDefault="0037072A" w:rsidP="0037072A">
      <w:pPr>
        <w:pStyle w:val="paragraph"/>
      </w:pPr>
      <w:r w:rsidRPr="00322F3B">
        <w:tab/>
        <w:t>(d)</w:t>
      </w:r>
      <w:r w:rsidRPr="00322F3B">
        <w:tab/>
        <w:t>you had, immediately after the sale, bought it back for the same amount.</w:t>
      </w:r>
    </w:p>
    <w:p w14:paraId="39F9F4BC" w14:textId="77777777" w:rsidR="0037072A" w:rsidRPr="00322F3B" w:rsidRDefault="0037072A" w:rsidP="0037072A">
      <w:pPr>
        <w:pStyle w:val="notetext"/>
      </w:pPr>
      <w:r w:rsidRPr="00322F3B">
        <w:lastRenderedPageBreak/>
        <w:t>Example:</w:t>
      </w:r>
      <w:r w:rsidRPr="00322F3B">
        <w:tab/>
        <w:t xml:space="preserve">An Australian resident company carries on a business of trading in emission units. The company owns 10,000 emission reduction units (a type </w:t>
      </w:r>
      <w:r w:rsidR="00154604" w:rsidRPr="00322F3B">
        <w:t>of Kyoto unit</w:t>
      </w:r>
      <w:r w:rsidRPr="00322F3B">
        <w:t>) that are registered in Australia. 5,000 of those units are transferred from the company’s Australian registry account to the company’s New Zealand registry account.</w:t>
      </w:r>
    </w:p>
    <w:p w14:paraId="452E9C46" w14:textId="1A6BEB29" w:rsidR="0037072A" w:rsidRPr="00322F3B" w:rsidRDefault="0037072A" w:rsidP="0037072A">
      <w:pPr>
        <w:pStyle w:val="notetext"/>
      </w:pPr>
      <w:r w:rsidRPr="00322F3B">
        <w:tab/>
        <w:t>The company is treated as having sold each unit to someone else at its market value just before it stopped being a registered emissions unit. As the unit was a registered emissions unit, the market value is included in the company’s assessable income (</w:t>
      </w:r>
      <w:r w:rsidR="009953FD">
        <w:t>section 4</w:t>
      </w:r>
      <w:r w:rsidRPr="00322F3B">
        <w:t>20</w:t>
      </w:r>
      <w:r w:rsidR="009953FD">
        <w:noBreakHyphen/>
      </w:r>
      <w:r w:rsidRPr="00322F3B">
        <w:t>25).</w:t>
      </w:r>
    </w:p>
    <w:p w14:paraId="282E0A50" w14:textId="43DAF765" w:rsidR="0037072A" w:rsidRPr="00322F3B" w:rsidRDefault="0037072A" w:rsidP="0037072A">
      <w:pPr>
        <w:pStyle w:val="notetext"/>
      </w:pPr>
      <w:r w:rsidRPr="00322F3B">
        <w:tab/>
        <w:t>The company is also treated as having bought 5,000 emission reduction units for the same amount. As those units are trading stock, the company may be able to deduct that amount under section</w:t>
      </w:r>
      <w:r w:rsidR="00825006" w:rsidRPr="00322F3B">
        <w:t> </w:t>
      </w:r>
      <w:r w:rsidRPr="00322F3B">
        <w:t>8</w:t>
      </w:r>
      <w:r w:rsidR="009953FD">
        <w:noBreakHyphen/>
      </w:r>
      <w:r w:rsidRPr="00322F3B">
        <w:t>1.</w:t>
      </w:r>
    </w:p>
    <w:p w14:paraId="094E7396" w14:textId="568A1097" w:rsidR="0037072A" w:rsidRPr="00322F3B" w:rsidRDefault="0037072A" w:rsidP="0037072A">
      <w:pPr>
        <w:pStyle w:val="ActHead5"/>
      </w:pPr>
      <w:bookmarkStart w:id="850" w:name="_Toc201756242"/>
      <w:r w:rsidRPr="00322F3B">
        <w:rPr>
          <w:rStyle w:val="CharSectno"/>
        </w:rPr>
        <w:t>420</w:t>
      </w:r>
      <w:r w:rsidR="009953FD">
        <w:rPr>
          <w:rStyle w:val="CharSectno"/>
        </w:rPr>
        <w:noBreakHyphen/>
      </w:r>
      <w:r w:rsidRPr="00322F3B">
        <w:rPr>
          <w:rStyle w:val="CharSectno"/>
        </w:rPr>
        <w:t>40</w:t>
      </w:r>
      <w:r w:rsidRPr="00322F3B">
        <w:t xml:space="preserve">  Disposal of registered emissions units for a purpose other than gaining assessable income</w:t>
      </w:r>
      <w:bookmarkEnd w:id="850"/>
    </w:p>
    <w:p w14:paraId="21B4F0C6" w14:textId="77777777" w:rsidR="0037072A" w:rsidRPr="00322F3B" w:rsidRDefault="0037072A" w:rsidP="0037072A">
      <w:pPr>
        <w:pStyle w:val="subsection"/>
      </w:pPr>
      <w:r w:rsidRPr="00322F3B">
        <w:tab/>
        <w:t>(1)</w:t>
      </w:r>
      <w:r w:rsidRPr="00322F3B">
        <w:tab/>
        <w:t>If:</w:t>
      </w:r>
    </w:p>
    <w:p w14:paraId="3585A702" w14:textId="77777777" w:rsidR="0037072A" w:rsidRPr="00322F3B" w:rsidRDefault="0037072A" w:rsidP="0037072A">
      <w:pPr>
        <w:pStyle w:val="paragraph"/>
      </w:pPr>
      <w:r w:rsidRPr="00322F3B">
        <w:tab/>
        <w:t>(a)</w:t>
      </w:r>
      <w:r w:rsidRPr="00322F3B">
        <w:tab/>
        <w:t xml:space="preserve">an entity (the </w:t>
      </w:r>
      <w:r w:rsidRPr="00322F3B">
        <w:rPr>
          <w:b/>
          <w:i/>
        </w:rPr>
        <w:t>first entity</w:t>
      </w:r>
      <w:r w:rsidRPr="00322F3B">
        <w:t>) incurs expenditure in:</w:t>
      </w:r>
    </w:p>
    <w:p w14:paraId="6364D1B7" w14:textId="4B74AE0C" w:rsidR="0037072A" w:rsidRPr="00322F3B" w:rsidRDefault="0037072A" w:rsidP="0037072A">
      <w:pPr>
        <w:pStyle w:val="paragraphsub"/>
      </w:pPr>
      <w:r w:rsidRPr="00322F3B">
        <w:tab/>
        <w:t>(i)</w:t>
      </w:r>
      <w:r w:rsidRPr="00322F3B">
        <w:tab/>
        <w:t xml:space="preserve">becoming the </w:t>
      </w:r>
      <w:r w:rsidR="009953FD" w:rsidRPr="009953FD">
        <w:rPr>
          <w:position w:val="6"/>
          <w:sz w:val="16"/>
        </w:rPr>
        <w:t>*</w:t>
      </w:r>
      <w:r w:rsidRPr="00322F3B">
        <w:t xml:space="preserve">holder of a </w:t>
      </w:r>
      <w:r w:rsidR="009953FD" w:rsidRPr="009953FD">
        <w:rPr>
          <w:position w:val="6"/>
          <w:sz w:val="16"/>
        </w:rPr>
        <w:t>*</w:t>
      </w:r>
      <w:r w:rsidRPr="00322F3B">
        <w:t>registered emissions unit; or</w:t>
      </w:r>
    </w:p>
    <w:p w14:paraId="2DCE3917" w14:textId="77777777" w:rsidR="0037072A" w:rsidRPr="00322F3B" w:rsidRDefault="0037072A" w:rsidP="0037072A">
      <w:pPr>
        <w:pStyle w:val="paragraphsub"/>
      </w:pPr>
      <w:r w:rsidRPr="00322F3B">
        <w:tab/>
        <w:t>(ii)</w:t>
      </w:r>
      <w:r w:rsidRPr="00322F3B">
        <w:tab/>
        <w:t>ceasing to hold a registered emissions unit; and</w:t>
      </w:r>
    </w:p>
    <w:p w14:paraId="5B70F880" w14:textId="7C861175" w:rsidR="0037072A" w:rsidRPr="00322F3B" w:rsidRDefault="0037072A" w:rsidP="0037072A">
      <w:pPr>
        <w:pStyle w:val="paragraph"/>
      </w:pPr>
      <w:r w:rsidRPr="00322F3B">
        <w:tab/>
        <w:t>(b)</w:t>
      </w:r>
      <w:r w:rsidRPr="00322F3B">
        <w:tab/>
        <w:t xml:space="preserve">the first entity has deducted or can deduct the expenditure under </w:t>
      </w:r>
      <w:r w:rsidR="009953FD">
        <w:t>section 4</w:t>
      </w:r>
      <w:r w:rsidRPr="00322F3B">
        <w:t>20</w:t>
      </w:r>
      <w:r w:rsidR="009953FD">
        <w:noBreakHyphen/>
      </w:r>
      <w:r w:rsidRPr="00322F3B">
        <w:t>15 or 420</w:t>
      </w:r>
      <w:r w:rsidR="009953FD">
        <w:noBreakHyphen/>
      </w:r>
      <w:r w:rsidRPr="00322F3B">
        <w:t>42; and</w:t>
      </w:r>
    </w:p>
    <w:p w14:paraId="17FA3BD7" w14:textId="77777777" w:rsidR="0037072A" w:rsidRPr="00322F3B" w:rsidRDefault="0037072A" w:rsidP="0037072A">
      <w:pPr>
        <w:pStyle w:val="paragraph"/>
      </w:pPr>
      <w:r w:rsidRPr="00322F3B">
        <w:tab/>
        <w:t>(c)</w:t>
      </w:r>
      <w:r w:rsidRPr="00322F3B">
        <w:tab/>
        <w:t>the first entity ceases to hold the unit in a particular income year; and</w:t>
      </w:r>
    </w:p>
    <w:p w14:paraId="75D66BD0" w14:textId="77777777" w:rsidR="0037072A" w:rsidRPr="00322F3B" w:rsidRDefault="0037072A" w:rsidP="0037072A">
      <w:pPr>
        <w:pStyle w:val="paragraph"/>
      </w:pPr>
      <w:r w:rsidRPr="00322F3B">
        <w:tab/>
        <w:t>(d)</w:t>
      </w:r>
      <w:r w:rsidRPr="00322F3B">
        <w:tab/>
        <w:t>the cessation is neither:</w:t>
      </w:r>
    </w:p>
    <w:p w14:paraId="3DF2FA0E" w14:textId="77777777" w:rsidR="0037072A" w:rsidRPr="00322F3B" w:rsidRDefault="0037072A" w:rsidP="0037072A">
      <w:pPr>
        <w:pStyle w:val="paragraphsub"/>
      </w:pPr>
      <w:r w:rsidRPr="00322F3B">
        <w:tab/>
        <w:t>(i)</w:t>
      </w:r>
      <w:r w:rsidRPr="00322F3B">
        <w:tab/>
        <w:t>in gaining or producing the first entity’s assessable income; nor</w:t>
      </w:r>
    </w:p>
    <w:p w14:paraId="2D6FCFB7" w14:textId="53C9836B" w:rsidR="0037072A" w:rsidRPr="00322F3B" w:rsidRDefault="0037072A" w:rsidP="0037072A">
      <w:pPr>
        <w:pStyle w:val="paragraphsub"/>
      </w:pPr>
      <w:r w:rsidRPr="00322F3B">
        <w:tab/>
        <w:t>(ii)</w:t>
      </w:r>
      <w:r w:rsidRPr="00322F3B">
        <w:tab/>
        <w:t xml:space="preserve">in carrying on a </w:t>
      </w:r>
      <w:r w:rsidR="009953FD" w:rsidRPr="009953FD">
        <w:rPr>
          <w:position w:val="6"/>
          <w:sz w:val="16"/>
        </w:rPr>
        <w:t>*</w:t>
      </w:r>
      <w:r w:rsidRPr="00322F3B">
        <w:t>business for the purpose of gaining or producing the first entity’s assessable income; and</w:t>
      </w:r>
    </w:p>
    <w:p w14:paraId="35807726" w14:textId="6B767B8D" w:rsidR="0037072A" w:rsidRPr="00322F3B" w:rsidRDefault="0037072A" w:rsidP="0037072A">
      <w:pPr>
        <w:pStyle w:val="paragraph"/>
      </w:pPr>
      <w:r w:rsidRPr="00322F3B">
        <w:tab/>
        <w:t>(e)</w:t>
      </w:r>
      <w:r w:rsidRPr="00322F3B">
        <w:tab/>
      </w:r>
      <w:r w:rsidR="009953FD">
        <w:t>section 4</w:t>
      </w:r>
      <w:r w:rsidRPr="00322F3B">
        <w:t>20</w:t>
      </w:r>
      <w:r w:rsidR="009953FD">
        <w:noBreakHyphen/>
      </w:r>
      <w:r w:rsidRPr="00322F3B">
        <w:t>30 (non</w:t>
      </w:r>
      <w:r w:rsidR="009953FD">
        <w:noBreakHyphen/>
      </w:r>
      <w:r w:rsidRPr="00322F3B">
        <w:t>arm’s length transactions and transactions with associates) did not apply to the first entity ceasing to hold the unit;</w:t>
      </w:r>
    </w:p>
    <w:p w14:paraId="1C67B437" w14:textId="77777777" w:rsidR="0037072A" w:rsidRPr="00322F3B" w:rsidRDefault="0037072A" w:rsidP="0037072A">
      <w:pPr>
        <w:pStyle w:val="subsection2"/>
      </w:pPr>
      <w:r w:rsidRPr="00322F3B">
        <w:t>the first entity’s assessable income for that income year includes an amount equal to the amount the first entity has deducted or can deduct.</w:t>
      </w:r>
    </w:p>
    <w:p w14:paraId="5179596D" w14:textId="77777777" w:rsidR="0037072A" w:rsidRPr="00322F3B" w:rsidRDefault="0037072A" w:rsidP="0037072A">
      <w:pPr>
        <w:pStyle w:val="SubsectionHead"/>
      </w:pPr>
      <w:r w:rsidRPr="00322F3B">
        <w:lastRenderedPageBreak/>
        <w:t>Death</w:t>
      </w:r>
    </w:p>
    <w:p w14:paraId="37689453" w14:textId="77777777" w:rsidR="0037072A" w:rsidRPr="00322F3B" w:rsidRDefault="0037072A" w:rsidP="0037072A">
      <w:pPr>
        <w:pStyle w:val="subsection"/>
      </w:pPr>
      <w:r w:rsidRPr="00322F3B">
        <w:tab/>
        <w:t>(2)</w:t>
      </w:r>
      <w:r w:rsidRPr="00322F3B">
        <w:tab/>
        <w:t>If:</w:t>
      </w:r>
    </w:p>
    <w:p w14:paraId="420EF2F1" w14:textId="77777777" w:rsidR="0037072A" w:rsidRPr="00322F3B" w:rsidRDefault="0037072A" w:rsidP="0037072A">
      <w:pPr>
        <w:pStyle w:val="paragraph"/>
      </w:pPr>
      <w:r w:rsidRPr="00322F3B">
        <w:tab/>
        <w:t>(a)</w:t>
      </w:r>
      <w:r w:rsidRPr="00322F3B">
        <w:tab/>
        <w:t>the first entity is an individual; and</w:t>
      </w:r>
    </w:p>
    <w:p w14:paraId="528AE9A2" w14:textId="77777777" w:rsidR="0037072A" w:rsidRPr="00322F3B" w:rsidRDefault="0037072A" w:rsidP="0037072A">
      <w:pPr>
        <w:pStyle w:val="paragraph"/>
      </w:pPr>
      <w:r w:rsidRPr="00322F3B">
        <w:tab/>
        <w:t>(b)</w:t>
      </w:r>
      <w:r w:rsidRPr="00322F3B">
        <w:tab/>
        <w:t>the cessation is because of the first entity’s death; and</w:t>
      </w:r>
    </w:p>
    <w:p w14:paraId="3631BCC6" w14:textId="768037B1"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 xml:space="preserve">registered emissions unit devolves to the first entity’s </w:t>
      </w:r>
      <w:r w:rsidR="009953FD" w:rsidRPr="009953FD">
        <w:rPr>
          <w:position w:val="6"/>
          <w:sz w:val="16"/>
        </w:rPr>
        <w:t>*</w:t>
      </w:r>
      <w:r w:rsidRPr="00322F3B">
        <w:t>legal personal representative;</w:t>
      </w:r>
    </w:p>
    <w:p w14:paraId="2D23D85D" w14:textId="77777777" w:rsidR="0037072A" w:rsidRPr="00322F3B" w:rsidRDefault="0037072A" w:rsidP="0037072A">
      <w:pPr>
        <w:pStyle w:val="subsection2"/>
      </w:pPr>
      <w:r w:rsidRPr="00322F3B">
        <w:t>then:</w:t>
      </w:r>
    </w:p>
    <w:p w14:paraId="533038DB" w14:textId="77777777" w:rsidR="0037072A" w:rsidRPr="00322F3B" w:rsidRDefault="0037072A" w:rsidP="0037072A">
      <w:pPr>
        <w:pStyle w:val="paragraph"/>
      </w:pPr>
      <w:r w:rsidRPr="00322F3B">
        <w:tab/>
        <w:t>(d)</w:t>
      </w:r>
      <w:r w:rsidRPr="00322F3B">
        <w:tab/>
        <w:t xml:space="preserve">the first entity’s legal personal representative is treated as having bought the unit for the amount included in the first entity’s assessable income under </w:t>
      </w:r>
      <w:r w:rsidR="00825006" w:rsidRPr="00322F3B">
        <w:t>subsection (</w:t>
      </w:r>
      <w:r w:rsidRPr="00322F3B">
        <w:t>1); and</w:t>
      </w:r>
    </w:p>
    <w:p w14:paraId="7C0217ED" w14:textId="104A5EC6" w:rsidR="0037072A" w:rsidRPr="00322F3B" w:rsidRDefault="0037072A" w:rsidP="0037072A">
      <w:pPr>
        <w:pStyle w:val="paragraph"/>
      </w:pPr>
      <w:r w:rsidRPr="00322F3B">
        <w:tab/>
        <w:t>(e)</w:t>
      </w:r>
      <w:r w:rsidRPr="00322F3B">
        <w:tab/>
        <w:t xml:space="preserve">if the unit </w:t>
      </w:r>
      <w:r w:rsidR="009953FD" w:rsidRPr="009953FD">
        <w:rPr>
          <w:position w:val="6"/>
          <w:sz w:val="16"/>
        </w:rPr>
        <w:t>*</w:t>
      </w:r>
      <w:r w:rsidRPr="00322F3B">
        <w:t>passes to a beneficiary in the first entity’s estate:</w:t>
      </w:r>
    </w:p>
    <w:p w14:paraId="775CCE4A" w14:textId="77777777" w:rsidR="0037072A" w:rsidRPr="00322F3B" w:rsidRDefault="0037072A" w:rsidP="0037072A">
      <w:pPr>
        <w:pStyle w:val="paragraphsub"/>
      </w:pPr>
      <w:r w:rsidRPr="00322F3B">
        <w:tab/>
        <w:t>(i)</w:t>
      </w:r>
      <w:r w:rsidRPr="00322F3B">
        <w:tab/>
        <w:t xml:space="preserve">the first entity’s legal personal representative is treated as having disposed of the unit for the amount included in the first entity’s assessable income under </w:t>
      </w:r>
      <w:r w:rsidR="00825006" w:rsidRPr="00322F3B">
        <w:t>subsection (</w:t>
      </w:r>
      <w:r w:rsidRPr="00322F3B">
        <w:t>1); and</w:t>
      </w:r>
    </w:p>
    <w:p w14:paraId="3E62DC00" w14:textId="77777777" w:rsidR="0037072A" w:rsidRPr="00322F3B" w:rsidRDefault="0037072A" w:rsidP="0037072A">
      <w:pPr>
        <w:pStyle w:val="paragraphsub"/>
      </w:pPr>
      <w:r w:rsidRPr="00322F3B">
        <w:tab/>
        <w:t>(ii)</w:t>
      </w:r>
      <w:r w:rsidRPr="00322F3B">
        <w:tab/>
        <w:t xml:space="preserve">the beneficiary is treated as having bought the unit for the amount included in the first entity’s assessable income under </w:t>
      </w:r>
      <w:r w:rsidR="00825006" w:rsidRPr="00322F3B">
        <w:t>subsection (</w:t>
      </w:r>
      <w:r w:rsidRPr="00322F3B">
        <w:t>1).</w:t>
      </w:r>
    </w:p>
    <w:p w14:paraId="719ED439" w14:textId="77777777" w:rsidR="0037072A" w:rsidRPr="00322F3B" w:rsidRDefault="0037072A" w:rsidP="0037072A">
      <w:pPr>
        <w:pStyle w:val="subsection"/>
      </w:pPr>
      <w:r w:rsidRPr="00322F3B">
        <w:tab/>
        <w:t>(3)</w:t>
      </w:r>
      <w:r w:rsidRPr="00322F3B">
        <w:tab/>
        <w:t>If:</w:t>
      </w:r>
    </w:p>
    <w:p w14:paraId="754081F2" w14:textId="77777777" w:rsidR="0037072A" w:rsidRPr="00322F3B" w:rsidRDefault="0037072A" w:rsidP="0037072A">
      <w:pPr>
        <w:pStyle w:val="paragraph"/>
      </w:pPr>
      <w:r w:rsidRPr="00322F3B">
        <w:tab/>
        <w:t>(a)</w:t>
      </w:r>
      <w:r w:rsidRPr="00322F3B">
        <w:tab/>
        <w:t>the first entity is an individual; and</w:t>
      </w:r>
    </w:p>
    <w:p w14:paraId="46C608D7" w14:textId="77777777" w:rsidR="0037072A" w:rsidRPr="00322F3B" w:rsidRDefault="0037072A" w:rsidP="0037072A">
      <w:pPr>
        <w:pStyle w:val="paragraph"/>
      </w:pPr>
      <w:r w:rsidRPr="00322F3B">
        <w:tab/>
        <w:t>(b)</w:t>
      </w:r>
      <w:r w:rsidRPr="00322F3B">
        <w:tab/>
        <w:t>the cessation is because of the first entity’s death; and</w:t>
      </w:r>
    </w:p>
    <w:p w14:paraId="364DF78C" w14:textId="6C73824A"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 xml:space="preserve">registered emissions unit </w:t>
      </w:r>
      <w:r w:rsidR="009953FD" w:rsidRPr="009953FD">
        <w:rPr>
          <w:position w:val="6"/>
          <w:sz w:val="16"/>
        </w:rPr>
        <w:t>*</w:t>
      </w:r>
      <w:r w:rsidRPr="00322F3B">
        <w:t xml:space="preserve">passes to a beneficiary in the first entity’s estate without devolving to the first entity’s </w:t>
      </w:r>
      <w:r w:rsidR="009953FD" w:rsidRPr="009953FD">
        <w:rPr>
          <w:position w:val="6"/>
          <w:sz w:val="16"/>
        </w:rPr>
        <w:t>*</w:t>
      </w:r>
      <w:r w:rsidRPr="00322F3B">
        <w:t>legal personal representative;</w:t>
      </w:r>
    </w:p>
    <w:p w14:paraId="681E8EB9" w14:textId="77777777" w:rsidR="0037072A" w:rsidRPr="00322F3B" w:rsidRDefault="0037072A" w:rsidP="0037072A">
      <w:pPr>
        <w:pStyle w:val="subsection2"/>
      </w:pPr>
      <w:r w:rsidRPr="00322F3B">
        <w:t xml:space="preserve">the beneficiary is treated as having bought the unit for the amount included in the first entity’s assessable income under </w:t>
      </w:r>
      <w:r w:rsidR="00825006" w:rsidRPr="00322F3B">
        <w:t>subsection (</w:t>
      </w:r>
      <w:r w:rsidRPr="00322F3B">
        <w:t>1).</w:t>
      </w:r>
    </w:p>
    <w:p w14:paraId="77563961" w14:textId="77777777" w:rsidR="0037072A" w:rsidRPr="00322F3B" w:rsidRDefault="0037072A" w:rsidP="0037072A">
      <w:pPr>
        <w:pStyle w:val="SubsectionHead"/>
      </w:pPr>
      <w:r w:rsidRPr="00322F3B">
        <w:t>Transfer—treatment of acquirer</w:t>
      </w:r>
    </w:p>
    <w:p w14:paraId="41E426D7" w14:textId="77777777" w:rsidR="0037072A" w:rsidRPr="00322F3B" w:rsidRDefault="0037072A" w:rsidP="0037072A">
      <w:pPr>
        <w:pStyle w:val="subsection"/>
      </w:pPr>
      <w:r w:rsidRPr="00322F3B">
        <w:tab/>
        <w:t>(4)</w:t>
      </w:r>
      <w:r w:rsidRPr="00322F3B">
        <w:tab/>
        <w:t>If:</w:t>
      </w:r>
    </w:p>
    <w:p w14:paraId="68B2CF75" w14:textId="77777777" w:rsidR="0037072A" w:rsidRPr="00322F3B" w:rsidRDefault="0037072A" w:rsidP="0037072A">
      <w:pPr>
        <w:pStyle w:val="paragraph"/>
      </w:pPr>
      <w:r w:rsidRPr="00322F3B">
        <w:tab/>
        <w:t>(a)</w:t>
      </w:r>
      <w:r w:rsidRPr="00322F3B">
        <w:tab/>
        <w:t>the cessation is because of the transfer of the unit to another entity; and</w:t>
      </w:r>
    </w:p>
    <w:p w14:paraId="2ECDB50A" w14:textId="77777777" w:rsidR="0037072A" w:rsidRPr="00322F3B" w:rsidRDefault="0037072A" w:rsidP="0037072A">
      <w:pPr>
        <w:pStyle w:val="paragraph"/>
      </w:pPr>
      <w:r w:rsidRPr="00322F3B">
        <w:tab/>
        <w:t>(b)</w:t>
      </w:r>
      <w:r w:rsidRPr="00322F3B">
        <w:tab/>
        <w:t xml:space="preserve">neither </w:t>
      </w:r>
      <w:r w:rsidR="00825006" w:rsidRPr="00322F3B">
        <w:t>subsection (</w:t>
      </w:r>
      <w:r w:rsidRPr="00322F3B">
        <w:t>2) nor (3) applies;</w:t>
      </w:r>
    </w:p>
    <w:p w14:paraId="24A70BF0" w14:textId="77777777" w:rsidR="0037072A" w:rsidRPr="00322F3B" w:rsidRDefault="0037072A" w:rsidP="0037072A">
      <w:pPr>
        <w:pStyle w:val="subsection2"/>
      </w:pPr>
      <w:r w:rsidRPr="00322F3B">
        <w:lastRenderedPageBreak/>
        <w:t xml:space="preserve">the other entity is treated as having bought the unit for the amount included in the first entity’s assessable income under </w:t>
      </w:r>
      <w:r w:rsidR="00825006" w:rsidRPr="00322F3B">
        <w:t>subsection (</w:t>
      </w:r>
      <w:r w:rsidRPr="00322F3B">
        <w:t>1).</w:t>
      </w:r>
    </w:p>
    <w:p w14:paraId="3781BEB8" w14:textId="77777777" w:rsidR="0037072A" w:rsidRPr="00322F3B" w:rsidRDefault="0037072A" w:rsidP="0037072A">
      <w:pPr>
        <w:pStyle w:val="subsection"/>
      </w:pPr>
      <w:r w:rsidRPr="00322F3B">
        <w:tab/>
        <w:t>(5)</w:t>
      </w:r>
      <w:r w:rsidRPr="00322F3B">
        <w:tab/>
        <w:t xml:space="preserve">If </w:t>
      </w:r>
      <w:r w:rsidR="00825006" w:rsidRPr="00322F3B">
        <w:t>subsection (</w:t>
      </w:r>
      <w:r w:rsidRPr="00322F3B">
        <w:t>4) applies to the transfer of the unit to another entity:</w:t>
      </w:r>
    </w:p>
    <w:p w14:paraId="077E6C18" w14:textId="77777777" w:rsidR="0037072A" w:rsidRPr="00322F3B" w:rsidRDefault="0037072A" w:rsidP="0037072A">
      <w:pPr>
        <w:pStyle w:val="paragraph"/>
      </w:pPr>
      <w:r w:rsidRPr="00322F3B">
        <w:tab/>
        <w:t>(a)</w:t>
      </w:r>
      <w:r w:rsidRPr="00322F3B">
        <w:tab/>
        <w:t xml:space="preserve">the first entity must inform the other entity that, as a result of </w:t>
      </w:r>
      <w:r w:rsidR="00825006" w:rsidRPr="00322F3B">
        <w:t>subsection (</w:t>
      </w:r>
      <w:r w:rsidRPr="00322F3B">
        <w:t>4) applying, the other entity is treated as having bought the unit for a particular amount; and</w:t>
      </w:r>
    </w:p>
    <w:p w14:paraId="180580A1" w14:textId="77777777" w:rsidR="0037072A" w:rsidRPr="00322F3B" w:rsidRDefault="0037072A" w:rsidP="0037072A">
      <w:pPr>
        <w:pStyle w:val="paragraph"/>
      </w:pPr>
      <w:r w:rsidRPr="00322F3B">
        <w:tab/>
        <w:t>(b)</w:t>
      </w:r>
      <w:r w:rsidRPr="00322F3B">
        <w:tab/>
        <w:t>the first entity must do so:</w:t>
      </w:r>
    </w:p>
    <w:p w14:paraId="262464E6" w14:textId="77777777" w:rsidR="0037072A" w:rsidRPr="00322F3B" w:rsidRDefault="0037072A" w:rsidP="0037072A">
      <w:pPr>
        <w:pStyle w:val="paragraphsub"/>
      </w:pPr>
      <w:r w:rsidRPr="00322F3B">
        <w:tab/>
        <w:t>(i)</w:t>
      </w:r>
      <w:r w:rsidRPr="00322F3B">
        <w:tab/>
        <w:t>at, or as soon as practicable after, the time of the transfer; or</w:t>
      </w:r>
    </w:p>
    <w:p w14:paraId="5D3F9F2C" w14:textId="77777777" w:rsidR="0037072A" w:rsidRPr="00322F3B" w:rsidRDefault="0037072A" w:rsidP="0037072A">
      <w:pPr>
        <w:pStyle w:val="paragraphsub"/>
      </w:pPr>
      <w:r w:rsidRPr="00322F3B">
        <w:tab/>
        <w:t>(ii)</w:t>
      </w:r>
      <w:r w:rsidRPr="00322F3B">
        <w:tab/>
        <w:t>by a later time allowed by the Commissioner.</w:t>
      </w:r>
    </w:p>
    <w:p w14:paraId="6CCA5018" w14:textId="77777777" w:rsidR="0037072A" w:rsidRPr="00322F3B" w:rsidRDefault="0037072A" w:rsidP="0037072A">
      <w:pPr>
        <w:pStyle w:val="SubsectionHead"/>
      </w:pPr>
      <w:r w:rsidRPr="00322F3B">
        <w:t>Source</w:t>
      </w:r>
    </w:p>
    <w:p w14:paraId="286FA540" w14:textId="6E6D52C6" w:rsidR="0037072A" w:rsidRPr="00322F3B" w:rsidRDefault="0037072A" w:rsidP="0037072A">
      <w:pPr>
        <w:pStyle w:val="subsection"/>
      </w:pPr>
      <w:r w:rsidRPr="00322F3B">
        <w:tab/>
        <w:t>(6)</w:t>
      </w:r>
      <w:r w:rsidRPr="00322F3B">
        <w:tab/>
        <w:t xml:space="preserve">An amount included in the first entity’s assessable income under </w:t>
      </w:r>
      <w:r w:rsidR="00825006" w:rsidRPr="00322F3B">
        <w:t>subsection (</w:t>
      </w:r>
      <w:r w:rsidRPr="00322F3B">
        <w:t xml:space="preserve">1) is taken, for the purposes of the </w:t>
      </w:r>
      <w:r w:rsidR="009953FD" w:rsidRPr="009953FD">
        <w:rPr>
          <w:position w:val="6"/>
          <w:sz w:val="16"/>
        </w:rPr>
        <w:t>*</w:t>
      </w:r>
      <w:r w:rsidRPr="00322F3B">
        <w:t>income tax laws, to have a source in Australia.</w:t>
      </w:r>
    </w:p>
    <w:p w14:paraId="5E235DE4" w14:textId="57D2E29C" w:rsidR="0037072A" w:rsidRPr="00322F3B" w:rsidRDefault="0037072A" w:rsidP="0037072A">
      <w:pPr>
        <w:pStyle w:val="ActHead5"/>
      </w:pPr>
      <w:bookmarkStart w:id="851" w:name="_Toc201756243"/>
      <w:r w:rsidRPr="00322F3B">
        <w:rPr>
          <w:rStyle w:val="CharSectno"/>
        </w:rPr>
        <w:t>420</w:t>
      </w:r>
      <w:r w:rsidR="009953FD">
        <w:rPr>
          <w:rStyle w:val="CharSectno"/>
        </w:rPr>
        <w:noBreakHyphen/>
      </w:r>
      <w:r w:rsidRPr="00322F3B">
        <w:rPr>
          <w:rStyle w:val="CharSectno"/>
        </w:rPr>
        <w:t>41</w:t>
      </w:r>
      <w:r w:rsidRPr="00322F3B">
        <w:t xml:space="preserve">  Ceasing to be taxable in Australia on the proceeds of sale of registered emissions units</w:t>
      </w:r>
      <w:bookmarkEnd w:id="851"/>
    </w:p>
    <w:p w14:paraId="0DD5E546" w14:textId="77777777" w:rsidR="0037072A" w:rsidRPr="00322F3B" w:rsidRDefault="0037072A" w:rsidP="0037072A">
      <w:pPr>
        <w:pStyle w:val="subsection"/>
      </w:pPr>
      <w:r w:rsidRPr="00322F3B">
        <w:tab/>
      </w:r>
      <w:r w:rsidRPr="00322F3B">
        <w:tab/>
        <w:t>If:</w:t>
      </w:r>
    </w:p>
    <w:p w14:paraId="61C9620E" w14:textId="6BDBCEAB" w:rsidR="0037072A" w:rsidRPr="00322F3B" w:rsidRDefault="0037072A" w:rsidP="0037072A">
      <w:pPr>
        <w:pStyle w:val="paragraph"/>
      </w:pPr>
      <w:r w:rsidRPr="00322F3B">
        <w:tab/>
        <w:t>(a)</w:t>
      </w:r>
      <w:r w:rsidRPr="00322F3B">
        <w:tab/>
        <w:t xml:space="preserve">you start to </w:t>
      </w:r>
      <w:r w:rsidR="009953FD" w:rsidRPr="009953FD">
        <w:rPr>
          <w:position w:val="6"/>
          <w:sz w:val="16"/>
        </w:rPr>
        <w:t>*</w:t>
      </w:r>
      <w:r w:rsidRPr="00322F3B">
        <w:t xml:space="preserve">hold a </w:t>
      </w:r>
      <w:r w:rsidR="009953FD" w:rsidRPr="009953FD">
        <w:rPr>
          <w:position w:val="6"/>
          <w:sz w:val="16"/>
        </w:rPr>
        <w:t>*</w:t>
      </w:r>
      <w:r w:rsidRPr="00322F3B">
        <w:t>registered emissions unit; and</w:t>
      </w:r>
    </w:p>
    <w:p w14:paraId="05C392B3" w14:textId="2375ABD6" w:rsidR="0037072A" w:rsidRPr="00322F3B" w:rsidRDefault="0037072A" w:rsidP="0037072A">
      <w:pPr>
        <w:pStyle w:val="paragraph"/>
      </w:pPr>
      <w:r w:rsidRPr="00322F3B">
        <w:tab/>
        <w:t>(b)</w:t>
      </w:r>
      <w:r w:rsidRPr="00322F3B">
        <w:tab/>
        <w:t xml:space="preserve">assuming that you had sold the unit to someone else immediately after you started to hold the unit, the proceeds of sale would have been included in your assessable income under </w:t>
      </w:r>
      <w:r w:rsidR="009953FD">
        <w:t>section 4</w:t>
      </w:r>
      <w:r w:rsidRPr="00322F3B">
        <w:t>20</w:t>
      </w:r>
      <w:r w:rsidR="009953FD">
        <w:noBreakHyphen/>
      </w:r>
      <w:r w:rsidRPr="00322F3B">
        <w:t>25; and</w:t>
      </w:r>
    </w:p>
    <w:p w14:paraId="3ADF87D0" w14:textId="77777777" w:rsidR="0037072A" w:rsidRPr="00322F3B" w:rsidRDefault="0037072A" w:rsidP="0037072A">
      <w:pPr>
        <w:pStyle w:val="paragraph"/>
      </w:pPr>
      <w:r w:rsidRPr="00322F3B">
        <w:tab/>
        <w:t>(c)</w:t>
      </w:r>
      <w:r w:rsidRPr="00322F3B">
        <w:tab/>
        <w:t xml:space="preserve">you hold the unit until a later time (the </w:t>
      </w:r>
      <w:r w:rsidRPr="00322F3B">
        <w:rPr>
          <w:b/>
          <w:i/>
        </w:rPr>
        <w:t>taxable status cessation time</w:t>
      </w:r>
      <w:r w:rsidRPr="00322F3B">
        <w:t>), where the following conditions are satisfied:</w:t>
      </w:r>
    </w:p>
    <w:p w14:paraId="2C6A058A" w14:textId="6B9DA57D" w:rsidR="0037072A" w:rsidRPr="00322F3B" w:rsidRDefault="0037072A" w:rsidP="0037072A">
      <w:pPr>
        <w:pStyle w:val="paragraphsub"/>
      </w:pPr>
      <w:r w:rsidRPr="00322F3B">
        <w:tab/>
        <w:t>(i)</w:t>
      </w:r>
      <w:r w:rsidRPr="00322F3B">
        <w:tab/>
        <w:t xml:space="preserve">assuming that you had sold the unit to someone else immediately before the taxable status cessation time, the proceeds of the sale would have been included in your assessable income under </w:t>
      </w:r>
      <w:r w:rsidR="009953FD">
        <w:t>section 4</w:t>
      </w:r>
      <w:r w:rsidRPr="00322F3B">
        <w:t>20</w:t>
      </w:r>
      <w:r w:rsidR="009953FD">
        <w:noBreakHyphen/>
      </w:r>
      <w:r w:rsidRPr="00322F3B">
        <w:t>25;</w:t>
      </w:r>
    </w:p>
    <w:p w14:paraId="7A6343D7" w14:textId="239847BD" w:rsidR="0037072A" w:rsidRPr="00322F3B" w:rsidRDefault="0037072A" w:rsidP="0037072A">
      <w:pPr>
        <w:pStyle w:val="paragraphsub"/>
      </w:pPr>
      <w:r w:rsidRPr="00322F3B">
        <w:tab/>
        <w:t>(ii)</w:t>
      </w:r>
      <w:r w:rsidRPr="00322F3B">
        <w:tab/>
        <w:t xml:space="preserve">assuming that you had sold the unit to someone else at the taxable status cessation time, the proceeds of sale </w:t>
      </w:r>
      <w:r w:rsidRPr="00322F3B">
        <w:lastRenderedPageBreak/>
        <w:t xml:space="preserve">would not have been included in your assessable income under </w:t>
      </w:r>
      <w:r w:rsidR="009953FD">
        <w:t>section 4</w:t>
      </w:r>
      <w:r w:rsidRPr="00322F3B">
        <w:t>20</w:t>
      </w:r>
      <w:r w:rsidR="009953FD">
        <w:noBreakHyphen/>
      </w:r>
      <w:r w:rsidRPr="00322F3B">
        <w:t>25;</w:t>
      </w:r>
    </w:p>
    <w:p w14:paraId="4D2E7E99" w14:textId="77777777" w:rsidR="0037072A" w:rsidRPr="00322F3B" w:rsidRDefault="0037072A" w:rsidP="0037072A">
      <w:pPr>
        <w:pStyle w:val="subsection2"/>
      </w:pPr>
      <w:r w:rsidRPr="00322F3B">
        <w:t>you are treated as if:</w:t>
      </w:r>
    </w:p>
    <w:p w14:paraId="0BBB9837" w14:textId="5C2A644B" w:rsidR="0037072A" w:rsidRPr="00322F3B" w:rsidRDefault="0037072A" w:rsidP="0037072A">
      <w:pPr>
        <w:pStyle w:val="paragraph"/>
      </w:pPr>
      <w:r w:rsidRPr="00322F3B">
        <w:tab/>
        <w:t>(d)</w:t>
      </w:r>
      <w:r w:rsidRPr="00322F3B">
        <w:tab/>
        <w:t xml:space="preserve">just before the taxable status cessation time, you had sold the unit to someone else for its </w:t>
      </w:r>
      <w:r w:rsidR="009953FD" w:rsidRPr="009953FD">
        <w:rPr>
          <w:position w:val="6"/>
          <w:sz w:val="16"/>
        </w:rPr>
        <w:t>*</w:t>
      </w:r>
      <w:r w:rsidRPr="00322F3B">
        <w:t>market value; and</w:t>
      </w:r>
    </w:p>
    <w:p w14:paraId="36CB2749" w14:textId="77777777" w:rsidR="0037072A" w:rsidRPr="00322F3B" w:rsidRDefault="0037072A" w:rsidP="0037072A">
      <w:pPr>
        <w:pStyle w:val="paragraph"/>
      </w:pPr>
      <w:r w:rsidRPr="00322F3B">
        <w:tab/>
        <w:t>(e)</w:t>
      </w:r>
      <w:r w:rsidRPr="00322F3B">
        <w:tab/>
        <w:t>you had, at the taxable status cessation time, bought it back for the same amount.</w:t>
      </w:r>
    </w:p>
    <w:p w14:paraId="2AAEE2EE" w14:textId="77777777" w:rsidR="0037072A" w:rsidRPr="00322F3B" w:rsidRDefault="0037072A" w:rsidP="0037072A">
      <w:pPr>
        <w:pStyle w:val="notetext"/>
      </w:pPr>
      <w:r w:rsidRPr="00322F3B">
        <w:t>Note:</w:t>
      </w:r>
      <w:r w:rsidRPr="00322F3B">
        <w:tab/>
        <w:t xml:space="preserve">Under the </w:t>
      </w:r>
      <w:r w:rsidRPr="00322F3B">
        <w:rPr>
          <w:i/>
        </w:rPr>
        <w:t>International Tax Agreements Act 1953</w:t>
      </w:r>
      <w:r w:rsidRPr="00322F3B">
        <w:t>, for some foreign residents, the proceeds of the sale of a registered emissions unit are not assessable income in Australia.</w:t>
      </w:r>
    </w:p>
    <w:p w14:paraId="12447BE9" w14:textId="04EC4B94" w:rsidR="0037072A" w:rsidRPr="00322F3B" w:rsidRDefault="0037072A" w:rsidP="0037072A">
      <w:pPr>
        <w:pStyle w:val="ActHead5"/>
      </w:pPr>
      <w:bookmarkStart w:id="852" w:name="_Toc201756244"/>
      <w:r w:rsidRPr="00322F3B">
        <w:rPr>
          <w:rStyle w:val="CharSectno"/>
        </w:rPr>
        <w:t>420</w:t>
      </w:r>
      <w:r w:rsidR="009953FD">
        <w:rPr>
          <w:rStyle w:val="CharSectno"/>
        </w:rPr>
        <w:noBreakHyphen/>
      </w:r>
      <w:r w:rsidRPr="00322F3B">
        <w:rPr>
          <w:rStyle w:val="CharSectno"/>
        </w:rPr>
        <w:t>42</w:t>
      </w:r>
      <w:r w:rsidRPr="00322F3B">
        <w:t xml:space="preserve">  Deduction for expenses incurred in ceasing to hold a registered emissions unit</w:t>
      </w:r>
      <w:bookmarkEnd w:id="852"/>
    </w:p>
    <w:p w14:paraId="68525D01" w14:textId="78286864" w:rsidR="0037072A" w:rsidRPr="00322F3B" w:rsidRDefault="0037072A" w:rsidP="0037072A">
      <w:pPr>
        <w:pStyle w:val="subsection"/>
      </w:pPr>
      <w:r w:rsidRPr="00322F3B">
        <w:tab/>
        <w:t>(1)</w:t>
      </w:r>
      <w:r w:rsidRPr="00322F3B">
        <w:tab/>
        <w:t xml:space="preserve">You can deduct expenditure to the extent that you incur it in ceasing to </w:t>
      </w:r>
      <w:r w:rsidR="009953FD" w:rsidRPr="009953FD">
        <w:rPr>
          <w:position w:val="6"/>
          <w:sz w:val="16"/>
        </w:rPr>
        <w:t>*</w:t>
      </w:r>
      <w:r w:rsidRPr="00322F3B">
        <w:t xml:space="preserve">hold a </w:t>
      </w:r>
      <w:r w:rsidR="009953FD" w:rsidRPr="009953FD">
        <w:rPr>
          <w:position w:val="6"/>
          <w:sz w:val="16"/>
        </w:rPr>
        <w:t>*</w:t>
      </w:r>
      <w:r w:rsidRPr="00322F3B">
        <w:t>registered emissions unit.</w:t>
      </w:r>
    </w:p>
    <w:p w14:paraId="3AC6D484" w14:textId="77777777" w:rsidR="0037072A" w:rsidRPr="00322F3B" w:rsidRDefault="0037072A" w:rsidP="0037072A">
      <w:pPr>
        <w:pStyle w:val="SubsectionHead"/>
      </w:pPr>
      <w:r w:rsidRPr="00322F3B">
        <w:t>Timing</w:t>
      </w:r>
    </w:p>
    <w:p w14:paraId="78D3AE08" w14:textId="02DA20D7" w:rsidR="0037072A" w:rsidRPr="00322F3B" w:rsidRDefault="0037072A" w:rsidP="0037072A">
      <w:pPr>
        <w:pStyle w:val="subsection"/>
      </w:pPr>
      <w:r w:rsidRPr="00322F3B">
        <w:tab/>
        <w:t>(2)</w:t>
      </w:r>
      <w:r w:rsidRPr="00322F3B">
        <w:tab/>
        <w:t xml:space="preserve">You deduct the expenditure in the income year in which you cease to </w:t>
      </w:r>
      <w:r w:rsidR="009953FD" w:rsidRPr="009953FD">
        <w:rPr>
          <w:position w:val="6"/>
          <w:sz w:val="16"/>
        </w:rPr>
        <w:t>*</w:t>
      </w:r>
      <w:r w:rsidRPr="00322F3B">
        <w:t xml:space="preserve">hold the </w:t>
      </w:r>
      <w:r w:rsidR="009953FD" w:rsidRPr="009953FD">
        <w:rPr>
          <w:position w:val="6"/>
          <w:sz w:val="16"/>
        </w:rPr>
        <w:t>*</w:t>
      </w:r>
      <w:r w:rsidRPr="00322F3B">
        <w:t>registered emissions unit.</w:t>
      </w:r>
    </w:p>
    <w:p w14:paraId="6BC86031" w14:textId="171AC008" w:rsidR="0037072A" w:rsidRPr="00322F3B" w:rsidRDefault="0037072A" w:rsidP="0037072A">
      <w:pPr>
        <w:pStyle w:val="ActHead4"/>
      </w:pPr>
      <w:bookmarkStart w:id="853" w:name="_Toc201756245"/>
      <w:r w:rsidRPr="00322F3B">
        <w:rPr>
          <w:rStyle w:val="CharSubdNo"/>
        </w:rPr>
        <w:t>Subdivision</w:t>
      </w:r>
      <w:r w:rsidR="00825006" w:rsidRPr="00322F3B">
        <w:rPr>
          <w:rStyle w:val="CharSubdNo"/>
        </w:rPr>
        <w:t> </w:t>
      </w:r>
      <w:r w:rsidRPr="00322F3B">
        <w:rPr>
          <w:rStyle w:val="CharSubdNo"/>
        </w:rPr>
        <w:t>420</w:t>
      </w:r>
      <w:r w:rsidR="009953FD">
        <w:rPr>
          <w:rStyle w:val="CharSubdNo"/>
        </w:rPr>
        <w:noBreakHyphen/>
      </w:r>
      <w:r w:rsidRPr="00322F3B">
        <w:rPr>
          <w:rStyle w:val="CharSubdNo"/>
        </w:rPr>
        <w:t>D</w:t>
      </w:r>
      <w:r w:rsidRPr="00322F3B">
        <w:t>—</w:t>
      </w:r>
      <w:r w:rsidRPr="00322F3B">
        <w:rPr>
          <w:rStyle w:val="CharSubdText"/>
        </w:rPr>
        <w:t>Accounting for registered emissions units you hold at the start or end of the income year</w:t>
      </w:r>
      <w:bookmarkEnd w:id="853"/>
    </w:p>
    <w:p w14:paraId="011F183D" w14:textId="77777777" w:rsidR="0037072A" w:rsidRPr="00322F3B" w:rsidRDefault="0037072A" w:rsidP="0037072A">
      <w:pPr>
        <w:pStyle w:val="TofSectsHeading"/>
      </w:pPr>
      <w:r w:rsidRPr="00322F3B">
        <w:t>Table of sections</w:t>
      </w:r>
    </w:p>
    <w:p w14:paraId="20F186F2" w14:textId="369DFCA2" w:rsidR="0037072A" w:rsidRPr="00322F3B" w:rsidRDefault="0037072A" w:rsidP="0037072A">
      <w:pPr>
        <w:pStyle w:val="TofSectsSection"/>
      </w:pPr>
      <w:r w:rsidRPr="00322F3B">
        <w:t>420</w:t>
      </w:r>
      <w:r w:rsidR="009953FD">
        <w:noBreakHyphen/>
      </w:r>
      <w:r w:rsidRPr="00322F3B">
        <w:t>45</w:t>
      </w:r>
      <w:r w:rsidRPr="00322F3B">
        <w:tab/>
        <w:t>You include the value of your registered emissions units in working out your assessable income and deductions</w:t>
      </w:r>
    </w:p>
    <w:p w14:paraId="6CD2C0E3" w14:textId="01AEE8AB" w:rsidR="0037072A" w:rsidRPr="00322F3B" w:rsidRDefault="0037072A" w:rsidP="0037072A">
      <w:pPr>
        <w:pStyle w:val="TofSectsSection"/>
      </w:pPr>
      <w:r w:rsidRPr="00322F3B">
        <w:t>420</w:t>
      </w:r>
      <w:r w:rsidR="009953FD">
        <w:noBreakHyphen/>
      </w:r>
      <w:r w:rsidRPr="00322F3B">
        <w:t>50</w:t>
      </w:r>
      <w:r w:rsidRPr="00322F3B">
        <w:tab/>
        <w:t>Value of registered emissions units at start of income year</w:t>
      </w:r>
    </w:p>
    <w:p w14:paraId="6C3EBB09" w14:textId="3500C29E" w:rsidR="0037072A" w:rsidRPr="00322F3B" w:rsidRDefault="0037072A" w:rsidP="0037072A">
      <w:pPr>
        <w:pStyle w:val="TofSectsSection"/>
      </w:pPr>
      <w:r w:rsidRPr="00322F3B">
        <w:t>420</w:t>
      </w:r>
      <w:r w:rsidR="009953FD">
        <w:noBreakHyphen/>
      </w:r>
      <w:r w:rsidRPr="00322F3B">
        <w:t>51</w:t>
      </w:r>
      <w:r w:rsidRPr="00322F3B">
        <w:tab/>
        <w:t>Valuation methods</w:t>
      </w:r>
    </w:p>
    <w:p w14:paraId="3D9A4686" w14:textId="4DC17822" w:rsidR="0037072A" w:rsidRPr="00322F3B" w:rsidRDefault="0037072A" w:rsidP="0037072A">
      <w:pPr>
        <w:pStyle w:val="TofSectsSection"/>
      </w:pPr>
      <w:r w:rsidRPr="00322F3B">
        <w:t>420</w:t>
      </w:r>
      <w:r w:rsidR="009953FD">
        <w:noBreakHyphen/>
      </w:r>
      <w:r w:rsidRPr="00322F3B">
        <w:t>52</w:t>
      </w:r>
      <w:r w:rsidRPr="00322F3B">
        <w:tab/>
        <w:t>FIFO cost method of working out the value of units</w:t>
      </w:r>
    </w:p>
    <w:p w14:paraId="62905F11" w14:textId="0748F15A" w:rsidR="0037072A" w:rsidRPr="00322F3B" w:rsidRDefault="0037072A" w:rsidP="0037072A">
      <w:pPr>
        <w:pStyle w:val="TofSectsSection"/>
      </w:pPr>
      <w:r w:rsidRPr="00322F3B">
        <w:t>420</w:t>
      </w:r>
      <w:r w:rsidR="009953FD">
        <w:noBreakHyphen/>
      </w:r>
      <w:r w:rsidRPr="00322F3B">
        <w:t>53</w:t>
      </w:r>
      <w:r w:rsidRPr="00322F3B">
        <w:tab/>
        <w:t>Actual cost method of working out the value of units</w:t>
      </w:r>
    </w:p>
    <w:p w14:paraId="579BE797" w14:textId="39927F84" w:rsidR="0037072A" w:rsidRPr="00322F3B" w:rsidRDefault="0037072A" w:rsidP="0037072A">
      <w:pPr>
        <w:pStyle w:val="TofSectsSection"/>
      </w:pPr>
      <w:r w:rsidRPr="00322F3B">
        <w:t>420</w:t>
      </w:r>
      <w:r w:rsidR="009953FD">
        <w:noBreakHyphen/>
      </w:r>
      <w:r w:rsidRPr="00322F3B">
        <w:t>54</w:t>
      </w:r>
      <w:r w:rsidRPr="00322F3B">
        <w:tab/>
        <w:t>Market value method of working out the value of units</w:t>
      </w:r>
    </w:p>
    <w:p w14:paraId="13107296" w14:textId="6B38AB77" w:rsidR="0037072A" w:rsidRPr="00322F3B" w:rsidRDefault="0037072A" w:rsidP="0037072A">
      <w:pPr>
        <w:pStyle w:val="TofSectsSection"/>
      </w:pPr>
      <w:r w:rsidRPr="00322F3B">
        <w:t>420</w:t>
      </w:r>
      <w:r w:rsidR="009953FD">
        <w:noBreakHyphen/>
      </w:r>
      <w:r w:rsidRPr="00322F3B">
        <w:t>55</w:t>
      </w:r>
      <w:r w:rsidRPr="00322F3B">
        <w:tab/>
        <w:t>Valuation method for first income year at the end of which you held registered emissions units</w:t>
      </w:r>
    </w:p>
    <w:p w14:paraId="79089917" w14:textId="23F114F8" w:rsidR="0037072A" w:rsidRPr="00322F3B" w:rsidRDefault="0037072A" w:rsidP="0037072A">
      <w:pPr>
        <w:pStyle w:val="TofSectsSection"/>
      </w:pPr>
      <w:r w:rsidRPr="00322F3B">
        <w:t>420</w:t>
      </w:r>
      <w:r w:rsidR="009953FD">
        <w:noBreakHyphen/>
      </w:r>
      <w:r w:rsidRPr="00322F3B">
        <w:t>57</w:t>
      </w:r>
      <w:r w:rsidRPr="00322F3B">
        <w:tab/>
        <w:t>Valuation method for later income years at the end of which you held registered emissions units</w:t>
      </w:r>
    </w:p>
    <w:p w14:paraId="59E5F4D3" w14:textId="06848866" w:rsidR="0037072A" w:rsidRPr="00322F3B" w:rsidRDefault="0037072A" w:rsidP="0037072A">
      <w:pPr>
        <w:pStyle w:val="TofSectsSection"/>
      </w:pPr>
      <w:r w:rsidRPr="00322F3B">
        <w:t>420</w:t>
      </w:r>
      <w:r w:rsidR="009953FD">
        <w:noBreakHyphen/>
      </w:r>
      <w:r w:rsidRPr="00322F3B">
        <w:t>60</w:t>
      </w:r>
      <w:r w:rsidRPr="00322F3B">
        <w:tab/>
        <w:t>Cost of registered emissions units</w:t>
      </w:r>
    </w:p>
    <w:p w14:paraId="65EE2B07" w14:textId="0C18F0D6" w:rsidR="00B121E1" w:rsidRPr="00322F3B" w:rsidRDefault="00B121E1" w:rsidP="0037072A">
      <w:pPr>
        <w:pStyle w:val="TofSectsSection"/>
      </w:pPr>
      <w:r w:rsidRPr="00322F3B">
        <w:lastRenderedPageBreak/>
        <w:t>420</w:t>
      </w:r>
      <w:r w:rsidR="009953FD">
        <w:noBreakHyphen/>
      </w:r>
      <w:r w:rsidRPr="00322F3B">
        <w:t>62</w:t>
      </w:r>
      <w:r w:rsidRPr="00322F3B">
        <w:tab/>
        <w:t>Primary producer registered emissions units</w:t>
      </w:r>
    </w:p>
    <w:p w14:paraId="7CF5865A" w14:textId="1B4C5523" w:rsidR="0037072A" w:rsidRPr="00322F3B" w:rsidRDefault="0037072A" w:rsidP="0037072A">
      <w:pPr>
        <w:pStyle w:val="ActHead5"/>
      </w:pPr>
      <w:bookmarkStart w:id="854" w:name="_Toc201756246"/>
      <w:r w:rsidRPr="00322F3B">
        <w:rPr>
          <w:rStyle w:val="CharSectno"/>
        </w:rPr>
        <w:t>420</w:t>
      </w:r>
      <w:r w:rsidR="009953FD">
        <w:rPr>
          <w:rStyle w:val="CharSectno"/>
        </w:rPr>
        <w:noBreakHyphen/>
      </w:r>
      <w:r w:rsidRPr="00322F3B">
        <w:rPr>
          <w:rStyle w:val="CharSectno"/>
        </w:rPr>
        <w:t>45</w:t>
      </w:r>
      <w:r w:rsidRPr="00322F3B">
        <w:t xml:space="preserve">  You include the value of your registered emissions units in working out your assessable income and deductions</w:t>
      </w:r>
      <w:bookmarkEnd w:id="854"/>
    </w:p>
    <w:p w14:paraId="72303097" w14:textId="77777777" w:rsidR="0037072A" w:rsidRPr="00322F3B" w:rsidRDefault="0037072A" w:rsidP="0037072A">
      <w:pPr>
        <w:pStyle w:val="subsection"/>
      </w:pPr>
      <w:r w:rsidRPr="00322F3B">
        <w:tab/>
        <w:t>(1)</w:t>
      </w:r>
      <w:r w:rsidRPr="00322F3B">
        <w:tab/>
        <w:t>You compare:</w:t>
      </w:r>
    </w:p>
    <w:p w14:paraId="3DC50179" w14:textId="3BFFF32D"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 xml:space="preserve">value of all </w:t>
      </w:r>
      <w:r w:rsidR="009953FD" w:rsidRPr="009953FD">
        <w:rPr>
          <w:position w:val="6"/>
          <w:sz w:val="16"/>
        </w:rPr>
        <w:t>*</w:t>
      </w:r>
      <w:r w:rsidRPr="00322F3B">
        <w:t xml:space="preserve">registered emissions units you </w:t>
      </w:r>
      <w:r w:rsidR="009953FD" w:rsidRPr="009953FD">
        <w:rPr>
          <w:position w:val="6"/>
          <w:sz w:val="16"/>
        </w:rPr>
        <w:t>*</w:t>
      </w:r>
      <w:r w:rsidRPr="00322F3B">
        <w:t>held at the start of the income year; and</w:t>
      </w:r>
    </w:p>
    <w:p w14:paraId="49D65918" w14:textId="77777777" w:rsidR="0037072A" w:rsidRPr="00322F3B" w:rsidRDefault="0037072A" w:rsidP="0037072A">
      <w:pPr>
        <w:pStyle w:val="paragraph"/>
      </w:pPr>
      <w:r w:rsidRPr="00322F3B">
        <w:tab/>
        <w:t>(b)</w:t>
      </w:r>
      <w:r w:rsidRPr="00322F3B">
        <w:tab/>
        <w:t>the value of all registered emissions units you held at the end of the income year.</w:t>
      </w:r>
    </w:p>
    <w:p w14:paraId="3F24DB44" w14:textId="77777777" w:rsidR="0037072A" w:rsidRPr="00322F3B" w:rsidRDefault="0037072A" w:rsidP="0037072A">
      <w:pPr>
        <w:pStyle w:val="SubsectionHead"/>
      </w:pPr>
      <w:r w:rsidRPr="00322F3B">
        <w:t>Increase in value is included in assessable income</w:t>
      </w:r>
    </w:p>
    <w:p w14:paraId="03FC889D" w14:textId="38CBA9DC" w:rsidR="0037072A" w:rsidRPr="00322F3B" w:rsidRDefault="0037072A" w:rsidP="0037072A">
      <w:pPr>
        <w:pStyle w:val="subsection"/>
      </w:pPr>
      <w:r w:rsidRPr="00322F3B">
        <w:tab/>
        <w:t>(2)</w:t>
      </w:r>
      <w:r w:rsidRPr="00322F3B">
        <w:tab/>
        <w:t xml:space="preserve">Your assessable income includes any excess of the </w:t>
      </w:r>
      <w:r w:rsidR="009953FD" w:rsidRPr="009953FD">
        <w:rPr>
          <w:position w:val="6"/>
          <w:sz w:val="16"/>
        </w:rPr>
        <w:t>*</w:t>
      </w:r>
      <w:r w:rsidRPr="00322F3B">
        <w:t>value at the end of the income year over the value at the start of the income year.</w:t>
      </w:r>
    </w:p>
    <w:p w14:paraId="0A119866" w14:textId="77777777" w:rsidR="0037072A" w:rsidRPr="00322F3B" w:rsidRDefault="0037072A" w:rsidP="0037072A">
      <w:pPr>
        <w:pStyle w:val="SubsectionHead"/>
      </w:pPr>
      <w:r w:rsidRPr="00322F3B">
        <w:t>Decrease in value is a deduction</w:t>
      </w:r>
    </w:p>
    <w:p w14:paraId="60103EB8" w14:textId="531A01A8" w:rsidR="0037072A" w:rsidRPr="00322F3B" w:rsidRDefault="0037072A" w:rsidP="0037072A">
      <w:pPr>
        <w:pStyle w:val="subsection"/>
      </w:pPr>
      <w:r w:rsidRPr="00322F3B">
        <w:tab/>
        <w:t>(3)</w:t>
      </w:r>
      <w:r w:rsidRPr="00322F3B">
        <w:tab/>
        <w:t xml:space="preserve">On the other hand, you can deduct any excess of the </w:t>
      </w:r>
      <w:r w:rsidR="009953FD" w:rsidRPr="009953FD">
        <w:rPr>
          <w:position w:val="6"/>
          <w:sz w:val="16"/>
        </w:rPr>
        <w:t>*</w:t>
      </w:r>
      <w:r w:rsidRPr="00322F3B">
        <w:t>value at the start of the income year over the value at the end of the income year.</w:t>
      </w:r>
    </w:p>
    <w:p w14:paraId="6A43057D" w14:textId="77777777" w:rsidR="0037072A" w:rsidRPr="00322F3B" w:rsidRDefault="0037072A" w:rsidP="0037072A">
      <w:pPr>
        <w:pStyle w:val="SubsectionHead"/>
      </w:pPr>
      <w:r w:rsidRPr="00322F3B">
        <w:t>Source</w:t>
      </w:r>
    </w:p>
    <w:p w14:paraId="283674C9" w14:textId="4FBF2007" w:rsidR="0037072A" w:rsidRPr="00322F3B" w:rsidRDefault="0037072A" w:rsidP="0037072A">
      <w:pPr>
        <w:pStyle w:val="subsection"/>
      </w:pPr>
      <w:r w:rsidRPr="00322F3B">
        <w:tab/>
        <w:t>(4)</w:t>
      </w:r>
      <w:r w:rsidRPr="00322F3B">
        <w:tab/>
        <w:t xml:space="preserve">An amount included in your assessable income under </w:t>
      </w:r>
      <w:r w:rsidR="00825006" w:rsidRPr="00322F3B">
        <w:t>subsection (</w:t>
      </w:r>
      <w:r w:rsidRPr="00322F3B">
        <w:t xml:space="preserve">2) is taken, for the purposes of the </w:t>
      </w:r>
      <w:r w:rsidR="009953FD" w:rsidRPr="009953FD">
        <w:rPr>
          <w:position w:val="6"/>
          <w:sz w:val="16"/>
        </w:rPr>
        <w:t>*</w:t>
      </w:r>
      <w:r w:rsidRPr="00322F3B">
        <w:t>income tax laws, to have a source in Australia.</w:t>
      </w:r>
    </w:p>
    <w:p w14:paraId="4C2B1DD5" w14:textId="77777777" w:rsidR="0037072A" w:rsidRPr="00322F3B" w:rsidRDefault="0037072A" w:rsidP="0037072A">
      <w:pPr>
        <w:pStyle w:val="SubsectionHead"/>
      </w:pPr>
      <w:r w:rsidRPr="00322F3B">
        <w:t>Disregard value of unit if sale proceeds would not be assessable</w:t>
      </w:r>
    </w:p>
    <w:p w14:paraId="2D2453EA" w14:textId="6AAF3CAA" w:rsidR="0037072A" w:rsidRPr="00322F3B" w:rsidRDefault="0037072A" w:rsidP="0037072A">
      <w:pPr>
        <w:pStyle w:val="subsection"/>
      </w:pPr>
      <w:r w:rsidRPr="00322F3B">
        <w:tab/>
        <w:t>(5)</w:t>
      </w:r>
      <w:r w:rsidRPr="00322F3B">
        <w:tab/>
        <w:t xml:space="preserve">For the purposes of this Subdivision, disregard the </w:t>
      </w:r>
      <w:r w:rsidR="009953FD" w:rsidRPr="009953FD">
        <w:rPr>
          <w:position w:val="6"/>
          <w:sz w:val="16"/>
        </w:rPr>
        <w:t>*</w:t>
      </w:r>
      <w:r w:rsidRPr="00322F3B">
        <w:t xml:space="preserve">value of a </w:t>
      </w:r>
      <w:r w:rsidR="009953FD" w:rsidRPr="009953FD">
        <w:rPr>
          <w:position w:val="6"/>
          <w:sz w:val="16"/>
        </w:rPr>
        <w:t>*</w:t>
      </w:r>
      <w:r w:rsidRPr="00322F3B">
        <w:t xml:space="preserve">registered emissions unit you </w:t>
      </w:r>
      <w:r w:rsidR="009953FD" w:rsidRPr="009953FD">
        <w:rPr>
          <w:position w:val="6"/>
          <w:sz w:val="16"/>
        </w:rPr>
        <w:t>*</w:t>
      </w:r>
      <w:r w:rsidRPr="00322F3B">
        <w:t xml:space="preserve">held at the end of the income year if, assuming that you had sold the unit to someone else immediately after you started to hold the unit, the proceeds of the sale would not have been included in your assessable income under </w:t>
      </w:r>
      <w:r w:rsidR="009953FD">
        <w:t>section 4</w:t>
      </w:r>
      <w:r w:rsidRPr="00322F3B">
        <w:t>20</w:t>
      </w:r>
      <w:r w:rsidR="009953FD">
        <w:noBreakHyphen/>
      </w:r>
      <w:r w:rsidRPr="00322F3B">
        <w:t>25.</w:t>
      </w:r>
    </w:p>
    <w:p w14:paraId="65B4022F" w14:textId="77777777" w:rsidR="0037072A" w:rsidRPr="00322F3B" w:rsidRDefault="0037072A" w:rsidP="0037072A">
      <w:pPr>
        <w:pStyle w:val="notetext"/>
      </w:pPr>
      <w:r w:rsidRPr="00322F3B">
        <w:lastRenderedPageBreak/>
        <w:t>Note:</w:t>
      </w:r>
      <w:r w:rsidRPr="00322F3B">
        <w:tab/>
        <w:t xml:space="preserve">Under the </w:t>
      </w:r>
      <w:r w:rsidRPr="00322F3B">
        <w:rPr>
          <w:i/>
        </w:rPr>
        <w:t>International Tax Agreements Act 1953</w:t>
      </w:r>
      <w:r w:rsidRPr="00322F3B">
        <w:t>, for some foreign residents, the proceeds of the sale of a registered emissions unit are not assessable income in Australia.</w:t>
      </w:r>
    </w:p>
    <w:p w14:paraId="45C4BE88" w14:textId="387F5552" w:rsidR="0037072A" w:rsidRPr="00322F3B" w:rsidRDefault="0037072A" w:rsidP="0037072A">
      <w:pPr>
        <w:pStyle w:val="ActHead5"/>
      </w:pPr>
      <w:bookmarkStart w:id="855" w:name="_Toc201756247"/>
      <w:r w:rsidRPr="00322F3B">
        <w:rPr>
          <w:rStyle w:val="CharSectno"/>
        </w:rPr>
        <w:t>420</w:t>
      </w:r>
      <w:r w:rsidR="009953FD">
        <w:rPr>
          <w:rStyle w:val="CharSectno"/>
        </w:rPr>
        <w:noBreakHyphen/>
      </w:r>
      <w:r w:rsidRPr="00322F3B">
        <w:rPr>
          <w:rStyle w:val="CharSectno"/>
        </w:rPr>
        <w:t>50</w:t>
      </w:r>
      <w:r w:rsidRPr="00322F3B">
        <w:t xml:space="preserve">  Value of registered emissions units at start of income year</w:t>
      </w:r>
      <w:bookmarkEnd w:id="855"/>
    </w:p>
    <w:p w14:paraId="27CE521B" w14:textId="7F3484FC" w:rsidR="0037072A" w:rsidRPr="00322F3B" w:rsidRDefault="0037072A" w:rsidP="0037072A">
      <w:pPr>
        <w:pStyle w:val="subsection"/>
      </w:pPr>
      <w:r w:rsidRPr="00322F3B">
        <w:tab/>
        <w:t>(1)</w:t>
      </w:r>
      <w:r w:rsidRPr="00322F3B">
        <w:tab/>
        <w:t xml:space="preserve">The </w:t>
      </w:r>
      <w:r w:rsidRPr="00322F3B">
        <w:rPr>
          <w:b/>
          <w:i/>
        </w:rPr>
        <w:t>value</w:t>
      </w:r>
      <w:r w:rsidRPr="00322F3B">
        <w:t xml:space="preserve"> of a </w:t>
      </w:r>
      <w:r w:rsidR="009953FD" w:rsidRPr="009953FD">
        <w:rPr>
          <w:position w:val="6"/>
          <w:sz w:val="16"/>
        </w:rPr>
        <w:t>*</w:t>
      </w:r>
      <w:r w:rsidRPr="00322F3B">
        <w:t xml:space="preserve">registered emissions unit you </w:t>
      </w:r>
      <w:r w:rsidR="009953FD" w:rsidRPr="009953FD">
        <w:rPr>
          <w:position w:val="6"/>
          <w:sz w:val="16"/>
        </w:rPr>
        <w:t>*</w:t>
      </w:r>
      <w:r w:rsidRPr="00322F3B">
        <w:t>held at the start of an income year is the same amount at which it was taken into account under this Subdivision at the end of the last income year.</w:t>
      </w:r>
    </w:p>
    <w:p w14:paraId="3130A276" w14:textId="77777777" w:rsidR="0037072A" w:rsidRPr="00322F3B" w:rsidRDefault="0037072A" w:rsidP="0037072A">
      <w:pPr>
        <w:pStyle w:val="subsection"/>
      </w:pPr>
      <w:r w:rsidRPr="00322F3B">
        <w:tab/>
        <w:t>(2)</w:t>
      </w:r>
      <w:r w:rsidRPr="00322F3B">
        <w:tab/>
        <w:t xml:space="preserve">The </w:t>
      </w:r>
      <w:r w:rsidRPr="00322F3B">
        <w:rPr>
          <w:b/>
          <w:i/>
        </w:rPr>
        <w:t>value</w:t>
      </w:r>
      <w:r w:rsidRPr="00322F3B">
        <w:t xml:space="preserve"> of the unit is a nil amount if the unit was not taken into account under this Subdivision at the end of the last income year.</w:t>
      </w:r>
    </w:p>
    <w:p w14:paraId="31D55BBD" w14:textId="00BB98F7" w:rsidR="0037072A" w:rsidRPr="00322F3B" w:rsidRDefault="0037072A" w:rsidP="0037072A">
      <w:pPr>
        <w:pStyle w:val="ActHead5"/>
      </w:pPr>
      <w:bookmarkStart w:id="856" w:name="_Toc201756248"/>
      <w:r w:rsidRPr="00322F3B">
        <w:rPr>
          <w:rStyle w:val="CharSectno"/>
        </w:rPr>
        <w:t>420</w:t>
      </w:r>
      <w:r w:rsidR="009953FD">
        <w:rPr>
          <w:rStyle w:val="CharSectno"/>
        </w:rPr>
        <w:noBreakHyphen/>
      </w:r>
      <w:r w:rsidRPr="00322F3B">
        <w:rPr>
          <w:rStyle w:val="CharSectno"/>
        </w:rPr>
        <w:t>51</w:t>
      </w:r>
      <w:r w:rsidRPr="00322F3B">
        <w:t xml:space="preserve">  Valuation methods</w:t>
      </w:r>
      <w:bookmarkEnd w:id="856"/>
    </w:p>
    <w:p w14:paraId="612D3774" w14:textId="01B87014" w:rsidR="0037072A" w:rsidRPr="00322F3B" w:rsidRDefault="0037072A" w:rsidP="0037072A">
      <w:pPr>
        <w:pStyle w:val="subsection"/>
      </w:pPr>
      <w:r w:rsidRPr="00322F3B">
        <w:tab/>
      </w:r>
      <w:r w:rsidRPr="00322F3B">
        <w:tab/>
        <w:t xml:space="preserve">The </w:t>
      </w:r>
      <w:r w:rsidRPr="00322F3B">
        <w:rPr>
          <w:b/>
          <w:i/>
        </w:rPr>
        <w:t>value</w:t>
      </w:r>
      <w:r w:rsidRPr="00322F3B">
        <w:t xml:space="preserve"> of a </w:t>
      </w:r>
      <w:r w:rsidR="009953FD" w:rsidRPr="009953FD">
        <w:rPr>
          <w:position w:val="6"/>
          <w:sz w:val="16"/>
        </w:rPr>
        <w:t>*</w:t>
      </w:r>
      <w:r w:rsidRPr="00322F3B">
        <w:t xml:space="preserve">registered emissions unit you </w:t>
      </w:r>
      <w:r w:rsidR="009953FD" w:rsidRPr="009953FD">
        <w:rPr>
          <w:position w:val="6"/>
          <w:sz w:val="16"/>
        </w:rPr>
        <w:t>*</w:t>
      </w:r>
      <w:r w:rsidRPr="00322F3B">
        <w:t>held at the end of an income year is worked out using one of the following methods:</w:t>
      </w:r>
    </w:p>
    <w:p w14:paraId="1EB53628" w14:textId="59A91A9C"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FIFO cost method;</w:t>
      </w:r>
    </w:p>
    <w:p w14:paraId="28EB6E48" w14:textId="7D10816C"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actual cost method;</w:t>
      </w:r>
    </w:p>
    <w:p w14:paraId="6AF27A26" w14:textId="66FB77DA"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market value method.</w:t>
      </w:r>
    </w:p>
    <w:p w14:paraId="7344F445" w14:textId="60BA5D4D" w:rsidR="0037072A" w:rsidRPr="00322F3B" w:rsidRDefault="0037072A" w:rsidP="0037072A">
      <w:pPr>
        <w:pStyle w:val="subsection2"/>
      </w:pPr>
      <w:r w:rsidRPr="00322F3B">
        <w:t>Sections</w:t>
      </w:r>
      <w:r w:rsidR="00825006" w:rsidRPr="00322F3B">
        <w:t> </w:t>
      </w:r>
      <w:r w:rsidRPr="00322F3B">
        <w:t>420</w:t>
      </w:r>
      <w:r w:rsidR="009953FD">
        <w:noBreakHyphen/>
      </w:r>
      <w:r w:rsidRPr="00322F3B">
        <w:t>55 and 420</w:t>
      </w:r>
      <w:r w:rsidR="009953FD">
        <w:noBreakHyphen/>
      </w:r>
      <w:r w:rsidRPr="00322F3B">
        <w:t>57 tell you which method applies.</w:t>
      </w:r>
    </w:p>
    <w:p w14:paraId="375BEDA2" w14:textId="028721C2" w:rsidR="0037072A" w:rsidRPr="00322F3B" w:rsidRDefault="0037072A" w:rsidP="0037072A">
      <w:pPr>
        <w:pStyle w:val="ActHead5"/>
      </w:pPr>
      <w:bookmarkStart w:id="857" w:name="_Toc201756249"/>
      <w:r w:rsidRPr="00322F3B">
        <w:rPr>
          <w:rStyle w:val="CharSectno"/>
        </w:rPr>
        <w:t>420</w:t>
      </w:r>
      <w:r w:rsidR="009953FD">
        <w:rPr>
          <w:rStyle w:val="CharSectno"/>
        </w:rPr>
        <w:noBreakHyphen/>
      </w:r>
      <w:r w:rsidRPr="00322F3B">
        <w:rPr>
          <w:rStyle w:val="CharSectno"/>
        </w:rPr>
        <w:t>52</w:t>
      </w:r>
      <w:r w:rsidRPr="00322F3B">
        <w:t xml:space="preserve">  FIFO cost method of working out the value of units</w:t>
      </w:r>
      <w:bookmarkEnd w:id="857"/>
    </w:p>
    <w:p w14:paraId="5CB82F59" w14:textId="4D871F0C" w:rsidR="0037072A" w:rsidRPr="00322F3B" w:rsidRDefault="0037072A" w:rsidP="0037072A">
      <w:pPr>
        <w:pStyle w:val="subsection"/>
      </w:pPr>
      <w:r w:rsidRPr="00322F3B">
        <w:tab/>
      </w:r>
      <w:r w:rsidRPr="00322F3B">
        <w:tab/>
        <w:t xml:space="preserve">The </w:t>
      </w:r>
      <w:r w:rsidRPr="00322F3B">
        <w:rPr>
          <w:b/>
          <w:i/>
        </w:rPr>
        <w:t xml:space="preserve">FIFO cost method </w:t>
      </w:r>
      <w:r w:rsidRPr="00322F3B">
        <w:t xml:space="preserve">for working out the </w:t>
      </w:r>
      <w:r w:rsidR="009953FD" w:rsidRPr="009953FD">
        <w:rPr>
          <w:position w:val="6"/>
          <w:sz w:val="16"/>
        </w:rPr>
        <w:t>*</w:t>
      </w:r>
      <w:r w:rsidRPr="00322F3B">
        <w:t xml:space="preserve">value of the </w:t>
      </w:r>
      <w:r w:rsidR="009953FD" w:rsidRPr="009953FD">
        <w:rPr>
          <w:position w:val="6"/>
          <w:sz w:val="16"/>
        </w:rPr>
        <w:t>*</w:t>
      </w:r>
      <w:r w:rsidRPr="00322F3B">
        <w:t xml:space="preserve">registered emissions units you </w:t>
      </w:r>
      <w:r w:rsidR="009953FD" w:rsidRPr="009953FD">
        <w:rPr>
          <w:position w:val="6"/>
          <w:sz w:val="16"/>
        </w:rPr>
        <w:t>*</w:t>
      </w:r>
      <w:r w:rsidRPr="00322F3B">
        <w:t xml:space="preserve">held at the end of an income year means that the value of the units is the </w:t>
      </w:r>
      <w:r w:rsidR="009953FD" w:rsidRPr="009953FD">
        <w:rPr>
          <w:position w:val="6"/>
          <w:sz w:val="16"/>
        </w:rPr>
        <w:t>*</w:t>
      </w:r>
      <w:r w:rsidRPr="00322F3B">
        <w:t>cost of the registered emissions units, and, for the purposes of the application of this Subdivision to you for the income year:</w:t>
      </w:r>
    </w:p>
    <w:p w14:paraId="20FD5ED2" w14:textId="77777777" w:rsidR="0037072A" w:rsidRPr="00322F3B" w:rsidRDefault="0037072A" w:rsidP="0037072A">
      <w:pPr>
        <w:pStyle w:val="paragraph"/>
      </w:pPr>
      <w:r w:rsidRPr="00322F3B">
        <w:tab/>
        <w:t>(a)</w:t>
      </w:r>
      <w:r w:rsidRPr="00322F3B">
        <w:tab/>
        <w:t>if any of the registered emissions units are:</w:t>
      </w:r>
    </w:p>
    <w:p w14:paraId="332B70F0" w14:textId="77777777" w:rsidR="0037072A" w:rsidRPr="00322F3B" w:rsidRDefault="0037072A" w:rsidP="0037072A">
      <w:pPr>
        <w:pStyle w:val="paragraphsub"/>
      </w:pPr>
      <w:r w:rsidRPr="00322F3B">
        <w:tab/>
        <w:t>(ii)</w:t>
      </w:r>
      <w:r w:rsidRPr="00322F3B">
        <w:tab/>
        <w:t xml:space="preserve">eligible international emissions units (within the meaning of the </w:t>
      </w:r>
      <w:r w:rsidRPr="00322F3B">
        <w:rPr>
          <w:i/>
        </w:rPr>
        <w:t>Australian National Registry of Emissions Units Act 2011</w:t>
      </w:r>
      <w:r w:rsidRPr="00322F3B">
        <w:t>); or</w:t>
      </w:r>
    </w:p>
    <w:p w14:paraId="24986814" w14:textId="5FD10681" w:rsidR="0037072A" w:rsidRPr="00322F3B" w:rsidRDefault="0037072A" w:rsidP="0037072A">
      <w:pPr>
        <w:pStyle w:val="paragraphsub"/>
      </w:pPr>
      <w:r w:rsidRPr="00322F3B">
        <w:tab/>
        <w:t>(iii)</w:t>
      </w:r>
      <w:r w:rsidRPr="00322F3B">
        <w:tab/>
      </w:r>
      <w:r w:rsidR="009953FD" w:rsidRPr="009953FD">
        <w:rPr>
          <w:position w:val="6"/>
          <w:sz w:val="16"/>
        </w:rPr>
        <w:t>*</w:t>
      </w:r>
      <w:r w:rsidRPr="00322F3B">
        <w:t>Australian carbon credit units;</w:t>
      </w:r>
      <w:r w:rsidR="00A35751" w:rsidRPr="00322F3B">
        <w:t xml:space="preserve"> or</w:t>
      </w:r>
    </w:p>
    <w:p w14:paraId="05DD8649" w14:textId="47D2C20A" w:rsidR="00A35751" w:rsidRPr="00322F3B" w:rsidRDefault="00A35751" w:rsidP="00A35751">
      <w:pPr>
        <w:pStyle w:val="paragraphsub"/>
      </w:pPr>
      <w:bookmarkStart w:id="858" w:name="_Hlk133245403"/>
      <w:r w:rsidRPr="00322F3B">
        <w:tab/>
        <w:t>(iv)</w:t>
      </w:r>
      <w:r w:rsidRPr="00322F3B">
        <w:tab/>
      </w:r>
      <w:r w:rsidR="009953FD" w:rsidRPr="009953FD">
        <w:rPr>
          <w:position w:val="6"/>
          <w:sz w:val="16"/>
        </w:rPr>
        <w:t>*</w:t>
      </w:r>
      <w:r w:rsidRPr="00322F3B">
        <w:t>safeguard mechanism credit units;</w:t>
      </w:r>
    </w:p>
    <w:bookmarkEnd w:id="858"/>
    <w:p w14:paraId="1E7548C8" w14:textId="0EE99A8C" w:rsidR="0037072A" w:rsidRPr="00322F3B" w:rsidRDefault="0037072A" w:rsidP="0037072A">
      <w:pPr>
        <w:pStyle w:val="paragraph"/>
      </w:pPr>
      <w:r w:rsidRPr="00322F3B">
        <w:tab/>
      </w:r>
      <w:r w:rsidRPr="00322F3B">
        <w:tab/>
        <w:t>you must account for those units on a first</w:t>
      </w:r>
      <w:r w:rsidR="009953FD">
        <w:noBreakHyphen/>
      </w:r>
      <w:r w:rsidRPr="00322F3B">
        <w:t>in first</w:t>
      </w:r>
      <w:r w:rsidR="009953FD">
        <w:noBreakHyphen/>
      </w:r>
      <w:r w:rsidRPr="00322F3B">
        <w:t>out basis; and</w:t>
      </w:r>
    </w:p>
    <w:p w14:paraId="1475E538" w14:textId="0435E8F0" w:rsidR="0037072A" w:rsidRPr="00322F3B" w:rsidRDefault="0037072A" w:rsidP="0037072A">
      <w:pPr>
        <w:pStyle w:val="paragraph"/>
      </w:pPr>
      <w:r w:rsidRPr="00322F3B">
        <w:lastRenderedPageBreak/>
        <w:tab/>
        <w:t>(c)</w:t>
      </w:r>
      <w:r w:rsidRPr="00322F3B">
        <w:tab/>
        <w:t xml:space="preserve">if any of the registered emissions units are </w:t>
      </w:r>
      <w:r w:rsidR="009953FD" w:rsidRPr="009953FD">
        <w:rPr>
          <w:position w:val="6"/>
          <w:sz w:val="16"/>
        </w:rPr>
        <w:t>*</w:t>
      </w:r>
      <w:r w:rsidRPr="00322F3B">
        <w:t xml:space="preserve">Kyoto units that are not eligible international emissions units (within the meaning of the </w:t>
      </w:r>
      <w:r w:rsidRPr="00322F3B">
        <w:rPr>
          <w:i/>
        </w:rPr>
        <w:t>Australian National Registry of Emissions Units Act 2011</w:t>
      </w:r>
      <w:r w:rsidRPr="00322F3B">
        <w:t>)—you must account for those units on a first</w:t>
      </w:r>
      <w:r w:rsidR="009953FD">
        <w:noBreakHyphen/>
      </w:r>
      <w:r w:rsidRPr="00322F3B">
        <w:t>in first</w:t>
      </w:r>
      <w:r w:rsidR="009953FD">
        <w:noBreakHyphen/>
      </w:r>
      <w:r w:rsidRPr="00322F3B">
        <w:t>out basis.</w:t>
      </w:r>
    </w:p>
    <w:p w14:paraId="09E7508A" w14:textId="41414A2F" w:rsidR="0037072A" w:rsidRPr="00322F3B" w:rsidRDefault="0037072A" w:rsidP="0037072A">
      <w:pPr>
        <w:pStyle w:val="ActHead5"/>
      </w:pPr>
      <w:bookmarkStart w:id="859" w:name="_Toc201756250"/>
      <w:r w:rsidRPr="00322F3B">
        <w:rPr>
          <w:rStyle w:val="CharSectno"/>
        </w:rPr>
        <w:t>420</w:t>
      </w:r>
      <w:r w:rsidR="009953FD">
        <w:rPr>
          <w:rStyle w:val="CharSectno"/>
        </w:rPr>
        <w:noBreakHyphen/>
      </w:r>
      <w:r w:rsidRPr="00322F3B">
        <w:rPr>
          <w:rStyle w:val="CharSectno"/>
        </w:rPr>
        <w:t>53</w:t>
      </w:r>
      <w:r w:rsidRPr="00322F3B">
        <w:t xml:space="preserve">  Actual cost method of working out the value of units</w:t>
      </w:r>
      <w:bookmarkEnd w:id="859"/>
    </w:p>
    <w:p w14:paraId="0A0984A5" w14:textId="5823F1E3" w:rsidR="0037072A" w:rsidRPr="00322F3B" w:rsidRDefault="0037072A" w:rsidP="0037072A">
      <w:pPr>
        <w:pStyle w:val="subsection"/>
      </w:pPr>
      <w:r w:rsidRPr="00322F3B">
        <w:tab/>
      </w:r>
      <w:r w:rsidRPr="00322F3B">
        <w:tab/>
        <w:t xml:space="preserve">The </w:t>
      </w:r>
      <w:r w:rsidRPr="00322F3B">
        <w:rPr>
          <w:b/>
          <w:i/>
        </w:rPr>
        <w:t>actual cost method</w:t>
      </w:r>
      <w:r w:rsidRPr="00322F3B">
        <w:t xml:space="preserve"> for working out the value of the </w:t>
      </w:r>
      <w:r w:rsidR="009953FD" w:rsidRPr="009953FD">
        <w:rPr>
          <w:position w:val="6"/>
          <w:sz w:val="16"/>
        </w:rPr>
        <w:t>*</w:t>
      </w:r>
      <w:r w:rsidRPr="00322F3B">
        <w:t xml:space="preserve">registered emissions units you </w:t>
      </w:r>
      <w:r w:rsidR="009953FD" w:rsidRPr="009953FD">
        <w:rPr>
          <w:position w:val="6"/>
          <w:sz w:val="16"/>
        </w:rPr>
        <w:t>*</w:t>
      </w:r>
      <w:r w:rsidRPr="00322F3B">
        <w:t xml:space="preserve">held at the end of the income year means that the value of the units is the </w:t>
      </w:r>
      <w:r w:rsidR="009953FD" w:rsidRPr="009953FD">
        <w:rPr>
          <w:position w:val="6"/>
          <w:sz w:val="16"/>
        </w:rPr>
        <w:t>*</w:t>
      </w:r>
      <w:r w:rsidRPr="00322F3B">
        <w:t>cost of the units, and, for the purposes of the application of this Subdivision to you for the income year, you must not account for any of those units on a first</w:t>
      </w:r>
      <w:r w:rsidR="009953FD">
        <w:noBreakHyphen/>
      </w:r>
      <w:r w:rsidRPr="00322F3B">
        <w:t>in first</w:t>
      </w:r>
      <w:r w:rsidR="009953FD">
        <w:noBreakHyphen/>
      </w:r>
      <w:r w:rsidRPr="00322F3B">
        <w:t>out basis.</w:t>
      </w:r>
    </w:p>
    <w:p w14:paraId="2A325E7F" w14:textId="622F7D3C" w:rsidR="0037072A" w:rsidRPr="00322F3B" w:rsidRDefault="0037072A" w:rsidP="0037072A">
      <w:pPr>
        <w:pStyle w:val="ActHead5"/>
      </w:pPr>
      <w:bookmarkStart w:id="860" w:name="_Toc201756251"/>
      <w:r w:rsidRPr="00322F3B">
        <w:rPr>
          <w:rStyle w:val="CharSectno"/>
        </w:rPr>
        <w:t>420</w:t>
      </w:r>
      <w:r w:rsidR="009953FD">
        <w:rPr>
          <w:rStyle w:val="CharSectno"/>
        </w:rPr>
        <w:noBreakHyphen/>
      </w:r>
      <w:r w:rsidRPr="00322F3B">
        <w:rPr>
          <w:rStyle w:val="CharSectno"/>
        </w:rPr>
        <w:t>54</w:t>
      </w:r>
      <w:r w:rsidRPr="00322F3B">
        <w:t xml:space="preserve">  Market value method of working out the value of units</w:t>
      </w:r>
      <w:bookmarkEnd w:id="860"/>
    </w:p>
    <w:p w14:paraId="695FFC96" w14:textId="65BEA1D6" w:rsidR="0037072A" w:rsidRPr="00322F3B" w:rsidRDefault="0037072A" w:rsidP="0037072A">
      <w:pPr>
        <w:pStyle w:val="subsection"/>
      </w:pPr>
      <w:r w:rsidRPr="00322F3B">
        <w:tab/>
      </w:r>
      <w:r w:rsidRPr="00322F3B">
        <w:tab/>
        <w:t xml:space="preserve">The </w:t>
      </w:r>
      <w:r w:rsidRPr="00322F3B">
        <w:rPr>
          <w:b/>
          <w:i/>
        </w:rPr>
        <w:t>market value method</w:t>
      </w:r>
      <w:r w:rsidRPr="00322F3B">
        <w:t xml:space="preserve"> for working out the value of the </w:t>
      </w:r>
      <w:r w:rsidR="009953FD" w:rsidRPr="009953FD">
        <w:rPr>
          <w:position w:val="6"/>
          <w:sz w:val="16"/>
        </w:rPr>
        <w:t>*</w:t>
      </w:r>
      <w:r w:rsidRPr="00322F3B">
        <w:t xml:space="preserve">registered emissions units you </w:t>
      </w:r>
      <w:r w:rsidR="009953FD" w:rsidRPr="009953FD">
        <w:rPr>
          <w:position w:val="6"/>
          <w:sz w:val="16"/>
        </w:rPr>
        <w:t>*</w:t>
      </w:r>
      <w:r w:rsidRPr="00322F3B">
        <w:t xml:space="preserve">held at the end of the income year means that the value of the units is the </w:t>
      </w:r>
      <w:r w:rsidR="009953FD" w:rsidRPr="009953FD">
        <w:rPr>
          <w:position w:val="6"/>
          <w:sz w:val="16"/>
        </w:rPr>
        <w:t>*</w:t>
      </w:r>
      <w:r w:rsidRPr="00322F3B">
        <w:t>market value of the units at the end of the income year.</w:t>
      </w:r>
    </w:p>
    <w:p w14:paraId="2269E727" w14:textId="0BC121F9" w:rsidR="0037072A" w:rsidRPr="00322F3B" w:rsidRDefault="0037072A" w:rsidP="0037072A">
      <w:pPr>
        <w:pStyle w:val="ActHead5"/>
      </w:pPr>
      <w:bookmarkStart w:id="861" w:name="_Toc201756252"/>
      <w:r w:rsidRPr="00322F3B">
        <w:rPr>
          <w:rStyle w:val="CharSectno"/>
        </w:rPr>
        <w:t>420</w:t>
      </w:r>
      <w:r w:rsidR="009953FD">
        <w:rPr>
          <w:rStyle w:val="CharSectno"/>
        </w:rPr>
        <w:noBreakHyphen/>
      </w:r>
      <w:r w:rsidRPr="00322F3B">
        <w:rPr>
          <w:rStyle w:val="CharSectno"/>
        </w:rPr>
        <w:t>55</w:t>
      </w:r>
      <w:r w:rsidRPr="00322F3B">
        <w:t xml:space="preserve">  Valuation method for first income year at the end of which you held registered emissions units</w:t>
      </w:r>
      <w:bookmarkEnd w:id="861"/>
    </w:p>
    <w:p w14:paraId="53D582C8" w14:textId="77777777" w:rsidR="0037072A" w:rsidRPr="00322F3B" w:rsidRDefault="0037072A" w:rsidP="0037072A">
      <w:pPr>
        <w:pStyle w:val="SubsectionHead"/>
      </w:pPr>
      <w:r w:rsidRPr="00322F3B">
        <w:t>Scope</w:t>
      </w:r>
    </w:p>
    <w:p w14:paraId="410714AA" w14:textId="77777777" w:rsidR="0037072A" w:rsidRPr="00322F3B" w:rsidRDefault="0037072A" w:rsidP="0037072A">
      <w:pPr>
        <w:pStyle w:val="subsection"/>
      </w:pPr>
      <w:r w:rsidRPr="00322F3B">
        <w:tab/>
        <w:t>(1)</w:t>
      </w:r>
      <w:r w:rsidRPr="00322F3B">
        <w:tab/>
        <w:t>This section applies if:</w:t>
      </w:r>
    </w:p>
    <w:p w14:paraId="47B087B6" w14:textId="2FF31098" w:rsidR="0037072A" w:rsidRPr="00322F3B" w:rsidRDefault="0037072A" w:rsidP="0037072A">
      <w:pPr>
        <w:pStyle w:val="paragraph"/>
      </w:pPr>
      <w:r w:rsidRPr="00322F3B">
        <w:tab/>
        <w:t>(a)</w:t>
      </w:r>
      <w:r w:rsidRPr="00322F3B">
        <w:tab/>
        <w:t xml:space="preserve">you </w:t>
      </w:r>
      <w:r w:rsidR="009953FD" w:rsidRPr="009953FD">
        <w:rPr>
          <w:position w:val="6"/>
          <w:sz w:val="16"/>
        </w:rPr>
        <w:t>*</w:t>
      </w:r>
      <w:r w:rsidRPr="00322F3B">
        <w:t xml:space="preserve">held one or more </w:t>
      </w:r>
      <w:r w:rsidR="009953FD" w:rsidRPr="009953FD">
        <w:rPr>
          <w:position w:val="6"/>
          <w:sz w:val="16"/>
        </w:rPr>
        <w:t>*</w:t>
      </w:r>
      <w:r w:rsidRPr="00322F3B">
        <w:t>registered emissions units at the end of an income year; and</w:t>
      </w:r>
    </w:p>
    <w:p w14:paraId="5A5335AB" w14:textId="77777777" w:rsidR="0037072A" w:rsidRPr="00322F3B" w:rsidRDefault="0037072A" w:rsidP="0037072A">
      <w:pPr>
        <w:pStyle w:val="paragraph"/>
      </w:pPr>
      <w:r w:rsidRPr="00322F3B">
        <w:tab/>
        <w:t>(b)</w:t>
      </w:r>
      <w:r w:rsidRPr="00322F3B">
        <w:tab/>
        <w:t>the income year is the first income year at the end of which you held one or more registered emissions units.</w:t>
      </w:r>
    </w:p>
    <w:p w14:paraId="453ED82F" w14:textId="77777777" w:rsidR="0037072A" w:rsidRPr="00322F3B" w:rsidRDefault="0037072A" w:rsidP="0037072A">
      <w:pPr>
        <w:pStyle w:val="SubsectionHead"/>
      </w:pPr>
      <w:r w:rsidRPr="00322F3B">
        <w:t>Choice of method</w:t>
      </w:r>
    </w:p>
    <w:p w14:paraId="16F84E9B" w14:textId="77777777" w:rsidR="0037072A" w:rsidRPr="00322F3B" w:rsidRDefault="0037072A" w:rsidP="0037072A">
      <w:pPr>
        <w:pStyle w:val="subsection"/>
      </w:pPr>
      <w:r w:rsidRPr="00322F3B">
        <w:tab/>
        <w:t>(2)</w:t>
      </w:r>
      <w:r w:rsidRPr="00322F3B">
        <w:tab/>
        <w:t>You may choose one of the following methods:</w:t>
      </w:r>
    </w:p>
    <w:p w14:paraId="4EEC4761" w14:textId="4951C0D6"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FIFO cost method;</w:t>
      </w:r>
    </w:p>
    <w:p w14:paraId="597B417C" w14:textId="52AD94A2" w:rsidR="0037072A" w:rsidRPr="00322F3B" w:rsidRDefault="0037072A" w:rsidP="0037072A">
      <w:pPr>
        <w:pStyle w:val="paragraph"/>
      </w:pPr>
      <w:r w:rsidRPr="00322F3B">
        <w:lastRenderedPageBreak/>
        <w:tab/>
        <w:t>(b)</w:t>
      </w:r>
      <w:r w:rsidRPr="00322F3B">
        <w:tab/>
        <w:t xml:space="preserve">the </w:t>
      </w:r>
      <w:r w:rsidR="009953FD" w:rsidRPr="009953FD">
        <w:rPr>
          <w:position w:val="6"/>
          <w:sz w:val="16"/>
        </w:rPr>
        <w:t>*</w:t>
      </w:r>
      <w:r w:rsidRPr="00322F3B">
        <w:t>actual cost method;</w:t>
      </w:r>
    </w:p>
    <w:p w14:paraId="688C0571" w14:textId="7A2A26DA"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market value method;</w:t>
      </w:r>
    </w:p>
    <w:p w14:paraId="5EB9A042" w14:textId="15E3AB05" w:rsidR="0037072A" w:rsidRPr="00322F3B" w:rsidRDefault="0037072A" w:rsidP="0037072A">
      <w:pPr>
        <w:pStyle w:val="subsection2"/>
      </w:pPr>
      <w:r w:rsidRPr="00322F3B">
        <w:t xml:space="preserve">for working out the </w:t>
      </w:r>
      <w:r w:rsidRPr="00322F3B">
        <w:rPr>
          <w:b/>
          <w:i/>
        </w:rPr>
        <w:t>value</w:t>
      </w:r>
      <w:r w:rsidRPr="00322F3B">
        <w:t xml:space="preserve"> of the </w:t>
      </w:r>
      <w:r w:rsidR="009953FD" w:rsidRPr="009953FD">
        <w:rPr>
          <w:position w:val="6"/>
          <w:sz w:val="16"/>
        </w:rPr>
        <w:t>*</w:t>
      </w:r>
      <w:r w:rsidRPr="00322F3B">
        <w:t xml:space="preserve">registered emissions units you </w:t>
      </w:r>
      <w:r w:rsidR="009953FD" w:rsidRPr="009953FD">
        <w:rPr>
          <w:position w:val="6"/>
          <w:sz w:val="16"/>
        </w:rPr>
        <w:t>*</w:t>
      </w:r>
      <w:r w:rsidRPr="00322F3B">
        <w:t>held at the end of the income year.</w:t>
      </w:r>
    </w:p>
    <w:p w14:paraId="1245E683" w14:textId="77777777" w:rsidR="0037072A" w:rsidRPr="00322F3B" w:rsidRDefault="0037072A" w:rsidP="0037072A">
      <w:pPr>
        <w:pStyle w:val="SubsectionHead"/>
      </w:pPr>
      <w:r w:rsidRPr="00322F3B">
        <w:t>FIFO cost method applies if no choice made</w:t>
      </w:r>
    </w:p>
    <w:p w14:paraId="1EA8DD99" w14:textId="36F8DDFD" w:rsidR="0037072A" w:rsidRPr="00322F3B" w:rsidRDefault="0037072A" w:rsidP="0037072A">
      <w:pPr>
        <w:pStyle w:val="subsection"/>
      </w:pPr>
      <w:r w:rsidRPr="00322F3B">
        <w:tab/>
        <w:t>(3)</w:t>
      </w:r>
      <w:r w:rsidRPr="00322F3B">
        <w:tab/>
        <w:t xml:space="preserve">If you do not make a choice under </w:t>
      </w:r>
      <w:r w:rsidR="00825006" w:rsidRPr="00322F3B">
        <w:t>subsection (</w:t>
      </w:r>
      <w:r w:rsidRPr="00322F3B">
        <w:t xml:space="preserve">2) for the income year, the </w:t>
      </w:r>
      <w:r w:rsidRPr="00322F3B">
        <w:rPr>
          <w:b/>
          <w:i/>
        </w:rPr>
        <w:t>value</w:t>
      </w:r>
      <w:r w:rsidRPr="00322F3B">
        <w:t xml:space="preserve"> of the </w:t>
      </w:r>
      <w:r w:rsidR="009953FD" w:rsidRPr="009953FD">
        <w:rPr>
          <w:position w:val="6"/>
          <w:sz w:val="16"/>
        </w:rPr>
        <w:t>*</w:t>
      </w:r>
      <w:r w:rsidRPr="00322F3B">
        <w:t xml:space="preserve">registered emissions units you </w:t>
      </w:r>
      <w:r w:rsidR="009953FD" w:rsidRPr="009953FD">
        <w:rPr>
          <w:position w:val="6"/>
          <w:sz w:val="16"/>
        </w:rPr>
        <w:t>*</w:t>
      </w:r>
      <w:r w:rsidRPr="00322F3B">
        <w:t xml:space="preserve">held at the end of the income year is worked out using the </w:t>
      </w:r>
      <w:r w:rsidR="009953FD" w:rsidRPr="009953FD">
        <w:rPr>
          <w:position w:val="6"/>
          <w:sz w:val="16"/>
        </w:rPr>
        <w:t>*</w:t>
      </w:r>
      <w:r w:rsidRPr="00322F3B">
        <w:t>FIFO cost method.</w:t>
      </w:r>
    </w:p>
    <w:p w14:paraId="4F49FE4A" w14:textId="77777777" w:rsidR="0037072A" w:rsidRPr="00322F3B" w:rsidRDefault="0037072A" w:rsidP="0037072A">
      <w:pPr>
        <w:pStyle w:val="SubsectionHead"/>
      </w:pPr>
      <w:r w:rsidRPr="00322F3B">
        <w:t>Time for making choice</w:t>
      </w:r>
    </w:p>
    <w:p w14:paraId="64AD3033" w14:textId="4DC48BCB" w:rsidR="0037072A" w:rsidRPr="00322F3B" w:rsidRDefault="0037072A" w:rsidP="0037072A">
      <w:pPr>
        <w:pStyle w:val="subsection"/>
      </w:pPr>
      <w:r w:rsidRPr="00322F3B">
        <w:tab/>
        <w:t>(4)</w:t>
      </w:r>
      <w:r w:rsidRPr="00322F3B">
        <w:tab/>
        <w:t xml:space="preserve">You must make a choice under </w:t>
      </w:r>
      <w:r w:rsidR="00825006" w:rsidRPr="00322F3B">
        <w:t>subsection (</w:t>
      </w:r>
      <w:r w:rsidRPr="00322F3B">
        <w:t xml:space="preserve">2) before you lodge your </w:t>
      </w:r>
      <w:r w:rsidR="009953FD" w:rsidRPr="009953FD">
        <w:rPr>
          <w:position w:val="6"/>
          <w:sz w:val="16"/>
        </w:rPr>
        <w:t>*</w:t>
      </w:r>
      <w:r w:rsidRPr="00322F3B">
        <w:t>income tax return for the income year for which you make the choice.</w:t>
      </w:r>
    </w:p>
    <w:p w14:paraId="631F1421" w14:textId="77777777" w:rsidR="0037072A" w:rsidRPr="00322F3B" w:rsidRDefault="0037072A" w:rsidP="0037072A">
      <w:pPr>
        <w:pStyle w:val="SubsectionHead"/>
      </w:pPr>
      <w:r w:rsidRPr="00322F3B">
        <w:t>No revocation of choice</w:t>
      </w:r>
    </w:p>
    <w:p w14:paraId="3A541CA4" w14:textId="77777777" w:rsidR="0037072A" w:rsidRPr="00322F3B" w:rsidRDefault="0037072A" w:rsidP="0037072A">
      <w:pPr>
        <w:pStyle w:val="subsection"/>
      </w:pPr>
      <w:r w:rsidRPr="00322F3B">
        <w:tab/>
        <w:t>(5)</w:t>
      </w:r>
      <w:r w:rsidRPr="00322F3B">
        <w:tab/>
        <w:t xml:space="preserve">A choice made under </w:t>
      </w:r>
      <w:r w:rsidR="00825006" w:rsidRPr="00322F3B">
        <w:t>subsection (</w:t>
      </w:r>
      <w:r w:rsidRPr="00322F3B">
        <w:t>2) cannot be revoked.</w:t>
      </w:r>
    </w:p>
    <w:p w14:paraId="47DB9393" w14:textId="1F85B970" w:rsidR="0037072A" w:rsidRPr="00322F3B" w:rsidRDefault="0037072A" w:rsidP="0037072A">
      <w:pPr>
        <w:pStyle w:val="ActHead5"/>
      </w:pPr>
      <w:bookmarkStart w:id="862" w:name="_Toc201756253"/>
      <w:r w:rsidRPr="00322F3B">
        <w:rPr>
          <w:rStyle w:val="CharSectno"/>
        </w:rPr>
        <w:t>420</w:t>
      </w:r>
      <w:r w:rsidR="009953FD">
        <w:rPr>
          <w:rStyle w:val="CharSectno"/>
        </w:rPr>
        <w:noBreakHyphen/>
      </w:r>
      <w:r w:rsidRPr="00322F3B">
        <w:rPr>
          <w:rStyle w:val="CharSectno"/>
        </w:rPr>
        <w:t>57</w:t>
      </w:r>
      <w:r w:rsidRPr="00322F3B">
        <w:t xml:space="preserve">  Valuation method for later income years at the end of which you held registered emissions units</w:t>
      </w:r>
      <w:bookmarkEnd w:id="862"/>
    </w:p>
    <w:p w14:paraId="4DB939A1" w14:textId="77777777" w:rsidR="0037072A" w:rsidRPr="00322F3B" w:rsidRDefault="0037072A" w:rsidP="0037072A">
      <w:pPr>
        <w:pStyle w:val="SubsectionHead"/>
      </w:pPr>
      <w:r w:rsidRPr="00322F3B">
        <w:t>Scope</w:t>
      </w:r>
    </w:p>
    <w:p w14:paraId="55E4BD6A" w14:textId="77777777" w:rsidR="0037072A" w:rsidRPr="00322F3B" w:rsidRDefault="0037072A" w:rsidP="0037072A">
      <w:pPr>
        <w:pStyle w:val="subsection"/>
      </w:pPr>
      <w:r w:rsidRPr="00322F3B">
        <w:tab/>
        <w:t>(1)</w:t>
      </w:r>
      <w:r w:rsidRPr="00322F3B">
        <w:tab/>
        <w:t>This section applies if:</w:t>
      </w:r>
    </w:p>
    <w:p w14:paraId="434362E0" w14:textId="320B2E3C" w:rsidR="0037072A" w:rsidRPr="00322F3B" w:rsidRDefault="0037072A" w:rsidP="0037072A">
      <w:pPr>
        <w:pStyle w:val="paragraph"/>
      </w:pPr>
      <w:r w:rsidRPr="00322F3B">
        <w:tab/>
        <w:t>(a)</w:t>
      </w:r>
      <w:r w:rsidRPr="00322F3B">
        <w:tab/>
        <w:t xml:space="preserve">you </w:t>
      </w:r>
      <w:r w:rsidR="009953FD" w:rsidRPr="009953FD">
        <w:rPr>
          <w:position w:val="6"/>
          <w:sz w:val="16"/>
        </w:rPr>
        <w:t>*</w:t>
      </w:r>
      <w:r w:rsidRPr="00322F3B">
        <w:t xml:space="preserve">held one or more </w:t>
      </w:r>
      <w:r w:rsidR="009953FD" w:rsidRPr="009953FD">
        <w:rPr>
          <w:position w:val="6"/>
          <w:sz w:val="16"/>
        </w:rPr>
        <w:t>*</w:t>
      </w:r>
      <w:r w:rsidRPr="00322F3B">
        <w:t xml:space="preserve">registered emissions units at the end of an income year (the </w:t>
      </w:r>
      <w:r w:rsidRPr="00322F3B">
        <w:rPr>
          <w:b/>
          <w:i/>
        </w:rPr>
        <w:t>current income year</w:t>
      </w:r>
      <w:r w:rsidRPr="00322F3B">
        <w:t>); and</w:t>
      </w:r>
    </w:p>
    <w:p w14:paraId="0B34FD46" w14:textId="77777777" w:rsidR="0037072A" w:rsidRPr="00322F3B" w:rsidRDefault="0037072A" w:rsidP="0037072A">
      <w:pPr>
        <w:pStyle w:val="paragraph"/>
      </w:pPr>
      <w:r w:rsidRPr="00322F3B">
        <w:tab/>
        <w:t>(b)</w:t>
      </w:r>
      <w:r w:rsidRPr="00322F3B">
        <w:tab/>
        <w:t>the current income year is not the first income year at the end of which you held one or more registered emissions units.</w:t>
      </w:r>
    </w:p>
    <w:p w14:paraId="0AE52E5D" w14:textId="77777777" w:rsidR="0037072A" w:rsidRPr="00322F3B" w:rsidRDefault="0037072A" w:rsidP="0037072A">
      <w:pPr>
        <w:pStyle w:val="SubsectionHead"/>
      </w:pPr>
      <w:r w:rsidRPr="00322F3B">
        <w:t>Choice of method</w:t>
      </w:r>
    </w:p>
    <w:p w14:paraId="153067A6" w14:textId="77777777" w:rsidR="0037072A" w:rsidRPr="00322F3B" w:rsidRDefault="0037072A" w:rsidP="0037072A">
      <w:pPr>
        <w:pStyle w:val="subsection"/>
      </w:pPr>
      <w:r w:rsidRPr="00322F3B">
        <w:tab/>
        <w:t>(2)</w:t>
      </w:r>
      <w:r w:rsidRPr="00322F3B">
        <w:tab/>
        <w:t>You may choose one of the following methods:</w:t>
      </w:r>
    </w:p>
    <w:p w14:paraId="7D05182D" w14:textId="0E1D337E" w:rsidR="0037072A" w:rsidRPr="00322F3B" w:rsidRDefault="0037072A" w:rsidP="0037072A">
      <w:pPr>
        <w:pStyle w:val="paragraph"/>
      </w:pPr>
      <w:r w:rsidRPr="00322F3B">
        <w:tab/>
        <w:t>(a)</w:t>
      </w:r>
      <w:r w:rsidRPr="00322F3B">
        <w:tab/>
        <w:t xml:space="preserve">the </w:t>
      </w:r>
      <w:r w:rsidR="009953FD" w:rsidRPr="009953FD">
        <w:rPr>
          <w:position w:val="6"/>
          <w:sz w:val="16"/>
        </w:rPr>
        <w:t>*</w:t>
      </w:r>
      <w:r w:rsidRPr="00322F3B">
        <w:t>FIFO cost method;</w:t>
      </w:r>
    </w:p>
    <w:p w14:paraId="477D847D" w14:textId="582FFEAD" w:rsidR="0037072A" w:rsidRPr="00322F3B" w:rsidRDefault="0037072A" w:rsidP="0037072A">
      <w:pPr>
        <w:pStyle w:val="paragraph"/>
      </w:pPr>
      <w:r w:rsidRPr="00322F3B">
        <w:tab/>
        <w:t>(b)</w:t>
      </w:r>
      <w:r w:rsidRPr="00322F3B">
        <w:tab/>
        <w:t xml:space="preserve">the </w:t>
      </w:r>
      <w:r w:rsidR="009953FD" w:rsidRPr="009953FD">
        <w:rPr>
          <w:position w:val="6"/>
          <w:sz w:val="16"/>
        </w:rPr>
        <w:t>*</w:t>
      </w:r>
      <w:r w:rsidRPr="00322F3B">
        <w:t>actual cost method;</w:t>
      </w:r>
    </w:p>
    <w:p w14:paraId="355078EA" w14:textId="6AC6ABB9" w:rsidR="0037072A" w:rsidRPr="00322F3B" w:rsidRDefault="0037072A" w:rsidP="0037072A">
      <w:pPr>
        <w:pStyle w:val="paragraph"/>
      </w:pPr>
      <w:r w:rsidRPr="00322F3B">
        <w:tab/>
        <w:t>(c)</w:t>
      </w:r>
      <w:r w:rsidRPr="00322F3B">
        <w:tab/>
        <w:t xml:space="preserve">the </w:t>
      </w:r>
      <w:r w:rsidR="009953FD" w:rsidRPr="009953FD">
        <w:rPr>
          <w:position w:val="6"/>
          <w:sz w:val="16"/>
        </w:rPr>
        <w:t>*</w:t>
      </w:r>
      <w:r w:rsidRPr="00322F3B">
        <w:t>market value method;</w:t>
      </w:r>
    </w:p>
    <w:p w14:paraId="6B3B8A1D" w14:textId="4DC9D752" w:rsidR="0037072A" w:rsidRPr="00322F3B" w:rsidRDefault="0037072A" w:rsidP="0037072A">
      <w:pPr>
        <w:pStyle w:val="subsection2"/>
      </w:pPr>
      <w:r w:rsidRPr="00322F3B">
        <w:lastRenderedPageBreak/>
        <w:t xml:space="preserve">for working out the </w:t>
      </w:r>
      <w:r w:rsidRPr="00322F3B">
        <w:rPr>
          <w:b/>
          <w:i/>
        </w:rPr>
        <w:t>value</w:t>
      </w:r>
      <w:r w:rsidRPr="00322F3B">
        <w:t xml:space="preserve"> of the </w:t>
      </w:r>
      <w:r w:rsidR="009953FD" w:rsidRPr="009953FD">
        <w:rPr>
          <w:position w:val="6"/>
          <w:sz w:val="16"/>
        </w:rPr>
        <w:t>*</w:t>
      </w:r>
      <w:r w:rsidRPr="00322F3B">
        <w:t xml:space="preserve">registered emissions units you </w:t>
      </w:r>
      <w:r w:rsidR="009953FD" w:rsidRPr="009953FD">
        <w:rPr>
          <w:position w:val="6"/>
          <w:sz w:val="16"/>
        </w:rPr>
        <w:t>*</w:t>
      </w:r>
      <w:r w:rsidRPr="00322F3B">
        <w:t>held at the end of the current income year.</w:t>
      </w:r>
    </w:p>
    <w:p w14:paraId="662E63F5" w14:textId="77777777" w:rsidR="0037072A" w:rsidRPr="00322F3B" w:rsidRDefault="0037072A" w:rsidP="0037072A">
      <w:pPr>
        <w:pStyle w:val="SubsectionHead"/>
      </w:pPr>
      <w:r w:rsidRPr="00322F3B">
        <w:t>Previous method applies if no choice made</w:t>
      </w:r>
    </w:p>
    <w:p w14:paraId="1CBD9DB9" w14:textId="6B670B53" w:rsidR="0037072A" w:rsidRPr="00322F3B" w:rsidRDefault="0037072A" w:rsidP="0037072A">
      <w:pPr>
        <w:pStyle w:val="subsection"/>
      </w:pPr>
      <w:r w:rsidRPr="00322F3B">
        <w:tab/>
        <w:t>(3)</w:t>
      </w:r>
      <w:r w:rsidRPr="00322F3B">
        <w:tab/>
        <w:t xml:space="preserve">If you do not make a choice under </w:t>
      </w:r>
      <w:r w:rsidR="00825006" w:rsidRPr="00322F3B">
        <w:t>subsection (</w:t>
      </w:r>
      <w:r w:rsidRPr="00322F3B">
        <w:t xml:space="preserve">2) for the current income year, the </w:t>
      </w:r>
      <w:r w:rsidRPr="00322F3B">
        <w:rPr>
          <w:b/>
          <w:i/>
        </w:rPr>
        <w:t>value</w:t>
      </w:r>
      <w:r w:rsidRPr="00322F3B">
        <w:t xml:space="preserve"> of the </w:t>
      </w:r>
      <w:r w:rsidR="009953FD" w:rsidRPr="009953FD">
        <w:rPr>
          <w:position w:val="6"/>
          <w:sz w:val="16"/>
        </w:rPr>
        <w:t>*</w:t>
      </w:r>
      <w:r w:rsidRPr="00322F3B">
        <w:t xml:space="preserve">registered emissions units you </w:t>
      </w:r>
      <w:r w:rsidR="009953FD" w:rsidRPr="009953FD">
        <w:rPr>
          <w:position w:val="6"/>
          <w:sz w:val="16"/>
        </w:rPr>
        <w:t>*</w:t>
      </w:r>
      <w:r w:rsidRPr="00322F3B">
        <w:t>held at the end of the current income year is worked out using the method that applied to the most recent income year at the end of which you held one or more registered emissions units.</w:t>
      </w:r>
    </w:p>
    <w:p w14:paraId="31589561" w14:textId="363F21E1" w:rsidR="0037072A" w:rsidRPr="00322F3B" w:rsidRDefault="0037072A" w:rsidP="0037072A">
      <w:pPr>
        <w:pStyle w:val="SubsectionHead"/>
      </w:pPr>
      <w:r w:rsidRPr="00322F3B">
        <w:t>Limitation on choice—before 2015</w:t>
      </w:r>
      <w:r w:rsidR="009953FD">
        <w:noBreakHyphen/>
      </w:r>
      <w:r w:rsidRPr="00322F3B">
        <w:t>16 income year</w:t>
      </w:r>
    </w:p>
    <w:p w14:paraId="2E67758B" w14:textId="32A1E20E" w:rsidR="0037072A" w:rsidRPr="00322F3B" w:rsidRDefault="0037072A" w:rsidP="0037072A">
      <w:pPr>
        <w:pStyle w:val="subsection"/>
      </w:pPr>
      <w:r w:rsidRPr="00322F3B">
        <w:tab/>
        <w:t>(4)</w:t>
      </w:r>
      <w:r w:rsidRPr="00322F3B">
        <w:tab/>
        <w:t>If the current income year is before the 2015</w:t>
      </w:r>
      <w:r w:rsidR="009953FD">
        <w:noBreakHyphen/>
      </w:r>
      <w:r w:rsidRPr="00322F3B">
        <w:t xml:space="preserve">16 income year, you must not make a choice under </w:t>
      </w:r>
      <w:r w:rsidR="00825006" w:rsidRPr="00322F3B">
        <w:t>subsection (</w:t>
      </w:r>
      <w:r w:rsidRPr="00322F3B">
        <w:t>2) for the current income year if you have previously made a choice under that subsection for an earlier income year.</w:t>
      </w:r>
    </w:p>
    <w:p w14:paraId="52151E07" w14:textId="0AC68E8A" w:rsidR="0037072A" w:rsidRPr="00322F3B" w:rsidRDefault="0037072A" w:rsidP="0037072A">
      <w:pPr>
        <w:pStyle w:val="SubsectionHead"/>
      </w:pPr>
      <w:r w:rsidRPr="00322F3B">
        <w:t>Limitation on choice—2015</w:t>
      </w:r>
      <w:r w:rsidR="009953FD">
        <w:noBreakHyphen/>
      </w:r>
      <w:r w:rsidRPr="00322F3B">
        <w:t>16 income year or a later income year</w:t>
      </w:r>
    </w:p>
    <w:p w14:paraId="0F2DC5CB" w14:textId="77777777" w:rsidR="0037072A" w:rsidRPr="00322F3B" w:rsidRDefault="0037072A" w:rsidP="0037072A">
      <w:pPr>
        <w:pStyle w:val="subsection"/>
      </w:pPr>
      <w:r w:rsidRPr="00322F3B">
        <w:tab/>
        <w:t>(5)</w:t>
      </w:r>
      <w:r w:rsidRPr="00322F3B">
        <w:tab/>
        <w:t>If the current income year is:</w:t>
      </w:r>
    </w:p>
    <w:p w14:paraId="6A09A8A7" w14:textId="6B23794C" w:rsidR="0037072A" w:rsidRPr="00322F3B" w:rsidRDefault="0037072A" w:rsidP="0037072A">
      <w:pPr>
        <w:pStyle w:val="paragraph"/>
      </w:pPr>
      <w:r w:rsidRPr="00322F3B">
        <w:tab/>
        <w:t>(a)</w:t>
      </w:r>
      <w:r w:rsidRPr="00322F3B">
        <w:tab/>
        <w:t>the 2015</w:t>
      </w:r>
      <w:r w:rsidR="009953FD">
        <w:noBreakHyphen/>
      </w:r>
      <w:r w:rsidRPr="00322F3B">
        <w:t>16 income year; or</w:t>
      </w:r>
    </w:p>
    <w:p w14:paraId="0F97F972" w14:textId="77777777" w:rsidR="0037072A" w:rsidRPr="00322F3B" w:rsidRDefault="0037072A" w:rsidP="0037072A">
      <w:pPr>
        <w:pStyle w:val="paragraph"/>
      </w:pPr>
      <w:r w:rsidRPr="00322F3B">
        <w:tab/>
        <w:t>(b)</w:t>
      </w:r>
      <w:r w:rsidRPr="00322F3B">
        <w:tab/>
        <w:t>a later income year;</w:t>
      </w:r>
    </w:p>
    <w:p w14:paraId="544937AB" w14:textId="77777777" w:rsidR="0037072A" w:rsidRPr="00322F3B" w:rsidRDefault="0037072A" w:rsidP="0037072A">
      <w:pPr>
        <w:pStyle w:val="subsection2"/>
      </w:pPr>
      <w:r w:rsidRPr="00322F3B">
        <w:t xml:space="preserve">you must not make a choice under </w:t>
      </w:r>
      <w:r w:rsidR="00825006" w:rsidRPr="00322F3B">
        <w:t>subsection (</w:t>
      </w:r>
      <w:r w:rsidRPr="00322F3B">
        <w:t>2) for the current income year unless:</w:t>
      </w:r>
    </w:p>
    <w:p w14:paraId="17E9903D" w14:textId="596C2505" w:rsidR="0037072A" w:rsidRPr="00322F3B" w:rsidRDefault="0037072A" w:rsidP="0037072A">
      <w:pPr>
        <w:pStyle w:val="paragraph"/>
      </w:pPr>
      <w:r w:rsidRPr="00322F3B">
        <w:tab/>
        <w:t>(c)</w:t>
      </w:r>
      <w:r w:rsidRPr="00322F3B">
        <w:tab/>
        <w:t xml:space="preserve">the same method applied for each of the 4 most recent income years at the end of which you </w:t>
      </w:r>
      <w:r w:rsidR="009953FD" w:rsidRPr="009953FD">
        <w:rPr>
          <w:position w:val="6"/>
          <w:sz w:val="16"/>
        </w:rPr>
        <w:t>*</w:t>
      </w:r>
      <w:r w:rsidRPr="00322F3B">
        <w:t xml:space="preserve">held one or more </w:t>
      </w:r>
      <w:r w:rsidR="009953FD" w:rsidRPr="009953FD">
        <w:rPr>
          <w:position w:val="6"/>
          <w:sz w:val="16"/>
        </w:rPr>
        <w:t>*</w:t>
      </w:r>
      <w:r w:rsidRPr="00322F3B">
        <w:t>registered emissions units; and</w:t>
      </w:r>
    </w:p>
    <w:p w14:paraId="764F23F6" w14:textId="77777777" w:rsidR="0037072A" w:rsidRPr="00322F3B" w:rsidRDefault="0037072A" w:rsidP="0037072A">
      <w:pPr>
        <w:pStyle w:val="paragraph"/>
      </w:pPr>
      <w:r w:rsidRPr="00322F3B">
        <w:tab/>
        <w:t>(d)</w:t>
      </w:r>
      <w:r w:rsidRPr="00322F3B">
        <w:tab/>
        <w:t xml:space="preserve">the method mentioned in </w:t>
      </w:r>
      <w:r w:rsidR="00825006" w:rsidRPr="00322F3B">
        <w:t>paragraph (</w:t>
      </w:r>
      <w:r w:rsidRPr="00322F3B">
        <w:t>c) is different from the method to which your choice for the current income year relates.</w:t>
      </w:r>
    </w:p>
    <w:p w14:paraId="55239039" w14:textId="77777777" w:rsidR="0037072A" w:rsidRPr="00322F3B" w:rsidRDefault="0037072A" w:rsidP="0037072A">
      <w:pPr>
        <w:pStyle w:val="SubsectionHead"/>
      </w:pPr>
      <w:r w:rsidRPr="00322F3B">
        <w:t>Limitation on choice—change from FIFO cost method to actual cost method</w:t>
      </w:r>
    </w:p>
    <w:p w14:paraId="5060BE49" w14:textId="28399A2A" w:rsidR="0037072A" w:rsidRPr="00322F3B" w:rsidRDefault="0037072A" w:rsidP="0037072A">
      <w:pPr>
        <w:pStyle w:val="subsection"/>
      </w:pPr>
      <w:r w:rsidRPr="00322F3B">
        <w:tab/>
        <w:t>(6)</w:t>
      </w:r>
      <w:r w:rsidRPr="00322F3B">
        <w:tab/>
        <w:t xml:space="preserve">You must not choose under </w:t>
      </w:r>
      <w:r w:rsidR="00825006" w:rsidRPr="00322F3B">
        <w:t>subsection (</w:t>
      </w:r>
      <w:r w:rsidRPr="00322F3B">
        <w:t xml:space="preserve">2) the </w:t>
      </w:r>
      <w:r w:rsidR="009953FD" w:rsidRPr="009953FD">
        <w:rPr>
          <w:position w:val="6"/>
          <w:sz w:val="16"/>
        </w:rPr>
        <w:t>*</w:t>
      </w:r>
      <w:r w:rsidRPr="00322F3B">
        <w:t xml:space="preserve">actual cost method for the current income year if the </w:t>
      </w:r>
      <w:r w:rsidR="009953FD" w:rsidRPr="009953FD">
        <w:rPr>
          <w:position w:val="6"/>
          <w:sz w:val="16"/>
        </w:rPr>
        <w:t>*</w:t>
      </w:r>
      <w:r w:rsidRPr="00322F3B">
        <w:t xml:space="preserve">FIFO cost method applied for </w:t>
      </w:r>
      <w:r w:rsidRPr="00322F3B">
        <w:lastRenderedPageBreak/>
        <w:t xml:space="preserve">the most recent income year at the end of which you </w:t>
      </w:r>
      <w:r w:rsidR="009953FD" w:rsidRPr="009953FD">
        <w:rPr>
          <w:position w:val="6"/>
          <w:sz w:val="16"/>
        </w:rPr>
        <w:t>*</w:t>
      </w:r>
      <w:r w:rsidRPr="00322F3B">
        <w:t xml:space="preserve">held one or more </w:t>
      </w:r>
      <w:r w:rsidR="009953FD" w:rsidRPr="009953FD">
        <w:rPr>
          <w:position w:val="6"/>
          <w:sz w:val="16"/>
        </w:rPr>
        <w:t>*</w:t>
      </w:r>
      <w:r w:rsidRPr="00322F3B">
        <w:t>registered emissions units.</w:t>
      </w:r>
    </w:p>
    <w:p w14:paraId="2A70DFB8" w14:textId="77777777" w:rsidR="0037072A" w:rsidRPr="00322F3B" w:rsidRDefault="0037072A" w:rsidP="0037072A">
      <w:pPr>
        <w:pStyle w:val="SubsectionHead"/>
      </w:pPr>
      <w:r w:rsidRPr="00322F3B">
        <w:t>Time for making choice</w:t>
      </w:r>
    </w:p>
    <w:p w14:paraId="47437095" w14:textId="482D25C0" w:rsidR="0037072A" w:rsidRPr="00322F3B" w:rsidRDefault="0037072A" w:rsidP="0037072A">
      <w:pPr>
        <w:pStyle w:val="subsection"/>
      </w:pPr>
      <w:r w:rsidRPr="00322F3B">
        <w:tab/>
        <w:t>(7)</w:t>
      </w:r>
      <w:r w:rsidRPr="00322F3B">
        <w:tab/>
        <w:t xml:space="preserve">You must make a choice under </w:t>
      </w:r>
      <w:r w:rsidR="00825006" w:rsidRPr="00322F3B">
        <w:t>subsection (</w:t>
      </w:r>
      <w:r w:rsidRPr="00322F3B">
        <w:t xml:space="preserve">2) before you lodge your </w:t>
      </w:r>
      <w:r w:rsidR="009953FD" w:rsidRPr="009953FD">
        <w:rPr>
          <w:position w:val="6"/>
          <w:sz w:val="16"/>
        </w:rPr>
        <w:t>*</w:t>
      </w:r>
      <w:r w:rsidRPr="00322F3B">
        <w:t>income tax return for the income year for which you make the choice.</w:t>
      </w:r>
    </w:p>
    <w:p w14:paraId="0142DCB3" w14:textId="77777777" w:rsidR="0037072A" w:rsidRPr="00322F3B" w:rsidRDefault="0037072A" w:rsidP="0037072A">
      <w:pPr>
        <w:pStyle w:val="SubsectionHead"/>
      </w:pPr>
      <w:r w:rsidRPr="00322F3B">
        <w:t>No revocation of choice</w:t>
      </w:r>
    </w:p>
    <w:p w14:paraId="7D1966F6" w14:textId="77777777" w:rsidR="0037072A" w:rsidRPr="00322F3B" w:rsidRDefault="0037072A" w:rsidP="0037072A">
      <w:pPr>
        <w:pStyle w:val="subsection"/>
      </w:pPr>
      <w:r w:rsidRPr="00322F3B">
        <w:tab/>
        <w:t>(8)</w:t>
      </w:r>
      <w:r w:rsidRPr="00322F3B">
        <w:tab/>
        <w:t xml:space="preserve">A choice made under </w:t>
      </w:r>
      <w:r w:rsidR="00825006" w:rsidRPr="00322F3B">
        <w:t>subsection (</w:t>
      </w:r>
      <w:r w:rsidRPr="00322F3B">
        <w:t>2) cannot be revoked.</w:t>
      </w:r>
    </w:p>
    <w:p w14:paraId="528FE474" w14:textId="241D6106" w:rsidR="0037072A" w:rsidRPr="00322F3B" w:rsidRDefault="0037072A" w:rsidP="0037072A">
      <w:pPr>
        <w:pStyle w:val="ActHead5"/>
      </w:pPr>
      <w:bookmarkStart w:id="863" w:name="_Toc201756254"/>
      <w:r w:rsidRPr="00322F3B">
        <w:rPr>
          <w:rStyle w:val="CharSectno"/>
        </w:rPr>
        <w:t>420</w:t>
      </w:r>
      <w:r w:rsidR="009953FD">
        <w:rPr>
          <w:rStyle w:val="CharSectno"/>
        </w:rPr>
        <w:noBreakHyphen/>
      </w:r>
      <w:r w:rsidRPr="00322F3B">
        <w:rPr>
          <w:rStyle w:val="CharSectno"/>
        </w:rPr>
        <w:t>60</w:t>
      </w:r>
      <w:r w:rsidRPr="00322F3B">
        <w:t xml:space="preserve">  Cost of registered emissions units</w:t>
      </w:r>
      <w:bookmarkEnd w:id="863"/>
    </w:p>
    <w:p w14:paraId="753C0988" w14:textId="77777777" w:rsidR="0037072A" w:rsidRPr="00322F3B" w:rsidRDefault="0037072A" w:rsidP="0037072A">
      <w:pPr>
        <w:pStyle w:val="SubsectionHead"/>
      </w:pPr>
      <w:r w:rsidRPr="00322F3B">
        <w:t>Australian carbon credit units</w:t>
      </w:r>
    </w:p>
    <w:p w14:paraId="1B46ACFB" w14:textId="0952E3DD" w:rsidR="0037072A" w:rsidRPr="00322F3B" w:rsidRDefault="0037072A" w:rsidP="0037072A">
      <w:pPr>
        <w:pStyle w:val="subsection"/>
      </w:pPr>
      <w:r w:rsidRPr="00322F3B">
        <w:tab/>
        <w:t>(3)</w:t>
      </w:r>
      <w:r w:rsidRPr="00322F3B">
        <w:tab/>
        <w:t xml:space="preserve">If an </w:t>
      </w:r>
      <w:r w:rsidR="009953FD" w:rsidRPr="009953FD">
        <w:rPr>
          <w:position w:val="6"/>
          <w:sz w:val="16"/>
        </w:rPr>
        <w:t>*</w:t>
      </w:r>
      <w:r w:rsidRPr="00322F3B">
        <w:t xml:space="preserve">Australian carbon credit unit was issued to you under the </w:t>
      </w:r>
      <w:r w:rsidRPr="00322F3B">
        <w:rPr>
          <w:i/>
        </w:rPr>
        <w:t>Carbon Credits (Carbon Farming Initiative) Act 2011</w:t>
      </w:r>
      <w:r w:rsidRPr="00322F3B">
        <w:t xml:space="preserve">, the </w:t>
      </w:r>
      <w:r w:rsidRPr="00322F3B">
        <w:rPr>
          <w:b/>
          <w:i/>
        </w:rPr>
        <w:t>cost</w:t>
      </w:r>
      <w:r w:rsidRPr="00322F3B">
        <w:t xml:space="preserve"> of the unit is its </w:t>
      </w:r>
      <w:r w:rsidR="009953FD" w:rsidRPr="009953FD">
        <w:rPr>
          <w:position w:val="6"/>
          <w:sz w:val="16"/>
        </w:rPr>
        <w:t>*</w:t>
      </w:r>
      <w:r w:rsidRPr="00322F3B">
        <w:t xml:space="preserve">market value immediately after you began to </w:t>
      </w:r>
      <w:r w:rsidR="009953FD" w:rsidRPr="009953FD">
        <w:rPr>
          <w:position w:val="6"/>
          <w:sz w:val="16"/>
        </w:rPr>
        <w:t>*</w:t>
      </w:r>
      <w:r w:rsidRPr="00322F3B">
        <w:t>hold the unit.</w:t>
      </w:r>
    </w:p>
    <w:p w14:paraId="0166D55B" w14:textId="77777777" w:rsidR="0037072A" w:rsidRPr="00322F3B" w:rsidRDefault="0037072A" w:rsidP="0037072A">
      <w:pPr>
        <w:pStyle w:val="SubsectionHead"/>
      </w:pPr>
      <w:r w:rsidRPr="00322F3B">
        <w:t>Other registered emissions units</w:t>
      </w:r>
    </w:p>
    <w:p w14:paraId="6113B210" w14:textId="113B64A0" w:rsidR="0037072A" w:rsidRPr="00322F3B" w:rsidRDefault="0037072A" w:rsidP="0037072A">
      <w:pPr>
        <w:pStyle w:val="subsection"/>
      </w:pPr>
      <w:r w:rsidRPr="00322F3B">
        <w:tab/>
        <w:t>(4)</w:t>
      </w:r>
      <w:r w:rsidRPr="00322F3B">
        <w:tab/>
      </w:r>
      <w:r w:rsidR="003938E4" w:rsidRPr="00322F3B">
        <w:t xml:space="preserve">The </w:t>
      </w:r>
      <w:r w:rsidR="003938E4" w:rsidRPr="00322F3B">
        <w:rPr>
          <w:b/>
          <w:i/>
        </w:rPr>
        <w:t>cost</w:t>
      </w:r>
      <w:r w:rsidR="003938E4" w:rsidRPr="00322F3B">
        <w:t xml:space="preserve"> of a </w:t>
      </w:r>
      <w:r w:rsidR="009953FD" w:rsidRPr="009953FD">
        <w:rPr>
          <w:position w:val="6"/>
          <w:sz w:val="16"/>
        </w:rPr>
        <w:t>*</w:t>
      </w:r>
      <w:r w:rsidR="003938E4" w:rsidRPr="00322F3B">
        <w:t xml:space="preserve">registered emissions unit (other than an </w:t>
      </w:r>
      <w:r w:rsidR="009953FD" w:rsidRPr="009953FD">
        <w:rPr>
          <w:position w:val="6"/>
          <w:sz w:val="16"/>
        </w:rPr>
        <w:t>*</w:t>
      </w:r>
      <w:r w:rsidR="003938E4" w:rsidRPr="00322F3B">
        <w:t>Australian carbon credit unit</w:t>
      </w:r>
      <w:r w:rsidR="00953511" w:rsidRPr="00322F3B">
        <w:t xml:space="preserve"> </w:t>
      </w:r>
      <w:r w:rsidR="00FB70F9" w:rsidRPr="00322F3B">
        <w:t xml:space="preserve">to which </w:t>
      </w:r>
      <w:r w:rsidR="00825006" w:rsidRPr="00322F3B">
        <w:t>subsection (</w:t>
      </w:r>
      <w:r w:rsidR="00FB70F9" w:rsidRPr="00322F3B">
        <w:t>3) applies</w:t>
      </w:r>
      <w:r w:rsidR="003938E4" w:rsidRPr="00322F3B">
        <w:t>)</w:t>
      </w:r>
      <w:r w:rsidRPr="00322F3B">
        <w:t xml:space="preserve"> is the total of the expenditure that you:</w:t>
      </w:r>
    </w:p>
    <w:p w14:paraId="4BA2FDE2" w14:textId="64D9AB48" w:rsidR="0037072A" w:rsidRPr="00322F3B" w:rsidRDefault="0037072A" w:rsidP="0037072A">
      <w:pPr>
        <w:pStyle w:val="paragraph"/>
      </w:pPr>
      <w:r w:rsidRPr="00322F3B">
        <w:tab/>
        <w:t>(a)</w:t>
      </w:r>
      <w:r w:rsidRPr="00322F3B">
        <w:tab/>
        <w:t xml:space="preserve">incurred in becoming the </w:t>
      </w:r>
      <w:r w:rsidR="009953FD" w:rsidRPr="009953FD">
        <w:rPr>
          <w:position w:val="6"/>
          <w:sz w:val="16"/>
        </w:rPr>
        <w:t>*</w:t>
      </w:r>
      <w:r w:rsidRPr="00322F3B">
        <w:t>holder of the unit; and</w:t>
      </w:r>
    </w:p>
    <w:p w14:paraId="46F2A5E3" w14:textId="13ECEC96" w:rsidR="0037072A" w:rsidRPr="00322F3B" w:rsidRDefault="0037072A" w:rsidP="0037072A">
      <w:pPr>
        <w:pStyle w:val="paragraph"/>
      </w:pPr>
      <w:r w:rsidRPr="00322F3B">
        <w:tab/>
        <w:t>(b)</w:t>
      </w:r>
      <w:r w:rsidRPr="00322F3B">
        <w:tab/>
        <w:t xml:space="preserve">can deduct under </w:t>
      </w:r>
      <w:r w:rsidR="009953FD">
        <w:t>section 4</w:t>
      </w:r>
      <w:r w:rsidRPr="00322F3B">
        <w:t>20</w:t>
      </w:r>
      <w:r w:rsidR="009953FD">
        <w:noBreakHyphen/>
      </w:r>
      <w:r w:rsidRPr="00322F3B">
        <w:t>15.</w:t>
      </w:r>
    </w:p>
    <w:p w14:paraId="65D2C6AF" w14:textId="0FCB1F5A" w:rsidR="00C74417" w:rsidRPr="00322F3B" w:rsidRDefault="00C74417" w:rsidP="00C74417">
      <w:pPr>
        <w:pStyle w:val="ActHead5"/>
      </w:pPr>
      <w:bookmarkStart w:id="864" w:name="_Toc201756255"/>
      <w:r w:rsidRPr="00322F3B">
        <w:rPr>
          <w:rStyle w:val="CharSectno"/>
        </w:rPr>
        <w:t>420</w:t>
      </w:r>
      <w:r w:rsidR="009953FD">
        <w:rPr>
          <w:rStyle w:val="CharSectno"/>
        </w:rPr>
        <w:noBreakHyphen/>
      </w:r>
      <w:r w:rsidRPr="00322F3B">
        <w:rPr>
          <w:rStyle w:val="CharSectno"/>
        </w:rPr>
        <w:t>62</w:t>
      </w:r>
      <w:r w:rsidRPr="00322F3B">
        <w:t xml:space="preserve">  Primary producer registered emissions units</w:t>
      </w:r>
      <w:bookmarkEnd w:id="864"/>
    </w:p>
    <w:p w14:paraId="621D23E1" w14:textId="554165BC" w:rsidR="00C74417" w:rsidRPr="00322F3B" w:rsidRDefault="00C74417" w:rsidP="00C74417">
      <w:pPr>
        <w:pStyle w:val="subsection"/>
      </w:pPr>
      <w:r w:rsidRPr="00322F3B">
        <w:tab/>
      </w:r>
      <w:r w:rsidRPr="00322F3B">
        <w:tab/>
        <w:t xml:space="preserve">This Subdivision (other than </w:t>
      </w:r>
      <w:r w:rsidR="009953FD">
        <w:t>section 4</w:t>
      </w:r>
      <w:r w:rsidRPr="00322F3B">
        <w:t>20</w:t>
      </w:r>
      <w:r w:rsidR="009953FD">
        <w:noBreakHyphen/>
      </w:r>
      <w:r w:rsidRPr="00322F3B">
        <w:t xml:space="preserve">60) does not apply to you in relation to a </w:t>
      </w:r>
      <w:r w:rsidR="009953FD" w:rsidRPr="009953FD">
        <w:rPr>
          <w:position w:val="6"/>
          <w:sz w:val="16"/>
        </w:rPr>
        <w:t>*</w:t>
      </w:r>
      <w:r w:rsidRPr="00322F3B">
        <w:t>primary producer registered emissions unit.</w:t>
      </w:r>
    </w:p>
    <w:p w14:paraId="12F655B1" w14:textId="671BD29C" w:rsidR="0037072A" w:rsidRPr="00322F3B" w:rsidRDefault="0037072A" w:rsidP="0037072A">
      <w:pPr>
        <w:pStyle w:val="ActHead4"/>
      </w:pPr>
      <w:bookmarkStart w:id="865" w:name="_Toc201756256"/>
      <w:r w:rsidRPr="00322F3B">
        <w:rPr>
          <w:rStyle w:val="CharSubdNo"/>
        </w:rPr>
        <w:lastRenderedPageBreak/>
        <w:t>Subdivision</w:t>
      </w:r>
      <w:r w:rsidR="00825006" w:rsidRPr="00322F3B">
        <w:rPr>
          <w:rStyle w:val="CharSubdNo"/>
        </w:rPr>
        <w:t> </w:t>
      </w:r>
      <w:r w:rsidRPr="00322F3B">
        <w:rPr>
          <w:rStyle w:val="CharSubdNo"/>
        </w:rPr>
        <w:t>420</w:t>
      </w:r>
      <w:r w:rsidR="009953FD">
        <w:rPr>
          <w:rStyle w:val="CharSubdNo"/>
        </w:rPr>
        <w:noBreakHyphen/>
      </w:r>
      <w:r w:rsidRPr="00322F3B">
        <w:rPr>
          <w:rStyle w:val="CharSubdNo"/>
        </w:rPr>
        <w:t>E</w:t>
      </w:r>
      <w:r w:rsidRPr="00322F3B">
        <w:t>—</w:t>
      </w:r>
      <w:r w:rsidRPr="00322F3B">
        <w:rPr>
          <w:rStyle w:val="CharSubdText"/>
        </w:rPr>
        <w:t>Exclusivity of Division</w:t>
      </w:r>
      <w:bookmarkEnd w:id="865"/>
    </w:p>
    <w:p w14:paraId="0F4230CF" w14:textId="77777777" w:rsidR="0037072A" w:rsidRPr="00322F3B" w:rsidRDefault="0037072A" w:rsidP="0037072A">
      <w:pPr>
        <w:pStyle w:val="TofSectsHeading"/>
        <w:keepNext/>
        <w:keepLines/>
      </w:pPr>
      <w:r w:rsidRPr="00322F3B">
        <w:t>Table of sections</w:t>
      </w:r>
    </w:p>
    <w:p w14:paraId="79572FF1" w14:textId="1630C390" w:rsidR="0037072A" w:rsidRPr="00322F3B" w:rsidRDefault="0037072A" w:rsidP="0037072A">
      <w:pPr>
        <w:pStyle w:val="TofSectsSection"/>
      </w:pPr>
      <w:r w:rsidRPr="00322F3B">
        <w:t>420</w:t>
      </w:r>
      <w:r w:rsidR="009953FD">
        <w:noBreakHyphen/>
      </w:r>
      <w:r w:rsidRPr="00322F3B">
        <w:t>65</w:t>
      </w:r>
      <w:r w:rsidRPr="00322F3B">
        <w:tab/>
        <w:t>Exclusivity of deductions etc.</w:t>
      </w:r>
    </w:p>
    <w:p w14:paraId="20D719FA" w14:textId="796B5A64" w:rsidR="0037072A" w:rsidRPr="00322F3B" w:rsidRDefault="0037072A" w:rsidP="0037072A">
      <w:pPr>
        <w:pStyle w:val="TofSectsSection"/>
      </w:pPr>
      <w:r w:rsidRPr="00322F3B">
        <w:t>420</w:t>
      </w:r>
      <w:r w:rsidR="009953FD">
        <w:noBreakHyphen/>
      </w:r>
      <w:r w:rsidRPr="00322F3B">
        <w:t>70</w:t>
      </w:r>
      <w:r w:rsidRPr="00322F3B">
        <w:tab/>
        <w:t>Exclusivity of assessable income etc.</w:t>
      </w:r>
    </w:p>
    <w:p w14:paraId="770C552C" w14:textId="59949BF6" w:rsidR="0037072A" w:rsidRPr="00322F3B" w:rsidRDefault="0037072A" w:rsidP="0037072A">
      <w:pPr>
        <w:pStyle w:val="ActHead5"/>
      </w:pPr>
      <w:bookmarkStart w:id="866" w:name="_Toc201756257"/>
      <w:r w:rsidRPr="00322F3B">
        <w:rPr>
          <w:rStyle w:val="CharSectno"/>
        </w:rPr>
        <w:t>420</w:t>
      </w:r>
      <w:r w:rsidR="009953FD">
        <w:rPr>
          <w:rStyle w:val="CharSectno"/>
        </w:rPr>
        <w:noBreakHyphen/>
      </w:r>
      <w:r w:rsidRPr="00322F3B">
        <w:rPr>
          <w:rStyle w:val="CharSectno"/>
        </w:rPr>
        <w:t>65</w:t>
      </w:r>
      <w:r w:rsidRPr="00322F3B">
        <w:t xml:space="preserve">  Exclusivity of deductions etc.</w:t>
      </w:r>
      <w:bookmarkEnd w:id="866"/>
    </w:p>
    <w:p w14:paraId="2F2C7285" w14:textId="77777777" w:rsidR="0037072A" w:rsidRPr="00322F3B" w:rsidRDefault="0037072A" w:rsidP="0037072A">
      <w:pPr>
        <w:pStyle w:val="SubsectionHead"/>
      </w:pPr>
      <w:r w:rsidRPr="00322F3B">
        <w:t>Expenditure incurred in becoming the holder of a registered emissions unit</w:t>
      </w:r>
    </w:p>
    <w:p w14:paraId="573223C5" w14:textId="6E249357" w:rsidR="0037072A" w:rsidRPr="00322F3B" w:rsidRDefault="0037072A" w:rsidP="0037072A">
      <w:pPr>
        <w:pStyle w:val="subsection"/>
      </w:pPr>
      <w:r w:rsidRPr="00322F3B">
        <w:tab/>
        <w:t>(1)</w:t>
      </w:r>
      <w:r w:rsidRPr="00322F3B">
        <w:tab/>
        <w:t xml:space="preserve">You cannot deduct under any provision of this Act outside this Division any expenditure to the extent that you incur it in becoming the </w:t>
      </w:r>
      <w:r w:rsidR="009953FD" w:rsidRPr="009953FD">
        <w:rPr>
          <w:position w:val="6"/>
          <w:sz w:val="16"/>
        </w:rPr>
        <w:t>*</w:t>
      </w:r>
      <w:r w:rsidRPr="00322F3B">
        <w:t xml:space="preserve">holder of a </w:t>
      </w:r>
      <w:r w:rsidR="009953FD" w:rsidRPr="009953FD">
        <w:rPr>
          <w:position w:val="6"/>
          <w:sz w:val="16"/>
        </w:rPr>
        <w:t>*</w:t>
      </w:r>
      <w:r w:rsidRPr="00322F3B">
        <w:t>registered emissions unit.</w:t>
      </w:r>
    </w:p>
    <w:p w14:paraId="39931309" w14:textId="7F355704" w:rsidR="0037072A" w:rsidRPr="00322F3B" w:rsidRDefault="0037072A" w:rsidP="0037072A">
      <w:pPr>
        <w:pStyle w:val="subsection"/>
      </w:pPr>
      <w:r w:rsidRPr="00322F3B">
        <w:tab/>
        <w:t>(2)</w:t>
      </w:r>
      <w:r w:rsidRPr="00322F3B">
        <w:tab/>
        <w:t xml:space="preserve">To the extent you incur expenditure in becoming the </w:t>
      </w:r>
      <w:r w:rsidR="009953FD" w:rsidRPr="009953FD">
        <w:rPr>
          <w:position w:val="6"/>
          <w:sz w:val="16"/>
        </w:rPr>
        <w:t>*</w:t>
      </w:r>
      <w:r w:rsidRPr="00322F3B">
        <w:t xml:space="preserve">holder of a </w:t>
      </w:r>
      <w:r w:rsidR="009953FD" w:rsidRPr="009953FD">
        <w:rPr>
          <w:position w:val="6"/>
          <w:sz w:val="16"/>
        </w:rPr>
        <w:t>*</w:t>
      </w:r>
      <w:r w:rsidRPr="00322F3B">
        <w:t>registered emissions unit, the expenditure is not to be taken into account in working out:</w:t>
      </w:r>
    </w:p>
    <w:p w14:paraId="5A4E0B45" w14:textId="77777777" w:rsidR="0037072A" w:rsidRPr="00322F3B" w:rsidRDefault="0037072A" w:rsidP="0037072A">
      <w:pPr>
        <w:pStyle w:val="paragraph"/>
      </w:pPr>
      <w:r w:rsidRPr="00322F3B">
        <w:tab/>
        <w:t>(a)</w:t>
      </w:r>
      <w:r w:rsidRPr="00322F3B">
        <w:tab/>
        <w:t>an amount you can deduct; or</w:t>
      </w:r>
    </w:p>
    <w:p w14:paraId="7F134F72" w14:textId="77777777" w:rsidR="0037072A" w:rsidRPr="00322F3B" w:rsidRDefault="0037072A" w:rsidP="0037072A">
      <w:pPr>
        <w:pStyle w:val="paragraph"/>
      </w:pPr>
      <w:r w:rsidRPr="00322F3B">
        <w:tab/>
        <w:t>(b)</w:t>
      </w:r>
      <w:r w:rsidRPr="00322F3B">
        <w:tab/>
        <w:t>an amount included in your assessable income;</w:t>
      </w:r>
    </w:p>
    <w:p w14:paraId="22DBD282" w14:textId="77777777" w:rsidR="0037072A" w:rsidRPr="00322F3B" w:rsidRDefault="0037072A" w:rsidP="0037072A">
      <w:pPr>
        <w:pStyle w:val="subsection2"/>
      </w:pPr>
      <w:r w:rsidRPr="00322F3B">
        <w:t>under any provision of this Act outside this Division.</w:t>
      </w:r>
    </w:p>
    <w:p w14:paraId="66279612" w14:textId="77777777" w:rsidR="0037072A" w:rsidRPr="00322F3B" w:rsidRDefault="0037072A" w:rsidP="0037072A">
      <w:pPr>
        <w:pStyle w:val="SubsectionHead"/>
      </w:pPr>
      <w:r w:rsidRPr="00322F3B">
        <w:t>Australian carbon credit units</w:t>
      </w:r>
    </w:p>
    <w:p w14:paraId="17B5305F" w14:textId="17178B98" w:rsidR="0037072A" w:rsidRPr="00322F3B" w:rsidRDefault="0037072A" w:rsidP="0037072A">
      <w:pPr>
        <w:pStyle w:val="subsection"/>
      </w:pPr>
      <w:r w:rsidRPr="00322F3B">
        <w:tab/>
        <w:t>(4)</w:t>
      </w:r>
      <w:r w:rsidRPr="00322F3B">
        <w:tab/>
      </w:r>
      <w:r w:rsidR="00825006" w:rsidRPr="00322F3B">
        <w:t>Subsections (</w:t>
      </w:r>
      <w:r w:rsidRPr="00322F3B">
        <w:t xml:space="preserve">1) and (2) do not affect the application of a provision of this Act outside this Division to expenditure you incur in becoming the </w:t>
      </w:r>
      <w:r w:rsidR="009953FD" w:rsidRPr="009953FD">
        <w:rPr>
          <w:position w:val="6"/>
          <w:sz w:val="16"/>
        </w:rPr>
        <w:t>*</w:t>
      </w:r>
      <w:r w:rsidRPr="00322F3B">
        <w:t xml:space="preserve">holder of an </w:t>
      </w:r>
      <w:r w:rsidR="009953FD" w:rsidRPr="009953FD">
        <w:rPr>
          <w:position w:val="6"/>
          <w:sz w:val="16"/>
        </w:rPr>
        <w:t>*</w:t>
      </w:r>
      <w:r w:rsidRPr="00322F3B">
        <w:t xml:space="preserve">Australian carbon credit unit issued to you in accordance with the </w:t>
      </w:r>
      <w:r w:rsidRPr="00322F3B">
        <w:rPr>
          <w:i/>
        </w:rPr>
        <w:t xml:space="preserve">Carbon Credits (Carbon Farming Initiative) Act 2011 </w:t>
      </w:r>
      <w:r w:rsidRPr="00322F3B">
        <w:t>if you do not incur the expenditure in preparing or lodging:</w:t>
      </w:r>
    </w:p>
    <w:p w14:paraId="1D0D5B58" w14:textId="77777777" w:rsidR="0037072A" w:rsidRPr="00322F3B" w:rsidRDefault="0037072A" w:rsidP="0037072A">
      <w:pPr>
        <w:pStyle w:val="paragraph"/>
      </w:pPr>
      <w:r w:rsidRPr="00322F3B">
        <w:tab/>
        <w:t>(a)</w:t>
      </w:r>
      <w:r w:rsidRPr="00322F3B">
        <w:tab/>
        <w:t>an application for a certificate of entitlement (within the meaning of that Act); or</w:t>
      </w:r>
    </w:p>
    <w:p w14:paraId="2476069A" w14:textId="77777777" w:rsidR="0037072A" w:rsidRPr="00322F3B" w:rsidRDefault="0037072A" w:rsidP="0037072A">
      <w:pPr>
        <w:pStyle w:val="paragraph"/>
      </w:pPr>
      <w:r w:rsidRPr="00322F3B">
        <w:tab/>
        <w:t>(b)</w:t>
      </w:r>
      <w:r w:rsidRPr="00322F3B">
        <w:tab/>
        <w:t>an offsets report (within the meaning of that Act).</w:t>
      </w:r>
    </w:p>
    <w:p w14:paraId="5EE80E4C" w14:textId="77777777" w:rsidR="0037072A" w:rsidRPr="00322F3B" w:rsidRDefault="0037072A" w:rsidP="0037072A">
      <w:pPr>
        <w:pStyle w:val="subsection"/>
      </w:pPr>
      <w:r w:rsidRPr="00322F3B">
        <w:tab/>
        <w:t>(5)</w:t>
      </w:r>
      <w:r w:rsidRPr="00322F3B">
        <w:tab/>
      </w:r>
      <w:r w:rsidR="00825006" w:rsidRPr="00322F3B">
        <w:t>Subsections (</w:t>
      </w:r>
      <w:r w:rsidRPr="00322F3B">
        <w:t>1) and (2) do not affect the operation of Division</w:t>
      </w:r>
      <w:r w:rsidR="00825006" w:rsidRPr="00322F3B">
        <w:t> </w:t>
      </w:r>
      <w:r w:rsidRPr="00322F3B">
        <w:t>30 (deductions for gifts and contributions).</w:t>
      </w:r>
    </w:p>
    <w:p w14:paraId="077956F9" w14:textId="77777777" w:rsidR="0037072A" w:rsidRPr="00322F3B" w:rsidRDefault="0037072A" w:rsidP="0037072A">
      <w:pPr>
        <w:pStyle w:val="notetext"/>
      </w:pPr>
      <w:r w:rsidRPr="00322F3B">
        <w:lastRenderedPageBreak/>
        <w:t>Note:</w:t>
      </w:r>
      <w:r w:rsidRPr="00322F3B">
        <w:tab/>
        <w:t>If you make a gift or contribution, Division</w:t>
      </w:r>
      <w:r w:rsidR="00825006" w:rsidRPr="00322F3B">
        <w:t> </w:t>
      </w:r>
      <w:r w:rsidRPr="00322F3B">
        <w:t>30 applies in the normal way to determine whether you can deduct the amount of the gift or contribution.</w:t>
      </w:r>
    </w:p>
    <w:p w14:paraId="550A4E5F" w14:textId="77777777" w:rsidR="0037072A" w:rsidRPr="00322F3B" w:rsidRDefault="0037072A" w:rsidP="0037072A">
      <w:pPr>
        <w:pStyle w:val="SubsectionHead"/>
      </w:pPr>
      <w:r w:rsidRPr="00322F3B">
        <w:t>Expenditure incurred in ceasing to hold a registered emissions unit</w:t>
      </w:r>
    </w:p>
    <w:p w14:paraId="076D6A08" w14:textId="4DD2A399" w:rsidR="0037072A" w:rsidRPr="00322F3B" w:rsidRDefault="0037072A" w:rsidP="0037072A">
      <w:pPr>
        <w:pStyle w:val="subsection"/>
      </w:pPr>
      <w:r w:rsidRPr="00322F3B">
        <w:tab/>
        <w:t>(6)</w:t>
      </w:r>
      <w:r w:rsidRPr="00322F3B">
        <w:tab/>
        <w:t xml:space="preserve">You cannot deduct under any provision of this Act outside this Division any expenditure to the extent that you incur it in ceasing to </w:t>
      </w:r>
      <w:r w:rsidR="009953FD" w:rsidRPr="009953FD">
        <w:rPr>
          <w:position w:val="6"/>
          <w:sz w:val="16"/>
        </w:rPr>
        <w:t>*</w:t>
      </w:r>
      <w:r w:rsidRPr="00322F3B">
        <w:t xml:space="preserve">hold a </w:t>
      </w:r>
      <w:r w:rsidR="009953FD" w:rsidRPr="009953FD">
        <w:rPr>
          <w:position w:val="6"/>
          <w:sz w:val="16"/>
        </w:rPr>
        <w:t>*</w:t>
      </w:r>
      <w:r w:rsidRPr="00322F3B">
        <w:t>registered emissions unit.</w:t>
      </w:r>
    </w:p>
    <w:p w14:paraId="0B896E61" w14:textId="77777777" w:rsidR="00C74417" w:rsidRPr="00322F3B" w:rsidRDefault="00C74417" w:rsidP="00C74417">
      <w:pPr>
        <w:pStyle w:val="SubsectionHead"/>
      </w:pPr>
      <w:r w:rsidRPr="00322F3B">
        <w:t>Primary producer registered emissions units</w:t>
      </w:r>
    </w:p>
    <w:p w14:paraId="325C3EEE" w14:textId="77777777" w:rsidR="00C74417" w:rsidRPr="00322F3B" w:rsidRDefault="00C74417" w:rsidP="00C74417">
      <w:pPr>
        <w:pStyle w:val="subsection"/>
      </w:pPr>
      <w:r w:rsidRPr="00322F3B">
        <w:tab/>
        <w:t>(7)</w:t>
      </w:r>
      <w:r w:rsidRPr="00322F3B">
        <w:tab/>
        <w:t>Subsections (1), (2) and (6) do not affect the application of:</w:t>
      </w:r>
    </w:p>
    <w:p w14:paraId="17E6F313" w14:textId="5FF11CDF" w:rsidR="00C74417" w:rsidRPr="00322F3B" w:rsidRDefault="00C74417" w:rsidP="00C74417">
      <w:pPr>
        <w:pStyle w:val="paragraph"/>
      </w:pPr>
      <w:r w:rsidRPr="00322F3B">
        <w:tab/>
        <w:t>(a)</w:t>
      </w:r>
      <w:r w:rsidRPr="00322F3B">
        <w:tab/>
        <w:t>Division 392 (long</w:t>
      </w:r>
      <w:r w:rsidR="009953FD">
        <w:noBreakHyphen/>
      </w:r>
      <w:r w:rsidRPr="00322F3B">
        <w:t>term averaging of primary producers’ tax liability); or</w:t>
      </w:r>
    </w:p>
    <w:p w14:paraId="1207E5BD" w14:textId="77777777" w:rsidR="00C74417" w:rsidRPr="00322F3B" w:rsidRDefault="00C74417" w:rsidP="00C74417">
      <w:pPr>
        <w:pStyle w:val="paragraph"/>
      </w:pPr>
      <w:r w:rsidRPr="00322F3B">
        <w:tab/>
        <w:t>(b)</w:t>
      </w:r>
      <w:r w:rsidRPr="00322F3B">
        <w:tab/>
        <w:t>Division 393 (farm management deposits);</w:t>
      </w:r>
    </w:p>
    <w:p w14:paraId="54054239" w14:textId="67712323" w:rsidR="00C74417" w:rsidRPr="00322F3B" w:rsidRDefault="00C74417" w:rsidP="00C74417">
      <w:pPr>
        <w:pStyle w:val="subsection2"/>
      </w:pPr>
      <w:r w:rsidRPr="00322F3B">
        <w:t xml:space="preserve">to expenditure to the extent that you incur it in becoming the </w:t>
      </w:r>
      <w:r w:rsidR="009953FD" w:rsidRPr="009953FD">
        <w:rPr>
          <w:position w:val="6"/>
          <w:sz w:val="16"/>
        </w:rPr>
        <w:t>*</w:t>
      </w:r>
      <w:r w:rsidRPr="00322F3B">
        <w:t xml:space="preserve">holder of, or ceasing to hold, a </w:t>
      </w:r>
      <w:r w:rsidR="009953FD" w:rsidRPr="009953FD">
        <w:rPr>
          <w:position w:val="6"/>
          <w:sz w:val="16"/>
        </w:rPr>
        <w:t>*</w:t>
      </w:r>
      <w:r w:rsidRPr="00322F3B">
        <w:t>primary producer registered emissions unit.</w:t>
      </w:r>
    </w:p>
    <w:p w14:paraId="68CA783F" w14:textId="15F7AB60" w:rsidR="0037072A" w:rsidRPr="00322F3B" w:rsidRDefault="0037072A" w:rsidP="0037072A">
      <w:pPr>
        <w:pStyle w:val="ActHead5"/>
      </w:pPr>
      <w:bookmarkStart w:id="867" w:name="_Toc201756258"/>
      <w:r w:rsidRPr="00322F3B">
        <w:rPr>
          <w:rStyle w:val="CharSectno"/>
        </w:rPr>
        <w:t>420</w:t>
      </w:r>
      <w:r w:rsidR="009953FD">
        <w:rPr>
          <w:rStyle w:val="CharSectno"/>
        </w:rPr>
        <w:noBreakHyphen/>
      </w:r>
      <w:r w:rsidRPr="00322F3B">
        <w:rPr>
          <w:rStyle w:val="CharSectno"/>
        </w:rPr>
        <w:t>70</w:t>
      </w:r>
      <w:r w:rsidRPr="00322F3B">
        <w:t xml:space="preserve">  Exclusivity of assessable income etc.</w:t>
      </w:r>
      <w:bookmarkEnd w:id="867"/>
    </w:p>
    <w:p w14:paraId="3A73E62C" w14:textId="5D6C4199" w:rsidR="0037072A" w:rsidRPr="00322F3B" w:rsidRDefault="0037072A" w:rsidP="0037072A">
      <w:pPr>
        <w:pStyle w:val="subsection"/>
      </w:pPr>
      <w:r w:rsidRPr="00322F3B">
        <w:tab/>
        <w:t>(1)</w:t>
      </w:r>
      <w:r w:rsidRPr="00322F3B">
        <w:tab/>
        <w:t xml:space="preserve">An amount that you are entitled to receive because you ceased to </w:t>
      </w:r>
      <w:r w:rsidR="009953FD" w:rsidRPr="009953FD">
        <w:rPr>
          <w:position w:val="6"/>
          <w:sz w:val="16"/>
        </w:rPr>
        <w:t>*</w:t>
      </w:r>
      <w:r w:rsidRPr="00322F3B">
        <w:t xml:space="preserve">hold a </w:t>
      </w:r>
      <w:r w:rsidR="009953FD" w:rsidRPr="009953FD">
        <w:rPr>
          <w:position w:val="6"/>
          <w:sz w:val="16"/>
        </w:rPr>
        <w:t>*</w:t>
      </w:r>
      <w:r w:rsidRPr="00322F3B">
        <w:t>registered emissions unit is not to be:</w:t>
      </w:r>
    </w:p>
    <w:p w14:paraId="0B52054C" w14:textId="77777777" w:rsidR="0037072A" w:rsidRPr="00322F3B" w:rsidRDefault="0037072A" w:rsidP="0037072A">
      <w:pPr>
        <w:pStyle w:val="paragraph"/>
      </w:pPr>
      <w:r w:rsidRPr="00322F3B">
        <w:tab/>
        <w:t>(a)</w:t>
      </w:r>
      <w:r w:rsidRPr="00322F3B">
        <w:tab/>
        <w:t>included in your assessable income; or</w:t>
      </w:r>
    </w:p>
    <w:p w14:paraId="64A1E9E2" w14:textId="77777777" w:rsidR="0037072A" w:rsidRPr="00322F3B" w:rsidRDefault="0037072A" w:rsidP="0037072A">
      <w:pPr>
        <w:pStyle w:val="paragraph"/>
      </w:pPr>
      <w:r w:rsidRPr="00322F3B">
        <w:tab/>
        <w:t>(b)</w:t>
      </w:r>
      <w:r w:rsidRPr="00322F3B">
        <w:tab/>
        <w:t>taken into account in working out your assessable income; or</w:t>
      </w:r>
    </w:p>
    <w:p w14:paraId="32966290" w14:textId="77777777" w:rsidR="0037072A" w:rsidRPr="00322F3B" w:rsidRDefault="0037072A" w:rsidP="0037072A">
      <w:pPr>
        <w:pStyle w:val="paragraph"/>
      </w:pPr>
      <w:r w:rsidRPr="00322F3B">
        <w:tab/>
        <w:t>(c)</w:t>
      </w:r>
      <w:r w:rsidRPr="00322F3B">
        <w:tab/>
        <w:t>taken into account in working out an amount you can deduct;</w:t>
      </w:r>
    </w:p>
    <w:p w14:paraId="4E4FF186" w14:textId="77777777" w:rsidR="0037072A" w:rsidRPr="00322F3B" w:rsidRDefault="0037072A" w:rsidP="0037072A">
      <w:pPr>
        <w:pStyle w:val="subsection2"/>
      </w:pPr>
      <w:r w:rsidRPr="00322F3B">
        <w:t>under any provision of this Act outside this Division.</w:t>
      </w:r>
    </w:p>
    <w:p w14:paraId="6BF178E5" w14:textId="77777777" w:rsidR="0037072A" w:rsidRPr="00322F3B" w:rsidRDefault="0037072A" w:rsidP="0037072A">
      <w:pPr>
        <w:pStyle w:val="subsection"/>
      </w:pPr>
      <w:r w:rsidRPr="00322F3B">
        <w:tab/>
        <w:t>(2)</w:t>
      </w:r>
      <w:r w:rsidRPr="00322F3B">
        <w:tab/>
      </w:r>
      <w:r w:rsidR="00825006" w:rsidRPr="00322F3B">
        <w:t>Subsection (</w:t>
      </w:r>
      <w:r w:rsidRPr="00322F3B">
        <w:t>1) does not affect the operation of Division</w:t>
      </w:r>
      <w:r w:rsidR="00825006" w:rsidRPr="00322F3B">
        <w:t> </w:t>
      </w:r>
      <w:r w:rsidRPr="00322F3B">
        <w:t>6 so far as that Division provides for the significance of residence or source for the assessability of ordinary and statutory income.</w:t>
      </w:r>
    </w:p>
    <w:p w14:paraId="29B7D384" w14:textId="77777777" w:rsidR="0037072A" w:rsidRPr="00322F3B" w:rsidRDefault="0037072A" w:rsidP="0037072A">
      <w:pPr>
        <w:pStyle w:val="notetext"/>
      </w:pPr>
      <w:r w:rsidRPr="00322F3B">
        <w:t>Note:</w:t>
      </w:r>
      <w:r w:rsidRPr="00322F3B">
        <w:tab/>
        <w:t>An amount included in your assessable income under this Division may be ordinary or statutory income for the purposes of Division</w:t>
      </w:r>
      <w:r w:rsidR="00825006" w:rsidRPr="00322F3B">
        <w:t> </w:t>
      </w:r>
      <w:r w:rsidRPr="00322F3B">
        <w:t>6.</w:t>
      </w:r>
    </w:p>
    <w:p w14:paraId="0C3A3F34" w14:textId="77777777" w:rsidR="00C74417" w:rsidRPr="00322F3B" w:rsidRDefault="00C74417" w:rsidP="00C74417">
      <w:pPr>
        <w:pStyle w:val="subsection"/>
      </w:pPr>
      <w:r w:rsidRPr="00322F3B">
        <w:tab/>
        <w:t>(3)</w:t>
      </w:r>
      <w:r w:rsidRPr="00322F3B">
        <w:tab/>
        <w:t>Subsections (1) and (4) do not affect the application of:</w:t>
      </w:r>
    </w:p>
    <w:p w14:paraId="319775F9" w14:textId="2619A860" w:rsidR="00C74417" w:rsidRPr="00322F3B" w:rsidRDefault="00C74417" w:rsidP="00C74417">
      <w:pPr>
        <w:pStyle w:val="paragraph"/>
      </w:pPr>
      <w:r w:rsidRPr="00322F3B">
        <w:tab/>
        <w:t>(a)</w:t>
      </w:r>
      <w:r w:rsidRPr="00322F3B">
        <w:tab/>
        <w:t>Division 392 (long</w:t>
      </w:r>
      <w:r w:rsidR="009953FD">
        <w:noBreakHyphen/>
      </w:r>
      <w:r w:rsidRPr="00322F3B">
        <w:t>term averaging of primary producers’ tax liability); or</w:t>
      </w:r>
    </w:p>
    <w:p w14:paraId="1A95A142" w14:textId="77777777" w:rsidR="00C74417" w:rsidRPr="00322F3B" w:rsidRDefault="00C74417" w:rsidP="00C74417">
      <w:pPr>
        <w:pStyle w:val="paragraph"/>
      </w:pPr>
      <w:r w:rsidRPr="00322F3B">
        <w:lastRenderedPageBreak/>
        <w:tab/>
        <w:t>(b)</w:t>
      </w:r>
      <w:r w:rsidRPr="00322F3B">
        <w:tab/>
        <w:t>Division 393 (farm management deposits);</w:t>
      </w:r>
    </w:p>
    <w:p w14:paraId="7958259C" w14:textId="05AC66C8" w:rsidR="00C74417" w:rsidRPr="00322F3B" w:rsidRDefault="00C74417" w:rsidP="00C74417">
      <w:pPr>
        <w:pStyle w:val="subsection2"/>
      </w:pPr>
      <w:r w:rsidRPr="00322F3B">
        <w:t xml:space="preserve">to an amount that you are entitled to receive because you ceased to </w:t>
      </w:r>
      <w:r w:rsidR="009953FD" w:rsidRPr="009953FD">
        <w:rPr>
          <w:position w:val="6"/>
          <w:sz w:val="16"/>
        </w:rPr>
        <w:t>*</w:t>
      </w:r>
      <w:r w:rsidRPr="00322F3B">
        <w:t xml:space="preserve">hold a </w:t>
      </w:r>
      <w:r w:rsidR="009953FD" w:rsidRPr="009953FD">
        <w:rPr>
          <w:position w:val="6"/>
          <w:sz w:val="16"/>
        </w:rPr>
        <w:t>*</w:t>
      </w:r>
      <w:r w:rsidRPr="00322F3B">
        <w:t>primary producer registered emissions unit.</w:t>
      </w:r>
    </w:p>
    <w:p w14:paraId="45A7BA32" w14:textId="77777777" w:rsidR="0037072A" w:rsidRPr="00322F3B" w:rsidRDefault="0037072A" w:rsidP="0037072A">
      <w:pPr>
        <w:pStyle w:val="SubsectionHead"/>
      </w:pPr>
      <w:r w:rsidRPr="00322F3B">
        <w:t>Australian carbon credit units</w:t>
      </w:r>
    </w:p>
    <w:p w14:paraId="4E9EF8FD" w14:textId="26B5C5A7" w:rsidR="0037072A" w:rsidRPr="00322F3B" w:rsidRDefault="0037072A" w:rsidP="0037072A">
      <w:pPr>
        <w:pStyle w:val="subsection"/>
      </w:pPr>
      <w:r w:rsidRPr="00322F3B">
        <w:tab/>
        <w:t>(4)</w:t>
      </w:r>
      <w:r w:rsidRPr="00322F3B">
        <w:tab/>
        <w:t xml:space="preserve">An amount is not to be included in your assessable income under any provision of this Act outside this Division because an </w:t>
      </w:r>
      <w:r w:rsidR="009953FD" w:rsidRPr="009953FD">
        <w:rPr>
          <w:position w:val="6"/>
          <w:sz w:val="16"/>
        </w:rPr>
        <w:t>*</w:t>
      </w:r>
      <w:r w:rsidRPr="00322F3B">
        <w:t xml:space="preserve">Australian carbon credit unit was issued to you in accordance with the </w:t>
      </w:r>
      <w:r w:rsidRPr="00322F3B">
        <w:rPr>
          <w:i/>
        </w:rPr>
        <w:t>Carbon Credits (Carbon Farming Initiative) Act 2011</w:t>
      </w:r>
      <w:r w:rsidRPr="00322F3B">
        <w:t>.</w:t>
      </w:r>
    </w:p>
    <w:p w14:paraId="43C2E02C" w14:textId="2E4DBE41" w:rsidR="0037072A" w:rsidRPr="00322F3B" w:rsidRDefault="0037072A" w:rsidP="0037072A">
      <w:pPr>
        <w:pStyle w:val="notetext"/>
      </w:pPr>
      <w:r w:rsidRPr="00322F3B">
        <w:t>Note 1:</w:t>
      </w:r>
      <w:r w:rsidRPr="00322F3B">
        <w:tab/>
        <w:t>A capital gain or capital loss you make from a registered emissions unit is disregarded (subsection</w:t>
      </w:r>
      <w:r w:rsidR="00825006" w:rsidRPr="00322F3B">
        <w:t> </w:t>
      </w:r>
      <w:r w:rsidRPr="00322F3B">
        <w:t>118</w:t>
      </w:r>
      <w:r w:rsidR="009953FD">
        <w:noBreakHyphen/>
      </w:r>
      <w:r w:rsidRPr="00322F3B">
        <w:t>15(1)).</w:t>
      </w:r>
    </w:p>
    <w:p w14:paraId="261EBECB" w14:textId="4CDCB608" w:rsidR="0037072A" w:rsidRPr="00322F3B" w:rsidRDefault="0037072A" w:rsidP="0037072A">
      <w:pPr>
        <w:pStyle w:val="notetext"/>
      </w:pPr>
      <w:r w:rsidRPr="00322F3B">
        <w:t>Note 2:</w:t>
      </w:r>
      <w:r w:rsidRPr="00322F3B">
        <w:tab/>
        <w:t>A capital gain or capital loss you make from a right to receive an Australian carbon credit unit is disregarded (subsection</w:t>
      </w:r>
      <w:r w:rsidR="00825006" w:rsidRPr="00322F3B">
        <w:t> </w:t>
      </w:r>
      <w:r w:rsidRPr="00322F3B">
        <w:t>118</w:t>
      </w:r>
      <w:r w:rsidR="009953FD">
        <w:noBreakHyphen/>
      </w:r>
      <w:r w:rsidRPr="00322F3B">
        <w:t>15(3)).</w:t>
      </w:r>
    </w:p>
    <w:p w14:paraId="048A3E2D" w14:textId="77777777" w:rsidR="0037072A" w:rsidRPr="00322F3B" w:rsidRDefault="0037072A" w:rsidP="0037072A">
      <w:pPr>
        <w:sectPr w:rsidR="0037072A" w:rsidRPr="00322F3B" w:rsidSect="005B1A3A">
          <w:headerReference w:type="even" r:id="rId72"/>
          <w:headerReference w:type="default" r:id="rId73"/>
          <w:footerReference w:type="even" r:id="rId74"/>
          <w:footerReference w:type="default" r:id="rId75"/>
          <w:headerReference w:type="first" r:id="rId76"/>
          <w:footerReference w:type="first" r:id="rId77"/>
          <w:pgSz w:w="11906" w:h="16838" w:code="9"/>
          <w:pgMar w:top="2268" w:right="2410" w:bottom="3827" w:left="2410" w:header="567" w:footer="3119" w:gutter="0"/>
          <w:pgNumType w:start="1"/>
          <w:cols w:space="708"/>
          <w:docGrid w:linePitch="360"/>
        </w:sectPr>
      </w:pPr>
    </w:p>
    <w:p w14:paraId="46800250" w14:textId="77777777" w:rsidR="0037072A" w:rsidRPr="00322F3B" w:rsidRDefault="0037072A" w:rsidP="0037072A"/>
    <w:sectPr w:rsidR="0037072A" w:rsidRPr="00322F3B" w:rsidSect="005B1A3A">
      <w:headerReference w:type="even" r:id="rId78"/>
      <w:headerReference w:type="default" r:id="rId79"/>
      <w:headerReference w:type="first" r:id="rId80"/>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05A3" w14:textId="77777777" w:rsidR="00195DD6" w:rsidRDefault="00195DD6" w:rsidP="00715914">
      <w:pPr>
        <w:spacing w:line="240" w:lineRule="auto"/>
      </w:pPr>
      <w:r>
        <w:separator/>
      </w:r>
    </w:p>
  </w:endnote>
  <w:endnote w:type="continuationSeparator" w:id="0">
    <w:p w14:paraId="16C50472" w14:textId="77777777" w:rsidR="00195DD6" w:rsidRDefault="00195DD6"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55A0" w14:textId="77777777" w:rsidR="00195DD6" w:rsidRDefault="00195DD6">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F722" w14:textId="77777777" w:rsidR="00195DD6" w:rsidRDefault="00195DD6" w:rsidP="00A524B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7414" w14:textId="77777777" w:rsidR="00195DD6" w:rsidRPr="00ED79B6" w:rsidRDefault="00195DD6" w:rsidP="00A524B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DD06" w14:textId="77777777" w:rsidR="007B78F9" w:rsidRPr="007B3B51" w:rsidRDefault="007B78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B78F9" w:rsidRPr="007B3B51" w14:paraId="1538198C" w14:textId="77777777" w:rsidTr="007B78F9">
      <w:tc>
        <w:tcPr>
          <w:tcW w:w="854" w:type="pct"/>
        </w:tcPr>
        <w:p w14:paraId="4130F4A3" w14:textId="77777777" w:rsidR="007B78F9" w:rsidRPr="007B3B51" w:rsidRDefault="007B78F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E25F9AB" w14:textId="0294C014" w:rsidR="007B78F9" w:rsidRPr="007B3B51" w:rsidRDefault="007B78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1A3A">
            <w:rPr>
              <w:i/>
              <w:noProof/>
              <w:sz w:val="16"/>
              <w:szCs w:val="16"/>
            </w:rPr>
            <w:t>Income Tax Assessment Act 1997</w:t>
          </w:r>
          <w:r w:rsidRPr="007B3B51">
            <w:rPr>
              <w:i/>
              <w:sz w:val="16"/>
              <w:szCs w:val="16"/>
            </w:rPr>
            <w:fldChar w:fldCharType="end"/>
          </w:r>
        </w:p>
      </w:tc>
      <w:tc>
        <w:tcPr>
          <w:tcW w:w="458" w:type="pct"/>
        </w:tcPr>
        <w:p w14:paraId="61E7D08A" w14:textId="77777777" w:rsidR="007B78F9" w:rsidRPr="007B3B51" w:rsidRDefault="007B78F9" w:rsidP="00C94853">
          <w:pPr>
            <w:jc w:val="right"/>
            <w:rPr>
              <w:sz w:val="16"/>
              <w:szCs w:val="16"/>
            </w:rPr>
          </w:pPr>
        </w:p>
      </w:tc>
    </w:tr>
    <w:tr w:rsidR="007B78F9" w:rsidRPr="0055472E" w14:paraId="6396BABB" w14:textId="77777777" w:rsidTr="007B78F9">
      <w:tc>
        <w:tcPr>
          <w:tcW w:w="1498" w:type="pct"/>
          <w:gridSpan w:val="2"/>
        </w:tcPr>
        <w:p w14:paraId="2438DA6A" w14:textId="13C3954D" w:rsidR="007B78F9" w:rsidRPr="0055472E" w:rsidRDefault="007B78F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258</w:t>
          </w:r>
          <w:r w:rsidRPr="0055472E">
            <w:rPr>
              <w:sz w:val="16"/>
              <w:szCs w:val="16"/>
            </w:rPr>
            <w:fldChar w:fldCharType="end"/>
          </w:r>
        </w:p>
      </w:tc>
      <w:tc>
        <w:tcPr>
          <w:tcW w:w="1703" w:type="pct"/>
        </w:tcPr>
        <w:p w14:paraId="341FE415" w14:textId="77777777" w:rsidR="007B78F9" w:rsidRPr="0055472E" w:rsidRDefault="007B78F9" w:rsidP="006D2C4C">
          <w:pPr>
            <w:spacing w:before="120"/>
            <w:rPr>
              <w:sz w:val="16"/>
              <w:szCs w:val="16"/>
            </w:rPr>
          </w:pPr>
        </w:p>
      </w:tc>
      <w:tc>
        <w:tcPr>
          <w:tcW w:w="1799" w:type="pct"/>
          <w:gridSpan w:val="2"/>
        </w:tcPr>
        <w:p w14:paraId="467DCFB9" w14:textId="411EE18C" w:rsidR="007B78F9" w:rsidRPr="0055472E" w:rsidRDefault="007B78F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01/07/2025</w:t>
          </w:r>
          <w:r w:rsidRPr="0055472E">
            <w:rPr>
              <w:sz w:val="16"/>
              <w:szCs w:val="16"/>
            </w:rPr>
            <w:fldChar w:fldCharType="end"/>
          </w:r>
        </w:p>
      </w:tc>
    </w:tr>
  </w:tbl>
  <w:p w14:paraId="0A0C331F" w14:textId="653E36D1" w:rsidR="00195DD6" w:rsidRPr="00A36C83" w:rsidRDefault="00195DD6" w:rsidP="00A36C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F0F8" w14:textId="77777777" w:rsidR="007B78F9" w:rsidRPr="007B3B51" w:rsidRDefault="007B78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7B78F9" w:rsidRPr="007B3B51" w14:paraId="26C377D4" w14:textId="77777777" w:rsidTr="007B78F9">
      <w:tc>
        <w:tcPr>
          <w:tcW w:w="854" w:type="pct"/>
        </w:tcPr>
        <w:p w14:paraId="44AB4A56" w14:textId="77777777" w:rsidR="007B78F9" w:rsidRPr="007B3B51" w:rsidRDefault="007B78F9" w:rsidP="00C94853">
          <w:pPr>
            <w:rPr>
              <w:i/>
              <w:sz w:val="16"/>
              <w:szCs w:val="16"/>
            </w:rPr>
          </w:pPr>
        </w:p>
      </w:tc>
      <w:tc>
        <w:tcPr>
          <w:tcW w:w="3688" w:type="pct"/>
          <w:gridSpan w:val="3"/>
        </w:tcPr>
        <w:p w14:paraId="7A4FA2F9" w14:textId="08FC1317" w:rsidR="007B78F9" w:rsidRPr="007B3B51" w:rsidRDefault="007B78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1A3A">
            <w:rPr>
              <w:i/>
              <w:noProof/>
              <w:sz w:val="16"/>
              <w:szCs w:val="16"/>
            </w:rPr>
            <w:t>Income Tax Assessment Act 1997</w:t>
          </w:r>
          <w:r w:rsidRPr="007B3B51">
            <w:rPr>
              <w:i/>
              <w:sz w:val="16"/>
              <w:szCs w:val="16"/>
            </w:rPr>
            <w:fldChar w:fldCharType="end"/>
          </w:r>
        </w:p>
      </w:tc>
      <w:tc>
        <w:tcPr>
          <w:tcW w:w="458" w:type="pct"/>
        </w:tcPr>
        <w:p w14:paraId="5C2C3393" w14:textId="77777777" w:rsidR="007B78F9" w:rsidRPr="007B3B51" w:rsidRDefault="007B78F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B78F9" w:rsidRPr="00130F37" w14:paraId="3E3C5811" w14:textId="77777777" w:rsidTr="007B78F9">
      <w:tc>
        <w:tcPr>
          <w:tcW w:w="1499" w:type="pct"/>
          <w:gridSpan w:val="2"/>
        </w:tcPr>
        <w:p w14:paraId="33D8C94C" w14:textId="2DA36B4E" w:rsidR="007B78F9" w:rsidRPr="00130F37" w:rsidRDefault="007B78F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258</w:t>
          </w:r>
          <w:r w:rsidRPr="00A02D20">
            <w:rPr>
              <w:sz w:val="16"/>
              <w:szCs w:val="16"/>
            </w:rPr>
            <w:fldChar w:fldCharType="end"/>
          </w:r>
        </w:p>
      </w:tc>
      <w:tc>
        <w:tcPr>
          <w:tcW w:w="1703" w:type="pct"/>
        </w:tcPr>
        <w:p w14:paraId="1EAF34D0" w14:textId="77777777" w:rsidR="007B78F9" w:rsidRPr="00130F37" w:rsidRDefault="007B78F9" w:rsidP="006D2C4C">
          <w:pPr>
            <w:spacing w:before="120"/>
            <w:rPr>
              <w:sz w:val="16"/>
              <w:szCs w:val="16"/>
            </w:rPr>
          </w:pPr>
        </w:p>
      </w:tc>
      <w:tc>
        <w:tcPr>
          <w:tcW w:w="1798" w:type="pct"/>
          <w:gridSpan w:val="2"/>
        </w:tcPr>
        <w:p w14:paraId="4289DEFD" w14:textId="767F8C0B" w:rsidR="007B78F9" w:rsidRPr="00130F37" w:rsidRDefault="007B78F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01/07/2025</w:t>
          </w:r>
          <w:r w:rsidRPr="00A02D20">
            <w:rPr>
              <w:sz w:val="16"/>
              <w:szCs w:val="16"/>
            </w:rPr>
            <w:fldChar w:fldCharType="end"/>
          </w:r>
        </w:p>
      </w:tc>
    </w:tr>
  </w:tbl>
  <w:p w14:paraId="365A2D57" w14:textId="59DC9C74" w:rsidR="00195DD6" w:rsidRPr="00A36C83" w:rsidRDefault="00195DD6" w:rsidP="00A36C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40EA" w14:textId="77777777" w:rsidR="00195DD6" w:rsidRDefault="00195DD6" w:rsidP="00A36C83">
    <w:pPr>
      <w:pStyle w:val="FootnoteText"/>
    </w:pPr>
    <w:r>
      <w:t>_____________________________________</w:t>
    </w:r>
  </w:p>
  <w:p w14:paraId="7BBD2260" w14:textId="77777777" w:rsidR="00195DD6" w:rsidRDefault="00195DD6" w:rsidP="00A36C83">
    <w:pPr>
      <w:pStyle w:val="FootnoteText"/>
      <w:spacing w:after="120"/>
    </w:pPr>
    <w:r w:rsidRPr="00A36C83">
      <w:rPr>
        <w:position w:val="6"/>
        <w:sz w:val="16"/>
      </w:rPr>
      <w:t>*</w:t>
    </w:r>
    <w:r>
      <w:t>To find definitions of asterisked terms, see the Dictionary, starting at section 995-1.</w:t>
    </w:r>
  </w:p>
  <w:p w14:paraId="401E4ED6" w14:textId="77777777" w:rsidR="007B78F9" w:rsidRPr="007B3B51" w:rsidRDefault="007B78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B78F9" w:rsidRPr="007B3B51" w14:paraId="78117D47" w14:textId="77777777" w:rsidTr="007B78F9">
      <w:tc>
        <w:tcPr>
          <w:tcW w:w="854" w:type="pct"/>
        </w:tcPr>
        <w:p w14:paraId="65C3307F" w14:textId="77777777" w:rsidR="007B78F9" w:rsidRPr="007B3B51" w:rsidRDefault="007B78F9"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C28604A" w14:textId="35D734C0" w:rsidR="007B78F9" w:rsidRPr="007B3B51" w:rsidRDefault="007B78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1A3A">
            <w:rPr>
              <w:i/>
              <w:noProof/>
              <w:sz w:val="16"/>
              <w:szCs w:val="16"/>
            </w:rPr>
            <w:t>Income Tax Assessment Act 1997</w:t>
          </w:r>
          <w:r w:rsidRPr="007B3B51">
            <w:rPr>
              <w:i/>
              <w:sz w:val="16"/>
              <w:szCs w:val="16"/>
            </w:rPr>
            <w:fldChar w:fldCharType="end"/>
          </w:r>
        </w:p>
      </w:tc>
      <w:tc>
        <w:tcPr>
          <w:tcW w:w="458" w:type="pct"/>
        </w:tcPr>
        <w:p w14:paraId="0402BCCB" w14:textId="77777777" w:rsidR="007B78F9" w:rsidRPr="007B3B51" w:rsidRDefault="007B78F9" w:rsidP="00C94853">
          <w:pPr>
            <w:jc w:val="right"/>
            <w:rPr>
              <w:sz w:val="16"/>
              <w:szCs w:val="16"/>
            </w:rPr>
          </w:pPr>
        </w:p>
      </w:tc>
    </w:tr>
    <w:tr w:rsidR="007B78F9" w:rsidRPr="0055472E" w14:paraId="3001F10E" w14:textId="77777777" w:rsidTr="007B78F9">
      <w:tc>
        <w:tcPr>
          <w:tcW w:w="1498" w:type="pct"/>
          <w:gridSpan w:val="2"/>
        </w:tcPr>
        <w:p w14:paraId="51FFFC36" w14:textId="412EB004" w:rsidR="007B78F9" w:rsidRPr="0055472E" w:rsidRDefault="007B78F9"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258</w:t>
          </w:r>
          <w:r w:rsidRPr="0055472E">
            <w:rPr>
              <w:sz w:val="16"/>
              <w:szCs w:val="16"/>
            </w:rPr>
            <w:fldChar w:fldCharType="end"/>
          </w:r>
        </w:p>
      </w:tc>
      <w:tc>
        <w:tcPr>
          <w:tcW w:w="1703" w:type="pct"/>
        </w:tcPr>
        <w:p w14:paraId="647B815A" w14:textId="77777777" w:rsidR="007B78F9" w:rsidRPr="0055472E" w:rsidRDefault="007B78F9" w:rsidP="006D2C4C">
          <w:pPr>
            <w:spacing w:before="120"/>
            <w:rPr>
              <w:sz w:val="16"/>
              <w:szCs w:val="16"/>
            </w:rPr>
          </w:pPr>
        </w:p>
      </w:tc>
      <w:tc>
        <w:tcPr>
          <w:tcW w:w="1799" w:type="pct"/>
          <w:gridSpan w:val="2"/>
        </w:tcPr>
        <w:p w14:paraId="711E3C73" w14:textId="512AF534" w:rsidR="007B78F9" w:rsidRPr="0055472E" w:rsidRDefault="007B78F9"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01/07/2025</w:t>
          </w:r>
          <w:r w:rsidRPr="0055472E">
            <w:rPr>
              <w:sz w:val="16"/>
              <w:szCs w:val="16"/>
            </w:rPr>
            <w:fldChar w:fldCharType="end"/>
          </w:r>
        </w:p>
      </w:tc>
    </w:tr>
  </w:tbl>
  <w:p w14:paraId="077074F3" w14:textId="6E013A16" w:rsidR="00195DD6" w:rsidRPr="00A36C83" w:rsidRDefault="00195DD6" w:rsidP="00A36C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CCC3" w14:textId="77777777" w:rsidR="00195DD6" w:rsidRDefault="00195DD6" w:rsidP="00A36C83">
    <w:pPr>
      <w:pStyle w:val="FootnoteText"/>
    </w:pPr>
    <w:r>
      <w:t>_____________________________________</w:t>
    </w:r>
  </w:p>
  <w:p w14:paraId="25F22B9C" w14:textId="77777777" w:rsidR="00195DD6" w:rsidRDefault="00195DD6" w:rsidP="00A36C83">
    <w:pPr>
      <w:pStyle w:val="FootnoteText"/>
      <w:spacing w:after="120"/>
    </w:pPr>
    <w:r w:rsidRPr="00A36C83">
      <w:rPr>
        <w:position w:val="6"/>
        <w:sz w:val="16"/>
      </w:rPr>
      <w:t>*</w:t>
    </w:r>
    <w:r>
      <w:t>To find definitions of asterisked terms, see the Dictionary, starting at section 995-1.</w:t>
    </w:r>
  </w:p>
  <w:p w14:paraId="0E6ED561" w14:textId="77777777" w:rsidR="007B78F9" w:rsidRPr="007B3B51" w:rsidRDefault="007B78F9"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7B78F9" w:rsidRPr="007B3B51" w14:paraId="61D719FF" w14:textId="77777777" w:rsidTr="007B78F9">
      <w:tc>
        <w:tcPr>
          <w:tcW w:w="854" w:type="pct"/>
        </w:tcPr>
        <w:p w14:paraId="4CFC9E63" w14:textId="77777777" w:rsidR="007B78F9" w:rsidRPr="007B3B51" w:rsidRDefault="007B78F9" w:rsidP="00C94853">
          <w:pPr>
            <w:rPr>
              <w:i/>
              <w:sz w:val="16"/>
              <w:szCs w:val="16"/>
            </w:rPr>
          </w:pPr>
        </w:p>
      </w:tc>
      <w:tc>
        <w:tcPr>
          <w:tcW w:w="3688" w:type="pct"/>
          <w:gridSpan w:val="3"/>
        </w:tcPr>
        <w:p w14:paraId="125525FE" w14:textId="194F3401" w:rsidR="007B78F9" w:rsidRPr="007B3B51" w:rsidRDefault="007B78F9"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1A3A">
            <w:rPr>
              <w:i/>
              <w:noProof/>
              <w:sz w:val="16"/>
              <w:szCs w:val="16"/>
            </w:rPr>
            <w:t>Income Tax Assessment Act 1997</w:t>
          </w:r>
          <w:r w:rsidRPr="007B3B51">
            <w:rPr>
              <w:i/>
              <w:sz w:val="16"/>
              <w:szCs w:val="16"/>
            </w:rPr>
            <w:fldChar w:fldCharType="end"/>
          </w:r>
        </w:p>
      </w:tc>
      <w:tc>
        <w:tcPr>
          <w:tcW w:w="458" w:type="pct"/>
        </w:tcPr>
        <w:p w14:paraId="679F3592" w14:textId="77777777" w:rsidR="007B78F9" w:rsidRPr="007B3B51" w:rsidRDefault="007B78F9"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B78F9" w:rsidRPr="00130F37" w14:paraId="6D61AAB9" w14:textId="77777777" w:rsidTr="007B78F9">
      <w:tc>
        <w:tcPr>
          <w:tcW w:w="1499" w:type="pct"/>
          <w:gridSpan w:val="2"/>
        </w:tcPr>
        <w:p w14:paraId="140D446D" w14:textId="6061A222" w:rsidR="007B78F9" w:rsidRPr="00130F37" w:rsidRDefault="007B78F9"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258</w:t>
          </w:r>
          <w:r w:rsidRPr="00A02D20">
            <w:rPr>
              <w:sz w:val="16"/>
              <w:szCs w:val="16"/>
            </w:rPr>
            <w:fldChar w:fldCharType="end"/>
          </w:r>
        </w:p>
      </w:tc>
      <w:tc>
        <w:tcPr>
          <w:tcW w:w="1703" w:type="pct"/>
        </w:tcPr>
        <w:p w14:paraId="5C06B594" w14:textId="77777777" w:rsidR="007B78F9" w:rsidRPr="00130F37" w:rsidRDefault="007B78F9" w:rsidP="006D2C4C">
          <w:pPr>
            <w:spacing w:before="120"/>
            <w:rPr>
              <w:sz w:val="16"/>
              <w:szCs w:val="16"/>
            </w:rPr>
          </w:pPr>
        </w:p>
      </w:tc>
      <w:tc>
        <w:tcPr>
          <w:tcW w:w="1798" w:type="pct"/>
          <w:gridSpan w:val="2"/>
        </w:tcPr>
        <w:p w14:paraId="0870E083" w14:textId="7B7B4BBF" w:rsidR="007B78F9" w:rsidRPr="00130F37" w:rsidRDefault="007B78F9"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01/07/2025</w:t>
          </w:r>
          <w:r w:rsidRPr="00A02D20">
            <w:rPr>
              <w:sz w:val="16"/>
              <w:szCs w:val="16"/>
            </w:rPr>
            <w:fldChar w:fldCharType="end"/>
          </w:r>
        </w:p>
      </w:tc>
    </w:tr>
  </w:tbl>
  <w:p w14:paraId="42788762" w14:textId="483E05BC" w:rsidR="00195DD6" w:rsidRPr="00A36C83" w:rsidRDefault="00195DD6" w:rsidP="00A36C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AE6D" w14:textId="77777777" w:rsidR="00195DD6" w:rsidRDefault="00195DD6" w:rsidP="00115090">
    <w:pPr>
      <w:pStyle w:val="FootnoteText"/>
      <w:rPr>
        <w:position w:val="10"/>
        <w:sz w:val="16"/>
      </w:rPr>
    </w:pPr>
    <w:r>
      <w:rPr>
        <w:position w:val="10"/>
        <w:sz w:val="16"/>
      </w:rPr>
      <w:t>_____________________________________</w:t>
    </w:r>
  </w:p>
  <w:p w14:paraId="6CF2710C" w14:textId="77777777" w:rsidR="00195DD6" w:rsidRDefault="00195DD6" w:rsidP="00115090">
    <w:pPr>
      <w:pStyle w:val="FootnoteText"/>
      <w:spacing w:after="120"/>
    </w:pPr>
    <w:r>
      <w:rPr>
        <w:position w:val="8"/>
      </w:rPr>
      <w:t>*</w:t>
    </w:r>
    <w:r>
      <w:t>To find definitions of asterisked terms, see the Dictionary, starting at section 995-1.</w:t>
    </w:r>
  </w:p>
  <w:p w14:paraId="2BE7D751" w14:textId="77777777" w:rsidR="00195DD6" w:rsidRPr="002A5BF5" w:rsidRDefault="00195DD6" w:rsidP="00115090">
    <w:pPr>
      <w:pBdr>
        <w:top w:val="single" w:sz="6" w:space="1" w:color="auto"/>
      </w:pBdr>
      <w:rPr>
        <w:sz w:val="18"/>
        <w:szCs w:val="18"/>
      </w:rPr>
    </w:pPr>
  </w:p>
  <w:p w14:paraId="783BFEF0" w14:textId="1373F65A" w:rsidR="00195DD6" w:rsidRDefault="00195DD6" w:rsidP="00115090">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B78F9">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482</w:t>
    </w:r>
    <w:r w:rsidRPr="002A5BF5">
      <w:rPr>
        <w:i/>
      </w:rPr>
      <w:fldChar w:fldCharType="end"/>
    </w:r>
  </w:p>
  <w:p w14:paraId="30B02617" w14:textId="77777777" w:rsidR="00195DD6" w:rsidRPr="007232B9" w:rsidRDefault="00195DD6" w:rsidP="00115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56EE" w14:textId="77777777" w:rsidR="00195DD6" w:rsidRDefault="00195DD6" w:rsidP="00715914">
      <w:pPr>
        <w:spacing w:line="240" w:lineRule="auto"/>
      </w:pPr>
      <w:r>
        <w:separator/>
      </w:r>
    </w:p>
  </w:footnote>
  <w:footnote w:type="continuationSeparator" w:id="0">
    <w:p w14:paraId="6D4864D5" w14:textId="77777777" w:rsidR="00195DD6" w:rsidRDefault="00195DD6"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C998" w14:textId="77777777" w:rsidR="00195DD6" w:rsidRDefault="00195DD6" w:rsidP="00A524BC">
    <w:pPr>
      <w:pStyle w:val="Header"/>
      <w:pBdr>
        <w:bottom w:val="single" w:sz="6" w:space="1" w:color="auto"/>
      </w:pBdr>
    </w:pPr>
  </w:p>
  <w:p w14:paraId="10598BC3" w14:textId="77777777" w:rsidR="00195DD6" w:rsidRDefault="00195DD6" w:rsidP="00A524BC">
    <w:pPr>
      <w:pStyle w:val="Header"/>
      <w:pBdr>
        <w:bottom w:val="single" w:sz="6" w:space="1" w:color="auto"/>
      </w:pBdr>
    </w:pPr>
  </w:p>
  <w:p w14:paraId="56536C83" w14:textId="77777777" w:rsidR="00195DD6" w:rsidRPr="001E77D2" w:rsidRDefault="00195DD6" w:rsidP="00A524B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3AB9" w14:textId="77777777" w:rsidR="00195DD6" w:rsidRDefault="00195DD6" w:rsidP="00A524BC">
    <w:pPr>
      <w:pStyle w:val="Header"/>
      <w:pBdr>
        <w:bottom w:val="single" w:sz="4" w:space="1" w:color="auto"/>
      </w:pBdr>
    </w:pPr>
  </w:p>
  <w:p w14:paraId="262D9F6E" w14:textId="77777777" w:rsidR="00195DD6" w:rsidRDefault="00195DD6" w:rsidP="00A524BC">
    <w:pPr>
      <w:pStyle w:val="Header"/>
      <w:pBdr>
        <w:bottom w:val="single" w:sz="4" w:space="1" w:color="auto"/>
      </w:pBdr>
    </w:pPr>
  </w:p>
  <w:p w14:paraId="3F49F8BB" w14:textId="77777777" w:rsidR="00195DD6" w:rsidRPr="001E77D2" w:rsidRDefault="00195DD6" w:rsidP="00A524B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A208" w14:textId="77777777" w:rsidR="00195DD6" w:rsidRPr="005F1388" w:rsidRDefault="00195DD6" w:rsidP="00A524B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8246" w14:textId="77777777" w:rsidR="00195DD6" w:rsidRPr="00ED79B6" w:rsidRDefault="00195DD6" w:rsidP="00387E68">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F9F4" w14:textId="77777777" w:rsidR="00195DD6" w:rsidRPr="00ED79B6" w:rsidRDefault="00195DD6" w:rsidP="00387E68">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C3B3" w14:textId="77777777" w:rsidR="00195DD6" w:rsidRPr="00ED79B6" w:rsidRDefault="00195DD6" w:rsidP="0011509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C1F5" w14:textId="33DEA98D" w:rsidR="00195DD6" w:rsidRPr="00FF4C0F" w:rsidRDefault="00195DD6" w:rsidP="0011509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5B1A3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5B1A3A">
      <w:rPr>
        <w:noProof/>
        <w:sz w:val="20"/>
      </w:rPr>
      <w:t>Specialist liability rules</w:t>
    </w:r>
    <w:r w:rsidRPr="00FF4C0F">
      <w:rPr>
        <w:sz w:val="20"/>
      </w:rPr>
      <w:fldChar w:fldCharType="end"/>
    </w:r>
  </w:p>
  <w:p w14:paraId="3785A2AF" w14:textId="7D88A7E7" w:rsidR="00195DD6" w:rsidRPr="00FF4C0F" w:rsidRDefault="00195DD6" w:rsidP="0011509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5B1A3A">
      <w:rPr>
        <w:b/>
        <w:noProof/>
        <w:sz w:val="20"/>
      </w:rPr>
      <w:t>Part 3-45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5B1A3A">
      <w:rPr>
        <w:noProof/>
        <w:sz w:val="20"/>
      </w:rPr>
      <w:t>Rules for particular industries and occupations</w:t>
    </w:r>
    <w:r w:rsidRPr="00FF4C0F">
      <w:rPr>
        <w:sz w:val="20"/>
      </w:rPr>
      <w:fldChar w:fldCharType="end"/>
    </w:r>
  </w:p>
  <w:p w14:paraId="1CBED36A" w14:textId="07B46507" w:rsidR="00195DD6" w:rsidRPr="00FF4C0F" w:rsidRDefault="00195DD6" w:rsidP="0011509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5B1A3A">
      <w:rPr>
        <w:b/>
        <w:noProof/>
        <w:sz w:val="20"/>
      </w:rPr>
      <w:t>Division 328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5B1A3A">
      <w:rPr>
        <w:noProof/>
        <w:sz w:val="20"/>
      </w:rPr>
      <w:t>Small business entities</w:t>
    </w:r>
    <w:r w:rsidRPr="00FF4C0F">
      <w:rPr>
        <w:sz w:val="20"/>
      </w:rPr>
      <w:fldChar w:fldCharType="end"/>
    </w:r>
  </w:p>
  <w:p w14:paraId="5FC15A0E" w14:textId="77777777" w:rsidR="00195DD6" w:rsidRPr="00E140E4" w:rsidRDefault="00195DD6" w:rsidP="00115090">
    <w:pPr>
      <w:keepNext/>
    </w:pPr>
  </w:p>
  <w:p w14:paraId="17A8AF0B" w14:textId="0F816156" w:rsidR="00195DD6" w:rsidRPr="00B40A8B" w:rsidRDefault="00195DD6" w:rsidP="00115090">
    <w:pPr>
      <w:keepNext/>
      <w:rPr>
        <w:b/>
        <w:sz w:val="24"/>
      </w:rPr>
    </w:pPr>
    <w:r w:rsidRPr="00B40A8B">
      <w:rPr>
        <w:sz w:val="24"/>
      </w:rPr>
      <w:t xml:space="preserve">Section </w:t>
    </w:r>
    <w:r w:rsidRPr="00B40A8B">
      <w:rPr>
        <w:sz w:val="24"/>
      </w:rPr>
      <w:fldChar w:fldCharType="begin"/>
    </w:r>
    <w:r w:rsidRPr="00B40A8B">
      <w:rPr>
        <w:sz w:val="24"/>
      </w:rPr>
      <w:instrText xml:space="preserve"> STYLEREF  CharSectno  \* CHARFORMAT </w:instrText>
    </w:r>
    <w:r w:rsidRPr="00B40A8B">
      <w:rPr>
        <w:sz w:val="24"/>
      </w:rPr>
      <w:fldChar w:fldCharType="separate"/>
    </w:r>
    <w:r w:rsidR="005B1A3A">
      <w:rPr>
        <w:noProof/>
        <w:sz w:val="24"/>
      </w:rPr>
      <w:t>328-10</w:t>
    </w:r>
    <w:r w:rsidRPr="00B40A8B">
      <w:rPr>
        <w:noProof/>
        <w:sz w:val="24"/>
      </w:rPr>
      <w:fldChar w:fldCharType="end"/>
    </w:r>
  </w:p>
  <w:p w14:paraId="3D4FF850" w14:textId="77777777" w:rsidR="00195DD6" w:rsidRPr="00E140E4" w:rsidRDefault="00195DD6" w:rsidP="00115090">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E79A" w14:textId="5D6A426F" w:rsidR="00195DD6" w:rsidRPr="00FF4C0F" w:rsidRDefault="00195DD6" w:rsidP="00115090">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5B1A3A">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5B1A3A">
      <w:rPr>
        <w:b/>
        <w:noProof/>
        <w:sz w:val="20"/>
      </w:rPr>
      <w:t>Chapter 3</w:t>
    </w:r>
    <w:r w:rsidRPr="00FF4C0F">
      <w:rPr>
        <w:sz w:val="20"/>
      </w:rPr>
      <w:fldChar w:fldCharType="end"/>
    </w:r>
  </w:p>
  <w:p w14:paraId="164FE201" w14:textId="47946F79" w:rsidR="00195DD6" w:rsidRPr="00FF4C0F" w:rsidRDefault="00195DD6">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5B1A3A">
      <w:rPr>
        <w:noProof/>
        <w:sz w:val="20"/>
      </w:rPr>
      <w:t>Rules for particular industries and occupations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5B1A3A">
      <w:rPr>
        <w:b/>
        <w:noProof/>
        <w:sz w:val="20"/>
      </w:rPr>
      <w:t>Part 3-45</w:t>
    </w:r>
    <w:r w:rsidRPr="00FF4C0F">
      <w:rPr>
        <w:sz w:val="20"/>
      </w:rPr>
      <w:fldChar w:fldCharType="end"/>
    </w:r>
  </w:p>
  <w:p w14:paraId="119DF8CA" w14:textId="7FE15B00" w:rsidR="00195DD6" w:rsidRPr="00FF4C0F" w:rsidRDefault="00195DD6">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5B1A3A">
      <w:rPr>
        <w:noProof/>
        <w:sz w:val="20"/>
      </w:rPr>
      <w:t>Small business entities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5B1A3A">
      <w:rPr>
        <w:b/>
        <w:noProof/>
        <w:sz w:val="20"/>
      </w:rPr>
      <w:t>Division 328</w:t>
    </w:r>
    <w:r w:rsidRPr="00FF4C0F">
      <w:rPr>
        <w:sz w:val="20"/>
      </w:rPr>
      <w:fldChar w:fldCharType="end"/>
    </w:r>
  </w:p>
  <w:p w14:paraId="745E083D" w14:textId="77777777" w:rsidR="00195DD6" w:rsidRPr="00E140E4" w:rsidRDefault="00195DD6">
    <w:pPr>
      <w:keepNext/>
      <w:jc w:val="right"/>
      <w:rPr>
        <w:sz w:val="24"/>
      </w:rPr>
    </w:pPr>
  </w:p>
  <w:p w14:paraId="566F0877" w14:textId="0968D597" w:rsidR="00195DD6" w:rsidRPr="00B40A8B" w:rsidRDefault="00195DD6">
    <w:pPr>
      <w:keepNext/>
      <w:jc w:val="right"/>
      <w:rPr>
        <w:sz w:val="24"/>
      </w:rPr>
    </w:pPr>
    <w:r w:rsidRPr="00B40A8B">
      <w:rPr>
        <w:sz w:val="24"/>
      </w:rPr>
      <w:t xml:space="preserve">Section </w:t>
    </w:r>
    <w:r w:rsidRPr="00B40A8B">
      <w:rPr>
        <w:sz w:val="24"/>
      </w:rPr>
      <w:fldChar w:fldCharType="begin"/>
    </w:r>
    <w:r w:rsidRPr="00B40A8B">
      <w:rPr>
        <w:sz w:val="24"/>
      </w:rPr>
      <w:instrText xml:space="preserve"> STYLEREF  CharSectno  \* CHARFORMAT </w:instrText>
    </w:r>
    <w:r w:rsidRPr="00B40A8B">
      <w:rPr>
        <w:sz w:val="24"/>
      </w:rPr>
      <w:fldChar w:fldCharType="separate"/>
    </w:r>
    <w:r w:rsidR="005B1A3A">
      <w:rPr>
        <w:noProof/>
        <w:sz w:val="24"/>
      </w:rPr>
      <w:t>328-10</w:t>
    </w:r>
    <w:r w:rsidRPr="00B40A8B">
      <w:rPr>
        <w:sz w:val="24"/>
      </w:rPr>
      <w:fldChar w:fldCharType="end"/>
    </w:r>
  </w:p>
  <w:p w14:paraId="7CA4A441" w14:textId="77777777" w:rsidR="00195DD6" w:rsidRPr="008C6D62" w:rsidRDefault="00195DD6">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E201" w14:textId="77777777" w:rsidR="00195DD6" w:rsidRPr="008C6D62" w:rsidRDefault="00195DD6">
    <w:pPr>
      <w:keepNext/>
      <w:jc w:val="right"/>
      <w:rPr>
        <w:sz w:val="20"/>
      </w:rPr>
    </w:pPr>
  </w:p>
  <w:p w14:paraId="79D4364C" w14:textId="77777777" w:rsidR="00195DD6" w:rsidRPr="008C6D62" w:rsidRDefault="00195DD6">
    <w:pPr>
      <w:keepNext/>
      <w:jc w:val="right"/>
      <w:rPr>
        <w:sz w:val="20"/>
      </w:rPr>
    </w:pPr>
  </w:p>
  <w:p w14:paraId="5D33FE37" w14:textId="77777777" w:rsidR="00195DD6" w:rsidRPr="008C6D62" w:rsidRDefault="00195DD6">
    <w:pPr>
      <w:keepNext/>
      <w:jc w:val="right"/>
      <w:rPr>
        <w:sz w:val="20"/>
      </w:rPr>
    </w:pPr>
  </w:p>
  <w:p w14:paraId="2EAC6085" w14:textId="77777777" w:rsidR="00195DD6" w:rsidRPr="00E140E4" w:rsidRDefault="00195DD6">
    <w:pPr>
      <w:keepNext/>
      <w:jc w:val="right"/>
      <w:rPr>
        <w:sz w:val="24"/>
      </w:rPr>
    </w:pPr>
  </w:p>
  <w:p w14:paraId="25FF8E4F" w14:textId="77777777" w:rsidR="00195DD6" w:rsidRPr="00E140E4" w:rsidRDefault="00195DD6">
    <w:pPr>
      <w:keepNext/>
      <w:jc w:val="right"/>
      <w:rPr>
        <w:sz w:val="24"/>
      </w:rPr>
    </w:pPr>
  </w:p>
  <w:p w14:paraId="580324D2" w14:textId="77777777" w:rsidR="00195DD6" w:rsidRPr="008C6D62" w:rsidRDefault="00195DD6">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F064" w14:textId="77777777" w:rsidR="00195DD6" w:rsidRDefault="00195DD6">
    <w:pPr>
      <w:jc w:val="right"/>
    </w:pPr>
  </w:p>
  <w:p w14:paraId="414B1FA5" w14:textId="77777777" w:rsidR="00195DD6" w:rsidRDefault="00195DD6">
    <w:pPr>
      <w:jc w:val="right"/>
      <w:rPr>
        <w:i/>
      </w:rPr>
    </w:pPr>
  </w:p>
  <w:p w14:paraId="7A09C565" w14:textId="77777777" w:rsidR="00195DD6" w:rsidRDefault="00195DD6">
    <w:pPr>
      <w:jc w:val="right"/>
    </w:pPr>
  </w:p>
  <w:p w14:paraId="63E6A654" w14:textId="77777777" w:rsidR="00195DD6" w:rsidRDefault="00195DD6">
    <w:pPr>
      <w:jc w:val="right"/>
      <w:rPr>
        <w:sz w:val="24"/>
      </w:rPr>
    </w:pPr>
  </w:p>
  <w:p w14:paraId="2287E16C" w14:textId="77777777" w:rsidR="00195DD6" w:rsidRDefault="00195DD6">
    <w:pPr>
      <w:pBdr>
        <w:bottom w:val="single" w:sz="12" w:space="1" w:color="auto"/>
      </w:pBdr>
      <w:jc w:val="right"/>
      <w:rPr>
        <w:i/>
        <w:sz w:val="24"/>
      </w:rPr>
    </w:pPr>
  </w:p>
  <w:p w14:paraId="51DFBE35" w14:textId="77777777" w:rsidR="00195DD6" w:rsidRDefault="00195DD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AA46" w14:textId="77777777" w:rsidR="00195DD6" w:rsidRDefault="00195DD6">
    <w:pPr>
      <w:jc w:val="right"/>
      <w:rPr>
        <w:b/>
      </w:rPr>
    </w:pPr>
  </w:p>
  <w:p w14:paraId="0DA70CAF" w14:textId="77777777" w:rsidR="00195DD6" w:rsidRDefault="00195DD6">
    <w:pPr>
      <w:jc w:val="right"/>
      <w:rPr>
        <w:b/>
        <w:i/>
      </w:rPr>
    </w:pPr>
  </w:p>
  <w:p w14:paraId="5C9E5377" w14:textId="77777777" w:rsidR="00195DD6" w:rsidRDefault="00195DD6">
    <w:pPr>
      <w:jc w:val="right"/>
    </w:pPr>
  </w:p>
  <w:p w14:paraId="40F4D76B" w14:textId="77777777" w:rsidR="00195DD6" w:rsidRDefault="00195DD6">
    <w:pPr>
      <w:jc w:val="right"/>
      <w:rPr>
        <w:b/>
        <w:sz w:val="24"/>
      </w:rPr>
    </w:pPr>
  </w:p>
  <w:p w14:paraId="0BF8FFE3" w14:textId="77777777" w:rsidR="00195DD6" w:rsidRDefault="00195DD6">
    <w:pPr>
      <w:pBdr>
        <w:bottom w:val="single" w:sz="12" w:space="1" w:color="auto"/>
      </w:pBdr>
      <w:jc w:val="right"/>
      <w:rPr>
        <w:b/>
        <w:i/>
        <w:sz w:val="24"/>
      </w:rPr>
    </w:pPr>
  </w:p>
  <w:p w14:paraId="6A7D5D09" w14:textId="77777777" w:rsidR="00195DD6" w:rsidRDefault="00195DD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760A" w14:textId="77777777" w:rsidR="00195DD6" w:rsidRDefault="00195D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CE19C9"/>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37A2B29"/>
    <w:multiLevelType w:val="multilevel"/>
    <w:tmpl w:val="0C090023"/>
    <w:numStyleLink w:val="ArticleSection"/>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3A82E0B"/>
    <w:multiLevelType w:val="multilevel"/>
    <w:tmpl w:val="0C090023"/>
    <w:numStyleLink w:val="ArticleSection"/>
  </w:abstractNum>
  <w:abstractNum w:abstractNumId="19" w15:restartNumberingAfterBreak="0">
    <w:nsid w:val="2A315EC9"/>
    <w:multiLevelType w:val="hybridMultilevel"/>
    <w:tmpl w:val="1CD8DFC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2CD659AC"/>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13D1E8A"/>
    <w:multiLevelType w:val="multilevel"/>
    <w:tmpl w:val="13FAB490"/>
    <w:lvl w:ilvl="0">
      <w:start w:val="1"/>
      <w:numFmt w:val="bullet"/>
      <w:lvlText w:val="•"/>
      <w:lvlJc w:val="left"/>
      <w:pPr>
        <w:tabs>
          <w:tab w:val="num" w:pos="567"/>
        </w:tabs>
        <w:ind w:left="567" w:hanging="567"/>
      </w:pPr>
      <w:rPr>
        <w:rFonts w:ascii="Times New Roman" w:hAnsi="Times New Roman" w:cs="Times New Roman"/>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A836E0D"/>
    <w:multiLevelType w:val="multilevel"/>
    <w:tmpl w:val="60D8A17C"/>
    <w:name w:val="DotPointList"/>
    <w:lvl w:ilvl="0">
      <w:start w:val="1"/>
      <w:numFmt w:val="bullet"/>
      <w:lvlRestart w:val="0"/>
      <w:lvlText w:val="•"/>
      <w:lvlJc w:val="left"/>
      <w:pPr>
        <w:tabs>
          <w:tab w:val="num" w:pos="2268"/>
        </w:tabs>
        <w:ind w:left="2268" w:hanging="284"/>
      </w:pPr>
      <w:rPr>
        <w:b w:val="0"/>
        <w:i w:val="0"/>
        <w:color w:val="000000"/>
      </w:rPr>
    </w:lvl>
    <w:lvl w:ilvl="1">
      <w:start w:val="1"/>
      <w:numFmt w:val="bullet"/>
      <w:lvlText w:val="–"/>
      <w:lvlJc w:val="left"/>
      <w:pPr>
        <w:tabs>
          <w:tab w:val="num" w:pos="2625"/>
        </w:tabs>
        <w:ind w:left="2625" w:hanging="35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2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4"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4757A2"/>
    <w:multiLevelType w:val="multilevel"/>
    <w:tmpl w:val="0C09001D"/>
    <w:numStyleLink w:val="1ai"/>
  </w:abstractNum>
  <w:abstractNum w:abstractNumId="29" w15:restartNumberingAfterBreak="0">
    <w:nsid w:val="60793FFD"/>
    <w:multiLevelType w:val="singleLevel"/>
    <w:tmpl w:val="CF4888FE"/>
    <w:lvl w:ilvl="0">
      <w:start w:val="1"/>
      <w:numFmt w:val="bullet"/>
      <w:lvlText w:val=""/>
      <w:lvlJc w:val="left"/>
      <w:pPr>
        <w:tabs>
          <w:tab w:val="num" w:pos="360"/>
        </w:tabs>
        <w:ind w:left="360" w:hanging="360"/>
      </w:pPr>
      <w:rPr>
        <w:rFonts w:ascii="Symbol" w:hAnsi="Symbol" w:hint="default"/>
        <w:sz w:val="16"/>
      </w:rPr>
    </w:lvl>
  </w:abstractNum>
  <w:abstractNum w:abstractNumId="30"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E5455E3"/>
    <w:multiLevelType w:val="multilevel"/>
    <w:tmpl w:val="0C09001D"/>
    <w:numStyleLink w:val="1ai"/>
  </w:abstractNum>
  <w:abstractNum w:abstractNumId="32" w15:restartNumberingAfterBreak="0">
    <w:nsid w:val="78BC1759"/>
    <w:multiLevelType w:val="multilevel"/>
    <w:tmpl w:val="DBAE37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7F7A5165"/>
    <w:multiLevelType w:val="multilevel"/>
    <w:tmpl w:val="96721B00"/>
    <w:lvl w:ilvl="0">
      <w:start w:val="1"/>
      <w:numFmt w:val="bullet"/>
      <w:lvlText w:val="•"/>
      <w:lvlJc w:val="left"/>
      <w:pPr>
        <w:tabs>
          <w:tab w:val="num" w:pos="567"/>
        </w:tabs>
        <w:ind w:left="567" w:hanging="567"/>
      </w:pPr>
      <w:rPr>
        <w:rFonts w:ascii="Times New Roman" w:hAnsi="Times New Roman" w:cs="Times New Roman"/>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10054018">
    <w:abstractNumId w:val="9"/>
  </w:num>
  <w:num w:numId="2" w16cid:durableId="898828873">
    <w:abstractNumId w:val="7"/>
  </w:num>
  <w:num w:numId="3" w16cid:durableId="758258159">
    <w:abstractNumId w:val="6"/>
  </w:num>
  <w:num w:numId="4" w16cid:durableId="186718237">
    <w:abstractNumId w:val="5"/>
  </w:num>
  <w:num w:numId="5" w16cid:durableId="708797650">
    <w:abstractNumId w:val="4"/>
  </w:num>
  <w:num w:numId="6" w16cid:durableId="1964996170">
    <w:abstractNumId w:val="8"/>
  </w:num>
  <w:num w:numId="7" w16cid:durableId="1596597805">
    <w:abstractNumId w:val="3"/>
  </w:num>
  <w:num w:numId="8" w16cid:durableId="33622257">
    <w:abstractNumId w:val="2"/>
  </w:num>
  <w:num w:numId="9" w16cid:durableId="1827895300">
    <w:abstractNumId w:val="1"/>
  </w:num>
  <w:num w:numId="10" w16cid:durableId="1870412115">
    <w:abstractNumId w:val="0"/>
  </w:num>
  <w:num w:numId="11" w16cid:durableId="464083744">
    <w:abstractNumId w:val="23"/>
  </w:num>
  <w:num w:numId="12" w16cid:durableId="1073356429">
    <w:abstractNumId w:val="11"/>
  </w:num>
  <w:num w:numId="13" w16cid:durableId="845288490">
    <w:abstractNumId w:val="25"/>
  </w:num>
  <w:num w:numId="14" w16cid:durableId="1906724073">
    <w:abstractNumId w:val="13"/>
  </w:num>
  <w:num w:numId="15" w16cid:durableId="352195431">
    <w:abstractNumId w:val="14"/>
  </w:num>
  <w:num w:numId="16" w16cid:durableId="846871086">
    <w:abstractNumId w:val="15"/>
  </w:num>
  <w:num w:numId="17" w16cid:durableId="590238362">
    <w:abstractNumId w:val="29"/>
  </w:num>
  <w:num w:numId="18" w16cid:durableId="1822191679">
    <w:abstractNumId w:val="10"/>
    <w:lvlOverride w:ilvl="0">
      <w:lvl w:ilvl="0">
        <w:start w:val="1"/>
        <w:numFmt w:val="bullet"/>
        <w:lvlText w:val=""/>
        <w:legacy w:legacy="1" w:legacySpace="0" w:legacyIndent="0"/>
        <w:lvlJc w:val="left"/>
        <w:rPr>
          <w:rFonts w:ascii="Symbol" w:hAnsi="Symbol" w:hint="default"/>
        </w:rPr>
      </w:lvl>
    </w:lvlOverride>
  </w:num>
  <w:num w:numId="19" w16cid:durableId="2125078598">
    <w:abstractNumId w:val="30"/>
  </w:num>
  <w:num w:numId="20" w16cid:durableId="1263535026">
    <w:abstractNumId w:val="24"/>
  </w:num>
  <w:num w:numId="21" w16cid:durableId="121726626">
    <w:abstractNumId w:val="31"/>
  </w:num>
  <w:num w:numId="22" w16cid:durableId="1054546893">
    <w:abstractNumId w:val="16"/>
  </w:num>
  <w:num w:numId="23" w16cid:durableId="968821464">
    <w:abstractNumId w:val="28"/>
  </w:num>
  <w:num w:numId="24" w16cid:durableId="1361663894">
    <w:abstractNumId w:val="18"/>
  </w:num>
  <w:num w:numId="25" w16cid:durableId="814375859">
    <w:abstractNumId w:val="27"/>
  </w:num>
  <w:num w:numId="26" w16cid:durableId="1462117402">
    <w:abstractNumId w:val="17"/>
  </w:num>
  <w:num w:numId="27" w16cid:durableId="1265843979">
    <w:abstractNumId w:val="32"/>
  </w:num>
  <w:num w:numId="28" w16cid:durableId="5151976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42571117">
    <w:abstractNumId w:val="21"/>
  </w:num>
  <w:num w:numId="30" w16cid:durableId="2140612880">
    <w:abstractNumId w:val="33"/>
  </w:num>
  <w:num w:numId="31" w16cid:durableId="438530480">
    <w:abstractNumId w:val="20"/>
  </w:num>
  <w:num w:numId="32" w16cid:durableId="923300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972611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2160125">
    <w:abstractNumId w:val="26"/>
  </w:num>
  <w:num w:numId="35" w16cid:durableId="2009012626">
    <w:abstractNumId w:val="12"/>
  </w:num>
  <w:num w:numId="36" w16cid:durableId="12786334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3783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2048"/>
    <w:rsid w:val="000015C5"/>
    <w:rsid w:val="00001CF8"/>
    <w:rsid w:val="00001E9C"/>
    <w:rsid w:val="000021B6"/>
    <w:rsid w:val="000021DE"/>
    <w:rsid w:val="00003194"/>
    <w:rsid w:val="00003703"/>
    <w:rsid w:val="00005394"/>
    <w:rsid w:val="00005D0A"/>
    <w:rsid w:val="00006044"/>
    <w:rsid w:val="000064D7"/>
    <w:rsid w:val="00007555"/>
    <w:rsid w:val="000113D1"/>
    <w:rsid w:val="000114D7"/>
    <w:rsid w:val="0001174A"/>
    <w:rsid w:val="00011E5F"/>
    <w:rsid w:val="0001341F"/>
    <w:rsid w:val="000136AF"/>
    <w:rsid w:val="000140C1"/>
    <w:rsid w:val="00014512"/>
    <w:rsid w:val="00015248"/>
    <w:rsid w:val="00015595"/>
    <w:rsid w:val="000156A4"/>
    <w:rsid w:val="00017CB4"/>
    <w:rsid w:val="00020942"/>
    <w:rsid w:val="0002156C"/>
    <w:rsid w:val="000223B9"/>
    <w:rsid w:val="00022CDD"/>
    <w:rsid w:val="0002377D"/>
    <w:rsid w:val="000238C3"/>
    <w:rsid w:val="00025388"/>
    <w:rsid w:val="00025E23"/>
    <w:rsid w:val="000270E2"/>
    <w:rsid w:val="000275C8"/>
    <w:rsid w:val="00030670"/>
    <w:rsid w:val="00034039"/>
    <w:rsid w:val="000357CA"/>
    <w:rsid w:val="000358A8"/>
    <w:rsid w:val="000358B7"/>
    <w:rsid w:val="000368C9"/>
    <w:rsid w:val="000369CF"/>
    <w:rsid w:val="00037121"/>
    <w:rsid w:val="00041424"/>
    <w:rsid w:val="0004212A"/>
    <w:rsid w:val="0004220D"/>
    <w:rsid w:val="00042824"/>
    <w:rsid w:val="00043A79"/>
    <w:rsid w:val="00044581"/>
    <w:rsid w:val="000451E2"/>
    <w:rsid w:val="00046734"/>
    <w:rsid w:val="000475EA"/>
    <w:rsid w:val="000510B1"/>
    <w:rsid w:val="00051AF8"/>
    <w:rsid w:val="000535E2"/>
    <w:rsid w:val="00053B8F"/>
    <w:rsid w:val="00053BC8"/>
    <w:rsid w:val="00054D6F"/>
    <w:rsid w:val="00055986"/>
    <w:rsid w:val="00056B03"/>
    <w:rsid w:val="000614BF"/>
    <w:rsid w:val="0006305D"/>
    <w:rsid w:val="0006380A"/>
    <w:rsid w:val="00064CEF"/>
    <w:rsid w:val="000655D2"/>
    <w:rsid w:val="000659F8"/>
    <w:rsid w:val="00065BC8"/>
    <w:rsid w:val="00067C4B"/>
    <w:rsid w:val="000709A0"/>
    <w:rsid w:val="00071BCA"/>
    <w:rsid w:val="00072BED"/>
    <w:rsid w:val="000732A2"/>
    <w:rsid w:val="00074762"/>
    <w:rsid w:val="00074834"/>
    <w:rsid w:val="00074EFE"/>
    <w:rsid w:val="000770E4"/>
    <w:rsid w:val="00081AAD"/>
    <w:rsid w:val="00082776"/>
    <w:rsid w:val="00083757"/>
    <w:rsid w:val="000837C5"/>
    <w:rsid w:val="00084264"/>
    <w:rsid w:val="00085417"/>
    <w:rsid w:val="00085735"/>
    <w:rsid w:val="00085AC5"/>
    <w:rsid w:val="00085BFC"/>
    <w:rsid w:val="00086D83"/>
    <w:rsid w:val="00087906"/>
    <w:rsid w:val="00087D46"/>
    <w:rsid w:val="00091D3A"/>
    <w:rsid w:val="00093E2A"/>
    <w:rsid w:val="00094FC9"/>
    <w:rsid w:val="0009505B"/>
    <w:rsid w:val="00095515"/>
    <w:rsid w:val="0009592F"/>
    <w:rsid w:val="00095CCA"/>
    <w:rsid w:val="00096F7F"/>
    <w:rsid w:val="00097374"/>
    <w:rsid w:val="000A013E"/>
    <w:rsid w:val="000A2589"/>
    <w:rsid w:val="000A31E3"/>
    <w:rsid w:val="000A3DA1"/>
    <w:rsid w:val="000B07C1"/>
    <w:rsid w:val="000B101E"/>
    <w:rsid w:val="000B12EF"/>
    <w:rsid w:val="000B2DA6"/>
    <w:rsid w:val="000B359B"/>
    <w:rsid w:val="000B4194"/>
    <w:rsid w:val="000B4717"/>
    <w:rsid w:val="000B5547"/>
    <w:rsid w:val="000B66AE"/>
    <w:rsid w:val="000B7399"/>
    <w:rsid w:val="000C0D0A"/>
    <w:rsid w:val="000C1F79"/>
    <w:rsid w:val="000C4194"/>
    <w:rsid w:val="000C510D"/>
    <w:rsid w:val="000C5364"/>
    <w:rsid w:val="000C55AA"/>
    <w:rsid w:val="000C5BB5"/>
    <w:rsid w:val="000C641C"/>
    <w:rsid w:val="000C6C54"/>
    <w:rsid w:val="000C6E5A"/>
    <w:rsid w:val="000C71B6"/>
    <w:rsid w:val="000C7EAC"/>
    <w:rsid w:val="000C7F80"/>
    <w:rsid w:val="000D05EF"/>
    <w:rsid w:val="000D07D4"/>
    <w:rsid w:val="000D0995"/>
    <w:rsid w:val="000D09BE"/>
    <w:rsid w:val="000D1F97"/>
    <w:rsid w:val="000D23C9"/>
    <w:rsid w:val="000D45AF"/>
    <w:rsid w:val="000D58E5"/>
    <w:rsid w:val="000D5C67"/>
    <w:rsid w:val="000D7074"/>
    <w:rsid w:val="000E1A06"/>
    <w:rsid w:val="000E2261"/>
    <w:rsid w:val="000E2B01"/>
    <w:rsid w:val="000E353C"/>
    <w:rsid w:val="000E35D4"/>
    <w:rsid w:val="000E3F92"/>
    <w:rsid w:val="000E453F"/>
    <w:rsid w:val="000E4BF5"/>
    <w:rsid w:val="000E4CE4"/>
    <w:rsid w:val="000E6926"/>
    <w:rsid w:val="000E6BD0"/>
    <w:rsid w:val="000E7174"/>
    <w:rsid w:val="000F0001"/>
    <w:rsid w:val="000F045B"/>
    <w:rsid w:val="000F21A9"/>
    <w:rsid w:val="000F21C1"/>
    <w:rsid w:val="000F3152"/>
    <w:rsid w:val="000F5929"/>
    <w:rsid w:val="000F7CB2"/>
    <w:rsid w:val="000F7EAE"/>
    <w:rsid w:val="001011F8"/>
    <w:rsid w:val="00103C48"/>
    <w:rsid w:val="00104030"/>
    <w:rsid w:val="0010608E"/>
    <w:rsid w:val="0010745C"/>
    <w:rsid w:val="0011090A"/>
    <w:rsid w:val="0011129C"/>
    <w:rsid w:val="00111674"/>
    <w:rsid w:val="00112708"/>
    <w:rsid w:val="00112726"/>
    <w:rsid w:val="00112FB9"/>
    <w:rsid w:val="00114424"/>
    <w:rsid w:val="0011449A"/>
    <w:rsid w:val="00114812"/>
    <w:rsid w:val="00114902"/>
    <w:rsid w:val="00115090"/>
    <w:rsid w:val="001153B9"/>
    <w:rsid w:val="001203A7"/>
    <w:rsid w:val="0012120E"/>
    <w:rsid w:val="0012128F"/>
    <w:rsid w:val="00121EA1"/>
    <w:rsid w:val="001234C3"/>
    <w:rsid w:val="0012397D"/>
    <w:rsid w:val="0012409E"/>
    <w:rsid w:val="0012441C"/>
    <w:rsid w:val="00126325"/>
    <w:rsid w:val="0012762D"/>
    <w:rsid w:val="001312C4"/>
    <w:rsid w:val="001318ED"/>
    <w:rsid w:val="00131C51"/>
    <w:rsid w:val="00132156"/>
    <w:rsid w:val="0013342B"/>
    <w:rsid w:val="00133650"/>
    <w:rsid w:val="00133794"/>
    <w:rsid w:val="0013392D"/>
    <w:rsid w:val="001357A2"/>
    <w:rsid w:val="00135F38"/>
    <w:rsid w:val="00136DCF"/>
    <w:rsid w:val="0013702F"/>
    <w:rsid w:val="00137E81"/>
    <w:rsid w:val="00141B77"/>
    <w:rsid w:val="00141E34"/>
    <w:rsid w:val="001421A6"/>
    <w:rsid w:val="00142943"/>
    <w:rsid w:val="00143F11"/>
    <w:rsid w:val="00144ABF"/>
    <w:rsid w:val="00146542"/>
    <w:rsid w:val="00147FD9"/>
    <w:rsid w:val="00151C10"/>
    <w:rsid w:val="00152FE3"/>
    <w:rsid w:val="00152FFB"/>
    <w:rsid w:val="001532D9"/>
    <w:rsid w:val="00153490"/>
    <w:rsid w:val="00153E6C"/>
    <w:rsid w:val="00154590"/>
    <w:rsid w:val="00154604"/>
    <w:rsid w:val="00154AC7"/>
    <w:rsid w:val="001559A0"/>
    <w:rsid w:val="00155EBE"/>
    <w:rsid w:val="00157F85"/>
    <w:rsid w:val="00160DCC"/>
    <w:rsid w:val="00165207"/>
    <w:rsid w:val="001660C3"/>
    <w:rsid w:val="00166152"/>
    <w:rsid w:val="00166AC5"/>
    <w:rsid w:val="00166C2F"/>
    <w:rsid w:val="001700BF"/>
    <w:rsid w:val="00170F4A"/>
    <w:rsid w:val="00170F9A"/>
    <w:rsid w:val="00171F80"/>
    <w:rsid w:val="001748AE"/>
    <w:rsid w:val="00175B5B"/>
    <w:rsid w:val="001760CA"/>
    <w:rsid w:val="00176963"/>
    <w:rsid w:val="001776C6"/>
    <w:rsid w:val="00177705"/>
    <w:rsid w:val="00181708"/>
    <w:rsid w:val="00181A64"/>
    <w:rsid w:val="00181CD0"/>
    <w:rsid w:val="0018272A"/>
    <w:rsid w:val="00182C67"/>
    <w:rsid w:val="00182EF2"/>
    <w:rsid w:val="00184076"/>
    <w:rsid w:val="00185DAC"/>
    <w:rsid w:val="001872A2"/>
    <w:rsid w:val="00187CE1"/>
    <w:rsid w:val="00187D8E"/>
    <w:rsid w:val="00190992"/>
    <w:rsid w:val="00190C4E"/>
    <w:rsid w:val="00191B04"/>
    <w:rsid w:val="0019268A"/>
    <w:rsid w:val="001939E1"/>
    <w:rsid w:val="001944EB"/>
    <w:rsid w:val="00195382"/>
    <w:rsid w:val="001959A5"/>
    <w:rsid w:val="00195DD6"/>
    <w:rsid w:val="001972C1"/>
    <w:rsid w:val="00197F22"/>
    <w:rsid w:val="001A30EF"/>
    <w:rsid w:val="001A35C3"/>
    <w:rsid w:val="001A3851"/>
    <w:rsid w:val="001A41F0"/>
    <w:rsid w:val="001A55AA"/>
    <w:rsid w:val="001A582D"/>
    <w:rsid w:val="001A6408"/>
    <w:rsid w:val="001A6773"/>
    <w:rsid w:val="001A70F9"/>
    <w:rsid w:val="001B03E1"/>
    <w:rsid w:val="001B0570"/>
    <w:rsid w:val="001B0B35"/>
    <w:rsid w:val="001B10A1"/>
    <w:rsid w:val="001B151D"/>
    <w:rsid w:val="001B23CE"/>
    <w:rsid w:val="001B27B3"/>
    <w:rsid w:val="001B40F1"/>
    <w:rsid w:val="001B426E"/>
    <w:rsid w:val="001B4308"/>
    <w:rsid w:val="001B5BE0"/>
    <w:rsid w:val="001B621A"/>
    <w:rsid w:val="001B6988"/>
    <w:rsid w:val="001B6A60"/>
    <w:rsid w:val="001B71B0"/>
    <w:rsid w:val="001B7B40"/>
    <w:rsid w:val="001C0618"/>
    <w:rsid w:val="001C3E0B"/>
    <w:rsid w:val="001C4FBA"/>
    <w:rsid w:val="001C5A14"/>
    <w:rsid w:val="001C5E12"/>
    <w:rsid w:val="001C69C4"/>
    <w:rsid w:val="001D0ED5"/>
    <w:rsid w:val="001D0FD7"/>
    <w:rsid w:val="001D11E9"/>
    <w:rsid w:val="001D152C"/>
    <w:rsid w:val="001D37EF"/>
    <w:rsid w:val="001D5986"/>
    <w:rsid w:val="001D7C02"/>
    <w:rsid w:val="001E13D5"/>
    <w:rsid w:val="001E20FE"/>
    <w:rsid w:val="001E2485"/>
    <w:rsid w:val="001E2C07"/>
    <w:rsid w:val="001E3590"/>
    <w:rsid w:val="001E4BB9"/>
    <w:rsid w:val="001E4C2C"/>
    <w:rsid w:val="001E69F8"/>
    <w:rsid w:val="001E7345"/>
    <w:rsid w:val="001E7407"/>
    <w:rsid w:val="001E7530"/>
    <w:rsid w:val="001F0F3D"/>
    <w:rsid w:val="001F130C"/>
    <w:rsid w:val="001F14D5"/>
    <w:rsid w:val="001F194F"/>
    <w:rsid w:val="001F306B"/>
    <w:rsid w:val="001F36E4"/>
    <w:rsid w:val="001F3E2D"/>
    <w:rsid w:val="001F5D5E"/>
    <w:rsid w:val="001F6219"/>
    <w:rsid w:val="0020032C"/>
    <w:rsid w:val="00200C91"/>
    <w:rsid w:val="00201AB6"/>
    <w:rsid w:val="00202BC2"/>
    <w:rsid w:val="00203095"/>
    <w:rsid w:val="002041B6"/>
    <w:rsid w:val="0020508E"/>
    <w:rsid w:val="002065DA"/>
    <w:rsid w:val="002069EA"/>
    <w:rsid w:val="00206E4F"/>
    <w:rsid w:val="00207913"/>
    <w:rsid w:val="00210275"/>
    <w:rsid w:val="00211E15"/>
    <w:rsid w:val="0021238B"/>
    <w:rsid w:val="00214C0F"/>
    <w:rsid w:val="00214FD1"/>
    <w:rsid w:val="0021527C"/>
    <w:rsid w:val="0021568E"/>
    <w:rsid w:val="00215817"/>
    <w:rsid w:val="002163BB"/>
    <w:rsid w:val="002164A7"/>
    <w:rsid w:val="00216511"/>
    <w:rsid w:val="00217638"/>
    <w:rsid w:val="00222430"/>
    <w:rsid w:val="00222871"/>
    <w:rsid w:val="00223674"/>
    <w:rsid w:val="00224569"/>
    <w:rsid w:val="00224D44"/>
    <w:rsid w:val="0022589F"/>
    <w:rsid w:val="002261C6"/>
    <w:rsid w:val="00226E27"/>
    <w:rsid w:val="00227004"/>
    <w:rsid w:val="00230760"/>
    <w:rsid w:val="00231CDE"/>
    <w:rsid w:val="00232149"/>
    <w:rsid w:val="00233654"/>
    <w:rsid w:val="00233727"/>
    <w:rsid w:val="002339DA"/>
    <w:rsid w:val="00235398"/>
    <w:rsid w:val="00235C84"/>
    <w:rsid w:val="0024010F"/>
    <w:rsid w:val="002402E3"/>
    <w:rsid w:val="00240749"/>
    <w:rsid w:val="00240F50"/>
    <w:rsid w:val="002454C4"/>
    <w:rsid w:val="00246350"/>
    <w:rsid w:val="00246880"/>
    <w:rsid w:val="00246A47"/>
    <w:rsid w:val="0025120C"/>
    <w:rsid w:val="00251294"/>
    <w:rsid w:val="00252281"/>
    <w:rsid w:val="0025261C"/>
    <w:rsid w:val="0025352B"/>
    <w:rsid w:val="00253726"/>
    <w:rsid w:val="002539E8"/>
    <w:rsid w:val="0025452F"/>
    <w:rsid w:val="00255CB9"/>
    <w:rsid w:val="002564A4"/>
    <w:rsid w:val="00256E39"/>
    <w:rsid w:val="002575E4"/>
    <w:rsid w:val="00257EB6"/>
    <w:rsid w:val="00261927"/>
    <w:rsid w:val="002626DE"/>
    <w:rsid w:val="00262AC5"/>
    <w:rsid w:val="00262ADD"/>
    <w:rsid w:val="002648B5"/>
    <w:rsid w:val="0026524C"/>
    <w:rsid w:val="0026572B"/>
    <w:rsid w:val="0026735E"/>
    <w:rsid w:val="002678AC"/>
    <w:rsid w:val="002717E6"/>
    <w:rsid w:val="00273CF1"/>
    <w:rsid w:val="00273DC5"/>
    <w:rsid w:val="00273FC0"/>
    <w:rsid w:val="00282A88"/>
    <w:rsid w:val="002833F1"/>
    <w:rsid w:val="00285513"/>
    <w:rsid w:val="00285EAD"/>
    <w:rsid w:val="00287566"/>
    <w:rsid w:val="002876C2"/>
    <w:rsid w:val="0029110C"/>
    <w:rsid w:val="00291C49"/>
    <w:rsid w:val="00292823"/>
    <w:rsid w:val="00292D21"/>
    <w:rsid w:val="0029310B"/>
    <w:rsid w:val="00294CE9"/>
    <w:rsid w:val="002977A2"/>
    <w:rsid w:val="0029783C"/>
    <w:rsid w:val="00297ECB"/>
    <w:rsid w:val="002A2060"/>
    <w:rsid w:val="002A3100"/>
    <w:rsid w:val="002A3113"/>
    <w:rsid w:val="002A4C27"/>
    <w:rsid w:val="002A5835"/>
    <w:rsid w:val="002A656E"/>
    <w:rsid w:val="002A70D6"/>
    <w:rsid w:val="002A7C74"/>
    <w:rsid w:val="002B043C"/>
    <w:rsid w:val="002B0663"/>
    <w:rsid w:val="002B16B9"/>
    <w:rsid w:val="002B3C59"/>
    <w:rsid w:val="002B4607"/>
    <w:rsid w:val="002B4672"/>
    <w:rsid w:val="002B5AAF"/>
    <w:rsid w:val="002B5DC4"/>
    <w:rsid w:val="002B5EFA"/>
    <w:rsid w:val="002C098F"/>
    <w:rsid w:val="002C134F"/>
    <w:rsid w:val="002C14E7"/>
    <w:rsid w:val="002C22CD"/>
    <w:rsid w:val="002C3932"/>
    <w:rsid w:val="002C4536"/>
    <w:rsid w:val="002C61B1"/>
    <w:rsid w:val="002C7249"/>
    <w:rsid w:val="002D043A"/>
    <w:rsid w:val="002D1233"/>
    <w:rsid w:val="002D14A3"/>
    <w:rsid w:val="002D18D1"/>
    <w:rsid w:val="002D2D7A"/>
    <w:rsid w:val="002D58DD"/>
    <w:rsid w:val="002D59B9"/>
    <w:rsid w:val="002D6084"/>
    <w:rsid w:val="002D6224"/>
    <w:rsid w:val="002D67EB"/>
    <w:rsid w:val="002D71D4"/>
    <w:rsid w:val="002D722E"/>
    <w:rsid w:val="002D74C4"/>
    <w:rsid w:val="002D784F"/>
    <w:rsid w:val="002E09B4"/>
    <w:rsid w:val="002E0AB4"/>
    <w:rsid w:val="002E254C"/>
    <w:rsid w:val="002E277B"/>
    <w:rsid w:val="002E326B"/>
    <w:rsid w:val="002E4ACD"/>
    <w:rsid w:val="002E6001"/>
    <w:rsid w:val="002E6281"/>
    <w:rsid w:val="002E7726"/>
    <w:rsid w:val="002F0E68"/>
    <w:rsid w:val="002F20AA"/>
    <w:rsid w:val="002F2366"/>
    <w:rsid w:val="002F2B56"/>
    <w:rsid w:val="002F3326"/>
    <w:rsid w:val="002F3328"/>
    <w:rsid w:val="002F4C2E"/>
    <w:rsid w:val="002F59FB"/>
    <w:rsid w:val="002F6577"/>
    <w:rsid w:val="002F7EDE"/>
    <w:rsid w:val="00302F14"/>
    <w:rsid w:val="00303092"/>
    <w:rsid w:val="00303F64"/>
    <w:rsid w:val="00304B90"/>
    <w:rsid w:val="00304ED3"/>
    <w:rsid w:val="003057C4"/>
    <w:rsid w:val="003076A3"/>
    <w:rsid w:val="00310B43"/>
    <w:rsid w:val="00311B04"/>
    <w:rsid w:val="00311B0C"/>
    <w:rsid w:val="003120FE"/>
    <w:rsid w:val="0031273D"/>
    <w:rsid w:val="00313EA9"/>
    <w:rsid w:val="00314B0E"/>
    <w:rsid w:val="00316147"/>
    <w:rsid w:val="00316BD4"/>
    <w:rsid w:val="00317393"/>
    <w:rsid w:val="00317CB3"/>
    <w:rsid w:val="003201E5"/>
    <w:rsid w:val="0032030D"/>
    <w:rsid w:val="003229EB"/>
    <w:rsid w:val="00322F3B"/>
    <w:rsid w:val="00323DB5"/>
    <w:rsid w:val="00324843"/>
    <w:rsid w:val="00327296"/>
    <w:rsid w:val="003277AB"/>
    <w:rsid w:val="00327A58"/>
    <w:rsid w:val="003312E5"/>
    <w:rsid w:val="003313F8"/>
    <w:rsid w:val="00331E11"/>
    <w:rsid w:val="003327C6"/>
    <w:rsid w:val="00333867"/>
    <w:rsid w:val="003339FC"/>
    <w:rsid w:val="00334122"/>
    <w:rsid w:val="0033477C"/>
    <w:rsid w:val="00335FE9"/>
    <w:rsid w:val="00336A1B"/>
    <w:rsid w:val="00336DE2"/>
    <w:rsid w:val="003415D3"/>
    <w:rsid w:val="0034235B"/>
    <w:rsid w:val="003431A2"/>
    <w:rsid w:val="00343CDE"/>
    <w:rsid w:val="00345198"/>
    <w:rsid w:val="003454DE"/>
    <w:rsid w:val="00345E3E"/>
    <w:rsid w:val="00346BBB"/>
    <w:rsid w:val="00347669"/>
    <w:rsid w:val="003508B2"/>
    <w:rsid w:val="00351035"/>
    <w:rsid w:val="00352B0F"/>
    <w:rsid w:val="00352CBC"/>
    <w:rsid w:val="003531F4"/>
    <w:rsid w:val="00353DCB"/>
    <w:rsid w:val="0035541E"/>
    <w:rsid w:val="003563ED"/>
    <w:rsid w:val="00360459"/>
    <w:rsid w:val="003605F9"/>
    <w:rsid w:val="00360C70"/>
    <w:rsid w:val="00361B85"/>
    <w:rsid w:val="00363033"/>
    <w:rsid w:val="00363574"/>
    <w:rsid w:val="00364EFF"/>
    <w:rsid w:val="00366D62"/>
    <w:rsid w:val="0036746B"/>
    <w:rsid w:val="0037072A"/>
    <w:rsid w:val="00370785"/>
    <w:rsid w:val="00370DCC"/>
    <w:rsid w:val="00371361"/>
    <w:rsid w:val="0037138B"/>
    <w:rsid w:val="00374F8B"/>
    <w:rsid w:val="00375050"/>
    <w:rsid w:val="003764FB"/>
    <w:rsid w:val="00376556"/>
    <w:rsid w:val="003765FF"/>
    <w:rsid w:val="0037667A"/>
    <w:rsid w:val="00376C88"/>
    <w:rsid w:val="003779AB"/>
    <w:rsid w:val="00380203"/>
    <w:rsid w:val="00380557"/>
    <w:rsid w:val="00380971"/>
    <w:rsid w:val="00381FE8"/>
    <w:rsid w:val="00385D33"/>
    <w:rsid w:val="00387E68"/>
    <w:rsid w:val="00390176"/>
    <w:rsid w:val="00390B7D"/>
    <w:rsid w:val="00390E0E"/>
    <w:rsid w:val="00391282"/>
    <w:rsid w:val="00392AB6"/>
    <w:rsid w:val="003938E4"/>
    <w:rsid w:val="003945E1"/>
    <w:rsid w:val="0039467C"/>
    <w:rsid w:val="00394DA6"/>
    <w:rsid w:val="00396BDD"/>
    <w:rsid w:val="003A0E96"/>
    <w:rsid w:val="003A133A"/>
    <w:rsid w:val="003A15CB"/>
    <w:rsid w:val="003A2E58"/>
    <w:rsid w:val="003A368B"/>
    <w:rsid w:val="003A4024"/>
    <w:rsid w:val="003A5ED3"/>
    <w:rsid w:val="003A73BC"/>
    <w:rsid w:val="003B1DB3"/>
    <w:rsid w:val="003B300F"/>
    <w:rsid w:val="003B3683"/>
    <w:rsid w:val="003B3B69"/>
    <w:rsid w:val="003B3DF9"/>
    <w:rsid w:val="003B65F9"/>
    <w:rsid w:val="003B7906"/>
    <w:rsid w:val="003C1996"/>
    <w:rsid w:val="003C19B1"/>
    <w:rsid w:val="003C341A"/>
    <w:rsid w:val="003C44E5"/>
    <w:rsid w:val="003C5A29"/>
    <w:rsid w:val="003C5FBD"/>
    <w:rsid w:val="003C632A"/>
    <w:rsid w:val="003D027F"/>
    <w:rsid w:val="003D0BFE"/>
    <w:rsid w:val="003D0DD3"/>
    <w:rsid w:val="003D149B"/>
    <w:rsid w:val="003D23F2"/>
    <w:rsid w:val="003D2B05"/>
    <w:rsid w:val="003D4084"/>
    <w:rsid w:val="003D5700"/>
    <w:rsid w:val="003D6329"/>
    <w:rsid w:val="003D7184"/>
    <w:rsid w:val="003D7555"/>
    <w:rsid w:val="003D7600"/>
    <w:rsid w:val="003E034C"/>
    <w:rsid w:val="003E0B4A"/>
    <w:rsid w:val="003E1887"/>
    <w:rsid w:val="003E191D"/>
    <w:rsid w:val="003E1CE2"/>
    <w:rsid w:val="003E26FA"/>
    <w:rsid w:val="003E2E73"/>
    <w:rsid w:val="003E3975"/>
    <w:rsid w:val="003E41A6"/>
    <w:rsid w:val="003E4CAB"/>
    <w:rsid w:val="003E60EF"/>
    <w:rsid w:val="003E64D5"/>
    <w:rsid w:val="003E6532"/>
    <w:rsid w:val="003F03A5"/>
    <w:rsid w:val="003F0E50"/>
    <w:rsid w:val="003F12DB"/>
    <w:rsid w:val="003F1B44"/>
    <w:rsid w:val="003F39BA"/>
    <w:rsid w:val="003F54AC"/>
    <w:rsid w:val="003F5C6D"/>
    <w:rsid w:val="00400BEB"/>
    <w:rsid w:val="00400D49"/>
    <w:rsid w:val="00402291"/>
    <w:rsid w:val="00402F21"/>
    <w:rsid w:val="0040354C"/>
    <w:rsid w:val="00403827"/>
    <w:rsid w:val="0040408B"/>
    <w:rsid w:val="00405942"/>
    <w:rsid w:val="00405B7E"/>
    <w:rsid w:val="00406984"/>
    <w:rsid w:val="00410085"/>
    <w:rsid w:val="004102F0"/>
    <w:rsid w:val="00410A80"/>
    <w:rsid w:val="004115C3"/>
    <w:rsid w:val="004116CD"/>
    <w:rsid w:val="004117C4"/>
    <w:rsid w:val="00411837"/>
    <w:rsid w:val="004126FD"/>
    <w:rsid w:val="00412897"/>
    <w:rsid w:val="00412D4E"/>
    <w:rsid w:val="0041366D"/>
    <w:rsid w:val="00413EDF"/>
    <w:rsid w:val="004144DC"/>
    <w:rsid w:val="00417326"/>
    <w:rsid w:val="00417373"/>
    <w:rsid w:val="00417EB9"/>
    <w:rsid w:val="004225D8"/>
    <w:rsid w:val="00424CA9"/>
    <w:rsid w:val="004262E2"/>
    <w:rsid w:val="00427429"/>
    <w:rsid w:val="004275EA"/>
    <w:rsid w:val="004277DD"/>
    <w:rsid w:val="00427C5B"/>
    <w:rsid w:val="004302AF"/>
    <w:rsid w:val="004320AA"/>
    <w:rsid w:val="00432349"/>
    <w:rsid w:val="004340C1"/>
    <w:rsid w:val="00436189"/>
    <w:rsid w:val="004375E6"/>
    <w:rsid w:val="00437FC9"/>
    <w:rsid w:val="004404B6"/>
    <w:rsid w:val="0044086C"/>
    <w:rsid w:val="00441BF3"/>
    <w:rsid w:val="00441C8E"/>
    <w:rsid w:val="0044291A"/>
    <w:rsid w:val="00443A21"/>
    <w:rsid w:val="00443C76"/>
    <w:rsid w:val="00444882"/>
    <w:rsid w:val="00444C80"/>
    <w:rsid w:val="004458B1"/>
    <w:rsid w:val="004466FF"/>
    <w:rsid w:val="004474D3"/>
    <w:rsid w:val="00452572"/>
    <w:rsid w:val="00453E99"/>
    <w:rsid w:val="00453E9A"/>
    <w:rsid w:val="00453F62"/>
    <w:rsid w:val="00454135"/>
    <w:rsid w:val="004545B8"/>
    <w:rsid w:val="004560BC"/>
    <w:rsid w:val="0045689E"/>
    <w:rsid w:val="00456C64"/>
    <w:rsid w:val="00456F8F"/>
    <w:rsid w:val="004608C9"/>
    <w:rsid w:val="00461CFF"/>
    <w:rsid w:val="00462C43"/>
    <w:rsid w:val="0046397A"/>
    <w:rsid w:val="00464D30"/>
    <w:rsid w:val="004654A5"/>
    <w:rsid w:val="004659AB"/>
    <w:rsid w:val="00465BFB"/>
    <w:rsid w:val="00465F50"/>
    <w:rsid w:val="00466300"/>
    <w:rsid w:val="00466C1F"/>
    <w:rsid w:val="00467375"/>
    <w:rsid w:val="004677FD"/>
    <w:rsid w:val="00470120"/>
    <w:rsid w:val="004720EA"/>
    <w:rsid w:val="00472666"/>
    <w:rsid w:val="0047399C"/>
    <w:rsid w:val="00474EE7"/>
    <w:rsid w:val="00475742"/>
    <w:rsid w:val="00476FD2"/>
    <w:rsid w:val="00481C47"/>
    <w:rsid w:val="00481DB7"/>
    <w:rsid w:val="004832FA"/>
    <w:rsid w:val="004835E1"/>
    <w:rsid w:val="004837E2"/>
    <w:rsid w:val="004855DF"/>
    <w:rsid w:val="00485751"/>
    <w:rsid w:val="00486DA6"/>
    <w:rsid w:val="004872B3"/>
    <w:rsid w:val="00487DF0"/>
    <w:rsid w:val="0049168F"/>
    <w:rsid w:val="00491BD4"/>
    <w:rsid w:val="0049263C"/>
    <w:rsid w:val="00494385"/>
    <w:rsid w:val="00496F97"/>
    <w:rsid w:val="004A10BE"/>
    <w:rsid w:val="004A1A48"/>
    <w:rsid w:val="004A1D7B"/>
    <w:rsid w:val="004A2741"/>
    <w:rsid w:val="004A3148"/>
    <w:rsid w:val="004A37BA"/>
    <w:rsid w:val="004A46ED"/>
    <w:rsid w:val="004A56C5"/>
    <w:rsid w:val="004A6F0B"/>
    <w:rsid w:val="004A6F78"/>
    <w:rsid w:val="004A7D67"/>
    <w:rsid w:val="004B0C8C"/>
    <w:rsid w:val="004B13DA"/>
    <w:rsid w:val="004B38C1"/>
    <w:rsid w:val="004B45AE"/>
    <w:rsid w:val="004B5076"/>
    <w:rsid w:val="004B6D2A"/>
    <w:rsid w:val="004B7FD7"/>
    <w:rsid w:val="004C0FAF"/>
    <w:rsid w:val="004C1B7D"/>
    <w:rsid w:val="004C3516"/>
    <w:rsid w:val="004C3D6B"/>
    <w:rsid w:val="004C3E4E"/>
    <w:rsid w:val="004C4377"/>
    <w:rsid w:val="004C491B"/>
    <w:rsid w:val="004C4A5B"/>
    <w:rsid w:val="004C4ED0"/>
    <w:rsid w:val="004C5C22"/>
    <w:rsid w:val="004C5F6F"/>
    <w:rsid w:val="004C7244"/>
    <w:rsid w:val="004D21A6"/>
    <w:rsid w:val="004D2499"/>
    <w:rsid w:val="004D327B"/>
    <w:rsid w:val="004D403A"/>
    <w:rsid w:val="004D4ECC"/>
    <w:rsid w:val="004D5353"/>
    <w:rsid w:val="004D5B83"/>
    <w:rsid w:val="004D66C3"/>
    <w:rsid w:val="004D6E8F"/>
    <w:rsid w:val="004E1459"/>
    <w:rsid w:val="004E23AD"/>
    <w:rsid w:val="004E23B6"/>
    <w:rsid w:val="004E32FA"/>
    <w:rsid w:val="004E4957"/>
    <w:rsid w:val="004E5E2A"/>
    <w:rsid w:val="004E6248"/>
    <w:rsid w:val="004E78C9"/>
    <w:rsid w:val="004E7935"/>
    <w:rsid w:val="004E7BEC"/>
    <w:rsid w:val="004E7E2E"/>
    <w:rsid w:val="004F12B5"/>
    <w:rsid w:val="004F1E0C"/>
    <w:rsid w:val="004F3530"/>
    <w:rsid w:val="004F38FB"/>
    <w:rsid w:val="004F4415"/>
    <w:rsid w:val="004F4FDE"/>
    <w:rsid w:val="004F513F"/>
    <w:rsid w:val="004F53CE"/>
    <w:rsid w:val="004F570C"/>
    <w:rsid w:val="004F670C"/>
    <w:rsid w:val="00500144"/>
    <w:rsid w:val="00500FB3"/>
    <w:rsid w:val="00502BFD"/>
    <w:rsid w:val="0050305C"/>
    <w:rsid w:val="005031AE"/>
    <w:rsid w:val="0050385D"/>
    <w:rsid w:val="005040C8"/>
    <w:rsid w:val="00504F05"/>
    <w:rsid w:val="005052C4"/>
    <w:rsid w:val="005058C3"/>
    <w:rsid w:val="00505FE2"/>
    <w:rsid w:val="00506EAC"/>
    <w:rsid w:val="00507605"/>
    <w:rsid w:val="00510352"/>
    <w:rsid w:val="005104AA"/>
    <w:rsid w:val="005104F4"/>
    <w:rsid w:val="0051238E"/>
    <w:rsid w:val="00513DD7"/>
    <w:rsid w:val="005141B4"/>
    <w:rsid w:val="00516B8D"/>
    <w:rsid w:val="00516ED8"/>
    <w:rsid w:val="00517964"/>
    <w:rsid w:val="00517ACC"/>
    <w:rsid w:val="0052065E"/>
    <w:rsid w:val="00520745"/>
    <w:rsid w:val="00520D20"/>
    <w:rsid w:val="00521891"/>
    <w:rsid w:val="00522DAF"/>
    <w:rsid w:val="00523AAB"/>
    <w:rsid w:val="00524CF1"/>
    <w:rsid w:val="00525069"/>
    <w:rsid w:val="00525AC2"/>
    <w:rsid w:val="00525FFA"/>
    <w:rsid w:val="005277CF"/>
    <w:rsid w:val="00527BEC"/>
    <w:rsid w:val="00530FD6"/>
    <w:rsid w:val="005322BB"/>
    <w:rsid w:val="0053399C"/>
    <w:rsid w:val="00533D7F"/>
    <w:rsid w:val="00534505"/>
    <w:rsid w:val="00535009"/>
    <w:rsid w:val="00537FBC"/>
    <w:rsid w:val="00540371"/>
    <w:rsid w:val="00541828"/>
    <w:rsid w:val="00541B88"/>
    <w:rsid w:val="0054273F"/>
    <w:rsid w:val="00542950"/>
    <w:rsid w:val="00543F74"/>
    <w:rsid w:val="00543F8A"/>
    <w:rsid w:val="0054500C"/>
    <w:rsid w:val="00546AB0"/>
    <w:rsid w:val="00546E41"/>
    <w:rsid w:val="00547091"/>
    <w:rsid w:val="005473DF"/>
    <w:rsid w:val="00547E1F"/>
    <w:rsid w:val="00550DE4"/>
    <w:rsid w:val="00552A0D"/>
    <w:rsid w:val="00553008"/>
    <w:rsid w:val="005537E3"/>
    <w:rsid w:val="00554D3E"/>
    <w:rsid w:val="00555214"/>
    <w:rsid w:val="005569D9"/>
    <w:rsid w:val="00556A77"/>
    <w:rsid w:val="00557304"/>
    <w:rsid w:val="00557D46"/>
    <w:rsid w:val="00560DBE"/>
    <w:rsid w:val="00560FC7"/>
    <w:rsid w:val="0056339C"/>
    <w:rsid w:val="00564515"/>
    <w:rsid w:val="00564806"/>
    <w:rsid w:val="00565B2D"/>
    <w:rsid w:val="00565EDC"/>
    <w:rsid w:val="00571D34"/>
    <w:rsid w:val="00572C07"/>
    <w:rsid w:val="00573C1E"/>
    <w:rsid w:val="00574086"/>
    <w:rsid w:val="00577A9C"/>
    <w:rsid w:val="005802A7"/>
    <w:rsid w:val="0058163E"/>
    <w:rsid w:val="00582409"/>
    <w:rsid w:val="005824F9"/>
    <w:rsid w:val="00582B7B"/>
    <w:rsid w:val="00584811"/>
    <w:rsid w:val="00585AE9"/>
    <w:rsid w:val="00585E63"/>
    <w:rsid w:val="005861BE"/>
    <w:rsid w:val="00586C13"/>
    <w:rsid w:val="00587739"/>
    <w:rsid w:val="00587E5B"/>
    <w:rsid w:val="0059024C"/>
    <w:rsid w:val="0059113D"/>
    <w:rsid w:val="00592C5E"/>
    <w:rsid w:val="00592CD3"/>
    <w:rsid w:val="00593820"/>
    <w:rsid w:val="00593AA6"/>
    <w:rsid w:val="00593AF6"/>
    <w:rsid w:val="00594161"/>
    <w:rsid w:val="00594749"/>
    <w:rsid w:val="00594C13"/>
    <w:rsid w:val="00596E9A"/>
    <w:rsid w:val="005972DD"/>
    <w:rsid w:val="005A0631"/>
    <w:rsid w:val="005A209F"/>
    <w:rsid w:val="005A375C"/>
    <w:rsid w:val="005A5186"/>
    <w:rsid w:val="005A6B4E"/>
    <w:rsid w:val="005A74A0"/>
    <w:rsid w:val="005A74B7"/>
    <w:rsid w:val="005A7E76"/>
    <w:rsid w:val="005B19EB"/>
    <w:rsid w:val="005B1A3A"/>
    <w:rsid w:val="005B2123"/>
    <w:rsid w:val="005B2C01"/>
    <w:rsid w:val="005B2C66"/>
    <w:rsid w:val="005B3A19"/>
    <w:rsid w:val="005B4067"/>
    <w:rsid w:val="005B4CCC"/>
    <w:rsid w:val="005B583B"/>
    <w:rsid w:val="005B598E"/>
    <w:rsid w:val="005B7C3B"/>
    <w:rsid w:val="005C06F6"/>
    <w:rsid w:val="005C0ED9"/>
    <w:rsid w:val="005C2E64"/>
    <w:rsid w:val="005C32E3"/>
    <w:rsid w:val="005C3F41"/>
    <w:rsid w:val="005C4602"/>
    <w:rsid w:val="005C5485"/>
    <w:rsid w:val="005C5A64"/>
    <w:rsid w:val="005C61EF"/>
    <w:rsid w:val="005D0A24"/>
    <w:rsid w:val="005D0BE7"/>
    <w:rsid w:val="005D1D8B"/>
    <w:rsid w:val="005D3FC0"/>
    <w:rsid w:val="005D4D41"/>
    <w:rsid w:val="005D56B3"/>
    <w:rsid w:val="005D5EA3"/>
    <w:rsid w:val="005D7675"/>
    <w:rsid w:val="005E18D4"/>
    <w:rsid w:val="005E1C6D"/>
    <w:rsid w:val="005E2148"/>
    <w:rsid w:val="005E256F"/>
    <w:rsid w:val="005E2627"/>
    <w:rsid w:val="005E2A26"/>
    <w:rsid w:val="005E34F5"/>
    <w:rsid w:val="005E567A"/>
    <w:rsid w:val="005E5A81"/>
    <w:rsid w:val="005E5D92"/>
    <w:rsid w:val="005E6CD2"/>
    <w:rsid w:val="005E6DCD"/>
    <w:rsid w:val="005F1497"/>
    <w:rsid w:val="005F16BA"/>
    <w:rsid w:val="005F19EB"/>
    <w:rsid w:val="005F1F70"/>
    <w:rsid w:val="005F22CA"/>
    <w:rsid w:val="005F2B28"/>
    <w:rsid w:val="005F4069"/>
    <w:rsid w:val="005F5046"/>
    <w:rsid w:val="005F62B1"/>
    <w:rsid w:val="005F72F6"/>
    <w:rsid w:val="00600219"/>
    <w:rsid w:val="0060082F"/>
    <w:rsid w:val="006016CF"/>
    <w:rsid w:val="00602027"/>
    <w:rsid w:val="00602C33"/>
    <w:rsid w:val="00602DCE"/>
    <w:rsid w:val="00602E11"/>
    <w:rsid w:val="0060588D"/>
    <w:rsid w:val="00606908"/>
    <w:rsid w:val="00606D43"/>
    <w:rsid w:val="00614D08"/>
    <w:rsid w:val="0061722F"/>
    <w:rsid w:val="006176D0"/>
    <w:rsid w:val="00621087"/>
    <w:rsid w:val="0062356C"/>
    <w:rsid w:val="006250D9"/>
    <w:rsid w:val="00627152"/>
    <w:rsid w:val="00627494"/>
    <w:rsid w:val="00627A04"/>
    <w:rsid w:val="00631172"/>
    <w:rsid w:val="006316FB"/>
    <w:rsid w:val="006324B9"/>
    <w:rsid w:val="00632999"/>
    <w:rsid w:val="0063475F"/>
    <w:rsid w:val="00634A22"/>
    <w:rsid w:val="00634EAA"/>
    <w:rsid w:val="00635531"/>
    <w:rsid w:val="00636A32"/>
    <w:rsid w:val="0063721D"/>
    <w:rsid w:val="00637F9B"/>
    <w:rsid w:val="00640D25"/>
    <w:rsid w:val="00642B98"/>
    <w:rsid w:val="0064319D"/>
    <w:rsid w:val="00646D80"/>
    <w:rsid w:val="00646F29"/>
    <w:rsid w:val="0065058C"/>
    <w:rsid w:val="00651BD2"/>
    <w:rsid w:val="006524A8"/>
    <w:rsid w:val="00653430"/>
    <w:rsid w:val="00654023"/>
    <w:rsid w:val="00654684"/>
    <w:rsid w:val="0065473C"/>
    <w:rsid w:val="0065483A"/>
    <w:rsid w:val="00654F58"/>
    <w:rsid w:val="0065788C"/>
    <w:rsid w:val="0066118D"/>
    <w:rsid w:val="006611CD"/>
    <w:rsid w:val="00661A58"/>
    <w:rsid w:val="0066666D"/>
    <w:rsid w:val="00666DB9"/>
    <w:rsid w:val="00667205"/>
    <w:rsid w:val="0066735F"/>
    <w:rsid w:val="00670B0A"/>
    <w:rsid w:val="006712ED"/>
    <w:rsid w:val="00672A17"/>
    <w:rsid w:val="0067408D"/>
    <w:rsid w:val="006741BA"/>
    <w:rsid w:val="00674762"/>
    <w:rsid w:val="00675192"/>
    <w:rsid w:val="006751EC"/>
    <w:rsid w:val="00675597"/>
    <w:rsid w:val="006755DE"/>
    <w:rsid w:val="00675BE6"/>
    <w:rsid w:val="00676A49"/>
    <w:rsid w:val="00676EBF"/>
    <w:rsid w:val="006778B9"/>
    <w:rsid w:val="00677CC2"/>
    <w:rsid w:val="00680A88"/>
    <w:rsid w:val="00680D4B"/>
    <w:rsid w:val="0068324E"/>
    <w:rsid w:val="006832D0"/>
    <w:rsid w:val="00683802"/>
    <w:rsid w:val="00683FBE"/>
    <w:rsid w:val="006843F0"/>
    <w:rsid w:val="00684853"/>
    <w:rsid w:val="00685C77"/>
    <w:rsid w:val="006864C3"/>
    <w:rsid w:val="006905DE"/>
    <w:rsid w:val="00690889"/>
    <w:rsid w:val="00690910"/>
    <w:rsid w:val="006910B8"/>
    <w:rsid w:val="00692054"/>
    <w:rsid w:val="0069207B"/>
    <w:rsid w:val="00692185"/>
    <w:rsid w:val="00693EB8"/>
    <w:rsid w:val="00695E9D"/>
    <w:rsid w:val="00696513"/>
    <w:rsid w:val="006A3A34"/>
    <w:rsid w:val="006A4670"/>
    <w:rsid w:val="006A50CA"/>
    <w:rsid w:val="006A5E32"/>
    <w:rsid w:val="006A6E51"/>
    <w:rsid w:val="006A764C"/>
    <w:rsid w:val="006B05E1"/>
    <w:rsid w:val="006B1924"/>
    <w:rsid w:val="006B1FD6"/>
    <w:rsid w:val="006B28B9"/>
    <w:rsid w:val="006B411B"/>
    <w:rsid w:val="006B422C"/>
    <w:rsid w:val="006B48C6"/>
    <w:rsid w:val="006B4E5E"/>
    <w:rsid w:val="006B5EBA"/>
    <w:rsid w:val="006C0332"/>
    <w:rsid w:val="006C0D79"/>
    <w:rsid w:val="006C1B5B"/>
    <w:rsid w:val="006C1FED"/>
    <w:rsid w:val="006C2748"/>
    <w:rsid w:val="006C274C"/>
    <w:rsid w:val="006C4B31"/>
    <w:rsid w:val="006C5045"/>
    <w:rsid w:val="006C5DA5"/>
    <w:rsid w:val="006C6129"/>
    <w:rsid w:val="006C621B"/>
    <w:rsid w:val="006C6A8B"/>
    <w:rsid w:val="006C7F39"/>
    <w:rsid w:val="006C7F8C"/>
    <w:rsid w:val="006D0381"/>
    <w:rsid w:val="006D0CCE"/>
    <w:rsid w:val="006D1C25"/>
    <w:rsid w:val="006D28D1"/>
    <w:rsid w:val="006D4337"/>
    <w:rsid w:val="006D4A0F"/>
    <w:rsid w:val="006D4B9F"/>
    <w:rsid w:val="006D4E2F"/>
    <w:rsid w:val="006D5702"/>
    <w:rsid w:val="006D6F5E"/>
    <w:rsid w:val="006D7C36"/>
    <w:rsid w:val="006E03B6"/>
    <w:rsid w:val="006E03B8"/>
    <w:rsid w:val="006E1BA1"/>
    <w:rsid w:val="006E2614"/>
    <w:rsid w:val="006E26E6"/>
    <w:rsid w:val="006E28DC"/>
    <w:rsid w:val="006E2B4C"/>
    <w:rsid w:val="006E39A3"/>
    <w:rsid w:val="006E4318"/>
    <w:rsid w:val="006E4678"/>
    <w:rsid w:val="006E4C89"/>
    <w:rsid w:val="006E626D"/>
    <w:rsid w:val="006E71DF"/>
    <w:rsid w:val="006E75AB"/>
    <w:rsid w:val="006F08F8"/>
    <w:rsid w:val="006F1841"/>
    <w:rsid w:val="006F1C55"/>
    <w:rsid w:val="006F2AD2"/>
    <w:rsid w:val="006F318F"/>
    <w:rsid w:val="006F3411"/>
    <w:rsid w:val="006F3A53"/>
    <w:rsid w:val="006F47A0"/>
    <w:rsid w:val="006F4FE0"/>
    <w:rsid w:val="006F5067"/>
    <w:rsid w:val="006F5C41"/>
    <w:rsid w:val="006F697A"/>
    <w:rsid w:val="00700B2C"/>
    <w:rsid w:val="00700DF8"/>
    <w:rsid w:val="007016AE"/>
    <w:rsid w:val="007016EB"/>
    <w:rsid w:val="00701EF9"/>
    <w:rsid w:val="00702077"/>
    <w:rsid w:val="0070342F"/>
    <w:rsid w:val="00704CED"/>
    <w:rsid w:val="007054A6"/>
    <w:rsid w:val="007055CF"/>
    <w:rsid w:val="007057A7"/>
    <w:rsid w:val="007058DE"/>
    <w:rsid w:val="00705E6C"/>
    <w:rsid w:val="00707791"/>
    <w:rsid w:val="00711130"/>
    <w:rsid w:val="00713084"/>
    <w:rsid w:val="0071339F"/>
    <w:rsid w:val="00713457"/>
    <w:rsid w:val="00713A15"/>
    <w:rsid w:val="00713DE1"/>
    <w:rsid w:val="0071436A"/>
    <w:rsid w:val="00714CAA"/>
    <w:rsid w:val="00715914"/>
    <w:rsid w:val="00716427"/>
    <w:rsid w:val="0071791C"/>
    <w:rsid w:val="00720BCB"/>
    <w:rsid w:val="00720BF1"/>
    <w:rsid w:val="0072206D"/>
    <w:rsid w:val="0072277E"/>
    <w:rsid w:val="00723DE4"/>
    <w:rsid w:val="00723FDD"/>
    <w:rsid w:val="00724800"/>
    <w:rsid w:val="00725085"/>
    <w:rsid w:val="00727145"/>
    <w:rsid w:val="0072741D"/>
    <w:rsid w:val="007277E0"/>
    <w:rsid w:val="0073135A"/>
    <w:rsid w:val="00731E00"/>
    <w:rsid w:val="00732DE9"/>
    <w:rsid w:val="00733134"/>
    <w:rsid w:val="007335F9"/>
    <w:rsid w:val="00734023"/>
    <w:rsid w:val="00741AD9"/>
    <w:rsid w:val="00742385"/>
    <w:rsid w:val="0074362E"/>
    <w:rsid w:val="007439ED"/>
    <w:rsid w:val="00743BAE"/>
    <w:rsid w:val="00743D7C"/>
    <w:rsid w:val="007440B7"/>
    <w:rsid w:val="00744A73"/>
    <w:rsid w:val="0074598E"/>
    <w:rsid w:val="00745B63"/>
    <w:rsid w:val="0074628E"/>
    <w:rsid w:val="00747746"/>
    <w:rsid w:val="00747E4A"/>
    <w:rsid w:val="00751D7B"/>
    <w:rsid w:val="00752435"/>
    <w:rsid w:val="0075326B"/>
    <w:rsid w:val="00754201"/>
    <w:rsid w:val="00754F05"/>
    <w:rsid w:val="007561D8"/>
    <w:rsid w:val="00756305"/>
    <w:rsid w:val="00760B19"/>
    <w:rsid w:val="00761E65"/>
    <w:rsid w:val="00761F95"/>
    <w:rsid w:val="00761FAB"/>
    <w:rsid w:val="007623F1"/>
    <w:rsid w:val="0076562E"/>
    <w:rsid w:val="0076714E"/>
    <w:rsid w:val="00770928"/>
    <w:rsid w:val="00771518"/>
    <w:rsid w:val="007715C9"/>
    <w:rsid w:val="00772072"/>
    <w:rsid w:val="00772C80"/>
    <w:rsid w:val="00772E8A"/>
    <w:rsid w:val="00773313"/>
    <w:rsid w:val="007737F7"/>
    <w:rsid w:val="00774612"/>
    <w:rsid w:val="00774EDD"/>
    <w:rsid w:val="007757EC"/>
    <w:rsid w:val="00775917"/>
    <w:rsid w:val="00776E61"/>
    <w:rsid w:val="00777EDC"/>
    <w:rsid w:val="0078009A"/>
    <w:rsid w:val="00781951"/>
    <w:rsid w:val="00781CCB"/>
    <w:rsid w:val="00783737"/>
    <w:rsid w:val="00784506"/>
    <w:rsid w:val="00785814"/>
    <w:rsid w:val="00790092"/>
    <w:rsid w:val="007910E6"/>
    <w:rsid w:val="007938A2"/>
    <w:rsid w:val="00794561"/>
    <w:rsid w:val="007967DB"/>
    <w:rsid w:val="00797B53"/>
    <w:rsid w:val="00797D35"/>
    <w:rsid w:val="007A0DCA"/>
    <w:rsid w:val="007A1E7E"/>
    <w:rsid w:val="007A3892"/>
    <w:rsid w:val="007A69FC"/>
    <w:rsid w:val="007B0351"/>
    <w:rsid w:val="007B2048"/>
    <w:rsid w:val="007B285F"/>
    <w:rsid w:val="007B2942"/>
    <w:rsid w:val="007B29E0"/>
    <w:rsid w:val="007B336F"/>
    <w:rsid w:val="007B6C4D"/>
    <w:rsid w:val="007B6FD0"/>
    <w:rsid w:val="007B71D6"/>
    <w:rsid w:val="007B7420"/>
    <w:rsid w:val="007B78F9"/>
    <w:rsid w:val="007B7A42"/>
    <w:rsid w:val="007C01F3"/>
    <w:rsid w:val="007C0F2D"/>
    <w:rsid w:val="007C1219"/>
    <w:rsid w:val="007C13FB"/>
    <w:rsid w:val="007C1426"/>
    <w:rsid w:val="007C20F0"/>
    <w:rsid w:val="007C2C75"/>
    <w:rsid w:val="007C2FEB"/>
    <w:rsid w:val="007C3CF0"/>
    <w:rsid w:val="007C4572"/>
    <w:rsid w:val="007C5346"/>
    <w:rsid w:val="007C5469"/>
    <w:rsid w:val="007C6902"/>
    <w:rsid w:val="007C7304"/>
    <w:rsid w:val="007C7B67"/>
    <w:rsid w:val="007D0D77"/>
    <w:rsid w:val="007D12B2"/>
    <w:rsid w:val="007D2850"/>
    <w:rsid w:val="007D34FD"/>
    <w:rsid w:val="007D36A8"/>
    <w:rsid w:val="007D3C4B"/>
    <w:rsid w:val="007D5185"/>
    <w:rsid w:val="007D5407"/>
    <w:rsid w:val="007D5A31"/>
    <w:rsid w:val="007D6719"/>
    <w:rsid w:val="007D6C48"/>
    <w:rsid w:val="007D74AD"/>
    <w:rsid w:val="007D7B46"/>
    <w:rsid w:val="007E0E8D"/>
    <w:rsid w:val="007E132E"/>
    <w:rsid w:val="007E15A7"/>
    <w:rsid w:val="007E1760"/>
    <w:rsid w:val="007E18E9"/>
    <w:rsid w:val="007E2310"/>
    <w:rsid w:val="007E2B0B"/>
    <w:rsid w:val="007E3488"/>
    <w:rsid w:val="007E3DB9"/>
    <w:rsid w:val="007E3EE6"/>
    <w:rsid w:val="007E4553"/>
    <w:rsid w:val="007E48E3"/>
    <w:rsid w:val="007E5C96"/>
    <w:rsid w:val="007E6427"/>
    <w:rsid w:val="007E73A4"/>
    <w:rsid w:val="007E7CA8"/>
    <w:rsid w:val="007F037E"/>
    <w:rsid w:val="007F0F30"/>
    <w:rsid w:val="007F1166"/>
    <w:rsid w:val="007F11AC"/>
    <w:rsid w:val="007F16D0"/>
    <w:rsid w:val="007F1B61"/>
    <w:rsid w:val="007F3323"/>
    <w:rsid w:val="007F401A"/>
    <w:rsid w:val="007F50E7"/>
    <w:rsid w:val="007F5A5E"/>
    <w:rsid w:val="00800322"/>
    <w:rsid w:val="00801F28"/>
    <w:rsid w:val="008032EE"/>
    <w:rsid w:val="008038DE"/>
    <w:rsid w:val="00803D02"/>
    <w:rsid w:val="008046AD"/>
    <w:rsid w:val="00806D6F"/>
    <w:rsid w:val="008071F0"/>
    <w:rsid w:val="00810E39"/>
    <w:rsid w:val="008119E5"/>
    <w:rsid w:val="008136E3"/>
    <w:rsid w:val="00815060"/>
    <w:rsid w:val="00815511"/>
    <w:rsid w:val="00817B7E"/>
    <w:rsid w:val="00817FA8"/>
    <w:rsid w:val="00823C12"/>
    <w:rsid w:val="00824361"/>
    <w:rsid w:val="00825006"/>
    <w:rsid w:val="008270B0"/>
    <w:rsid w:val="008310EC"/>
    <w:rsid w:val="008311B4"/>
    <w:rsid w:val="00831E4C"/>
    <w:rsid w:val="008322F9"/>
    <w:rsid w:val="00832E6F"/>
    <w:rsid w:val="00833139"/>
    <w:rsid w:val="00835064"/>
    <w:rsid w:val="008372D3"/>
    <w:rsid w:val="008374ED"/>
    <w:rsid w:val="00841353"/>
    <w:rsid w:val="00841EC1"/>
    <w:rsid w:val="00842511"/>
    <w:rsid w:val="00842561"/>
    <w:rsid w:val="00843A00"/>
    <w:rsid w:val="008454A6"/>
    <w:rsid w:val="00846783"/>
    <w:rsid w:val="00847396"/>
    <w:rsid w:val="008501C4"/>
    <w:rsid w:val="00850305"/>
    <w:rsid w:val="00851820"/>
    <w:rsid w:val="008524E8"/>
    <w:rsid w:val="008545AE"/>
    <w:rsid w:val="00856A31"/>
    <w:rsid w:val="00857D57"/>
    <w:rsid w:val="008601A2"/>
    <w:rsid w:val="008609FA"/>
    <w:rsid w:val="00861353"/>
    <w:rsid w:val="008613C8"/>
    <w:rsid w:val="00862072"/>
    <w:rsid w:val="00863EDE"/>
    <w:rsid w:val="008642DD"/>
    <w:rsid w:val="00864E1B"/>
    <w:rsid w:val="00864EDC"/>
    <w:rsid w:val="008651E2"/>
    <w:rsid w:val="00865269"/>
    <w:rsid w:val="008667BB"/>
    <w:rsid w:val="00867743"/>
    <w:rsid w:val="00867930"/>
    <w:rsid w:val="00870690"/>
    <w:rsid w:val="00870F05"/>
    <w:rsid w:val="00873E91"/>
    <w:rsid w:val="008747EC"/>
    <w:rsid w:val="008752B5"/>
    <w:rsid w:val="008754D0"/>
    <w:rsid w:val="00876B65"/>
    <w:rsid w:val="00876E1B"/>
    <w:rsid w:val="00877301"/>
    <w:rsid w:val="0088058D"/>
    <w:rsid w:val="008832CB"/>
    <w:rsid w:val="00883C41"/>
    <w:rsid w:val="0088439B"/>
    <w:rsid w:val="008847F1"/>
    <w:rsid w:val="00884AEE"/>
    <w:rsid w:val="00885419"/>
    <w:rsid w:val="008860CD"/>
    <w:rsid w:val="008866EF"/>
    <w:rsid w:val="00886C27"/>
    <w:rsid w:val="00887632"/>
    <w:rsid w:val="0088767F"/>
    <w:rsid w:val="00890DDA"/>
    <w:rsid w:val="0089107B"/>
    <w:rsid w:val="00891CF6"/>
    <w:rsid w:val="00892047"/>
    <w:rsid w:val="0089313C"/>
    <w:rsid w:val="00893D35"/>
    <w:rsid w:val="008951C4"/>
    <w:rsid w:val="0089581A"/>
    <w:rsid w:val="00895F21"/>
    <w:rsid w:val="0089759C"/>
    <w:rsid w:val="008A2696"/>
    <w:rsid w:val="008A4288"/>
    <w:rsid w:val="008A4A6F"/>
    <w:rsid w:val="008B08D9"/>
    <w:rsid w:val="008B1051"/>
    <w:rsid w:val="008B123D"/>
    <w:rsid w:val="008B131F"/>
    <w:rsid w:val="008B15CE"/>
    <w:rsid w:val="008B1762"/>
    <w:rsid w:val="008B25FF"/>
    <w:rsid w:val="008B408C"/>
    <w:rsid w:val="008B4211"/>
    <w:rsid w:val="008B4984"/>
    <w:rsid w:val="008B4F8F"/>
    <w:rsid w:val="008B7430"/>
    <w:rsid w:val="008C0508"/>
    <w:rsid w:val="008C0642"/>
    <w:rsid w:val="008C0943"/>
    <w:rsid w:val="008C0ACC"/>
    <w:rsid w:val="008C18DC"/>
    <w:rsid w:val="008C1EC9"/>
    <w:rsid w:val="008C218C"/>
    <w:rsid w:val="008C25F6"/>
    <w:rsid w:val="008C2A5E"/>
    <w:rsid w:val="008C30D3"/>
    <w:rsid w:val="008C7A23"/>
    <w:rsid w:val="008D0355"/>
    <w:rsid w:val="008D0505"/>
    <w:rsid w:val="008D0EE0"/>
    <w:rsid w:val="008D1251"/>
    <w:rsid w:val="008D1650"/>
    <w:rsid w:val="008D1FC5"/>
    <w:rsid w:val="008D26A2"/>
    <w:rsid w:val="008D279C"/>
    <w:rsid w:val="008D372B"/>
    <w:rsid w:val="008D4155"/>
    <w:rsid w:val="008D4568"/>
    <w:rsid w:val="008D488F"/>
    <w:rsid w:val="008D4A84"/>
    <w:rsid w:val="008D4AB6"/>
    <w:rsid w:val="008D509B"/>
    <w:rsid w:val="008D5447"/>
    <w:rsid w:val="008D5E1E"/>
    <w:rsid w:val="008D67A5"/>
    <w:rsid w:val="008D6CD7"/>
    <w:rsid w:val="008D73F7"/>
    <w:rsid w:val="008E0250"/>
    <w:rsid w:val="008E032C"/>
    <w:rsid w:val="008E2075"/>
    <w:rsid w:val="008E25C9"/>
    <w:rsid w:val="008E2C7D"/>
    <w:rsid w:val="008E2CDF"/>
    <w:rsid w:val="008E3425"/>
    <w:rsid w:val="008E5175"/>
    <w:rsid w:val="008E6574"/>
    <w:rsid w:val="008E6BE1"/>
    <w:rsid w:val="008E78AA"/>
    <w:rsid w:val="008F02BD"/>
    <w:rsid w:val="008F1240"/>
    <w:rsid w:val="008F1D75"/>
    <w:rsid w:val="008F23A2"/>
    <w:rsid w:val="008F2624"/>
    <w:rsid w:val="008F3B45"/>
    <w:rsid w:val="008F3DD0"/>
    <w:rsid w:val="008F54E7"/>
    <w:rsid w:val="008F6F71"/>
    <w:rsid w:val="008F7020"/>
    <w:rsid w:val="008F7DC5"/>
    <w:rsid w:val="009021E8"/>
    <w:rsid w:val="00902C28"/>
    <w:rsid w:val="00903422"/>
    <w:rsid w:val="00905740"/>
    <w:rsid w:val="00910013"/>
    <w:rsid w:val="00911F1B"/>
    <w:rsid w:val="00913F40"/>
    <w:rsid w:val="00914B4F"/>
    <w:rsid w:val="00915527"/>
    <w:rsid w:val="00916470"/>
    <w:rsid w:val="00916977"/>
    <w:rsid w:val="00917026"/>
    <w:rsid w:val="009177F1"/>
    <w:rsid w:val="00917EA2"/>
    <w:rsid w:val="00922393"/>
    <w:rsid w:val="009226C8"/>
    <w:rsid w:val="00922C3D"/>
    <w:rsid w:val="0092373B"/>
    <w:rsid w:val="00923898"/>
    <w:rsid w:val="00924E71"/>
    <w:rsid w:val="00924EFA"/>
    <w:rsid w:val="00927BA9"/>
    <w:rsid w:val="00931DDC"/>
    <w:rsid w:val="00932235"/>
    <w:rsid w:val="00932377"/>
    <w:rsid w:val="0093417E"/>
    <w:rsid w:val="00935E2C"/>
    <w:rsid w:val="0094069B"/>
    <w:rsid w:val="00940885"/>
    <w:rsid w:val="00940A71"/>
    <w:rsid w:val="00941101"/>
    <w:rsid w:val="009416BD"/>
    <w:rsid w:val="00941827"/>
    <w:rsid w:val="00942160"/>
    <w:rsid w:val="00942680"/>
    <w:rsid w:val="00942E7E"/>
    <w:rsid w:val="0094385C"/>
    <w:rsid w:val="00943B50"/>
    <w:rsid w:val="009459AE"/>
    <w:rsid w:val="00947427"/>
    <w:rsid w:val="00947D5A"/>
    <w:rsid w:val="0095062A"/>
    <w:rsid w:val="009507E5"/>
    <w:rsid w:val="00952BBC"/>
    <w:rsid w:val="009532A5"/>
    <w:rsid w:val="00953511"/>
    <w:rsid w:val="00954036"/>
    <w:rsid w:val="009543AC"/>
    <w:rsid w:val="00954A53"/>
    <w:rsid w:val="00954FC1"/>
    <w:rsid w:val="00955ECC"/>
    <w:rsid w:val="0095611F"/>
    <w:rsid w:val="00956581"/>
    <w:rsid w:val="00957193"/>
    <w:rsid w:val="00957291"/>
    <w:rsid w:val="009573CC"/>
    <w:rsid w:val="0096040D"/>
    <w:rsid w:val="009609E5"/>
    <w:rsid w:val="00963EE3"/>
    <w:rsid w:val="00963F82"/>
    <w:rsid w:val="00964C38"/>
    <w:rsid w:val="00967295"/>
    <w:rsid w:val="009672B0"/>
    <w:rsid w:val="00967884"/>
    <w:rsid w:val="00970C15"/>
    <w:rsid w:val="00971857"/>
    <w:rsid w:val="00971BAE"/>
    <w:rsid w:val="00972E8C"/>
    <w:rsid w:val="009735A9"/>
    <w:rsid w:val="0097372A"/>
    <w:rsid w:val="009740FA"/>
    <w:rsid w:val="00974437"/>
    <w:rsid w:val="0097491A"/>
    <w:rsid w:val="00975813"/>
    <w:rsid w:val="00975B8F"/>
    <w:rsid w:val="00976D11"/>
    <w:rsid w:val="00977DDE"/>
    <w:rsid w:val="00981F75"/>
    <w:rsid w:val="009834A4"/>
    <w:rsid w:val="0098357F"/>
    <w:rsid w:val="00983C00"/>
    <w:rsid w:val="009843DB"/>
    <w:rsid w:val="00984E5A"/>
    <w:rsid w:val="00985264"/>
    <w:rsid w:val="009868E9"/>
    <w:rsid w:val="00986BC0"/>
    <w:rsid w:val="00987AFB"/>
    <w:rsid w:val="00990ED3"/>
    <w:rsid w:val="00993451"/>
    <w:rsid w:val="009953FD"/>
    <w:rsid w:val="0099670A"/>
    <w:rsid w:val="0099699D"/>
    <w:rsid w:val="009A2323"/>
    <w:rsid w:val="009A2B7C"/>
    <w:rsid w:val="009A38C9"/>
    <w:rsid w:val="009A3B15"/>
    <w:rsid w:val="009A4141"/>
    <w:rsid w:val="009A4306"/>
    <w:rsid w:val="009A52DB"/>
    <w:rsid w:val="009A5ACF"/>
    <w:rsid w:val="009A6014"/>
    <w:rsid w:val="009A7033"/>
    <w:rsid w:val="009A7CE7"/>
    <w:rsid w:val="009B02A5"/>
    <w:rsid w:val="009B2213"/>
    <w:rsid w:val="009B26F5"/>
    <w:rsid w:val="009B3F8D"/>
    <w:rsid w:val="009B4101"/>
    <w:rsid w:val="009B44FB"/>
    <w:rsid w:val="009B4880"/>
    <w:rsid w:val="009B62F5"/>
    <w:rsid w:val="009B6570"/>
    <w:rsid w:val="009B7FDF"/>
    <w:rsid w:val="009C04DE"/>
    <w:rsid w:val="009C276D"/>
    <w:rsid w:val="009C33BC"/>
    <w:rsid w:val="009C3BB6"/>
    <w:rsid w:val="009C4281"/>
    <w:rsid w:val="009C4890"/>
    <w:rsid w:val="009C614B"/>
    <w:rsid w:val="009C6BD5"/>
    <w:rsid w:val="009C76F6"/>
    <w:rsid w:val="009C7F0C"/>
    <w:rsid w:val="009D006B"/>
    <w:rsid w:val="009D1D16"/>
    <w:rsid w:val="009D3082"/>
    <w:rsid w:val="009D341A"/>
    <w:rsid w:val="009D4EDD"/>
    <w:rsid w:val="009D5BF6"/>
    <w:rsid w:val="009D63D4"/>
    <w:rsid w:val="009E1AD7"/>
    <w:rsid w:val="009E2291"/>
    <w:rsid w:val="009E280C"/>
    <w:rsid w:val="009E2860"/>
    <w:rsid w:val="009E4529"/>
    <w:rsid w:val="009E4CF1"/>
    <w:rsid w:val="009E50E1"/>
    <w:rsid w:val="009E5790"/>
    <w:rsid w:val="009E5D0F"/>
    <w:rsid w:val="009E669B"/>
    <w:rsid w:val="009E70EF"/>
    <w:rsid w:val="009E7D82"/>
    <w:rsid w:val="009F28C9"/>
    <w:rsid w:val="009F2E31"/>
    <w:rsid w:val="009F3416"/>
    <w:rsid w:val="009F363A"/>
    <w:rsid w:val="009F4911"/>
    <w:rsid w:val="009F4B91"/>
    <w:rsid w:val="009F5451"/>
    <w:rsid w:val="009F5788"/>
    <w:rsid w:val="009F5B5E"/>
    <w:rsid w:val="009F5D03"/>
    <w:rsid w:val="009F656C"/>
    <w:rsid w:val="009F73A2"/>
    <w:rsid w:val="009F7766"/>
    <w:rsid w:val="009F7DB8"/>
    <w:rsid w:val="00A00961"/>
    <w:rsid w:val="00A016AE"/>
    <w:rsid w:val="00A02B12"/>
    <w:rsid w:val="00A03713"/>
    <w:rsid w:val="00A07CBF"/>
    <w:rsid w:val="00A10710"/>
    <w:rsid w:val="00A10D14"/>
    <w:rsid w:val="00A11A14"/>
    <w:rsid w:val="00A12FE9"/>
    <w:rsid w:val="00A13142"/>
    <w:rsid w:val="00A1556B"/>
    <w:rsid w:val="00A15D55"/>
    <w:rsid w:val="00A168E9"/>
    <w:rsid w:val="00A179B0"/>
    <w:rsid w:val="00A2070E"/>
    <w:rsid w:val="00A20C56"/>
    <w:rsid w:val="00A20E3C"/>
    <w:rsid w:val="00A2131F"/>
    <w:rsid w:val="00A21994"/>
    <w:rsid w:val="00A22B09"/>
    <w:rsid w:val="00A22C98"/>
    <w:rsid w:val="00A231E2"/>
    <w:rsid w:val="00A25975"/>
    <w:rsid w:val="00A2679B"/>
    <w:rsid w:val="00A26ED2"/>
    <w:rsid w:val="00A2794F"/>
    <w:rsid w:val="00A335AC"/>
    <w:rsid w:val="00A33A1F"/>
    <w:rsid w:val="00A35751"/>
    <w:rsid w:val="00A35D44"/>
    <w:rsid w:val="00A3615B"/>
    <w:rsid w:val="00A36320"/>
    <w:rsid w:val="00A3696A"/>
    <w:rsid w:val="00A36C83"/>
    <w:rsid w:val="00A37875"/>
    <w:rsid w:val="00A379A6"/>
    <w:rsid w:val="00A37C15"/>
    <w:rsid w:val="00A400B7"/>
    <w:rsid w:val="00A415B3"/>
    <w:rsid w:val="00A42DCB"/>
    <w:rsid w:val="00A433C1"/>
    <w:rsid w:val="00A434A3"/>
    <w:rsid w:val="00A434BB"/>
    <w:rsid w:val="00A450EF"/>
    <w:rsid w:val="00A46739"/>
    <w:rsid w:val="00A476CA"/>
    <w:rsid w:val="00A51334"/>
    <w:rsid w:val="00A524BC"/>
    <w:rsid w:val="00A525F9"/>
    <w:rsid w:val="00A52B1D"/>
    <w:rsid w:val="00A52ED6"/>
    <w:rsid w:val="00A531C2"/>
    <w:rsid w:val="00A55787"/>
    <w:rsid w:val="00A5626D"/>
    <w:rsid w:val="00A56F3A"/>
    <w:rsid w:val="00A57816"/>
    <w:rsid w:val="00A603DF"/>
    <w:rsid w:val="00A606AE"/>
    <w:rsid w:val="00A61CD7"/>
    <w:rsid w:val="00A61FC2"/>
    <w:rsid w:val="00A636B8"/>
    <w:rsid w:val="00A63797"/>
    <w:rsid w:val="00A64204"/>
    <w:rsid w:val="00A6423E"/>
    <w:rsid w:val="00A64912"/>
    <w:rsid w:val="00A66C73"/>
    <w:rsid w:val="00A70064"/>
    <w:rsid w:val="00A706CD"/>
    <w:rsid w:val="00A706E8"/>
    <w:rsid w:val="00A708E8"/>
    <w:rsid w:val="00A70A74"/>
    <w:rsid w:val="00A72D7F"/>
    <w:rsid w:val="00A738C1"/>
    <w:rsid w:val="00A73CE6"/>
    <w:rsid w:val="00A7523C"/>
    <w:rsid w:val="00A76CC0"/>
    <w:rsid w:val="00A7718D"/>
    <w:rsid w:val="00A77316"/>
    <w:rsid w:val="00A77CB6"/>
    <w:rsid w:val="00A80B4C"/>
    <w:rsid w:val="00A81E53"/>
    <w:rsid w:val="00A824E3"/>
    <w:rsid w:val="00A827CD"/>
    <w:rsid w:val="00A841FA"/>
    <w:rsid w:val="00A85748"/>
    <w:rsid w:val="00A866FE"/>
    <w:rsid w:val="00A87200"/>
    <w:rsid w:val="00A87686"/>
    <w:rsid w:val="00A904ED"/>
    <w:rsid w:val="00A90EF8"/>
    <w:rsid w:val="00A91F1B"/>
    <w:rsid w:val="00A91F76"/>
    <w:rsid w:val="00A93B07"/>
    <w:rsid w:val="00A948C7"/>
    <w:rsid w:val="00A94C22"/>
    <w:rsid w:val="00A95BCB"/>
    <w:rsid w:val="00A95E65"/>
    <w:rsid w:val="00A96202"/>
    <w:rsid w:val="00A970D8"/>
    <w:rsid w:val="00AA1052"/>
    <w:rsid w:val="00AA12A2"/>
    <w:rsid w:val="00AA19D1"/>
    <w:rsid w:val="00AA5D04"/>
    <w:rsid w:val="00AA64A2"/>
    <w:rsid w:val="00AA6B86"/>
    <w:rsid w:val="00AA6C05"/>
    <w:rsid w:val="00AA6DE8"/>
    <w:rsid w:val="00AA6F31"/>
    <w:rsid w:val="00AA7FBD"/>
    <w:rsid w:val="00AB14B4"/>
    <w:rsid w:val="00AB17B4"/>
    <w:rsid w:val="00AB2B8F"/>
    <w:rsid w:val="00AB3534"/>
    <w:rsid w:val="00AB400E"/>
    <w:rsid w:val="00AB4FC9"/>
    <w:rsid w:val="00AB6817"/>
    <w:rsid w:val="00AB6F7A"/>
    <w:rsid w:val="00AB7636"/>
    <w:rsid w:val="00AC0EFE"/>
    <w:rsid w:val="00AC1C12"/>
    <w:rsid w:val="00AC1C6A"/>
    <w:rsid w:val="00AC2ED8"/>
    <w:rsid w:val="00AC42FC"/>
    <w:rsid w:val="00AC44BE"/>
    <w:rsid w:val="00AC4950"/>
    <w:rsid w:val="00AC4DA4"/>
    <w:rsid w:val="00AC51CE"/>
    <w:rsid w:val="00AC78AA"/>
    <w:rsid w:val="00AD0527"/>
    <w:rsid w:val="00AD1284"/>
    <w:rsid w:val="00AD1C33"/>
    <w:rsid w:val="00AD3B2D"/>
    <w:rsid w:val="00AD41C7"/>
    <w:rsid w:val="00AD42C6"/>
    <w:rsid w:val="00AD505F"/>
    <w:rsid w:val="00AD5220"/>
    <w:rsid w:val="00AD5641"/>
    <w:rsid w:val="00AD749B"/>
    <w:rsid w:val="00AD7E8E"/>
    <w:rsid w:val="00AE0076"/>
    <w:rsid w:val="00AE17F4"/>
    <w:rsid w:val="00AE2BF4"/>
    <w:rsid w:val="00AE2D50"/>
    <w:rsid w:val="00AE2EE5"/>
    <w:rsid w:val="00AE2F67"/>
    <w:rsid w:val="00AE3208"/>
    <w:rsid w:val="00AE335C"/>
    <w:rsid w:val="00AE34B0"/>
    <w:rsid w:val="00AE4A28"/>
    <w:rsid w:val="00AE5783"/>
    <w:rsid w:val="00AE5CA2"/>
    <w:rsid w:val="00AE61E7"/>
    <w:rsid w:val="00AE624A"/>
    <w:rsid w:val="00AE73CC"/>
    <w:rsid w:val="00AE7C46"/>
    <w:rsid w:val="00AF06CF"/>
    <w:rsid w:val="00AF2D42"/>
    <w:rsid w:val="00AF3201"/>
    <w:rsid w:val="00AF4A64"/>
    <w:rsid w:val="00AF5572"/>
    <w:rsid w:val="00AF652E"/>
    <w:rsid w:val="00AF735F"/>
    <w:rsid w:val="00B0143F"/>
    <w:rsid w:val="00B0251B"/>
    <w:rsid w:val="00B035D5"/>
    <w:rsid w:val="00B03E3C"/>
    <w:rsid w:val="00B045EB"/>
    <w:rsid w:val="00B05038"/>
    <w:rsid w:val="00B05865"/>
    <w:rsid w:val="00B05CAD"/>
    <w:rsid w:val="00B0624C"/>
    <w:rsid w:val="00B069A4"/>
    <w:rsid w:val="00B073CC"/>
    <w:rsid w:val="00B100C9"/>
    <w:rsid w:val="00B10208"/>
    <w:rsid w:val="00B103C1"/>
    <w:rsid w:val="00B11EAD"/>
    <w:rsid w:val="00B121E1"/>
    <w:rsid w:val="00B13DFD"/>
    <w:rsid w:val="00B1476F"/>
    <w:rsid w:val="00B15630"/>
    <w:rsid w:val="00B15B80"/>
    <w:rsid w:val="00B16865"/>
    <w:rsid w:val="00B16B3E"/>
    <w:rsid w:val="00B203E8"/>
    <w:rsid w:val="00B2288C"/>
    <w:rsid w:val="00B22E75"/>
    <w:rsid w:val="00B22F84"/>
    <w:rsid w:val="00B23CCF"/>
    <w:rsid w:val="00B27271"/>
    <w:rsid w:val="00B275ED"/>
    <w:rsid w:val="00B30D03"/>
    <w:rsid w:val="00B30F60"/>
    <w:rsid w:val="00B31745"/>
    <w:rsid w:val="00B32084"/>
    <w:rsid w:val="00B329F2"/>
    <w:rsid w:val="00B32D05"/>
    <w:rsid w:val="00B332AC"/>
    <w:rsid w:val="00B339E1"/>
    <w:rsid w:val="00B33B3C"/>
    <w:rsid w:val="00B3597E"/>
    <w:rsid w:val="00B35A75"/>
    <w:rsid w:val="00B3605B"/>
    <w:rsid w:val="00B3678C"/>
    <w:rsid w:val="00B407AC"/>
    <w:rsid w:val="00B429D5"/>
    <w:rsid w:val="00B42B81"/>
    <w:rsid w:val="00B42BEA"/>
    <w:rsid w:val="00B4309E"/>
    <w:rsid w:val="00B43CD8"/>
    <w:rsid w:val="00B456A2"/>
    <w:rsid w:val="00B45B72"/>
    <w:rsid w:val="00B46EA2"/>
    <w:rsid w:val="00B47736"/>
    <w:rsid w:val="00B50DAE"/>
    <w:rsid w:val="00B513D4"/>
    <w:rsid w:val="00B51C67"/>
    <w:rsid w:val="00B53B4B"/>
    <w:rsid w:val="00B53F9F"/>
    <w:rsid w:val="00B54157"/>
    <w:rsid w:val="00B548A5"/>
    <w:rsid w:val="00B54952"/>
    <w:rsid w:val="00B552BC"/>
    <w:rsid w:val="00B55B95"/>
    <w:rsid w:val="00B56D23"/>
    <w:rsid w:val="00B57693"/>
    <w:rsid w:val="00B5793E"/>
    <w:rsid w:val="00B57F3F"/>
    <w:rsid w:val="00B612A1"/>
    <w:rsid w:val="00B61C2D"/>
    <w:rsid w:val="00B61D38"/>
    <w:rsid w:val="00B61E4A"/>
    <w:rsid w:val="00B624F1"/>
    <w:rsid w:val="00B63834"/>
    <w:rsid w:val="00B64C38"/>
    <w:rsid w:val="00B65971"/>
    <w:rsid w:val="00B6601F"/>
    <w:rsid w:val="00B6705A"/>
    <w:rsid w:val="00B70008"/>
    <w:rsid w:val="00B70F76"/>
    <w:rsid w:val="00B751CA"/>
    <w:rsid w:val="00B75D64"/>
    <w:rsid w:val="00B75E8A"/>
    <w:rsid w:val="00B773CD"/>
    <w:rsid w:val="00B80199"/>
    <w:rsid w:val="00B80B04"/>
    <w:rsid w:val="00B81ECA"/>
    <w:rsid w:val="00B8245D"/>
    <w:rsid w:val="00B83483"/>
    <w:rsid w:val="00B84923"/>
    <w:rsid w:val="00B84C5B"/>
    <w:rsid w:val="00B8522B"/>
    <w:rsid w:val="00B85CCA"/>
    <w:rsid w:val="00B87BF8"/>
    <w:rsid w:val="00B9028E"/>
    <w:rsid w:val="00B94B5A"/>
    <w:rsid w:val="00BA0F61"/>
    <w:rsid w:val="00BA220B"/>
    <w:rsid w:val="00BA2E0E"/>
    <w:rsid w:val="00BA3D50"/>
    <w:rsid w:val="00BA47A9"/>
    <w:rsid w:val="00BA5C10"/>
    <w:rsid w:val="00BA7AD6"/>
    <w:rsid w:val="00BB0D08"/>
    <w:rsid w:val="00BB1114"/>
    <w:rsid w:val="00BB17E6"/>
    <w:rsid w:val="00BB1FB8"/>
    <w:rsid w:val="00BB217B"/>
    <w:rsid w:val="00BB2767"/>
    <w:rsid w:val="00BB2EBA"/>
    <w:rsid w:val="00BB31D7"/>
    <w:rsid w:val="00BB3577"/>
    <w:rsid w:val="00BB41F8"/>
    <w:rsid w:val="00BB4C73"/>
    <w:rsid w:val="00BB4EE0"/>
    <w:rsid w:val="00BB5951"/>
    <w:rsid w:val="00BB5FBB"/>
    <w:rsid w:val="00BB77E5"/>
    <w:rsid w:val="00BC1499"/>
    <w:rsid w:val="00BC1CEE"/>
    <w:rsid w:val="00BC4B54"/>
    <w:rsid w:val="00BC5BC4"/>
    <w:rsid w:val="00BC78C1"/>
    <w:rsid w:val="00BC7C44"/>
    <w:rsid w:val="00BD100E"/>
    <w:rsid w:val="00BD1099"/>
    <w:rsid w:val="00BD2EC6"/>
    <w:rsid w:val="00BD3849"/>
    <w:rsid w:val="00BD3F82"/>
    <w:rsid w:val="00BD4F96"/>
    <w:rsid w:val="00BD6B95"/>
    <w:rsid w:val="00BD7C36"/>
    <w:rsid w:val="00BD7CC0"/>
    <w:rsid w:val="00BE187D"/>
    <w:rsid w:val="00BE2432"/>
    <w:rsid w:val="00BE4D60"/>
    <w:rsid w:val="00BE5051"/>
    <w:rsid w:val="00BE52C5"/>
    <w:rsid w:val="00BE7084"/>
    <w:rsid w:val="00BE719A"/>
    <w:rsid w:val="00BE720A"/>
    <w:rsid w:val="00BF024F"/>
    <w:rsid w:val="00BF25B2"/>
    <w:rsid w:val="00BF264A"/>
    <w:rsid w:val="00BF27E9"/>
    <w:rsid w:val="00BF35C4"/>
    <w:rsid w:val="00BF447D"/>
    <w:rsid w:val="00BF6F84"/>
    <w:rsid w:val="00BF7B48"/>
    <w:rsid w:val="00BF7D95"/>
    <w:rsid w:val="00C00125"/>
    <w:rsid w:val="00C01BA6"/>
    <w:rsid w:val="00C01C10"/>
    <w:rsid w:val="00C03ECA"/>
    <w:rsid w:val="00C04B30"/>
    <w:rsid w:val="00C05448"/>
    <w:rsid w:val="00C054F4"/>
    <w:rsid w:val="00C05ABC"/>
    <w:rsid w:val="00C073CD"/>
    <w:rsid w:val="00C07777"/>
    <w:rsid w:val="00C07831"/>
    <w:rsid w:val="00C10915"/>
    <w:rsid w:val="00C121CD"/>
    <w:rsid w:val="00C1223D"/>
    <w:rsid w:val="00C13272"/>
    <w:rsid w:val="00C1349B"/>
    <w:rsid w:val="00C1483F"/>
    <w:rsid w:val="00C16570"/>
    <w:rsid w:val="00C1685F"/>
    <w:rsid w:val="00C2089F"/>
    <w:rsid w:val="00C20E31"/>
    <w:rsid w:val="00C213B7"/>
    <w:rsid w:val="00C21F8B"/>
    <w:rsid w:val="00C2291E"/>
    <w:rsid w:val="00C23AAB"/>
    <w:rsid w:val="00C23C30"/>
    <w:rsid w:val="00C240FF"/>
    <w:rsid w:val="00C24816"/>
    <w:rsid w:val="00C25299"/>
    <w:rsid w:val="00C25BD5"/>
    <w:rsid w:val="00C25DF6"/>
    <w:rsid w:val="00C26C8C"/>
    <w:rsid w:val="00C30E41"/>
    <w:rsid w:val="00C30E9B"/>
    <w:rsid w:val="00C315E4"/>
    <w:rsid w:val="00C3262D"/>
    <w:rsid w:val="00C3263C"/>
    <w:rsid w:val="00C3499E"/>
    <w:rsid w:val="00C34C9C"/>
    <w:rsid w:val="00C37474"/>
    <w:rsid w:val="00C414E4"/>
    <w:rsid w:val="00C42503"/>
    <w:rsid w:val="00C42BF8"/>
    <w:rsid w:val="00C43239"/>
    <w:rsid w:val="00C44B91"/>
    <w:rsid w:val="00C45E23"/>
    <w:rsid w:val="00C471D1"/>
    <w:rsid w:val="00C47D13"/>
    <w:rsid w:val="00C47F22"/>
    <w:rsid w:val="00C50043"/>
    <w:rsid w:val="00C5089F"/>
    <w:rsid w:val="00C513DA"/>
    <w:rsid w:val="00C5160E"/>
    <w:rsid w:val="00C5267E"/>
    <w:rsid w:val="00C545BD"/>
    <w:rsid w:val="00C55996"/>
    <w:rsid w:val="00C55EAD"/>
    <w:rsid w:val="00C55ED1"/>
    <w:rsid w:val="00C569CE"/>
    <w:rsid w:val="00C56FF1"/>
    <w:rsid w:val="00C63384"/>
    <w:rsid w:val="00C658BE"/>
    <w:rsid w:val="00C6773C"/>
    <w:rsid w:val="00C67AA2"/>
    <w:rsid w:val="00C70632"/>
    <w:rsid w:val="00C712FF"/>
    <w:rsid w:val="00C71877"/>
    <w:rsid w:val="00C71DAB"/>
    <w:rsid w:val="00C725A5"/>
    <w:rsid w:val="00C739FA"/>
    <w:rsid w:val="00C73D04"/>
    <w:rsid w:val="00C74417"/>
    <w:rsid w:val="00C7573B"/>
    <w:rsid w:val="00C75D0C"/>
    <w:rsid w:val="00C75ED3"/>
    <w:rsid w:val="00C760D6"/>
    <w:rsid w:val="00C76518"/>
    <w:rsid w:val="00C77D80"/>
    <w:rsid w:val="00C80810"/>
    <w:rsid w:val="00C829FA"/>
    <w:rsid w:val="00C8588D"/>
    <w:rsid w:val="00C858C6"/>
    <w:rsid w:val="00C8612C"/>
    <w:rsid w:val="00C865CE"/>
    <w:rsid w:val="00C86AA2"/>
    <w:rsid w:val="00C86B7E"/>
    <w:rsid w:val="00C86E4B"/>
    <w:rsid w:val="00C879DE"/>
    <w:rsid w:val="00C9025E"/>
    <w:rsid w:val="00C90B60"/>
    <w:rsid w:val="00C90F0E"/>
    <w:rsid w:val="00C93092"/>
    <w:rsid w:val="00C9329D"/>
    <w:rsid w:val="00C961EF"/>
    <w:rsid w:val="00C96FC5"/>
    <w:rsid w:val="00C970B4"/>
    <w:rsid w:val="00C9753D"/>
    <w:rsid w:val="00C97E81"/>
    <w:rsid w:val="00CA0091"/>
    <w:rsid w:val="00CA0D96"/>
    <w:rsid w:val="00CA203C"/>
    <w:rsid w:val="00CA354C"/>
    <w:rsid w:val="00CA4F9F"/>
    <w:rsid w:val="00CB227A"/>
    <w:rsid w:val="00CB43F3"/>
    <w:rsid w:val="00CB4441"/>
    <w:rsid w:val="00CB652B"/>
    <w:rsid w:val="00CB71FB"/>
    <w:rsid w:val="00CB7735"/>
    <w:rsid w:val="00CB7E91"/>
    <w:rsid w:val="00CC0784"/>
    <w:rsid w:val="00CC0A6A"/>
    <w:rsid w:val="00CC116D"/>
    <w:rsid w:val="00CC1DCD"/>
    <w:rsid w:val="00CC650B"/>
    <w:rsid w:val="00CC7D42"/>
    <w:rsid w:val="00CC7D65"/>
    <w:rsid w:val="00CD01D0"/>
    <w:rsid w:val="00CD11E7"/>
    <w:rsid w:val="00CD16EA"/>
    <w:rsid w:val="00CD22FD"/>
    <w:rsid w:val="00CD4556"/>
    <w:rsid w:val="00CD6BB6"/>
    <w:rsid w:val="00CE080A"/>
    <w:rsid w:val="00CE14B7"/>
    <w:rsid w:val="00CE1AF2"/>
    <w:rsid w:val="00CE30FB"/>
    <w:rsid w:val="00CE4CAF"/>
    <w:rsid w:val="00CE5933"/>
    <w:rsid w:val="00CE5F64"/>
    <w:rsid w:val="00CE629F"/>
    <w:rsid w:val="00CE6422"/>
    <w:rsid w:val="00CE6F56"/>
    <w:rsid w:val="00CE7A7C"/>
    <w:rsid w:val="00CF0BB2"/>
    <w:rsid w:val="00CF0F3A"/>
    <w:rsid w:val="00CF26D6"/>
    <w:rsid w:val="00CF2ECC"/>
    <w:rsid w:val="00CF390A"/>
    <w:rsid w:val="00CF3EE8"/>
    <w:rsid w:val="00CF420C"/>
    <w:rsid w:val="00CF5D30"/>
    <w:rsid w:val="00CF5FD7"/>
    <w:rsid w:val="00CF755A"/>
    <w:rsid w:val="00CF7FB6"/>
    <w:rsid w:val="00D01A3C"/>
    <w:rsid w:val="00D0310E"/>
    <w:rsid w:val="00D04DE9"/>
    <w:rsid w:val="00D0535B"/>
    <w:rsid w:val="00D06C98"/>
    <w:rsid w:val="00D101D3"/>
    <w:rsid w:val="00D1071A"/>
    <w:rsid w:val="00D1081E"/>
    <w:rsid w:val="00D11AF4"/>
    <w:rsid w:val="00D12A2C"/>
    <w:rsid w:val="00D13441"/>
    <w:rsid w:val="00D153F7"/>
    <w:rsid w:val="00D16FF7"/>
    <w:rsid w:val="00D17352"/>
    <w:rsid w:val="00D17ED2"/>
    <w:rsid w:val="00D2064A"/>
    <w:rsid w:val="00D2186E"/>
    <w:rsid w:val="00D2203A"/>
    <w:rsid w:val="00D223C9"/>
    <w:rsid w:val="00D25448"/>
    <w:rsid w:val="00D25525"/>
    <w:rsid w:val="00D256F3"/>
    <w:rsid w:val="00D25C9E"/>
    <w:rsid w:val="00D25E92"/>
    <w:rsid w:val="00D2717F"/>
    <w:rsid w:val="00D3263A"/>
    <w:rsid w:val="00D33176"/>
    <w:rsid w:val="00D3398F"/>
    <w:rsid w:val="00D34206"/>
    <w:rsid w:val="00D3545F"/>
    <w:rsid w:val="00D35471"/>
    <w:rsid w:val="00D35D42"/>
    <w:rsid w:val="00D36C8A"/>
    <w:rsid w:val="00D36FED"/>
    <w:rsid w:val="00D36FF0"/>
    <w:rsid w:val="00D37F1E"/>
    <w:rsid w:val="00D4052C"/>
    <w:rsid w:val="00D40D9F"/>
    <w:rsid w:val="00D4163F"/>
    <w:rsid w:val="00D41866"/>
    <w:rsid w:val="00D43CF2"/>
    <w:rsid w:val="00D446B5"/>
    <w:rsid w:val="00D45013"/>
    <w:rsid w:val="00D45120"/>
    <w:rsid w:val="00D4604F"/>
    <w:rsid w:val="00D47AF6"/>
    <w:rsid w:val="00D47D23"/>
    <w:rsid w:val="00D5077E"/>
    <w:rsid w:val="00D5166A"/>
    <w:rsid w:val="00D52A05"/>
    <w:rsid w:val="00D52E86"/>
    <w:rsid w:val="00D543D9"/>
    <w:rsid w:val="00D54808"/>
    <w:rsid w:val="00D55B9B"/>
    <w:rsid w:val="00D56F40"/>
    <w:rsid w:val="00D57234"/>
    <w:rsid w:val="00D572BB"/>
    <w:rsid w:val="00D57661"/>
    <w:rsid w:val="00D578E2"/>
    <w:rsid w:val="00D60820"/>
    <w:rsid w:val="00D60FF3"/>
    <w:rsid w:val="00D6101F"/>
    <w:rsid w:val="00D61E59"/>
    <w:rsid w:val="00D63283"/>
    <w:rsid w:val="00D66826"/>
    <w:rsid w:val="00D670F1"/>
    <w:rsid w:val="00D67B73"/>
    <w:rsid w:val="00D70CAE"/>
    <w:rsid w:val="00D70DFB"/>
    <w:rsid w:val="00D72299"/>
    <w:rsid w:val="00D72A14"/>
    <w:rsid w:val="00D75E1E"/>
    <w:rsid w:val="00D7617C"/>
    <w:rsid w:val="00D766DF"/>
    <w:rsid w:val="00D7670A"/>
    <w:rsid w:val="00D76A5B"/>
    <w:rsid w:val="00D80E52"/>
    <w:rsid w:val="00D81141"/>
    <w:rsid w:val="00D820B4"/>
    <w:rsid w:val="00D840A3"/>
    <w:rsid w:val="00D84BCD"/>
    <w:rsid w:val="00D84BF1"/>
    <w:rsid w:val="00D84EDB"/>
    <w:rsid w:val="00D85006"/>
    <w:rsid w:val="00D876F4"/>
    <w:rsid w:val="00D87A35"/>
    <w:rsid w:val="00D902DA"/>
    <w:rsid w:val="00D92250"/>
    <w:rsid w:val="00D923B0"/>
    <w:rsid w:val="00D936B4"/>
    <w:rsid w:val="00D939F5"/>
    <w:rsid w:val="00D93C1B"/>
    <w:rsid w:val="00D9570C"/>
    <w:rsid w:val="00DA16F8"/>
    <w:rsid w:val="00DA1DFF"/>
    <w:rsid w:val="00DA229E"/>
    <w:rsid w:val="00DA3EEA"/>
    <w:rsid w:val="00DA410A"/>
    <w:rsid w:val="00DA646B"/>
    <w:rsid w:val="00DA6A13"/>
    <w:rsid w:val="00DB085C"/>
    <w:rsid w:val="00DB0D7D"/>
    <w:rsid w:val="00DB0EBA"/>
    <w:rsid w:val="00DB1115"/>
    <w:rsid w:val="00DB1495"/>
    <w:rsid w:val="00DB489A"/>
    <w:rsid w:val="00DB4977"/>
    <w:rsid w:val="00DB505A"/>
    <w:rsid w:val="00DB6E39"/>
    <w:rsid w:val="00DB7A3E"/>
    <w:rsid w:val="00DC1270"/>
    <w:rsid w:val="00DC157F"/>
    <w:rsid w:val="00DC21D9"/>
    <w:rsid w:val="00DC2F61"/>
    <w:rsid w:val="00DC3F95"/>
    <w:rsid w:val="00DC4F88"/>
    <w:rsid w:val="00DC5126"/>
    <w:rsid w:val="00DC7ABF"/>
    <w:rsid w:val="00DD0586"/>
    <w:rsid w:val="00DD095A"/>
    <w:rsid w:val="00DD146E"/>
    <w:rsid w:val="00DD2BB3"/>
    <w:rsid w:val="00DD2BCA"/>
    <w:rsid w:val="00DD3908"/>
    <w:rsid w:val="00DD4A1A"/>
    <w:rsid w:val="00DD5841"/>
    <w:rsid w:val="00DD5D05"/>
    <w:rsid w:val="00DD6CC1"/>
    <w:rsid w:val="00DD7210"/>
    <w:rsid w:val="00DD7A68"/>
    <w:rsid w:val="00DD7C08"/>
    <w:rsid w:val="00DE0140"/>
    <w:rsid w:val="00DE0302"/>
    <w:rsid w:val="00DE2A92"/>
    <w:rsid w:val="00DE4106"/>
    <w:rsid w:val="00DE4215"/>
    <w:rsid w:val="00DE47F5"/>
    <w:rsid w:val="00DE49A0"/>
    <w:rsid w:val="00DE49A7"/>
    <w:rsid w:val="00DE4EBC"/>
    <w:rsid w:val="00DE51DA"/>
    <w:rsid w:val="00DE6307"/>
    <w:rsid w:val="00DE646E"/>
    <w:rsid w:val="00DE7789"/>
    <w:rsid w:val="00DF0B21"/>
    <w:rsid w:val="00DF129E"/>
    <w:rsid w:val="00DF12B3"/>
    <w:rsid w:val="00DF132C"/>
    <w:rsid w:val="00DF162A"/>
    <w:rsid w:val="00DF2145"/>
    <w:rsid w:val="00DF2458"/>
    <w:rsid w:val="00DF277C"/>
    <w:rsid w:val="00DF50A8"/>
    <w:rsid w:val="00DF5592"/>
    <w:rsid w:val="00DF57A4"/>
    <w:rsid w:val="00E0172F"/>
    <w:rsid w:val="00E01BC8"/>
    <w:rsid w:val="00E03763"/>
    <w:rsid w:val="00E046BE"/>
    <w:rsid w:val="00E04F44"/>
    <w:rsid w:val="00E05704"/>
    <w:rsid w:val="00E0597B"/>
    <w:rsid w:val="00E07E08"/>
    <w:rsid w:val="00E107A2"/>
    <w:rsid w:val="00E10E06"/>
    <w:rsid w:val="00E12EF1"/>
    <w:rsid w:val="00E13E37"/>
    <w:rsid w:val="00E145AC"/>
    <w:rsid w:val="00E14995"/>
    <w:rsid w:val="00E14DA7"/>
    <w:rsid w:val="00E14DD5"/>
    <w:rsid w:val="00E157D9"/>
    <w:rsid w:val="00E15846"/>
    <w:rsid w:val="00E159D1"/>
    <w:rsid w:val="00E2080A"/>
    <w:rsid w:val="00E21382"/>
    <w:rsid w:val="00E228F8"/>
    <w:rsid w:val="00E24793"/>
    <w:rsid w:val="00E2502A"/>
    <w:rsid w:val="00E25713"/>
    <w:rsid w:val="00E25937"/>
    <w:rsid w:val="00E25C13"/>
    <w:rsid w:val="00E25CB3"/>
    <w:rsid w:val="00E2645D"/>
    <w:rsid w:val="00E26CF2"/>
    <w:rsid w:val="00E270BF"/>
    <w:rsid w:val="00E31F25"/>
    <w:rsid w:val="00E3237B"/>
    <w:rsid w:val="00E338EF"/>
    <w:rsid w:val="00E36195"/>
    <w:rsid w:val="00E36609"/>
    <w:rsid w:val="00E3673B"/>
    <w:rsid w:val="00E40166"/>
    <w:rsid w:val="00E40894"/>
    <w:rsid w:val="00E426C3"/>
    <w:rsid w:val="00E42C34"/>
    <w:rsid w:val="00E44F51"/>
    <w:rsid w:val="00E460B0"/>
    <w:rsid w:val="00E460F1"/>
    <w:rsid w:val="00E47948"/>
    <w:rsid w:val="00E47C0B"/>
    <w:rsid w:val="00E506CD"/>
    <w:rsid w:val="00E50C94"/>
    <w:rsid w:val="00E51287"/>
    <w:rsid w:val="00E51E68"/>
    <w:rsid w:val="00E51F26"/>
    <w:rsid w:val="00E537EC"/>
    <w:rsid w:val="00E5494C"/>
    <w:rsid w:val="00E55AFC"/>
    <w:rsid w:val="00E573AC"/>
    <w:rsid w:val="00E576D3"/>
    <w:rsid w:val="00E57B90"/>
    <w:rsid w:val="00E57FB8"/>
    <w:rsid w:val="00E60AEA"/>
    <w:rsid w:val="00E61481"/>
    <w:rsid w:val="00E616F0"/>
    <w:rsid w:val="00E61735"/>
    <w:rsid w:val="00E61EDA"/>
    <w:rsid w:val="00E62804"/>
    <w:rsid w:val="00E6434D"/>
    <w:rsid w:val="00E654B8"/>
    <w:rsid w:val="00E65DC0"/>
    <w:rsid w:val="00E66893"/>
    <w:rsid w:val="00E668CE"/>
    <w:rsid w:val="00E66ADA"/>
    <w:rsid w:val="00E67167"/>
    <w:rsid w:val="00E67EDC"/>
    <w:rsid w:val="00E72A56"/>
    <w:rsid w:val="00E72B65"/>
    <w:rsid w:val="00E72D06"/>
    <w:rsid w:val="00E73199"/>
    <w:rsid w:val="00E73CB6"/>
    <w:rsid w:val="00E741E5"/>
    <w:rsid w:val="00E745A5"/>
    <w:rsid w:val="00E74DC7"/>
    <w:rsid w:val="00E75174"/>
    <w:rsid w:val="00E76F96"/>
    <w:rsid w:val="00E77732"/>
    <w:rsid w:val="00E8095F"/>
    <w:rsid w:val="00E80BC7"/>
    <w:rsid w:val="00E80BE6"/>
    <w:rsid w:val="00E811DC"/>
    <w:rsid w:val="00E81284"/>
    <w:rsid w:val="00E83034"/>
    <w:rsid w:val="00E850FA"/>
    <w:rsid w:val="00E87422"/>
    <w:rsid w:val="00E87F61"/>
    <w:rsid w:val="00E914E9"/>
    <w:rsid w:val="00E916E3"/>
    <w:rsid w:val="00E945CD"/>
    <w:rsid w:val="00E94D5E"/>
    <w:rsid w:val="00E9691F"/>
    <w:rsid w:val="00EA0424"/>
    <w:rsid w:val="00EA1447"/>
    <w:rsid w:val="00EA1F18"/>
    <w:rsid w:val="00EA280D"/>
    <w:rsid w:val="00EA3BCC"/>
    <w:rsid w:val="00EA4002"/>
    <w:rsid w:val="00EA5870"/>
    <w:rsid w:val="00EA6873"/>
    <w:rsid w:val="00EA69B7"/>
    <w:rsid w:val="00EA6ECC"/>
    <w:rsid w:val="00EA7100"/>
    <w:rsid w:val="00EA78CD"/>
    <w:rsid w:val="00EA7F12"/>
    <w:rsid w:val="00EB09A3"/>
    <w:rsid w:val="00EB0CDB"/>
    <w:rsid w:val="00EB1F38"/>
    <w:rsid w:val="00EB2A23"/>
    <w:rsid w:val="00EB2AC7"/>
    <w:rsid w:val="00EB40E2"/>
    <w:rsid w:val="00EB4C15"/>
    <w:rsid w:val="00EB6E65"/>
    <w:rsid w:val="00EB7AC1"/>
    <w:rsid w:val="00EC0E31"/>
    <w:rsid w:val="00EC1C4C"/>
    <w:rsid w:val="00EC3656"/>
    <w:rsid w:val="00EC3721"/>
    <w:rsid w:val="00EC3BDD"/>
    <w:rsid w:val="00EC4257"/>
    <w:rsid w:val="00EC4368"/>
    <w:rsid w:val="00EC4ECE"/>
    <w:rsid w:val="00EC52AF"/>
    <w:rsid w:val="00EC5488"/>
    <w:rsid w:val="00EC574C"/>
    <w:rsid w:val="00EC7103"/>
    <w:rsid w:val="00ED1D83"/>
    <w:rsid w:val="00ED3DD1"/>
    <w:rsid w:val="00ED4A32"/>
    <w:rsid w:val="00ED5421"/>
    <w:rsid w:val="00EE1B23"/>
    <w:rsid w:val="00EE21FC"/>
    <w:rsid w:val="00EE3001"/>
    <w:rsid w:val="00EE3D1C"/>
    <w:rsid w:val="00EE4964"/>
    <w:rsid w:val="00EE55D7"/>
    <w:rsid w:val="00EE5DEF"/>
    <w:rsid w:val="00EE716F"/>
    <w:rsid w:val="00EE71EE"/>
    <w:rsid w:val="00EE7393"/>
    <w:rsid w:val="00EE7A3F"/>
    <w:rsid w:val="00EE7FEA"/>
    <w:rsid w:val="00EF087C"/>
    <w:rsid w:val="00EF264A"/>
    <w:rsid w:val="00EF2E31"/>
    <w:rsid w:val="00EF2E3A"/>
    <w:rsid w:val="00EF38A5"/>
    <w:rsid w:val="00EF4A5C"/>
    <w:rsid w:val="00EF755E"/>
    <w:rsid w:val="00EF7B47"/>
    <w:rsid w:val="00F002C8"/>
    <w:rsid w:val="00F00E14"/>
    <w:rsid w:val="00F023B3"/>
    <w:rsid w:val="00F02875"/>
    <w:rsid w:val="00F038C9"/>
    <w:rsid w:val="00F03C5E"/>
    <w:rsid w:val="00F059EF"/>
    <w:rsid w:val="00F06D51"/>
    <w:rsid w:val="00F06FEB"/>
    <w:rsid w:val="00F072A7"/>
    <w:rsid w:val="00F078DC"/>
    <w:rsid w:val="00F07C66"/>
    <w:rsid w:val="00F10F93"/>
    <w:rsid w:val="00F10FE5"/>
    <w:rsid w:val="00F11502"/>
    <w:rsid w:val="00F128F6"/>
    <w:rsid w:val="00F137E3"/>
    <w:rsid w:val="00F1421B"/>
    <w:rsid w:val="00F143A5"/>
    <w:rsid w:val="00F14C22"/>
    <w:rsid w:val="00F14CD7"/>
    <w:rsid w:val="00F15960"/>
    <w:rsid w:val="00F15EEF"/>
    <w:rsid w:val="00F169A3"/>
    <w:rsid w:val="00F16B88"/>
    <w:rsid w:val="00F16BDF"/>
    <w:rsid w:val="00F20AB6"/>
    <w:rsid w:val="00F21577"/>
    <w:rsid w:val="00F215C2"/>
    <w:rsid w:val="00F233ED"/>
    <w:rsid w:val="00F23C0C"/>
    <w:rsid w:val="00F250D1"/>
    <w:rsid w:val="00F2526A"/>
    <w:rsid w:val="00F25D02"/>
    <w:rsid w:val="00F300AE"/>
    <w:rsid w:val="00F301A2"/>
    <w:rsid w:val="00F307BA"/>
    <w:rsid w:val="00F317F4"/>
    <w:rsid w:val="00F346F2"/>
    <w:rsid w:val="00F3560E"/>
    <w:rsid w:val="00F36D6B"/>
    <w:rsid w:val="00F40C56"/>
    <w:rsid w:val="00F418C9"/>
    <w:rsid w:val="00F419E5"/>
    <w:rsid w:val="00F41DB4"/>
    <w:rsid w:val="00F42349"/>
    <w:rsid w:val="00F42BA5"/>
    <w:rsid w:val="00F43BC8"/>
    <w:rsid w:val="00F44B71"/>
    <w:rsid w:val="00F44BD1"/>
    <w:rsid w:val="00F45243"/>
    <w:rsid w:val="00F4574D"/>
    <w:rsid w:val="00F465E5"/>
    <w:rsid w:val="00F47C9A"/>
    <w:rsid w:val="00F50898"/>
    <w:rsid w:val="00F511B6"/>
    <w:rsid w:val="00F51F86"/>
    <w:rsid w:val="00F534D9"/>
    <w:rsid w:val="00F53CB5"/>
    <w:rsid w:val="00F5452F"/>
    <w:rsid w:val="00F54C58"/>
    <w:rsid w:val="00F555E1"/>
    <w:rsid w:val="00F559C6"/>
    <w:rsid w:val="00F56889"/>
    <w:rsid w:val="00F57319"/>
    <w:rsid w:val="00F57AC0"/>
    <w:rsid w:val="00F61D08"/>
    <w:rsid w:val="00F627D2"/>
    <w:rsid w:val="00F63090"/>
    <w:rsid w:val="00F64C05"/>
    <w:rsid w:val="00F6510F"/>
    <w:rsid w:val="00F65ECE"/>
    <w:rsid w:val="00F675EE"/>
    <w:rsid w:val="00F67A40"/>
    <w:rsid w:val="00F70FA5"/>
    <w:rsid w:val="00F717CD"/>
    <w:rsid w:val="00F72CC7"/>
    <w:rsid w:val="00F73BD6"/>
    <w:rsid w:val="00F7467D"/>
    <w:rsid w:val="00F7478D"/>
    <w:rsid w:val="00F75ADA"/>
    <w:rsid w:val="00F760B8"/>
    <w:rsid w:val="00F771A5"/>
    <w:rsid w:val="00F776E5"/>
    <w:rsid w:val="00F779A6"/>
    <w:rsid w:val="00F77B67"/>
    <w:rsid w:val="00F80704"/>
    <w:rsid w:val="00F81F60"/>
    <w:rsid w:val="00F82178"/>
    <w:rsid w:val="00F821FE"/>
    <w:rsid w:val="00F8235E"/>
    <w:rsid w:val="00F8244B"/>
    <w:rsid w:val="00F83235"/>
    <w:rsid w:val="00F835D6"/>
    <w:rsid w:val="00F8369A"/>
    <w:rsid w:val="00F83989"/>
    <w:rsid w:val="00F84838"/>
    <w:rsid w:val="00F84E43"/>
    <w:rsid w:val="00F858B1"/>
    <w:rsid w:val="00F861C8"/>
    <w:rsid w:val="00F86B03"/>
    <w:rsid w:val="00F87B14"/>
    <w:rsid w:val="00F9019A"/>
    <w:rsid w:val="00F90532"/>
    <w:rsid w:val="00F91411"/>
    <w:rsid w:val="00F91FFA"/>
    <w:rsid w:val="00F92959"/>
    <w:rsid w:val="00F93506"/>
    <w:rsid w:val="00F9359F"/>
    <w:rsid w:val="00F942C0"/>
    <w:rsid w:val="00F95CF3"/>
    <w:rsid w:val="00F96104"/>
    <w:rsid w:val="00F9618B"/>
    <w:rsid w:val="00F978E6"/>
    <w:rsid w:val="00FA0F9F"/>
    <w:rsid w:val="00FA1308"/>
    <w:rsid w:val="00FA199B"/>
    <w:rsid w:val="00FA3401"/>
    <w:rsid w:val="00FA36E1"/>
    <w:rsid w:val="00FA6BB6"/>
    <w:rsid w:val="00FA7E36"/>
    <w:rsid w:val="00FB24E5"/>
    <w:rsid w:val="00FB392D"/>
    <w:rsid w:val="00FB4618"/>
    <w:rsid w:val="00FB547D"/>
    <w:rsid w:val="00FB61B8"/>
    <w:rsid w:val="00FB70F9"/>
    <w:rsid w:val="00FC0D63"/>
    <w:rsid w:val="00FC1193"/>
    <w:rsid w:val="00FC1800"/>
    <w:rsid w:val="00FC1DC0"/>
    <w:rsid w:val="00FC25B0"/>
    <w:rsid w:val="00FC392E"/>
    <w:rsid w:val="00FC59DA"/>
    <w:rsid w:val="00FC667B"/>
    <w:rsid w:val="00FC7269"/>
    <w:rsid w:val="00FC762C"/>
    <w:rsid w:val="00FC771D"/>
    <w:rsid w:val="00FC7A75"/>
    <w:rsid w:val="00FC7E02"/>
    <w:rsid w:val="00FD2D10"/>
    <w:rsid w:val="00FD36E0"/>
    <w:rsid w:val="00FD4249"/>
    <w:rsid w:val="00FD4400"/>
    <w:rsid w:val="00FD46E9"/>
    <w:rsid w:val="00FD5758"/>
    <w:rsid w:val="00FD65EC"/>
    <w:rsid w:val="00FD6E6F"/>
    <w:rsid w:val="00FE0828"/>
    <w:rsid w:val="00FE0897"/>
    <w:rsid w:val="00FE2B37"/>
    <w:rsid w:val="00FE51FF"/>
    <w:rsid w:val="00FE7C28"/>
    <w:rsid w:val="00FF020E"/>
    <w:rsid w:val="00FF1120"/>
    <w:rsid w:val="00FF253D"/>
    <w:rsid w:val="00FF3479"/>
    <w:rsid w:val="00FF3AE0"/>
    <w:rsid w:val="00FF4A1D"/>
    <w:rsid w:val="00FF5872"/>
    <w:rsid w:val="00FF5D4E"/>
    <w:rsid w:val="00FF640D"/>
    <w:rsid w:val="00FF6501"/>
    <w:rsid w:val="00FF6538"/>
    <w:rsid w:val="00FF669C"/>
    <w:rsid w:val="00FF674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78305"/>
    <o:shapelayout v:ext="edit">
      <o:idmap v:ext="edit" data="1"/>
    </o:shapelayout>
  </w:shapeDefaults>
  <w:decimalSymbol w:val="."/>
  <w:listSeparator w:val=","/>
  <w14:docId w14:val="672F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53FD"/>
    <w:pPr>
      <w:spacing w:line="260" w:lineRule="atLeast"/>
    </w:pPr>
    <w:rPr>
      <w:sz w:val="22"/>
    </w:rPr>
  </w:style>
  <w:style w:type="paragraph" w:styleId="Heading1">
    <w:name w:val="heading 1"/>
    <w:basedOn w:val="Normal"/>
    <w:next w:val="Normal"/>
    <w:link w:val="Heading1Char"/>
    <w:uiPriority w:val="9"/>
    <w:qFormat/>
    <w:rsid w:val="009953FD"/>
    <w:pPr>
      <w:keepNext/>
      <w:keepLines/>
      <w:numPr>
        <w:numId w:val="26"/>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953FD"/>
    <w:pPr>
      <w:keepNext/>
      <w:keepLines/>
      <w:numPr>
        <w:ilvl w:val="1"/>
        <w:numId w:val="26"/>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953FD"/>
    <w:pPr>
      <w:keepNext/>
      <w:keepLines/>
      <w:numPr>
        <w:ilvl w:val="2"/>
        <w:numId w:val="2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953FD"/>
    <w:pPr>
      <w:keepNext/>
      <w:keepLines/>
      <w:numPr>
        <w:ilvl w:val="3"/>
        <w:numId w:val="2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953FD"/>
    <w:pPr>
      <w:keepNext/>
      <w:keepLines/>
      <w:numPr>
        <w:ilvl w:val="4"/>
        <w:numId w:val="2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9953FD"/>
    <w:pPr>
      <w:keepNext/>
      <w:keepLines/>
      <w:numPr>
        <w:ilvl w:val="5"/>
        <w:numId w:val="2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9953FD"/>
    <w:pPr>
      <w:keepNext/>
      <w:keepLines/>
      <w:numPr>
        <w:ilvl w:val="6"/>
        <w:numId w:val="2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953FD"/>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953FD"/>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953FD"/>
  </w:style>
  <w:style w:type="paragraph" w:customStyle="1" w:styleId="OPCParaBase">
    <w:name w:val="OPCParaBase"/>
    <w:link w:val="OPCParaBaseChar"/>
    <w:qFormat/>
    <w:rsid w:val="009953FD"/>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9953FD"/>
    <w:pPr>
      <w:spacing w:line="240" w:lineRule="auto"/>
    </w:pPr>
    <w:rPr>
      <w:b/>
      <w:sz w:val="40"/>
    </w:rPr>
  </w:style>
  <w:style w:type="paragraph" w:customStyle="1" w:styleId="ActHead1">
    <w:name w:val="ActHead 1"/>
    <w:aliases w:val="c"/>
    <w:basedOn w:val="OPCParaBase"/>
    <w:next w:val="Normal"/>
    <w:qFormat/>
    <w:rsid w:val="009953F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953F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953F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953F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953F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953F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link w:val="ActHead7Char"/>
    <w:qFormat/>
    <w:rsid w:val="009953F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953F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953F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9953FD"/>
  </w:style>
  <w:style w:type="paragraph" w:customStyle="1" w:styleId="Blocks">
    <w:name w:val="Blocks"/>
    <w:aliases w:val="bb"/>
    <w:basedOn w:val="OPCParaBase"/>
    <w:qFormat/>
    <w:rsid w:val="009953FD"/>
    <w:pPr>
      <w:spacing w:line="240" w:lineRule="auto"/>
    </w:pPr>
    <w:rPr>
      <w:sz w:val="24"/>
    </w:rPr>
  </w:style>
  <w:style w:type="paragraph" w:customStyle="1" w:styleId="BoxText">
    <w:name w:val="BoxText"/>
    <w:aliases w:val="bt"/>
    <w:basedOn w:val="OPCParaBase"/>
    <w:qFormat/>
    <w:rsid w:val="009953F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953FD"/>
    <w:rPr>
      <w:b/>
    </w:rPr>
  </w:style>
  <w:style w:type="paragraph" w:customStyle="1" w:styleId="BoxHeadItalic">
    <w:name w:val="BoxHeadItalic"/>
    <w:aliases w:val="bhi"/>
    <w:basedOn w:val="BoxText"/>
    <w:next w:val="BoxStep"/>
    <w:qFormat/>
    <w:rsid w:val="009953FD"/>
    <w:rPr>
      <w:i/>
    </w:rPr>
  </w:style>
  <w:style w:type="paragraph" w:customStyle="1" w:styleId="BoxList">
    <w:name w:val="BoxList"/>
    <w:aliases w:val="bl"/>
    <w:basedOn w:val="BoxText"/>
    <w:qFormat/>
    <w:rsid w:val="009953FD"/>
    <w:pPr>
      <w:ind w:left="1559" w:hanging="425"/>
    </w:pPr>
  </w:style>
  <w:style w:type="paragraph" w:customStyle="1" w:styleId="BoxNote">
    <w:name w:val="BoxNote"/>
    <w:aliases w:val="bn"/>
    <w:basedOn w:val="BoxText"/>
    <w:qFormat/>
    <w:rsid w:val="009953FD"/>
    <w:pPr>
      <w:tabs>
        <w:tab w:val="left" w:pos="1985"/>
      </w:tabs>
      <w:spacing w:before="122" w:line="198" w:lineRule="exact"/>
      <w:ind w:left="2948" w:hanging="1814"/>
    </w:pPr>
    <w:rPr>
      <w:sz w:val="18"/>
    </w:rPr>
  </w:style>
  <w:style w:type="paragraph" w:customStyle="1" w:styleId="BoxPara">
    <w:name w:val="BoxPara"/>
    <w:aliases w:val="bp"/>
    <w:basedOn w:val="BoxText"/>
    <w:link w:val="BoxParaChar"/>
    <w:qFormat/>
    <w:rsid w:val="009953FD"/>
    <w:pPr>
      <w:tabs>
        <w:tab w:val="right" w:pos="2268"/>
      </w:tabs>
      <w:ind w:left="2552" w:hanging="1418"/>
    </w:pPr>
  </w:style>
  <w:style w:type="paragraph" w:customStyle="1" w:styleId="BoxStep">
    <w:name w:val="BoxStep"/>
    <w:aliases w:val="bs"/>
    <w:basedOn w:val="BoxText"/>
    <w:qFormat/>
    <w:rsid w:val="009953FD"/>
    <w:pPr>
      <w:ind w:left="1985" w:hanging="851"/>
    </w:pPr>
  </w:style>
  <w:style w:type="character" w:customStyle="1" w:styleId="CharAmPartNo">
    <w:name w:val="CharAmPartNo"/>
    <w:basedOn w:val="OPCCharBase"/>
    <w:qFormat/>
    <w:rsid w:val="009953FD"/>
  </w:style>
  <w:style w:type="character" w:customStyle="1" w:styleId="CharAmPartText">
    <w:name w:val="CharAmPartText"/>
    <w:basedOn w:val="OPCCharBase"/>
    <w:qFormat/>
    <w:rsid w:val="009953FD"/>
  </w:style>
  <w:style w:type="character" w:customStyle="1" w:styleId="CharAmSchNo">
    <w:name w:val="CharAmSchNo"/>
    <w:basedOn w:val="OPCCharBase"/>
    <w:qFormat/>
    <w:rsid w:val="009953FD"/>
  </w:style>
  <w:style w:type="character" w:customStyle="1" w:styleId="CharAmSchText">
    <w:name w:val="CharAmSchText"/>
    <w:basedOn w:val="OPCCharBase"/>
    <w:qFormat/>
    <w:rsid w:val="009953FD"/>
  </w:style>
  <w:style w:type="character" w:customStyle="1" w:styleId="CharBoldItalic">
    <w:name w:val="CharBoldItalic"/>
    <w:basedOn w:val="OPCCharBase"/>
    <w:uiPriority w:val="1"/>
    <w:qFormat/>
    <w:rsid w:val="009953FD"/>
    <w:rPr>
      <w:b/>
      <w:i/>
    </w:rPr>
  </w:style>
  <w:style w:type="character" w:customStyle="1" w:styleId="CharChapNo">
    <w:name w:val="CharChapNo"/>
    <w:basedOn w:val="OPCCharBase"/>
    <w:uiPriority w:val="1"/>
    <w:qFormat/>
    <w:rsid w:val="009953FD"/>
  </w:style>
  <w:style w:type="character" w:customStyle="1" w:styleId="CharChapText">
    <w:name w:val="CharChapText"/>
    <w:basedOn w:val="OPCCharBase"/>
    <w:uiPriority w:val="1"/>
    <w:qFormat/>
    <w:rsid w:val="009953FD"/>
  </w:style>
  <w:style w:type="character" w:customStyle="1" w:styleId="CharDivNo">
    <w:name w:val="CharDivNo"/>
    <w:basedOn w:val="OPCCharBase"/>
    <w:uiPriority w:val="1"/>
    <w:qFormat/>
    <w:rsid w:val="009953FD"/>
  </w:style>
  <w:style w:type="character" w:customStyle="1" w:styleId="CharDivText">
    <w:name w:val="CharDivText"/>
    <w:basedOn w:val="OPCCharBase"/>
    <w:uiPriority w:val="1"/>
    <w:qFormat/>
    <w:rsid w:val="009953FD"/>
  </w:style>
  <w:style w:type="character" w:customStyle="1" w:styleId="CharItalic">
    <w:name w:val="CharItalic"/>
    <w:basedOn w:val="OPCCharBase"/>
    <w:uiPriority w:val="1"/>
    <w:qFormat/>
    <w:rsid w:val="009953FD"/>
    <w:rPr>
      <w:i/>
    </w:rPr>
  </w:style>
  <w:style w:type="character" w:customStyle="1" w:styleId="CharPartNo">
    <w:name w:val="CharPartNo"/>
    <w:basedOn w:val="OPCCharBase"/>
    <w:uiPriority w:val="1"/>
    <w:qFormat/>
    <w:rsid w:val="009953FD"/>
  </w:style>
  <w:style w:type="character" w:customStyle="1" w:styleId="CharPartText">
    <w:name w:val="CharPartText"/>
    <w:basedOn w:val="OPCCharBase"/>
    <w:uiPriority w:val="1"/>
    <w:qFormat/>
    <w:rsid w:val="009953FD"/>
  </w:style>
  <w:style w:type="character" w:customStyle="1" w:styleId="CharSectno">
    <w:name w:val="CharSectno"/>
    <w:basedOn w:val="OPCCharBase"/>
    <w:qFormat/>
    <w:rsid w:val="009953FD"/>
  </w:style>
  <w:style w:type="character" w:customStyle="1" w:styleId="CharSubdNo">
    <w:name w:val="CharSubdNo"/>
    <w:basedOn w:val="OPCCharBase"/>
    <w:uiPriority w:val="1"/>
    <w:qFormat/>
    <w:rsid w:val="009953FD"/>
  </w:style>
  <w:style w:type="character" w:customStyle="1" w:styleId="CharSubdText">
    <w:name w:val="CharSubdText"/>
    <w:basedOn w:val="OPCCharBase"/>
    <w:uiPriority w:val="1"/>
    <w:qFormat/>
    <w:rsid w:val="009953FD"/>
  </w:style>
  <w:style w:type="paragraph" w:customStyle="1" w:styleId="CTA--">
    <w:name w:val="CTA --"/>
    <w:basedOn w:val="OPCParaBase"/>
    <w:next w:val="Normal"/>
    <w:rsid w:val="009953FD"/>
    <w:pPr>
      <w:spacing w:before="60" w:line="240" w:lineRule="atLeast"/>
      <w:ind w:left="142" w:hanging="142"/>
    </w:pPr>
    <w:rPr>
      <w:sz w:val="20"/>
    </w:rPr>
  </w:style>
  <w:style w:type="paragraph" w:customStyle="1" w:styleId="CTA-">
    <w:name w:val="CTA -"/>
    <w:basedOn w:val="OPCParaBase"/>
    <w:rsid w:val="009953FD"/>
    <w:pPr>
      <w:spacing w:before="60" w:line="240" w:lineRule="atLeast"/>
      <w:ind w:left="85" w:hanging="85"/>
    </w:pPr>
    <w:rPr>
      <w:sz w:val="20"/>
    </w:rPr>
  </w:style>
  <w:style w:type="paragraph" w:customStyle="1" w:styleId="CTA---">
    <w:name w:val="CTA ---"/>
    <w:basedOn w:val="OPCParaBase"/>
    <w:next w:val="Normal"/>
    <w:rsid w:val="009953FD"/>
    <w:pPr>
      <w:spacing w:before="60" w:line="240" w:lineRule="atLeast"/>
      <w:ind w:left="198" w:hanging="198"/>
    </w:pPr>
    <w:rPr>
      <w:sz w:val="20"/>
    </w:rPr>
  </w:style>
  <w:style w:type="paragraph" w:customStyle="1" w:styleId="CTA----">
    <w:name w:val="CTA ----"/>
    <w:basedOn w:val="OPCParaBase"/>
    <w:next w:val="Normal"/>
    <w:rsid w:val="009953FD"/>
    <w:pPr>
      <w:spacing w:before="60" w:line="240" w:lineRule="atLeast"/>
      <w:ind w:left="255" w:hanging="255"/>
    </w:pPr>
    <w:rPr>
      <w:sz w:val="20"/>
    </w:rPr>
  </w:style>
  <w:style w:type="paragraph" w:customStyle="1" w:styleId="CTA1a">
    <w:name w:val="CTA 1(a)"/>
    <w:basedOn w:val="OPCParaBase"/>
    <w:rsid w:val="009953FD"/>
    <w:pPr>
      <w:tabs>
        <w:tab w:val="right" w:pos="414"/>
      </w:tabs>
      <w:spacing w:before="40" w:line="240" w:lineRule="atLeast"/>
      <w:ind w:left="675" w:hanging="675"/>
    </w:pPr>
    <w:rPr>
      <w:sz w:val="20"/>
    </w:rPr>
  </w:style>
  <w:style w:type="paragraph" w:customStyle="1" w:styleId="CTA1ai">
    <w:name w:val="CTA 1(a)(i)"/>
    <w:basedOn w:val="OPCParaBase"/>
    <w:rsid w:val="009953FD"/>
    <w:pPr>
      <w:tabs>
        <w:tab w:val="right" w:pos="1004"/>
      </w:tabs>
      <w:spacing w:before="40" w:line="240" w:lineRule="atLeast"/>
      <w:ind w:left="1253" w:hanging="1253"/>
    </w:pPr>
    <w:rPr>
      <w:sz w:val="20"/>
    </w:rPr>
  </w:style>
  <w:style w:type="paragraph" w:customStyle="1" w:styleId="CTA2a">
    <w:name w:val="CTA 2(a)"/>
    <w:basedOn w:val="OPCParaBase"/>
    <w:rsid w:val="009953FD"/>
    <w:pPr>
      <w:tabs>
        <w:tab w:val="right" w:pos="482"/>
      </w:tabs>
      <w:spacing w:before="40" w:line="240" w:lineRule="atLeast"/>
      <w:ind w:left="748" w:hanging="748"/>
    </w:pPr>
    <w:rPr>
      <w:sz w:val="20"/>
    </w:rPr>
  </w:style>
  <w:style w:type="paragraph" w:customStyle="1" w:styleId="CTA2ai">
    <w:name w:val="CTA 2(a)(i)"/>
    <w:basedOn w:val="OPCParaBase"/>
    <w:rsid w:val="009953FD"/>
    <w:pPr>
      <w:tabs>
        <w:tab w:val="right" w:pos="1089"/>
      </w:tabs>
      <w:spacing w:before="40" w:line="240" w:lineRule="atLeast"/>
      <w:ind w:left="1327" w:hanging="1327"/>
    </w:pPr>
    <w:rPr>
      <w:sz w:val="20"/>
    </w:rPr>
  </w:style>
  <w:style w:type="paragraph" w:customStyle="1" w:styleId="CTA3a">
    <w:name w:val="CTA 3(a)"/>
    <w:basedOn w:val="OPCParaBase"/>
    <w:rsid w:val="009953FD"/>
    <w:pPr>
      <w:tabs>
        <w:tab w:val="right" w:pos="556"/>
      </w:tabs>
      <w:spacing w:before="40" w:line="240" w:lineRule="atLeast"/>
      <w:ind w:left="805" w:hanging="805"/>
    </w:pPr>
    <w:rPr>
      <w:sz w:val="20"/>
    </w:rPr>
  </w:style>
  <w:style w:type="paragraph" w:customStyle="1" w:styleId="CTA3ai">
    <w:name w:val="CTA 3(a)(i)"/>
    <w:basedOn w:val="OPCParaBase"/>
    <w:rsid w:val="009953FD"/>
    <w:pPr>
      <w:tabs>
        <w:tab w:val="right" w:pos="1140"/>
      </w:tabs>
      <w:spacing w:before="40" w:line="240" w:lineRule="atLeast"/>
      <w:ind w:left="1361" w:hanging="1361"/>
    </w:pPr>
    <w:rPr>
      <w:sz w:val="20"/>
    </w:rPr>
  </w:style>
  <w:style w:type="paragraph" w:customStyle="1" w:styleId="CTA4a">
    <w:name w:val="CTA 4(a)"/>
    <w:basedOn w:val="OPCParaBase"/>
    <w:rsid w:val="009953FD"/>
    <w:pPr>
      <w:tabs>
        <w:tab w:val="right" w:pos="624"/>
      </w:tabs>
      <w:spacing w:before="40" w:line="240" w:lineRule="atLeast"/>
      <w:ind w:left="873" w:hanging="873"/>
    </w:pPr>
    <w:rPr>
      <w:sz w:val="20"/>
    </w:rPr>
  </w:style>
  <w:style w:type="paragraph" w:customStyle="1" w:styleId="CTA4ai">
    <w:name w:val="CTA 4(a)(i)"/>
    <w:basedOn w:val="OPCParaBase"/>
    <w:rsid w:val="009953FD"/>
    <w:pPr>
      <w:tabs>
        <w:tab w:val="right" w:pos="1213"/>
      </w:tabs>
      <w:spacing w:before="40" w:line="240" w:lineRule="atLeast"/>
      <w:ind w:left="1452" w:hanging="1452"/>
    </w:pPr>
    <w:rPr>
      <w:sz w:val="20"/>
    </w:rPr>
  </w:style>
  <w:style w:type="paragraph" w:customStyle="1" w:styleId="CTACAPS">
    <w:name w:val="CTA CAPS"/>
    <w:basedOn w:val="OPCParaBase"/>
    <w:rsid w:val="009953FD"/>
    <w:pPr>
      <w:spacing w:before="60" w:line="240" w:lineRule="atLeast"/>
    </w:pPr>
    <w:rPr>
      <w:sz w:val="20"/>
    </w:rPr>
  </w:style>
  <w:style w:type="paragraph" w:customStyle="1" w:styleId="CTAright">
    <w:name w:val="CTA right"/>
    <w:basedOn w:val="OPCParaBase"/>
    <w:rsid w:val="009953FD"/>
    <w:pPr>
      <w:spacing w:before="60" w:line="240" w:lineRule="auto"/>
      <w:jc w:val="right"/>
    </w:pPr>
    <w:rPr>
      <w:sz w:val="20"/>
    </w:rPr>
  </w:style>
  <w:style w:type="paragraph" w:customStyle="1" w:styleId="subsection">
    <w:name w:val="subsection"/>
    <w:aliases w:val="ss"/>
    <w:basedOn w:val="OPCParaBase"/>
    <w:link w:val="subsectionChar"/>
    <w:rsid w:val="009953F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953FD"/>
    <w:pPr>
      <w:spacing w:before="180" w:line="240" w:lineRule="auto"/>
      <w:ind w:left="1134"/>
    </w:pPr>
  </w:style>
  <w:style w:type="paragraph" w:customStyle="1" w:styleId="Formula">
    <w:name w:val="Formula"/>
    <w:basedOn w:val="OPCParaBase"/>
    <w:rsid w:val="009953FD"/>
    <w:pPr>
      <w:spacing w:line="240" w:lineRule="auto"/>
      <w:ind w:left="1134"/>
    </w:pPr>
    <w:rPr>
      <w:sz w:val="20"/>
    </w:rPr>
  </w:style>
  <w:style w:type="paragraph" w:styleId="Header">
    <w:name w:val="header"/>
    <w:basedOn w:val="OPCParaBase"/>
    <w:link w:val="HeaderChar"/>
    <w:unhideWhenUsed/>
    <w:rsid w:val="009953FD"/>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953FD"/>
    <w:rPr>
      <w:rFonts w:eastAsia="Times New Roman" w:cs="Times New Roman"/>
      <w:sz w:val="16"/>
      <w:lang w:eastAsia="en-AU"/>
    </w:rPr>
  </w:style>
  <w:style w:type="paragraph" w:customStyle="1" w:styleId="House">
    <w:name w:val="House"/>
    <w:basedOn w:val="OPCParaBase"/>
    <w:rsid w:val="009953FD"/>
    <w:pPr>
      <w:spacing w:line="240" w:lineRule="auto"/>
    </w:pPr>
    <w:rPr>
      <w:sz w:val="28"/>
    </w:rPr>
  </w:style>
  <w:style w:type="paragraph" w:customStyle="1" w:styleId="Item">
    <w:name w:val="Item"/>
    <w:aliases w:val="i"/>
    <w:basedOn w:val="OPCParaBase"/>
    <w:next w:val="ItemHead"/>
    <w:link w:val="ItemChar"/>
    <w:rsid w:val="009953FD"/>
    <w:pPr>
      <w:keepLines/>
      <w:spacing w:before="80" w:line="240" w:lineRule="auto"/>
      <w:ind w:left="709"/>
    </w:pPr>
  </w:style>
  <w:style w:type="paragraph" w:customStyle="1" w:styleId="ItemHead">
    <w:name w:val="ItemHead"/>
    <w:aliases w:val="ih"/>
    <w:basedOn w:val="OPCParaBase"/>
    <w:next w:val="Item"/>
    <w:link w:val="ItemHeadChar"/>
    <w:rsid w:val="009953FD"/>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9953FD"/>
    <w:pPr>
      <w:spacing w:line="240" w:lineRule="auto"/>
    </w:pPr>
    <w:rPr>
      <w:b/>
      <w:sz w:val="32"/>
    </w:rPr>
  </w:style>
  <w:style w:type="paragraph" w:customStyle="1" w:styleId="notedraft">
    <w:name w:val="note(draft)"/>
    <w:aliases w:val="nd"/>
    <w:basedOn w:val="OPCParaBase"/>
    <w:rsid w:val="009953FD"/>
    <w:pPr>
      <w:spacing w:before="240" w:line="240" w:lineRule="auto"/>
      <w:ind w:left="284" w:hanging="284"/>
    </w:pPr>
    <w:rPr>
      <w:i/>
      <w:sz w:val="24"/>
    </w:rPr>
  </w:style>
  <w:style w:type="paragraph" w:customStyle="1" w:styleId="notemargin">
    <w:name w:val="note(margin)"/>
    <w:aliases w:val="nm"/>
    <w:basedOn w:val="OPCParaBase"/>
    <w:rsid w:val="009953FD"/>
    <w:pPr>
      <w:tabs>
        <w:tab w:val="left" w:pos="709"/>
      </w:tabs>
      <w:spacing w:before="122" w:line="198" w:lineRule="exact"/>
      <w:ind w:left="709" w:hanging="709"/>
    </w:pPr>
    <w:rPr>
      <w:sz w:val="18"/>
    </w:rPr>
  </w:style>
  <w:style w:type="paragraph" w:customStyle="1" w:styleId="noteToPara">
    <w:name w:val="noteToPara"/>
    <w:aliases w:val="ntp"/>
    <w:basedOn w:val="OPCParaBase"/>
    <w:rsid w:val="009953FD"/>
    <w:pPr>
      <w:spacing w:before="122" w:line="198" w:lineRule="exact"/>
      <w:ind w:left="2353" w:hanging="709"/>
    </w:pPr>
    <w:rPr>
      <w:sz w:val="18"/>
    </w:rPr>
  </w:style>
  <w:style w:type="paragraph" w:customStyle="1" w:styleId="noteParlAmend">
    <w:name w:val="note(ParlAmend)"/>
    <w:aliases w:val="npp"/>
    <w:basedOn w:val="OPCParaBase"/>
    <w:next w:val="ParlAmend"/>
    <w:rsid w:val="009953FD"/>
    <w:pPr>
      <w:spacing w:line="240" w:lineRule="auto"/>
      <w:jc w:val="right"/>
    </w:pPr>
    <w:rPr>
      <w:rFonts w:ascii="Arial" w:hAnsi="Arial"/>
      <w:b/>
      <w:i/>
    </w:rPr>
  </w:style>
  <w:style w:type="paragraph" w:customStyle="1" w:styleId="Page1">
    <w:name w:val="Page1"/>
    <w:basedOn w:val="OPCParaBase"/>
    <w:rsid w:val="009953FD"/>
    <w:pPr>
      <w:spacing w:before="5600" w:line="240" w:lineRule="auto"/>
    </w:pPr>
    <w:rPr>
      <w:b/>
      <w:sz w:val="32"/>
    </w:rPr>
  </w:style>
  <w:style w:type="paragraph" w:customStyle="1" w:styleId="PageBreak">
    <w:name w:val="PageBreak"/>
    <w:aliases w:val="pb"/>
    <w:basedOn w:val="OPCParaBase"/>
    <w:rsid w:val="009953FD"/>
    <w:pPr>
      <w:spacing w:line="240" w:lineRule="auto"/>
    </w:pPr>
    <w:rPr>
      <w:sz w:val="20"/>
    </w:rPr>
  </w:style>
  <w:style w:type="paragraph" w:customStyle="1" w:styleId="paragraphsub">
    <w:name w:val="paragraph(sub)"/>
    <w:aliases w:val="aa"/>
    <w:basedOn w:val="OPCParaBase"/>
    <w:link w:val="paragraphsubChar"/>
    <w:rsid w:val="009953FD"/>
    <w:pPr>
      <w:tabs>
        <w:tab w:val="right" w:pos="1985"/>
      </w:tabs>
      <w:spacing w:before="40" w:line="240" w:lineRule="auto"/>
      <w:ind w:left="2098" w:hanging="2098"/>
    </w:pPr>
  </w:style>
  <w:style w:type="paragraph" w:customStyle="1" w:styleId="paragraphsub-sub">
    <w:name w:val="paragraph(sub-sub)"/>
    <w:aliases w:val="aaa"/>
    <w:basedOn w:val="OPCParaBase"/>
    <w:rsid w:val="009953FD"/>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9953FD"/>
    <w:pPr>
      <w:tabs>
        <w:tab w:val="right" w:pos="1531"/>
      </w:tabs>
      <w:spacing w:before="40" w:line="240" w:lineRule="auto"/>
      <w:ind w:left="1644" w:hanging="1644"/>
    </w:pPr>
  </w:style>
  <w:style w:type="paragraph" w:customStyle="1" w:styleId="ParlAmend">
    <w:name w:val="ParlAmend"/>
    <w:aliases w:val="pp"/>
    <w:basedOn w:val="OPCParaBase"/>
    <w:rsid w:val="009953FD"/>
    <w:pPr>
      <w:spacing w:before="240" w:line="240" w:lineRule="atLeast"/>
      <w:ind w:hanging="567"/>
    </w:pPr>
    <w:rPr>
      <w:sz w:val="24"/>
    </w:rPr>
  </w:style>
  <w:style w:type="paragraph" w:customStyle="1" w:styleId="Penalty">
    <w:name w:val="Penalty"/>
    <w:basedOn w:val="OPCParaBase"/>
    <w:rsid w:val="009953FD"/>
    <w:pPr>
      <w:tabs>
        <w:tab w:val="left" w:pos="2977"/>
      </w:tabs>
      <w:spacing w:before="180" w:line="240" w:lineRule="auto"/>
      <w:ind w:left="1985" w:hanging="851"/>
    </w:pPr>
  </w:style>
  <w:style w:type="paragraph" w:customStyle="1" w:styleId="Portfolio">
    <w:name w:val="Portfolio"/>
    <w:basedOn w:val="OPCParaBase"/>
    <w:rsid w:val="009953FD"/>
    <w:pPr>
      <w:spacing w:line="240" w:lineRule="auto"/>
    </w:pPr>
    <w:rPr>
      <w:i/>
      <w:sz w:val="20"/>
    </w:rPr>
  </w:style>
  <w:style w:type="paragraph" w:customStyle="1" w:styleId="Preamble">
    <w:name w:val="Preamble"/>
    <w:basedOn w:val="OPCParaBase"/>
    <w:next w:val="Normal"/>
    <w:rsid w:val="009953F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953FD"/>
    <w:pPr>
      <w:spacing w:line="240" w:lineRule="auto"/>
    </w:pPr>
    <w:rPr>
      <w:i/>
      <w:sz w:val="20"/>
    </w:rPr>
  </w:style>
  <w:style w:type="paragraph" w:customStyle="1" w:styleId="Session">
    <w:name w:val="Session"/>
    <w:basedOn w:val="OPCParaBase"/>
    <w:rsid w:val="009953FD"/>
    <w:pPr>
      <w:spacing w:line="240" w:lineRule="auto"/>
    </w:pPr>
    <w:rPr>
      <w:sz w:val="28"/>
    </w:rPr>
  </w:style>
  <w:style w:type="paragraph" w:customStyle="1" w:styleId="Sponsor">
    <w:name w:val="Sponsor"/>
    <w:basedOn w:val="OPCParaBase"/>
    <w:rsid w:val="009953FD"/>
    <w:pPr>
      <w:spacing w:line="240" w:lineRule="auto"/>
    </w:pPr>
    <w:rPr>
      <w:i/>
    </w:rPr>
  </w:style>
  <w:style w:type="paragraph" w:customStyle="1" w:styleId="Subitem">
    <w:name w:val="Subitem"/>
    <w:aliases w:val="iss"/>
    <w:basedOn w:val="OPCParaBase"/>
    <w:rsid w:val="009953FD"/>
    <w:pPr>
      <w:spacing w:before="180" w:line="240" w:lineRule="auto"/>
      <w:ind w:left="709" w:hanging="709"/>
    </w:pPr>
  </w:style>
  <w:style w:type="paragraph" w:customStyle="1" w:styleId="SubitemHead">
    <w:name w:val="SubitemHead"/>
    <w:aliases w:val="issh"/>
    <w:basedOn w:val="OPCParaBase"/>
    <w:rsid w:val="009953F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953FD"/>
    <w:pPr>
      <w:spacing w:before="40" w:line="240" w:lineRule="auto"/>
      <w:ind w:left="1134"/>
    </w:pPr>
  </w:style>
  <w:style w:type="paragraph" w:customStyle="1" w:styleId="SubsectionHead">
    <w:name w:val="SubsectionHead"/>
    <w:aliases w:val="ssh"/>
    <w:basedOn w:val="OPCParaBase"/>
    <w:next w:val="subsection"/>
    <w:rsid w:val="009953FD"/>
    <w:pPr>
      <w:keepNext/>
      <w:keepLines/>
      <w:spacing w:before="240" w:line="240" w:lineRule="auto"/>
      <w:ind w:left="1134"/>
    </w:pPr>
    <w:rPr>
      <w:i/>
    </w:rPr>
  </w:style>
  <w:style w:type="paragraph" w:customStyle="1" w:styleId="Tablea">
    <w:name w:val="Table(a)"/>
    <w:aliases w:val="ta"/>
    <w:basedOn w:val="OPCParaBase"/>
    <w:rsid w:val="009953FD"/>
    <w:pPr>
      <w:spacing w:before="60" w:line="240" w:lineRule="auto"/>
      <w:ind w:left="284" w:hanging="284"/>
    </w:pPr>
    <w:rPr>
      <w:sz w:val="20"/>
    </w:rPr>
  </w:style>
  <w:style w:type="paragraph" w:customStyle="1" w:styleId="TableAA">
    <w:name w:val="Table(AA)"/>
    <w:aliases w:val="taaa"/>
    <w:basedOn w:val="OPCParaBase"/>
    <w:rsid w:val="009953FD"/>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953FD"/>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link w:val="TabletextChar"/>
    <w:rsid w:val="009953FD"/>
    <w:pPr>
      <w:spacing w:before="60" w:line="240" w:lineRule="atLeast"/>
    </w:pPr>
    <w:rPr>
      <w:sz w:val="20"/>
    </w:rPr>
  </w:style>
  <w:style w:type="paragraph" w:customStyle="1" w:styleId="TLPBoxTextnote">
    <w:name w:val="TLPBoxText(note"/>
    <w:aliases w:val="right)"/>
    <w:basedOn w:val="OPCParaBase"/>
    <w:rsid w:val="009953F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953FD"/>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953FD"/>
    <w:pPr>
      <w:spacing w:before="122" w:line="198" w:lineRule="exact"/>
      <w:ind w:left="1985" w:hanging="851"/>
      <w:jc w:val="right"/>
    </w:pPr>
    <w:rPr>
      <w:sz w:val="18"/>
    </w:rPr>
  </w:style>
  <w:style w:type="paragraph" w:customStyle="1" w:styleId="TLPTableBullet">
    <w:name w:val="TLPTableBullet"/>
    <w:aliases w:val="ttb"/>
    <w:basedOn w:val="OPCParaBase"/>
    <w:rsid w:val="009953FD"/>
    <w:pPr>
      <w:spacing w:line="240" w:lineRule="exact"/>
      <w:ind w:left="284" w:hanging="284"/>
    </w:pPr>
    <w:rPr>
      <w:sz w:val="20"/>
    </w:rPr>
  </w:style>
  <w:style w:type="paragraph" w:styleId="TOC1">
    <w:name w:val="toc 1"/>
    <w:basedOn w:val="OPCParaBase"/>
    <w:next w:val="Normal"/>
    <w:uiPriority w:val="39"/>
    <w:unhideWhenUsed/>
    <w:rsid w:val="009953FD"/>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953FD"/>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953FD"/>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953FD"/>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9953F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953F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953F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953F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953F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953FD"/>
    <w:pPr>
      <w:keepLines/>
      <w:spacing w:before="240" w:after="120" w:line="240" w:lineRule="auto"/>
      <w:ind w:left="794"/>
    </w:pPr>
    <w:rPr>
      <w:b/>
      <w:kern w:val="28"/>
      <w:sz w:val="20"/>
    </w:rPr>
  </w:style>
  <w:style w:type="paragraph" w:customStyle="1" w:styleId="TofSectsHeading">
    <w:name w:val="TofSects(Heading)"/>
    <w:basedOn w:val="OPCParaBase"/>
    <w:rsid w:val="009953FD"/>
    <w:pPr>
      <w:spacing w:before="240" w:after="120" w:line="240" w:lineRule="auto"/>
    </w:pPr>
    <w:rPr>
      <w:b/>
      <w:sz w:val="24"/>
    </w:rPr>
  </w:style>
  <w:style w:type="paragraph" w:customStyle="1" w:styleId="TofSectsSection">
    <w:name w:val="TofSects(Section)"/>
    <w:basedOn w:val="OPCParaBase"/>
    <w:rsid w:val="009953FD"/>
    <w:pPr>
      <w:keepLines/>
      <w:spacing w:before="40" w:line="240" w:lineRule="auto"/>
      <w:ind w:left="1588" w:hanging="794"/>
    </w:pPr>
    <w:rPr>
      <w:kern w:val="28"/>
      <w:sz w:val="18"/>
    </w:rPr>
  </w:style>
  <w:style w:type="paragraph" w:customStyle="1" w:styleId="TofSectsSubdiv">
    <w:name w:val="TofSects(Subdiv)"/>
    <w:basedOn w:val="OPCParaBase"/>
    <w:rsid w:val="009953FD"/>
    <w:pPr>
      <w:keepLines/>
      <w:spacing w:before="80" w:line="240" w:lineRule="auto"/>
      <w:ind w:left="1588" w:hanging="794"/>
    </w:pPr>
    <w:rPr>
      <w:kern w:val="28"/>
    </w:rPr>
  </w:style>
  <w:style w:type="paragraph" w:customStyle="1" w:styleId="WRStyle">
    <w:name w:val="WR Style"/>
    <w:aliases w:val="WR"/>
    <w:basedOn w:val="OPCParaBase"/>
    <w:rsid w:val="009953FD"/>
    <w:pPr>
      <w:spacing w:before="240" w:line="240" w:lineRule="auto"/>
      <w:ind w:left="284" w:hanging="284"/>
    </w:pPr>
    <w:rPr>
      <w:b/>
      <w:i/>
      <w:kern w:val="28"/>
      <w:sz w:val="24"/>
    </w:rPr>
  </w:style>
  <w:style w:type="paragraph" w:customStyle="1" w:styleId="notepara">
    <w:name w:val="note(para)"/>
    <w:aliases w:val="na"/>
    <w:basedOn w:val="OPCParaBase"/>
    <w:rsid w:val="009953FD"/>
    <w:pPr>
      <w:spacing w:before="40" w:line="198" w:lineRule="exact"/>
      <w:ind w:left="2354" w:hanging="369"/>
    </w:pPr>
    <w:rPr>
      <w:sz w:val="18"/>
    </w:rPr>
  </w:style>
  <w:style w:type="paragraph" w:styleId="Footer">
    <w:name w:val="footer"/>
    <w:link w:val="FooterChar"/>
    <w:rsid w:val="009953FD"/>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953FD"/>
    <w:rPr>
      <w:rFonts w:eastAsia="Times New Roman" w:cs="Times New Roman"/>
      <w:sz w:val="22"/>
      <w:szCs w:val="24"/>
      <w:lang w:eastAsia="en-AU"/>
    </w:rPr>
  </w:style>
  <w:style w:type="character" w:styleId="LineNumber">
    <w:name w:val="line number"/>
    <w:basedOn w:val="OPCCharBase"/>
    <w:uiPriority w:val="99"/>
    <w:unhideWhenUsed/>
    <w:rsid w:val="009953FD"/>
    <w:rPr>
      <w:sz w:val="16"/>
    </w:rPr>
  </w:style>
  <w:style w:type="table" w:customStyle="1" w:styleId="CFlag">
    <w:name w:val="CFlag"/>
    <w:basedOn w:val="TableNormal"/>
    <w:uiPriority w:val="99"/>
    <w:rsid w:val="009953FD"/>
    <w:rPr>
      <w:rFonts w:eastAsia="Times New Roman" w:cs="Times New Roman"/>
      <w:lang w:eastAsia="en-AU"/>
    </w:rPr>
    <w:tblPr/>
  </w:style>
  <w:style w:type="paragraph" w:customStyle="1" w:styleId="SignCoverPageEnd">
    <w:name w:val="SignCoverPageEnd"/>
    <w:basedOn w:val="OPCParaBase"/>
    <w:next w:val="Normal"/>
    <w:rsid w:val="009953F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953FD"/>
    <w:pPr>
      <w:pBdr>
        <w:top w:val="single" w:sz="4" w:space="1" w:color="auto"/>
      </w:pBdr>
      <w:spacing w:before="360"/>
      <w:ind w:right="397"/>
      <w:jc w:val="both"/>
    </w:pPr>
  </w:style>
  <w:style w:type="paragraph" w:customStyle="1" w:styleId="CompiledActNo">
    <w:name w:val="CompiledActNo"/>
    <w:basedOn w:val="OPCParaBase"/>
    <w:next w:val="Normal"/>
    <w:rsid w:val="009953FD"/>
    <w:rPr>
      <w:b/>
      <w:sz w:val="24"/>
      <w:szCs w:val="24"/>
    </w:rPr>
  </w:style>
  <w:style w:type="paragraph" w:customStyle="1" w:styleId="ENotesText">
    <w:name w:val="ENotesText"/>
    <w:aliases w:val="Ent"/>
    <w:basedOn w:val="OPCParaBase"/>
    <w:next w:val="Normal"/>
    <w:rsid w:val="009953FD"/>
    <w:pPr>
      <w:spacing w:before="120"/>
    </w:pPr>
  </w:style>
  <w:style w:type="paragraph" w:customStyle="1" w:styleId="CompiledMadeUnder">
    <w:name w:val="CompiledMadeUnder"/>
    <w:basedOn w:val="OPCParaBase"/>
    <w:next w:val="Normal"/>
    <w:rsid w:val="009953FD"/>
    <w:rPr>
      <w:i/>
      <w:sz w:val="24"/>
      <w:szCs w:val="24"/>
    </w:rPr>
  </w:style>
  <w:style w:type="paragraph" w:customStyle="1" w:styleId="Paragraphsub-sub-sub">
    <w:name w:val="Paragraph(sub-sub-sub)"/>
    <w:aliases w:val="aaaa"/>
    <w:basedOn w:val="OPCParaBase"/>
    <w:rsid w:val="009953F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953F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953F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953F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953F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953FD"/>
    <w:pPr>
      <w:spacing w:before="60" w:line="240" w:lineRule="auto"/>
    </w:pPr>
    <w:rPr>
      <w:rFonts w:cs="Arial"/>
      <w:sz w:val="20"/>
      <w:szCs w:val="22"/>
    </w:rPr>
  </w:style>
  <w:style w:type="paragraph" w:customStyle="1" w:styleId="ActHead10">
    <w:name w:val="ActHead 10"/>
    <w:aliases w:val="sp"/>
    <w:basedOn w:val="OPCParaBase"/>
    <w:next w:val="ActHead3"/>
    <w:rsid w:val="009953FD"/>
    <w:pPr>
      <w:keepNext/>
      <w:spacing w:before="280" w:line="240" w:lineRule="auto"/>
      <w:outlineLvl w:val="1"/>
    </w:pPr>
    <w:rPr>
      <w:b/>
      <w:sz w:val="32"/>
      <w:szCs w:val="30"/>
    </w:rPr>
  </w:style>
  <w:style w:type="paragraph" w:styleId="BalloonText">
    <w:name w:val="Balloon Text"/>
    <w:basedOn w:val="Normal"/>
    <w:link w:val="BalloonTextChar"/>
    <w:uiPriority w:val="99"/>
    <w:unhideWhenUsed/>
    <w:rsid w:val="009953F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953FD"/>
    <w:rPr>
      <w:rFonts w:ascii="Segoe UI" w:hAnsi="Segoe UI" w:cs="Segoe UI"/>
      <w:sz w:val="18"/>
      <w:szCs w:val="18"/>
    </w:rPr>
  </w:style>
  <w:style w:type="paragraph" w:customStyle="1" w:styleId="NoteToSubpara">
    <w:name w:val="NoteToSubpara"/>
    <w:aliases w:val="nts"/>
    <w:basedOn w:val="OPCParaBase"/>
    <w:rsid w:val="009953FD"/>
    <w:pPr>
      <w:spacing w:before="40" w:line="198" w:lineRule="exact"/>
      <w:ind w:left="2835" w:hanging="709"/>
    </w:pPr>
    <w:rPr>
      <w:sz w:val="18"/>
    </w:rPr>
  </w:style>
  <w:style w:type="paragraph" w:customStyle="1" w:styleId="ENoteTableHeading">
    <w:name w:val="ENoteTableHeading"/>
    <w:aliases w:val="enth"/>
    <w:basedOn w:val="OPCParaBase"/>
    <w:rsid w:val="009953FD"/>
    <w:pPr>
      <w:keepNext/>
      <w:spacing w:before="60" w:line="240" w:lineRule="atLeast"/>
    </w:pPr>
    <w:rPr>
      <w:rFonts w:ascii="Arial" w:hAnsi="Arial"/>
      <w:b/>
      <w:sz w:val="16"/>
    </w:rPr>
  </w:style>
  <w:style w:type="paragraph" w:customStyle="1" w:styleId="ENoteTTi">
    <w:name w:val="ENoteTTi"/>
    <w:aliases w:val="entti"/>
    <w:basedOn w:val="OPCParaBase"/>
    <w:rsid w:val="009953FD"/>
    <w:pPr>
      <w:keepNext/>
      <w:spacing w:before="60" w:line="240" w:lineRule="atLeast"/>
      <w:ind w:left="170"/>
    </w:pPr>
    <w:rPr>
      <w:sz w:val="16"/>
    </w:rPr>
  </w:style>
  <w:style w:type="paragraph" w:customStyle="1" w:styleId="ENotesHeading1">
    <w:name w:val="ENotesHeading 1"/>
    <w:aliases w:val="Enh1"/>
    <w:basedOn w:val="OPCParaBase"/>
    <w:next w:val="Normal"/>
    <w:rsid w:val="009953FD"/>
    <w:pPr>
      <w:spacing w:before="120"/>
      <w:outlineLvl w:val="1"/>
    </w:pPr>
    <w:rPr>
      <w:b/>
      <w:sz w:val="28"/>
      <w:szCs w:val="28"/>
    </w:rPr>
  </w:style>
  <w:style w:type="paragraph" w:customStyle="1" w:styleId="ENotesHeading2">
    <w:name w:val="ENotesHeading 2"/>
    <w:aliases w:val="Enh2"/>
    <w:basedOn w:val="OPCParaBase"/>
    <w:next w:val="Normal"/>
    <w:rsid w:val="009953FD"/>
    <w:pPr>
      <w:spacing w:before="120" w:after="120"/>
      <w:outlineLvl w:val="2"/>
    </w:pPr>
    <w:rPr>
      <w:b/>
      <w:sz w:val="24"/>
      <w:szCs w:val="28"/>
    </w:rPr>
  </w:style>
  <w:style w:type="paragraph" w:customStyle="1" w:styleId="ENoteTTIndentHeading">
    <w:name w:val="ENoteTTIndentHeading"/>
    <w:aliases w:val="enTTHi"/>
    <w:basedOn w:val="OPCParaBase"/>
    <w:rsid w:val="009953F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953FD"/>
    <w:pPr>
      <w:spacing w:before="60" w:line="240" w:lineRule="atLeast"/>
    </w:pPr>
    <w:rPr>
      <w:sz w:val="16"/>
    </w:rPr>
  </w:style>
  <w:style w:type="paragraph" w:customStyle="1" w:styleId="MadeunderText">
    <w:name w:val="MadeunderText"/>
    <w:basedOn w:val="OPCParaBase"/>
    <w:next w:val="Normal"/>
    <w:rsid w:val="009953FD"/>
    <w:pPr>
      <w:spacing w:before="240"/>
    </w:pPr>
    <w:rPr>
      <w:sz w:val="24"/>
      <w:szCs w:val="24"/>
    </w:rPr>
  </w:style>
  <w:style w:type="paragraph" w:customStyle="1" w:styleId="ENotesHeading3">
    <w:name w:val="ENotesHeading 3"/>
    <w:aliases w:val="Enh3"/>
    <w:basedOn w:val="OPCParaBase"/>
    <w:next w:val="Normal"/>
    <w:rsid w:val="009953FD"/>
    <w:pPr>
      <w:keepNext/>
      <w:spacing w:before="120" w:line="240" w:lineRule="auto"/>
      <w:outlineLvl w:val="4"/>
    </w:pPr>
    <w:rPr>
      <w:b/>
      <w:szCs w:val="24"/>
    </w:rPr>
  </w:style>
  <w:style w:type="paragraph" w:customStyle="1" w:styleId="SubPartCASA">
    <w:name w:val="SubPart(CASA)"/>
    <w:aliases w:val="csp"/>
    <w:basedOn w:val="OPCParaBase"/>
    <w:next w:val="ActHead3"/>
    <w:rsid w:val="009953FD"/>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9953FD"/>
  </w:style>
  <w:style w:type="character" w:customStyle="1" w:styleId="CharSubPartNoCASA">
    <w:name w:val="CharSubPartNo(CASA)"/>
    <w:basedOn w:val="OPCCharBase"/>
    <w:uiPriority w:val="1"/>
    <w:rsid w:val="009953FD"/>
  </w:style>
  <w:style w:type="paragraph" w:customStyle="1" w:styleId="ENoteTTIndentHeadingSub">
    <w:name w:val="ENoteTTIndentHeadingSub"/>
    <w:aliases w:val="enTTHis"/>
    <w:basedOn w:val="OPCParaBase"/>
    <w:rsid w:val="009953FD"/>
    <w:pPr>
      <w:keepNext/>
      <w:spacing w:before="60" w:line="240" w:lineRule="atLeast"/>
      <w:ind w:left="340"/>
    </w:pPr>
    <w:rPr>
      <w:b/>
      <w:sz w:val="16"/>
    </w:rPr>
  </w:style>
  <w:style w:type="paragraph" w:customStyle="1" w:styleId="ENoteTTiSub">
    <w:name w:val="ENoteTTiSub"/>
    <w:aliases w:val="enttis"/>
    <w:basedOn w:val="OPCParaBase"/>
    <w:rsid w:val="009953FD"/>
    <w:pPr>
      <w:keepNext/>
      <w:spacing w:before="60" w:line="240" w:lineRule="atLeast"/>
      <w:ind w:left="340"/>
    </w:pPr>
    <w:rPr>
      <w:sz w:val="16"/>
    </w:rPr>
  </w:style>
  <w:style w:type="paragraph" w:customStyle="1" w:styleId="SubDivisionMigration">
    <w:name w:val="SubDivisionMigration"/>
    <w:aliases w:val="sdm"/>
    <w:basedOn w:val="OPCParaBase"/>
    <w:rsid w:val="009953F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953FD"/>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9953FD"/>
    <w:pPr>
      <w:spacing w:before="122" w:line="240" w:lineRule="auto"/>
      <w:ind w:left="1985" w:hanging="851"/>
    </w:pPr>
    <w:rPr>
      <w:sz w:val="18"/>
    </w:rPr>
  </w:style>
  <w:style w:type="paragraph" w:customStyle="1" w:styleId="FreeForm">
    <w:name w:val="FreeForm"/>
    <w:rsid w:val="009953FD"/>
    <w:rPr>
      <w:rFonts w:ascii="Arial" w:hAnsi="Arial"/>
      <w:sz w:val="22"/>
    </w:rPr>
  </w:style>
  <w:style w:type="table" w:styleId="TableGrid">
    <w:name w:val="Table Grid"/>
    <w:basedOn w:val="TableNormal"/>
    <w:uiPriority w:val="59"/>
    <w:rsid w:val="00995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Text">
    <w:name w:val="SO Text"/>
    <w:aliases w:val="sot"/>
    <w:link w:val="SOTextChar"/>
    <w:rsid w:val="009953FD"/>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953FD"/>
    <w:rPr>
      <w:sz w:val="22"/>
    </w:rPr>
  </w:style>
  <w:style w:type="paragraph" w:customStyle="1" w:styleId="SOTextNote">
    <w:name w:val="SO TextNote"/>
    <w:aliases w:val="sont"/>
    <w:basedOn w:val="SOText"/>
    <w:qFormat/>
    <w:rsid w:val="009953FD"/>
    <w:pPr>
      <w:spacing w:before="122" w:line="198" w:lineRule="exact"/>
      <w:ind w:left="1843" w:hanging="709"/>
    </w:pPr>
    <w:rPr>
      <w:sz w:val="18"/>
    </w:rPr>
  </w:style>
  <w:style w:type="paragraph" w:customStyle="1" w:styleId="SOPara">
    <w:name w:val="SO Para"/>
    <w:aliases w:val="soa"/>
    <w:basedOn w:val="SOText"/>
    <w:link w:val="SOParaChar"/>
    <w:qFormat/>
    <w:rsid w:val="009953FD"/>
    <w:pPr>
      <w:tabs>
        <w:tab w:val="right" w:pos="1786"/>
      </w:tabs>
      <w:spacing w:before="40"/>
      <w:ind w:left="2070" w:hanging="936"/>
    </w:pPr>
  </w:style>
  <w:style w:type="character" w:customStyle="1" w:styleId="SOParaChar">
    <w:name w:val="SO Para Char"/>
    <w:aliases w:val="soa Char"/>
    <w:basedOn w:val="DefaultParagraphFont"/>
    <w:link w:val="SOPara"/>
    <w:rsid w:val="009953FD"/>
    <w:rPr>
      <w:sz w:val="22"/>
    </w:rPr>
  </w:style>
  <w:style w:type="paragraph" w:customStyle="1" w:styleId="FileName">
    <w:name w:val="FileName"/>
    <w:basedOn w:val="Normal"/>
    <w:rsid w:val="009953FD"/>
  </w:style>
  <w:style w:type="paragraph" w:customStyle="1" w:styleId="TableHeading">
    <w:name w:val="TableHeading"/>
    <w:aliases w:val="th"/>
    <w:basedOn w:val="OPCParaBase"/>
    <w:next w:val="Tabletext"/>
    <w:rsid w:val="009953FD"/>
    <w:pPr>
      <w:keepNext/>
      <w:spacing w:before="60" w:line="240" w:lineRule="atLeast"/>
    </w:pPr>
    <w:rPr>
      <w:b/>
      <w:sz w:val="20"/>
    </w:rPr>
  </w:style>
  <w:style w:type="paragraph" w:customStyle="1" w:styleId="SOHeadBold">
    <w:name w:val="SO HeadBold"/>
    <w:aliases w:val="sohb"/>
    <w:basedOn w:val="SOText"/>
    <w:next w:val="SOText"/>
    <w:link w:val="SOHeadBoldChar"/>
    <w:qFormat/>
    <w:rsid w:val="009953FD"/>
    <w:rPr>
      <w:b/>
    </w:rPr>
  </w:style>
  <w:style w:type="character" w:customStyle="1" w:styleId="SOHeadBoldChar">
    <w:name w:val="SO HeadBold Char"/>
    <w:aliases w:val="sohb Char"/>
    <w:basedOn w:val="DefaultParagraphFont"/>
    <w:link w:val="SOHeadBold"/>
    <w:rsid w:val="009953FD"/>
    <w:rPr>
      <w:b/>
      <w:sz w:val="22"/>
    </w:rPr>
  </w:style>
  <w:style w:type="paragraph" w:customStyle="1" w:styleId="SOHeadItalic">
    <w:name w:val="SO HeadItalic"/>
    <w:aliases w:val="sohi"/>
    <w:basedOn w:val="SOText"/>
    <w:next w:val="SOText"/>
    <w:link w:val="SOHeadItalicChar"/>
    <w:qFormat/>
    <w:rsid w:val="009953FD"/>
    <w:rPr>
      <w:i/>
    </w:rPr>
  </w:style>
  <w:style w:type="character" w:customStyle="1" w:styleId="SOHeadItalicChar">
    <w:name w:val="SO HeadItalic Char"/>
    <w:aliases w:val="sohi Char"/>
    <w:basedOn w:val="DefaultParagraphFont"/>
    <w:link w:val="SOHeadItalic"/>
    <w:rsid w:val="009953FD"/>
    <w:rPr>
      <w:i/>
      <w:sz w:val="22"/>
    </w:rPr>
  </w:style>
  <w:style w:type="paragraph" w:customStyle="1" w:styleId="SOBullet">
    <w:name w:val="SO Bullet"/>
    <w:aliases w:val="sotb"/>
    <w:basedOn w:val="SOText"/>
    <w:link w:val="SOBulletChar"/>
    <w:qFormat/>
    <w:rsid w:val="009953FD"/>
    <w:pPr>
      <w:ind w:left="1559" w:hanging="425"/>
    </w:pPr>
  </w:style>
  <w:style w:type="character" w:customStyle="1" w:styleId="SOBulletChar">
    <w:name w:val="SO Bullet Char"/>
    <w:aliases w:val="sotb Char"/>
    <w:basedOn w:val="DefaultParagraphFont"/>
    <w:link w:val="SOBullet"/>
    <w:rsid w:val="009953FD"/>
    <w:rPr>
      <w:sz w:val="22"/>
    </w:rPr>
  </w:style>
  <w:style w:type="paragraph" w:customStyle="1" w:styleId="SOBulletNote">
    <w:name w:val="SO BulletNote"/>
    <w:aliases w:val="sonb"/>
    <w:basedOn w:val="SOTextNote"/>
    <w:link w:val="SOBulletNoteChar"/>
    <w:qFormat/>
    <w:rsid w:val="009953FD"/>
    <w:pPr>
      <w:tabs>
        <w:tab w:val="left" w:pos="1560"/>
      </w:tabs>
      <w:ind w:left="2268" w:hanging="1134"/>
    </w:pPr>
  </w:style>
  <w:style w:type="character" w:customStyle="1" w:styleId="SOBulletNoteChar">
    <w:name w:val="SO BulletNote Char"/>
    <w:aliases w:val="sonb Char"/>
    <w:basedOn w:val="DefaultParagraphFont"/>
    <w:link w:val="SOBulletNote"/>
    <w:rsid w:val="009953FD"/>
    <w:rPr>
      <w:sz w:val="18"/>
    </w:rPr>
  </w:style>
  <w:style w:type="character" w:customStyle="1" w:styleId="Heading1Char">
    <w:name w:val="Heading 1 Char"/>
    <w:basedOn w:val="DefaultParagraphFont"/>
    <w:link w:val="Heading1"/>
    <w:uiPriority w:val="9"/>
    <w:rsid w:val="009953F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953F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953F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953FD"/>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9953FD"/>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rsid w:val="009953FD"/>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9953FD"/>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9953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953FD"/>
    <w:rPr>
      <w:rFonts w:asciiTheme="majorHAnsi" w:eastAsiaTheme="majorEastAsia" w:hAnsiTheme="majorHAnsi" w:cstheme="majorBidi"/>
      <w:i/>
      <w:iCs/>
      <w:color w:val="272727" w:themeColor="text1" w:themeTint="D8"/>
      <w:sz w:val="21"/>
      <w:szCs w:val="21"/>
    </w:rPr>
  </w:style>
  <w:style w:type="numbering" w:styleId="111111">
    <w:name w:val="Outline List 2"/>
    <w:basedOn w:val="NoList"/>
    <w:uiPriority w:val="99"/>
    <w:unhideWhenUsed/>
    <w:rsid w:val="009953FD"/>
    <w:pPr>
      <w:numPr>
        <w:numId w:val="25"/>
      </w:numPr>
    </w:pPr>
  </w:style>
  <w:style w:type="numbering" w:styleId="1ai">
    <w:name w:val="Outline List 1"/>
    <w:basedOn w:val="NoList"/>
    <w:uiPriority w:val="99"/>
    <w:unhideWhenUsed/>
    <w:rsid w:val="009953FD"/>
    <w:pPr>
      <w:numPr>
        <w:numId w:val="19"/>
      </w:numPr>
    </w:pPr>
  </w:style>
  <w:style w:type="numbering" w:styleId="ArticleSection">
    <w:name w:val="Outline List 3"/>
    <w:basedOn w:val="NoList"/>
    <w:uiPriority w:val="99"/>
    <w:unhideWhenUsed/>
    <w:rsid w:val="009953FD"/>
    <w:pPr>
      <w:numPr>
        <w:numId w:val="26"/>
      </w:numPr>
    </w:pPr>
  </w:style>
  <w:style w:type="paragraph" w:styleId="BlockText">
    <w:name w:val="Block Text"/>
    <w:basedOn w:val="Normal"/>
    <w:uiPriority w:val="99"/>
    <w:unhideWhenUsed/>
    <w:rsid w:val="009953F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9953FD"/>
    <w:pPr>
      <w:spacing w:after="120"/>
    </w:pPr>
  </w:style>
  <w:style w:type="character" w:customStyle="1" w:styleId="BodyTextChar">
    <w:name w:val="Body Text Char"/>
    <w:basedOn w:val="DefaultParagraphFont"/>
    <w:link w:val="BodyText"/>
    <w:uiPriority w:val="99"/>
    <w:rsid w:val="009953FD"/>
    <w:rPr>
      <w:sz w:val="22"/>
    </w:rPr>
  </w:style>
  <w:style w:type="paragraph" w:styleId="BodyText2">
    <w:name w:val="Body Text 2"/>
    <w:basedOn w:val="Normal"/>
    <w:link w:val="BodyText2Char"/>
    <w:uiPriority w:val="99"/>
    <w:unhideWhenUsed/>
    <w:rsid w:val="009953FD"/>
    <w:pPr>
      <w:spacing w:after="120" w:line="480" w:lineRule="auto"/>
    </w:pPr>
  </w:style>
  <w:style w:type="character" w:customStyle="1" w:styleId="BodyText2Char">
    <w:name w:val="Body Text 2 Char"/>
    <w:basedOn w:val="DefaultParagraphFont"/>
    <w:link w:val="BodyText2"/>
    <w:uiPriority w:val="99"/>
    <w:rsid w:val="009953FD"/>
    <w:rPr>
      <w:sz w:val="22"/>
    </w:rPr>
  </w:style>
  <w:style w:type="paragraph" w:styleId="BodyText3">
    <w:name w:val="Body Text 3"/>
    <w:basedOn w:val="Normal"/>
    <w:link w:val="BodyText3Char"/>
    <w:uiPriority w:val="99"/>
    <w:unhideWhenUsed/>
    <w:rsid w:val="009953FD"/>
    <w:pPr>
      <w:spacing w:after="120"/>
    </w:pPr>
    <w:rPr>
      <w:sz w:val="16"/>
      <w:szCs w:val="16"/>
    </w:rPr>
  </w:style>
  <w:style w:type="character" w:customStyle="1" w:styleId="BodyText3Char">
    <w:name w:val="Body Text 3 Char"/>
    <w:basedOn w:val="DefaultParagraphFont"/>
    <w:link w:val="BodyText3"/>
    <w:uiPriority w:val="99"/>
    <w:rsid w:val="009953FD"/>
    <w:rPr>
      <w:sz w:val="16"/>
      <w:szCs w:val="16"/>
    </w:rPr>
  </w:style>
  <w:style w:type="paragraph" w:styleId="BodyTextFirstIndent">
    <w:name w:val="Body Text First Indent"/>
    <w:basedOn w:val="BodyText"/>
    <w:link w:val="BodyTextFirstIndentChar"/>
    <w:uiPriority w:val="99"/>
    <w:unhideWhenUsed/>
    <w:rsid w:val="009953FD"/>
    <w:pPr>
      <w:spacing w:after="0"/>
      <w:ind w:firstLine="360"/>
    </w:pPr>
  </w:style>
  <w:style w:type="character" w:customStyle="1" w:styleId="BodyTextFirstIndentChar">
    <w:name w:val="Body Text First Indent Char"/>
    <w:basedOn w:val="BodyTextChar"/>
    <w:link w:val="BodyTextFirstIndent"/>
    <w:uiPriority w:val="99"/>
    <w:rsid w:val="009953FD"/>
    <w:rPr>
      <w:sz w:val="22"/>
    </w:rPr>
  </w:style>
  <w:style w:type="paragraph" w:styleId="BodyTextIndent">
    <w:name w:val="Body Text Indent"/>
    <w:basedOn w:val="Normal"/>
    <w:link w:val="BodyTextIndentChar"/>
    <w:uiPriority w:val="99"/>
    <w:unhideWhenUsed/>
    <w:rsid w:val="009953FD"/>
    <w:pPr>
      <w:spacing w:after="120"/>
      <w:ind w:left="283"/>
    </w:pPr>
  </w:style>
  <w:style w:type="character" w:customStyle="1" w:styleId="BodyTextIndentChar">
    <w:name w:val="Body Text Indent Char"/>
    <w:basedOn w:val="DefaultParagraphFont"/>
    <w:link w:val="BodyTextIndent"/>
    <w:uiPriority w:val="99"/>
    <w:rsid w:val="009953FD"/>
    <w:rPr>
      <w:sz w:val="22"/>
    </w:rPr>
  </w:style>
  <w:style w:type="paragraph" w:styleId="BodyTextFirstIndent2">
    <w:name w:val="Body Text First Indent 2"/>
    <w:basedOn w:val="BodyTextIndent"/>
    <w:link w:val="BodyTextFirstIndent2Char"/>
    <w:uiPriority w:val="99"/>
    <w:unhideWhenUsed/>
    <w:rsid w:val="009953FD"/>
    <w:pPr>
      <w:spacing w:after="0"/>
      <w:ind w:left="360" w:firstLine="360"/>
    </w:pPr>
  </w:style>
  <w:style w:type="character" w:customStyle="1" w:styleId="BodyTextFirstIndent2Char">
    <w:name w:val="Body Text First Indent 2 Char"/>
    <w:basedOn w:val="BodyTextIndentChar"/>
    <w:link w:val="BodyTextFirstIndent2"/>
    <w:uiPriority w:val="99"/>
    <w:rsid w:val="009953FD"/>
    <w:rPr>
      <w:sz w:val="22"/>
    </w:rPr>
  </w:style>
  <w:style w:type="paragraph" w:styleId="BodyTextIndent2">
    <w:name w:val="Body Text Indent 2"/>
    <w:basedOn w:val="Normal"/>
    <w:link w:val="BodyTextIndent2Char"/>
    <w:uiPriority w:val="99"/>
    <w:unhideWhenUsed/>
    <w:rsid w:val="009953FD"/>
    <w:pPr>
      <w:spacing w:after="120" w:line="480" w:lineRule="auto"/>
      <w:ind w:left="283"/>
    </w:pPr>
  </w:style>
  <w:style w:type="character" w:customStyle="1" w:styleId="BodyTextIndent2Char">
    <w:name w:val="Body Text Indent 2 Char"/>
    <w:basedOn w:val="DefaultParagraphFont"/>
    <w:link w:val="BodyTextIndent2"/>
    <w:uiPriority w:val="99"/>
    <w:rsid w:val="009953FD"/>
    <w:rPr>
      <w:sz w:val="22"/>
    </w:rPr>
  </w:style>
  <w:style w:type="paragraph" w:styleId="BodyTextIndent3">
    <w:name w:val="Body Text Indent 3"/>
    <w:basedOn w:val="Normal"/>
    <w:link w:val="BodyTextIndent3Char"/>
    <w:uiPriority w:val="99"/>
    <w:unhideWhenUsed/>
    <w:rsid w:val="009953FD"/>
    <w:pPr>
      <w:spacing w:after="120"/>
      <w:ind w:left="283"/>
    </w:pPr>
    <w:rPr>
      <w:sz w:val="16"/>
      <w:szCs w:val="16"/>
    </w:rPr>
  </w:style>
  <w:style w:type="character" w:customStyle="1" w:styleId="BodyTextIndent3Char">
    <w:name w:val="Body Text Indent 3 Char"/>
    <w:basedOn w:val="DefaultParagraphFont"/>
    <w:link w:val="BodyTextIndent3"/>
    <w:uiPriority w:val="99"/>
    <w:rsid w:val="009953FD"/>
    <w:rPr>
      <w:sz w:val="16"/>
      <w:szCs w:val="16"/>
    </w:rPr>
  </w:style>
  <w:style w:type="paragraph" w:styleId="Caption">
    <w:name w:val="caption"/>
    <w:basedOn w:val="Normal"/>
    <w:next w:val="Normal"/>
    <w:uiPriority w:val="35"/>
    <w:unhideWhenUsed/>
    <w:qFormat/>
    <w:rsid w:val="009953FD"/>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9953FD"/>
    <w:pPr>
      <w:spacing w:line="240" w:lineRule="auto"/>
      <w:ind w:left="4252"/>
    </w:pPr>
  </w:style>
  <w:style w:type="character" w:customStyle="1" w:styleId="ClosingChar">
    <w:name w:val="Closing Char"/>
    <w:basedOn w:val="DefaultParagraphFont"/>
    <w:link w:val="Closing"/>
    <w:uiPriority w:val="99"/>
    <w:rsid w:val="009953FD"/>
    <w:rPr>
      <w:sz w:val="22"/>
    </w:rPr>
  </w:style>
  <w:style w:type="character" w:styleId="CommentReference">
    <w:name w:val="annotation reference"/>
    <w:basedOn w:val="DefaultParagraphFont"/>
    <w:uiPriority w:val="99"/>
    <w:unhideWhenUsed/>
    <w:rsid w:val="009953FD"/>
    <w:rPr>
      <w:sz w:val="16"/>
      <w:szCs w:val="16"/>
    </w:rPr>
  </w:style>
  <w:style w:type="paragraph" w:styleId="CommentText">
    <w:name w:val="annotation text"/>
    <w:basedOn w:val="Normal"/>
    <w:link w:val="CommentTextChar"/>
    <w:uiPriority w:val="99"/>
    <w:unhideWhenUsed/>
    <w:rsid w:val="009953FD"/>
    <w:pPr>
      <w:spacing w:line="240" w:lineRule="auto"/>
    </w:pPr>
    <w:rPr>
      <w:sz w:val="20"/>
    </w:rPr>
  </w:style>
  <w:style w:type="character" w:customStyle="1" w:styleId="CommentTextChar">
    <w:name w:val="Comment Text Char"/>
    <w:basedOn w:val="DefaultParagraphFont"/>
    <w:link w:val="CommentText"/>
    <w:uiPriority w:val="99"/>
    <w:rsid w:val="009953FD"/>
  </w:style>
  <w:style w:type="paragraph" w:styleId="CommentSubject">
    <w:name w:val="annotation subject"/>
    <w:basedOn w:val="CommentText"/>
    <w:next w:val="CommentText"/>
    <w:link w:val="CommentSubjectChar"/>
    <w:uiPriority w:val="99"/>
    <w:unhideWhenUsed/>
    <w:rsid w:val="009953FD"/>
    <w:rPr>
      <w:b/>
      <w:bCs/>
    </w:rPr>
  </w:style>
  <w:style w:type="character" w:customStyle="1" w:styleId="CommentSubjectChar">
    <w:name w:val="Comment Subject Char"/>
    <w:basedOn w:val="CommentTextChar"/>
    <w:link w:val="CommentSubject"/>
    <w:uiPriority w:val="99"/>
    <w:rsid w:val="009953FD"/>
    <w:rPr>
      <w:b/>
      <w:bCs/>
    </w:rPr>
  </w:style>
  <w:style w:type="paragraph" w:styleId="Date">
    <w:name w:val="Date"/>
    <w:basedOn w:val="Normal"/>
    <w:next w:val="Normal"/>
    <w:link w:val="DateChar"/>
    <w:uiPriority w:val="99"/>
    <w:unhideWhenUsed/>
    <w:rsid w:val="009953FD"/>
  </w:style>
  <w:style w:type="character" w:customStyle="1" w:styleId="DateChar">
    <w:name w:val="Date Char"/>
    <w:basedOn w:val="DefaultParagraphFont"/>
    <w:link w:val="Date"/>
    <w:uiPriority w:val="99"/>
    <w:rsid w:val="009953FD"/>
    <w:rPr>
      <w:sz w:val="22"/>
    </w:rPr>
  </w:style>
  <w:style w:type="paragraph" w:styleId="DocumentMap">
    <w:name w:val="Document Map"/>
    <w:basedOn w:val="Normal"/>
    <w:link w:val="DocumentMapChar"/>
    <w:uiPriority w:val="99"/>
    <w:unhideWhenUsed/>
    <w:rsid w:val="009953F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9953FD"/>
    <w:rPr>
      <w:rFonts w:ascii="Segoe UI" w:hAnsi="Segoe UI" w:cs="Segoe UI"/>
      <w:sz w:val="16"/>
      <w:szCs w:val="16"/>
    </w:rPr>
  </w:style>
  <w:style w:type="paragraph" w:styleId="E-mailSignature">
    <w:name w:val="E-mail Signature"/>
    <w:basedOn w:val="Normal"/>
    <w:link w:val="E-mailSignatureChar"/>
    <w:uiPriority w:val="99"/>
    <w:unhideWhenUsed/>
    <w:rsid w:val="009953FD"/>
    <w:pPr>
      <w:spacing w:line="240" w:lineRule="auto"/>
    </w:pPr>
  </w:style>
  <w:style w:type="character" w:customStyle="1" w:styleId="E-mailSignatureChar">
    <w:name w:val="E-mail Signature Char"/>
    <w:basedOn w:val="DefaultParagraphFont"/>
    <w:link w:val="E-mailSignature"/>
    <w:uiPriority w:val="99"/>
    <w:rsid w:val="009953FD"/>
    <w:rPr>
      <w:sz w:val="22"/>
    </w:rPr>
  </w:style>
  <w:style w:type="character" w:styleId="Emphasis">
    <w:name w:val="Emphasis"/>
    <w:basedOn w:val="DefaultParagraphFont"/>
    <w:uiPriority w:val="20"/>
    <w:qFormat/>
    <w:rsid w:val="009953FD"/>
    <w:rPr>
      <w:i/>
      <w:iCs/>
    </w:rPr>
  </w:style>
  <w:style w:type="character" w:styleId="EndnoteReference">
    <w:name w:val="endnote reference"/>
    <w:basedOn w:val="DefaultParagraphFont"/>
    <w:uiPriority w:val="99"/>
    <w:unhideWhenUsed/>
    <w:rsid w:val="009953FD"/>
    <w:rPr>
      <w:vertAlign w:val="superscript"/>
    </w:rPr>
  </w:style>
  <w:style w:type="paragraph" w:styleId="EndnoteText">
    <w:name w:val="endnote text"/>
    <w:basedOn w:val="Normal"/>
    <w:link w:val="EndnoteTextChar"/>
    <w:uiPriority w:val="99"/>
    <w:unhideWhenUsed/>
    <w:rsid w:val="009953FD"/>
    <w:pPr>
      <w:spacing w:line="240" w:lineRule="auto"/>
    </w:pPr>
    <w:rPr>
      <w:sz w:val="20"/>
    </w:rPr>
  </w:style>
  <w:style w:type="character" w:customStyle="1" w:styleId="EndnoteTextChar">
    <w:name w:val="Endnote Text Char"/>
    <w:basedOn w:val="DefaultParagraphFont"/>
    <w:link w:val="EndnoteText"/>
    <w:uiPriority w:val="99"/>
    <w:rsid w:val="009953FD"/>
  </w:style>
  <w:style w:type="paragraph" w:styleId="EnvelopeAddress">
    <w:name w:val="envelope address"/>
    <w:basedOn w:val="Normal"/>
    <w:uiPriority w:val="99"/>
    <w:unhideWhenUsed/>
    <w:rsid w:val="009953F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9953FD"/>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9953FD"/>
    <w:rPr>
      <w:color w:val="800080" w:themeColor="followedHyperlink"/>
      <w:u w:val="single"/>
    </w:rPr>
  </w:style>
  <w:style w:type="character" w:styleId="FootnoteReference">
    <w:name w:val="footnote reference"/>
    <w:basedOn w:val="DefaultParagraphFont"/>
    <w:uiPriority w:val="99"/>
    <w:unhideWhenUsed/>
    <w:rsid w:val="009953FD"/>
    <w:rPr>
      <w:vertAlign w:val="superscript"/>
    </w:rPr>
  </w:style>
  <w:style w:type="paragraph" w:styleId="FootnoteText">
    <w:name w:val="footnote text"/>
    <w:basedOn w:val="Normal"/>
    <w:link w:val="FootnoteTextChar"/>
    <w:uiPriority w:val="99"/>
    <w:unhideWhenUsed/>
    <w:rsid w:val="009953FD"/>
    <w:pPr>
      <w:spacing w:line="240" w:lineRule="auto"/>
    </w:pPr>
    <w:rPr>
      <w:sz w:val="20"/>
    </w:rPr>
  </w:style>
  <w:style w:type="character" w:customStyle="1" w:styleId="FootnoteTextChar">
    <w:name w:val="Footnote Text Char"/>
    <w:basedOn w:val="DefaultParagraphFont"/>
    <w:link w:val="FootnoteText"/>
    <w:uiPriority w:val="99"/>
    <w:rsid w:val="009953FD"/>
  </w:style>
  <w:style w:type="character" w:styleId="HTMLAcronym">
    <w:name w:val="HTML Acronym"/>
    <w:basedOn w:val="DefaultParagraphFont"/>
    <w:uiPriority w:val="99"/>
    <w:unhideWhenUsed/>
    <w:rsid w:val="009953FD"/>
  </w:style>
  <w:style w:type="paragraph" w:styleId="HTMLAddress">
    <w:name w:val="HTML Address"/>
    <w:basedOn w:val="Normal"/>
    <w:link w:val="HTMLAddressChar"/>
    <w:uiPriority w:val="99"/>
    <w:unhideWhenUsed/>
    <w:rsid w:val="009953FD"/>
    <w:pPr>
      <w:spacing w:line="240" w:lineRule="auto"/>
    </w:pPr>
    <w:rPr>
      <w:i/>
      <w:iCs/>
    </w:rPr>
  </w:style>
  <w:style w:type="character" w:customStyle="1" w:styleId="HTMLAddressChar">
    <w:name w:val="HTML Address Char"/>
    <w:basedOn w:val="DefaultParagraphFont"/>
    <w:link w:val="HTMLAddress"/>
    <w:uiPriority w:val="99"/>
    <w:rsid w:val="009953FD"/>
    <w:rPr>
      <w:i/>
      <w:iCs/>
      <w:sz w:val="22"/>
    </w:rPr>
  </w:style>
  <w:style w:type="character" w:styleId="HTMLCite">
    <w:name w:val="HTML Cite"/>
    <w:basedOn w:val="DefaultParagraphFont"/>
    <w:uiPriority w:val="99"/>
    <w:unhideWhenUsed/>
    <w:rsid w:val="009953FD"/>
    <w:rPr>
      <w:i/>
      <w:iCs/>
    </w:rPr>
  </w:style>
  <w:style w:type="character" w:styleId="HTMLCode">
    <w:name w:val="HTML Code"/>
    <w:basedOn w:val="DefaultParagraphFont"/>
    <w:uiPriority w:val="99"/>
    <w:unhideWhenUsed/>
    <w:rsid w:val="009953FD"/>
    <w:rPr>
      <w:rFonts w:ascii="Consolas" w:hAnsi="Consolas"/>
      <w:sz w:val="20"/>
      <w:szCs w:val="20"/>
    </w:rPr>
  </w:style>
  <w:style w:type="character" w:styleId="HTMLDefinition">
    <w:name w:val="HTML Definition"/>
    <w:basedOn w:val="DefaultParagraphFont"/>
    <w:uiPriority w:val="99"/>
    <w:unhideWhenUsed/>
    <w:rsid w:val="009953FD"/>
    <w:rPr>
      <w:i/>
      <w:iCs/>
    </w:rPr>
  </w:style>
  <w:style w:type="character" w:styleId="HTMLKeyboard">
    <w:name w:val="HTML Keyboard"/>
    <w:basedOn w:val="DefaultParagraphFont"/>
    <w:uiPriority w:val="99"/>
    <w:unhideWhenUsed/>
    <w:rsid w:val="009953FD"/>
    <w:rPr>
      <w:rFonts w:ascii="Consolas" w:hAnsi="Consolas"/>
      <w:sz w:val="20"/>
      <w:szCs w:val="20"/>
    </w:rPr>
  </w:style>
  <w:style w:type="paragraph" w:styleId="HTMLPreformatted">
    <w:name w:val="HTML Preformatted"/>
    <w:basedOn w:val="Normal"/>
    <w:link w:val="HTMLPreformattedChar"/>
    <w:uiPriority w:val="99"/>
    <w:unhideWhenUsed/>
    <w:rsid w:val="009953FD"/>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rsid w:val="009953FD"/>
    <w:rPr>
      <w:rFonts w:ascii="Consolas" w:hAnsi="Consolas"/>
    </w:rPr>
  </w:style>
  <w:style w:type="character" w:styleId="HTMLSample">
    <w:name w:val="HTML Sample"/>
    <w:basedOn w:val="DefaultParagraphFont"/>
    <w:uiPriority w:val="99"/>
    <w:unhideWhenUsed/>
    <w:rsid w:val="009953FD"/>
    <w:rPr>
      <w:rFonts w:ascii="Consolas" w:hAnsi="Consolas"/>
      <w:sz w:val="24"/>
      <w:szCs w:val="24"/>
    </w:rPr>
  </w:style>
  <w:style w:type="character" w:styleId="HTMLTypewriter">
    <w:name w:val="HTML Typewriter"/>
    <w:basedOn w:val="DefaultParagraphFont"/>
    <w:uiPriority w:val="99"/>
    <w:unhideWhenUsed/>
    <w:rsid w:val="009953FD"/>
    <w:rPr>
      <w:rFonts w:ascii="Consolas" w:hAnsi="Consolas"/>
      <w:sz w:val="20"/>
      <w:szCs w:val="20"/>
    </w:rPr>
  </w:style>
  <w:style w:type="character" w:styleId="HTMLVariable">
    <w:name w:val="HTML Variable"/>
    <w:basedOn w:val="DefaultParagraphFont"/>
    <w:uiPriority w:val="99"/>
    <w:unhideWhenUsed/>
    <w:rsid w:val="009953FD"/>
    <w:rPr>
      <w:i/>
      <w:iCs/>
    </w:rPr>
  </w:style>
  <w:style w:type="character" w:styleId="Hyperlink">
    <w:name w:val="Hyperlink"/>
    <w:basedOn w:val="DefaultParagraphFont"/>
    <w:uiPriority w:val="99"/>
    <w:unhideWhenUsed/>
    <w:rsid w:val="009953FD"/>
    <w:rPr>
      <w:color w:val="0000FF" w:themeColor="hyperlink"/>
      <w:u w:val="single"/>
    </w:rPr>
  </w:style>
  <w:style w:type="paragraph" w:styleId="Index1">
    <w:name w:val="index 1"/>
    <w:basedOn w:val="Normal"/>
    <w:next w:val="Normal"/>
    <w:autoRedefine/>
    <w:uiPriority w:val="99"/>
    <w:unhideWhenUsed/>
    <w:rsid w:val="009953FD"/>
    <w:pPr>
      <w:spacing w:line="240" w:lineRule="auto"/>
      <w:ind w:left="220" w:hanging="220"/>
    </w:pPr>
  </w:style>
  <w:style w:type="paragraph" w:styleId="Index2">
    <w:name w:val="index 2"/>
    <w:basedOn w:val="Normal"/>
    <w:next w:val="Normal"/>
    <w:autoRedefine/>
    <w:uiPriority w:val="99"/>
    <w:unhideWhenUsed/>
    <w:rsid w:val="009953FD"/>
    <w:pPr>
      <w:spacing w:line="240" w:lineRule="auto"/>
      <w:ind w:left="440" w:hanging="220"/>
    </w:pPr>
  </w:style>
  <w:style w:type="paragraph" w:styleId="Index3">
    <w:name w:val="index 3"/>
    <w:basedOn w:val="Normal"/>
    <w:next w:val="Normal"/>
    <w:autoRedefine/>
    <w:uiPriority w:val="99"/>
    <w:unhideWhenUsed/>
    <w:rsid w:val="009953FD"/>
    <w:pPr>
      <w:spacing w:line="240" w:lineRule="auto"/>
      <w:ind w:left="660" w:hanging="220"/>
    </w:pPr>
  </w:style>
  <w:style w:type="paragraph" w:styleId="Index4">
    <w:name w:val="index 4"/>
    <w:basedOn w:val="Normal"/>
    <w:next w:val="Normal"/>
    <w:autoRedefine/>
    <w:uiPriority w:val="99"/>
    <w:unhideWhenUsed/>
    <w:rsid w:val="009953FD"/>
    <w:pPr>
      <w:spacing w:line="240" w:lineRule="auto"/>
      <w:ind w:left="880" w:hanging="220"/>
    </w:pPr>
  </w:style>
  <w:style w:type="paragraph" w:styleId="Index5">
    <w:name w:val="index 5"/>
    <w:basedOn w:val="Normal"/>
    <w:next w:val="Normal"/>
    <w:autoRedefine/>
    <w:uiPriority w:val="99"/>
    <w:unhideWhenUsed/>
    <w:rsid w:val="009953FD"/>
    <w:pPr>
      <w:spacing w:line="240" w:lineRule="auto"/>
      <w:ind w:left="1100" w:hanging="220"/>
    </w:pPr>
  </w:style>
  <w:style w:type="paragraph" w:styleId="Index6">
    <w:name w:val="index 6"/>
    <w:basedOn w:val="Normal"/>
    <w:next w:val="Normal"/>
    <w:autoRedefine/>
    <w:uiPriority w:val="99"/>
    <w:unhideWhenUsed/>
    <w:rsid w:val="009953FD"/>
    <w:pPr>
      <w:spacing w:line="240" w:lineRule="auto"/>
      <w:ind w:left="1320" w:hanging="220"/>
    </w:pPr>
  </w:style>
  <w:style w:type="paragraph" w:styleId="Index7">
    <w:name w:val="index 7"/>
    <w:basedOn w:val="Normal"/>
    <w:next w:val="Normal"/>
    <w:autoRedefine/>
    <w:uiPriority w:val="99"/>
    <w:unhideWhenUsed/>
    <w:rsid w:val="009953FD"/>
    <w:pPr>
      <w:spacing w:line="240" w:lineRule="auto"/>
      <w:ind w:left="1540" w:hanging="220"/>
    </w:pPr>
  </w:style>
  <w:style w:type="paragraph" w:styleId="Index8">
    <w:name w:val="index 8"/>
    <w:basedOn w:val="Normal"/>
    <w:next w:val="Normal"/>
    <w:autoRedefine/>
    <w:uiPriority w:val="99"/>
    <w:unhideWhenUsed/>
    <w:rsid w:val="009953FD"/>
    <w:pPr>
      <w:spacing w:line="240" w:lineRule="auto"/>
      <w:ind w:left="1760" w:hanging="220"/>
    </w:pPr>
  </w:style>
  <w:style w:type="paragraph" w:styleId="Index9">
    <w:name w:val="index 9"/>
    <w:basedOn w:val="Normal"/>
    <w:next w:val="Normal"/>
    <w:autoRedefine/>
    <w:uiPriority w:val="99"/>
    <w:unhideWhenUsed/>
    <w:rsid w:val="009953FD"/>
    <w:pPr>
      <w:spacing w:line="240" w:lineRule="auto"/>
      <w:ind w:left="1980" w:hanging="220"/>
    </w:pPr>
  </w:style>
  <w:style w:type="paragraph" w:styleId="IndexHeading">
    <w:name w:val="index heading"/>
    <w:basedOn w:val="Normal"/>
    <w:next w:val="Index1"/>
    <w:uiPriority w:val="99"/>
    <w:unhideWhenUsed/>
    <w:rsid w:val="009953FD"/>
    <w:rPr>
      <w:rFonts w:asciiTheme="majorHAnsi" w:eastAsiaTheme="majorEastAsia" w:hAnsiTheme="majorHAnsi" w:cstheme="majorBidi"/>
      <w:b/>
      <w:bCs/>
    </w:rPr>
  </w:style>
  <w:style w:type="paragraph" w:styleId="List">
    <w:name w:val="List"/>
    <w:basedOn w:val="Normal"/>
    <w:uiPriority w:val="99"/>
    <w:unhideWhenUsed/>
    <w:rsid w:val="009953FD"/>
    <w:pPr>
      <w:ind w:left="283" w:hanging="283"/>
      <w:contextualSpacing/>
    </w:pPr>
  </w:style>
  <w:style w:type="paragraph" w:styleId="List2">
    <w:name w:val="List 2"/>
    <w:basedOn w:val="Normal"/>
    <w:uiPriority w:val="99"/>
    <w:unhideWhenUsed/>
    <w:rsid w:val="009953FD"/>
    <w:pPr>
      <w:ind w:left="566" w:hanging="283"/>
      <w:contextualSpacing/>
    </w:pPr>
  </w:style>
  <w:style w:type="paragraph" w:styleId="List3">
    <w:name w:val="List 3"/>
    <w:basedOn w:val="Normal"/>
    <w:uiPriority w:val="99"/>
    <w:unhideWhenUsed/>
    <w:rsid w:val="009953FD"/>
    <w:pPr>
      <w:ind w:left="849" w:hanging="283"/>
      <w:contextualSpacing/>
    </w:pPr>
  </w:style>
  <w:style w:type="paragraph" w:styleId="List4">
    <w:name w:val="List 4"/>
    <w:basedOn w:val="Normal"/>
    <w:uiPriority w:val="99"/>
    <w:unhideWhenUsed/>
    <w:rsid w:val="009953FD"/>
    <w:pPr>
      <w:ind w:left="1132" w:hanging="283"/>
      <w:contextualSpacing/>
    </w:pPr>
  </w:style>
  <w:style w:type="paragraph" w:styleId="List5">
    <w:name w:val="List 5"/>
    <w:basedOn w:val="Normal"/>
    <w:uiPriority w:val="99"/>
    <w:unhideWhenUsed/>
    <w:rsid w:val="009953FD"/>
    <w:pPr>
      <w:ind w:left="1415" w:hanging="283"/>
      <w:contextualSpacing/>
    </w:pPr>
  </w:style>
  <w:style w:type="paragraph" w:styleId="ListBullet">
    <w:name w:val="List Bullet"/>
    <w:basedOn w:val="Normal"/>
    <w:uiPriority w:val="99"/>
    <w:unhideWhenUsed/>
    <w:rsid w:val="009953FD"/>
    <w:pPr>
      <w:numPr>
        <w:numId w:val="1"/>
      </w:numPr>
      <w:contextualSpacing/>
    </w:pPr>
  </w:style>
  <w:style w:type="paragraph" w:styleId="ListBullet2">
    <w:name w:val="List Bullet 2"/>
    <w:basedOn w:val="Normal"/>
    <w:uiPriority w:val="99"/>
    <w:unhideWhenUsed/>
    <w:rsid w:val="009953FD"/>
    <w:pPr>
      <w:numPr>
        <w:numId w:val="2"/>
      </w:numPr>
      <w:contextualSpacing/>
    </w:pPr>
  </w:style>
  <w:style w:type="paragraph" w:styleId="ListBullet3">
    <w:name w:val="List Bullet 3"/>
    <w:basedOn w:val="Normal"/>
    <w:uiPriority w:val="99"/>
    <w:unhideWhenUsed/>
    <w:rsid w:val="009953FD"/>
    <w:pPr>
      <w:numPr>
        <w:numId w:val="3"/>
      </w:numPr>
      <w:contextualSpacing/>
    </w:pPr>
  </w:style>
  <w:style w:type="paragraph" w:styleId="ListBullet4">
    <w:name w:val="List Bullet 4"/>
    <w:basedOn w:val="Normal"/>
    <w:uiPriority w:val="99"/>
    <w:unhideWhenUsed/>
    <w:rsid w:val="009953FD"/>
    <w:pPr>
      <w:numPr>
        <w:numId w:val="4"/>
      </w:numPr>
      <w:contextualSpacing/>
    </w:pPr>
  </w:style>
  <w:style w:type="paragraph" w:styleId="ListBullet5">
    <w:name w:val="List Bullet 5"/>
    <w:basedOn w:val="Normal"/>
    <w:uiPriority w:val="99"/>
    <w:unhideWhenUsed/>
    <w:rsid w:val="009953FD"/>
    <w:pPr>
      <w:numPr>
        <w:numId w:val="5"/>
      </w:numPr>
      <w:contextualSpacing/>
    </w:pPr>
  </w:style>
  <w:style w:type="paragraph" w:styleId="ListContinue">
    <w:name w:val="List Continue"/>
    <w:basedOn w:val="Normal"/>
    <w:uiPriority w:val="99"/>
    <w:unhideWhenUsed/>
    <w:rsid w:val="009953FD"/>
    <w:pPr>
      <w:spacing w:after="120"/>
      <w:ind w:left="283"/>
      <w:contextualSpacing/>
    </w:pPr>
  </w:style>
  <w:style w:type="paragraph" w:styleId="ListContinue2">
    <w:name w:val="List Continue 2"/>
    <w:basedOn w:val="Normal"/>
    <w:uiPriority w:val="99"/>
    <w:unhideWhenUsed/>
    <w:rsid w:val="009953FD"/>
    <w:pPr>
      <w:spacing w:after="120"/>
      <w:ind w:left="566"/>
      <w:contextualSpacing/>
    </w:pPr>
  </w:style>
  <w:style w:type="paragraph" w:styleId="ListContinue3">
    <w:name w:val="List Continue 3"/>
    <w:basedOn w:val="Normal"/>
    <w:uiPriority w:val="99"/>
    <w:unhideWhenUsed/>
    <w:rsid w:val="009953FD"/>
    <w:pPr>
      <w:spacing w:after="120"/>
      <w:ind w:left="849"/>
      <w:contextualSpacing/>
    </w:pPr>
  </w:style>
  <w:style w:type="paragraph" w:styleId="ListContinue4">
    <w:name w:val="List Continue 4"/>
    <w:basedOn w:val="Normal"/>
    <w:uiPriority w:val="99"/>
    <w:unhideWhenUsed/>
    <w:rsid w:val="009953FD"/>
    <w:pPr>
      <w:spacing w:after="120"/>
      <w:ind w:left="1132"/>
      <w:contextualSpacing/>
    </w:pPr>
  </w:style>
  <w:style w:type="paragraph" w:styleId="ListContinue5">
    <w:name w:val="List Continue 5"/>
    <w:basedOn w:val="Normal"/>
    <w:uiPriority w:val="99"/>
    <w:unhideWhenUsed/>
    <w:rsid w:val="009953FD"/>
    <w:pPr>
      <w:spacing w:after="120"/>
      <w:ind w:left="1415"/>
      <w:contextualSpacing/>
    </w:pPr>
  </w:style>
  <w:style w:type="paragraph" w:styleId="ListNumber">
    <w:name w:val="List Number"/>
    <w:basedOn w:val="Normal"/>
    <w:uiPriority w:val="99"/>
    <w:unhideWhenUsed/>
    <w:rsid w:val="009953FD"/>
    <w:pPr>
      <w:numPr>
        <w:numId w:val="6"/>
      </w:numPr>
      <w:contextualSpacing/>
    </w:pPr>
  </w:style>
  <w:style w:type="paragraph" w:styleId="ListNumber2">
    <w:name w:val="List Number 2"/>
    <w:basedOn w:val="Normal"/>
    <w:uiPriority w:val="99"/>
    <w:unhideWhenUsed/>
    <w:rsid w:val="009953FD"/>
    <w:pPr>
      <w:numPr>
        <w:numId w:val="7"/>
      </w:numPr>
      <w:contextualSpacing/>
    </w:pPr>
  </w:style>
  <w:style w:type="paragraph" w:styleId="ListNumber3">
    <w:name w:val="List Number 3"/>
    <w:basedOn w:val="Normal"/>
    <w:uiPriority w:val="99"/>
    <w:unhideWhenUsed/>
    <w:rsid w:val="009953FD"/>
    <w:pPr>
      <w:numPr>
        <w:numId w:val="8"/>
      </w:numPr>
      <w:contextualSpacing/>
    </w:pPr>
  </w:style>
  <w:style w:type="paragraph" w:styleId="ListNumber4">
    <w:name w:val="List Number 4"/>
    <w:basedOn w:val="Normal"/>
    <w:uiPriority w:val="99"/>
    <w:unhideWhenUsed/>
    <w:rsid w:val="009953FD"/>
    <w:pPr>
      <w:numPr>
        <w:numId w:val="9"/>
      </w:numPr>
      <w:contextualSpacing/>
    </w:pPr>
  </w:style>
  <w:style w:type="paragraph" w:styleId="ListNumber5">
    <w:name w:val="List Number 5"/>
    <w:basedOn w:val="Normal"/>
    <w:uiPriority w:val="99"/>
    <w:unhideWhenUsed/>
    <w:rsid w:val="009953FD"/>
    <w:pPr>
      <w:numPr>
        <w:numId w:val="10"/>
      </w:numPr>
      <w:contextualSpacing/>
    </w:pPr>
  </w:style>
  <w:style w:type="paragraph" w:styleId="MacroText">
    <w:name w:val="macro"/>
    <w:link w:val="MacroTextChar"/>
    <w:uiPriority w:val="99"/>
    <w:unhideWhenUsed/>
    <w:rsid w:val="009953F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rsid w:val="009953FD"/>
    <w:rPr>
      <w:rFonts w:ascii="Consolas" w:hAnsi="Consolas"/>
    </w:rPr>
  </w:style>
  <w:style w:type="paragraph" w:styleId="MessageHeader">
    <w:name w:val="Message Header"/>
    <w:basedOn w:val="Normal"/>
    <w:link w:val="MessageHeaderChar"/>
    <w:uiPriority w:val="99"/>
    <w:unhideWhenUsed/>
    <w:rsid w:val="009953F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9953FD"/>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9953FD"/>
    <w:rPr>
      <w:rFonts w:cs="Times New Roman"/>
      <w:sz w:val="24"/>
      <w:szCs w:val="24"/>
    </w:rPr>
  </w:style>
  <w:style w:type="paragraph" w:styleId="NormalIndent">
    <w:name w:val="Normal Indent"/>
    <w:basedOn w:val="Normal"/>
    <w:uiPriority w:val="99"/>
    <w:unhideWhenUsed/>
    <w:rsid w:val="009953FD"/>
    <w:pPr>
      <w:ind w:left="720"/>
    </w:pPr>
  </w:style>
  <w:style w:type="paragraph" w:styleId="NoteHeading">
    <w:name w:val="Note Heading"/>
    <w:basedOn w:val="Normal"/>
    <w:next w:val="Normal"/>
    <w:link w:val="NoteHeadingChar"/>
    <w:uiPriority w:val="99"/>
    <w:unhideWhenUsed/>
    <w:rsid w:val="009953FD"/>
    <w:pPr>
      <w:spacing w:line="240" w:lineRule="auto"/>
    </w:pPr>
  </w:style>
  <w:style w:type="character" w:customStyle="1" w:styleId="NoteHeadingChar">
    <w:name w:val="Note Heading Char"/>
    <w:basedOn w:val="DefaultParagraphFont"/>
    <w:link w:val="NoteHeading"/>
    <w:uiPriority w:val="99"/>
    <w:rsid w:val="009953FD"/>
    <w:rPr>
      <w:sz w:val="22"/>
    </w:rPr>
  </w:style>
  <w:style w:type="character" w:styleId="PageNumber">
    <w:name w:val="page number"/>
    <w:basedOn w:val="DefaultParagraphFont"/>
    <w:uiPriority w:val="99"/>
    <w:unhideWhenUsed/>
    <w:rsid w:val="009953FD"/>
  </w:style>
  <w:style w:type="paragraph" w:customStyle="1" w:styleId="parabullet">
    <w:name w:val="para bullet"/>
    <w:aliases w:val="b"/>
    <w:rsid w:val="007B2048"/>
    <w:pPr>
      <w:spacing w:before="240"/>
      <w:ind w:left="1843" w:hanging="284"/>
    </w:pPr>
    <w:rPr>
      <w:rFonts w:eastAsia="Times New Roman" w:cs="Times New Roman"/>
      <w:sz w:val="22"/>
      <w:szCs w:val="24"/>
      <w:lang w:eastAsia="en-AU"/>
    </w:rPr>
  </w:style>
  <w:style w:type="paragraph" w:styleId="PlainText">
    <w:name w:val="Plain Text"/>
    <w:basedOn w:val="Normal"/>
    <w:link w:val="PlainTextChar"/>
    <w:uiPriority w:val="99"/>
    <w:unhideWhenUsed/>
    <w:rsid w:val="009953F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rsid w:val="009953FD"/>
    <w:rPr>
      <w:rFonts w:ascii="Consolas" w:hAnsi="Consolas"/>
      <w:sz w:val="21"/>
      <w:szCs w:val="21"/>
    </w:rPr>
  </w:style>
  <w:style w:type="paragraph" w:styleId="Salutation">
    <w:name w:val="Salutation"/>
    <w:basedOn w:val="Normal"/>
    <w:next w:val="Normal"/>
    <w:link w:val="SalutationChar"/>
    <w:uiPriority w:val="99"/>
    <w:unhideWhenUsed/>
    <w:rsid w:val="009953FD"/>
  </w:style>
  <w:style w:type="character" w:customStyle="1" w:styleId="SalutationChar">
    <w:name w:val="Salutation Char"/>
    <w:basedOn w:val="DefaultParagraphFont"/>
    <w:link w:val="Salutation"/>
    <w:uiPriority w:val="99"/>
    <w:rsid w:val="009953FD"/>
    <w:rPr>
      <w:sz w:val="22"/>
    </w:rPr>
  </w:style>
  <w:style w:type="paragraph" w:styleId="Signature">
    <w:name w:val="Signature"/>
    <w:basedOn w:val="Normal"/>
    <w:link w:val="SignatureChar"/>
    <w:uiPriority w:val="99"/>
    <w:unhideWhenUsed/>
    <w:rsid w:val="009953FD"/>
    <w:pPr>
      <w:spacing w:line="240" w:lineRule="auto"/>
      <w:ind w:left="4252"/>
    </w:pPr>
  </w:style>
  <w:style w:type="character" w:customStyle="1" w:styleId="SignatureChar">
    <w:name w:val="Signature Char"/>
    <w:basedOn w:val="DefaultParagraphFont"/>
    <w:link w:val="Signature"/>
    <w:uiPriority w:val="99"/>
    <w:rsid w:val="009953FD"/>
    <w:rPr>
      <w:sz w:val="22"/>
    </w:rPr>
  </w:style>
  <w:style w:type="character" w:styleId="Strong">
    <w:name w:val="Strong"/>
    <w:basedOn w:val="DefaultParagraphFont"/>
    <w:uiPriority w:val="22"/>
    <w:qFormat/>
    <w:rsid w:val="009953FD"/>
    <w:rPr>
      <w:b/>
      <w:bCs/>
    </w:rPr>
  </w:style>
  <w:style w:type="paragraph" w:styleId="Subtitle">
    <w:name w:val="Subtitle"/>
    <w:basedOn w:val="Normal"/>
    <w:next w:val="Normal"/>
    <w:link w:val="SubtitleChar"/>
    <w:uiPriority w:val="11"/>
    <w:qFormat/>
    <w:rsid w:val="009953FD"/>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9953FD"/>
    <w:rPr>
      <w:rFonts w:asciiTheme="minorHAnsi" w:eastAsiaTheme="minorEastAsia" w:hAnsiTheme="minorHAnsi"/>
      <w:color w:val="5A5A5A" w:themeColor="text1" w:themeTint="A5"/>
      <w:spacing w:val="15"/>
      <w:sz w:val="22"/>
      <w:szCs w:val="22"/>
    </w:rPr>
  </w:style>
  <w:style w:type="table" w:styleId="Table3Deffects1">
    <w:name w:val="Table 3D effects 1"/>
    <w:basedOn w:val="TableNormal"/>
    <w:uiPriority w:val="99"/>
    <w:unhideWhenUsed/>
    <w:rsid w:val="009953F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9953F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9953F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9953F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9953F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9953F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9953F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9953F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9953F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9953F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9953F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9953F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9953F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9953F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9953F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9953F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9953F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9953F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9953F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9953F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9953F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9953F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9953F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9953F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9953F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9953F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9953F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9953F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9953F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9953F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9953F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9953F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9953F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9953FD"/>
    <w:pPr>
      <w:ind w:left="220" w:hanging="220"/>
    </w:pPr>
  </w:style>
  <w:style w:type="paragraph" w:styleId="TableofFigures">
    <w:name w:val="table of figures"/>
    <w:basedOn w:val="Normal"/>
    <w:next w:val="Normal"/>
    <w:uiPriority w:val="99"/>
    <w:unhideWhenUsed/>
    <w:rsid w:val="009953FD"/>
  </w:style>
  <w:style w:type="table" w:styleId="TableProfessional">
    <w:name w:val="Table Professional"/>
    <w:basedOn w:val="TableNormal"/>
    <w:uiPriority w:val="99"/>
    <w:unhideWhenUsed/>
    <w:rsid w:val="009953F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9953F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9953F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9953F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9953F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9953F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953F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9953F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9953F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953F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9953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F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9953FD"/>
    <w:pPr>
      <w:spacing w:before="120"/>
    </w:pPr>
    <w:rPr>
      <w:rFonts w:asciiTheme="majorHAnsi" w:eastAsiaTheme="majorEastAsia" w:hAnsiTheme="majorHAnsi" w:cstheme="majorBidi"/>
      <w:b/>
      <w:bCs/>
      <w:sz w:val="24"/>
      <w:szCs w:val="24"/>
    </w:rPr>
  </w:style>
  <w:style w:type="character" w:customStyle="1" w:styleId="paragraphChar">
    <w:name w:val="paragraph Char"/>
    <w:aliases w:val="a Char"/>
    <w:basedOn w:val="DefaultParagraphFont"/>
    <w:link w:val="paragraph"/>
    <w:rsid w:val="007B2048"/>
    <w:rPr>
      <w:rFonts w:eastAsia="Times New Roman" w:cs="Times New Roman"/>
      <w:sz w:val="22"/>
      <w:lang w:eastAsia="en-AU"/>
    </w:rPr>
  </w:style>
  <w:style w:type="character" w:customStyle="1" w:styleId="subsectionChar">
    <w:name w:val="subsection Char"/>
    <w:aliases w:val="ss Char"/>
    <w:basedOn w:val="DefaultParagraphFont"/>
    <w:link w:val="subsection"/>
    <w:rsid w:val="007B2048"/>
    <w:rPr>
      <w:rFonts w:eastAsia="Times New Roman" w:cs="Times New Roman"/>
      <w:sz w:val="22"/>
      <w:lang w:eastAsia="en-AU"/>
    </w:rPr>
  </w:style>
  <w:style w:type="paragraph" w:styleId="Quote">
    <w:name w:val="Quote"/>
    <w:basedOn w:val="Normal"/>
    <w:next w:val="Normal"/>
    <w:link w:val="QuoteChar"/>
    <w:uiPriority w:val="29"/>
    <w:qFormat/>
    <w:rsid w:val="009953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953FD"/>
    <w:rPr>
      <w:i/>
      <w:iCs/>
      <w:color w:val="404040" w:themeColor="text1" w:themeTint="BF"/>
      <w:sz w:val="22"/>
    </w:rPr>
  </w:style>
  <w:style w:type="character" w:customStyle="1" w:styleId="ShortTChar">
    <w:name w:val="ShortT Char"/>
    <w:basedOn w:val="DefaultParagraphFont"/>
    <w:link w:val="ShortT"/>
    <w:rsid w:val="007B2048"/>
    <w:rPr>
      <w:rFonts w:eastAsia="Times New Roman" w:cs="Times New Roman"/>
      <w:b/>
      <w:sz w:val="40"/>
      <w:lang w:eastAsia="en-AU"/>
    </w:rPr>
  </w:style>
  <w:style w:type="character" w:customStyle="1" w:styleId="ActnoChar">
    <w:name w:val="Actno Char"/>
    <w:basedOn w:val="ShortTChar"/>
    <w:link w:val="Actno"/>
    <w:rsid w:val="007B2048"/>
    <w:rPr>
      <w:rFonts w:eastAsia="Times New Roman" w:cs="Times New Roman"/>
      <w:b/>
      <w:sz w:val="40"/>
      <w:lang w:eastAsia="en-AU"/>
    </w:rPr>
  </w:style>
  <w:style w:type="character" w:customStyle="1" w:styleId="subsection2Char">
    <w:name w:val="subsection2 Char"/>
    <w:aliases w:val="ss2 Char"/>
    <w:basedOn w:val="DefaultParagraphFont"/>
    <w:link w:val="subsection2"/>
    <w:rsid w:val="007B2048"/>
    <w:rPr>
      <w:rFonts w:eastAsia="Times New Roman" w:cs="Times New Roman"/>
      <w:sz w:val="22"/>
      <w:lang w:eastAsia="en-AU"/>
    </w:rPr>
  </w:style>
  <w:style w:type="character" w:customStyle="1" w:styleId="notetextChar">
    <w:name w:val="note(text) Char"/>
    <w:aliases w:val="n Char"/>
    <w:link w:val="notetext"/>
    <w:rsid w:val="007B2048"/>
    <w:rPr>
      <w:rFonts w:eastAsia="Times New Roman" w:cs="Times New Roman"/>
      <w:sz w:val="18"/>
      <w:lang w:eastAsia="en-AU"/>
    </w:rPr>
  </w:style>
  <w:style w:type="character" w:customStyle="1" w:styleId="ItemHeadChar">
    <w:name w:val="ItemHead Char"/>
    <w:aliases w:val="ih Char"/>
    <w:basedOn w:val="DefaultParagraphFont"/>
    <w:link w:val="ItemHead"/>
    <w:rsid w:val="007B2048"/>
    <w:rPr>
      <w:rFonts w:ascii="Arial" w:eastAsia="Times New Roman" w:hAnsi="Arial" w:cs="Times New Roman"/>
      <w:b/>
      <w:kern w:val="28"/>
      <w:sz w:val="24"/>
      <w:lang w:eastAsia="en-AU"/>
    </w:rPr>
  </w:style>
  <w:style w:type="character" w:customStyle="1" w:styleId="ItemChar">
    <w:name w:val="Item Char"/>
    <w:aliases w:val="i Char"/>
    <w:basedOn w:val="DefaultParagraphFont"/>
    <w:link w:val="Item"/>
    <w:rsid w:val="007B2048"/>
    <w:rPr>
      <w:rFonts w:eastAsia="Times New Roman" w:cs="Times New Roman"/>
      <w:sz w:val="22"/>
      <w:lang w:eastAsia="en-AU"/>
    </w:rPr>
  </w:style>
  <w:style w:type="paragraph" w:styleId="ListParagraph">
    <w:name w:val="List Paragraph"/>
    <w:basedOn w:val="Normal"/>
    <w:uiPriority w:val="34"/>
    <w:qFormat/>
    <w:rsid w:val="009953FD"/>
    <w:pPr>
      <w:ind w:left="720"/>
      <w:contextualSpacing/>
    </w:pPr>
  </w:style>
  <w:style w:type="character" w:customStyle="1" w:styleId="ActHead7Char">
    <w:name w:val="ActHead 7 Char"/>
    <w:aliases w:val="ap Char"/>
    <w:basedOn w:val="DefaultParagraphFont"/>
    <w:link w:val="ActHead7"/>
    <w:rsid w:val="007B2048"/>
    <w:rPr>
      <w:rFonts w:ascii="Arial" w:eastAsia="Times New Roman" w:hAnsi="Arial" w:cs="Times New Roman"/>
      <w:b/>
      <w:kern w:val="28"/>
      <w:sz w:val="28"/>
      <w:lang w:eastAsia="en-AU"/>
    </w:rPr>
  </w:style>
  <w:style w:type="character" w:customStyle="1" w:styleId="OPCParaBaseChar">
    <w:name w:val="OPCParaBase Char"/>
    <w:basedOn w:val="DefaultParagraphFont"/>
    <w:link w:val="OPCParaBase"/>
    <w:rsid w:val="007B2048"/>
    <w:rPr>
      <w:rFonts w:eastAsia="Times New Roman" w:cs="Times New Roman"/>
      <w:sz w:val="22"/>
      <w:lang w:eastAsia="en-AU"/>
    </w:rPr>
  </w:style>
  <w:style w:type="character" w:customStyle="1" w:styleId="ActHead5Char">
    <w:name w:val="ActHead 5 Char"/>
    <w:aliases w:val="s Char"/>
    <w:link w:val="ActHead5"/>
    <w:rsid w:val="00892047"/>
    <w:rPr>
      <w:rFonts w:eastAsia="Times New Roman" w:cs="Times New Roman"/>
      <w:b/>
      <w:kern w:val="28"/>
      <w:sz w:val="24"/>
      <w:lang w:eastAsia="en-AU"/>
    </w:rPr>
  </w:style>
  <w:style w:type="character" w:customStyle="1" w:styleId="ActHead4Char">
    <w:name w:val="ActHead 4 Char"/>
    <w:aliases w:val="sd Char"/>
    <w:link w:val="ActHead4"/>
    <w:rsid w:val="00DE51DA"/>
    <w:rPr>
      <w:rFonts w:eastAsia="Times New Roman" w:cs="Times New Roman"/>
      <w:b/>
      <w:kern w:val="28"/>
      <w:sz w:val="26"/>
      <w:lang w:eastAsia="en-AU"/>
    </w:rPr>
  </w:style>
  <w:style w:type="character" w:customStyle="1" w:styleId="DefinitionChar">
    <w:name w:val="Definition Char"/>
    <w:aliases w:val="dd Char"/>
    <w:link w:val="Definition"/>
    <w:rsid w:val="00DE51DA"/>
    <w:rPr>
      <w:rFonts w:eastAsia="Times New Roman" w:cs="Times New Roman"/>
      <w:sz w:val="22"/>
      <w:lang w:eastAsia="en-AU"/>
    </w:rPr>
  </w:style>
  <w:style w:type="paragraph" w:customStyle="1" w:styleId="EnStatement">
    <w:name w:val="EnStatement"/>
    <w:basedOn w:val="Normal"/>
    <w:rsid w:val="009953FD"/>
    <w:pPr>
      <w:numPr>
        <w:numId w:val="34"/>
      </w:numPr>
    </w:pPr>
    <w:rPr>
      <w:rFonts w:eastAsia="Times New Roman" w:cs="Times New Roman"/>
      <w:lang w:eastAsia="en-AU"/>
    </w:rPr>
  </w:style>
  <w:style w:type="paragraph" w:customStyle="1" w:styleId="EnStatementHeading">
    <w:name w:val="EnStatementHeading"/>
    <w:basedOn w:val="Normal"/>
    <w:rsid w:val="009953FD"/>
    <w:rPr>
      <w:rFonts w:eastAsia="Times New Roman" w:cs="Times New Roman"/>
      <w:b/>
      <w:lang w:eastAsia="en-AU"/>
    </w:rPr>
  </w:style>
  <w:style w:type="paragraph" w:styleId="Revision">
    <w:name w:val="Revision"/>
    <w:hidden/>
    <w:uiPriority w:val="99"/>
    <w:semiHidden/>
    <w:rsid w:val="00203095"/>
    <w:rPr>
      <w:sz w:val="22"/>
    </w:rPr>
  </w:style>
  <w:style w:type="paragraph" w:customStyle="1" w:styleId="Transitional">
    <w:name w:val="Transitional"/>
    <w:aliases w:val="tr"/>
    <w:basedOn w:val="ItemHead"/>
    <w:next w:val="Item"/>
    <w:rsid w:val="009953FD"/>
  </w:style>
  <w:style w:type="character" w:customStyle="1" w:styleId="paragraphsubChar">
    <w:name w:val="paragraph(sub) Char"/>
    <w:aliases w:val="aa Char"/>
    <w:basedOn w:val="DefaultParagraphFont"/>
    <w:link w:val="paragraphsub"/>
    <w:rsid w:val="00A57816"/>
    <w:rPr>
      <w:rFonts w:eastAsia="Times New Roman" w:cs="Times New Roman"/>
      <w:sz w:val="22"/>
      <w:lang w:eastAsia="en-AU"/>
    </w:rPr>
  </w:style>
  <w:style w:type="paragraph" w:styleId="Bibliography">
    <w:name w:val="Bibliography"/>
    <w:basedOn w:val="Normal"/>
    <w:next w:val="Normal"/>
    <w:uiPriority w:val="37"/>
    <w:semiHidden/>
    <w:unhideWhenUsed/>
    <w:rsid w:val="009953FD"/>
  </w:style>
  <w:style w:type="character" w:styleId="BookTitle">
    <w:name w:val="Book Title"/>
    <w:basedOn w:val="DefaultParagraphFont"/>
    <w:uiPriority w:val="33"/>
    <w:qFormat/>
    <w:rsid w:val="009953FD"/>
    <w:rPr>
      <w:b/>
      <w:bCs/>
      <w:i/>
      <w:iCs/>
      <w:spacing w:val="5"/>
    </w:rPr>
  </w:style>
  <w:style w:type="table" w:styleId="ColorfulGrid">
    <w:name w:val="Colorful Grid"/>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9953F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9953F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953F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9953F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9953F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9953F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9953F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9953F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9953F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953F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953F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953F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9953F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953F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953F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953F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953F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9953F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9953F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9953F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9953F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9953F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9953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953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953F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53F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953F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953F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953F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953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953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9953F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9953F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9953F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9953F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9953F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9953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953F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9953F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9953F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953F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953F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953F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9953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953F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9953F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9953F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9953F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9953F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9953F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9953F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9953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953F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9953F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9953F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9953F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9953F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9953F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9953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953F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9953F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9953F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9953F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9953F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9953F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9953FD"/>
    <w:rPr>
      <w:color w:val="2B579A"/>
      <w:shd w:val="clear" w:color="auto" w:fill="E1DFDD"/>
    </w:rPr>
  </w:style>
  <w:style w:type="character" w:styleId="IntenseEmphasis">
    <w:name w:val="Intense Emphasis"/>
    <w:basedOn w:val="DefaultParagraphFont"/>
    <w:uiPriority w:val="21"/>
    <w:qFormat/>
    <w:rsid w:val="009953FD"/>
    <w:rPr>
      <w:i/>
      <w:iCs/>
      <w:color w:val="4F81BD" w:themeColor="accent1"/>
    </w:rPr>
  </w:style>
  <w:style w:type="paragraph" w:styleId="IntenseQuote">
    <w:name w:val="Intense Quote"/>
    <w:basedOn w:val="Normal"/>
    <w:next w:val="Normal"/>
    <w:link w:val="IntenseQuoteChar"/>
    <w:uiPriority w:val="30"/>
    <w:qFormat/>
    <w:rsid w:val="009953F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953FD"/>
    <w:rPr>
      <w:i/>
      <w:iCs/>
      <w:color w:val="4F81BD" w:themeColor="accent1"/>
      <w:sz w:val="22"/>
    </w:rPr>
  </w:style>
  <w:style w:type="character" w:styleId="IntenseReference">
    <w:name w:val="Intense Reference"/>
    <w:basedOn w:val="DefaultParagraphFont"/>
    <w:uiPriority w:val="32"/>
    <w:qFormat/>
    <w:rsid w:val="009953FD"/>
    <w:rPr>
      <w:b/>
      <w:bCs/>
      <w:smallCaps/>
      <w:color w:val="4F81BD" w:themeColor="accent1"/>
      <w:spacing w:val="5"/>
    </w:rPr>
  </w:style>
  <w:style w:type="table" w:styleId="LightGrid">
    <w:name w:val="Light Grid"/>
    <w:basedOn w:val="TableNormal"/>
    <w:uiPriority w:val="62"/>
    <w:semiHidden/>
    <w:unhideWhenUsed/>
    <w:rsid w:val="009953F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953F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9953F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9953F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9953F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9953F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9953F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9953F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953F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9953F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9953F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9953F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9953F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9953F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9953F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953F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9953F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9953F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9953F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9953F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9953F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9953F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953F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9953F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9953F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9953F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9953F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9953F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9953F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953F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9953F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9953F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9953F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9953F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9953F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9953F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953F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9953F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9953F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9953F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9953F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9953F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9953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953F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9953F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9953F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9953F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9953F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9953F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9953F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953F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953F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953F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953F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953F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953F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953F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953F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9953F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9953F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9953F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9953F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9953F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9953F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953F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953F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953F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953F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953F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953F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9953F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953F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9953F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9953F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9953F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9953F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9953F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9953F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9953F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953F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9953F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9953F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9953F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9953F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9953F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953F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953F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953F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953F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953F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953F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953F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953F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953F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953FD"/>
    <w:rPr>
      <w:color w:val="2B579A"/>
      <w:shd w:val="clear" w:color="auto" w:fill="E1DFDD"/>
    </w:rPr>
  </w:style>
  <w:style w:type="paragraph" w:styleId="NoSpacing">
    <w:name w:val="No Spacing"/>
    <w:uiPriority w:val="1"/>
    <w:qFormat/>
    <w:rsid w:val="009953FD"/>
    <w:rPr>
      <w:sz w:val="22"/>
    </w:rPr>
  </w:style>
  <w:style w:type="character" w:styleId="PlaceholderText">
    <w:name w:val="Placeholder Text"/>
    <w:basedOn w:val="DefaultParagraphFont"/>
    <w:uiPriority w:val="99"/>
    <w:semiHidden/>
    <w:rsid w:val="009953FD"/>
    <w:rPr>
      <w:color w:val="808080"/>
    </w:rPr>
  </w:style>
  <w:style w:type="table" w:styleId="PlainTable1">
    <w:name w:val="Plain Table 1"/>
    <w:basedOn w:val="TableNormal"/>
    <w:uiPriority w:val="41"/>
    <w:rsid w:val="009953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53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53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53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53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9953FD"/>
    <w:rPr>
      <w:u w:val="dotted"/>
    </w:rPr>
  </w:style>
  <w:style w:type="character" w:styleId="SubtleEmphasis">
    <w:name w:val="Subtle Emphasis"/>
    <w:basedOn w:val="DefaultParagraphFont"/>
    <w:uiPriority w:val="19"/>
    <w:qFormat/>
    <w:rsid w:val="009953FD"/>
    <w:rPr>
      <w:i/>
      <w:iCs/>
      <w:color w:val="404040" w:themeColor="text1" w:themeTint="BF"/>
    </w:rPr>
  </w:style>
  <w:style w:type="character" w:styleId="SubtleReference">
    <w:name w:val="Subtle Reference"/>
    <w:basedOn w:val="DefaultParagraphFont"/>
    <w:uiPriority w:val="31"/>
    <w:qFormat/>
    <w:rsid w:val="009953FD"/>
    <w:rPr>
      <w:smallCaps/>
      <w:color w:val="5A5A5A" w:themeColor="text1" w:themeTint="A5"/>
    </w:rPr>
  </w:style>
  <w:style w:type="table" w:styleId="TableGridLight">
    <w:name w:val="Grid Table Light"/>
    <w:basedOn w:val="TableNormal"/>
    <w:uiPriority w:val="40"/>
    <w:rsid w:val="009953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9953FD"/>
    <w:pPr>
      <w:numPr>
        <w:numId w:val="0"/>
      </w:numPr>
      <w:outlineLvl w:val="9"/>
    </w:pPr>
  </w:style>
  <w:style w:type="character" w:styleId="UnresolvedMention">
    <w:name w:val="Unresolved Mention"/>
    <w:basedOn w:val="DefaultParagraphFont"/>
    <w:uiPriority w:val="99"/>
    <w:semiHidden/>
    <w:unhideWhenUsed/>
    <w:rsid w:val="009953FD"/>
    <w:rPr>
      <w:color w:val="605E5C"/>
      <w:shd w:val="clear" w:color="auto" w:fill="E1DFDD"/>
    </w:rPr>
  </w:style>
  <w:style w:type="paragraph" w:customStyle="1" w:styleId="SOText2">
    <w:name w:val="SO Text2"/>
    <w:aliases w:val="sot2"/>
    <w:basedOn w:val="Normal"/>
    <w:next w:val="SOText"/>
    <w:link w:val="SOText2Char"/>
    <w:rsid w:val="009953F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953FD"/>
    <w:rPr>
      <w:sz w:val="22"/>
    </w:rPr>
  </w:style>
  <w:style w:type="paragraph" w:customStyle="1" w:styleId="ETAsubitem">
    <w:name w:val="ETA(subitem)"/>
    <w:basedOn w:val="OPCParaBase"/>
    <w:rsid w:val="009953FD"/>
    <w:pPr>
      <w:tabs>
        <w:tab w:val="right" w:pos="340"/>
      </w:tabs>
      <w:spacing w:before="60" w:line="240" w:lineRule="auto"/>
      <w:ind w:left="454" w:hanging="454"/>
    </w:pPr>
    <w:rPr>
      <w:sz w:val="20"/>
    </w:rPr>
  </w:style>
  <w:style w:type="paragraph" w:customStyle="1" w:styleId="ETApara">
    <w:name w:val="ETA(para)"/>
    <w:basedOn w:val="OPCParaBase"/>
    <w:rsid w:val="009953FD"/>
    <w:pPr>
      <w:tabs>
        <w:tab w:val="right" w:pos="754"/>
      </w:tabs>
      <w:spacing w:before="60" w:line="240" w:lineRule="auto"/>
      <w:ind w:left="828" w:hanging="828"/>
    </w:pPr>
    <w:rPr>
      <w:sz w:val="20"/>
    </w:rPr>
  </w:style>
  <w:style w:type="paragraph" w:customStyle="1" w:styleId="ETAsubpara">
    <w:name w:val="ETA(subpara)"/>
    <w:basedOn w:val="OPCParaBase"/>
    <w:rsid w:val="009953FD"/>
    <w:pPr>
      <w:tabs>
        <w:tab w:val="right" w:pos="1083"/>
      </w:tabs>
      <w:spacing w:before="60" w:line="240" w:lineRule="auto"/>
      <w:ind w:left="1191" w:hanging="1191"/>
    </w:pPr>
    <w:rPr>
      <w:sz w:val="20"/>
    </w:rPr>
  </w:style>
  <w:style w:type="paragraph" w:customStyle="1" w:styleId="ETAsub-subpara">
    <w:name w:val="ETA(sub-subpara)"/>
    <w:basedOn w:val="OPCParaBase"/>
    <w:rsid w:val="009953FD"/>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9953FD"/>
    <w:rPr>
      <w:b/>
      <w:sz w:val="28"/>
      <w:szCs w:val="28"/>
    </w:rPr>
  </w:style>
  <w:style w:type="paragraph" w:customStyle="1" w:styleId="NotesHeading2">
    <w:name w:val="NotesHeading 2"/>
    <w:basedOn w:val="OPCParaBase"/>
    <w:next w:val="Normal"/>
    <w:rsid w:val="009953FD"/>
    <w:rPr>
      <w:b/>
      <w:sz w:val="28"/>
      <w:szCs w:val="28"/>
    </w:rPr>
  </w:style>
  <w:style w:type="character" w:customStyle="1" w:styleId="BoxParaChar">
    <w:name w:val="BoxPara Char"/>
    <w:aliases w:val="bp Char"/>
    <w:basedOn w:val="DefaultParagraphFont"/>
    <w:link w:val="BoxPara"/>
    <w:rsid w:val="005141B4"/>
    <w:rPr>
      <w:rFonts w:eastAsia="Times New Roman" w:cs="Times New Roman"/>
      <w:sz w:val="22"/>
      <w:lang w:eastAsia="en-AU"/>
    </w:rPr>
  </w:style>
  <w:style w:type="character" w:customStyle="1" w:styleId="TabletextChar">
    <w:name w:val="Tabletext Char"/>
    <w:aliases w:val="tt Char"/>
    <w:basedOn w:val="DefaultParagraphFont"/>
    <w:link w:val="Tabletext"/>
    <w:rsid w:val="008046AD"/>
    <w:rPr>
      <w:rFonts w:eastAsia="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emf"/><Relationship Id="rId42" Type="http://schemas.openxmlformats.org/officeDocument/2006/relationships/image" Target="media/image23.wmf"/><Relationship Id="rId47" Type="http://schemas.openxmlformats.org/officeDocument/2006/relationships/image" Target="media/image28.emf"/><Relationship Id="rId63" Type="http://schemas.openxmlformats.org/officeDocument/2006/relationships/image" Target="media/image42.emf"/><Relationship Id="rId68" Type="http://schemas.openxmlformats.org/officeDocument/2006/relationships/image" Target="media/image46.wmf"/><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13.emf"/><Relationship Id="rId37" Type="http://schemas.openxmlformats.org/officeDocument/2006/relationships/image" Target="media/image18.wmf"/><Relationship Id="rId53" Type="http://schemas.openxmlformats.org/officeDocument/2006/relationships/chart" Target="charts/chart1.xml"/><Relationship Id="rId58" Type="http://schemas.openxmlformats.org/officeDocument/2006/relationships/image" Target="media/image37.emf"/><Relationship Id="rId74" Type="http://schemas.openxmlformats.org/officeDocument/2006/relationships/footer" Target="footer6.xml"/><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0.emf"/><Relationship Id="rId82"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image" Target="media/image16.wmf"/><Relationship Id="rId43" Type="http://schemas.openxmlformats.org/officeDocument/2006/relationships/image" Target="media/image24.wmf"/><Relationship Id="rId48" Type="http://schemas.openxmlformats.org/officeDocument/2006/relationships/image" Target="media/image29.emf"/><Relationship Id="rId56" Type="http://schemas.openxmlformats.org/officeDocument/2006/relationships/image" Target="media/image35.emf"/><Relationship Id="rId64" Type="http://schemas.openxmlformats.org/officeDocument/2006/relationships/image" Target="media/image43.wmf"/><Relationship Id="rId69" Type="http://schemas.openxmlformats.org/officeDocument/2006/relationships/image" Target="media/image47.wmf"/><Relationship Id="rId77" Type="http://schemas.openxmlformats.org/officeDocument/2006/relationships/footer" Target="footer8.xml"/><Relationship Id="rId8" Type="http://schemas.openxmlformats.org/officeDocument/2006/relationships/image" Target="media/image1.wmf"/><Relationship Id="rId51" Type="http://schemas.openxmlformats.org/officeDocument/2006/relationships/image" Target="media/image32.emf"/><Relationship Id="rId72" Type="http://schemas.openxmlformats.org/officeDocument/2006/relationships/header" Target="header7.xml"/><Relationship Id="rId80"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image" Target="media/image19.wmf"/><Relationship Id="rId46" Type="http://schemas.openxmlformats.org/officeDocument/2006/relationships/image" Target="media/image27.emf"/><Relationship Id="rId59" Type="http://schemas.openxmlformats.org/officeDocument/2006/relationships/image" Target="media/image38.emf"/><Relationship Id="rId67" Type="http://schemas.openxmlformats.org/officeDocument/2006/relationships/image" Target="media/image45.wmf"/><Relationship Id="rId20" Type="http://schemas.openxmlformats.org/officeDocument/2006/relationships/header" Target="header6.xml"/><Relationship Id="rId41" Type="http://schemas.openxmlformats.org/officeDocument/2006/relationships/image" Target="media/image22.wmf"/><Relationship Id="rId54" Type="http://schemas.openxmlformats.org/officeDocument/2006/relationships/chart" Target="charts/chart2.xml"/><Relationship Id="rId62" Type="http://schemas.openxmlformats.org/officeDocument/2006/relationships/image" Target="media/image41.emf"/><Relationship Id="rId70" Type="http://schemas.openxmlformats.org/officeDocument/2006/relationships/image" Target="media/image48.wmf"/><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7.wmf"/><Relationship Id="rId49" Type="http://schemas.openxmlformats.org/officeDocument/2006/relationships/image" Target="media/image30.emf"/><Relationship Id="rId57" Type="http://schemas.openxmlformats.org/officeDocument/2006/relationships/image" Target="media/image36.png"/><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25.emf"/><Relationship Id="rId52" Type="http://schemas.openxmlformats.org/officeDocument/2006/relationships/image" Target="media/image33.emf"/><Relationship Id="rId60" Type="http://schemas.openxmlformats.org/officeDocument/2006/relationships/image" Target="media/image39.emf"/><Relationship Id="rId65" Type="http://schemas.openxmlformats.org/officeDocument/2006/relationships/oleObject" Target="embeddings/oleObject2.bin"/><Relationship Id="rId73" Type="http://schemas.openxmlformats.org/officeDocument/2006/relationships/header" Target="header8.xml"/><Relationship Id="rId78" Type="http://schemas.openxmlformats.org/officeDocument/2006/relationships/header" Target="header10.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wmf"/><Relationship Id="rId34" Type="http://schemas.openxmlformats.org/officeDocument/2006/relationships/image" Target="media/image15.emf"/><Relationship Id="rId50" Type="http://schemas.openxmlformats.org/officeDocument/2006/relationships/image" Target="media/image31.emf"/><Relationship Id="rId55" Type="http://schemas.openxmlformats.org/officeDocument/2006/relationships/image" Target="media/image34.emf"/><Relationship Id="rId76"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49.wmf"/><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emf"/><Relationship Id="rId40" Type="http://schemas.openxmlformats.org/officeDocument/2006/relationships/image" Target="media/image21.wmf"/><Relationship Id="rId45" Type="http://schemas.openxmlformats.org/officeDocument/2006/relationships/image" Target="media/image26.emf"/><Relationship Id="rId66" Type="http://schemas.openxmlformats.org/officeDocument/2006/relationships/image" Target="media/image44.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769" b="1" i="0" u="none" strike="noStrike" baseline="0">
                <a:solidFill>
                  <a:srgbClr val="000000"/>
                </a:solidFill>
                <a:latin typeface="Times New Roman"/>
                <a:ea typeface="Times New Roman"/>
                <a:cs typeface="Times New Roman"/>
              </a:defRPr>
            </a:pPr>
            <a:r>
              <a:rPr lang="en-AU"/>
              <a:t>Basic taxable income and average income</a:t>
            </a:r>
          </a:p>
        </c:rich>
      </c:tx>
      <c:layout>
        <c:manualLayout>
          <c:xMode val="edge"/>
          <c:yMode val="edge"/>
          <c:x val="0.26765188834154352"/>
          <c:y val="2.1220159151193633E-2"/>
        </c:manualLayout>
      </c:layout>
      <c:overlay val="0"/>
      <c:spPr>
        <a:noFill/>
        <a:ln w="16278">
          <a:noFill/>
        </a:ln>
      </c:spPr>
    </c:title>
    <c:autoTitleDeleted val="0"/>
    <c:plotArea>
      <c:layout>
        <c:manualLayout>
          <c:layoutTarget val="inner"/>
          <c:xMode val="edge"/>
          <c:yMode val="edge"/>
          <c:x val="0.15599343185550082"/>
          <c:y val="0.2572944297082228"/>
          <c:w val="0.81280788177339902"/>
          <c:h val="0.53580901856763929"/>
        </c:manualLayout>
      </c:layout>
      <c:lineChart>
        <c:grouping val="standard"/>
        <c:varyColors val="0"/>
        <c:ser>
          <c:idx val="1"/>
          <c:order val="0"/>
          <c:tx>
            <c:strRef>
              <c:f>Sheet1!$B$1</c:f>
              <c:strCache>
                <c:ptCount val="1"/>
                <c:pt idx="0">
                  <c:v>Basic taxable income</c:v>
                </c:pt>
              </c:strCache>
            </c:strRef>
          </c:tx>
          <c:spPr>
            <a:ln w="8139">
              <a:solidFill>
                <a:srgbClr val="000000"/>
              </a:solidFill>
              <a:prstDash val="solid"/>
            </a:ln>
          </c:spPr>
          <c:marker>
            <c:symbol val="triangle"/>
            <c:size val="3"/>
            <c:spPr>
              <a:solidFill>
                <a:srgbClr val="000000"/>
              </a:solidFill>
              <a:ln>
                <a:solidFill>
                  <a:srgbClr val="000000"/>
                </a:solidFill>
                <a:prstDash val="solid"/>
              </a:ln>
            </c:spPr>
          </c:marker>
          <c:cat>
            <c:numRef>
              <c:f>Sheet1!$A$2:$A$7</c:f>
              <c:numCache>
                <c:formatCode>General</c:formatCode>
                <c:ptCount val="6"/>
                <c:pt idx="0">
                  <c:v>5</c:v>
                </c:pt>
                <c:pt idx="1">
                  <c:v>6</c:v>
                </c:pt>
                <c:pt idx="2">
                  <c:v>7</c:v>
                </c:pt>
                <c:pt idx="3">
                  <c:v>8</c:v>
                </c:pt>
                <c:pt idx="4">
                  <c:v>9</c:v>
                </c:pt>
                <c:pt idx="5">
                  <c:v>10</c:v>
                </c:pt>
              </c:numCache>
            </c:numRef>
          </c:cat>
          <c:val>
            <c:numRef>
              <c:f>Sheet1!$B$2:$B$7</c:f>
              <c:numCache>
                <c:formatCode>General</c:formatCode>
                <c:ptCount val="6"/>
                <c:pt idx="0">
                  <c:v>19000</c:v>
                </c:pt>
                <c:pt idx="1">
                  <c:v>27000</c:v>
                </c:pt>
                <c:pt idx="2">
                  <c:v>35000</c:v>
                </c:pt>
                <c:pt idx="3">
                  <c:v>10000</c:v>
                </c:pt>
                <c:pt idx="4">
                  <c:v>29000</c:v>
                </c:pt>
                <c:pt idx="5">
                  <c:v>6000</c:v>
                </c:pt>
              </c:numCache>
            </c:numRef>
          </c:val>
          <c:smooth val="0"/>
          <c:extLst>
            <c:ext xmlns:c16="http://schemas.microsoft.com/office/drawing/2014/chart" uri="{C3380CC4-5D6E-409C-BE32-E72D297353CC}">
              <c16:uniqueId val="{00000000-8316-4525-85CD-D67D5DE65990}"/>
            </c:ext>
          </c:extLst>
        </c:ser>
        <c:dLbls>
          <c:showLegendKey val="0"/>
          <c:showVal val="0"/>
          <c:showCatName val="0"/>
          <c:showSerName val="0"/>
          <c:showPercent val="0"/>
          <c:showBubbleSize val="0"/>
        </c:dLbls>
        <c:marker val="1"/>
        <c:smooth val="0"/>
        <c:axId val="663582976"/>
        <c:axId val="670820224"/>
      </c:lineChart>
      <c:lineChart>
        <c:grouping val="standard"/>
        <c:varyColors val="0"/>
        <c:ser>
          <c:idx val="0"/>
          <c:order val="1"/>
          <c:tx>
            <c:strRef>
              <c:f>Sheet1!$C$1</c:f>
              <c:strCache>
                <c:ptCount val="1"/>
                <c:pt idx="0">
                  <c:v>Average income</c:v>
                </c:pt>
              </c:strCache>
            </c:strRef>
          </c:tx>
          <c:spPr>
            <a:ln w="8139">
              <a:solidFill>
                <a:srgbClr val="000000"/>
              </a:solidFill>
              <a:prstDash val="sysDash"/>
            </a:ln>
          </c:spPr>
          <c:marker>
            <c:symbol val="circle"/>
            <c:size val="3"/>
            <c:spPr>
              <a:solidFill>
                <a:srgbClr val="000000"/>
              </a:solidFill>
              <a:ln>
                <a:solidFill>
                  <a:srgbClr val="000000"/>
                </a:solidFill>
                <a:prstDash val="solid"/>
              </a:ln>
            </c:spPr>
          </c:marker>
          <c:cat>
            <c:numRef>
              <c:f>Sheet1!$A$2:$A$7</c:f>
              <c:numCache>
                <c:formatCode>General</c:formatCode>
                <c:ptCount val="6"/>
                <c:pt idx="0">
                  <c:v>5</c:v>
                </c:pt>
                <c:pt idx="1">
                  <c:v>6</c:v>
                </c:pt>
                <c:pt idx="2">
                  <c:v>7</c:v>
                </c:pt>
                <c:pt idx="3">
                  <c:v>8</c:v>
                </c:pt>
                <c:pt idx="4">
                  <c:v>9</c:v>
                </c:pt>
                <c:pt idx="5">
                  <c:v>10</c:v>
                </c:pt>
              </c:numCache>
            </c:numRef>
          </c:cat>
          <c:val>
            <c:numRef>
              <c:f>Sheet1!$C$2:$C$7</c:f>
              <c:numCache>
                <c:formatCode>General</c:formatCode>
                <c:ptCount val="6"/>
                <c:pt idx="0">
                  <c:v>10800</c:v>
                </c:pt>
                <c:pt idx="1">
                  <c:v>14900</c:v>
                </c:pt>
                <c:pt idx="2">
                  <c:v>20700</c:v>
                </c:pt>
                <c:pt idx="3">
                  <c:v>21600</c:v>
                </c:pt>
                <c:pt idx="4">
                  <c:v>24000</c:v>
                </c:pt>
                <c:pt idx="5">
                  <c:v>21400</c:v>
                </c:pt>
              </c:numCache>
            </c:numRef>
          </c:val>
          <c:smooth val="0"/>
          <c:extLst>
            <c:ext xmlns:c16="http://schemas.microsoft.com/office/drawing/2014/chart" uri="{C3380CC4-5D6E-409C-BE32-E72D297353CC}">
              <c16:uniqueId val="{00000001-8316-4525-85CD-D67D5DE65990}"/>
            </c:ext>
          </c:extLst>
        </c:ser>
        <c:dLbls>
          <c:showLegendKey val="0"/>
          <c:showVal val="0"/>
          <c:showCatName val="0"/>
          <c:showSerName val="0"/>
          <c:showPercent val="0"/>
          <c:showBubbleSize val="0"/>
        </c:dLbls>
        <c:marker val="1"/>
        <c:smooth val="0"/>
        <c:axId val="58884864"/>
        <c:axId val="58886400"/>
      </c:lineChart>
      <c:catAx>
        <c:axId val="663582976"/>
        <c:scaling>
          <c:orientation val="minMax"/>
        </c:scaling>
        <c:delete val="0"/>
        <c:axPos val="b"/>
        <c:title>
          <c:tx>
            <c:rich>
              <a:bodyPr/>
              <a:lstStyle/>
              <a:p>
                <a:pPr>
                  <a:defRPr sz="769" b="0" i="0" u="none" strike="noStrike" baseline="0">
                    <a:solidFill>
                      <a:srgbClr val="000000"/>
                    </a:solidFill>
                    <a:latin typeface="Times New Roman"/>
                    <a:ea typeface="Times New Roman"/>
                    <a:cs typeface="Times New Roman"/>
                  </a:defRPr>
                </a:pPr>
                <a:r>
                  <a:rPr lang="en-AU"/>
                  <a:t>Income years since Division first applied to taxpayer's assessment</a:t>
                </a:r>
              </a:p>
            </c:rich>
          </c:tx>
          <c:layout>
            <c:manualLayout>
              <c:xMode val="edge"/>
              <c:yMode val="edge"/>
              <c:x val="0.2348111658456486"/>
              <c:y val="0.8938992042440318"/>
            </c:manualLayout>
          </c:layout>
          <c:overlay val="0"/>
          <c:spPr>
            <a:noFill/>
            <a:ln w="16278">
              <a:noFill/>
            </a:ln>
          </c:spPr>
        </c:title>
        <c:numFmt formatCode="General" sourceLinked="1"/>
        <c:majorTickMark val="cross"/>
        <c:minorTickMark val="none"/>
        <c:tickLblPos val="nextTo"/>
        <c:spPr>
          <a:ln w="2035">
            <a:solidFill>
              <a:srgbClr val="000000"/>
            </a:solidFill>
            <a:prstDash val="solid"/>
          </a:ln>
        </c:spPr>
        <c:txPr>
          <a:bodyPr rot="0" vert="horz"/>
          <a:lstStyle/>
          <a:p>
            <a:pPr>
              <a:defRPr sz="769" b="0" i="0" u="none" strike="noStrike" baseline="0">
                <a:solidFill>
                  <a:srgbClr val="000000"/>
                </a:solidFill>
                <a:latin typeface="Times New Roman"/>
                <a:ea typeface="Times New Roman"/>
                <a:cs typeface="Times New Roman"/>
              </a:defRPr>
            </a:pPr>
            <a:endParaRPr lang="en-US"/>
          </a:p>
        </c:txPr>
        <c:crossAx val="670820224"/>
        <c:crosses val="autoZero"/>
        <c:auto val="0"/>
        <c:lblAlgn val="ctr"/>
        <c:lblOffset val="100"/>
        <c:tickLblSkip val="1"/>
        <c:tickMarkSkip val="1"/>
        <c:noMultiLvlLbl val="0"/>
      </c:catAx>
      <c:valAx>
        <c:axId val="670820224"/>
        <c:scaling>
          <c:orientation val="minMax"/>
        </c:scaling>
        <c:delete val="0"/>
        <c:axPos val="l"/>
        <c:title>
          <c:tx>
            <c:rich>
              <a:bodyPr/>
              <a:lstStyle/>
              <a:p>
                <a:pPr>
                  <a:defRPr sz="769" b="1" i="0" u="none" strike="noStrike" baseline="0">
                    <a:solidFill>
                      <a:srgbClr val="000000"/>
                    </a:solidFill>
                    <a:latin typeface="Times New Roman"/>
                    <a:ea typeface="Times New Roman"/>
                    <a:cs typeface="Times New Roman"/>
                  </a:defRPr>
                </a:pPr>
                <a:r>
                  <a:rPr lang="en-AU"/>
                  <a:t>Income ($)</a:t>
                </a:r>
              </a:p>
            </c:rich>
          </c:tx>
          <c:layout>
            <c:manualLayout>
              <c:xMode val="edge"/>
              <c:yMode val="edge"/>
              <c:x val="1.8062397372742199E-2"/>
              <c:y val="0.4244031830238727"/>
            </c:manualLayout>
          </c:layout>
          <c:overlay val="0"/>
          <c:spPr>
            <a:noFill/>
            <a:ln w="16278">
              <a:noFill/>
            </a:ln>
          </c:spPr>
        </c:title>
        <c:numFmt formatCode="General" sourceLinked="1"/>
        <c:majorTickMark val="cross"/>
        <c:minorTickMark val="none"/>
        <c:tickLblPos val="nextTo"/>
        <c:spPr>
          <a:ln w="2035">
            <a:solidFill>
              <a:srgbClr val="000000"/>
            </a:solidFill>
            <a:prstDash val="solid"/>
          </a:ln>
        </c:spPr>
        <c:txPr>
          <a:bodyPr rot="0" vert="horz"/>
          <a:lstStyle/>
          <a:p>
            <a:pPr>
              <a:defRPr sz="769" b="0" i="0" u="none" strike="noStrike" baseline="0">
                <a:solidFill>
                  <a:srgbClr val="000000"/>
                </a:solidFill>
                <a:latin typeface="Times New Roman"/>
                <a:ea typeface="Times New Roman"/>
                <a:cs typeface="Times New Roman"/>
              </a:defRPr>
            </a:pPr>
            <a:endParaRPr lang="en-US"/>
          </a:p>
        </c:txPr>
        <c:crossAx val="663582976"/>
        <c:crosses val="autoZero"/>
        <c:crossBetween val="midCat"/>
      </c:valAx>
      <c:catAx>
        <c:axId val="58884864"/>
        <c:scaling>
          <c:orientation val="minMax"/>
        </c:scaling>
        <c:delete val="1"/>
        <c:axPos val="b"/>
        <c:numFmt formatCode="General" sourceLinked="1"/>
        <c:majorTickMark val="out"/>
        <c:minorTickMark val="none"/>
        <c:tickLblPos val="nextTo"/>
        <c:crossAx val="58886400"/>
        <c:crosses val="autoZero"/>
        <c:auto val="0"/>
        <c:lblAlgn val="ctr"/>
        <c:lblOffset val="100"/>
        <c:noMultiLvlLbl val="0"/>
      </c:catAx>
      <c:valAx>
        <c:axId val="58886400"/>
        <c:scaling>
          <c:orientation val="minMax"/>
        </c:scaling>
        <c:delete val="1"/>
        <c:axPos val="l"/>
        <c:numFmt formatCode="General" sourceLinked="1"/>
        <c:majorTickMark val="out"/>
        <c:minorTickMark val="none"/>
        <c:tickLblPos val="nextTo"/>
        <c:crossAx val="58884864"/>
        <c:crosses val="autoZero"/>
        <c:crossBetween val="midCat"/>
      </c:valAx>
      <c:spPr>
        <a:noFill/>
        <a:ln w="16278">
          <a:noFill/>
        </a:ln>
      </c:spPr>
    </c:plotArea>
    <c:legend>
      <c:legendPos val="t"/>
      <c:layout>
        <c:manualLayout>
          <c:xMode val="edge"/>
          <c:yMode val="edge"/>
          <c:x val="0.28899835796387519"/>
          <c:y val="0.12466843501326259"/>
          <c:w val="0.54187192118226601"/>
          <c:h val="6.6312997347480113E-2"/>
        </c:manualLayout>
      </c:layout>
      <c:overlay val="0"/>
      <c:spPr>
        <a:solidFill>
          <a:srgbClr val="FFFFFF"/>
        </a:solidFill>
        <a:ln w="16278">
          <a:noFill/>
        </a:ln>
      </c:spPr>
      <c:txPr>
        <a:bodyPr/>
        <a:lstStyle/>
        <a:p>
          <a:pPr>
            <a:defRPr sz="705"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spPr>
    <a:noFill/>
    <a:ln>
      <a:noFill/>
    </a:ln>
  </c:spPr>
  <c:txPr>
    <a:bodyPr/>
    <a:lstStyle/>
    <a:p>
      <a:pPr>
        <a:defRPr sz="641" b="1"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3" b="1" i="0" u="none" strike="noStrike" baseline="0">
                <a:solidFill>
                  <a:srgbClr val="000000"/>
                </a:solidFill>
                <a:latin typeface="Times New Roman"/>
                <a:ea typeface="Times New Roman"/>
                <a:cs typeface="Times New Roman"/>
              </a:defRPr>
            </a:pPr>
            <a:r>
              <a:rPr lang="en-AU"/>
              <a:t>Tax offsets and extra income tax with averaging </a:t>
            </a:r>
          </a:p>
        </c:rich>
      </c:tx>
      <c:layout>
        <c:manualLayout>
          <c:xMode val="edge"/>
          <c:yMode val="edge"/>
          <c:x val="0.24115755627009647"/>
          <c:y val="2.0501138952164009E-2"/>
        </c:manualLayout>
      </c:layout>
      <c:overlay val="0"/>
      <c:spPr>
        <a:noFill/>
        <a:ln w="16998">
          <a:noFill/>
        </a:ln>
      </c:spPr>
    </c:title>
    <c:autoTitleDeleted val="0"/>
    <c:plotArea>
      <c:layout>
        <c:manualLayout>
          <c:layoutTarget val="inner"/>
          <c:xMode val="edge"/>
          <c:yMode val="edge"/>
          <c:x val="0.13183279742765272"/>
          <c:y val="0.16856492027334852"/>
          <c:w val="0.84565916398713825"/>
          <c:h val="0.65831435079726652"/>
        </c:manualLayout>
      </c:layout>
      <c:barChart>
        <c:barDir val="col"/>
        <c:grouping val="clustered"/>
        <c:varyColors val="0"/>
        <c:ser>
          <c:idx val="0"/>
          <c:order val="0"/>
          <c:tx>
            <c:strRef>
              <c:f>Sheet1!$B$1</c:f>
              <c:strCache>
                <c:ptCount val="1"/>
                <c:pt idx="0">
                  <c:v>Tax liability without averaging</c:v>
                </c:pt>
              </c:strCache>
            </c:strRef>
          </c:tx>
          <c:spPr>
            <a:solidFill>
              <a:srgbClr val="FFFFFF"/>
            </a:solidFill>
            <a:ln w="8499">
              <a:solidFill>
                <a:srgbClr val="000000"/>
              </a:solidFill>
              <a:prstDash val="solid"/>
            </a:ln>
          </c:spPr>
          <c:invertIfNegative val="0"/>
          <c:cat>
            <c:numRef>
              <c:f>Sheet1!$A$2:$A$7</c:f>
              <c:numCache>
                <c:formatCode>General</c:formatCode>
                <c:ptCount val="6"/>
                <c:pt idx="0">
                  <c:v>5</c:v>
                </c:pt>
                <c:pt idx="1">
                  <c:v>6</c:v>
                </c:pt>
                <c:pt idx="2">
                  <c:v>7</c:v>
                </c:pt>
                <c:pt idx="3">
                  <c:v>8</c:v>
                </c:pt>
                <c:pt idx="4">
                  <c:v>9</c:v>
                </c:pt>
                <c:pt idx="5">
                  <c:v>10</c:v>
                </c:pt>
              </c:numCache>
            </c:numRef>
          </c:cat>
          <c:val>
            <c:numRef>
              <c:f>Sheet1!$B$2:$B$7</c:f>
              <c:numCache>
                <c:formatCode>General</c:formatCode>
                <c:ptCount val="6"/>
                <c:pt idx="0">
                  <c:v>2720</c:v>
                </c:pt>
                <c:pt idx="1">
                  <c:v>5202</c:v>
                </c:pt>
                <c:pt idx="2">
                  <c:v>7922</c:v>
                </c:pt>
                <c:pt idx="3">
                  <c:v>920</c:v>
                </c:pt>
                <c:pt idx="4">
                  <c:v>5882</c:v>
                </c:pt>
                <c:pt idx="5">
                  <c:v>120</c:v>
                </c:pt>
              </c:numCache>
            </c:numRef>
          </c:val>
          <c:extLst>
            <c:ext xmlns:c16="http://schemas.microsoft.com/office/drawing/2014/chart" uri="{C3380CC4-5D6E-409C-BE32-E72D297353CC}">
              <c16:uniqueId val="{00000000-7065-4E75-A697-54467A332206}"/>
            </c:ext>
          </c:extLst>
        </c:ser>
        <c:ser>
          <c:idx val="1"/>
          <c:order val="1"/>
          <c:tx>
            <c:strRef>
              <c:f>Sheet1!$E$1</c:f>
              <c:strCache>
                <c:ptCount val="1"/>
                <c:pt idx="0">
                  <c:v>Averaged tax liability</c:v>
                </c:pt>
              </c:strCache>
            </c:strRef>
          </c:tx>
          <c:spPr>
            <a:pattFill prst="pct30">
              <a:fgClr>
                <a:srgbClr xmlns:mc="http://schemas.openxmlformats.org/markup-compatibility/2006" xmlns:a14="http://schemas.microsoft.com/office/drawing/2010/main" val="000000" mc:Ignorable="a14" a14:legacySpreadsheetColorIndex="8"/>
              </a:fgClr>
              <a:bgClr>
                <a:srgbClr xmlns:mc="http://schemas.openxmlformats.org/markup-compatibility/2006" xmlns:a14="http://schemas.microsoft.com/office/drawing/2010/main" val="FFFFFF" mc:Ignorable="a14" a14:legacySpreadsheetColorIndex="9"/>
              </a:bgClr>
            </a:pattFill>
            <a:ln w="8499">
              <a:solidFill>
                <a:srgbClr val="000000"/>
              </a:solidFill>
              <a:prstDash val="solid"/>
            </a:ln>
          </c:spPr>
          <c:invertIfNegative val="0"/>
          <c:cat>
            <c:numRef>
              <c:f>Sheet1!$A$2:$A$7</c:f>
              <c:numCache>
                <c:formatCode>General</c:formatCode>
                <c:ptCount val="6"/>
                <c:pt idx="0">
                  <c:v>5</c:v>
                </c:pt>
                <c:pt idx="1">
                  <c:v>6</c:v>
                </c:pt>
                <c:pt idx="2">
                  <c:v>7</c:v>
                </c:pt>
                <c:pt idx="3">
                  <c:v>8</c:v>
                </c:pt>
                <c:pt idx="4">
                  <c:v>9</c:v>
                </c:pt>
                <c:pt idx="5">
                  <c:v>10</c:v>
                </c:pt>
              </c:numCache>
            </c:numRef>
          </c:cat>
          <c:val>
            <c:numRef>
              <c:f>Sheet1!$E$2:$E$7</c:f>
              <c:numCache>
                <c:formatCode>General</c:formatCode>
                <c:ptCount val="6"/>
                <c:pt idx="0">
                  <c:v>1900</c:v>
                </c:pt>
                <c:pt idx="1">
                  <c:v>3442.95</c:v>
                </c:pt>
                <c:pt idx="2">
                  <c:v>5173.91</c:v>
                </c:pt>
                <c:pt idx="3">
                  <c:v>1558.33</c:v>
                </c:pt>
                <c:pt idx="4">
                  <c:v>5053.25</c:v>
                </c:pt>
                <c:pt idx="5">
                  <c:v>924.67</c:v>
                </c:pt>
              </c:numCache>
            </c:numRef>
          </c:val>
          <c:extLst>
            <c:ext xmlns:c16="http://schemas.microsoft.com/office/drawing/2014/chart" uri="{C3380CC4-5D6E-409C-BE32-E72D297353CC}">
              <c16:uniqueId val="{00000001-7065-4E75-A697-54467A332206}"/>
            </c:ext>
          </c:extLst>
        </c:ser>
        <c:dLbls>
          <c:showLegendKey val="0"/>
          <c:showVal val="0"/>
          <c:showCatName val="0"/>
          <c:showSerName val="0"/>
          <c:showPercent val="0"/>
          <c:showBubbleSize val="0"/>
        </c:dLbls>
        <c:gapWidth val="50"/>
        <c:axId val="59157504"/>
        <c:axId val="59159680"/>
      </c:barChart>
      <c:catAx>
        <c:axId val="59157504"/>
        <c:scaling>
          <c:orientation val="minMax"/>
        </c:scaling>
        <c:delete val="0"/>
        <c:axPos val="b"/>
        <c:title>
          <c:tx>
            <c:rich>
              <a:bodyPr/>
              <a:lstStyle/>
              <a:p>
                <a:pPr>
                  <a:defRPr sz="803" b="0" i="0" u="none" strike="noStrike" baseline="0">
                    <a:solidFill>
                      <a:srgbClr val="000000"/>
                    </a:solidFill>
                    <a:latin typeface="Times New Roman"/>
                    <a:ea typeface="Times New Roman"/>
                    <a:cs typeface="Times New Roman"/>
                  </a:defRPr>
                </a:pPr>
                <a:r>
                  <a:rPr lang="en-AU"/>
                  <a:t>Income years since Division first applied to taxpayer's assessment</a:t>
                </a:r>
              </a:p>
            </c:rich>
          </c:tx>
          <c:layout>
            <c:manualLayout>
              <c:xMode val="edge"/>
              <c:yMode val="edge"/>
              <c:x val="0.2347266881028939"/>
              <c:y val="0.91343963553530749"/>
            </c:manualLayout>
          </c:layout>
          <c:overlay val="0"/>
          <c:spPr>
            <a:noFill/>
            <a:ln w="16998">
              <a:noFill/>
            </a:ln>
          </c:spPr>
        </c:title>
        <c:numFmt formatCode="General" sourceLinked="1"/>
        <c:majorTickMark val="cross"/>
        <c:minorTickMark val="none"/>
        <c:tickLblPos val="nextTo"/>
        <c:spPr>
          <a:ln w="2125">
            <a:solidFill>
              <a:srgbClr val="000000"/>
            </a:solidFill>
            <a:prstDash val="solid"/>
          </a:ln>
        </c:spPr>
        <c:txPr>
          <a:bodyPr rot="0" vert="horz"/>
          <a:lstStyle/>
          <a:p>
            <a:pPr>
              <a:defRPr sz="803" b="0" i="0" u="none" strike="noStrike" baseline="0">
                <a:solidFill>
                  <a:srgbClr val="000000"/>
                </a:solidFill>
                <a:latin typeface="Times New Roman"/>
                <a:ea typeface="Times New Roman"/>
                <a:cs typeface="Times New Roman"/>
              </a:defRPr>
            </a:pPr>
            <a:endParaRPr lang="en-US"/>
          </a:p>
        </c:txPr>
        <c:crossAx val="59159680"/>
        <c:crosses val="autoZero"/>
        <c:auto val="0"/>
        <c:lblAlgn val="ctr"/>
        <c:lblOffset val="100"/>
        <c:tickLblSkip val="1"/>
        <c:tickMarkSkip val="1"/>
        <c:noMultiLvlLbl val="0"/>
      </c:catAx>
      <c:valAx>
        <c:axId val="59159680"/>
        <c:scaling>
          <c:orientation val="minMax"/>
        </c:scaling>
        <c:delete val="0"/>
        <c:axPos val="l"/>
        <c:title>
          <c:tx>
            <c:rich>
              <a:bodyPr/>
              <a:lstStyle/>
              <a:p>
                <a:pPr>
                  <a:defRPr sz="803" b="1" i="0" u="none" strike="noStrike" baseline="0">
                    <a:solidFill>
                      <a:srgbClr val="000000"/>
                    </a:solidFill>
                    <a:latin typeface="Times New Roman"/>
                    <a:ea typeface="Times New Roman"/>
                    <a:cs typeface="Times New Roman"/>
                  </a:defRPr>
                </a:pPr>
                <a:r>
                  <a:rPr lang="en-AU"/>
                  <a:t>Tax liability ($)</a:t>
                </a:r>
              </a:p>
            </c:rich>
          </c:tx>
          <c:layout>
            <c:manualLayout>
              <c:xMode val="edge"/>
              <c:yMode val="edge"/>
              <c:x val="9.6463022508038593E-3"/>
              <c:y val="0.37585421412300685"/>
            </c:manualLayout>
          </c:layout>
          <c:overlay val="0"/>
          <c:spPr>
            <a:noFill/>
            <a:ln w="16998">
              <a:noFill/>
            </a:ln>
          </c:spPr>
        </c:title>
        <c:numFmt formatCode="General" sourceLinked="1"/>
        <c:majorTickMark val="cross"/>
        <c:minorTickMark val="none"/>
        <c:tickLblPos val="nextTo"/>
        <c:spPr>
          <a:ln w="2125">
            <a:solidFill>
              <a:srgbClr val="000000"/>
            </a:solidFill>
            <a:prstDash val="solid"/>
          </a:ln>
        </c:spPr>
        <c:txPr>
          <a:bodyPr rot="0" vert="horz"/>
          <a:lstStyle/>
          <a:p>
            <a:pPr>
              <a:defRPr sz="803" b="0" i="0" u="none" strike="noStrike" baseline="0">
                <a:solidFill>
                  <a:srgbClr val="000000"/>
                </a:solidFill>
                <a:latin typeface="Times New Roman"/>
                <a:ea typeface="Times New Roman"/>
                <a:cs typeface="Times New Roman"/>
              </a:defRPr>
            </a:pPr>
            <a:endParaRPr lang="en-US"/>
          </a:p>
        </c:txPr>
        <c:crossAx val="59157504"/>
        <c:crosses val="autoZero"/>
        <c:crossBetween val="between"/>
      </c:valAx>
      <c:spPr>
        <a:noFill/>
        <a:ln w="16998">
          <a:noFill/>
        </a:ln>
      </c:spPr>
    </c:plotArea>
    <c:legend>
      <c:legendPos val="r"/>
      <c:layout>
        <c:manualLayout>
          <c:xMode val="edge"/>
          <c:yMode val="edge"/>
          <c:x val="0.297427652733119"/>
          <c:y val="9.7949886104783598E-2"/>
          <c:w val="0.55948553054662375"/>
          <c:h val="5.6947608200455579E-2"/>
        </c:manualLayout>
      </c:layout>
      <c:overlay val="0"/>
      <c:spPr>
        <a:solidFill>
          <a:srgbClr val="FFFFFF"/>
        </a:solidFill>
        <a:ln w="16998">
          <a:noFill/>
        </a:ln>
      </c:spPr>
      <c:txPr>
        <a:bodyPr/>
        <a:lstStyle/>
        <a:p>
          <a:pPr>
            <a:defRPr sz="736"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spPr>
    <a:noFill/>
    <a:ln>
      <a:noFill/>
    </a:ln>
  </c:spPr>
  <c:txPr>
    <a:bodyPr/>
    <a:lstStyle/>
    <a:p>
      <a:pPr>
        <a:defRPr sz="669" b="1" i="0" u="none" strike="noStrike" baseline="0">
          <a:solidFill>
            <a:srgbClr val="000000"/>
          </a:solidFill>
          <a:latin typeface="Arial"/>
          <a:ea typeface="Arial"/>
          <a:cs typeface="Arial"/>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0.82599</cdr:x>
      <cdr:y>0.65413</cdr:y>
    </cdr:from>
    <cdr:to>
      <cdr:x>0.90247</cdr:x>
      <cdr:y>0.78015</cdr:y>
    </cdr:to>
    <cdr:sp macro="" textlink="">
      <cdr:nvSpPr>
        <cdr:cNvPr id="1030" name="Text Box 6"/>
        <cdr:cNvSpPr txBox="1">
          <a:spLocks xmlns:a="http://schemas.openxmlformats.org/drawingml/2006/main" noChangeArrowheads="1"/>
        </cdr:cNvSpPr>
      </cdr:nvSpPr>
      <cdr:spPr bwMode="auto">
        <a:xfrm xmlns:a="http://schemas.openxmlformats.org/drawingml/2006/main">
          <a:off x="3726598" y="1873326"/>
          <a:ext cx="345053" cy="360902"/>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0" tIns="0" rIns="27432" bIns="22860" anchor="b" upright="1"/>
        <a:lstStyle xmlns:a="http://schemas.openxmlformats.org/drawingml/2006/main"/>
        <a:p xmlns:a="http://schemas.openxmlformats.org/drawingml/2006/main">
          <a:pPr algn="r" rtl="0">
            <a:defRPr sz="1000"/>
          </a:pPr>
          <a:r>
            <a:rPr lang="en-AU" sz="900" b="0" i="1" u="none" strike="noStrike" baseline="0">
              <a:solidFill>
                <a:srgbClr val="000000"/>
              </a:solidFill>
              <a:latin typeface="Times New Roman"/>
              <a:cs typeface="Times New Roman"/>
            </a:rPr>
            <a:t>Extra  tax</a:t>
          </a:r>
          <a:endParaRPr lang="en-AU" sz="900"/>
        </a:p>
      </cdr:txBody>
    </cdr:sp>
  </cdr:relSizeAnchor>
  <cdr:relSizeAnchor xmlns:cdr="http://schemas.openxmlformats.org/drawingml/2006/chartDrawing">
    <cdr:from>
      <cdr:x>0.35617</cdr:x>
      <cdr:y>0.43375</cdr:y>
    </cdr:from>
    <cdr:to>
      <cdr:x>0.41873</cdr:x>
      <cdr:y>0.55424</cdr:y>
    </cdr:to>
    <cdr:sp macro="" textlink="">
      <cdr:nvSpPr>
        <cdr:cNvPr id="1026" name="Text Box 2" descr="f"/>
        <cdr:cNvSpPr txBox="1">
          <a:spLocks xmlns:a="http://schemas.openxmlformats.org/drawingml/2006/main" noChangeArrowheads="1"/>
        </cdr:cNvSpPr>
      </cdr:nvSpPr>
      <cdr:spPr bwMode="auto">
        <a:xfrm xmlns:a="http://schemas.openxmlformats.org/drawingml/2006/main">
          <a:off x="1606922" y="1242204"/>
          <a:ext cx="282251" cy="345055"/>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27432" tIns="0" rIns="0" bIns="22860" anchor="b" upright="1"/>
        <a:lstStyle xmlns:a="http://schemas.openxmlformats.org/drawingml/2006/main"/>
        <a:p xmlns:a="http://schemas.openxmlformats.org/drawingml/2006/main">
          <a:pPr algn="l" rtl="0">
            <a:defRPr sz="1000"/>
          </a:pPr>
          <a:r>
            <a:rPr lang="en-AU" sz="900" b="0" i="1" u="none" strike="noStrike" baseline="0">
              <a:solidFill>
                <a:srgbClr val="000000"/>
              </a:solidFill>
              <a:latin typeface="Times New Roman"/>
              <a:cs typeface="Times New Roman"/>
            </a:rPr>
            <a:t>Tax offset</a:t>
          </a:r>
          <a:endParaRPr lang="en-AU" sz="900"/>
        </a:p>
      </cdr:txBody>
    </cdr:sp>
  </cdr:relSizeAnchor>
  <cdr:relSizeAnchor xmlns:cdr="http://schemas.openxmlformats.org/drawingml/2006/chartDrawing">
    <cdr:from>
      <cdr:x>0.20975</cdr:x>
      <cdr:y>0.55</cdr:y>
    </cdr:from>
    <cdr:to>
      <cdr:x>0.28298</cdr:x>
      <cdr:y>0.6845</cdr:y>
    </cdr:to>
    <cdr:sp macro="" textlink="">
      <cdr:nvSpPr>
        <cdr:cNvPr id="1025" name="Text Box 1"/>
        <cdr:cNvSpPr txBox="1">
          <a:spLocks xmlns:a="http://schemas.openxmlformats.org/drawingml/2006/main" noChangeArrowheads="1"/>
        </cdr:cNvSpPr>
      </cdr:nvSpPr>
      <cdr:spPr bwMode="auto">
        <a:xfrm xmlns:a="http://schemas.openxmlformats.org/drawingml/2006/main">
          <a:off x="946324" y="1575118"/>
          <a:ext cx="330386" cy="385187"/>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27432" tIns="0" rIns="0" bIns="22860" anchor="b" upright="1"/>
        <a:lstStyle xmlns:a="http://schemas.openxmlformats.org/drawingml/2006/main"/>
        <a:p xmlns:a="http://schemas.openxmlformats.org/drawingml/2006/main">
          <a:pPr algn="l" rtl="0">
            <a:defRPr sz="1000"/>
          </a:pPr>
          <a:r>
            <a:rPr lang="en-AU" sz="900" b="0" i="1" u="none" strike="noStrike" baseline="0">
              <a:solidFill>
                <a:srgbClr val="000000"/>
              </a:solidFill>
              <a:latin typeface="Times New Roman"/>
              <a:cs typeface="Times New Roman"/>
            </a:rPr>
            <a:t>Tax offset</a:t>
          </a:r>
          <a:endParaRPr lang="en-AU" sz="900"/>
        </a:p>
      </cdr:txBody>
    </cdr:sp>
  </cdr:relSizeAnchor>
  <cdr:relSizeAnchor xmlns:cdr="http://schemas.openxmlformats.org/drawingml/2006/chartDrawing">
    <cdr:from>
      <cdr:x>0.515</cdr:x>
      <cdr:y>0.2545</cdr:y>
    </cdr:from>
    <cdr:to>
      <cdr:x>0.5985</cdr:x>
      <cdr:y>0.41175</cdr:y>
    </cdr:to>
    <cdr:sp macro="" textlink="">
      <cdr:nvSpPr>
        <cdr:cNvPr id="1027" name="Text Box 3"/>
        <cdr:cNvSpPr txBox="1">
          <a:spLocks xmlns:a="http://schemas.openxmlformats.org/drawingml/2006/main" noChangeArrowheads="1"/>
        </cdr:cNvSpPr>
      </cdr:nvSpPr>
      <cdr:spPr bwMode="auto">
        <a:xfrm xmlns:a="http://schemas.openxmlformats.org/drawingml/2006/main">
          <a:off x="3051143" y="1064185"/>
          <a:ext cx="494700" cy="657537"/>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27432" tIns="22860" rIns="0" bIns="22860" anchor="ctr" upright="1"/>
        <a:lstStyle xmlns:a="http://schemas.openxmlformats.org/drawingml/2006/main"/>
        <a:p xmlns:a="http://schemas.openxmlformats.org/drawingml/2006/main">
          <a:pPr algn="l" rtl="0">
            <a:defRPr sz="1000"/>
          </a:pPr>
          <a:r>
            <a:rPr lang="en-AU" sz="900" b="0" i="1" u="none" strike="noStrike" baseline="0">
              <a:solidFill>
                <a:srgbClr val="000000"/>
              </a:solidFill>
              <a:latin typeface="Times New Roman"/>
              <a:cs typeface="Times New Roman"/>
            </a:rPr>
            <a:t>Tax offset</a:t>
          </a:r>
          <a:endParaRPr lang="en-AU" sz="900"/>
        </a:p>
      </cdr:txBody>
    </cdr:sp>
  </cdr:relSizeAnchor>
  <cdr:relSizeAnchor xmlns:cdr="http://schemas.openxmlformats.org/drawingml/2006/chartDrawing">
    <cdr:from>
      <cdr:x>0.79193</cdr:x>
      <cdr:y>0.31934</cdr:y>
    </cdr:from>
    <cdr:to>
      <cdr:x>0.86997</cdr:x>
      <cdr:y>0.4458</cdr:y>
    </cdr:to>
    <cdr:sp macro="" textlink="">
      <cdr:nvSpPr>
        <cdr:cNvPr id="1028" name="Text Box 4"/>
        <cdr:cNvSpPr txBox="1">
          <a:spLocks xmlns:a="http://schemas.openxmlformats.org/drawingml/2006/main" noChangeArrowheads="1"/>
        </cdr:cNvSpPr>
      </cdr:nvSpPr>
      <cdr:spPr bwMode="auto">
        <a:xfrm xmlns:a="http://schemas.openxmlformats.org/drawingml/2006/main">
          <a:off x="3572912" y="914545"/>
          <a:ext cx="352107" cy="362163"/>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27432" tIns="22860" rIns="0" bIns="22860" anchor="ctr" upright="1"/>
        <a:lstStyle xmlns:a="http://schemas.openxmlformats.org/drawingml/2006/main"/>
        <a:p xmlns:a="http://schemas.openxmlformats.org/drawingml/2006/main">
          <a:pPr algn="l" rtl="0">
            <a:defRPr sz="1000"/>
          </a:pPr>
          <a:r>
            <a:rPr lang="en-AU" sz="900" b="0" i="1" u="none" strike="noStrike" baseline="0">
              <a:solidFill>
                <a:srgbClr val="000000"/>
              </a:solidFill>
              <a:latin typeface="Times New Roman"/>
              <a:cs typeface="Times New Roman"/>
            </a:rPr>
            <a:t>Tax offset</a:t>
          </a:r>
          <a:endParaRPr lang="en-AU" sz="900"/>
        </a:p>
      </cdr:txBody>
    </cdr:sp>
  </cdr:relSizeAnchor>
  <cdr:relSizeAnchor xmlns:cdr="http://schemas.openxmlformats.org/drawingml/2006/chartDrawing">
    <cdr:from>
      <cdr:x>0.55225</cdr:x>
      <cdr:y>0.6205</cdr:y>
    </cdr:from>
    <cdr:to>
      <cdr:x>0.6215</cdr:x>
      <cdr:y>0.748</cdr:y>
    </cdr:to>
    <cdr:sp macro="" textlink="">
      <cdr:nvSpPr>
        <cdr:cNvPr id="1029" name="Text Box 5"/>
        <cdr:cNvSpPr txBox="1">
          <a:spLocks xmlns:a="http://schemas.openxmlformats.org/drawingml/2006/main" noChangeArrowheads="1"/>
        </cdr:cNvSpPr>
      </cdr:nvSpPr>
      <cdr:spPr bwMode="auto">
        <a:xfrm xmlns:a="http://schemas.openxmlformats.org/drawingml/2006/main">
          <a:off x="3271833" y="2594605"/>
          <a:ext cx="410275" cy="533138"/>
        </a:xfrm>
        <a:prstGeom xmlns:a="http://schemas.openxmlformats.org/drawingml/2006/main" prst="rect">
          <a:avLst/>
        </a:prstGeom>
        <a:solidFill xmlns:a="http://schemas.openxmlformats.org/drawingml/2006/main">
          <a:srgbClr xmlns:mc="http://schemas.openxmlformats.org/markup-compatibility/2006" xmlns:a14="http://schemas.microsoft.com/office/drawing/2010/main" val="FFFFFF" mc:Ignorable="a14" a14:legacySpreadsheetColorIndex="65"/>
        </a:solidFill>
        <a:ln xmlns:a="http://schemas.openxmlformats.org/drawingml/2006/main">
          <a:noFill/>
        </a:ln>
        <a:effectLst xmlns:a="http://schemas.openxmlformats.org/drawingml/2006/main"/>
        <a:extLst xmlns:a="http://schemas.openxmlformats.org/drawingml/2006/main">
          <a:ext uri="{91240B29-F687-4F45-9708-019B960494DF}">
            <a14:hiddenLine xmlns:a14="http://schemas.microsoft.com/office/drawing/2010/main" w="9525">
              <a:solidFill>
                <a:srgbClr xmlns:mc="http://schemas.openxmlformats.org/markup-compatibility/2006" val="000000" mc:Ignorable="a14" a14:legacySpreadsheetColorIndex="77"/>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0" tIns="0" rIns="27432" bIns="22860" anchor="b" upright="1"/>
        <a:lstStyle xmlns:a="http://schemas.openxmlformats.org/drawingml/2006/main"/>
        <a:p xmlns:a="http://schemas.openxmlformats.org/drawingml/2006/main">
          <a:pPr algn="r" rtl="0">
            <a:defRPr sz="1000"/>
          </a:pPr>
          <a:r>
            <a:rPr lang="en-AU" sz="900" b="0" i="1" u="none" strike="noStrike" baseline="0">
              <a:solidFill>
                <a:srgbClr val="000000"/>
              </a:solidFill>
              <a:latin typeface="Times New Roman"/>
              <a:cs typeface="Times New Roman"/>
            </a:rPr>
            <a:t>Extra  tax</a:t>
          </a:r>
          <a:endParaRPr lang="en-AU" sz="900"/>
        </a:p>
      </cdr:txBody>
    </cdr:sp>
  </cdr:relSizeAnchor>
  <cdr:relSizeAnchor xmlns:cdr="http://schemas.openxmlformats.org/drawingml/2006/chartDrawing">
    <cdr:from>
      <cdr:x>0.20125</cdr:x>
      <cdr:y>0.6205</cdr:y>
    </cdr:from>
    <cdr:to>
      <cdr:x>0.2115</cdr:x>
      <cdr:y>0.6225</cdr:y>
    </cdr:to>
    <cdr:sp macro="" textlink="">
      <cdr:nvSpPr>
        <cdr:cNvPr id="1032" name="Line 8"/>
        <cdr:cNvSpPr>
          <a:spLocks xmlns:a="http://schemas.openxmlformats.org/drawingml/2006/main" noChangeShapeType="1"/>
        </cdr:cNvSpPr>
      </cdr:nvSpPr>
      <cdr:spPr bwMode="auto">
        <a:xfrm xmlns:a="http://schemas.openxmlformats.org/drawingml/2006/main" flipH="1">
          <a:off x="1192316" y="2594605"/>
          <a:ext cx="60726" cy="8363"/>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0.209</cdr:x>
      <cdr:y>0.683</cdr:y>
    </cdr:from>
    <cdr:to>
      <cdr:x>0.219</cdr:x>
      <cdr:y>0.68375</cdr:y>
    </cdr:to>
    <cdr:sp macro="" textlink="">
      <cdr:nvSpPr>
        <cdr:cNvPr id="1033" name="Line 9"/>
        <cdr:cNvSpPr>
          <a:spLocks xmlns:a="http://schemas.openxmlformats.org/drawingml/2006/main" noChangeShapeType="1"/>
        </cdr:cNvSpPr>
      </cdr:nvSpPr>
      <cdr:spPr bwMode="auto">
        <a:xfrm xmlns:a="http://schemas.openxmlformats.org/drawingml/2006/main" flipH="1">
          <a:off x="1238231" y="2855947"/>
          <a:ext cx="59245" cy="3137"/>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0.346</cdr:x>
      <cdr:y>0.44075</cdr:y>
    </cdr:from>
    <cdr:to>
      <cdr:x>0.3535</cdr:x>
      <cdr:y>0.44275</cdr:y>
    </cdr:to>
    <cdr:sp macro="" textlink="">
      <cdr:nvSpPr>
        <cdr:cNvPr id="1035" name="Line 11"/>
        <cdr:cNvSpPr>
          <a:spLocks xmlns:a="http://schemas.openxmlformats.org/drawingml/2006/main" noChangeShapeType="1"/>
        </cdr:cNvSpPr>
      </cdr:nvSpPr>
      <cdr:spPr bwMode="auto">
        <a:xfrm xmlns:a="http://schemas.openxmlformats.org/drawingml/2006/main" flipV="1">
          <a:off x="2049894" y="1842985"/>
          <a:ext cx="44434" cy="8363"/>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0.35175</cdr:x>
      <cdr:y>0.56525</cdr:y>
    </cdr:from>
    <cdr:to>
      <cdr:x>0.3595</cdr:x>
      <cdr:y>0.56575</cdr:y>
    </cdr:to>
    <cdr:sp macro="" textlink="">
      <cdr:nvSpPr>
        <cdr:cNvPr id="1036" name="Line 12"/>
        <cdr:cNvSpPr>
          <a:spLocks xmlns:a="http://schemas.openxmlformats.org/drawingml/2006/main" noChangeShapeType="1"/>
        </cdr:cNvSpPr>
      </cdr:nvSpPr>
      <cdr:spPr bwMode="auto">
        <a:xfrm xmlns:a="http://schemas.openxmlformats.org/drawingml/2006/main">
          <a:off x="2083960" y="2363579"/>
          <a:ext cx="45916" cy="2090"/>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0.50575</cdr:x>
      <cdr:y>0.2545</cdr:y>
    </cdr:from>
    <cdr:to>
      <cdr:x>0.50575</cdr:x>
      <cdr:y>0.44</cdr:y>
    </cdr:to>
    <cdr:sp macro="" textlink="">
      <cdr:nvSpPr>
        <cdr:cNvPr id="1037" name="Line 13"/>
        <cdr:cNvSpPr>
          <a:spLocks xmlns:a="http://schemas.openxmlformats.org/drawingml/2006/main" noChangeShapeType="1"/>
        </cdr:cNvSpPr>
      </cdr:nvSpPr>
      <cdr:spPr bwMode="auto">
        <a:xfrm xmlns:a="http://schemas.openxmlformats.org/drawingml/2006/main">
          <a:off x="2996341" y="1064185"/>
          <a:ext cx="0" cy="775664"/>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0.48975</cdr:x>
      <cdr:y>0.4375</cdr:y>
    </cdr:from>
    <cdr:to>
      <cdr:x>0.50325</cdr:x>
      <cdr:y>0.438</cdr:y>
    </cdr:to>
    <cdr:sp macro="" textlink="">
      <cdr:nvSpPr>
        <cdr:cNvPr id="1038" name="Line 14"/>
        <cdr:cNvSpPr>
          <a:spLocks xmlns:a="http://schemas.openxmlformats.org/drawingml/2006/main" noChangeShapeType="1"/>
        </cdr:cNvSpPr>
      </cdr:nvSpPr>
      <cdr:spPr bwMode="auto">
        <a:xfrm xmlns:a="http://schemas.openxmlformats.org/drawingml/2006/main">
          <a:off x="2901548" y="1829395"/>
          <a:ext cx="79982" cy="2091"/>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0.48975</cdr:x>
      <cdr:y>0.2545</cdr:y>
    </cdr:from>
    <cdr:to>
      <cdr:x>0.499</cdr:x>
      <cdr:y>0.2545</cdr:y>
    </cdr:to>
    <cdr:sp macro="" textlink="">
      <cdr:nvSpPr>
        <cdr:cNvPr id="1039" name="Line 15"/>
        <cdr:cNvSpPr>
          <a:spLocks xmlns:a="http://schemas.openxmlformats.org/drawingml/2006/main" noChangeShapeType="1"/>
        </cdr:cNvSpPr>
      </cdr:nvSpPr>
      <cdr:spPr bwMode="auto">
        <a:xfrm xmlns:a="http://schemas.openxmlformats.org/drawingml/2006/main">
          <a:off x="2901548" y="1064185"/>
          <a:ext cx="54802" cy="0"/>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0.62075</cdr:x>
      <cdr:y>0.70525</cdr:y>
    </cdr:from>
    <cdr:to>
      <cdr:x>0.62075</cdr:x>
      <cdr:y>0.75</cdr:y>
    </cdr:to>
    <cdr:sp macro="" textlink="">
      <cdr:nvSpPr>
        <cdr:cNvPr id="1040" name="Line 16"/>
        <cdr:cNvSpPr>
          <a:spLocks xmlns:a="http://schemas.openxmlformats.org/drawingml/2006/main" noChangeShapeType="1"/>
        </cdr:cNvSpPr>
      </cdr:nvSpPr>
      <cdr:spPr bwMode="auto">
        <a:xfrm xmlns:a="http://schemas.openxmlformats.org/drawingml/2006/main">
          <a:off x="3677664" y="2948985"/>
          <a:ext cx="0" cy="187121"/>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0.62075</cdr:x>
      <cdr:y>0.70525</cdr:y>
    </cdr:from>
    <cdr:to>
      <cdr:x>0.625</cdr:x>
      <cdr:y>0.70675</cdr:y>
    </cdr:to>
    <cdr:sp macro="" textlink="">
      <cdr:nvSpPr>
        <cdr:cNvPr id="1041" name="Line 17"/>
        <cdr:cNvSpPr>
          <a:spLocks xmlns:a="http://schemas.openxmlformats.org/drawingml/2006/main" noChangeShapeType="1"/>
        </cdr:cNvSpPr>
      </cdr:nvSpPr>
      <cdr:spPr bwMode="auto">
        <a:xfrm xmlns:a="http://schemas.openxmlformats.org/drawingml/2006/main">
          <a:off x="3677664" y="2948985"/>
          <a:ext cx="25180" cy="6272"/>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0.778</cdr:x>
      <cdr:y>0.398</cdr:y>
    </cdr:from>
    <cdr:to>
      <cdr:x>0.778</cdr:x>
      <cdr:y>0.4525</cdr:y>
    </cdr:to>
    <cdr:sp macro="" textlink="">
      <cdr:nvSpPr>
        <cdr:cNvPr id="1043" name="Line 19"/>
        <cdr:cNvSpPr>
          <a:spLocks xmlns:a="http://schemas.openxmlformats.org/drawingml/2006/main" noChangeShapeType="1"/>
        </cdr:cNvSpPr>
      </cdr:nvSpPr>
      <cdr:spPr bwMode="auto">
        <a:xfrm xmlns:a="http://schemas.openxmlformats.org/drawingml/2006/main">
          <a:off x="4609300" y="1664227"/>
          <a:ext cx="0" cy="227890"/>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0.7655</cdr:x>
      <cdr:y>0.398</cdr:y>
    </cdr:from>
    <cdr:to>
      <cdr:x>0.7765</cdr:x>
      <cdr:y>0.4005</cdr:y>
    </cdr:to>
    <cdr:sp macro="" textlink="">
      <cdr:nvSpPr>
        <cdr:cNvPr id="1045" name="Line 21"/>
        <cdr:cNvSpPr>
          <a:spLocks xmlns:a="http://schemas.openxmlformats.org/drawingml/2006/main" noChangeShapeType="1"/>
        </cdr:cNvSpPr>
      </cdr:nvSpPr>
      <cdr:spPr bwMode="auto">
        <a:xfrm xmlns:a="http://schemas.openxmlformats.org/drawingml/2006/main" flipV="1">
          <a:off x="4535243" y="1664227"/>
          <a:ext cx="65170" cy="10454"/>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0.89825</cdr:x>
      <cdr:y>0.75275</cdr:y>
    </cdr:from>
    <cdr:to>
      <cdr:x>0.89825</cdr:x>
      <cdr:y>0.808</cdr:y>
    </cdr:to>
    <cdr:sp macro="" textlink="">
      <cdr:nvSpPr>
        <cdr:cNvPr id="1046" name="Line 22"/>
        <cdr:cNvSpPr>
          <a:spLocks xmlns:a="http://schemas.openxmlformats.org/drawingml/2006/main" noChangeShapeType="1"/>
        </cdr:cNvSpPr>
      </cdr:nvSpPr>
      <cdr:spPr bwMode="auto">
        <a:xfrm xmlns:a="http://schemas.openxmlformats.org/drawingml/2006/main">
          <a:off x="5321727" y="3147605"/>
          <a:ext cx="0" cy="231027"/>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0.89825</cdr:x>
      <cdr:y>0.75</cdr:y>
    </cdr:from>
    <cdr:to>
      <cdr:x>0.90675</cdr:x>
      <cdr:y>0.75275</cdr:y>
    </cdr:to>
    <cdr:sp macro="" textlink="">
      <cdr:nvSpPr>
        <cdr:cNvPr id="1047" name="Line 23"/>
        <cdr:cNvSpPr>
          <a:spLocks xmlns:a="http://schemas.openxmlformats.org/drawingml/2006/main" noChangeShapeType="1"/>
        </cdr:cNvSpPr>
      </cdr:nvSpPr>
      <cdr:spPr bwMode="auto">
        <a:xfrm xmlns:a="http://schemas.openxmlformats.org/drawingml/2006/main" flipV="1">
          <a:off x="5321727" y="3136106"/>
          <a:ext cx="50359" cy="11499"/>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0.89825</cdr:x>
      <cdr:y>0.8055</cdr:y>
    </cdr:from>
    <cdr:to>
      <cdr:x>0.90675</cdr:x>
      <cdr:y>0.8055</cdr:y>
    </cdr:to>
    <cdr:sp macro="" textlink="">
      <cdr:nvSpPr>
        <cdr:cNvPr id="1048" name="Line 24"/>
        <cdr:cNvSpPr>
          <a:spLocks xmlns:a="http://schemas.openxmlformats.org/drawingml/2006/main" noChangeShapeType="1"/>
        </cdr:cNvSpPr>
      </cdr:nvSpPr>
      <cdr:spPr bwMode="auto">
        <a:xfrm xmlns:a="http://schemas.openxmlformats.org/drawingml/2006/main">
          <a:off x="5321727" y="3368178"/>
          <a:ext cx="50359" cy="0"/>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77"/>
          </a:solidFill>
          <a:round/>
          <a:headEnd/>
          <a:tailEnd type="none" w="med" len="sm"/>
        </a:ln>
        <a:effectLst xmlns:a="http://schemas.openxmlformats.org/drawingml/2006/main"/>
        <a:extLst xmlns:a="http://schemas.openxmlformats.org/drawingml/2006/main">
          <a:ext uri="{AF507438-7753-43E0-B8FC-AC1667EBCBE1}">
            <a14:hiddenEffects xmlns:a14="http://schemas.microsoft.com/office/drawing/2010/main">
              <a:effectLst>
                <a:outerShdw dist="35921" dir="2700000" algn="ctr" rotWithShape="0">
                  <a:srgbClr val="808080"/>
                </a:outerShdw>
              </a:effectLst>
            </a14:hiddenEffects>
          </a:ext>
        </a:extLst>
      </cdr:spPr>
    </cdr:sp>
  </cdr:relSizeAnchor>
  <cdr:relSizeAnchor xmlns:cdr="http://schemas.openxmlformats.org/drawingml/2006/chartDrawing">
    <cdr:from>
      <cdr:x>0.356</cdr:x>
      <cdr:y>0.4375</cdr:y>
    </cdr:from>
    <cdr:to>
      <cdr:x>0.356</cdr:x>
      <cdr:y>0.56525</cdr:y>
    </cdr:to>
    <cdr:sp macro="" textlink="">
      <cdr:nvSpPr>
        <cdr:cNvPr id="1050" name="Line 26"/>
        <cdr:cNvSpPr>
          <a:spLocks xmlns:a="http://schemas.openxmlformats.org/drawingml/2006/main" noChangeShapeType="1"/>
        </cdr:cNvSpPr>
      </cdr:nvSpPr>
      <cdr:spPr bwMode="auto">
        <a:xfrm xmlns:a="http://schemas.openxmlformats.org/drawingml/2006/main">
          <a:off x="2109140" y="1829395"/>
          <a:ext cx="0" cy="534184"/>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64"/>
          </a:solidFill>
          <a:round/>
          <a:headEnd/>
          <a:tailEnd/>
        </a:ln>
        <a:extLst xmlns:a="http://schemas.openxmlformats.org/drawingml/2006/main">
          <a:ext uri="{909E8E84-426E-40DD-AFC4-6F175D3DCCD1}">
            <a14:hiddenFill xmlns:a14="http://schemas.microsoft.com/office/drawing/2010/main">
              <a:noFill/>
            </a14:hiddenFill>
          </a:ext>
        </a:extLst>
      </cdr:spPr>
    </cdr:sp>
  </cdr:relSizeAnchor>
  <cdr:relSizeAnchor xmlns:cdr="http://schemas.openxmlformats.org/drawingml/2006/chartDrawing">
    <cdr:from>
      <cdr:x>0.20975</cdr:x>
      <cdr:y>0.6205</cdr:y>
    </cdr:from>
    <cdr:to>
      <cdr:x>0.2105</cdr:x>
      <cdr:y>0.68425</cdr:y>
    </cdr:to>
    <cdr:sp macro="" textlink="">
      <cdr:nvSpPr>
        <cdr:cNvPr id="1051" name="Line 27"/>
        <cdr:cNvSpPr>
          <a:spLocks xmlns:a="http://schemas.openxmlformats.org/drawingml/2006/main" noChangeShapeType="1"/>
        </cdr:cNvSpPr>
      </cdr:nvSpPr>
      <cdr:spPr bwMode="auto">
        <a:xfrm xmlns:a="http://schemas.openxmlformats.org/drawingml/2006/main">
          <a:off x="1242674" y="2594605"/>
          <a:ext cx="4444" cy="266569"/>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64"/>
          </a:solidFill>
          <a:round/>
          <a:headEnd/>
          <a:tailEnd/>
        </a:ln>
        <a:extLst xmlns:a="http://schemas.openxmlformats.org/drawingml/2006/main">
          <a:ext uri="{909E8E84-426E-40DD-AFC4-6F175D3DCCD1}">
            <a14:hiddenFill xmlns:a14="http://schemas.microsoft.com/office/drawing/2010/main">
              <a:noFill/>
            </a14:hiddenFill>
          </a:ext>
        </a:extLst>
      </cdr:spPr>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5E55EA-EF9E-4F83-B409-FD708F95D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572</Pages>
  <Words>136692</Words>
  <Characters>695684</Characters>
  <Application>Microsoft Office Word</Application>
  <DocSecurity>0</DocSecurity>
  <PresentationFormat/>
  <Lines>17407</Lines>
  <Paragraphs>8658</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828570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dcterms:created xsi:type="dcterms:W3CDTF">2025-07-01T02:10:00Z</dcterms:created>
  <dcterms:modified xsi:type="dcterms:W3CDTF">2025-07-01T02:10:00Z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Income Tax Assessment Act 1997</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 </vt:lpwstr>
  </property>
  <property fmtid="{D5CDD505-2E9C-101B-9397-08002B2CF9AE}" pid="8" name="ActNo">
    <vt:lpwstr/>
  </property>
  <property fmtid="{D5CDD505-2E9C-101B-9397-08002B2CF9AE}" pid="9" name="Compilation">
    <vt:lpwstr>Yes</vt:lpwstr>
  </property>
  <property fmtid="{D5CDD505-2E9C-101B-9397-08002B2CF9AE}" pid="10" name="IsVolume">
    <vt:lpwstr>Yes</vt:lpwstr>
  </property>
  <property fmtid="{D5CDD505-2E9C-101B-9397-08002B2CF9AE}" pid="11" name="Classification">
    <vt:lpwstr>OFFICIAL</vt:lpwstr>
  </property>
  <property fmtid="{D5CDD505-2E9C-101B-9397-08002B2CF9AE}" pid="12" name="DLM">
    <vt:lpwstr> </vt:lpwstr>
  </property>
  <property fmtid="{D5CDD505-2E9C-101B-9397-08002B2CF9AE}" pid="13" name="Converted">
    <vt:bool>false</vt:bool>
  </property>
  <property fmtid="{D5CDD505-2E9C-101B-9397-08002B2CF9AE}" pid="14" name="CompilationVersion">
    <vt:i4>3</vt:i4>
  </property>
  <property fmtid="{D5CDD505-2E9C-101B-9397-08002B2CF9AE}" pid="15" name="CompilationNumber">
    <vt:lpwstr>258</vt:lpwstr>
  </property>
  <property fmtid="{D5CDD505-2E9C-101B-9397-08002B2CF9AE}" pid="16" name="StartDate">
    <vt:lpwstr>1 July 2025</vt:lpwstr>
  </property>
  <property fmtid="{D5CDD505-2E9C-101B-9397-08002B2CF9AE}" pid="17" name="PreparedDate">
    <vt:filetime>2016-05-11T14:00:00Z</vt:filetime>
  </property>
  <property fmtid="{D5CDD505-2E9C-101B-9397-08002B2CF9AE}" pid="18" name="RegisteredDate">
    <vt:lpwstr>1 January 1901</vt:lpwstr>
  </property>
  <property fmtid="{D5CDD505-2E9C-101B-9397-08002B2CF9AE}" pid="19" name="ChangedTitle">
    <vt:lpwstr>Income Tax Assessment Act 1997</vt:lpwstr>
  </property>
  <property fmtid="{D5CDD505-2E9C-101B-9397-08002B2CF9AE}" pid="20" name="DoNotAsk">
    <vt:lpwstr>1</vt:lpwstr>
  </property>
  <property fmtid="{D5CDD505-2E9C-101B-9397-08002B2CF9AE}" pid="21" name="IncludesUpTo">
    <vt:lpwstr>Act No. 70, 2015</vt:lpwstr>
  </property>
</Properties>
</file>